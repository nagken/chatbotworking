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DEB75" w14:textId="63E6FD1D" w:rsidR="00255C6B" w:rsidRPr="006C6009" w:rsidRDefault="006B764E" w:rsidP="000456E8">
      <w:pPr>
        <w:pStyle w:val="Heading1"/>
        <w:spacing w:before="120" w:after="120"/>
        <w:rPr>
          <w:rFonts w:ascii="Verdana" w:hAnsi="Verdana"/>
          <w:color w:val="auto"/>
          <w:sz w:val="36"/>
          <w:szCs w:val="36"/>
        </w:rPr>
      </w:pPr>
      <w:bookmarkStart w:id="0" w:name="_top"/>
      <w:bookmarkStart w:id="1" w:name="OLE_LINK55"/>
      <w:bookmarkEnd w:id="0"/>
      <w:r w:rsidRPr="3537D7CF">
        <w:rPr>
          <w:rFonts w:ascii="Verdana" w:hAnsi="Verdana"/>
          <w:color w:val="auto"/>
          <w:sz w:val="36"/>
          <w:szCs w:val="36"/>
        </w:rPr>
        <w:t xml:space="preserve">Compass - </w:t>
      </w:r>
      <w:r w:rsidR="00A84462" w:rsidRPr="3537D7CF">
        <w:rPr>
          <w:rFonts w:ascii="Verdana" w:hAnsi="Verdana"/>
          <w:color w:val="auto"/>
          <w:sz w:val="36"/>
          <w:szCs w:val="36"/>
        </w:rPr>
        <w:t>Member</w:t>
      </w:r>
      <w:r w:rsidR="00B47C55" w:rsidRPr="3537D7CF">
        <w:rPr>
          <w:rFonts w:ascii="Verdana" w:hAnsi="Verdana"/>
          <w:color w:val="auto"/>
          <w:sz w:val="36"/>
          <w:szCs w:val="36"/>
        </w:rPr>
        <w:t xml:space="preserve"> </w:t>
      </w:r>
      <w:r w:rsidR="00A84462" w:rsidRPr="3537D7CF">
        <w:rPr>
          <w:rFonts w:ascii="Verdana" w:hAnsi="Verdana"/>
          <w:color w:val="auto"/>
          <w:sz w:val="36"/>
          <w:szCs w:val="36"/>
        </w:rPr>
        <w:t>Search</w:t>
      </w:r>
    </w:p>
    <w:bookmarkEnd w:id="1"/>
    <w:p w14:paraId="555FE1C3" w14:textId="77777777" w:rsidR="004926DF" w:rsidRDefault="004926DF" w:rsidP="000C7777">
      <w:pPr>
        <w:pStyle w:val="TOC2"/>
        <w:spacing w:before="120" w:after="120"/>
        <w:rPr>
          <w:shd w:val="clear" w:color="auto" w:fill="E6E6E6"/>
        </w:rPr>
      </w:pPr>
    </w:p>
    <w:p w14:paraId="779FA45C" w14:textId="77777777" w:rsidR="000A15C1" w:rsidRDefault="000A15C1" w:rsidP="000C7777">
      <w:pPr>
        <w:pStyle w:val="TOC2"/>
        <w:spacing w:before="120" w:after="120"/>
        <w:rPr>
          <w:shd w:val="clear" w:color="auto" w:fill="E6E6E6"/>
        </w:rPr>
      </w:pPr>
    </w:p>
    <w:p w14:paraId="200B0FF1" w14:textId="2B41FF60" w:rsidR="00C83FC3" w:rsidRPr="00C83FC3" w:rsidRDefault="00B13B31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r w:rsidRPr="00C83FC3">
        <w:rPr>
          <w:rFonts w:ascii="Verdana" w:hAnsi="Verdana"/>
          <w:b/>
          <w:bCs/>
          <w:color w:val="2B579A"/>
          <w:shd w:val="clear" w:color="auto" w:fill="E6E6E6"/>
        </w:rPr>
        <w:fldChar w:fldCharType="begin"/>
      </w:r>
      <w:r w:rsidRPr="00C83FC3">
        <w:rPr>
          <w:rFonts w:ascii="Verdana" w:hAnsi="Verdana"/>
        </w:rPr>
        <w:instrText xml:space="preserve"> TOC \o "2-3" \n \h \z \u </w:instrText>
      </w:r>
      <w:r w:rsidRPr="00C83FC3">
        <w:rPr>
          <w:rFonts w:ascii="Verdana" w:hAnsi="Verdana"/>
          <w:b/>
          <w:bCs/>
          <w:color w:val="2B579A"/>
          <w:shd w:val="clear" w:color="auto" w:fill="E6E6E6"/>
        </w:rPr>
        <w:fldChar w:fldCharType="separate"/>
      </w:r>
      <w:hyperlink w:anchor="_Toc205895176" w:history="1">
        <w:r w:rsidR="00C83FC3" w:rsidRPr="00C83FC3">
          <w:rPr>
            <w:rStyle w:val="Hyperlink"/>
            <w:rFonts w:ascii="Verdana" w:hAnsi="Verdana"/>
            <w:noProof/>
          </w:rPr>
          <w:t>Search by Member</w:t>
        </w:r>
      </w:hyperlink>
    </w:p>
    <w:p w14:paraId="636F5BB4" w14:textId="6B6056D2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77" w:history="1">
        <w:r w:rsidRPr="00C83FC3">
          <w:rPr>
            <w:rStyle w:val="Hyperlink"/>
            <w:rFonts w:ascii="Verdana" w:hAnsi="Verdana"/>
            <w:noProof/>
          </w:rPr>
          <w:t>Search by Member When No Match Found - Additional Search Parameters</w:t>
        </w:r>
      </w:hyperlink>
    </w:p>
    <w:p w14:paraId="421DE959" w14:textId="29BD8E2E" w:rsidR="00C83FC3" w:rsidRPr="00C83FC3" w:rsidRDefault="00C83FC3" w:rsidP="00C83FC3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95178" w:history="1">
        <w:r w:rsidRPr="00C83FC3">
          <w:rPr>
            <w:rStyle w:val="Hyperlink"/>
            <w:rFonts w:ascii="Verdana" w:hAnsi="Verdana"/>
            <w:noProof/>
          </w:rPr>
          <w:t>Aetna System</w:t>
        </w:r>
      </w:hyperlink>
    </w:p>
    <w:p w14:paraId="108DD6D3" w14:textId="03F3D309" w:rsidR="00C83FC3" w:rsidRPr="00C83FC3" w:rsidRDefault="00C83FC3" w:rsidP="00C83FC3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95179" w:history="1">
        <w:r w:rsidRPr="00C83FC3">
          <w:rPr>
            <w:rStyle w:val="Hyperlink"/>
            <w:rFonts w:ascii="Verdana" w:hAnsi="Verdana"/>
            <w:noProof/>
          </w:rPr>
          <w:t>Third Party (Externally) Adjudicated</w:t>
        </w:r>
      </w:hyperlink>
    </w:p>
    <w:p w14:paraId="2C7707D0" w14:textId="0EEA5C12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0" w:history="1">
        <w:r w:rsidRPr="00C83FC3">
          <w:rPr>
            <w:rStyle w:val="Hyperlink"/>
            <w:rFonts w:ascii="Verdana" w:hAnsi="Verdana"/>
            <w:noProof/>
          </w:rPr>
          <w:t>Search by Retail Rx</w:t>
        </w:r>
      </w:hyperlink>
    </w:p>
    <w:p w14:paraId="6D738203" w14:textId="1A8C400C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1" w:history="1">
        <w:r w:rsidRPr="00C83FC3">
          <w:rPr>
            <w:rStyle w:val="Hyperlink"/>
            <w:rFonts w:ascii="Verdana" w:hAnsi="Verdana"/>
            <w:noProof/>
          </w:rPr>
          <w:t>Search by Mail Order Rx/Internal ID</w:t>
        </w:r>
      </w:hyperlink>
    </w:p>
    <w:p w14:paraId="034FA9ED" w14:textId="3C6986BB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2" w:history="1">
        <w:r w:rsidRPr="00C83FC3">
          <w:rPr>
            <w:rStyle w:val="Hyperlink"/>
            <w:rFonts w:ascii="Verdana" w:hAnsi="Verdana"/>
            <w:noProof/>
          </w:rPr>
          <w:t>Search by Medicare D</w:t>
        </w:r>
      </w:hyperlink>
    </w:p>
    <w:p w14:paraId="22368DE4" w14:textId="58FFEC75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3" w:history="1">
        <w:r w:rsidRPr="00C83FC3">
          <w:rPr>
            <w:rStyle w:val="Hyperlink"/>
            <w:rFonts w:ascii="Verdana" w:hAnsi="Verdana"/>
            <w:noProof/>
          </w:rPr>
          <w:t>Eligibility Resolution Scenario Guide</w:t>
        </w:r>
      </w:hyperlink>
    </w:p>
    <w:p w14:paraId="21EE1E6D" w14:textId="5EADBE33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4" w:history="1">
        <w:r w:rsidRPr="00C83FC3">
          <w:rPr>
            <w:rStyle w:val="Hyperlink"/>
            <w:rFonts w:ascii="Verdana" w:hAnsi="Verdana"/>
            <w:noProof/>
          </w:rPr>
          <w:t>Submitting an Eligibility Support Task</w:t>
        </w:r>
      </w:hyperlink>
    </w:p>
    <w:p w14:paraId="471207BA" w14:textId="5ACB51FD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5" w:history="1">
        <w:r w:rsidRPr="00C83FC3">
          <w:rPr>
            <w:rStyle w:val="Hyperlink"/>
            <w:rFonts w:ascii="Verdana" w:hAnsi="Verdana"/>
            <w:noProof/>
          </w:rPr>
          <w:t>Member Search Scenario Guide</w:t>
        </w:r>
      </w:hyperlink>
    </w:p>
    <w:p w14:paraId="19BF3307" w14:textId="5DB910D8" w:rsidR="00C83FC3" w:rsidRPr="00C83FC3" w:rsidRDefault="00C83FC3" w:rsidP="00C83FC3">
      <w:pPr>
        <w:rPr>
          <w:rFonts w:ascii="Verdana" w:eastAsiaTheme="minorEastAsia" w:hAnsi="Verdana" w:cstheme="minorBidi"/>
          <w:b/>
          <w:bCs/>
          <w:noProof/>
          <w:kern w:val="2"/>
          <w14:ligatures w14:val="standardContextual"/>
        </w:rPr>
      </w:pPr>
      <w:hyperlink w:anchor="_Toc205895186" w:history="1">
        <w:r w:rsidRPr="00C83FC3">
          <w:rPr>
            <w:rStyle w:val="Hyperlink"/>
            <w:rFonts w:ascii="Verdana" w:hAnsi="Verdana"/>
            <w:noProof/>
          </w:rPr>
          <w:t>Related Documents</w:t>
        </w:r>
      </w:hyperlink>
    </w:p>
    <w:p w14:paraId="046C1FE7" w14:textId="57155FD2" w:rsidR="00BA3720" w:rsidRPr="00492D7E" w:rsidRDefault="00B13B31" w:rsidP="00C83FC3">
      <w:pPr>
        <w:rPr>
          <w:b/>
          <w:bCs/>
          <w:shd w:val="clear" w:color="auto" w:fill="E6E6E6"/>
        </w:rPr>
      </w:pPr>
      <w:r w:rsidRPr="00C83FC3">
        <w:rPr>
          <w:rFonts w:ascii="Verdana" w:hAnsi="Verdana"/>
          <w:b/>
          <w:bCs/>
          <w:shd w:val="clear" w:color="auto" w:fill="E6E6E6"/>
        </w:rPr>
        <w:fldChar w:fldCharType="end"/>
      </w:r>
      <w:bookmarkStart w:id="2" w:name="_Overview"/>
      <w:bookmarkEnd w:id="2"/>
    </w:p>
    <w:p w14:paraId="6EF9EE46" w14:textId="77777777" w:rsidR="00BA3720" w:rsidRDefault="00BA3720" w:rsidP="000C7777">
      <w:pPr>
        <w:pStyle w:val="TOC2"/>
        <w:spacing w:before="120" w:after="120"/>
        <w:rPr>
          <w:shd w:val="clear" w:color="auto" w:fill="E6E6E6"/>
        </w:rPr>
      </w:pPr>
    </w:p>
    <w:p w14:paraId="44AFDDFC" w14:textId="0D1FAE7C" w:rsidR="00BD39E1" w:rsidRDefault="00921444" w:rsidP="00EB03FE">
      <w:pPr>
        <w:spacing w:before="120" w:after="120"/>
        <w:rPr>
          <w:rFonts w:ascii="Verdana" w:hAnsi="Verdana"/>
        </w:rPr>
      </w:pPr>
      <w:r w:rsidRPr="00EB03FE">
        <w:rPr>
          <w:rFonts w:ascii="Verdana" w:hAnsi="Verdana"/>
          <w:b/>
          <w:bCs/>
        </w:rPr>
        <w:t>Description</w:t>
      </w:r>
      <w:bookmarkStart w:id="3" w:name="OLE_LINK4"/>
      <w:bookmarkStart w:id="4" w:name="OLE_LINK36"/>
      <w:r w:rsidR="00F4413B" w:rsidRPr="00EB03FE">
        <w:rPr>
          <w:rFonts w:ascii="Verdana" w:hAnsi="Verdana"/>
          <w:b/>
          <w:bCs/>
        </w:rPr>
        <w:t>:</w:t>
      </w:r>
      <w:r w:rsidR="00F4413B" w:rsidRPr="00EB03FE">
        <w:rPr>
          <w:rFonts w:ascii="Verdana" w:hAnsi="Verdana"/>
        </w:rPr>
        <w:t xml:space="preserve">  </w:t>
      </w:r>
      <w:r w:rsidR="00C87D54" w:rsidRPr="00EB03FE">
        <w:rPr>
          <w:rFonts w:ascii="Verdana" w:hAnsi="Verdana"/>
        </w:rPr>
        <w:t xml:space="preserve">Member Search </w:t>
      </w:r>
      <w:r w:rsidR="00551651" w:rsidRPr="00EB03FE">
        <w:rPr>
          <w:rFonts w:ascii="Verdana" w:hAnsi="Verdana"/>
        </w:rPr>
        <w:t xml:space="preserve">functionality </w:t>
      </w:r>
      <w:r w:rsidR="00DE5678" w:rsidRPr="00EB03FE">
        <w:rPr>
          <w:rFonts w:ascii="Verdana" w:hAnsi="Verdana"/>
        </w:rPr>
        <w:t xml:space="preserve">for </w:t>
      </w:r>
      <w:r w:rsidRPr="00EB03FE">
        <w:rPr>
          <w:rFonts w:ascii="Verdana" w:hAnsi="Verdana"/>
        </w:rPr>
        <w:t>Compass</w:t>
      </w:r>
      <w:r w:rsidR="005050EC" w:rsidRPr="00EB03FE">
        <w:rPr>
          <w:rFonts w:ascii="Verdana" w:hAnsi="Verdana"/>
        </w:rPr>
        <w:t>, including Search by Member, Search by Retail Rx, and Search by Mail Order Rx/Internal ID</w:t>
      </w:r>
      <w:bookmarkEnd w:id="3"/>
      <w:r w:rsidR="003D4216" w:rsidRPr="00EB03FE">
        <w:rPr>
          <w:rFonts w:ascii="Verdana" w:hAnsi="Verdana"/>
        </w:rPr>
        <w:t xml:space="preserve"> is outlined.</w:t>
      </w:r>
      <w:bookmarkStart w:id="5" w:name="_Rationale"/>
      <w:bookmarkStart w:id="6" w:name="_Definitions"/>
      <w:bookmarkStart w:id="7" w:name="_Definitions/Abbreviations"/>
      <w:bookmarkStart w:id="8" w:name="_Process_for_Handling"/>
      <w:bookmarkEnd w:id="4"/>
      <w:bookmarkEnd w:id="5"/>
      <w:bookmarkEnd w:id="6"/>
      <w:bookmarkEnd w:id="7"/>
      <w:bookmarkEnd w:id="8"/>
    </w:p>
    <w:p w14:paraId="6928A004" w14:textId="77777777" w:rsidR="00E10A93" w:rsidRPr="00EB03FE" w:rsidRDefault="00E10A93" w:rsidP="00EB03FE">
      <w:pPr>
        <w:spacing w:before="120" w:after="120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E628F7" w:rsidRPr="006C6009" w14:paraId="7A428406" w14:textId="77777777" w:rsidTr="00F17110">
        <w:tc>
          <w:tcPr>
            <w:tcW w:w="5000" w:type="pct"/>
            <w:shd w:val="clear" w:color="auto" w:fill="BFBFBF" w:themeFill="background1" w:themeFillShade="BF"/>
          </w:tcPr>
          <w:p w14:paraId="734D5F00" w14:textId="162456D3" w:rsidR="00E628F7" w:rsidRPr="006C6009" w:rsidRDefault="00E628F7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" w:name="OLE_LINK12"/>
            <w:bookmarkStart w:id="10" w:name="_Toc205895176"/>
            <w:r w:rsidRPr="006C6009">
              <w:rPr>
                <w:rFonts w:ascii="Verdana" w:hAnsi="Verdana"/>
                <w:i w:val="0"/>
                <w:iCs w:val="0"/>
              </w:rPr>
              <w:t>Search by Member</w:t>
            </w:r>
            <w:bookmarkEnd w:id="10"/>
          </w:p>
        </w:tc>
      </w:tr>
    </w:tbl>
    <w:p w14:paraId="62241F59" w14:textId="757E6E2A" w:rsidR="00072F3D" w:rsidRPr="008127CE" w:rsidRDefault="000A15C1" w:rsidP="003858BB">
      <w:pPr>
        <w:spacing w:before="120" w:after="120"/>
        <w:rPr>
          <w:rFonts w:ascii="Verdana" w:hAnsi="Verdana"/>
          <w:b/>
          <w:bCs/>
        </w:rPr>
      </w:pPr>
      <w:r w:rsidRPr="008127CE">
        <w:rPr>
          <w:rFonts w:ascii="Verdana" w:hAnsi="Verdana"/>
          <w:b/>
          <w:bCs/>
        </w:rPr>
        <w:t xml:space="preserve">Reminder: </w:t>
      </w:r>
      <w:r w:rsidRPr="008127CE">
        <w:rPr>
          <w:rFonts w:ascii="Verdana" w:hAnsi="Verdana"/>
        </w:rPr>
        <w:t xml:space="preserve">If viewing an account and need to find other coverage for the member, refer to </w:t>
      </w:r>
      <w:hyperlink r:id="rId11" w:anchor="!/view?docid=77e166f8-02ac-4c9f-8a3f-321cab8af5f8" w:history="1">
        <w:r w:rsidRPr="008127CE">
          <w:rPr>
            <w:rStyle w:val="Hyperlink"/>
            <w:rFonts w:ascii="Verdana" w:hAnsi="Verdana"/>
          </w:rPr>
          <w:t>Compass - View Additional Coverage (050042).</w:t>
        </w:r>
      </w:hyperlink>
    </w:p>
    <w:p w14:paraId="1CF27A12" w14:textId="176D83A8" w:rsidR="00FF036A" w:rsidRPr="008127CE" w:rsidRDefault="00D34B64" w:rsidP="003858BB">
      <w:pPr>
        <w:spacing w:before="120" w:after="120"/>
        <w:rPr>
          <w:rFonts w:ascii="Verdana" w:hAnsi="Verdana"/>
          <w:b/>
          <w:bCs/>
        </w:rPr>
      </w:pPr>
      <w:r w:rsidRPr="008127CE">
        <w:rPr>
          <w:rFonts w:ascii="Verdana" w:hAnsi="Verdana"/>
          <w:b/>
          <w:bCs/>
        </w:rPr>
        <w:t>Notes</w:t>
      </w:r>
      <w:r w:rsidR="00F4413B" w:rsidRPr="008127CE">
        <w:rPr>
          <w:rFonts w:ascii="Verdana" w:hAnsi="Verdana"/>
          <w:b/>
          <w:bCs/>
        </w:rPr>
        <w:t xml:space="preserve">:  </w:t>
      </w:r>
    </w:p>
    <w:p w14:paraId="1503920E" w14:textId="6DB2AB05" w:rsidR="009541B8" w:rsidRPr="008127CE" w:rsidRDefault="00A05C49" w:rsidP="002939DF">
      <w:pPr>
        <w:pStyle w:val="ListParagraph"/>
        <w:numPr>
          <w:ilvl w:val="0"/>
          <w:numId w:val="34"/>
        </w:numPr>
        <w:spacing w:before="120" w:after="120"/>
        <w:ind w:left="432"/>
        <w:contextualSpacing w:val="0"/>
        <w:rPr>
          <w:rFonts w:ascii="Verdana" w:hAnsi="Verdana"/>
        </w:rPr>
      </w:pPr>
      <w:bookmarkStart w:id="11" w:name="OLE_LINK8"/>
      <w:bookmarkStart w:id="12" w:name="OLE_LINK47"/>
      <w:r w:rsidRPr="008127CE">
        <w:rPr>
          <w:rFonts w:ascii="Verdana" w:hAnsi="Verdana"/>
        </w:rPr>
        <w:t xml:space="preserve">Member Search results </w:t>
      </w:r>
      <w:r w:rsidR="00117DD2" w:rsidRPr="008127CE">
        <w:rPr>
          <w:rFonts w:ascii="Verdana" w:hAnsi="Verdana"/>
        </w:rPr>
        <w:t>display</w:t>
      </w:r>
      <w:r w:rsidRPr="008127CE">
        <w:rPr>
          <w:rFonts w:ascii="Verdana" w:hAnsi="Verdana"/>
        </w:rPr>
        <w:t xml:space="preserve"> active eligibility based on</w:t>
      </w:r>
      <w:r w:rsidR="00606BD2" w:rsidRPr="008127CE">
        <w:rPr>
          <w:rFonts w:ascii="Verdana" w:hAnsi="Verdana"/>
        </w:rPr>
        <w:t xml:space="preserve"> </w:t>
      </w:r>
      <w:r w:rsidR="003D4641" w:rsidRPr="008127CE">
        <w:rPr>
          <w:rFonts w:ascii="Verdana" w:hAnsi="Verdana"/>
        </w:rPr>
        <w:t>the current</w:t>
      </w:r>
      <w:r w:rsidRPr="008127CE">
        <w:rPr>
          <w:rFonts w:ascii="Verdana" w:hAnsi="Verdana"/>
        </w:rPr>
        <w:t xml:space="preserve"> date</w:t>
      </w:r>
      <w:r w:rsidR="00BC7444" w:rsidRPr="008127CE">
        <w:rPr>
          <w:rFonts w:ascii="Verdana" w:hAnsi="Verdana"/>
        </w:rPr>
        <w:t>.</w:t>
      </w:r>
      <w:r w:rsidR="003D4641" w:rsidRPr="008127CE">
        <w:rPr>
          <w:rFonts w:ascii="Verdana" w:hAnsi="Verdana"/>
        </w:rPr>
        <w:t xml:space="preserve"> </w:t>
      </w:r>
      <w:r w:rsidR="00BC7444" w:rsidRPr="008127CE">
        <w:rPr>
          <w:rFonts w:ascii="Verdana" w:hAnsi="Verdana"/>
        </w:rPr>
        <w:t>To view future or past eligibility</w:t>
      </w:r>
      <w:r w:rsidR="00423185" w:rsidRPr="008127CE">
        <w:rPr>
          <w:rFonts w:ascii="Verdana" w:hAnsi="Verdana"/>
        </w:rPr>
        <w:t>,</w:t>
      </w:r>
      <w:r w:rsidR="00BC7444" w:rsidRPr="008127CE">
        <w:rPr>
          <w:rFonts w:ascii="Verdana" w:hAnsi="Verdana"/>
        </w:rPr>
        <w:t xml:space="preserve"> use the inactive coverage </w:t>
      </w:r>
      <w:r w:rsidR="00423185" w:rsidRPr="008127CE">
        <w:rPr>
          <w:rFonts w:ascii="Verdana" w:hAnsi="Verdana"/>
        </w:rPr>
        <w:t xml:space="preserve">Search </w:t>
      </w:r>
      <w:r w:rsidR="00BC7444" w:rsidRPr="008127CE">
        <w:rPr>
          <w:rFonts w:ascii="Verdana" w:hAnsi="Verdana"/>
        </w:rPr>
        <w:t>filter</w:t>
      </w:r>
      <w:r w:rsidR="007B6928" w:rsidRPr="008127CE">
        <w:rPr>
          <w:rFonts w:ascii="Verdana" w:hAnsi="Verdana"/>
        </w:rPr>
        <w:t>.</w:t>
      </w:r>
      <w:bookmarkStart w:id="13" w:name="OLE_LINK30"/>
    </w:p>
    <w:p w14:paraId="4938CD8A" w14:textId="2E168689" w:rsidR="00E77339" w:rsidRPr="00EB519D" w:rsidRDefault="00E77339" w:rsidP="002939DF">
      <w:pPr>
        <w:pStyle w:val="ListParagraph"/>
        <w:numPr>
          <w:ilvl w:val="0"/>
          <w:numId w:val="34"/>
        </w:numPr>
        <w:spacing w:before="120" w:after="120"/>
        <w:ind w:left="432"/>
        <w:contextualSpacing w:val="0"/>
        <w:rPr>
          <w:rFonts w:ascii="Verdana" w:hAnsi="Verdana"/>
        </w:rPr>
      </w:pPr>
      <w:r w:rsidRPr="008127CE">
        <w:rPr>
          <w:rFonts w:ascii="Verdana" w:hAnsi="Verdana"/>
        </w:rPr>
        <w:t>A search can be conducted</w:t>
      </w:r>
      <w:r w:rsidRPr="00EB519D">
        <w:rPr>
          <w:rFonts w:ascii="Verdana" w:hAnsi="Verdana"/>
        </w:rPr>
        <w:t xml:space="preserve"> at any time. It is not necessary to close the </w:t>
      </w:r>
      <w:r w:rsidR="00B2759B" w:rsidRPr="00EB519D">
        <w:rPr>
          <w:rFonts w:ascii="Verdana" w:hAnsi="Verdana"/>
        </w:rPr>
        <w:t>members’</w:t>
      </w:r>
      <w:r w:rsidRPr="00EB519D">
        <w:rPr>
          <w:rFonts w:ascii="Verdana" w:hAnsi="Verdana"/>
        </w:rPr>
        <w:t xml:space="preserve"> account to use the Search feature. Alternate between the </w:t>
      </w:r>
      <w:r w:rsidRPr="00EB519D">
        <w:rPr>
          <w:rFonts w:ascii="Verdana" w:hAnsi="Verdana"/>
          <w:b/>
          <w:bCs/>
        </w:rPr>
        <w:t>Member Case</w:t>
      </w:r>
      <w:r w:rsidRPr="00EB519D">
        <w:rPr>
          <w:rFonts w:ascii="Verdana" w:hAnsi="Verdana"/>
        </w:rPr>
        <w:t xml:space="preserve"> tab and </w:t>
      </w:r>
      <w:r w:rsidRPr="00EB519D">
        <w:rPr>
          <w:rFonts w:ascii="Verdana" w:hAnsi="Verdana"/>
          <w:b/>
          <w:bCs/>
        </w:rPr>
        <w:t>Search</w:t>
      </w:r>
      <w:r w:rsidR="00772133" w:rsidRPr="00EB519D">
        <w:rPr>
          <w:rFonts w:ascii="Verdana" w:hAnsi="Verdana"/>
          <w:b/>
          <w:bCs/>
        </w:rPr>
        <w:t xml:space="preserve"> </w:t>
      </w:r>
      <w:bookmarkStart w:id="14" w:name="OLE_LINK27"/>
      <w:r w:rsidR="00772133" w:rsidRPr="00EB519D">
        <w:rPr>
          <w:rFonts w:ascii="Verdana" w:hAnsi="Verdana"/>
          <w:b/>
          <w:bCs/>
        </w:rPr>
        <w:t>(New UI)</w:t>
      </w:r>
      <w:r w:rsidRPr="00EB519D">
        <w:rPr>
          <w:rFonts w:ascii="Verdana" w:hAnsi="Verdana"/>
        </w:rPr>
        <w:t xml:space="preserve"> </w:t>
      </w:r>
      <w:bookmarkEnd w:id="14"/>
      <w:r w:rsidRPr="00EB519D">
        <w:rPr>
          <w:rFonts w:ascii="Verdana" w:hAnsi="Verdana"/>
        </w:rPr>
        <w:t>tab.</w:t>
      </w:r>
    </w:p>
    <w:bookmarkEnd w:id="9"/>
    <w:p w14:paraId="65031707" w14:textId="77777777" w:rsidR="00804F2D" w:rsidRPr="00EB519D" w:rsidRDefault="00804F2D" w:rsidP="003858BB">
      <w:pPr>
        <w:spacing w:before="120" w:after="120"/>
        <w:rPr>
          <w:rFonts w:ascii="Verdana" w:hAnsi="Verdana"/>
        </w:rPr>
      </w:pPr>
    </w:p>
    <w:p w14:paraId="225BC7D4" w14:textId="74791AB9" w:rsidR="00E962BB" w:rsidRPr="00EB519D" w:rsidRDefault="00F46594" w:rsidP="003858BB">
      <w:pPr>
        <w:spacing w:before="120" w:after="120"/>
        <w:rPr>
          <w:rFonts w:ascii="Verdana" w:hAnsi="Verdana"/>
        </w:rPr>
      </w:pPr>
      <w:r w:rsidRPr="00EB519D">
        <w:rPr>
          <w:rFonts w:ascii="Verdana" w:hAnsi="Verdana"/>
        </w:rPr>
        <w:t>Perform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3"/>
        <w:gridCol w:w="1245"/>
        <w:gridCol w:w="4669"/>
        <w:gridCol w:w="770"/>
        <w:gridCol w:w="5623"/>
      </w:tblGrid>
      <w:tr w:rsidR="005B2A19" w:rsidRPr="006C6009" w14:paraId="7ED3DA18" w14:textId="77777777" w:rsidTr="004E6C61">
        <w:trPr>
          <w:trHeight w:val="59"/>
        </w:trPr>
        <w:tc>
          <w:tcPr>
            <w:tcW w:w="2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11"/>
          <w:bookmarkEnd w:id="12"/>
          <w:bookmarkEnd w:id="13"/>
          <w:p w14:paraId="62D0A6A3" w14:textId="77777777" w:rsidR="008A18C6" w:rsidRPr="006C6009" w:rsidRDefault="008A18C6" w:rsidP="00804F2D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Step</w:t>
            </w:r>
          </w:p>
        </w:tc>
        <w:tc>
          <w:tcPr>
            <w:tcW w:w="477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95B1D3" w14:textId="07704660" w:rsidR="008A18C6" w:rsidRPr="006C6009" w:rsidRDefault="008A18C6" w:rsidP="00804F2D">
            <w:pPr>
              <w:tabs>
                <w:tab w:val="center" w:pos="12985"/>
                <w:tab w:val="left" w:pos="14445"/>
              </w:tabs>
              <w:spacing w:before="120" w:after="120"/>
              <w:jc w:val="center"/>
              <w:rPr>
                <w:rFonts w:ascii="Verdana" w:hAnsi="Verdana"/>
              </w:rPr>
            </w:pPr>
            <w:r w:rsidRPr="006C6009">
              <w:rPr>
                <w:rFonts w:ascii="Verdana" w:hAnsi="Verdana"/>
                <w:b/>
              </w:rPr>
              <w:t>Action</w:t>
            </w:r>
          </w:p>
        </w:tc>
      </w:tr>
      <w:tr w:rsidR="005B2A19" w:rsidRPr="006C6009" w14:paraId="1E28B751" w14:textId="77777777" w:rsidTr="004E6C61">
        <w:trPr>
          <w:trHeight w:val="59"/>
        </w:trPr>
        <w:tc>
          <w:tcPr>
            <w:tcW w:w="2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2C108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1</w:t>
            </w:r>
          </w:p>
        </w:tc>
        <w:tc>
          <w:tcPr>
            <w:tcW w:w="477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228E" w14:textId="0AE1A5E9" w:rsidR="008A18C6" w:rsidRPr="00066161" w:rsidRDefault="008A18C6" w:rsidP="00CF1C1D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From the Compass </w:t>
            </w:r>
            <w:r w:rsidRPr="00066161">
              <w:rPr>
                <w:rFonts w:ascii="Verdana" w:hAnsi="Verdana"/>
                <w:b/>
                <w:bCs/>
              </w:rPr>
              <w:t>Search</w:t>
            </w:r>
            <w:r w:rsidR="00626AA3" w:rsidRPr="00066161">
              <w:rPr>
                <w:rFonts w:ascii="Verdana" w:hAnsi="Verdana"/>
                <w:b/>
                <w:bCs/>
              </w:rPr>
              <w:t xml:space="preserve"> (New UI)</w:t>
            </w:r>
            <w:r w:rsidRPr="00066161">
              <w:rPr>
                <w:rFonts w:ascii="Verdana" w:hAnsi="Verdana"/>
                <w:b/>
                <w:bCs/>
              </w:rPr>
              <w:t xml:space="preserve"> </w:t>
            </w:r>
            <w:r w:rsidRPr="00066161">
              <w:rPr>
                <w:rFonts w:ascii="Verdana" w:hAnsi="Verdana"/>
              </w:rPr>
              <w:t xml:space="preserve">screen, select the </w:t>
            </w:r>
            <w:r w:rsidRPr="00066161">
              <w:rPr>
                <w:rFonts w:ascii="Verdana" w:hAnsi="Verdana"/>
                <w:b/>
                <w:bCs/>
              </w:rPr>
              <w:t>Search by</w:t>
            </w:r>
            <w:r w:rsidRPr="00066161">
              <w:rPr>
                <w:rFonts w:ascii="Verdana" w:hAnsi="Verdana"/>
              </w:rPr>
              <w:t xml:space="preserve"> </w:t>
            </w:r>
            <w:r w:rsidRPr="00066161">
              <w:rPr>
                <w:rFonts w:ascii="Verdana" w:hAnsi="Verdana"/>
                <w:b/>
                <w:bCs/>
              </w:rPr>
              <w:t>Member</w:t>
            </w:r>
            <w:r w:rsidRPr="00066161">
              <w:rPr>
                <w:rFonts w:ascii="Verdana" w:hAnsi="Verdana"/>
              </w:rPr>
              <w:t xml:space="preserve"> tab (default) to search by member.</w:t>
            </w:r>
          </w:p>
          <w:p w14:paraId="58FE6279" w14:textId="77777777" w:rsidR="008A18C6" w:rsidRPr="00066161" w:rsidRDefault="008A18C6" w:rsidP="00CF1C1D">
            <w:pPr>
              <w:spacing w:before="120" w:after="120"/>
              <w:rPr>
                <w:rFonts w:ascii="Verdana" w:hAnsi="Verdana"/>
              </w:rPr>
            </w:pPr>
          </w:p>
          <w:p w14:paraId="3214A156" w14:textId="513C1AB9" w:rsidR="008A18C6" w:rsidRPr="00066161" w:rsidRDefault="008A18C6" w:rsidP="00CF1C1D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This screen contains the following fields</w:t>
            </w:r>
            <w:r w:rsidR="00F4413B" w:rsidRPr="00066161">
              <w:rPr>
                <w:rFonts w:ascii="Verdana" w:hAnsi="Verdana"/>
              </w:rPr>
              <w:t xml:space="preserve">:  </w:t>
            </w:r>
          </w:p>
          <w:p w14:paraId="5C7E30DD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  <w:bCs/>
              </w:rPr>
              <w:t>First Name (one character minimum)</w:t>
            </w:r>
          </w:p>
          <w:p w14:paraId="70257935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</w:rPr>
              <w:t>Last Name (three character minimum)</w:t>
            </w:r>
          </w:p>
          <w:p w14:paraId="68A7C7CF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</w:rPr>
              <w:t xml:space="preserve">DOB (Date of Birth) (format MM/DD/YYYY) </w:t>
            </w:r>
          </w:p>
          <w:p w14:paraId="07A93D39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</w:rPr>
              <w:t>Zip Code (numbers only)</w:t>
            </w:r>
            <w:r w:rsidRPr="00066161">
              <w:rPr>
                <w:rFonts w:ascii="Verdana" w:hAnsi="Verdana"/>
                <w:bCs/>
              </w:rPr>
              <w:t xml:space="preserve"> </w:t>
            </w:r>
          </w:p>
          <w:p w14:paraId="029E7234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  <w:bCs/>
              </w:rPr>
              <w:t xml:space="preserve">Member ID </w:t>
            </w:r>
          </w:p>
          <w:p w14:paraId="138FD4BD" w14:textId="0632F071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  <w:bCs/>
              </w:rPr>
              <w:t>MBI (</w:t>
            </w:r>
            <w:r w:rsidR="00FD2D4A" w:rsidRPr="00066161">
              <w:rPr>
                <w:rFonts w:ascii="Verdana" w:hAnsi="Verdana"/>
                <w:bCs/>
              </w:rPr>
              <w:t xml:space="preserve">Medicare </w:t>
            </w:r>
            <w:r w:rsidRPr="00066161">
              <w:rPr>
                <w:rFonts w:ascii="Verdana" w:hAnsi="Verdana"/>
                <w:bCs/>
              </w:rPr>
              <w:t>Benefit Identification)</w:t>
            </w:r>
          </w:p>
          <w:p w14:paraId="0FE111B6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  <w:bCs/>
              </w:rPr>
              <w:t xml:space="preserve">Carrier Code  </w:t>
            </w:r>
          </w:p>
          <w:p w14:paraId="48711C54" w14:textId="77777777" w:rsidR="008A18C6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r w:rsidRPr="00066161">
              <w:rPr>
                <w:rFonts w:ascii="Verdana" w:hAnsi="Verdana"/>
                <w:bCs/>
              </w:rPr>
              <w:t>Aetna Eligibility</w:t>
            </w:r>
          </w:p>
          <w:p w14:paraId="3658989C" w14:textId="77777777" w:rsidR="008A18C6" w:rsidRPr="00066161" w:rsidRDefault="008A18C6" w:rsidP="00CF1C1D">
            <w:pPr>
              <w:spacing w:before="120" w:after="120"/>
              <w:rPr>
                <w:rFonts w:ascii="Verdana" w:hAnsi="Verdana"/>
              </w:rPr>
            </w:pPr>
          </w:p>
          <w:p w14:paraId="7FE36731" w14:textId="0F708B70" w:rsidR="008A18C6" w:rsidRPr="00066161" w:rsidRDefault="000A15C1" w:rsidP="00CF1C1D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66161">
              <w:rPr>
                <w:rFonts w:ascii="Verdana" w:hAnsi="Verdana"/>
                <w:noProof/>
              </w:rPr>
              <w:drawing>
                <wp:inline distT="0" distB="0" distL="0" distR="0" wp14:anchorId="48C20F31" wp14:editId="7FD5B1AC">
                  <wp:extent cx="8229600" cy="202825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02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AD0CA" w14:textId="77777777" w:rsidR="008A18C6" w:rsidRPr="00066161" w:rsidRDefault="008A18C6" w:rsidP="00CF1C1D">
            <w:pPr>
              <w:spacing w:before="120" w:after="120"/>
              <w:rPr>
                <w:rFonts w:ascii="Verdana" w:hAnsi="Verdana"/>
                <w:b/>
              </w:rPr>
            </w:pPr>
          </w:p>
        </w:tc>
      </w:tr>
      <w:tr w:rsidR="005B2A19" w:rsidRPr="006C6009" w14:paraId="45862716" w14:textId="77777777" w:rsidTr="004E6C61">
        <w:trPr>
          <w:trHeight w:val="247"/>
        </w:trPr>
        <w:tc>
          <w:tcPr>
            <w:tcW w:w="2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D616A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2</w:t>
            </w:r>
          </w:p>
        </w:tc>
        <w:tc>
          <w:tcPr>
            <w:tcW w:w="477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5FFAE" w14:textId="051AB62C" w:rsidR="00EC4E6F" w:rsidRPr="00066161" w:rsidRDefault="008A18C6" w:rsidP="00754EC1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Perform a search using any of the following criteria</w:t>
            </w:r>
            <w:r w:rsidR="00F4413B" w:rsidRPr="00066161">
              <w:rPr>
                <w:rFonts w:ascii="Verdana" w:hAnsi="Verdana"/>
              </w:rPr>
              <w:t xml:space="preserve">:  </w:t>
            </w:r>
          </w:p>
          <w:p w14:paraId="2D8C3989" w14:textId="77777777" w:rsidR="00731A72" w:rsidRPr="00066161" w:rsidRDefault="00731A72" w:rsidP="00754EC1">
            <w:pPr>
              <w:spacing w:before="120" w:after="120"/>
              <w:rPr>
                <w:rFonts w:ascii="Verdana" w:hAnsi="Verdana"/>
              </w:rPr>
            </w:pPr>
          </w:p>
          <w:p w14:paraId="45F6075E" w14:textId="450E643A" w:rsidR="00731A72" w:rsidRPr="00066161" w:rsidRDefault="00731A72" w:rsidP="00754EC1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  <w:b/>
                <w:bCs/>
              </w:rPr>
              <w:t>Scenarios</w:t>
            </w:r>
            <w:r w:rsidR="00F4413B" w:rsidRPr="00066161">
              <w:rPr>
                <w:rFonts w:ascii="Verdana" w:hAnsi="Verdana"/>
                <w:b/>
                <w:bCs/>
              </w:rPr>
              <w:t>:</w:t>
            </w:r>
            <w:r w:rsidR="00F4413B" w:rsidRPr="00066161">
              <w:rPr>
                <w:rFonts w:ascii="Verdana" w:hAnsi="Verdana"/>
              </w:rPr>
              <w:t xml:space="preserve">  </w:t>
            </w:r>
            <w:r w:rsidRPr="00066161">
              <w:rPr>
                <w:rFonts w:ascii="Verdana" w:hAnsi="Verdana"/>
              </w:rPr>
              <w:t>If searching b</w:t>
            </w:r>
            <w:r w:rsidR="0045157D" w:rsidRPr="00066161">
              <w:rPr>
                <w:rFonts w:ascii="Verdana" w:hAnsi="Verdana"/>
              </w:rPr>
              <w:t>y</w:t>
            </w:r>
            <w:r w:rsidRPr="00066161">
              <w:rPr>
                <w:rFonts w:ascii="Verdana" w:hAnsi="Verdana"/>
              </w:rPr>
              <w:t xml:space="preserve"> (Select appropriate hyperlink to view the resolution)</w:t>
            </w:r>
            <w:r w:rsidR="00F4413B" w:rsidRPr="00066161">
              <w:rPr>
                <w:rFonts w:ascii="Verdana" w:hAnsi="Verdana"/>
              </w:rPr>
              <w:t xml:space="preserve">:  </w:t>
            </w:r>
          </w:p>
          <w:p w14:paraId="5AEF5635" w14:textId="2625D319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hyperlink w:anchor="IfsearchingbymemberID" w:history="1">
              <w:r w:rsidRPr="00066161">
                <w:rPr>
                  <w:rStyle w:val="Hyperlink"/>
                  <w:rFonts w:ascii="Verdana" w:hAnsi="Verdana"/>
                </w:rPr>
                <w:t>Member ID</w:t>
              </w:r>
            </w:hyperlink>
          </w:p>
          <w:p w14:paraId="13C0C3FB" w14:textId="5A6CF57B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hyperlink w:anchor="Ifsearchingbyfirstandlastname" w:history="1">
              <w:r w:rsidRPr="00066161">
                <w:rPr>
                  <w:rStyle w:val="Hyperlink"/>
                  <w:rFonts w:ascii="Verdana" w:hAnsi="Verdana"/>
                </w:rPr>
                <w:t>First &amp; Last Name</w:t>
              </w:r>
            </w:hyperlink>
          </w:p>
          <w:p w14:paraId="31D9CBD0" w14:textId="1482C2E1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hyperlink w:anchor="Ifsearchingbyfirstandlastnameanddob" w:history="1">
              <w:r w:rsidRPr="00066161">
                <w:rPr>
                  <w:rStyle w:val="Hyperlink"/>
                  <w:rFonts w:ascii="Verdana" w:hAnsi="Verdana"/>
                </w:rPr>
                <w:t>First &amp; Last Name and Date of Birth (DOB)</w:t>
              </w:r>
            </w:hyperlink>
          </w:p>
          <w:p w14:paraId="74859B79" w14:textId="450EAC7D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hyperlink w:anchor="Ifsearchingbyzipcodeandlastname" w:history="1">
              <w:r w:rsidRPr="00066161">
                <w:rPr>
                  <w:rStyle w:val="Hyperlink"/>
                  <w:rFonts w:ascii="Verdana" w:hAnsi="Verdana"/>
                </w:rPr>
                <w:t>Zip Code and Last Name</w:t>
              </w:r>
            </w:hyperlink>
          </w:p>
          <w:p w14:paraId="58F803AD" w14:textId="3956EA13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hyperlink w:anchor="Ifsearchingbymbi" w:history="1">
              <w:r w:rsidRPr="00066161">
                <w:rPr>
                  <w:rStyle w:val="Hyperlink"/>
                  <w:rFonts w:ascii="Verdana" w:hAnsi="Verdana"/>
                </w:rPr>
                <w:t>MBI</w:t>
              </w:r>
            </w:hyperlink>
          </w:p>
          <w:p w14:paraId="6950B705" w14:textId="65654592" w:rsidR="00731A72" w:rsidRPr="00066161" w:rsidRDefault="00731A72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hyperlink w:anchor="Ifsearchingbycarriercodeandfirstandlastn" w:history="1">
              <w:r w:rsidRPr="00066161">
                <w:rPr>
                  <w:rStyle w:val="Hyperlink"/>
                  <w:rFonts w:ascii="Verdana" w:hAnsi="Verdana"/>
                  <w:bCs/>
                </w:rPr>
                <w:t>Carrier Code and First &amp; Last Name, or Member ID</w:t>
              </w:r>
            </w:hyperlink>
          </w:p>
          <w:p w14:paraId="40150674" w14:textId="013ADB64" w:rsidR="00761D08" w:rsidRPr="00066161" w:rsidRDefault="00761D08" w:rsidP="002939DF">
            <w:pPr>
              <w:pStyle w:val="ListParagraph"/>
              <w:numPr>
                <w:ilvl w:val="0"/>
                <w:numId w:val="33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</w:rPr>
            </w:pPr>
            <w:hyperlink w:anchor="Ifsearchingbycarriercodebynamesearch" w:history="1">
              <w:r w:rsidRPr="00066161">
                <w:rPr>
                  <w:rStyle w:val="Hyperlink"/>
                  <w:rFonts w:ascii="Verdana" w:hAnsi="Verdana"/>
                  <w:bCs/>
                </w:rPr>
                <w:t>Carrier Code (by Client Name Search)</w:t>
              </w:r>
            </w:hyperlink>
          </w:p>
          <w:p w14:paraId="5753210D" w14:textId="79CAFB48" w:rsidR="00A8390F" w:rsidRDefault="00CE2024" w:rsidP="00A8390F">
            <w:pPr>
              <w:spacing w:before="120" w:after="120"/>
              <w:rPr>
                <w:rStyle w:val="Hyperlink"/>
                <w:rFonts w:ascii="Verdana" w:hAnsi="Verdana"/>
                <w:bCs/>
              </w:rPr>
            </w:pPr>
            <w:r>
              <w:rPr>
                <w:rFonts w:ascii="Verdana" w:hAnsi="Verdana"/>
                <w:bCs/>
                <w:noProof/>
                <w:color w:val="0000FF"/>
                <w:u w:val="single"/>
              </w:rPr>
              <w:drawing>
                <wp:inline distT="0" distB="0" distL="0" distR="0" wp14:anchorId="7B1702DF" wp14:editId="06AF77CE">
                  <wp:extent cx="304762" cy="304762"/>
                  <wp:effectExtent l="0" t="0" r="635" b="635"/>
                  <wp:docPr id="11478072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807235" name="Picture 11478072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7DE18" w14:textId="77777777" w:rsidR="00A8390F" w:rsidRDefault="00A8390F" w:rsidP="00A8390F">
            <w:pPr>
              <w:spacing w:before="120" w:after="120"/>
              <w:rPr>
                <w:rFonts w:ascii="Verdana" w:hAnsi="Verdana"/>
              </w:rPr>
            </w:pPr>
            <w:r w:rsidRPr="00CA75C8">
              <w:rPr>
                <w:noProof/>
              </w:rPr>
              <w:drawing>
                <wp:inline distT="0" distB="0" distL="0" distR="0" wp14:anchorId="3380078D" wp14:editId="51AE74FA">
                  <wp:extent cx="233680" cy="213995"/>
                  <wp:effectExtent l="0" t="0" r="0" b="0"/>
                  <wp:docPr id="415062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  <w:r w:rsidRPr="009E10C9">
              <w:rPr>
                <w:rFonts w:ascii="Verdana" w:hAnsi="Verdana"/>
              </w:rPr>
              <w:t>For any</w:t>
            </w:r>
            <w:r>
              <w:rPr>
                <w:rFonts w:ascii="Verdana" w:hAnsi="Verdana"/>
              </w:rPr>
              <w:t xml:space="preserve"> </w:t>
            </w:r>
            <w:r w:rsidRPr="009E10C9">
              <w:rPr>
                <w:rFonts w:ascii="Verdana" w:hAnsi="Verdana"/>
              </w:rPr>
              <w:t xml:space="preserve">accounts returned </w:t>
            </w:r>
            <w:r>
              <w:rPr>
                <w:rFonts w:ascii="Verdana" w:hAnsi="Verdana"/>
              </w:rPr>
              <w:t xml:space="preserve">in </w:t>
            </w:r>
            <w:r w:rsidRPr="00D93B73">
              <w:rPr>
                <w:rFonts w:ascii="Verdana" w:hAnsi="Verdana"/>
                <w:b/>
                <w:bCs/>
              </w:rPr>
              <w:t xml:space="preserve">Search by Member </w:t>
            </w:r>
            <w:r w:rsidRPr="009E10C9">
              <w:rPr>
                <w:rFonts w:ascii="Verdana" w:hAnsi="Verdana"/>
              </w:rPr>
              <w:t>t</w:t>
            </w:r>
            <w:r>
              <w:rPr>
                <w:rFonts w:ascii="Verdana" w:hAnsi="Verdana"/>
              </w:rPr>
              <w:t>hat the</w:t>
            </w:r>
            <w:r w:rsidRPr="009E10C9">
              <w:rPr>
                <w:rFonts w:ascii="Verdana" w:hAnsi="Verdana"/>
              </w:rPr>
              <w:t xml:space="preserve"> agent does not have access to, </w:t>
            </w:r>
            <w:r>
              <w:rPr>
                <w:rFonts w:ascii="Verdana" w:hAnsi="Verdana"/>
              </w:rPr>
              <w:t xml:space="preserve">all but </w:t>
            </w:r>
            <w:r w:rsidRPr="009E10C9">
              <w:rPr>
                <w:rFonts w:ascii="Verdana" w:hAnsi="Verdana"/>
              </w:rPr>
              <w:t>the last four digits of the ID will be hidden</w:t>
            </w:r>
            <w:r>
              <w:rPr>
                <w:rFonts w:ascii="Verdana" w:hAnsi="Verdana"/>
              </w:rPr>
              <w:t xml:space="preserve">. </w:t>
            </w:r>
          </w:p>
          <w:p w14:paraId="320A059D" w14:textId="769655D7" w:rsidR="00731A72" w:rsidRPr="00066161" w:rsidRDefault="004E6C61" w:rsidP="00957D5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00681B69" wp14:editId="34F039D3">
                  <wp:extent cx="304762" cy="304762"/>
                  <wp:effectExtent l="0" t="0" r="635" b="635"/>
                  <wp:docPr id="11066565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4854" name="Picture 9265485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7D5D">
              <w:rPr>
                <w:noProof/>
              </w:rPr>
              <w:drawing>
                <wp:inline distT="0" distB="0" distL="0" distR="0" wp14:anchorId="5D630A32" wp14:editId="3B8B0F35">
                  <wp:extent cx="3175934" cy="3638550"/>
                  <wp:effectExtent l="0" t="0" r="5715" b="0"/>
                  <wp:docPr id="877545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455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598" cy="365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1D2" w:rsidRPr="006C6009" w14:paraId="527B0170" w14:textId="77777777" w:rsidTr="004E6C61">
        <w:trPr>
          <w:trHeight w:val="40"/>
        </w:trPr>
        <w:tc>
          <w:tcPr>
            <w:tcW w:w="222" w:type="pct"/>
            <w:vMerge/>
            <w:vAlign w:val="center"/>
            <w:hideMark/>
          </w:tcPr>
          <w:p w14:paraId="469642AB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8857F" w14:textId="77777777" w:rsidR="008A18C6" w:rsidRPr="006C6009" w:rsidRDefault="008A18C6" w:rsidP="00754EC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If searching by…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7617C7" w14:textId="77777777" w:rsidR="008A18C6" w:rsidRPr="006C6009" w:rsidRDefault="008A18C6" w:rsidP="00754EC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Then…</w:t>
            </w:r>
          </w:p>
        </w:tc>
      </w:tr>
      <w:tr w:rsidR="00A311D2" w:rsidRPr="006C6009" w14:paraId="78ACB82B" w14:textId="77777777" w:rsidTr="004E6C61">
        <w:trPr>
          <w:trHeight w:val="40"/>
        </w:trPr>
        <w:tc>
          <w:tcPr>
            <w:tcW w:w="222" w:type="pct"/>
            <w:vMerge/>
            <w:vAlign w:val="center"/>
            <w:hideMark/>
          </w:tcPr>
          <w:p w14:paraId="53F2FEDA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D0E1" w14:textId="77777777" w:rsidR="008A18C6" w:rsidRPr="003858BB" w:rsidRDefault="008A18C6" w:rsidP="00754EC1">
            <w:pPr>
              <w:spacing w:before="120" w:after="120"/>
              <w:rPr>
                <w:rFonts w:ascii="Verdana" w:hAnsi="Verdana"/>
                <w:b/>
              </w:rPr>
            </w:pPr>
            <w:bookmarkStart w:id="15" w:name="IfsearchingbymemberID"/>
            <w:r w:rsidRPr="003858BB">
              <w:rPr>
                <w:rFonts w:ascii="Verdana" w:hAnsi="Verdana"/>
                <w:b/>
              </w:rPr>
              <w:t xml:space="preserve">Member ID </w:t>
            </w:r>
          </w:p>
          <w:bookmarkEnd w:id="15"/>
          <w:p w14:paraId="0E851FDB" w14:textId="77777777" w:rsidR="008A18C6" w:rsidRPr="003858BB" w:rsidRDefault="008A18C6" w:rsidP="00754EC1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3DF6A" w14:textId="77777777" w:rsidR="008A18C6" w:rsidRPr="00066161" w:rsidRDefault="008A18C6" w:rsidP="00754EC1">
            <w:pPr>
              <w:spacing w:before="120" w:after="120"/>
              <w:rPr>
                <w:rFonts w:ascii="Verdana" w:hAnsi="Verdana"/>
              </w:rPr>
            </w:pPr>
            <w:bookmarkStart w:id="16" w:name="OLE_LINK5"/>
            <w:r w:rsidRPr="00066161">
              <w:rPr>
                <w:rFonts w:ascii="Verdana" w:hAnsi="Verdana"/>
              </w:rPr>
              <w:t xml:space="preserve">Complete the </w:t>
            </w:r>
            <w:r w:rsidRPr="00066161">
              <w:rPr>
                <w:rFonts w:ascii="Verdana" w:hAnsi="Verdana"/>
                <w:b/>
              </w:rPr>
              <w:t>Member ID</w:t>
            </w:r>
            <w:r w:rsidRPr="00066161">
              <w:rPr>
                <w:rFonts w:ascii="Verdana" w:hAnsi="Verdana"/>
              </w:rPr>
              <w:t xml:space="preserve"> field, then click </w:t>
            </w:r>
            <w:r w:rsidRPr="00066161">
              <w:rPr>
                <w:rFonts w:ascii="Verdana" w:hAnsi="Verdana"/>
                <w:b/>
                <w:bCs/>
              </w:rPr>
              <w:t>Search</w:t>
            </w:r>
            <w:r w:rsidRPr="00066161">
              <w:rPr>
                <w:rFonts w:ascii="Verdana" w:hAnsi="Verdana"/>
              </w:rPr>
              <w:t>.</w:t>
            </w:r>
          </w:p>
          <w:p w14:paraId="5C02D0ED" w14:textId="321896BF" w:rsidR="00C97618" w:rsidRPr="00066161" w:rsidRDefault="008A18C6" w:rsidP="00754EC1">
            <w:pPr>
              <w:spacing w:before="120" w:after="120"/>
              <w:rPr>
                <w:rFonts w:ascii="Verdana" w:hAnsi="Verdana"/>
                <w:b/>
                <w:bCs/>
              </w:rPr>
            </w:pPr>
            <w:bookmarkStart w:id="17" w:name="OLE_LINK48"/>
            <w:r w:rsidRPr="00066161">
              <w:rPr>
                <w:rFonts w:ascii="Verdana" w:hAnsi="Verdana"/>
                <w:b/>
                <w:bCs/>
              </w:rPr>
              <w:t>Note</w:t>
            </w:r>
            <w:r w:rsidR="00C97618" w:rsidRPr="00066161">
              <w:rPr>
                <w:rFonts w:ascii="Verdana" w:hAnsi="Verdana"/>
                <w:b/>
                <w:bCs/>
              </w:rPr>
              <w:t>s</w:t>
            </w:r>
            <w:r w:rsidR="00F4413B" w:rsidRPr="00066161">
              <w:rPr>
                <w:rFonts w:ascii="Verdana" w:hAnsi="Verdana"/>
                <w:b/>
                <w:bCs/>
              </w:rPr>
              <w:t xml:space="preserve">:  </w:t>
            </w:r>
          </w:p>
          <w:p w14:paraId="7315FD12" w14:textId="0E084F84" w:rsidR="00C97618" w:rsidRPr="00066161" w:rsidRDefault="008A18C6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Do not also enter a number in the </w:t>
            </w:r>
            <w:r w:rsidRPr="00066161">
              <w:rPr>
                <w:rFonts w:ascii="Verdana" w:hAnsi="Verdana"/>
                <w:b/>
                <w:bCs/>
              </w:rPr>
              <w:t xml:space="preserve">MBI </w:t>
            </w:r>
            <w:r w:rsidRPr="00066161">
              <w:rPr>
                <w:rFonts w:ascii="Verdana" w:hAnsi="Verdana"/>
              </w:rPr>
              <w:t>field. When both Member ID and MBI ID are used to search, the following error message will display</w:t>
            </w:r>
            <w:r w:rsidR="00F4413B" w:rsidRPr="00066161">
              <w:rPr>
                <w:rFonts w:ascii="Verdana" w:hAnsi="Verdana"/>
              </w:rPr>
              <w:t xml:space="preserve">: </w:t>
            </w:r>
            <w:r w:rsidRPr="00066161">
              <w:rPr>
                <w:rFonts w:ascii="Verdana" w:hAnsi="Verdana"/>
              </w:rPr>
              <w:t>“Enter only one</w:t>
            </w:r>
            <w:r w:rsidR="00F4413B" w:rsidRPr="00066161">
              <w:rPr>
                <w:rFonts w:ascii="Verdana" w:hAnsi="Verdana"/>
              </w:rPr>
              <w:t xml:space="preserve">: </w:t>
            </w:r>
            <w:r w:rsidRPr="00066161">
              <w:rPr>
                <w:rFonts w:ascii="Verdana" w:hAnsi="Verdana"/>
              </w:rPr>
              <w:t>Member ID or MBI to search.”</w:t>
            </w:r>
            <w:bookmarkEnd w:id="16"/>
            <w:bookmarkEnd w:id="17"/>
          </w:p>
          <w:p w14:paraId="04B46828" w14:textId="5A7E60DF" w:rsidR="008A18C6" w:rsidRPr="00066161" w:rsidRDefault="009202BB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When using the </w:t>
            </w:r>
            <w:r w:rsidR="00321197" w:rsidRPr="00066161">
              <w:rPr>
                <w:rFonts w:ascii="Verdana" w:hAnsi="Verdana"/>
              </w:rPr>
              <w:t>M</w:t>
            </w:r>
            <w:r w:rsidRPr="00066161">
              <w:rPr>
                <w:rFonts w:ascii="Verdana" w:hAnsi="Verdana"/>
              </w:rPr>
              <w:t xml:space="preserve">ember ID to locate </w:t>
            </w:r>
            <w:r w:rsidR="0042457B" w:rsidRPr="00066161">
              <w:rPr>
                <w:rFonts w:ascii="Verdana" w:hAnsi="Verdana"/>
              </w:rPr>
              <w:t>d</w:t>
            </w:r>
            <w:r w:rsidR="0002322A" w:rsidRPr="00066161">
              <w:rPr>
                <w:rFonts w:ascii="Verdana" w:hAnsi="Verdana"/>
              </w:rPr>
              <w:t>ependents and/or</w:t>
            </w:r>
            <w:r w:rsidR="004A62D2" w:rsidRPr="00066161">
              <w:rPr>
                <w:rFonts w:ascii="Verdana" w:hAnsi="Verdana"/>
              </w:rPr>
              <w:t xml:space="preserve"> </w:t>
            </w:r>
            <w:r w:rsidR="00324CD1" w:rsidRPr="00066161">
              <w:rPr>
                <w:rFonts w:ascii="Verdana" w:hAnsi="Verdana"/>
              </w:rPr>
              <w:t xml:space="preserve">a </w:t>
            </w:r>
            <w:r w:rsidR="0042457B" w:rsidRPr="00066161">
              <w:rPr>
                <w:rFonts w:ascii="Verdana" w:hAnsi="Verdana"/>
              </w:rPr>
              <w:t>s</w:t>
            </w:r>
            <w:r w:rsidR="0002322A" w:rsidRPr="00066161">
              <w:rPr>
                <w:rFonts w:ascii="Verdana" w:hAnsi="Verdana"/>
              </w:rPr>
              <w:t>pouse</w:t>
            </w:r>
            <w:r w:rsidR="00A80770" w:rsidRPr="00066161">
              <w:rPr>
                <w:rFonts w:ascii="Verdana" w:hAnsi="Verdana"/>
              </w:rPr>
              <w:t xml:space="preserve"> account the person code (last two numbers of </w:t>
            </w:r>
            <w:r w:rsidR="00321197" w:rsidRPr="00066161">
              <w:rPr>
                <w:rFonts w:ascii="Verdana" w:hAnsi="Verdana"/>
              </w:rPr>
              <w:t xml:space="preserve">the </w:t>
            </w:r>
            <w:r w:rsidR="00A80770" w:rsidRPr="00066161">
              <w:rPr>
                <w:rFonts w:ascii="Verdana" w:hAnsi="Verdana"/>
              </w:rPr>
              <w:t>ID</w:t>
            </w:r>
            <w:r w:rsidR="00321197" w:rsidRPr="00066161">
              <w:rPr>
                <w:rFonts w:ascii="Verdana" w:hAnsi="Verdana"/>
              </w:rPr>
              <w:t xml:space="preserve"> number</w:t>
            </w:r>
            <w:r w:rsidR="00A80770" w:rsidRPr="00066161">
              <w:rPr>
                <w:rFonts w:ascii="Verdana" w:hAnsi="Verdana"/>
              </w:rPr>
              <w:t xml:space="preserve">) may need to be </w:t>
            </w:r>
            <w:r w:rsidR="00652E04" w:rsidRPr="00066161">
              <w:rPr>
                <w:rFonts w:ascii="Verdana" w:hAnsi="Verdana"/>
              </w:rPr>
              <w:t>removed</w:t>
            </w:r>
            <w:r w:rsidR="00A80770" w:rsidRPr="00066161">
              <w:rPr>
                <w:rFonts w:ascii="Verdana" w:hAnsi="Verdana"/>
              </w:rPr>
              <w:t xml:space="preserve"> to find the account</w:t>
            </w:r>
            <w:r w:rsidR="005158CA" w:rsidRPr="00066161">
              <w:rPr>
                <w:rFonts w:ascii="Verdana" w:hAnsi="Verdana"/>
              </w:rPr>
              <w:t xml:space="preserve"> in Compass</w:t>
            </w:r>
            <w:r w:rsidR="00A80770" w:rsidRPr="00066161">
              <w:rPr>
                <w:rFonts w:ascii="Verdana" w:hAnsi="Verdana"/>
              </w:rPr>
              <w:t>.</w:t>
            </w:r>
          </w:p>
          <w:p w14:paraId="08EF360F" w14:textId="0D28C44A" w:rsidR="002E13D7" w:rsidRPr="00066161" w:rsidRDefault="0007028B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Some of our clients have a combined medical and pharmacy ID card that start with Alpha characters. </w:t>
            </w:r>
          </w:p>
          <w:p w14:paraId="11E032C3" w14:textId="0B527F62" w:rsidR="002E13D7" w:rsidRPr="00066161" w:rsidRDefault="0007028B" w:rsidP="002939DF">
            <w:pPr>
              <w:pStyle w:val="ListParagraph"/>
              <w:numPr>
                <w:ilvl w:val="1"/>
                <w:numId w:val="9"/>
              </w:numPr>
              <w:spacing w:before="120" w:after="120"/>
              <w:ind w:left="79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If using the alpha characters does not return a profile, remove the first character of the ID number.</w:t>
            </w:r>
            <w:r w:rsidR="00AE5F53" w:rsidRPr="00066161">
              <w:rPr>
                <w:rFonts w:ascii="Verdana" w:hAnsi="Verdana"/>
              </w:rPr>
              <w:t xml:space="preserve"> </w:t>
            </w:r>
          </w:p>
          <w:p w14:paraId="180C82E4" w14:textId="06EA5541" w:rsidR="00397730" w:rsidRPr="00066161" w:rsidRDefault="002E13D7" w:rsidP="002939DF">
            <w:pPr>
              <w:pStyle w:val="ListParagraph"/>
              <w:numPr>
                <w:ilvl w:val="1"/>
                <w:numId w:val="9"/>
              </w:numPr>
              <w:spacing w:before="120" w:after="120"/>
              <w:ind w:left="79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I</w:t>
            </w:r>
            <w:r w:rsidR="00AE5F53" w:rsidRPr="00066161">
              <w:rPr>
                <w:rFonts w:ascii="Verdana" w:hAnsi="Verdana"/>
              </w:rPr>
              <w:t xml:space="preserve">f the correct account is found this way, inform the member so they </w:t>
            </w:r>
            <w:r w:rsidR="00397730" w:rsidRPr="00066161">
              <w:rPr>
                <w:rFonts w:ascii="Verdana" w:hAnsi="Verdana"/>
              </w:rPr>
              <w:t>can better navigate using the IVR in the future.</w:t>
            </w:r>
            <w:r w:rsidR="00397730" w:rsidRPr="00066161">
              <w:rPr>
                <w:rFonts w:ascii="Verdana" w:hAnsi="Verdana"/>
              </w:rPr>
              <w:br/>
            </w:r>
            <w:r w:rsidR="00397730" w:rsidRPr="00066161">
              <w:rPr>
                <w:rFonts w:ascii="Verdana" w:hAnsi="Verdana"/>
                <w:b/>
                <w:bCs/>
              </w:rPr>
              <w:t>Example</w:t>
            </w:r>
            <w:r w:rsidR="00F4413B" w:rsidRPr="00066161">
              <w:rPr>
                <w:rFonts w:ascii="Verdana" w:hAnsi="Verdana"/>
                <w:b/>
                <w:bCs/>
              </w:rPr>
              <w:t xml:space="preserve">: </w:t>
            </w:r>
            <w:r w:rsidR="00397730" w:rsidRPr="00066161">
              <w:rPr>
                <w:rFonts w:ascii="Verdana" w:hAnsi="Verdana"/>
              </w:rPr>
              <w:t xml:space="preserve">A123456, instead use 123456 to search for the member. </w:t>
            </w:r>
          </w:p>
          <w:p w14:paraId="4F93EB0A" w14:textId="32DE3341" w:rsidR="008A18C6" w:rsidRPr="00066161" w:rsidRDefault="00397730" w:rsidP="002939DF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Some combination cards may require you to modify the ID number further, such as removing zeros from the end, to search for the member. Be patient and methodical when </w:t>
            </w:r>
            <w:r w:rsidR="00647626" w:rsidRPr="00066161">
              <w:rPr>
                <w:rFonts w:ascii="Verdana" w:hAnsi="Verdana"/>
              </w:rPr>
              <w:t>searching for</w:t>
            </w:r>
            <w:r w:rsidRPr="00066161">
              <w:rPr>
                <w:rFonts w:ascii="Verdana" w:hAnsi="Verdana"/>
              </w:rPr>
              <w:t xml:space="preserve"> these more uncommon scenarios.</w:t>
            </w:r>
          </w:p>
        </w:tc>
      </w:tr>
      <w:tr w:rsidR="00A311D2" w:rsidRPr="006C6009" w14:paraId="1EEAEF7E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15224C26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1177" w14:textId="77777777" w:rsidR="008A18C6" w:rsidRPr="003858BB" w:rsidRDefault="008A18C6" w:rsidP="00754EC1">
            <w:pPr>
              <w:spacing w:before="120" w:after="120"/>
              <w:rPr>
                <w:rFonts w:ascii="Verdana" w:hAnsi="Verdana"/>
                <w:b/>
              </w:rPr>
            </w:pPr>
            <w:bookmarkStart w:id="18" w:name="Ifsearchingbyfirstandlastname"/>
            <w:r w:rsidRPr="003858BB">
              <w:rPr>
                <w:rFonts w:ascii="Verdana" w:hAnsi="Verdana"/>
                <w:b/>
              </w:rPr>
              <w:t xml:space="preserve">First &amp; Last Name </w:t>
            </w:r>
          </w:p>
          <w:bookmarkEnd w:id="18"/>
          <w:p w14:paraId="4C3ADCE5" w14:textId="77777777" w:rsidR="008A18C6" w:rsidRPr="003858BB" w:rsidRDefault="008A18C6" w:rsidP="00754EC1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0ECB" w14:textId="77777777" w:rsidR="008A18C6" w:rsidRPr="00066161" w:rsidRDefault="008A18C6" w:rsidP="00754EC1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Complete the </w:t>
            </w:r>
            <w:r w:rsidRPr="00066161">
              <w:rPr>
                <w:rFonts w:ascii="Verdana" w:hAnsi="Verdana"/>
                <w:b/>
              </w:rPr>
              <w:t>First Name</w:t>
            </w:r>
            <w:r w:rsidRPr="00066161">
              <w:rPr>
                <w:rFonts w:ascii="Verdana" w:hAnsi="Verdana"/>
              </w:rPr>
              <w:t xml:space="preserve"> and </w:t>
            </w:r>
            <w:r w:rsidRPr="00066161">
              <w:rPr>
                <w:rFonts w:ascii="Verdana" w:hAnsi="Verdana"/>
                <w:b/>
              </w:rPr>
              <w:t>Last Name</w:t>
            </w:r>
            <w:r w:rsidRPr="00066161">
              <w:rPr>
                <w:rFonts w:ascii="Verdana" w:hAnsi="Verdana"/>
              </w:rPr>
              <w:t xml:space="preserve"> fields, then click </w:t>
            </w:r>
            <w:r w:rsidRPr="00066161">
              <w:rPr>
                <w:rFonts w:ascii="Verdana" w:hAnsi="Verdana"/>
                <w:b/>
                <w:bCs/>
              </w:rPr>
              <w:t>Search</w:t>
            </w:r>
            <w:r w:rsidRPr="00066161">
              <w:rPr>
                <w:rFonts w:ascii="Verdana" w:hAnsi="Verdana"/>
              </w:rPr>
              <w:t>.</w:t>
            </w:r>
          </w:p>
          <w:p w14:paraId="6CF92DCD" w14:textId="77777777" w:rsidR="008A18C6" w:rsidRPr="00066161" w:rsidRDefault="008A18C6" w:rsidP="00754EC1">
            <w:pPr>
              <w:spacing w:before="120" w:after="120"/>
              <w:rPr>
                <w:rFonts w:ascii="Verdana" w:hAnsi="Verdana"/>
                <w:b/>
              </w:rPr>
            </w:pPr>
          </w:p>
          <w:p w14:paraId="0D971A0C" w14:textId="272B775D" w:rsidR="001B673A" w:rsidRPr="00066161" w:rsidRDefault="008A18C6" w:rsidP="00754EC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66161">
              <w:rPr>
                <w:rFonts w:ascii="Verdana" w:hAnsi="Verdana"/>
                <w:b/>
                <w:bCs/>
              </w:rPr>
              <w:t>Note</w:t>
            </w:r>
            <w:r w:rsidR="001B673A" w:rsidRPr="00066161">
              <w:rPr>
                <w:rFonts w:ascii="Verdana" w:hAnsi="Verdana"/>
                <w:b/>
                <w:bCs/>
              </w:rPr>
              <w:t>s</w:t>
            </w:r>
            <w:r w:rsidR="00F4413B" w:rsidRPr="00066161">
              <w:rPr>
                <w:rFonts w:ascii="Verdana" w:hAnsi="Verdana"/>
                <w:b/>
                <w:bCs/>
              </w:rPr>
              <w:t xml:space="preserve">:  </w:t>
            </w:r>
          </w:p>
          <w:p w14:paraId="280E996E" w14:textId="4DD20859" w:rsidR="00562042" w:rsidRPr="00066161" w:rsidRDefault="008A18C6" w:rsidP="002939DF">
            <w:pPr>
              <w:pStyle w:val="ListParagraph"/>
              <w:numPr>
                <w:ilvl w:val="0"/>
                <w:numId w:val="17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Incorrectly populated fields will result in an error. </w:t>
            </w:r>
          </w:p>
          <w:p w14:paraId="5DBBF278" w14:textId="77777777" w:rsidR="005801BF" w:rsidRPr="00066161" w:rsidRDefault="009228B4" w:rsidP="002939DF">
            <w:pPr>
              <w:pStyle w:val="NormalWeb"/>
              <w:numPr>
                <w:ilvl w:val="0"/>
                <w:numId w:val="17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  <w:sz w:val="27"/>
                <w:szCs w:val="27"/>
              </w:rPr>
            </w:pPr>
            <w:r w:rsidRPr="00066161">
              <w:rPr>
                <w:rFonts w:ascii="Verdana" w:hAnsi="Verdana"/>
                <w:color w:val="000000" w:themeColor="text1"/>
              </w:rPr>
              <w:t xml:space="preserve">The full spelling of the name is best, but you can search by entering the first </w:t>
            </w:r>
            <w:r w:rsidR="00BF6401" w:rsidRPr="00066161">
              <w:rPr>
                <w:rFonts w:ascii="Verdana" w:hAnsi="Verdana"/>
                <w:color w:val="000000" w:themeColor="text1"/>
              </w:rPr>
              <w:t>3</w:t>
            </w:r>
            <w:r w:rsidRPr="00066161">
              <w:rPr>
                <w:rFonts w:ascii="Verdana" w:hAnsi="Verdana"/>
                <w:color w:val="000000" w:themeColor="text1"/>
              </w:rPr>
              <w:t xml:space="preserve"> letters of the last name, 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and</w:t>
            </w:r>
            <w:r w:rsidRPr="00066161">
              <w:rPr>
                <w:rFonts w:ascii="Verdana" w:hAnsi="Verdana"/>
                <w:color w:val="000000" w:themeColor="text1"/>
              </w:rPr>
              <w:t> at least the first letter of the first name</w:t>
            </w:r>
            <w:r w:rsidR="2AFF622B" w:rsidRPr="00066161">
              <w:rPr>
                <w:rFonts w:ascii="Verdana" w:hAnsi="Verdana"/>
                <w:color w:val="000000" w:themeColor="text1"/>
              </w:rPr>
              <w:t xml:space="preserve"> </w:t>
            </w:r>
            <w:r w:rsidRPr="00066161">
              <w:rPr>
                <w:rFonts w:ascii="Verdana" w:hAnsi="Verdana"/>
                <w:color w:val="000000" w:themeColor="text1"/>
              </w:rPr>
              <w:t xml:space="preserve">to perform a 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“wild card”</w:t>
            </w:r>
            <w:r w:rsidRPr="00066161">
              <w:rPr>
                <w:rFonts w:ascii="Verdana" w:hAnsi="Verdana"/>
                <w:color w:val="000000" w:themeColor="text1"/>
              </w:rPr>
              <w:t xml:space="preserve"> search for every combination.</w:t>
            </w:r>
            <w:r w:rsidR="00AC47D0" w:rsidRPr="00066161">
              <w:rPr>
                <w:rFonts w:ascii="Verdana" w:hAnsi="Verdana"/>
                <w:color w:val="000000" w:themeColor="text1"/>
              </w:rPr>
              <w:t xml:space="preserve"> </w:t>
            </w:r>
          </w:p>
          <w:p w14:paraId="0D42C74B" w14:textId="51E4607E" w:rsidR="001B673A" w:rsidRPr="00066161" w:rsidRDefault="00AC47D0" w:rsidP="005801BF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  <w:sz w:val="27"/>
                <w:szCs w:val="27"/>
              </w:rPr>
            </w:pP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Examples</w:t>
            </w:r>
            <w:r w:rsidR="00F4413B" w:rsidRPr="00066161">
              <w:rPr>
                <w:rFonts w:ascii="Verdana" w:hAnsi="Verdana"/>
                <w:b/>
                <w:bCs/>
                <w:color w:val="000000" w:themeColor="text1"/>
              </w:rPr>
              <w:t>:</w:t>
            </w:r>
            <w:r w:rsidR="00F4413B" w:rsidRPr="00066161">
              <w:rPr>
                <w:rFonts w:ascii="Verdana" w:hAnsi="Verdana"/>
                <w:color w:val="000000" w:themeColor="text1"/>
              </w:rPr>
              <w:t xml:space="preserve"> </w:t>
            </w:r>
            <w:r w:rsidRPr="00066161">
              <w:rPr>
                <w:rFonts w:ascii="Verdana" w:hAnsi="Verdana"/>
                <w:color w:val="000000" w:themeColor="text1"/>
              </w:rPr>
              <w:t>Searching for 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SM J</w:t>
            </w:r>
            <w:r w:rsidRPr="00066161">
              <w:rPr>
                <w:rFonts w:ascii="Verdana" w:hAnsi="Verdana"/>
                <w:color w:val="000000" w:themeColor="text1"/>
              </w:rPr>
              <w:t> will find 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SMITH, JOHN</w:t>
            </w:r>
            <w:r w:rsidRPr="00066161">
              <w:rPr>
                <w:rFonts w:ascii="Verdana" w:hAnsi="Verdana"/>
                <w:color w:val="000000" w:themeColor="text1"/>
              </w:rPr>
              <w:t>, as well as 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 xml:space="preserve">SMITS, </w:t>
            </w:r>
            <w:r w:rsidR="00F46594" w:rsidRPr="00066161">
              <w:rPr>
                <w:rFonts w:ascii="Verdana" w:hAnsi="Verdana"/>
                <w:b/>
                <w:bCs/>
                <w:color w:val="000000" w:themeColor="text1"/>
              </w:rPr>
              <w:t>JAN,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 </w:t>
            </w:r>
            <w:r w:rsidRPr="00066161">
              <w:rPr>
                <w:rFonts w:ascii="Verdana" w:hAnsi="Verdana"/>
                <w:color w:val="000000" w:themeColor="text1"/>
              </w:rPr>
              <w:t>and </w:t>
            </w:r>
            <w:r w:rsidRPr="00066161">
              <w:rPr>
                <w:rFonts w:ascii="Verdana" w:hAnsi="Verdana"/>
                <w:b/>
                <w:bCs/>
                <w:color w:val="000000" w:themeColor="text1"/>
              </w:rPr>
              <w:t>SMITH Jr., JASPER</w:t>
            </w:r>
            <w:r w:rsidRPr="00066161">
              <w:rPr>
                <w:rFonts w:ascii="Verdana" w:hAnsi="Verdana"/>
                <w:color w:val="000000" w:themeColor="text1"/>
              </w:rPr>
              <w:t>.</w:t>
            </w:r>
          </w:p>
          <w:p w14:paraId="564F23F8" w14:textId="4156B2D7" w:rsidR="33717EB4" w:rsidRPr="00066161" w:rsidRDefault="394055E7" w:rsidP="002939DF">
            <w:pPr>
              <w:pStyle w:val="NormalWeb"/>
              <w:numPr>
                <w:ilvl w:val="0"/>
                <w:numId w:val="17"/>
              </w:numPr>
              <w:spacing w:before="120" w:beforeAutospacing="0" w:after="120" w:afterAutospacing="0"/>
              <w:ind w:left="432"/>
              <w:rPr>
                <w:rFonts w:ascii="Verdana" w:hAnsi="Verdana"/>
              </w:rPr>
            </w:pPr>
            <w:r w:rsidRPr="00066161">
              <w:rPr>
                <w:rFonts w:ascii="Verdana" w:hAnsi="Verdana"/>
                <w:color w:val="000000" w:themeColor="text1"/>
              </w:rPr>
              <w:t>Verify the spelling of the member’s name phonetically to mak</w:t>
            </w:r>
            <w:r w:rsidR="4784B640" w:rsidRPr="00066161">
              <w:rPr>
                <w:rFonts w:ascii="Verdana" w:hAnsi="Verdana"/>
                <w:color w:val="000000" w:themeColor="text1"/>
              </w:rPr>
              <w:t>e</w:t>
            </w:r>
            <w:r w:rsidRPr="00066161">
              <w:rPr>
                <w:rFonts w:ascii="Verdana" w:hAnsi="Verdana"/>
                <w:color w:val="000000" w:themeColor="text1"/>
              </w:rPr>
              <w:t xml:space="preserve"> </w:t>
            </w:r>
            <w:r w:rsidR="5A9F311A" w:rsidRPr="00066161">
              <w:rPr>
                <w:rFonts w:ascii="Verdana" w:hAnsi="Verdana"/>
                <w:color w:val="000000" w:themeColor="text1"/>
              </w:rPr>
              <w:t>sure</w:t>
            </w:r>
            <w:r w:rsidR="00072F3D" w:rsidRPr="00066161">
              <w:rPr>
                <w:rFonts w:ascii="Verdana" w:hAnsi="Verdana"/>
                <w:color w:val="000000" w:themeColor="text1"/>
              </w:rPr>
              <w:t xml:space="preserve"> </w:t>
            </w:r>
            <w:r w:rsidR="00072F3D" w:rsidRPr="00066161">
              <w:rPr>
                <w:rFonts w:ascii="Verdana" w:hAnsi="Verdana"/>
              </w:rPr>
              <w:t>a</w:t>
            </w:r>
            <w:r w:rsidR="5A9F311A" w:rsidRPr="00066161">
              <w:rPr>
                <w:rFonts w:ascii="Verdana" w:hAnsi="Verdana"/>
              </w:rPr>
              <w:t xml:space="preserve"> letter is not being misheard. </w:t>
            </w:r>
            <w:r w:rsidR="00072F3D" w:rsidRPr="00066161">
              <w:rPr>
                <w:rFonts w:ascii="Verdana" w:hAnsi="Verdana"/>
              </w:rPr>
              <w:t xml:space="preserve">Refer to </w:t>
            </w:r>
            <w:hyperlink r:id="rId16" w:anchor="!/view?docid=d340e545-7be8-4bd6-bb1e-87f0e23b0211" w:history="1">
              <w:r w:rsidR="009D01AE" w:rsidRPr="00066161">
                <w:rPr>
                  <w:rStyle w:val="Hyperlink"/>
                  <w:rFonts w:ascii="Verdana" w:eastAsia="Helvetica" w:hAnsi="Verdana" w:cs="Helvetica"/>
                </w:rPr>
                <w:t>Call Handling: Phonetic Alphabet and De-escalation Tips (108954)</w:t>
              </w:r>
            </w:hyperlink>
            <w:r w:rsidR="00072F3D" w:rsidRPr="00066161">
              <w:rPr>
                <w:rFonts w:ascii="Verdana" w:hAnsi="Verdana"/>
              </w:rPr>
              <w:t>.</w:t>
            </w:r>
          </w:p>
          <w:p w14:paraId="2E5F0A2F" w14:textId="4BABC011" w:rsidR="008A18C6" w:rsidRPr="00066161" w:rsidRDefault="008A18C6" w:rsidP="000C73C3">
            <w:pPr>
              <w:spacing w:before="120" w:after="120"/>
              <w:ind w:left="432"/>
              <w:rPr>
                <w:rFonts w:ascii="Verdana" w:hAnsi="Verdana"/>
                <w:b/>
                <w:bCs/>
              </w:rPr>
            </w:pPr>
            <w:r w:rsidRPr="00066161">
              <w:rPr>
                <w:rFonts w:ascii="Verdana" w:hAnsi="Verdana"/>
                <w:b/>
                <w:bCs/>
              </w:rPr>
              <w:t>Example</w:t>
            </w:r>
            <w:r w:rsidR="00F4413B" w:rsidRPr="00066161">
              <w:rPr>
                <w:rFonts w:ascii="Verdana" w:hAnsi="Verdana"/>
                <w:b/>
                <w:bCs/>
              </w:rPr>
              <w:t xml:space="preserve">:  </w:t>
            </w:r>
          </w:p>
          <w:p w14:paraId="042F5405" w14:textId="77777777" w:rsidR="000A15C1" w:rsidRPr="00066161" w:rsidRDefault="000A15C1" w:rsidP="00754EC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0F167888" w14:textId="74CB30BC" w:rsidR="008A18C6" w:rsidRPr="00066161" w:rsidRDefault="000A15C1" w:rsidP="000A15C1">
            <w:pPr>
              <w:spacing w:before="120" w:after="120"/>
              <w:jc w:val="center"/>
              <w:rPr>
                <w:rFonts w:ascii="Verdana" w:hAnsi="Verdana"/>
              </w:rPr>
            </w:pPr>
            <w:r w:rsidRPr="00066161">
              <w:rPr>
                <w:rFonts w:ascii="Verdana" w:hAnsi="Verdana"/>
                <w:noProof/>
              </w:rPr>
              <w:drawing>
                <wp:inline distT="0" distB="0" distL="0" distR="0" wp14:anchorId="32198F2A" wp14:editId="19960345">
                  <wp:extent cx="4228571" cy="1457143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1" cy="1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1F2C3" w14:textId="77777777" w:rsidR="008A18C6" w:rsidRPr="00066161" w:rsidRDefault="008A18C6" w:rsidP="000A15C1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A311D2" w:rsidRPr="006C6009" w14:paraId="670F6625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35F287A5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A9ABC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bookmarkStart w:id="19" w:name="Ifsearchingbyfirstandlastnameanddob"/>
            <w:r w:rsidRPr="003858BB">
              <w:rPr>
                <w:rFonts w:ascii="Verdana" w:hAnsi="Verdana"/>
                <w:b/>
              </w:rPr>
              <w:t>First &amp;</w:t>
            </w:r>
            <w:r w:rsidRPr="003858BB">
              <w:rPr>
                <w:rFonts w:ascii="Verdana" w:hAnsi="Verdana"/>
              </w:rPr>
              <w:t xml:space="preserve"> </w:t>
            </w:r>
            <w:r w:rsidRPr="003858BB">
              <w:rPr>
                <w:rFonts w:ascii="Verdana" w:hAnsi="Verdana"/>
                <w:b/>
              </w:rPr>
              <w:t xml:space="preserve">Last Name </w:t>
            </w:r>
          </w:p>
          <w:p w14:paraId="2D1EF750" w14:textId="225BCD4B" w:rsidR="008A18C6" w:rsidRPr="003858BB" w:rsidRDefault="000C73C3" w:rsidP="00801B47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and</w:t>
            </w:r>
          </w:p>
          <w:p w14:paraId="180289D0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</w:rPr>
              <w:t>Date of Birth (DOB)</w:t>
            </w:r>
            <w:bookmarkEnd w:id="19"/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45B3" w14:textId="13B27ED7" w:rsidR="00F21741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Complete the </w:t>
            </w:r>
            <w:r w:rsidRPr="003858BB">
              <w:rPr>
                <w:rFonts w:ascii="Verdana" w:hAnsi="Verdana"/>
                <w:b/>
              </w:rPr>
              <w:t>First Name</w:t>
            </w:r>
            <w:r w:rsidRPr="003858BB">
              <w:rPr>
                <w:rFonts w:ascii="Verdana" w:hAnsi="Verdana"/>
                <w:bCs/>
              </w:rPr>
              <w:t xml:space="preserve">, </w:t>
            </w:r>
            <w:r w:rsidRPr="003858BB">
              <w:rPr>
                <w:rFonts w:ascii="Verdana" w:hAnsi="Verdana"/>
                <w:b/>
              </w:rPr>
              <w:t>Last Name</w:t>
            </w:r>
            <w:r w:rsidRPr="003858BB">
              <w:rPr>
                <w:rFonts w:ascii="Verdana" w:hAnsi="Verdana"/>
                <w:bCs/>
              </w:rPr>
              <w:t>,</w:t>
            </w:r>
            <w:r w:rsidRPr="003858BB">
              <w:rPr>
                <w:rFonts w:ascii="Verdana" w:hAnsi="Verdana"/>
                <w:b/>
              </w:rPr>
              <w:t xml:space="preserve"> </w:t>
            </w:r>
            <w:r w:rsidRPr="003858BB">
              <w:rPr>
                <w:rFonts w:ascii="Verdana" w:hAnsi="Verdana"/>
                <w:bCs/>
              </w:rPr>
              <w:t>and</w:t>
            </w:r>
            <w:r w:rsidRPr="003858BB">
              <w:rPr>
                <w:rFonts w:ascii="Verdana" w:hAnsi="Verdana"/>
                <w:b/>
              </w:rPr>
              <w:t xml:space="preserve"> DOB</w:t>
            </w:r>
            <w:r w:rsidRPr="003858BB">
              <w:rPr>
                <w:rFonts w:ascii="Verdana" w:hAnsi="Verdana"/>
              </w:rPr>
              <w:t xml:space="preserve"> fields, then click </w:t>
            </w:r>
            <w:r w:rsidRPr="003858BB">
              <w:rPr>
                <w:rFonts w:ascii="Verdana" w:hAnsi="Verdana"/>
                <w:b/>
                <w:bCs/>
              </w:rPr>
              <w:t>Search</w:t>
            </w:r>
            <w:r w:rsidRPr="003858BB">
              <w:rPr>
                <w:rFonts w:ascii="Verdana" w:hAnsi="Verdana"/>
              </w:rPr>
              <w:t>.</w:t>
            </w:r>
          </w:p>
          <w:p w14:paraId="32406133" w14:textId="059381E1" w:rsidR="00562042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  <w:bCs/>
              </w:rPr>
              <w:t>Note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Pr="003858BB">
              <w:rPr>
                <w:rFonts w:ascii="Verdana" w:hAnsi="Verdana"/>
              </w:rPr>
              <w:t xml:space="preserve">Incorrectly populated fields will result in an error. </w:t>
            </w:r>
          </w:p>
          <w:p w14:paraId="0169B738" w14:textId="550E99F3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3858BB">
              <w:rPr>
                <w:rFonts w:ascii="Verdana" w:hAnsi="Verdana"/>
                <w:b/>
                <w:bCs/>
              </w:rPr>
              <w:t>Example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 </w:t>
            </w:r>
          </w:p>
          <w:p w14:paraId="66C746DF" w14:textId="756980BF" w:rsidR="008A18C6" w:rsidRPr="003858BB" w:rsidRDefault="000A15C1" w:rsidP="000A15C1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150B50D2" wp14:editId="6E284C79">
                  <wp:extent cx="4133333" cy="1676190"/>
                  <wp:effectExtent l="0" t="0" r="635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3" cy="1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6C5D0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311D2" w:rsidRPr="006C6009" w14:paraId="0BEEC662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54CE9260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24D29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bookmarkStart w:id="20" w:name="Ifsearchingbyzipcodeandlastname"/>
            <w:r w:rsidRPr="003858BB">
              <w:rPr>
                <w:rFonts w:ascii="Verdana" w:hAnsi="Verdana"/>
                <w:b/>
              </w:rPr>
              <w:t xml:space="preserve">Zip Code </w:t>
            </w:r>
          </w:p>
          <w:p w14:paraId="05E6E109" w14:textId="26786265" w:rsidR="008A18C6" w:rsidRPr="003858BB" w:rsidRDefault="000C73C3" w:rsidP="00801B47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and</w:t>
            </w:r>
            <w:r w:rsidR="008A18C6" w:rsidRPr="003858BB">
              <w:rPr>
                <w:rFonts w:ascii="Verdana" w:hAnsi="Verdana"/>
                <w:b/>
              </w:rPr>
              <w:t xml:space="preserve"> </w:t>
            </w:r>
          </w:p>
          <w:p w14:paraId="0553C029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Last Name</w:t>
            </w:r>
            <w:bookmarkEnd w:id="20"/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F869C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Complete the </w:t>
            </w:r>
            <w:r w:rsidRPr="003858BB">
              <w:rPr>
                <w:rFonts w:ascii="Verdana" w:hAnsi="Verdana"/>
                <w:b/>
                <w:bCs/>
              </w:rPr>
              <w:t>Zip Code</w:t>
            </w:r>
            <w:r w:rsidRPr="003858BB">
              <w:rPr>
                <w:rFonts w:ascii="Verdana" w:hAnsi="Verdana"/>
              </w:rPr>
              <w:t xml:space="preserve"> and </w:t>
            </w:r>
            <w:r w:rsidRPr="003858BB">
              <w:rPr>
                <w:rFonts w:ascii="Verdana" w:hAnsi="Verdana"/>
                <w:b/>
              </w:rPr>
              <w:t>Last Name</w:t>
            </w:r>
            <w:r w:rsidRPr="003858BB">
              <w:rPr>
                <w:rFonts w:ascii="Verdana" w:hAnsi="Verdana"/>
              </w:rPr>
              <w:t xml:space="preserve"> fields, then click </w:t>
            </w:r>
            <w:r w:rsidRPr="003858BB">
              <w:rPr>
                <w:rFonts w:ascii="Verdana" w:hAnsi="Verdana"/>
                <w:b/>
                <w:bCs/>
              </w:rPr>
              <w:t>Search</w:t>
            </w:r>
            <w:r w:rsidRPr="003858BB">
              <w:rPr>
                <w:rFonts w:ascii="Verdana" w:hAnsi="Verdana"/>
              </w:rPr>
              <w:t>.</w:t>
            </w:r>
          </w:p>
          <w:p w14:paraId="38EBF07E" w14:textId="2C34EDCC" w:rsidR="00562042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bookmarkStart w:id="21" w:name="OLE_LINK1"/>
            <w:r w:rsidRPr="003858BB">
              <w:rPr>
                <w:rFonts w:ascii="Verdana" w:hAnsi="Verdana"/>
                <w:b/>
                <w:bCs/>
              </w:rPr>
              <w:t>Note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Pr="003858BB">
              <w:rPr>
                <w:rFonts w:ascii="Verdana" w:hAnsi="Verdana"/>
              </w:rPr>
              <w:t xml:space="preserve">Incorrectly populated fields will result in an error. </w:t>
            </w:r>
          </w:p>
          <w:p w14:paraId="5EDF0D58" w14:textId="468F6065" w:rsidR="008A18C6" w:rsidRPr="003858BB" w:rsidRDefault="008A18C6" w:rsidP="00801B47">
            <w:pPr>
              <w:spacing w:before="120" w:after="120"/>
              <w:rPr>
                <w:rFonts w:ascii="Verdana" w:hAnsi="Verdana"/>
                <w:bCs/>
              </w:rPr>
            </w:pPr>
            <w:r w:rsidRPr="003858BB">
              <w:rPr>
                <w:rFonts w:ascii="Verdana" w:hAnsi="Verdana"/>
                <w:b/>
                <w:bCs/>
              </w:rPr>
              <w:t>Example</w:t>
            </w:r>
            <w:bookmarkEnd w:id="21"/>
            <w:r w:rsidR="00F4413B" w:rsidRPr="003858BB">
              <w:rPr>
                <w:rFonts w:ascii="Verdana" w:hAnsi="Verdana"/>
                <w:b/>
                <w:bCs/>
              </w:rPr>
              <w:t xml:space="preserve">:  </w:t>
            </w:r>
          </w:p>
          <w:p w14:paraId="2E0FD4A4" w14:textId="2FDD0F84" w:rsidR="008A18C6" w:rsidRPr="003858BB" w:rsidRDefault="000A15C1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75F52AE1" wp14:editId="597AE0C3">
                  <wp:extent cx="4123809" cy="75238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809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D7218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311D2" w:rsidRPr="006C6009" w14:paraId="18618FDD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623D51E6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DC83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bookmarkStart w:id="22" w:name="Ifsearchingbymbi"/>
            <w:r w:rsidRPr="003858BB">
              <w:rPr>
                <w:rFonts w:ascii="Verdana" w:hAnsi="Verdana"/>
                <w:b/>
              </w:rPr>
              <w:t>MBI</w:t>
            </w:r>
            <w:bookmarkEnd w:id="22"/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E339" w14:textId="519D4ED8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Complete the </w:t>
            </w:r>
            <w:r w:rsidRPr="003858BB">
              <w:rPr>
                <w:rFonts w:ascii="Verdana" w:hAnsi="Verdana"/>
                <w:b/>
              </w:rPr>
              <w:t>MBI</w:t>
            </w:r>
            <w:r w:rsidRPr="003858BB">
              <w:rPr>
                <w:rFonts w:ascii="Verdana" w:hAnsi="Verdana"/>
              </w:rPr>
              <w:t xml:space="preserve"> field, then click </w:t>
            </w:r>
            <w:r w:rsidRPr="003858BB">
              <w:rPr>
                <w:rFonts w:ascii="Verdana" w:hAnsi="Verdana"/>
                <w:b/>
                <w:bCs/>
              </w:rPr>
              <w:t>Search</w:t>
            </w:r>
            <w:r w:rsidRPr="003858BB">
              <w:rPr>
                <w:rFonts w:ascii="Verdana" w:hAnsi="Verdana"/>
              </w:rPr>
              <w:t>.</w:t>
            </w:r>
          </w:p>
          <w:p w14:paraId="556BCD15" w14:textId="5EA8BBDA" w:rsidR="008A18C6" w:rsidRPr="003858BB" w:rsidRDefault="000A15C1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486FF356" wp14:editId="09D6F300">
                  <wp:extent cx="2342857" cy="590476"/>
                  <wp:effectExtent l="0" t="0" r="635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874E5" w14:textId="3A97A5CC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bookmarkStart w:id="23" w:name="OLE_LINK11"/>
            <w:r w:rsidRPr="003858BB">
              <w:rPr>
                <w:rFonts w:ascii="Verdana" w:hAnsi="Verdana"/>
                <w:b/>
                <w:bCs/>
              </w:rPr>
              <w:t>Notes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 </w:t>
            </w:r>
          </w:p>
          <w:p w14:paraId="4CA96E33" w14:textId="7934108E" w:rsidR="008A18C6" w:rsidRPr="003858BB" w:rsidRDefault="008A18C6" w:rsidP="002939DF">
            <w:pPr>
              <w:pStyle w:val="ListParagraph"/>
              <w:numPr>
                <w:ilvl w:val="0"/>
                <w:numId w:val="10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bookmarkStart w:id="24" w:name="OLE_LINK49"/>
            <w:r w:rsidRPr="003858BB">
              <w:rPr>
                <w:rFonts w:ascii="Verdana" w:hAnsi="Verdana"/>
              </w:rPr>
              <w:t>MBI is only used for Medicare members (MBI number can be found on their Medicare ID card)</w:t>
            </w:r>
            <w:r w:rsidR="00AE5B34" w:rsidRPr="003858BB">
              <w:rPr>
                <w:rFonts w:ascii="Verdana" w:hAnsi="Verdana"/>
              </w:rPr>
              <w:t>.</w:t>
            </w:r>
          </w:p>
          <w:p w14:paraId="5783748A" w14:textId="66D56126" w:rsidR="008A18C6" w:rsidRPr="002532B1" w:rsidRDefault="008A18C6" w:rsidP="002939DF">
            <w:pPr>
              <w:pStyle w:val="ListParagraph"/>
              <w:numPr>
                <w:ilvl w:val="0"/>
                <w:numId w:val="10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532B1">
              <w:rPr>
                <w:rFonts w:ascii="Verdana" w:hAnsi="Verdana"/>
              </w:rPr>
              <w:t xml:space="preserve">Do not enter a number in the </w:t>
            </w:r>
            <w:r w:rsidRPr="002532B1">
              <w:rPr>
                <w:rFonts w:ascii="Verdana" w:hAnsi="Verdana"/>
                <w:b/>
                <w:bCs/>
              </w:rPr>
              <w:t xml:space="preserve">Member ID </w:t>
            </w:r>
            <w:r w:rsidRPr="002532B1">
              <w:rPr>
                <w:rFonts w:ascii="Verdana" w:hAnsi="Verdana"/>
              </w:rPr>
              <w:t xml:space="preserve">field. When both Member ID and MBI number are used to search, the following error message </w:t>
            </w:r>
            <w:r w:rsidR="002E13D7" w:rsidRPr="002532B1">
              <w:rPr>
                <w:rFonts w:ascii="Verdana" w:hAnsi="Verdana"/>
              </w:rPr>
              <w:t xml:space="preserve">is </w:t>
            </w:r>
            <w:r w:rsidRPr="002532B1">
              <w:rPr>
                <w:rFonts w:ascii="Verdana" w:hAnsi="Verdana"/>
              </w:rPr>
              <w:t>display</w:t>
            </w:r>
            <w:r w:rsidR="002E13D7" w:rsidRPr="002532B1">
              <w:rPr>
                <w:rFonts w:ascii="Verdana" w:hAnsi="Verdana"/>
              </w:rPr>
              <w:t>ed</w:t>
            </w:r>
            <w:r w:rsidR="00F4413B" w:rsidRPr="002532B1">
              <w:rPr>
                <w:rFonts w:ascii="Verdana" w:hAnsi="Verdana"/>
              </w:rPr>
              <w:t xml:space="preserve">: </w:t>
            </w:r>
            <w:r w:rsidRPr="002532B1">
              <w:rPr>
                <w:rFonts w:ascii="Verdana" w:hAnsi="Verdana"/>
              </w:rPr>
              <w:t>“Enter only one</w:t>
            </w:r>
            <w:r w:rsidR="00F4413B" w:rsidRPr="002532B1">
              <w:rPr>
                <w:rFonts w:ascii="Verdana" w:hAnsi="Verdana"/>
              </w:rPr>
              <w:t xml:space="preserve">: </w:t>
            </w:r>
            <w:r w:rsidRPr="002532B1">
              <w:rPr>
                <w:rFonts w:ascii="Verdana" w:hAnsi="Verdana"/>
              </w:rPr>
              <w:t>Member ID or MBI to search.”</w:t>
            </w:r>
            <w:bookmarkEnd w:id="23"/>
            <w:bookmarkEnd w:id="24"/>
          </w:p>
          <w:p w14:paraId="691AC4FF" w14:textId="27BE3C9A" w:rsidR="008A18C6" w:rsidRPr="003858BB" w:rsidRDefault="000A15C1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50C37036" wp14:editId="74B4AE31">
                  <wp:extent cx="3609524" cy="71428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524" cy="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455EF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311D2" w:rsidRPr="006C6009" w14:paraId="16D39E8C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71D8C32F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4E13B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bookmarkStart w:id="25" w:name="Ifsearchingbycarriercodeandfirstandlastn"/>
            <w:r w:rsidRPr="003858BB">
              <w:rPr>
                <w:rFonts w:ascii="Verdana" w:hAnsi="Verdana"/>
                <w:b/>
              </w:rPr>
              <w:t>Carrier Code</w:t>
            </w:r>
          </w:p>
          <w:bookmarkEnd w:id="25"/>
          <w:p w14:paraId="53015159" w14:textId="7E2BBF43" w:rsidR="008A18C6" w:rsidRPr="003858BB" w:rsidRDefault="002532B1" w:rsidP="00801B47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and</w:t>
            </w:r>
          </w:p>
          <w:p w14:paraId="749AB705" w14:textId="1496838C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First &amp; Last Name, or Member ID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C2609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Complete the </w:t>
            </w:r>
            <w:r w:rsidRPr="003858BB">
              <w:rPr>
                <w:rFonts w:ascii="Verdana" w:hAnsi="Verdana"/>
                <w:b/>
                <w:bCs/>
              </w:rPr>
              <w:t>Carrier Code</w:t>
            </w:r>
            <w:r w:rsidRPr="003858BB">
              <w:rPr>
                <w:rFonts w:ascii="Verdana" w:hAnsi="Verdana"/>
              </w:rPr>
              <w:t xml:space="preserve"> and </w:t>
            </w:r>
            <w:r w:rsidRPr="003858BB">
              <w:rPr>
                <w:rFonts w:ascii="Verdana" w:hAnsi="Verdana"/>
                <w:b/>
                <w:bCs/>
              </w:rPr>
              <w:t>First Name</w:t>
            </w:r>
            <w:r w:rsidRPr="003858BB">
              <w:rPr>
                <w:rFonts w:ascii="Verdana" w:hAnsi="Verdana"/>
              </w:rPr>
              <w:t xml:space="preserve"> &amp; </w:t>
            </w:r>
            <w:r w:rsidRPr="003858BB">
              <w:rPr>
                <w:rFonts w:ascii="Verdana" w:hAnsi="Verdana"/>
                <w:b/>
                <w:bCs/>
              </w:rPr>
              <w:t>Last Name</w:t>
            </w:r>
            <w:r w:rsidRPr="003858BB">
              <w:rPr>
                <w:rFonts w:ascii="Verdana" w:hAnsi="Verdana"/>
              </w:rPr>
              <w:t xml:space="preserve"> fields, or the </w:t>
            </w:r>
            <w:r w:rsidRPr="003858BB">
              <w:rPr>
                <w:rFonts w:ascii="Verdana" w:hAnsi="Verdana"/>
                <w:b/>
                <w:bCs/>
              </w:rPr>
              <w:t>Carrier Code</w:t>
            </w:r>
            <w:r w:rsidRPr="003858BB">
              <w:rPr>
                <w:rFonts w:ascii="Verdana" w:hAnsi="Verdana"/>
              </w:rPr>
              <w:t xml:space="preserve"> and </w:t>
            </w:r>
            <w:r w:rsidRPr="003858BB">
              <w:rPr>
                <w:rFonts w:ascii="Verdana" w:hAnsi="Verdana"/>
                <w:b/>
                <w:bCs/>
              </w:rPr>
              <w:t>Member ID</w:t>
            </w:r>
            <w:r w:rsidRPr="003858BB">
              <w:rPr>
                <w:rFonts w:ascii="Verdana" w:hAnsi="Verdana"/>
              </w:rPr>
              <w:t xml:space="preserve"> fields.</w:t>
            </w:r>
          </w:p>
          <w:p w14:paraId="751BA35B" w14:textId="22FCD409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  <w:bCs/>
              </w:rPr>
              <w:t>Note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Pr="003858BB">
              <w:rPr>
                <w:rFonts w:ascii="Verdana" w:hAnsi="Verdana"/>
              </w:rPr>
              <w:t>Incorrectly populated fields will result in an error.</w:t>
            </w:r>
          </w:p>
          <w:p w14:paraId="5F36ABB4" w14:textId="605D1F2D" w:rsidR="008A18C6" w:rsidRPr="003858BB" w:rsidRDefault="000A15C1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5C8638C9" wp14:editId="243D4F10">
                  <wp:extent cx="3600000" cy="790476"/>
                  <wp:effectExtent l="0" t="0" r="63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5FE25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A311D2" w:rsidRPr="006C6009" w14:paraId="6981594B" w14:textId="77777777" w:rsidTr="004E6C61">
        <w:trPr>
          <w:trHeight w:val="39"/>
        </w:trPr>
        <w:tc>
          <w:tcPr>
            <w:tcW w:w="222" w:type="pct"/>
            <w:vMerge/>
            <w:vAlign w:val="center"/>
            <w:hideMark/>
          </w:tcPr>
          <w:p w14:paraId="4F7610D0" w14:textId="77777777" w:rsidR="008A18C6" w:rsidRPr="006C6009" w:rsidRDefault="008A18C6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FDEFD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  <w:b/>
              </w:rPr>
            </w:pPr>
            <w:bookmarkStart w:id="26" w:name="Ifsearchingbycarriercodebynamesearch"/>
            <w:r w:rsidRPr="003858BB">
              <w:rPr>
                <w:rFonts w:ascii="Verdana" w:hAnsi="Verdana"/>
                <w:b/>
              </w:rPr>
              <w:t>Carrier Code (by Client Name Search)</w:t>
            </w:r>
            <w:bookmarkEnd w:id="26"/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E17E6" w14:textId="546E743C" w:rsidR="008A18C6" w:rsidRPr="002532B1" w:rsidRDefault="008A18C6" w:rsidP="002939DF">
            <w:pPr>
              <w:pStyle w:val="ListParagraph"/>
              <w:numPr>
                <w:ilvl w:val="0"/>
                <w:numId w:val="2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532B1">
              <w:rPr>
                <w:rFonts w:ascii="Verdana" w:hAnsi="Verdana"/>
              </w:rPr>
              <w:t xml:space="preserve">Click the </w:t>
            </w:r>
            <w:r w:rsidRPr="002532B1">
              <w:rPr>
                <w:rFonts w:ascii="Verdana" w:hAnsi="Verdana"/>
                <w:b/>
                <w:bCs/>
              </w:rPr>
              <w:t xml:space="preserve">Magnifying glass </w:t>
            </w:r>
            <w:r w:rsidRPr="002532B1">
              <w:rPr>
                <w:rFonts w:ascii="Verdana" w:hAnsi="Verdana"/>
              </w:rPr>
              <w:t>search button to initiate the search.</w:t>
            </w:r>
          </w:p>
          <w:p w14:paraId="1027B850" w14:textId="31BEB6F6" w:rsidR="008A18C6" w:rsidRPr="003858BB" w:rsidRDefault="005B2A19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0419EF02" wp14:editId="6D58B6D8">
                  <wp:extent cx="3657600" cy="57213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57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AB616" w14:textId="585F1FF4" w:rsidR="008A18C6" w:rsidRPr="003858BB" w:rsidRDefault="008A18C6" w:rsidP="005801BF">
            <w:pPr>
              <w:spacing w:before="120" w:after="120"/>
              <w:ind w:left="475"/>
              <w:rPr>
                <w:rFonts w:ascii="Verdana" w:hAnsi="Verdana"/>
                <w:b/>
                <w:bCs/>
              </w:rPr>
            </w:pPr>
            <w:bookmarkStart w:id="27" w:name="OLE_LINK60"/>
            <w:r w:rsidRPr="003858BB">
              <w:rPr>
                <w:rFonts w:ascii="Verdana" w:hAnsi="Verdana"/>
                <w:b/>
                <w:bCs/>
              </w:rPr>
              <w:t>Result</w:t>
            </w:r>
            <w:r w:rsidR="00F4413B" w:rsidRPr="003858BB">
              <w:rPr>
                <w:rFonts w:ascii="Verdana" w:hAnsi="Verdana"/>
                <w:b/>
                <w:bCs/>
              </w:rPr>
              <w:t>:</w:t>
            </w:r>
            <w:r w:rsidR="009D01AE">
              <w:rPr>
                <w:rFonts w:ascii="Verdana" w:hAnsi="Verdana"/>
                <w:b/>
                <w:bCs/>
              </w:rPr>
              <w:t xml:space="preserve"> </w:t>
            </w:r>
            <w:r w:rsidR="00647626" w:rsidRPr="003858BB">
              <w:rPr>
                <w:rFonts w:ascii="Verdana" w:hAnsi="Verdana"/>
              </w:rPr>
              <w:t>Find</w:t>
            </w:r>
            <w:r w:rsidRPr="003858BB">
              <w:rPr>
                <w:rFonts w:ascii="Verdana" w:hAnsi="Verdana"/>
              </w:rPr>
              <w:t xml:space="preserve"> a Client screen displays.</w:t>
            </w:r>
            <w:bookmarkEnd w:id="27"/>
          </w:p>
          <w:p w14:paraId="109EA214" w14:textId="3163EF7C" w:rsidR="008A18C6" w:rsidRPr="003858BB" w:rsidRDefault="005B2A19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75690B6A" wp14:editId="59E7E4C8">
                  <wp:extent cx="5161905" cy="1333333"/>
                  <wp:effectExtent l="0" t="0" r="1270" b="635"/>
                  <wp:docPr id="1144721791" name="Picture 1144721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905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C8EEA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  <w:p w14:paraId="038352E3" w14:textId="1B095948" w:rsidR="008A18C6" w:rsidRPr="003858BB" w:rsidRDefault="008A18C6" w:rsidP="002939DF">
            <w:pPr>
              <w:pStyle w:val="ListParagraph"/>
              <w:numPr>
                <w:ilvl w:val="0"/>
                <w:numId w:val="2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Complete the </w:t>
            </w:r>
            <w:r w:rsidRPr="003858BB">
              <w:rPr>
                <w:rFonts w:ascii="Verdana" w:hAnsi="Verdana"/>
                <w:b/>
                <w:bCs/>
              </w:rPr>
              <w:t>Client Name</w:t>
            </w:r>
            <w:r w:rsidRPr="003858BB">
              <w:rPr>
                <w:rFonts w:ascii="Verdana" w:hAnsi="Verdana"/>
              </w:rPr>
              <w:t xml:space="preserve"> field, then click </w:t>
            </w:r>
            <w:r w:rsidRPr="003858BB">
              <w:rPr>
                <w:rFonts w:ascii="Verdana" w:hAnsi="Verdana"/>
                <w:b/>
                <w:bCs/>
              </w:rPr>
              <w:t>Find</w:t>
            </w:r>
            <w:r w:rsidRPr="003858BB">
              <w:rPr>
                <w:rFonts w:ascii="Verdana" w:hAnsi="Verdana"/>
              </w:rPr>
              <w:t>.</w:t>
            </w:r>
          </w:p>
          <w:p w14:paraId="600F8131" w14:textId="5459C6CE" w:rsidR="008A18C6" w:rsidRPr="003858BB" w:rsidRDefault="008A18C6" w:rsidP="005801BF">
            <w:pPr>
              <w:spacing w:before="120" w:after="120"/>
              <w:ind w:left="475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  <w:bCs/>
              </w:rPr>
              <w:t>Result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Pr="003858BB">
              <w:rPr>
                <w:rFonts w:ascii="Verdana" w:hAnsi="Verdana"/>
              </w:rPr>
              <w:t>Client Search Results display.</w:t>
            </w:r>
          </w:p>
          <w:p w14:paraId="4DDC0D84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  <w:p w14:paraId="0DFF5D31" w14:textId="5FC86BA0" w:rsidR="008A18C6" w:rsidRPr="003858BB" w:rsidRDefault="008A18C6" w:rsidP="002939DF">
            <w:pPr>
              <w:pStyle w:val="ListParagraph"/>
              <w:numPr>
                <w:ilvl w:val="0"/>
                <w:numId w:val="23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3858BB">
              <w:rPr>
                <w:rFonts w:ascii="Verdana" w:hAnsi="Verdana"/>
              </w:rPr>
              <w:t xml:space="preserve">Click the corresponding </w:t>
            </w:r>
            <w:r w:rsidRPr="003858BB">
              <w:rPr>
                <w:rFonts w:ascii="Verdana" w:hAnsi="Verdana"/>
                <w:b/>
                <w:bCs/>
              </w:rPr>
              <w:t>Carrier Code</w:t>
            </w:r>
            <w:r w:rsidRPr="003858BB">
              <w:rPr>
                <w:rFonts w:ascii="Verdana" w:hAnsi="Verdana"/>
              </w:rPr>
              <w:t xml:space="preserve"> link associated with the correct Client Name.</w:t>
            </w:r>
          </w:p>
          <w:p w14:paraId="569CF1C3" w14:textId="132CADA5" w:rsidR="008A18C6" w:rsidRPr="003858BB" w:rsidRDefault="008A18C6" w:rsidP="002532B1">
            <w:pPr>
              <w:spacing w:before="120" w:after="120"/>
              <w:ind w:left="432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  <w:bCs/>
              </w:rPr>
              <w:t>Note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Pr="003858BB">
              <w:rPr>
                <w:rFonts w:ascii="Verdana" w:hAnsi="Verdana"/>
              </w:rPr>
              <w:t xml:space="preserve">To return to the Search by Member screen without selecting a Carrier Code, click </w:t>
            </w:r>
            <w:r w:rsidRPr="003858BB">
              <w:rPr>
                <w:rFonts w:ascii="Verdana" w:hAnsi="Verdana"/>
                <w:b/>
                <w:bCs/>
              </w:rPr>
              <w:t>Close</w:t>
            </w:r>
            <w:r w:rsidRPr="003858BB">
              <w:rPr>
                <w:rFonts w:ascii="Verdana" w:hAnsi="Verdana"/>
              </w:rPr>
              <w:t xml:space="preserve"> on the Client Search Results screen.</w:t>
            </w:r>
          </w:p>
          <w:p w14:paraId="6650073C" w14:textId="2843B50E" w:rsidR="008A18C6" w:rsidRPr="003858BB" w:rsidRDefault="005B2A19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2225EDC8" wp14:editId="7CC44BA6">
                  <wp:extent cx="5577840" cy="2818397"/>
                  <wp:effectExtent l="0" t="0" r="3810" b="1270"/>
                  <wp:docPr id="1144721790" name="Picture 1144721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1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73F2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  <w:p w14:paraId="5596DB03" w14:textId="556B076D" w:rsidR="008A18C6" w:rsidRPr="003858BB" w:rsidRDefault="008A18C6" w:rsidP="002532B1">
            <w:pPr>
              <w:spacing w:before="120" w:after="120"/>
              <w:ind w:left="720"/>
              <w:rPr>
                <w:rFonts w:ascii="Verdana" w:hAnsi="Verdana"/>
              </w:rPr>
            </w:pPr>
            <w:r w:rsidRPr="003858BB">
              <w:rPr>
                <w:rFonts w:ascii="Verdana" w:hAnsi="Verdana"/>
                <w:b/>
                <w:bCs/>
              </w:rPr>
              <w:t>Result</w:t>
            </w:r>
            <w:r w:rsidR="00F4413B" w:rsidRPr="003858BB">
              <w:rPr>
                <w:rFonts w:ascii="Verdana" w:hAnsi="Verdana"/>
                <w:b/>
                <w:bCs/>
              </w:rPr>
              <w:t xml:space="preserve">: </w:t>
            </w:r>
            <w:r w:rsidR="002532B1">
              <w:rPr>
                <w:rFonts w:ascii="Verdana" w:hAnsi="Verdana"/>
              </w:rPr>
              <w:t>T</w:t>
            </w:r>
            <w:r w:rsidRPr="003858BB">
              <w:rPr>
                <w:rFonts w:ascii="Verdana" w:hAnsi="Verdana"/>
              </w:rPr>
              <w:t>he Search by Member screen</w:t>
            </w:r>
            <w:r w:rsidR="002532B1">
              <w:rPr>
                <w:rFonts w:ascii="Verdana" w:hAnsi="Verdana"/>
              </w:rPr>
              <w:t xml:space="preserve"> displays</w:t>
            </w:r>
            <w:r w:rsidRPr="003858BB">
              <w:rPr>
                <w:rFonts w:ascii="Verdana" w:hAnsi="Verdana"/>
              </w:rPr>
              <w:t xml:space="preserve">, where the Carrier Code will be prepopulated in the </w:t>
            </w:r>
            <w:r w:rsidRPr="003858BB">
              <w:rPr>
                <w:rFonts w:ascii="Verdana" w:hAnsi="Verdana"/>
                <w:b/>
                <w:bCs/>
              </w:rPr>
              <w:t>Carrier Code</w:t>
            </w:r>
            <w:r w:rsidRPr="003858BB">
              <w:rPr>
                <w:rFonts w:ascii="Verdana" w:hAnsi="Verdana"/>
              </w:rPr>
              <w:t xml:space="preserve"> field. </w:t>
            </w:r>
          </w:p>
          <w:p w14:paraId="616DDF9F" w14:textId="409917D9" w:rsidR="008A18C6" w:rsidRPr="003858BB" w:rsidRDefault="005B2A19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 w:rsidRPr="003858BB">
              <w:rPr>
                <w:rFonts w:ascii="Verdana" w:hAnsi="Verdana"/>
                <w:noProof/>
              </w:rPr>
              <w:t xml:space="preserve"> </w:t>
            </w:r>
            <w:r w:rsidRPr="003858BB">
              <w:rPr>
                <w:rFonts w:ascii="Verdana" w:hAnsi="Verdana"/>
                <w:noProof/>
              </w:rPr>
              <w:drawing>
                <wp:inline distT="0" distB="0" distL="0" distR="0" wp14:anchorId="205E5080" wp14:editId="69DD87AB">
                  <wp:extent cx="6400800" cy="1992507"/>
                  <wp:effectExtent l="0" t="0" r="0" b="8255"/>
                  <wp:docPr id="1144721789" name="Picture 1144721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9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8C102" w14:textId="77777777" w:rsidR="008A18C6" w:rsidRPr="003858BB" w:rsidRDefault="008A18C6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2748D2C8" w14:textId="77777777" w:rsidTr="004E6C61">
        <w:trPr>
          <w:trHeight w:val="253"/>
        </w:trPr>
        <w:tc>
          <w:tcPr>
            <w:tcW w:w="2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2ADDE81" w14:textId="77777777" w:rsidR="00F4673F" w:rsidRPr="00801B47" w:rsidRDefault="00F4673F" w:rsidP="00D83984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01B47">
              <w:rPr>
                <w:rFonts w:ascii="Verdana" w:hAnsi="Verdana"/>
                <w:b/>
              </w:rPr>
              <w:t>3</w:t>
            </w:r>
          </w:p>
        </w:tc>
        <w:tc>
          <w:tcPr>
            <w:tcW w:w="477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B2D63" w14:textId="41EBAC52" w:rsidR="00F4673F" w:rsidRPr="00801B47" w:rsidRDefault="00F4673F" w:rsidP="008131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Determine if </w:t>
            </w:r>
            <w:r w:rsidRPr="00801B47">
              <w:rPr>
                <w:rFonts w:ascii="Verdana" w:hAnsi="Verdana"/>
              </w:rPr>
              <w:t>a match is found.</w:t>
            </w:r>
            <w:r>
              <w:rPr>
                <w:rFonts w:ascii="Verdana" w:hAnsi="Verdana"/>
              </w:rPr>
              <w:t xml:space="preserve"> </w:t>
            </w:r>
          </w:p>
        </w:tc>
      </w:tr>
      <w:tr w:rsidR="00F4673F" w:rsidRPr="006C6009" w14:paraId="3B40CFD5" w14:textId="77777777" w:rsidTr="004E6C61">
        <w:trPr>
          <w:trHeight w:val="51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CB15C1" w14:textId="77777777" w:rsidR="00F4673F" w:rsidRPr="00801B47" w:rsidRDefault="00F4673F" w:rsidP="00801B47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0E5173" w14:textId="77777777" w:rsidR="00F4673F" w:rsidRPr="00801B47" w:rsidRDefault="00F4673F" w:rsidP="00801B47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01B47">
              <w:rPr>
                <w:rFonts w:ascii="Verdana" w:hAnsi="Verdana"/>
                <w:b/>
              </w:rPr>
              <w:t>If…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57756E" w14:textId="77777777" w:rsidR="00F4673F" w:rsidRPr="00801B47" w:rsidRDefault="00F4673F" w:rsidP="00801B47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01B47">
              <w:rPr>
                <w:rFonts w:ascii="Verdana" w:hAnsi="Verdana"/>
                <w:b/>
              </w:rPr>
              <w:t>Then…</w:t>
            </w:r>
          </w:p>
        </w:tc>
      </w:tr>
      <w:tr w:rsidR="00F4673F" w:rsidRPr="006C6009" w14:paraId="66E835DB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71F42C" w14:textId="77777777" w:rsidR="00F4673F" w:rsidRPr="00801B47" w:rsidRDefault="00F4673F" w:rsidP="00801B47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72C0" w14:textId="5EB36F39" w:rsidR="00F4673F" w:rsidRPr="003858BB" w:rsidRDefault="00F4673F" w:rsidP="00801B47">
            <w:pPr>
              <w:spacing w:before="120" w:after="120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Yes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951B" w14:textId="7B23DCD3" w:rsidR="00E866D1" w:rsidRDefault="00F4673F" w:rsidP="00801B47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The Access Member Information window displays.</w:t>
            </w:r>
            <w:r w:rsidR="001A5DB3">
              <w:rPr>
                <w:rFonts w:ascii="Verdana" w:hAnsi="Verdana"/>
              </w:rPr>
              <w:t xml:space="preserve"> </w:t>
            </w:r>
          </w:p>
          <w:p w14:paraId="70039B11" w14:textId="06B74EFA" w:rsidR="00183976" w:rsidRPr="00183976" w:rsidRDefault="00183976" w:rsidP="002138A3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 xml:space="preserve">An interaction case will automatically open when receiving a call. </w:t>
            </w:r>
          </w:p>
          <w:p w14:paraId="6555A2C5" w14:textId="628D0533" w:rsidR="00566CE5" w:rsidRPr="00066161" w:rsidRDefault="00566CE5" w:rsidP="00801B47">
            <w:pPr>
              <w:spacing w:before="120" w:after="120"/>
              <w:rPr>
                <w:rFonts w:ascii="Verdana" w:hAnsi="Verdana"/>
              </w:rPr>
            </w:pPr>
          </w:p>
          <w:p w14:paraId="576CE977" w14:textId="3A76990C" w:rsidR="00F4673F" w:rsidRDefault="002F6621" w:rsidP="00801B47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F804170" wp14:editId="2B1D8807">
                  <wp:extent cx="5466667" cy="2266667"/>
                  <wp:effectExtent l="19050" t="19050" r="20320" b="19685"/>
                  <wp:docPr id="1968684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6848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667" cy="2266667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0A917C" w14:textId="2FD2E1FA" w:rsidR="00F630F5" w:rsidRPr="00F630F5" w:rsidRDefault="00433F00" w:rsidP="00A33A55">
            <w:pPr>
              <w:spacing w:before="120" w:after="1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7C0CD72" wp14:editId="2A9663E9">
                  <wp:extent cx="238158" cy="209579"/>
                  <wp:effectExtent l="0" t="0" r="9525" b="0"/>
                  <wp:docPr id="89583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832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14:paraId="43300563" w14:textId="44B33A49" w:rsidR="003468F6" w:rsidRPr="009D110C" w:rsidRDefault="00B5220E" w:rsidP="002939DF">
            <w:pPr>
              <w:pStyle w:val="ListParagraph"/>
              <w:numPr>
                <w:ilvl w:val="0"/>
                <w:numId w:val="45"/>
              </w:numPr>
              <w:spacing w:before="120" w:after="120"/>
              <w:ind w:left="547"/>
              <w:rPr>
                <w:rFonts w:ascii="Verdana" w:hAnsi="Verdana"/>
              </w:rPr>
            </w:pPr>
            <w:r w:rsidRPr="009D110C">
              <w:rPr>
                <w:rFonts w:ascii="Verdana" w:hAnsi="Verdana"/>
                <w:b/>
                <w:bCs/>
              </w:rPr>
              <w:t xml:space="preserve">Do Not </w:t>
            </w:r>
            <w:r w:rsidR="003468F6" w:rsidRPr="009D110C">
              <w:rPr>
                <w:rFonts w:ascii="Verdana" w:hAnsi="Verdana"/>
              </w:rPr>
              <w:t xml:space="preserve">select “I am working offline (no active call)” when performing a </w:t>
            </w:r>
            <w:r w:rsidR="00E46436" w:rsidRPr="009D110C">
              <w:rPr>
                <w:rFonts w:ascii="Verdana" w:hAnsi="Verdana"/>
              </w:rPr>
              <w:t>M</w:t>
            </w:r>
            <w:r w:rsidR="003468F6" w:rsidRPr="009D110C">
              <w:rPr>
                <w:rFonts w:ascii="Verdana" w:hAnsi="Verdana"/>
              </w:rPr>
              <w:t>anual</w:t>
            </w:r>
            <w:r w:rsidR="00E46436" w:rsidRPr="009D110C">
              <w:rPr>
                <w:rFonts w:ascii="Verdana" w:hAnsi="Verdana"/>
              </w:rPr>
              <w:t xml:space="preserve"> Member S</w:t>
            </w:r>
            <w:r w:rsidR="003468F6" w:rsidRPr="009D110C">
              <w:rPr>
                <w:rFonts w:ascii="Verdana" w:hAnsi="Verdana"/>
              </w:rPr>
              <w:t>earch while on an inbound</w:t>
            </w:r>
            <w:r w:rsidR="00CF0CEB" w:rsidRPr="009D110C">
              <w:rPr>
                <w:rFonts w:ascii="Verdana" w:hAnsi="Verdana"/>
              </w:rPr>
              <w:t xml:space="preserve"> call</w:t>
            </w:r>
            <w:r w:rsidR="003468F6" w:rsidRPr="009D110C">
              <w:rPr>
                <w:rFonts w:ascii="Verdana" w:hAnsi="Verdana"/>
              </w:rPr>
              <w:t>.</w:t>
            </w:r>
          </w:p>
          <w:p w14:paraId="244B7498" w14:textId="05DCC273" w:rsidR="003468F6" w:rsidRPr="009D110C" w:rsidRDefault="003468F6" w:rsidP="002939DF">
            <w:pPr>
              <w:pStyle w:val="ListParagraph"/>
              <w:numPr>
                <w:ilvl w:val="0"/>
                <w:numId w:val="45"/>
              </w:numPr>
              <w:spacing w:before="120" w:after="120"/>
              <w:ind w:left="547"/>
              <w:rPr>
                <w:rFonts w:ascii="Verdana" w:hAnsi="Verdana"/>
              </w:rPr>
            </w:pPr>
            <w:r w:rsidRPr="009D110C">
              <w:rPr>
                <w:rFonts w:ascii="Verdana" w:hAnsi="Verdana"/>
              </w:rPr>
              <w:t xml:space="preserve">When the </w:t>
            </w:r>
            <w:r w:rsidRPr="009D110C">
              <w:rPr>
                <w:rFonts w:ascii="Verdana" w:hAnsi="Verdana"/>
                <w:b/>
                <w:bCs/>
              </w:rPr>
              <w:t>Accessing Member Information</w:t>
            </w:r>
            <w:r w:rsidRPr="009D110C">
              <w:rPr>
                <w:rFonts w:ascii="Verdana" w:hAnsi="Verdana"/>
              </w:rPr>
              <w:t xml:space="preserve"> pop-up displays, select </w:t>
            </w:r>
            <w:r w:rsidRPr="009D110C">
              <w:rPr>
                <w:rFonts w:ascii="Verdana" w:hAnsi="Verdana"/>
                <w:b/>
                <w:bCs/>
              </w:rPr>
              <w:t>Interaction</w:t>
            </w:r>
            <w:r w:rsidRPr="009D110C">
              <w:rPr>
                <w:rFonts w:ascii="Verdana" w:hAnsi="Verdana"/>
              </w:rPr>
              <w:t xml:space="preserve"> or </w:t>
            </w:r>
            <w:r w:rsidRPr="009D110C">
              <w:rPr>
                <w:rFonts w:ascii="Verdana" w:hAnsi="Verdana"/>
                <w:b/>
                <w:bCs/>
              </w:rPr>
              <w:t>Research Case</w:t>
            </w:r>
            <w:r w:rsidRPr="009D110C">
              <w:rPr>
                <w:rFonts w:ascii="Verdana" w:hAnsi="Verdana"/>
              </w:rPr>
              <w:t xml:space="preserve"> from the dropdown menu.</w:t>
            </w:r>
          </w:p>
          <w:p w14:paraId="7DC4A596" w14:textId="77777777" w:rsidR="003468F6" w:rsidRPr="009D110C" w:rsidRDefault="003468F6" w:rsidP="002939DF">
            <w:pPr>
              <w:pStyle w:val="ListParagraph"/>
              <w:numPr>
                <w:ilvl w:val="0"/>
                <w:numId w:val="45"/>
              </w:numPr>
              <w:spacing w:before="120" w:after="120"/>
              <w:ind w:left="547"/>
              <w:rPr>
                <w:rFonts w:ascii="Verdana" w:hAnsi="Verdana"/>
              </w:rPr>
            </w:pPr>
            <w:r w:rsidRPr="009D110C">
              <w:rPr>
                <w:rFonts w:ascii="Verdana" w:hAnsi="Verdana"/>
              </w:rPr>
              <w:t>Only agents who are working offline should check the “I am working offline (no active call)” checkbox.</w:t>
            </w:r>
          </w:p>
          <w:p w14:paraId="08456681" w14:textId="77777777" w:rsidR="00F4673F" w:rsidRDefault="00F4673F" w:rsidP="00801B47">
            <w:pPr>
              <w:spacing w:before="120" w:after="120"/>
              <w:rPr>
                <w:rFonts w:ascii="Verdana" w:hAnsi="Verdana"/>
              </w:rPr>
            </w:pPr>
          </w:p>
          <w:p w14:paraId="3AEBC203" w14:textId="1AE589B4" w:rsidR="00A54D65" w:rsidRPr="00A54D65" w:rsidRDefault="00A54D65" w:rsidP="00A33A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Notes:</w:t>
            </w:r>
          </w:p>
          <w:p w14:paraId="0E6C9A1D" w14:textId="75B098F4" w:rsidR="00F4673F" w:rsidRPr="00066161" w:rsidRDefault="00F4673F" w:rsidP="002939DF">
            <w:pPr>
              <w:numPr>
                <w:ilvl w:val="0"/>
                <w:numId w:val="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>If performing an activity involving direct interaction/communication with a caller, select</w:t>
            </w:r>
            <w:r w:rsidRPr="00066161">
              <w:rPr>
                <w:rFonts w:ascii="Verdana" w:hAnsi="Verdana"/>
                <w:b/>
              </w:rPr>
              <w:t xml:space="preserve"> Interaction Case </w:t>
            </w:r>
            <w:r w:rsidRPr="00066161">
              <w:rPr>
                <w:rFonts w:ascii="Verdana" w:hAnsi="Verdana"/>
                <w:bCs/>
              </w:rPr>
              <w:t>(default),</w:t>
            </w:r>
            <w:r w:rsidRPr="00066161">
              <w:rPr>
                <w:rFonts w:ascii="Verdana" w:hAnsi="Verdana"/>
              </w:rPr>
              <w:t xml:space="preserve"> then click </w:t>
            </w:r>
            <w:r w:rsidRPr="00066161">
              <w:rPr>
                <w:rFonts w:ascii="Verdana" w:hAnsi="Verdana"/>
                <w:b/>
              </w:rPr>
              <w:t xml:space="preserve">Continue </w:t>
            </w:r>
            <w:r w:rsidRPr="00066161">
              <w:rPr>
                <w:rFonts w:ascii="Verdana" w:hAnsi="Verdana"/>
                <w:bCs/>
              </w:rPr>
              <w:t xml:space="preserve">to proceed to Guided </w:t>
            </w:r>
            <w:r w:rsidRPr="00066161">
              <w:rPr>
                <w:rFonts w:ascii="Verdana" w:hAnsi="Verdana"/>
              </w:rPr>
              <w:t>Authentication.</w:t>
            </w:r>
          </w:p>
          <w:p w14:paraId="5F90242A" w14:textId="5F92BD2D" w:rsidR="00F4673F" w:rsidRPr="00066161" w:rsidRDefault="00F4673F" w:rsidP="002939DF">
            <w:pPr>
              <w:numPr>
                <w:ilvl w:val="0"/>
                <w:numId w:val="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If performing an activity </w:t>
            </w:r>
            <w:r>
              <w:rPr>
                <w:rFonts w:ascii="Verdana" w:hAnsi="Verdana"/>
                <w:b/>
              </w:rPr>
              <w:t>not</w:t>
            </w:r>
            <w:r w:rsidRPr="00066161">
              <w:rPr>
                <w:rFonts w:ascii="Verdana" w:hAnsi="Verdana"/>
              </w:rPr>
              <w:t xml:space="preserve"> involving direct caller interaction or service, select</w:t>
            </w:r>
            <w:r w:rsidRPr="00066161">
              <w:rPr>
                <w:rFonts w:ascii="Verdana" w:hAnsi="Verdana"/>
                <w:b/>
              </w:rPr>
              <w:t xml:space="preserve"> Research Case</w:t>
            </w:r>
            <w:r w:rsidRPr="00066161">
              <w:rPr>
                <w:rFonts w:ascii="Verdana" w:hAnsi="Verdana"/>
              </w:rPr>
              <w:t xml:space="preserve">, then click </w:t>
            </w:r>
            <w:r w:rsidRPr="00066161">
              <w:rPr>
                <w:rFonts w:ascii="Verdana" w:hAnsi="Verdana"/>
                <w:b/>
              </w:rPr>
              <w:t xml:space="preserve">Continue </w:t>
            </w:r>
            <w:r w:rsidRPr="00066161">
              <w:rPr>
                <w:rFonts w:ascii="Verdana" w:hAnsi="Verdana"/>
                <w:bCs/>
              </w:rPr>
              <w:t>to proceed to the</w:t>
            </w:r>
            <w:r w:rsidRPr="00066161">
              <w:rPr>
                <w:rFonts w:ascii="Verdana" w:hAnsi="Verdana"/>
                <w:b/>
              </w:rPr>
              <w:t xml:space="preserve"> </w:t>
            </w:r>
            <w:r w:rsidRPr="00066161">
              <w:rPr>
                <w:rFonts w:ascii="Verdana" w:hAnsi="Verdana"/>
                <w:bCs/>
              </w:rPr>
              <w:t>Member Snapshot</w:t>
            </w:r>
            <w:r w:rsidRPr="00066161">
              <w:rPr>
                <w:rFonts w:ascii="Verdana" w:hAnsi="Verdana"/>
                <w:b/>
              </w:rPr>
              <w:t xml:space="preserve"> </w:t>
            </w:r>
            <w:r w:rsidRPr="00066161">
              <w:rPr>
                <w:rFonts w:ascii="Verdana" w:hAnsi="Verdana"/>
              </w:rPr>
              <w:t xml:space="preserve">Landing Page. </w:t>
            </w:r>
          </w:p>
          <w:p w14:paraId="37C84CBB" w14:textId="02CFF92B" w:rsidR="00F4673F" w:rsidRPr="00066161" w:rsidRDefault="00F4673F" w:rsidP="002939DF">
            <w:pPr>
              <w:numPr>
                <w:ilvl w:val="0"/>
                <w:numId w:val="8"/>
              </w:numPr>
              <w:spacing w:before="120" w:after="120"/>
              <w:ind w:left="432"/>
              <w:rPr>
                <w:rFonts w:ascii="Verdana" w:hAnsi="Verdana"/>
              </w:rPr>
            </w:pPr>
            <w:bookmarkStart w:id="28" w:name="OLE_LINK21"/>
            <w:r w:rsidRPr="00066161">
              <w:rPr>
                <w:rFonts w:ascii="Verdana" w:hAnsi="Verdana"/>
              </w:rPr>
              <w:t xml:space="preserve">Once authentication is completed, if the member is calling regarding multiple members on the account, refer to the </w:t>
            </w:r>
            <w:hyperlink w:anchor="_Member_Search_Scenario" w:history="1">
              <w:r w:rsidRPr="00066161">
                <w:rPr>
                  <w:rStyle w:val="Hyperlink"/>
                  <w:rFonts w:ascii="Verdana" w:hAnsi="Verdana"/>
                </w:rPr>
                <w:t>Scenario Guide</w:t>
              </w:r>
            </w:hyperlink>
            <w:r w:rsidRPr="00066161">
              <w:rPr>
                <w:rFonts w:ascii="Verdana" w:hAnsi="Verdana"/>
              </w:rPr>
              <w:t xml:space="preserve"> below.</w:t>
            </w:r>
            <w:bookmarkEnd w:id="28"/>
          </w:p>
          <w:p w14:paraId="1A3463E0" w14:textId="77777777" w:rsidR="00F4673F" w:rsidRPr="00066161" w:rsidRDefault="00F4673F" w:rsidP="00801B47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04CCF734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66F636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65CA" w14:textId="44024167" w:rsidR="00F4673F" w:rsidRPr="003858BB" w:rsidRDefault="00F4673F" w:rsidP="00874AFF">
            <w:pPr>
              <w:spacing w:before="120" w:after="120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No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7406" w14:textId="3A677C01" w:rsidR="00F4673F" w:rsidRPr="00066161" w:rsidRDefault="00F4673F" w:rsidP="00874AFF">
            <w:pPr>
              <w:spacing w:before="120" w:after="120"/>
              <w:rPr>
                <w:rFonts w:ascii="Verdana" w:hAnsi="Verdana"/>
              </w:rPr>
            </w:pPr>
            <w:r w:rsidRPr="00066161">
              <w:rPr>
                <w:rFonts w:ascii="Verdana" w:hAnsi="Verdana"/>
              </w:rPr>
              <w:t xml:space="preserve">One of the following two error messages displays:  </w:t>
            </w:r>
          </w:p>
        </w:tc>
      </w:tr>
      <w:tr w:rsidR="00F4673F" w:rsidRPr="006C6009" w14:paraId="6D27A1C1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344461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</w:tcBorders>
            <w:vAlign w:val="center"/>
            <w:hideMark/>
          </w:tcPr>
          <w:p w14:paraId="5E3029CF" w14:textId="77777777" w:rsidR="00F4673F" w:rsidRPr="003858BB" w:rsidRDefault="00F4673F" w:rsidP="00874AFF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C0CB9A" w14:textId="77777777" w:rsidR="00F4673F" w:rsidRPr="003858BB" w:rsidRDefault="00F4673F" w:rsidP="00874AF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If...</w:t>
            </w:r>
          </w:p>
        </w:tc>
        <w:tc>
          <w:tcPr>
            <w:tcW w:w="24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4FD83F" w14:textId="77777777" w:rsidR="00F4673F" w:rsidRPr="003858BB" w:rsidRDefault="00F4673F" w:rsidP="00874AF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858BB">
              <w:rPr>
                <w:rFonts w:ascii="Verdana" w:hAnsi="Verdana"/>
                <w:b/>
              </w:rPr>
              <w:t>Then...</w:t>
            </w:r>
          </w:p>
        </w:tc>
      </w:tr>
      <w:tr w:rsidR="00F4673F" w:rsidRPr="006C6009" w14:paraId="6F81B4AA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756426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</w:tcBorders>
            <w:vAlign w:val="center"/>
            <w:hideMark/>
          </w:tcPr>
          <w:p w14:paraId="468FC32C" w14:textId="77777777" w:rsidR="00F4673F" w:rsidRPr="003858BB" w:rsidRDefault="00F4673F" w:rsidP="00874AFF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3FC3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  <w:b/>
              </w:rPr>
              <w:t>No members were found that matched your search criteria.</w:t>
            </w:r>
            <w:r w:rsidRPr="00D366CE">
              <w:rPr>
                <w:rFonts w:ascii="Verdana" w:hAnsi="Verdana"/>
              </w:rPr>
              <w:t xml:space="preserve"> </w:t>
            </w:r>
          </w:p>
          <w:p w14:paraId="597DC7F9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</w:p>
          <w:p w14:paraId="3515CBDB" w14:textId="03CD61EB" w:rsidR="00F4673F" w:rsidRPr="00D366CE" w:rsidRDefault="00F4673F" w:rsidP="00874AFF">
            <w:pPr>
              <w:spacing w:before="120" w:after="120"/>
              <w:jc w:val="center"/>
              <w:rPr>
                <w:rFonts w:ascii="Verdana" w:hAnsi="Verdana"/>
              </w:rPr>
            </w:pPr>
            <w:r w:rsidRPr="00D366CE">
              <w:rPr>
                <w:rFonts w:ascii="Verdana" w:hAnsi="Verdana"/>
                <w:noProof/>
              </w:rPr>
              <w:t xml:space="preserve"> </w:t>
            </w:r>
            <w:r w:rsidRPr="00D366CE">
              <w:rPr>
                <w:rFonts w:ascii="Verdana" w:hAnsi="Verdana"/>
                <w:noProof/>
              </w:rPr>
              <w:drawing>
                <wp:inline distT="0" distB="0" distL="0" distR="0" wp14:anchorId="04FEF727" wp14:editId="6FA4D069">
                  <wp:extent cx="4023360" cy="574768"/>
                  <wp:effectExtent l="0" t="0" r="0" b="0"/>
                  <wp:docPr id="1144721787" name="Picture 1144721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57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59731" w14:textId="19CBA8C2" w:rsidR="00F4673F" w:rsidRPr="00D366CE" w:rsidRDefault="00F4673F" w:rsidP="00874AFF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  <w:tc>
          <w:tcPr>
            <w:tcW w:w="24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B2FFE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  <w:bookmarkStart w:id="29" w:name="OLE_LINK16"/>
            <w:r w:rsidRPr="00D366CE">
              <w:rPr>
                <w:rFonts w:ascii="Verdana" w:hAnsi="Verdana"/>
              </w:rPr>
              <w:t xml:space="preserve">Return to </w:t>
            </w:r>
            <w:r w:rsidRPr="00D366CE">
              <w:rPr>
                <w:rFonts w:ascii="Verdana" w:hAnsi="Verdana"/>
                <w:b/>
                <w:bCs/>
              </w:rPr>
              <w:t>Step 2</w:t>
            </w:r>
            <w:r w:rsidRPr="00D366CE">
              <w:rPr>
                <w:rFonts w:ascii="Verdana" w:hAnsi="Verdana"/>
              </w:rPr>
              <w:t xml:space="preserve"> above and perform a new search as needed</w:t>
            </w:r>
            <w:bookmarkEnd w:id="29"/>
            <w:r w:rsidRPr="00D366CE">
              <w:rPr>
                <w:rFonts w:ascii="Verdana" w:hAnsi="Verdana"/>
              </w:rPr>
              <w:t xml:space="preserve">. </w:t>
            </w:r>
          </w:p>
          <w:p w14:paraId="57A1CB98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</w:p>
          <w:p w14:paraId="4825DC50" w14:textId="419F8A81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 xml:space="preserve">After a new search is conducted and no account is found, refer to the </w:t>
            </w:r>
            <w:hyperlink w:anchor="_Search_by_Member" w:history="1">
              <w:r w:rsidRPr="00D366CE">
                <w:rPr>
                  <w:rStyle w:val="Hyperlink"/>
                  <w:rFonts w:ascii="Verdana" w:hAnsi="Verdana"/>
                </w:rPr>
                <w:t>Search by Member When No Match Found - Additional Search Parameters</w:t>
              </w:r>
            </w:hyperlink>
            <w:r w:rsidRPr="00D366CE">
              <w:rPr>
                <w:rFonts w:ascii="Verdana" w:hAnsi="Verdana"/>
              </w:rPr>
              <w:t xml:space="preserve"> section below.</w:t>
            </w:r>
          </w:p>
        </w:tc>
      </w:tr>
      <w:tr w:rsidR="00F4673F" w:rsidRPr="006C6009" w14:paraId="2C7FB99D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FCC229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</w:tcBorders>
            <w:vAlign w:val="center"/>
            <w:hideMark/>
          </w:tcPr>
          <w:p w14:paraId="44B18805" w14:textId="77777777" w:rsidR="00F4673F" w:rsidRPr="003858BB" w:rsidRDefault="00F4673F" w:rsidP="00874AFF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72374" w14:textId="4BAAB387" w:rsidR="00F4673F" w:rsidRPr="00D366CE" w:rsidRDefault="00F4673F" w:rsidP="00D366CE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  <w:b/>
              </w:rPr>
              <w:t>No active records were found. Inactive Accounts returned.</w:t>
            </w:r>
          </w:p>
        </w:tc>
        <w:tc>
          <w:tcPr>
            <w:tcW w:w="24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81BF7" w14:textId="0BC960C1" w:rsidR="00F4673F" w:rsidRPr="00D366CE" w:rsidRDefault="00F4673F" w:rsidP="002939DF">
            <w:pPr>
              <w:pStyle w:val="ListParagraph"/>
              <w:numPr>
                <w:ilvl w:val="0"/>
                <w:numId w:val="2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 xml:space="preserve">Click </w:t>
            </w:r>
            <w:r w:rsidRPr="00D366CE">
              <w:rPr>
                <w:rFonts w:ascii="Verdana" w:hAnsi="Verdana"/>
                <w:b/>
                <w:bCs/>
              </w:rPr>
              <w:t>Open</w:t>
            </w:r>
            <w:r w:rsidRPr="00D366CE">
              <w:rPr>
                <w:rFonts w:ascii="Verdana" w:hAnsi="Verdana"/>
              </w:rPr>
              <w:t>.</w:t>
            </w:r>
          </w:p>
          <w:p w14:paraId="3175B244" w14:textId="430E1D57" w:rsidR="00F4673F" w:rsidRPr="00D366CE" w:rsidRDefault="00F4673F" w:rsidP="00264867">
            <w:pPr>
              <w:spacing w:before="120" w:after="120"/>
              <w:jc w:val="center"/>
              <w:rPr>
                <w:rFonts w:ascii="Verdana" w:hAnsi="Verdana"/>
              </w:rPr>
            </w:pPr>
            <w:r w:rsidRPr="00D366CE">
              <w:rPr>
                <w:rFonts w:ascii="Verdana" w:hAnsi="Verdana"/>
                <w:noProof/>
              </w:rPr>
              <w:t xml:space="preserve"> </w:t>
            </w:r>
            <w:r w:rsidRPr="00D366CE">
              <w:rPr>
                <w:rFonts w:ascii="Verdana" w:hAnsi="Verdana"/>
                <w:noProof/>
              </w:rPr>
              <w:drawing>
                <wp:inline distT="0" distB="0" distL="0" distR="0" wp14:anchorId="23390E37" wp14:editId="72D5060A">
                  <wp:extent cx="4572000" cy="790891"/>
                  <wp:effectExtent l="0" t="0" r="0" b="9525"/>
                  <wp:docPr id="1144721785" name="Picture 1144721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9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74D5" w14:textId="77777777" w:rsidR="00F4673F" w:rsidRPr="00D366CE" w:rsidRDefault="00F4673F" w:rsidP="00264867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0B44A4E3" w14:textId="6C02D99A" w:rsidR="00F4673F" w:rsidRPr="00D366CE" w:rsidRDefault="00F4673F" w:rsidP="005801BF">
            <w:pPr>
              <w:spacing w:before="120" w:after="120"/>
              <w:ind w:left="475"/>
              <w:rPr>
                <w:rFonts w:ascii="Verdana" w:hAnsi="Verdana"/>
              </w:rPr>
            </w:pPr>
            <w:r w:rsidRPr="00D366CE">
              <w:rPr>
                <w:rFonts w:ascii="Verdana" w:hAnsi="Verdana"/>
                <w:b/>
                <w:bCs/>
              </w:rPr>
              <w:t xml:space="preserve">Result: </w:t>
            </w:r>
            <w:r w:rsidRPr="00D366CE">
              <w:rPr>
                <w:rFonts w:ascii="Verdana" w:hAnsi="Verdana"/>
              </w:rPr>
              <w:t xml:space="preserve">The </w:t>
            </w:r>
            <w:r w:rsidRPr="00CE0F41">
              <w:rPr>
                <w:rFonts w:ascii="Verdana" w:hAnsi="Verdana"/>
              </w:rPr>
              <w:t>Search Results section on the Search by Member screen will display with the Inactive</w:t>
            </w:r>
            <w:r w:rsidRPr="00D366CE">
              <w:rPr>
                <w:rFonts w:ascii="Verdana" w:hAnsi="Verdana"/>
              </w:rPr>
              <w:t xml:space="preserve"> radio button selected. </w:t>
            </w:r>
            <w:bookmarkStart w:id="30" w:name="OLE_LINK17"/>
          </w:p>
          <w:bookmarkEnd w:id="30"/>
          <w:p w14:paraId="63764532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</w:p>
          <w:p w14:paraId="5F16ACB9" w14:textId="77777777" w:rsidR="00F4673F" w:rsidRPr="00D366CE" w:rsidRDefault="00F4673F" w:rsidP="002939DF">
            <w:pPr>
              <w:pStyle w:val="ListParagraph"/>
              <w:numPr>
                <w:ilvl w:val="0"/>
                <w:numId w:val="2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>Validate information found in the Search Results columns to locate the correct Member ID.</w:t>
            </w:r>
          </w:p>
          <w:p w14:paraId="4B4979DD" w14:textId="50265D16" w:rsidR="00F4673F" w:rsidRPr="00D366CE" w:rsidRDefault="00F4673F" w:rsidP="002939DF">
            <w:pPr>
              <w:pStyle w:val="ListParagraph"/>
              <w:numPr>
                <w:ilvl w:val="0"/>
                <w:numId w:val="2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 xml:space="preserve">Click the </w:t>
            </w:r>
            <w:r w:rsidRPr="00D366CE">
              <w:rPr>
                <w:rFonts w:ascii="Verdana" w:hAnsi="Verdana"/>
                <w:b/>
                <w:bCs/>
              </w:rPr>
              <w:t xml:space="preserve">Member ID </w:t>
            </w:r>
            <w:r w:rsidRPr="00D366CE">
              <w:rPr>
                <w:rFonts w:ascii="Verdana" w:hAnsi="Verdana"/>
              </w:rPr>
              <w:t>hyperlink to access the correct member account.</w:t>
            </w:r>
          </w:p>
          <w:p w14:paraId="5CD4DFEF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</w:p>
          <w:p w14:paraId="6D9FCD0E" w14:textId="6E2987BB" w:rsidR="00F4673F" w:rsidRPr="00D366CE" w:rsidRDefault="00F4673F" w:rsidP="00874AF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642F8BC" wp14:editId="7BD008B0">
                  <wp:extent cx="5486400" cy="1959640"/>
                  <wp:effectExtent l="19050" t="19050" r="19050" b="21590"/>
                  <wp:docPr id="1503756830" name="Picture 1503756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7568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596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hAnsi="Verdana"/>
                <w:noProof/>
              </w:rPr>
              <w:t xml:space="preserve"> </w:t>
            </w:r>
          </w:p>
          <w:p w14:paraId="268A8E3E" w14:textId="77777777" w:rsidR="00F4673F" w:rsidRPr="00D366CE" w:rsidRDefault="00F4673F" w:rsidP="00874AFF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46BF754B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1254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A7BAB" w14:textId="1B387A30" w:rsidR="00F4673F" w:rsidRPr="006C6009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  <w:bookmarkStart w:id="31" w:name="OLE_LINK2"/>
            <w:r w:rsidRPr="006C6009">
              <w:rPr>
                <w:rFonts w:ascii="Verdana" w:hAnsi="Verdana"/>
                <w:b/>
              </w:rPr>
              <w:t xml:space="preserve">Multiple matches are </w:t>
            </w:r>
            <w:bookmarkEnd w:id="31"/>
            <w:r w:rsidRPr="006C6009">
              <w:rPr>
                <w:rFonts w:ascii="Verdana" w:hAnsi="Verdana"/>
                <w:b/>
              </w:rPr>
              <w:t>found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0AEB" w14:textId="79169D13" w:rsidR="00F4673F" w:rsidRPr="006C6009" w:rsidRDefault="00F4673F" w:rsidP="007033C9">
            <w:pPr>
              <w:spacing w:before="120" w:after="120"/>
              <w:rPr>
                <w:rFonts w:ascii="Verdana" w:hAnsi="Verdana"/>
              </w:rPr>
            </w:pPr>
            <w:bookmarkStart w:id="32" w:name="OLE_LINK6"/>
            <w:bookmarkStart w:id="33" w:name="OLE_LINK20"/>
            <w:r w:rsidRPr="006C6009">
              <w:rPr>
                <w:rFonts w:ascii="Verdana" w:hAnsi="Verdana"/>
              </w:rPr>
              <w:t xml:space="preserve">Multiple Member IDs </w:t>
            </w:r>
            <w:r>
              <w:rPr>
                <w:rFonts w:ascii="Verdana" w:hAnsi="Verdana"/>
              </w:rPr>
              <w:t xml:space="preserve">are </w:t>
            </w:r>
            <w:r w:rsidRPr="006C6009">
              <w:rPr>
                <w:rFonts w:ascii="Verdana" w:hAnsi="Verdana"/>
              </w:rPr>
              <w:t>display</w:t>
            </w:r>
            <w:r>
              <w:rPr>
                <w:rFonts w:ascii="Verdana" w:hAnsi="Verdana"/>
              </w:rPr>
              <w:t>ed</w:t>
            </w:r>
            <w:r w:rsidRPr="006C6009">
              <w:rPr>
                <w:rFonts w:ascii="Verdana" w:hAnsi="Verdana"/>
              </w:rPr>
              <w:t xml:space="preserve"> in the </w:t>
            </w:r>
            <w:r w:rsidRPr="006C6009">
              <w:rPr>
                <w:rFonts w:ascii="Verdana" w:hAnsi="Verdana"/>
                <w:b/>
                <w:bCs/>
              </w:rPr>
              <w:t xml:space="preserve">Search Results </w:t>
            </w:r>
            <w:r w:rsidRPr="006C6009">
              <w:rPr>
                <w:rFonts w:ascii="Verdana" w:hAnsi="Verdana"/>
              </w:rPr>
              <w:t xml:space="preserve">section on the </w:t>
            </w:r>
            <w:r w:rsidRPr="006C6009">
              <w:rPr>
                <w:rFonts w:ascii="Verdana" w:hAnsi="Verdana"/>
                <w:bCs/>
              </w:rPr>
              <w:t>Search by Member</w:t>
            </w:r>
            <w:r w:rsidRPr="006C6009">
              <w:rPr>
                <w:rFonts w:ascii="Verdana" w:hAnsi="Verdana"/>
                <w:b/>
              </w:rPr>
              <w:t xml:space="preserve"> </w:t>
            </w:r>
            <w:r w:rsidRPr="006C6009">
              <w:rPr>
                <w:rFonts w:ascii="Verdana" w:hAnsi="Verdana"/>
              </w:rPr>
              <w:t xml:space="preserve">screen. </w:t>
            </w:r>
            <w:bookmarkEnd w:id="32"/>
          </w:p>
          <w:p w14:paraId="7F5A8AE5" w14:textId="77777777" w:rsidR="00F4673F" w:rsidRPr="006C6009" w:rsidRDefault="00F4673F" w:rsidP="007033C9">
            <w:pPr>
              <w:spacing w:before="120" w:after="120"/>
              <w:rPr>
                <w:rFonts w:ascii="Verdana" w:hAnsi="Verdana"/>
              </w:rPr>
            </w:pPr>
          </w:p>
          <w:p w14:paraId="4F8F75DE" w14:textId="71AAAB40" w:rsidR="00F4673F" w:rsidRPr="007033C9" w:rsidRDefault="00F4673F" w:rsidP="002939DF">
            <w:pPr>
              <w:pStyle w:val="ListParagraph"/>
              <w:numPr>
                <w:ilvl w:val="0"/>
                <w:numId w:val="25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7033C9">
              <w:rPr>
                <w:rFonts w:ascii="Verdana" w:hAnsi="Verdana"/>
              </w:rPr>
              <w:t xml:space="preserve">Validate information found in the </w:t>
            </w:r>
            <w:r w:rsidRPr="007033C9">
              <w:rPr>
                <w:rFonts w:ascii="Verdana" w:hAnsi="Verdana"/>
                <w:b/>
                <w:bCs/>
              </w:rPr>
              <w:t xml:space="preserve">Search Results </w:t>
            </w:r>
            <w:r w:rsidRPr="007033C9">
              <w:rPr>
                <w:rFonts w:ascii="Verdana" w:hAnsi="Verdana"/>
              </w:rPr>
              <w:t>columns to verify the correct member account.</w:t>
            </w:r>
          </w:p>
          <w:p w14:paraId="4DA99718" w14:textId="77777777" w:rsidR="00F4673F" w:rsidRPr="006C6009" w:rsidRDefault="00F4673F" w:rsidP="002939DF">
            <w:pPr>
              <w:pStyle w:val="ListParagraph"/>
              <w:numPr>
                <w:ilvl w:val="0"/>
                <w:numId w:val="25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 xml:space="preserve">Click the </w:t>
            </w:r>
            <w:r w:rsidRPr="006C6009">
              <w:rPr>
                <w:rFonts w:ascii="Verdana" w:hAnsi="Verdana"/>
                <w:b/>
                <w:bCs/>
              </w:rPr>
              <w:t xml:space="preserve">Member ID </w:t>
            </w:r>
            <w:r w:rsidRPr="006C6009">
              <w:rPr>
                <w:rFonts w:ascii="Verdana" w:hAnsi="Verdana"/>
              </w:rPr>
              <w:t>hyperlink to access the correct member account.</w:t>
            </w:r>
            <w:bookmarkEnd w:id="33"/>
          </w:p>
          <w:p w14:paraId="3B36BB44" w14:textId="3EB9CA96" w:rsidR="00F4673F" w:rsidRPr="006C6009" w:rsidRDefault="0078218A" w:rsidP="007033C9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BB6E226" wp14:editId="3CDE739D">
                  <wp:extent cx="8229600" cy="2480914"/>
                  <wp:effectExtent l="19050" t="19050" r="19050" b="15240"/>
                  <wp:docPr id="537298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989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48091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AEA68" w14:textId="0EB400FF" w:rsidR="00F4673F" w:rsidRPr="006C6009" w:rsidRDefault="00BF181B" w:rsidP="007033C9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Note</w:t>
            </w:r>
            <w:r>
              <w:rPr>
                <w:rFonts w:ascii="Verdana" w:hAnsi="Verdana"/>
              </w:rPr>
              <w:t>: If the member has a secondary plan, the icon</w:t>
            </w:r>
            <w:r>
              <w:rPr>
                <w:noProof/>
              </w:rPr>
              <w:drawing>
                <wp:inline distT="0" distB="0" distL="0" distR="0" wp14:anchorId="3A6D0EC6" wp14:editId="04DCA297">
                  <wp:extent cx="189865" cy="237403"/>
                  <wp:effectExtent l="0" t="0" r="635" b="0"/>
                  <wp:docPr id="905759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7592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23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will display next to the secondary account in the Carrier ID field</w:t>
            </w:r>
            <w:r w:rsidR="00442474">
              <w:rPr>
                <w:rFonts w:ascii="Verdana" w:hAnsi="Verdana"/>
              </w:rPr>
              <w:t>.</w:t>
            </w:r>
          </w:p>
        </w:tc>
      </w:tr>
      <w:tr w:rsidR="00F4673F" w:rsidRPr="006C6009" w14:paraId="5F5E5D96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038C19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26A5B" w14:textId="77777777" w:rsidR="00F4673F" w:rsidRPr="006C6009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Dedicated Client</w:t>
            </w:r>
          </w:p>
          <w:p w14:paraId="045705A5" w14:textId="77777777" w:rsidR="00F4673F" w:rsidRPr="006C6009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message displays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B79E" w14:textId="7D3B48D6" w:rsidR="00F4673F" w:rsidRPr="006C6009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  <w:bookmarkStart w:id="34" w:name="OLE_LINK19"/>
            <w:r w:rsidRPr="006C6009">
              <w:rPr>
                <w:rFonts w:ascii="Verdana" w:hAnsi="Verdana"/>
              </w:rPr>
              <w:t>This message indicates the user is u</w:t>
            </w:r>
            <w:r>
              <w:rPr>
                <w:rFonts w:ascii="Verdana" w:hAnsi="Verdana"/>
              </w:rPr>
              <w:t>n</w:t>
            </w:r>
            <w:r w:rsidRPr="006C6009">
              <w:rPr>
                <w:rFonts w:ascii="Verdana" w:hAnsi="Verdana"/>
              </w:rPr>
              <w:t>able to access the account. Follow the steps described in the message</w:t>
            </w:r>
            <w:bookmarkEnd w:id="34"/>
            <w:r w:rsidRPr="006C6009">
              <w:rPr>
                <w:rFonts w:ascii="Verdana" w:hAnsi="Verdana"/>
              </w:rPr>
              <w:t>.</w:t>
            </w:r>
          </w:p>
          <w:p w14:paraId="6B6A1857" w14:textId="439270C5" w:rsidR="00F4673F" w:rsidRDefault="00F4673F" w:rsidP="007033C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noProof/>
              </w:rPr>
              <w:drawing>
                <wp:inline distT="0" distB="0" distL="0" distR="0" wp14:anchorId="642A6640" wp14:editId="2410D013">
                  <wp:extent cx="6400800" cy="294141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4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EE4C7" w14:textId="77777777" w:rsidR="00F4673F" w:rsidRPr="006C6009" w:rsidRDefault="00F4673F" w:rsidP="007033C9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  <w:p w14:paraId="6034A9AE" w14:textId="79AD3763" w:rsidR="00F4673F" w:rsidRPr="006C6009" w:rsidRDefault="00F4673F" w:rsidP="007033C9">
            <w:pPr>
              <w:spacing w:before="120" w:after="120"/>
              <w:rPr>
                <w:rFonts w:ascii="Verdana" w:hAnsi="Verdana"/>
              </w:rPr>
            </w:pPr>
            <w:r w:rsidRPr="00CC6ACF">
              <w:rPr>
                <w:rFonts w:ascii="Verdana" w:hAnsi="Verdana"/>
                <w:b/>
                <w:bCs/>
              </w:rPr>
              <w:t>Note</w:t>
            </w:r>
            <w:r w:rsidRPr="009D01AE">
              <w:rPr>
                <w:rFonts w:ascii="Verdana" w:hAnsi="Verdana"/>
                <w:b/>
                <w:bCs/>
              </w:rPr>
              <w:t>:</w:t>
            </w:r>
            <w:r w:rsidRPr="4E39451D">
              <w:rPr>
                <w:rFonts w:ascii="Verdana" w:hAnsi="Verdana"/>
              </w:rPr>
              <w:t xml:space="preserve"> If not trained in Client Pharmacy accounts, do not contact the Senior Team for assistance. Follow the steps described in the message.</w:t>
            </w:r>
          </w:p>
        </w:tc>
      </w:tr>
      <w:tr w:rsidR="00F4673F" w:rsidRPr="006C6009" w14:paraId="3EC311F9" w14:textId="77777777" w:rsidTr="004E6C61">
        <w:trPr>
          <w:trHeight w:val="50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514963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576C" w14:textId="2ACFE248" w:rsidR="00F4673F" w:rsidRPr="006C6009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CVS Caremark Employee Accounts</w:t>
            </w: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2773D" w14:textId="77777777" w:rsidR="00F4673F" w:rsidRDefault="00F4673F" w:rsidP="00DD6803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the user is unable to access this account. Follow the steps described in the message. </w:t>
            </w:r>
          </w:p>
          <w:p w14:paraId="54A52E49" w14:textId="77777777" w:rsidR="00F4673F" w:rsidRDefault="00F4673F" w:rsidP="00DD6803">
            <w:pPr>
              <w:spacing w:before="120" w:after="120"/>
              <w:rPr>
                <w:rFonts w:ascii="Verdana" w:hAnsi="Verdana"/>
              </w:rPr>
            </w:pPr>
          </w:p>
          <w:p w14:paraId="5FED792A" w14:textId="77777777" w:rsidR="00F4673F" w:rsidRDefault="00F4673F" w:rsidP="00DD680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D0E5A62" wp14:editId="0AAE4329">
                  <wp:extent cx="6085714" cy="1514286"/>
                  <wp:effectExtent l="19050" t="19050" r="10795" b="10160"/>
                  <wp:docPr id="504020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209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714" cy="15142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E2783" w14:textId="77777777" w:rsidR="00F4673F" w:rsidRDefault="00F4673F" w:rsidP="00DD6803">
            <w:pPr>
              <w:spacing w:before="120" w:after="120"/>
              <w:rPr>
                <w:rFonts w:ascii="Verdana" w:hAnsi="Verdana"/>
              </w:rPr>
            </w:pPr>
          </w:p>
          <w:p w14:paraId="354E8B9B" w14:textId="77777777" w:rsidR="00F4673F" w:rsidRDefault="00F4673F" w:rsidP="00DD6803">
            <w:pPr>
              <w:spacing w:before="120" w:after="120"/>
              <w:rPr>
                <w:rFonts w:ascii="Verdana" w:hAnsi="Verdana"/>
              </w:rPr>
            </w:pPr>
          </w:p>
          <w:p w14:paraId="214E89EF" w14:textId="77777777" w:rsidR="00F4673F" w:rsidRDefault="00F4673F" w:rsidP="00DD680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A534267" wp14:editId="47274056">
                  <wp:extent cx="7457625" cy="3266440"/>
                  <wp:effectExtent l="19050" t="19050" r="10160" b="10160"/>
                  <wp:docPr id="617037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374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953" cy="32709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B98D5" w14:textId="77777777" w:rsidR="00F4673F" w:rsidRPr="006C6009" w:rsidRDefault="00F4673F" w:rsidP="007033C9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73501997" w14:textId="77777777" w:rsidTr="004E6C61">
        <w:trPr>
          <w:trHeight w:val="56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12F38E" w14:textId="77777777" w:rsidR="00F4673F" w:rsidRPr="006C6009" w:rsidRDefault="00F4673F" w:rsidP="00BC0428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7C51AC" w14:textId="1FB52BCA" w:rsidR="00F4673F" w:rsidRDefault="00F4673F" w:rsidP="00503899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Transfer to onshore agent</w:t>
            </w:r>
          </w:p>
          <w:p w14:paraId="3D563303" w14:textId="77777777" w:rsidR="00F4673F" w:rsidRDefault="00F4673F" w:rsidP="00503899">
            <w:pPr>
              <w:spacing w:before="120" w:after="120"/>
              <w:rPr>
                <w:rFonts w:ascii="Verdana" w:hAnsi="Verdana"/>
                <w:b/>
              </w:rPr>
            </w:pPr>
          </w:p>
          <w:p w14:paraId="2EEFD9ED" w14:textId="77777777" w:rsidR="00F4673F" w:rsidRDefault="00F4673F" w:rsidP="00503899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28818C9" wp14:editId="7A2BBFFE">
                  <wp:extent cx="247650" cy="209550"/>
                  <wp:effectExtent l="0" t="0" r="0" b="0"/>
                  <wp:docPr id="1198768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Applicable to Offshore agents only. </w:t>
            </w:r>
          </w:p>
          <w:p w14:paraId="0F16601C" w14:textId="77777777" w:rsidR="00F4673F" w:rsidRDefault="00F4673F" w:rsidP="007033C9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41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D84F" w14:textId="77777777" w:rsidR="00F4673F" w:rsidRDefault="00F4673F" w:rsidP="0046229D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that only onshore agents are authorized to handle this call. </w:t>
            </w:r>
          </w:p>
          <w:p w14:paraId="63553CC4" w14:textId="77777777" w:rsidR="00F4673F" w:rsidRDefault="00F4673F" w:rsidP="0046229D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80924E3" w14:textId="77777777" w:rsidR="00F4673F" w:rsidRDefault="00F4673F" w:rsidP="0046229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790185E" wp14:editId="4E03BF5D">
                  <wp:extent cx="5647619" cy="1590476"/>
                  <wp:effectExtent l="19050" t="19050" r="10795" b="10160"/>
                  <wp:docPr id="1734327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277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15904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B4234" w14:textId="4462D5E4" w:rsidR="00E73729" w:rsidRDefault="00DF14C1" w:rsidP="0046229D">
            <w:pPr>
              <w:spacing w:before="120" w:after="120"/>
              <w:jc w:val="center"/>
              <w:rPr>
                <w:rFonts w:ascii="Verdana" w:hAnsi="Verdana"/>
              </w:rPr>
            </w:pPr>
            <w:r w:rsidRPr="00DF14C1">
              <w:rPr>
                <w:rFonts w:ascii="Verdana" w:hAnsi="Verdana"/>
                <w:b/>
                <w:bCs/>
              </w:rPr>
              <w:t>Note</w:t>
            </w:r>
            <w:r>
              <w:rPr>
                <w:rFonts w:ascii="Verdana" w:hAnsi="Verdana"/>
              </w:rPr>
              <w:t>: This image is blurred on purpose</w:t>
            </w:r>
          </w:p>
          <w:p w14:paraId="71D8F1B4" w14:textId="77777777" w:rsidR="00F4673F" w:rsidRDefault="00F4673F" w:rsidP="0046229D">
            <w:pPr>
              <w:spacing w:before="120" w:after="120"/>
              <w:rPr>
                <w:rFonts w:ascii="Verdana" w:hAnsi="Verdana"/>
              </w:rPr>
            </w:pPr>
          </w:p>
          <w:p w14:paraId="2ABD6D0B" w14:textId="77777777" w:rsidR="00F4673F" w:rsidRDefault="00F4673F" w:rsidP="0046229D">
            <w:pPr>
              <w:spacing w:before="120" w:after="120"/>
              <w:rPr>
                <w:rFonts w:ascii="Verdana" w:hAnsi="Verdana"/>
              </w:rPr>
            </w:pPr>
          </w:p>
          <w:p w14:paraId="400D1324" w14:textId="646725AA" w:rsidR="00F4673F" w:rsidRDefault="00E73729" w:rsidP="0046229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41CEA35" wp14:editId="4451F255">
                  <wp:extent cx="9409524" cy="4190476"/>
                  <wp:effectExtent l="0" t="0" r="1270" b="635"/>
                  <wp:docPr id="1651795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7950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524" cy="4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4253E" w14:textId="77777777" w:rsidR="00F4673F" w:rsidRDefault="00F4673F" w:rsidP="0046229D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6871DD9F" w14:textId="14672A42" w:rsidR="00F4673F" w:rsidRDefault="00F4673F" w:rsidP="0020381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Review the following when either of these pop-up displays.</w:t>
            </w:r>
          </w:p>
        </w:tc>
      </w:tr>
      <w:tr w:rsidR="00F4673F" w:rsidRPr="006C6009" w14:paraId="74702CAA" w14:textId="77777777" w:rsidTr="004E6C61">
        <w:trPr>
          <w:trHeight w:val="54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C4F2BE" w14:textId="77777777" w:rsidR="00F4673F" w:rsidRPr="006C6009" w:rsidRDefault="00F4673F" w:rsidP="00D86C60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A10B55" w14:textId="77777777" w:rsidR="00F4673F" w:rsidRDefault="00F4673F" w:rsidP="00D86C60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20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F2E2C2D" w14:textId="091E5B37" w:rsidR="00F4673F" w:rsidRDefault="00F4673F" w:rsidP="00D86C60">
            <w:pPr>
              <w:spacing w:before="120" w:after="120"/>
              <w:jc w:val="center"/>
              <w:rPr>
                <w:rFonts w:ascii="Verdana" w:hAnsi="Verdana"/>
              </w:rPr>
            </w:pPr>
            <w:r w:rsidRPr="009A6F6E">
              <w:rPr>
                <w:rFonts w:ascii="Verdana" w:hAnsi="Verdana"/>
                <w:b/>
                <w:bCs/>
              </w:rPr>
              <w:t>If…</w:t>
            </w:r>
          </w:p>
        </w:tc>
        <w:tc>
          <w:tcPr>
            <w:tcW w:w="21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53CB172" w14:textId="6C9E088C" w:rsidR="00F4673F" w:rsidRDefault="00F4673F" w:rsidP="00D86C60">
            <w:pPr>
              <w:spacing w:before="120" w:after="120"/>
              <w:jc w:val="center"/>
              <w:rPr>
                <w:rFonts w:ascii="Verdana" w:hAnsi="Verdana"/>
              </w:rPr>
            </w:pPr>
            <w:r w:rsidRPr="009A6F6E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F4673F" w:rsidRPr="006C6009" w14:paraId="12B17DCC" w14:textId="77777777" w:rsidTr="004E6C61">
        <w:trPr>
          <w:trHeight w:val="54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6E7630" w14:textId="77777777" w:rsidR="00F4673F" w:rsidRPr="006C6009" w:rsidRDefault="00F4673F" w:rsidP="00D86C60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B8CFCD" w14:textId="77777777" w:rsidR="00F4673F" w:rsidRDefault="00F4673F" w:rsidP="00D86C60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20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9E72" w14:textId="05BACC36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 xml:space="preserve">Health Plan </w:t>
            </w:r>
            <w:r>
              <w:rPr>
                <w:rFonts w:ascii="Verdana" w:hAnsi="Verdana"/>
              </w:rPr>
              <w:t>clients</w:t>
            </w:r>
          </w:p>
        </w:tc>
        <w:tc>
          <w:tcPr>
            <w:tcW w:w="21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8F614" w14:textId="6144B43C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Warm Transfer to 1-855-297-2070. </w:t>
            </w:r>
            <w:bookmarkStart w:id="35" w:name="OLE_LINK40"/>
            <w:bookmarkEnd w:id="35"/>
            <w:r>
              <w:rPr>
                <w:rFonts w:ascii="Verdana" w:hAnsi="Verdana"/>
                <w:b/>
                <w:bCs/>
              </w:rPr>
              <w:t xml:space="preserve">Do Not </w:t>
            </w:r>
            <w:r w:rsidRPr="008353CD">
              <w:rPr>
                <w:rFonts w:ascii="Verdana" w:hAnsi="Verdana"/>
              </w:rPr>
              <w:t>use for EGWP warm transfers.</w:t>
            </w:r>
          </w:p>
          <w:p w14:paraId="26453B87" w14:textId="77777777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490970DA" w14:textId="1EB469DE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noProof/>
              </w:rPr>
              <w:drawing>
                <wp:inline distT="0" distB="0" distL="0" distR="0" wp14:anchorId="70DD2A79" wp14:editId="6FB364E8">
                  <wp:extent cx="295275" cy="180975"/>
                  <wp:effectExtent l="0" t="0" r="9525" b="9525"/>
                  <wp:docPr id="93329287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3CD">
              <w:rPr>
                <w:rFonts w:ascii="Verdana" w:hAnsi="Verdana"/>
              </w:rPr>
              <w:t> Let me get you over to the correct department who will be able to assist you further.</w:t>
            </w:r>
          </w:p>
          <w:p w14:paraId="0A3B27A0" w14:textId="77777777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1A6BE318" w14:textId="4D6F22B0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Refer to </w:t>
            </w:r>
            <w:hyperlink r:id="rId40" w:anchor="!/view?docid=18c64566-0ebb-4760-96fe-04da06185de0" w:history="1">
              <w:r w:rsidRPr="00E91A57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(066076).</w:t>
              </w:r>
            </w:hyperlink>
          </w:p>
          <w:p w14:paraId="37F3CB83" w14:textId="77777777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1ED3387C" w14:textId="056A8738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b/>
                <w:bCs/>
              </w:rPr>
              <w:t>Note: </w:t>
            </w:r>
            <w:r w:rsidRPr="008353CD">
              <w:rPr>
                <w:rFonts w:ascii="Verdana" w:hAnsi="Verdana"/>
              </w:rPr>
              <w:t xml:space="preserve">If the call is received outside of Solon’s normal business hours transfer </w:t>
            </w:r>
            <w:r w:rsidR="000B7521">
              <w:rPr>
                <w:rFonts w:ascii="Verdana" w:hAnsi="Verdana"/>
              </w:rPr>
              <w:t xml:space="preserve">the call </w:t>
            </w:r>
            <w:r w:rsidRPr="008353CD">
              <w:rPr>
                <w:rFonts w:ascii="Verdana" w:hAnsi="Verdana"/>
              </w:rPr>
              <w:t>to the Senior Team. Solon’s normal business hours are:</w:t>
            </w:r>
          </w:p>
          <w:p w14:paraId="282AA2FF" w14:textId="25C2AFF8" w:rsidR="00F4673F" w:rsidRPr="008353CD" w:rsidRDefault="00F4673F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Monday - Friday: 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- 9:00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10:00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06BBE216" w14:textId="3E154532" w:rsidR="00F4673F" w:rsidRPr="008353CD" w:rsidRDefault="00F4673F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Saturday - Sunday: 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8:00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5308C66F" w14:textId="73369EA2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57BF4BAA" w14:textId="77777777" w:rsidTr="004E6C61">
        <w:trPr>
          <w:trHeight w:val="54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33BD0C" w14:textId="77777777" w:rsidR="00F4673F" w:rsidRPr="006C6009" w:rsidRDefault="00F4673F" w:rsidP="00D86C60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E84934" w14:textId="77777777" w:rsidR="00F4673F" w:rsidRDefault="00F4673F" w:rsidP="00D86C60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20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D4C04" w14:textId="50330959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EGWP Clients</w:t>
            </w:r>
          </w:p>
        </w:tc>
        <w:tc>
          <w:tcPr>
            <w:tcW w:w="21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A78EB" w14:textId="19E5A9DE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Warm Transfer to 1-855-297-2115. </w:t>
            </w:r>
            <w:r>
              <w:rPr>
                <w:rFonts w:ascii="Verdana" w:hAnsi="Verdana"/>
                <w:b/>
                <w:bCs/>
              </w:rPr>
              <w:t>Do Not</w:t>
            </w:r>
            <w:r w:rsidRPr="00DA527D">
              <w:rPr>
                <w:rFonts w:ascii="Verdana" w:hAnsi="Verdana"/>
              </w:rPr>
              <w:t> use for Health Plan warm transfers.</w:t>
            </w:r>
          </w:p>
          <w:p w14:paraId="33FDA431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2490B6F5" w14:textId="20A04B13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noProof/>
              </w:rPr>
              <w:drawing>
                <wp:inline distT="0" distB="0" distL="0" distR="0" wp14:anchorId="3727D010" wp14:editId="0D65C145">
                  <wp:extent cx="285750" cy="180975"/>
                  <wp:effectExtent l="0" t="0" r="0" b="9525"/>
                  <wp:docPr id="126170813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527D">
              <w:rPr>
                <w:rFonts w:ascii="Verdana" w:hAnsi="Verdana"/>
              </w:rPr>
              <w:t>Let me get you over to the correct department who will be able to assist you further.</w:t>
            </w:r>
          </w:p>
          <w:p w14:paraId="5EC78F99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28DCBC12" w14:textId="6EF04901" w:rsidR="00F4673F" w:rsidRPr="008353C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Refer to </w:t>
            </w:r>
            <w:hyperlink r:id="rId42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(066076).</w:t>
              </w:r>
            </w:hyperlink>
          </w:p>
          <w:p w14:paraId="274D338C" w14:textId="783D3B6A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4EDF27DE" w14:textId="77777777" w:rsidTr="004E6C61">
        <w:trPr>
          <w:trHeight w:val="54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C68F60" w14:textId="77777777" w:rsidR="00F4673F" w:rsidRPr="006C6009" w:rsidRDefault="00F4673F" w:rsidP="00D86C60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772ED1" w14:textId="77777777" w:rsidR="00F4673F" w:rsidRDefault="00F4673F" w:rsidP="00D86C60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20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4242C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determine if a Health Plan or EGWP account</w:t>
            </w:r>
          </w:p>
          <w:p w14:paraId="00DC76FE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24CD9AEF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b/>
                <w:bCs/>
              </w:rPr>
              <w:t>OR</w:t>
            </w:r>
          </w:p>
          <w:p w14:paraId="7EBD8030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46EBB413" w14:textId="77777777" w:rsidR="00F4673F" w:rsidRPr="00DA527D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pull up the account in </w:t>
            </w:r>
            <w:r>
              <w:rPr>
                <w:rFonts w:ascii="Verdana" w:hAnsi="Verdana"/>
              </w:rPr>
              <w:t>Compass</w:t>
            </w:r>
          </w:p>
          <w:p w14:paraId="330EFFA5" w14:textId="77777777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21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81E15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Contact the Senior Team for assistance.</w:t>
            </w:r>
          </w:p>
          <w:p w14:paraId="4456FC05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580F3756" w14:textId="77777777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</w:p>
          <w:p w14:paraId="5ACAD12E" w14:textId="7897C0A9" w:rsidR="00F4673F" w:rsidRPr="00E4650B" w:rsidRDefault="00F4673F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43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31C7C3FA" w14:textId="58795AD7" w:rsidR="00F4673F" w:rsidRPr="009B2379" w:rsidRDefault="00F4673F" w:rsidP="002939DF">
            <w:pPr>
              <w:numPr>
                <w:ilvl w:val="0"/>
                <w:numId w:val="41"/>
              </w:numPr>
              <w:spacing w:before="120" w:after="120"/>
              <w:rPr>
                <w:rFonts w:ascii="Verdana" w:hAnsi="Verdana"/>
              </w:rPr>
            </w:pPr>
            <w:hyperlink r:id="rId44" w:anchor="!/view?docid=0990aac5-274f-424d-9400-546d74b3fed7" w:history="1">
              <w:r w:rsidRPr="00676C47">
                <w:rPr>
                  <w:rStyle w:val="Hyperlink"/>
                  <w:rFonts w:ascii="Verdana" w:hAnsi="Verdana"/>
                </w:rPr>
                <w:t>Compass MED D - When to Transfer Calls to the Senior Team (062944)</w:t>
              </w:r>
            </w:hyperlink>
          </w:p>
          <w:p w14:paraId="434BD2B4" w14:textId="5E59B8AF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F4673F" w:rsidRPr="006C6009" w14:paraId="43555F43" w14:textId="77777777" w:rsidTr="004E6C61">
        <w:trPr>
          <w:trHeight w:val="54"/>
        </w:trPr>
        <w:tc>
          <w:tcPr>
            <w:tcW w:w="2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95FBD" w14:textId="77777777" w:rsidR="00F4673F" w:rsidRPr="006C6009" w:rsidRDefault="00F4673F" w:rsidP="00D86C60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60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CBAD" w14:textId="77777777" w:rsidR="00F4673F" w:rsidRDefault="00F4673F" w:rsidP="00D86C60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2037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C012DC" w14:textId="57B627BC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Beneficiary would like to speak to someone else</w:t>
            </w:r>
          </w:p>
        </w:tc>
        <w:tc>
          <w:tcPr>
            <w:tcW w:w="213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1F2FF1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9B2379">
              <w:rPr>
                <w:rFonts w:ascii="Verdana" w:hAnsi="Verdana"/>
              </w:rPr>
              <w:t>ransfer to the Senior Escalation Team.</w:t>
            </w:r>
          </w:p>
          <w:p w14:paraId="017EDF76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7B4F5A1A" w14:textId="4C9238F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  <w:noProof/>
              </w:rPr>
              <w:drawing>
                <wp:inline distT="0" distB="0" distL="0" distR="0" wp14:anchorId="3371EE02" wp14:editId="34C4A2B7">
                  <wp:extent cx="295275" cy="180975"/>
                  <wp:effectExtent l="0" t="0" r="9525" b="9525"/>
                  <wp:docPr id="65644162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2379">
              <w:rPr>
                <w:rFonts w:ascii="Verdana" w:hAnsi="Verdana"/>
              </w:rPr>
              <w:t>Let me get you over to the correct department who will be able to assist you further.</w:t>
            </w:r>
          </w:p>
          <w:p w14:paraId="2E409D0A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7FD54A31" w14:textId="77777777" w:rsidR="00F4673F" w:rsidRPr="009B2379" w:rsidRDefault="00F4673F" w:rsidP="00D86C60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</w:p>
          <w:p w14:paraId="348C3788" w14:textId="268C2E64" w:rsidR="00F4673F" w:rsidRPr="00E4650B" w:rsidRDefault="00F4673F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45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023B2E75" w14:textId="0987B63F" w:rsidR="00F4673F" w:rsidRPr="009B2379" w:rsidRDefault="00F4673F" w:rsidP="002939DF">
            <w:pPr>
              <w:numPr>
                <w:ilvl w:val="0"/>
                <w:numId w:val="43"/>
              </w:numPr>
              <w:spacing w:before="120" w:after="120"/>
              <w:rPr>
                <w:rFonts w:ascii="Verdana" w:hAnsi="Verdana"/>
              </w:rPr>
            </w:pPr>
            <w:hyperlink r:id="rId46" w:anchor="!/view?docid=0990aac5-274f-424d-9400-546d74b3fed7" w:history="1">
              <w:r w:rsidRPr="00676C47">
                <w:rPr>
                  <w:rStyle w:val="Hyperlink"/>
                  <w:rFonts w:ascii="Verdana" w:hAnsi="Verdana"/>
                </w:rPr>
                <w:t>Compass MED D - When to Transfer Calls to the Senior Team (062944).</w:t>
              </w:r>
            </w:hyperlink>
          </w:p>
          <w:p w14:paraId="5F54628B" w14:textId="27EC77E3" w:rsidR="00F4673F" w:rsidRDefault="00F4673F" w:rsidP="00D86C60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41437FCD" w14:textId="77777777" w:rsidR="00F46594" w:rsidRDefault="00F46594" w:rsidP="00D30419">
      <w:pPr>
        <w:pStyle w:val="NormalWeb"/>
        <w:spacing w:before="120" w:beforeAutospacing="0" w:after="120" w:afterAutospacing="0"/>
      </w:pPr>
    </w:p>
    <w:p w14:paraId="7EE60B57" w14:textId="7F0D6E0A" w:rsidR="00CA2FD8" w:rsidRPr="00804F2D" w:rsidRDefault="004926DF" w:rsidP="00804F2D">
      <w:pPr>
        <w:spacing w:before="60" w:after="60"/>
        <w:jc w:val="right"/>
        <w:rPr>
          <w:rFonts w:ascii="Verdana" w:hAnsi="Verdana"/>
          <w:color w:val="000000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CA2FD8" w14:paraId="00A328B5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4E15B2" w14:textId="20915E31" w:rsidR="00CA2FD8" w:rsidRDefault="00CA2FD8" w:rsidP="00806933">
            <w:pPr>
              <w:pStyle w:val="Heading2"/>
              <w:spacing w:before="120" w:after="120" w:line="252" w:lineRule="auto"/>
              <w:rPr>
                <w:rFonts w:ascii="Verdana" w:hAnsi="Verdana"/>
                <w:i w:val="0"/>
              </w:rPr>
            </w:pPr>
            <w:bookmarkStart w:id="36" w:name="_Search_by_Member"/>
            <w:bookmarkStart w:id="37" w:name="OLE_LINK70"/>
            <w:bookmarkStart w:id="38" w:name="OLE_LINK71"/>
            <w:bookmarkStart w:id="39" w:name="OLE_LINK38"/>
            <w:bookmarkStart w:id="40" w:name="_Toc205895177"/>
            <w:bookmarkEnd w:id="36"/>
            <w:r>
              <w:rPr>
                <w:rFonts w:ascii="Verdana" w:hAnsi="Verdana"/>
                <w:i w:val="0"/>
              </w:rPr>
              <w:t xml:space="preserve">Search by Member When No Match Found </w:t>
            </w:r>
            <w:r w:rsidR="00995CA5">
              <w:rPr>
                <w:rFonts w:ascii="Verdana" w:hAnsi="Verdana"/>
                <w:i w:val="0"/>
              </w:rPr>
              <w:t>- Additional</w:t>
            </w:r>
            <w:r w:rsidR="00E40F25">
              <w:rPr>
                <w:rFonts w:ascii="Verdana" w:hAnsi="Verdana"/>
                <w:i w:val="0"/>
              </w:rPr>
              <w:t xml:space="preserve"> Search Param</w:t>
            </w:r>
            <w:r w:rsidR="00995CA5">
              <w:rPr>
                <w:rFonts w:ascii="Verdana" w:hAnsi="Verdana"/>
                <w:i w:val="0"/>
              </w:rPr>
              <w:t>eters</w:t>
            </w:r>
            <w:bookmarkEnd w:id="37"/>
            <w:bookmarkEnd w:id="40"/>
            <w:r w:rsidR="0061419A">
              <w:rPr>
                <w:rFonts w:ascii="Verdana" w:hAnsi="Verdana"/>
                <w:i w:val="0"/>
              </w:rPr>
              <w:t xml:space="preserve"> </w:t>
            </w:r>
            <w:bookmarkEnd w:id="38"/>
            <w:bookmarkEnd w:id="39"/>
          </w:p>
        </w:tc>
      </w:tr>
    </w:tbl>
    <w:p w14:paraId="2630C4EA" w14:textId="4B1747E6" w:rsidR="00411E60" w:rsidRDefault="00411E60" w:rsidP="003858BB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Perform the steps below</w:t>
      </w:r>
      <w:r w:rsidR="00F4413B">
        <w:rPr>
          <w:rFonts w:ascii="Verdana" w:hAnsi="Verdana"/>
          <w:color w:val="000000"/>
        </w:rPr>
        <w:t xml:space="preserve">: 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5"/>
        <w:gridCol w:w="1682"/>
        <w:gridCol w:w="1767"/>
        <w:gridCol w:w="8776"/>
      </w:tblGrid>
      <w:tr w:rsidR="00345D73" w14:paraId="7DA07847" w14:textId="77777777" w:rsidTr="004812B4"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BE6C6A" w14:textId="77777777" w:rsidR="00CA2FD8" w:rsidRPr="00DF649D" w:rsidRDefault="00CA2FD8" w:rsidP="00DF649D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F649D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51D7DE" w14:textId="77777777" w:rsidR="00CA2FD8" w:rsidRPr="00DF649D" w:rsidRDefault="00CA2FD8" w:rsidP="00DF649D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F649D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345D73" w14:paraId="5D6031B0" w14:textId="77777777" w:rsidTr="004812B4">
        <w:trPr>
          <w:trHeight w:val="555"/>
        </w:trPr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4F027" w14:textId="5DFD0AFA" w:rsidR="00353E37" w:rsidRPr="00D83984" w:rsidRDefault="00353E37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7E9F0" w14:textId="57786263" w:rsidR="00AE5B34" w:rsidRPr="00D366CE" w:rsidRDefault="00353E37" w:rsidP="00B13AB8">
            <w:pPr>
              <w:spacing w:before="120" w:after="120"/>
              <w:rPr>
                <w:rFonts w:ascii="Verdana" w:hAnsi="Verdana"/>
                <w:bCs/>
              </w:rPr>
            </w:pPr>
            <w:bookmarkStart w:id="41" w:name="OLE_LINK80"/>
            <w:r w:rsidRPr="00D366CE">
              <w:rPr>
                <w:rFonts w:ascii="Verdana" w:hAnsi="Verdana"/>
                <w:color w:val="000000"/>
              </w:rPr>
              <w:t>When no members are found that matched your search criteria, a</w:t>
            </w:r>
            <w:bookmarkEnd w:id="41"/>
            <w:r w:rsidRPr="00D366CE">
              <w:rPr>
                <w:rFonts w:ascii="Verdana" w:hAnsi="Verdana"/>
                <w:bCs/>
              </w:rPr>
              <w:t xml:space="preserve">dditional </w:t>
            </w:r>
            <w:r w:rsidRPr="00D366CE">
              <w:rPr>
                <w:rFonts w:ascii="Verdana" w:hAnsi="Verdana"/>
                <w:b/>
              </w:rPr>
              <w:t>Search Parameters</w:t>
            </w:r>
            <w:r w:rsidRPr="00D366CE">
              <w:rPr>
                <w:rFonts w:ascii="Verdana" w:hAnsi="Verdana"/>
                <w:bCs/>
              </w:rPr>
              <w:t xml:space="preserve"> </w:t>
            </w:r>
            <w:r w:rsidR="00E83879" w:rsidRPr="00D366CE">
              <w:rPr>
                <w:rFonts w:ascii="Verdana" w:hAnsi="Verdana"/>
                <w:bCs/>
              </w:rPr>
              <w:t>are displayed</w:t>
            </w:r>
            <w:r w:rsidRPr="00D366CE">
              <w:rPr>
                <w:rFonts w:ascii="Verdana" w:hAnsi="Verdana"/>
                <w:bCs/>
              </w:rPr>
              <w:t xml:space="preserve"> at the bottom of the Search by Member screen. </w:t>
            </w:r>
            <w:bookmarkStart w:id="42" w:name="NoMatchStep2"/>
          </w:p>
          <w:p w14:paraId="6D7A0696" w14:textId="0EBA90CB" w:rsidR="00345D73" w:rsidRPr="00D366CE" w:rsidRDefault="004812B4" w:rsidP="00F86DEE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516CFA" wp14:editId="1CCE7343">
                  <wp:extent cx="7300593" cy="2606266"/>
                  <wp:effectExtent l="0" t="0" r="0" b="3810"/>
                  <wp:docPr id="794470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47006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0593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34B39" w14:textId="5491B86F" w:rsidR="00353E37" w:rsidRPr="00D366CE" w:rsidRDefault="00353E37" w:rsidP="00804F2D">
            <w:pPr>
              <w:pStyle w:val="NormalWeb"/>
              <w:spacing w:before="120" w:beforeAutospacing="0" w:after="120" w:afterAutospacing="0"/>
              <w:rPr>
                <w:rFonts w:ascii="Verdana" w:eastAsiaTheme="minorEastAsia" w:hAnsi="Verdana" w:cstheme="minorBidi"/>
                <w:noProof/>
                <w:sz w:val="22"/>
                <w:szCs w:val="22"/>
              </w:rPr>
            </w:pPr>
            <w:r w:rsidRPr="00D366CE">
              <w:rPr>
                <w:rFonts w:ascii="Verdana" w:hAnsi="Verdana"/>
                <w:color w:val="000000"/>
              </w:rPr>
              <w:t xml:space="preserve">Perform a search using </w:t>
            </w:r>
            <w:r w:rsidR="004C38A4" w:rsidRPr="00D366CE">
              <w:rPr>
                <w:rFonts w:ascii="Verdana" w:hAnsi="Verdana"/>
                <w:b/>
                <w:bCs/>
                <w:color w:val="000000"/>
              </w:rPr>
              <w:t>one</w:t>
            </w:r>
            <w:r w:rsidRPr="00D366CE">
              <w:rPr>
                <w:rFonts w:ascii="Verdana" w:hAnsi="Verdana"/>
                <w:color w:val="000000"/>
              </w:rPr>
              <w:t xml:space="preserve"> of the following Search Parameters</w:t>
            </w:r>
            <w:bookmarkEnd w:id="42"/>
            <w:r w:rsidR="00F4413B" w:rsidRPr="00D366CE">
              <w:rPr>
                <w:rFonts w:ascii="Verdana" w:hAnsi="Verdana"/>
                <w:color w:val="000000"/>
              </w:rPr>
              <w:t>:</w:t>
            </w:r>
            <w:r w:rsidRPr="00D366CE">
              <w:rPr>
                <w:rFonts w:ascii="Verdana" w:hAnsi="Verdana"/>
              </w:rPr>
              <w:fldChar w:fldCharType="begin"/>
            </w:r>
            <w:r w:rsidRPr="00D366CE">
              <w:rPr>
                <w:rFonts w:ascii="Verdana" w:hAnsi="Verdana"/>
              </w:rPr>
              <w:instrText xml:space="preserve"> TOC \n \p " " \h \z \u \t "Heading 3,1" </w:instrText>
            </w:r>
            <w:r w:rsidRPr="00D366CE">
              <w:rPr>
                <w:rFonts w:ascii="Verdana" w:hAnsi="Verdana"/>
              </w:rPr>
              <w:fldChar w:fldCharType="separate"/>
            </w:r>
          </w:p>
          <w:p w14:paraId="6B79AA36" w14:textId="77777777" w:rsidR="00353E37" w:rsidRPr="00D366CE" w:rsidRDefault="00353E37" w:rsidP="003858BB">
            <w:pPr>
              <w:pStyle w:val="TOC1"/>
              <w:rPr>
                <w:rFonts w:ascii="Verdana" w:eastAsiaTheme="minorEastAsia" w:hAnsi="Verdana" w:cstheme="minorBidi"/>
                <w:noProof/>
                <w:sz w:val="22"/>
                <w:szCs w:val="22"/>
              </w:rPr>
            </w:pPr>
            <w:hyperlink w:anchor="_Toc146641694" w:history="1">
              <w:r w:rsidRPr="00D366CE">
                <w:rPr>
                  <w:rStyle w:val="Hyperlink"/>
                  <w:rFonts w:ascii="Verdana" w:hAnsi="Verdana"/>
                  <w:noProof/>
                </w:rPr>
                <w:t>Aetna System</w:t>
              </w:r>
            </w:hyperlink>
          </w:p>
          <w:p w14:paraId="3583D806" w14:textId="1DEAB842" w:rsidR="00353E37" w:rsidRPr="00D366CE" w:rsidRDefault="00353E37" w:rsidP="003858BB">
            <w:pPr>
              <w:pStyle w:val="TOC1"/>
              <w:rPr>
                <w:rFonts w:ascii="Verdana" w:eastAsiaTheme="minorEastAsia" w:hAnsi="Verdana" w:cstheme="minorBidi"/>
                <w:noProof/>
                <w:sz w:val="22"/>
                <w:szCs w:val="22"/>
              </w:rPr>
            </w:pPr>
            <w:hyperlink w:anchor="_Toc146641695" w:history="1">
              <w:r w:rsidRPr="00D366CE">
                <w:rPr>
                  <w:rStyle w:val="Hyperlink"/>
                  <w:rFonts w:ascii="Verdana" w:hAnsi="Verdana"/>
                  <w:noProof/>
                </w:rPr>
                <w:t>Third Part</w:t>
              </w:r>
              <w:r w:rsidR="00C75F0E">
                <w:rPr>
                  <w:rStyle w:val="Hyperlink"/>
                  <w:rFonts w:ascii="Verdana" w:hAnsi="Verdana"/>
                  <w:noProof/>
                </w:rPr>
                <w:t>y (Externally)</w:t>
              </w:r>
              <w:r w:rsidRPr="00D366CE">
                <w:rPr>
                  <w:rStyle w:val="Hyperlink"/>
                  <w:rFonts w:ascii="Verdana" w:hAnsi="Verdana"/>
                  <w:noProof/>
                </w:rPr>
                <w:t xml:space="preserve"> Adjudicated</w:t>
              </w:r>
            </w:hyperlink>
          </w:p>
          <w:p w14:paraId="0B83E120" w14:textId="1E032224" w:rsidR="00353E37" w:rsidRPr="00D366CE" w:rsidRDefault="00353E37" w:rsidP="003858BB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r w:rsidRPr="00D366CE">
              <w:rPr>
                <w:rFonts w:ascii="Verdana" w:hAnsi="Verdana"/>
                <w:color w:val="000000"/>
              </w:rPr>
              <w:fldChar w:fldCharType="end"/>
            </w:r>
          </w:p>
        </w:tc>
      </w:tr>
      <w:tr w:rsidR="00E7605C" w14:paraId="55F2DF23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81054C" w14:textId="77777777" w:rsidR="00353E37" w:rsidRPr="00D83984" w:rsidRDefault="00353E37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B516B1" w14:textId="76DC0A0B" w:rsidR="00353E37" w:rsidRPr="00804F2D" w:rsidRDefault="00353E37" w:rsidP="00804F2D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804F2D">
              <w:rPr>
                <w:rFonts w:ascii="Verdana" w:hAnsi="Verdana"/>
                <w:b/>
                <w:bCs/>
              </w:rPr>
              <w:t>If using the Search Parameter…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34553A" w14:textId="77777777" w:rsidR="00353E37" w:rsidRPr="00804F2D" w:rsidRDefault="00353E37" w:rsidP="00804F2D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804F2D">
              <w:rPr>
                <w:rFonts w:ascii="Verdana" w:hAnsi="Verdana"/>
                <w:b/>
                <w:bCs/>
              </w:rPr>
              <w:t>Then...</w:t>
            </w:r>
          </w:p>
        </w:tc>
      </w:tr>
      <w:tr w:rsidR="00E7605C" w14:paraId="53659450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C8937C" w14:textId="77777777" w:rsidR="00353E37" w:rsidRPr="00D83984" w:rsidRDefault="00353E37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F20F" w14:textId="77777777" w:rsidR="00353E37" w:rsidRPr="00D366CE" w:rsidRDefault="00353E37" w:rsidP="0041422C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43" w:name="_Toc146641694"/>
            <w:bookmarkStart w:id="44" w:name="_Toc205895178"/>
            <w:r w:rsidRPr="00D366CE">
              <w:rPr>
                <w:rFonts w:ascii="Verdana" w:hAnsi="Verdana"/>
                <w:sz w:val="24"/>
                <w:szCs w:val="24"/>
              </w:rPr>
              <w:t>Aetna System</w:t>
            </w:r>
            <w:bookmarkEnd w:id="43"/>
            <w:bookmarkEnd w:id="44"/>
            <w:r w:rsidRPr="00D366CE"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7000" w14:textId="4D970A5C" w:rsidR="00353E37" w:rsidRPr="00D366CE" w:rsidRDefault="009F49CA" w:rsidP="0041422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</w:rPr>
              <w:pict w14:anchorId="3F3CF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5pt;height:15.75pt;visibility:visible">
                  <v:imagedata r:id="rId48" o:title=""/>
                </v:shape>
              </w:pict>
            </w:r>
            <w:r w:rsidR="00353E37" w:rsidRPr="00D366CE">
              <w:rPr>
                <w:rFonts w:ascii="Verdana" w:hAnsi="Verdana"/>
                <w:color w:val="000000"/>
              </w:rPr>
              <w:t xml:space="preserve"> Do not ask the member</w:t>
            </w:r>
            <w:r w:rsidR="002E13D7" w:rsidRPr="00D366CE">
              <w:rPr>
                <w:rFonts w:ascii="Verdana" w:hAnsi="Verdana"/>
                <w:color w:val="000000"/>
              </w:rPr>
              <w:t>s</w:t>
            </w:r>
            <w:r w:rsidR="00353E37" w:rsidRPr="00D366CE">
              <w:rPr>
                <w:rFonts w:ascii="Verdana" w:hAnsi="Verdana"/>
                <w:color w:val="000000"/>
              </w:rPr>
              <w:t xml:space="preserve"> if they have Aetna</w:t>
            </w:r>
            <w:r w:rsidR="00384571" w:rsidRPr="00D366CE">
              <w:rPr>
                <w:rFonts w:ascii="Verdana" w:hAnsi="Verdana"/>
                <w:color w:val="000000"/>
              </w:rPr>
              <w:t xml:space="preserve">. </w:t>
            </w:r>
            <w:r w:rsidR="00353E37" w:rsidRPr="00D366CE">
              <w:rPr>
                <w:rFonts w:ascii="Verdana" w:hAnsi="Verdana"/>
                <w:color w:val="000000"/>
              </w:rPr>
              <w:t>Use the Aetna System search parameter to attempt to locate the member’s account without advising the caller of the search process.</w:t>
            </w:r>
          </w:p>
          <w:p w14:paraId="5E1D80FF" w14:textId="77777777" w:rsidR="00353E37" w:rsidRPr="00D366CE" w:rsidRDefault="00353E37" w:rsidP="0041422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1A290683" w14:textId="165B6134" w:rsidR="00353E37" w:rsidRPr="00D366CE" w:rsidRDefault="00353E37" w:rsidP="002939DF">
            <w:pPr>
              <w:pStyle w:val="NormalWeb"/>
              <w:numPr>
                <w:ilvl w:val="0"/>
                <w:numId w:val="19"/>
              </w:numPr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Click the 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>Aetna System</w:t>
            </w:r>
            <w:r w:rsidRPr="00D366CE">
              <w:rPr>
                <w:rFonts w:ascii="Verdana" w:hAnsi="Verdana"/>
                <w:color w:val="000000"/>
              </w:rPr>
              <w:t xml:space="preserve"> button to begin searching in the Aetna Eligibility systems</w:t>
            </w:r>
            <w:r w:rsidR="008F3192">
              <w:rPr>
                <w:rFonts w:ascii="Verdana" w:hAnsi="Verdana"/>
                <w:color w:val="000000"/>
              </w:rPr>
              <w:t>.</w:t>
            </w:r>
            <w:r w:rsidR="00612E75">
              <w:rPr>
                <w:rFonts w:ascii="Verdana" w:hAnsi="Verdana"/>
                <w:color w:val="000000"/>
              </w:rPr>
              <w:t xml:space="preserve"> </w:t>
            </w:r>
          </w:p>
          <w:p w14:paraId="137F8D47" w14:textId="406CEE98" w:rsidR="00353E37" w:rsidRPr="00D366CE" w:rsidRDefault="00353E37" w:rsidP="0041422C">
            <w:pPr>
              <w:pStyle w:val="NormalWeb"/>
              <w:spacing w:before="120" w:beforeAutospacing="0" w:after="120" w:afterAutospacing="0"/>
              <w:ind w:left="36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E83879" w:rsidRPr="00D366CE">
              <w:rPr>
                <w:rFonts w:ascii="Verdana" w:hAnsi="Verdana"/>
                <w:color w:val="000000"/>
              </w:rPr>
              <w:t>Check</w:t>
            </w:r>
            <w:r w:rsidRPr="00D366CE">
              <w:rPr>
                <w:rFonts w:ascii="Verdana" w:hAnsi="Verdana"/>
                <w:color w:val="000000"/>
              </w:rPr>
              <w:t xml:space="preserve"> Aetna Eligibility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D366CE">
              <w:rPr>
                <w:rFonts w:ascii="Verdana" w:hAnsi="Verdana"/>
                <w:color w:val="000000"/>
              </w:rPr>
              <w:t>popup displays.</w:t>
            </w:r>
          </w:p>
          <w:p w14:paraId="1F5B94C4" w14:textId="77777777" w:rsidR="00353E37" w:rsidRPr="00D366CE" w:rsidRDefault="00353E37" w:rsidP="0041422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1766F0FB" w14:textId="654F9E63" w:rsidR="00353E37" w:rsidRPr="00D366CE" w:rsidRDefault="00B32E4E" w:rsidP="0041422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noProof/>
              </w:rPr>
              <w:drawing>
                <wp:inline distT="0" distB="0" distL="0" distR="0" wp14:anchorId="06AAF566" wp14:editId="12CAB701">
                  <wp:extent cx="6400800" cy="1509131"/>
                  <wp:effectExtent l="0" t="0" r="0" b="0"/>
                  <wp:docPr id="1144721778" name="Picture 114472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50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EC11D" w14:textId="5AD91486" w:rsidR="00353E37" w:rsidRPr="00D366CE" w:rsidRDefault="00353E37" w:rsidP="0041422C">
            <w:pPr>
              <w:pStyle w:val="NormalWeb"/>
              <w:spacing w:before="120" w:beforeAutospacing="0" w:after="120" w:afterAutospacing="0"/>
              <w:ind w:left="7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 </w:t>
            </w:r>
          </w:p>
          <w:p w14:paraId="01FEC0CE" w14:textId="60D6DFAB" w:rsidR="00353E37" w:rsidRPr="00D366CE" w:rsidRDefault="00353E37" w:rsidP="002939DF">
            <w:pPr>
              <w:pStyle w:val="NormalWeb"/>
              <w:numPr>
                <w:ilvl w:val="0"/>
                <w:numId w:val="19"/>
              </w:numPr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Primary search criteria must be entered for valid search results</w:t>
            </w:r>
            <w:r w:rsidR="00F4413B" w:rsidRPr="00D366CE">
              <w:rPr>
                <w:rFonts w:ascii="Verdana" w:hAnsi="Verdana"/>
                <w:color w:val="000000"/>
              </w:rPr>
              <w:t xml:space="preserve">:  </w:t>
            </w:r>
          </w:p>
          <w:p w14:paraId="64BCB2CF" w14:textId="42C11C4A" w:rsidR="00353E37" w:rsidRPr="00D366CE" w:rsidRDefault="00353E37" w:rsidP="002939DF">
            <w:pPr>
              <w:pStyle w:val="NormalWeb"/>
              <w:numPr>
                <w:ilvl w:val="1"/>
                <w:numId w:val="20"/>
              </w:numPr>
              <w:spacing w:before="120" w:beforeAutospacing="0" w:after="120" w:afterAutospacing="0"/>
              <w:ind w:left="7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Member ID, or </w:t>
            </w:r>
          </w:p>
          <w:p w14:paraId="2EF0DF45" w14:textId="755D4D1E" w:rsidR="00353E37" w:rsidRPr="00D366CE" w:rsidRDefault="00353E37" w:rsidP="002939DF">
            <w:pPr>
              <w:pStyle w:val="NormalWeb"/>
              <w:numPr>
                <w:ilvl w:val="1"/>
                <w:numId w:val="20"/>
              </w:numPr>
              <w:spacing w:before="120" w:beforeAutospacing="0" w:after="120" w:afterAutospacing="0"/>
              <w:ind w:left="7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First Name, Last Name, and DOB</w:t>
            </w:r>
          </w:p>
          <w:p w14:paraId="69B23840" w14:textId="77777777" w:rsidR="00353E37" w:rsidRPr="00D366CE" w:rsidRDefault="00353E37" w:rsidP="0041422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211D93B1" w14:textId="2A40BE82" w:rsidR="00353E37" w:rsidRPr="00D366CE" w:rsidRDefault="00353E37" w:rsidP="002939DF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Cs/>
              </w:rPr>
              <w:t xml:space="preserve">Click </w:t>
            </w:r>
            <w:r w:rsidRPr="00D366CE">
              <w:rPr>
                <w:rFonts w:ascii="Verdana" w:hAnsi="Verdana"/>
                <w:b/>
              </w:rPr>
              <w:t>Search</w:t>
            </w:r>
            <w:r w:rsidRPr="00D366CE">
              <w:rPr>
                <w:rFonts w:ascii="Verdana" w:hAnsi="Verdana"/>
                <w:bCs/>
              </w:rPr>
              <w:t xml:space="preserve"> and proceed to </w:t>
            </w:r>
            <w:hyperlink w:anchor="NoMatchStep3" w:history="1">
              <w:r w:rsidR="007A744F" w:rsidRPr="00D366CE">
                <w:rPr>
                  <w:rStyle w:val="Hyperlink"/>
                  <w:rFonts w:ascii="Verdana" w:hAnsi="Verdana"/>
                  <w:bCs/>
                </w:rPr>
                <w:t>Step 2</w:t>
              </w:r>
            </w:hyperlink>
            <w:r w:rsidRPr="00D366CE">
              <w:rPr>
                <w:rFonts w:ascii="Verdana" w:hAnsi="Verdana"/>
                <w:bCs/>
              </w:rPr>
              <w:t xml:space="preserve"> in this section to continue.</w:t>
            </w:r>
            <w:r w:rsidRPr="00D366CE" w:rsidDel="002434BA">
              <w:rPr>
                <w:rFonts w:ascii="Verdana" w:hAnsi="Verdana"/>
                <w:bCs/>
              </w:rPr>
              <w:t xml:space="preserve"> </w:t>
            </w:r>
          </w:p>
        </w:tc>
      </w:tr>
      <w:tr w:rsidR="00E7605C" w14:paraId="3BD50C3B" w14:textId="77777777" w:rsidTr="004812B4">
        <w:tc>
          <w:tcPr>
            <w:tcW w:w="2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6B260" w14:textId="77777777" w:rsidR="00353E37" w:rsidRPr="00D83984" w:rsidRDefault="00353E37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F541" w14:textId="3F6F322B" w:rsidR="00353E37" w:rsidRPr="00D366CE" w:rsidRDefault="00353E37" w:rsidP="0041422C">
            <w:pPr>
              <w:pStyle w:val="Heading3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45" w:name="_Toc146641695"/>
            <w:bookmarkStart w:id="46" w:name="_Toc205895179"/>
            <w:r w:rsidRPr="00D366CE">
              <w:rPr>
                <w:rFonts w:ascii="Verdana" w:hAnsi="Verdana"/>
                <w:sz w:val="24"/>
                <w:szCs w:val="24"/>
              </w:rPr>
              <w:t>Third Party</w:t>
            </w:r>
            <w:r w:rsidR="00C75F0E">
              <w:rPr>
                <w:rFonts w:ascii="Verdana" w:hAnsi="Verdana"/>
                <w:sz w:val="24"/>
                <w:szCs w:val="24"/>
              </w:rPr>
              <w:t xml:space="preserve"> (Externally)</w:t>
            </w:r>
            <w:r w:rsidRPr="00D366CE">
              <w:rPr>
                <w:rFonts w:ascii="Verdana" w:hAnsi="Verdana"/>
                <w:sz w:val="24"/>
                <w:szCs w:val="24"/>
              </w:rPr>
              <w:t xml:space="preserve"> Adjudicated</w:t>
            </w:r>
            <w:bookmarkEnd w:id="45"/>
            <w:bookmarkEnd w:id="46"/>
            <w:r w:rsidRPr="00D366CE"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6DDB" w14:textId="19D48441" w:rsidR="00353E37" w:rsidRPr="00D366CE" w:rsidRDefault="00353E37" w:rsidP="0041422C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 xml:space="preserve">If unable to locate the correct account in the </w:t>
            </w:r>
            <w:r w:rsidRPr="00D366CE">
              <w:rPr>
                <w:rFonts w:ascii="Verdana" w:hAnsi="Verdana"/>
                <w:b/>
                <w:bCs/>
              </w:rPr>
              <w:t>Search Results</w:t>
            </w:r>
            <w:r w:rsidRPr="00D366CE">
              <w:rPr>
                <w:rFonts w:ascii="Verdana" w:hAnsi="Verdana"/>
              </w:rPr>
              <w:t xml:space="preserve"> section on the Search by Member screen, search </w:t>
            </w:r>
            <w:r w:rsidR="0045011D">
              <w:rPr>
                <w:rFonts w:ascii="Verdana" w:hAnsi="Verdana"/>
              </w:rPr>
              <w:t xml:space="preserve">the </w:t>
            </w:r>
            <w:r w:rsidRPr="00D366CE">
              <w:rPr>
                <w:rFonts w:ascii="Verdana" w:hAnsi="Verdana"/>
              </w:rPr>
              <w:t>externally adjudicated accounts.</w:t>
            </w:r>
          </w:p>
          <w:p w14:paraId="2BCDF734" w14:textId="77777777" w:rsidR="00353E37" w:rsidRPr="00D366CE" w:rsidRDefault="00353E37" w:rsidP="0041422C">
            <w:pPr>
              <w:spacing w:before="120" w:after="120"/>
              <w:rPr>
                <w:rFonts w:ascii="Verdana" w:hAnsi="Verdana"/>
              </w:rPr>
            </w:pPr>
          </w:p>
          <w:p w14:paraId="6AF14520" w14:textId="43D7D1C4" w:rsidR="00A4033A" w:rsidRPr="00D366CE" w:rsidRDefault="00A4033A" w:rsidP="00A4033A">
            <w:pPr>
              <w:pStyle w:val="ListParagraph"/>
              <w:spacing w:before="120" w:after="120"/>
              <w:ind w:left="0"/>
              <w:rPr>
                <w:rFonts w:ascii="Verdana" w:eastAsia="Verdana" w:hAnsi="Verdana" w:cs="Verdana"/>
              </w:rPr>
            </w:pPr>
            <w:r w:rsidRPr="00D366CE">
              <w:rPr>
                <w:rFonts w:ascii="Verdana" w:eastAsia="Verdana" w:hAnsi="Verdana" w:cs="Verdana"/>
                <w:noProof/>
              </w:rPr>
              <w:drawing>
                <wp:inline distT="0" distB="0" distL="0" distR="0" wp14:anchorId="021E7840" wp14:editId="32DD3421">
                  <wp:extent cx="238095" cy="209524"/>
                  <wp:effectExtent l="0" t="0" r="0" b="635"/>
                  <wp:docPr id="1512202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202223" name="Picture 151220222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eastAsia="Verdana" w:hAnsi="Verdana" w:cs="Verdana"/>
              </w:rPr>
              <w:t xml:space="preserve"> Wildcard </w:t>
            </w:r>
            <w:r w:rsidR="00B7293C" w:rsidRPr="00D366CE">
              <w:rPr>
                <w:rFonts w:ascii="Verdana" w:eastAsia="Verdana" w:hAnsi="Verdana" w:cs="Verdana"/>
              </w:rPr>
              <w:t>s</w:t>
            </w:r>
            <w:r w:rsidRPr="00D366CE">
              <w:rPr>
                <w:rFonts w:ascii="Verdana" w:eastAsia="Verdana" w:hAnsi="Verdana" w:cs="Verdana"/>
              </w:rPr>
              <w:t xml:space="preserve">earches cannot be performed for externally adjudicated </w:t>
            </w:r>
            <w:r w:rsidR="004812B4" w:rsidRPr="00D366CE">
              <w:rPr>
                <w:rFonts w:ascii="Verdana" w:eastAsia="Verdana" w:hAnsi="Verdana" w:cs="Verdana"/>
              </w:rPr>
              <w:t>accounts;</w:t>
            </w:r>
            <w:r w:rsidRPr="00D366CE">
              <w:rPr>
                <w:rFonts w:ascii="Verdana" w:eastAsia="Verdana" w:hAnsi="Verdana" w:cs="Verdana"/>
              </w:rPr>
              <w:t xml:space="preserve"> the full name must be entered</w:t>
            </w:r>
            <w:r w:rsidR="00B7293C" w:rsidRPr="00D366CE">
              <w:rPr>
                <w:rFonts w:ascii="Verdana" w:eastAsia="Verdana" w:hAnsi="Verdana" w:cs="Verdana"/>
              </w:rPr>
              <w:t>.</w:t>
            </w:r>
          </w:p>
          <w:p w14:paraId="44F5DD80" w14:textId="77777777" w:rsidR="00A4033A" w:rsidRPr="00D366CE" w:rsidRDefault="00A4033A" w:rsidP="00A4033A">
            <w:pPr>
              <w:spacing w:before="120" w:after="120"/>
              <w:rPr>
                <w:rFonts w:ascii="Verdana" w:hAnsi="Verdana"/>
              </w:rPr>
            </w:pPr>
          </w:p>
          <w:p w14:paraId="273F6186" w14:textId="49877B1B" w:rsidR="00A4033A" w:rsidRPr="00D366CE" w:rsidRDefault="00A4033A" w:rsidP="00A4033A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eastAsia="Verdana" w:hAnsi="Verdana" w:cs="Verdana"/>
              </w:rPr>
              <w:t xml:space="preserve">When searching a member’s account by name and dob, if </w:t>
            </w:r>
            <w:r w:rsidR="007071E6">
              <w:rPr>
                <w:rFonts w:ascii="Verdana" w:eastAsia="Verdana" w:hAnsi="Verdana" w:cs="Verdana"/>
              </w:rPr>
              <w:t>they have</w:t>
            </w:r>
            <w:r w:rsidRPr="00D366CE">
              <w:rPr>
                <w:rFonts w:ascii="Verdana" w:eastAsia="Verdana" w:hAnsi="Verdana" w:cs="Verdana"/>
              </w:rPr>
              <w:t xml:space="preserve"> previous accounts whether active or not active, </w:t>
            </w:r>
            <w:r w:rsidR="004812B4">
              <w:rPr>
                <w:rFonts w:ascii="Verdana" w:eastAsia="Verdana" w:hAnsi="Verdana" w:cs="Verdana"/>
              </w:rPr>
              <w:t xml:space="preserve">the </w:t>
            </w:r>
            <w:r w:rsidRPr="00D366CE">
              <w:rPr>
                <w:rFonts w:ascii="Verdana" w:eastAsia="Verdana" w:hAnsi="Verdana" w:cs="Verdana"/>
              </w:rPr>
              <w:t>search results</w:t>
            </w:r>
            <w:r w:rsidR="007071E6">
              <w:rPr>
                <w:rFonts w:ascii="Verdana" w:eastAsia="Verdana" w:hAnsi="Verdana" w:cs="Verdana"/>
              </w:rPr>
              <w:t xml:space="preserve"> display</w:t>
            </w:r>
            <w:r w:rsidRPr="00D366CE">
              <w:rPr>
                <w:rFonts w:ascii="Verdana" w:eastAsia="Verdana" w:hAnsi="Verdana" w:cs="Verdana"/>
              </w:rPr>
              <w:t xml:space="preserve"> for the non-externally adjudicated account in the search results.</w:t>
            </w:r>
          </w:p>
          <w:p w14:paraId="66530E18" w14:textId="77777777" w:rsidR="00A4033A" w:rsidRPr="00D366CE" w:rsidRDefault="00A4033A" w:rsidP="0041422C">
            <w:pPr>
              <w:spacing w:before="120" w:after="120"/>
              <w:rPr>
                <w:rFonts w:ascii="Verdana" w:hAnsi="Verdana"/>
              </w:rPr>
            </w:pPr>
          </w:p>
          <w:p w14:paraId="31A908BB" w14:textId="10456C09" w:rsidR="00353E37" w:rsidRPr="00D366CE" w:rsidRDefault="00353E37" w:rsidP="0041422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noProof/>
              </w:rPr>
              <w:drawing>
                <wp:inline distT="0" distB="0" distL="0" distR="0" wp14:anchorId="5C548617" wp14:editId="02AD0309">
                  <wp:extent cx="238760" cy="207010"/>
                  <wp:effectExtent l="0" t="0" r="889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hAnsi="Verdana"/>
                <w:color w:val="000000"/>
              </w:rPr>
              <w:t xml:space="preserve"> Do not advise the caller </w:t>
            </w:r>
            <w:r w:rsidR="00E47DF1" w:rsidRPr="00D366CE">
              <w:rPr>
                <w:rFonts w:ascii="Verdana" w:hAnsi="Verdana"/>
                <w:color w:val="000000"/>
              </w:rPr>
              <w:t xml:space="preserve">that </w:t>
            </w:r>
            <w:r w:rsidRPr="00D366CE">
              <w:rPr>
                <w:rFonts w:ascii="Verdana" w:hAnsi="Verdana"/>
                <w:color w:val="000000"/>
              </w:rPr>
              <w:t>you are searching</w:t>
            </w:r>
            <w:r w:rsidR="00242007" w:rsidRPr="00D366CE">
              <w:rPr>
                <w:rFonts w:ascii="Verdana" w:hAnsi="Verdana"/>
                <w:color w:val="000000"/>
              </w:rPr>
              <w:t xml:space="preserve"> for</w:t>
            </w:r>
            <w:r w:rsidRPr="00D366CE">
              <w:rPr>
                <w:rFonts w:ascii="Verdana" w:hAnsi="Verdana"/>
                <w:color w:val="000000"/>
              </w:rPr>
              <w:t xml:space="preserve"> the </w:t>
            </w:r>
            <w:r w:rsidR="0041422C" w:rsidRPr="00D366CE">
              <w:rPr>
                <w:rFonts w:ascii="Verdana" w:hAnsi="Verdana"/>
                <w:color w:val="000000"/>
              </w:rPr>
              <w:t>Third-Party</w:t>
            </w:r>
            <w:r w:rsidRPr="00D366CE">
              <w:rPr>
                <w:rFonts w:ascii="Verdana" w:hAnsi="Verdana"/>
                <w:color w:val="000000"/>
              </w:rPr>
              <w:t xml:space="preserve"> Adjudicator to locate the account. Use the search parameter to attempt to locate the member’s account without advising the caller of the search process.</w:t>
            </w:r>
          </w:p>
          <w:p w14:paraId="6C544905" w14:textId="77777777" w:rsidR="00353E37" w:rsidRPr="00D366CE" w:rsidRDefault="00353E37" w:rsidP="0041422C">
            <w:pPr>
              <w:spacing w:before="120" w:after="120"/>
              <w:rPr>
                <w:rFonts w:ascii="Verdana" w:hAnsi="Verdana"/>
              </w:rPr>
            </w:pPr>
          </w:p>
          <w:p w14:paraId="05EE7311" w14:textId="1B9F58F3" w:rsidR="00353E37" w:rsidRPr="00D366CE" w:rsidRDefault="00353E37" w:rsidP="002939DF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 xml:space="preserve">Click the </w:t>
            </w:r>
            <w:r w:rsidRPr="00D366CE">
              <w:rPr>
                <w:rFonts w:ascii="Verdana" w:hAnsi="Verdana"/>
                <w:b/>
                <w:bCs/>
              </w:rPr>
              <w:t>searching accounts that are externally adjudicated</w:t>
            </w:r>
            <w:r w:rsidRPr="00D366CE">
              <w:rPr>
                <w:rFonts w:ascii="Verdana" w:hAnsi="Verdana"/>
              </w:rPr>
              <w:t xml:space="preserve"> link above the Search Results filters.</w:t>
            </w:r>
          </w:p>
          <w:p w14:paraId="34037C83" w14:textId="75F8AFED" w:rsidR="00353E37" w:rsidRPr="00D366CE" w:rsidRDefault="00CE0429" w:rsidP="0041422C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DBAEB29" wp14:editId="56DC4BC0">
                  <wp:extent cx="7402074" cy="1266092"/>
                  <wp:effectExtent l="19050" t="19050" r="8890" b="10795"/>
                  <wp:docPr id="257038477" name="Picture 257038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03847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4739" cy="12836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CC80B0" w14:textId="77777777" w:rsidR="00353E37" w:rsidRPr="00D366CE" w:rsidRDefault="00353E37" w:rsidP="0041422C">
            <w:pPr>
              <w:spacing w:before="120" w:after="120"/>
              <w:rPr>
                <w:rFonts w:ascii="Verdana" w:hAnsi="Verdana"/>
              </w:rPr>
            </w:pPr>
          </w:p>
          <w:p w14:paraId="3471A446" w14:textId="651E17FE" w:rsidR="00353E37" w:rsidRPr="00D366CE" w:rsidRDefault="00353E37" w:rsidP="0041422C">
            <w:pPr>
              <w:spacing w:before="120" w:after="120"/>
              <w:ind w:left="423"/>
              <w:rPr>
                <w:rFonts w:ascii="Verdana" w:hAnsi="Verdana"/>
              </w:rPr>
            </w:pPr>
            <w:r w:rsidRPr="00D366CE">
              <w:rPr>
                <w:rFonts w:ascii="Verdana" w:hAnsi="Verdana"/>
                <w:b/>
                <w:bCs/>
              </w:rPr>
              <w:t>Result</w:t>
            </w:r>
            <w:r w:rsidR="00F4413B" w:rsidRPr="00D366CE">
              <w:rPr>
                <w:rFonts w:ascii="Verdana" w:hAnsi="Verdana"/>
                <w:b/>
                <w:bCs/>
              </w:rPr>
              <w:t xml:space="preserve">: </w:t>
            </w:r>
            <w:r w:rsidRPr="00D366CE">
              <w:rPr>
                <w:rFonts w:ascii="Verdana" w:hAnsi="Verdana"/>
              </w:rPr>
              <w:t>If externally adjudicated accounts are found, Member account linked to the ID # entered will populate</w:t>
            </w:r>
            <w:r w:rsidR="00A4033A" w:rsidRPr="00D366CE">
              <w:rPr>
                <w:rFonts w:ascii="Verdana" w:hAnsi="Verdana"/>
              </w:rPr>
              <w:t xml:space="preserve"> in the search results.</w:t>
            </w:r>
            <w:r w:rsidR="004200CD">
              <w:rPr>
                <w:rFonts w:ascii="Verdana" w:hAnsi="Verdana"/>
              </w:rPr>
              <w:t xml:space="preserve"> Refer to </w:t>
            </w:r>
            <w:hyperlink r:id="rId52" w:anchor="!/view?docid=ca3ec756-d18c-4dfd-b0c3-f1cbcdf62f13" w:history="1">
              <w:r w:rsidR="00761C48">
                <w:rPr>
                  <w:rStyle w:val="Hyperlink"/>
                  <w:rFonts w:ascii="Verdana" w:hAnsi="Verdana"/>
                </w:rPr>
                <w:t>Compass – Externally Adjudicated Member (Identify, Test Claims, New Rx, and Refills) (066771)</w:t>
              </w:r>
            </w:hyperlink>
            <w:r w:rsidR="004200CD">
              <w:rPr>
                <w:rFonts w:ascii="Verdana" w:hAnsi="Verdana"/>
              </w:rPr>
              <w:t>) for more information.</w:t>
            </w:r>
          </w:p>
          <w:p w14:paraId="037B6F2B" w14:textId="77777777" w:rsidR="00353E37" w:rsidRPr="00D366CE" w:rsidRDefault="00353E37" w:rsidP="0041422C">
            <w:pPr>
              <w:spacing w:before="120" w:after="120"/>
              <w:ind w:left="423"/>
              <w:rPr>
                <w:rFonts w:ascii="Verdana" w:hAnsi="Verdana"/>
              </w:rPr>
            </w:pPr>
          </w:p>
          <w:p w14:paraId="06B7DE16" w14:textId="550C41A5" w:rsidR="00353E37" w:rsidRPr="00D366CE" w:rsidRDefault="00353E37" w:rsidP="002939DF">
            <w:pPr>
              <w:pStyle w:val="ListParagraph"/>
              <w:numPr>
                <w:ilvl w:val="0"/>
                <w:numId w:val="21"/>
              </w:numPr>
              <w:spacing w:before="120" w:after="120"/>
              <w:contextualSpacing w:val="0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>Assist the member</w:t>
            </w:r>
            <w:r w:rsidR="003F5A61" w:rsidRPr="00D366CE">
              <w:rPr>
                <w:rFonts w:ascii="Verdana" w:hAnsi="Verdana"/>
              </w:rPr>
              <w:t xml:space="preserve"> by</w:t>
            </w:r>
            <w:r w:rsidRPr="00D366CE">
              <w:rPr>
                <w:rFonts w:ascii="Verdana" w:hAnsi="Verdana"/>
              </w:rPr>
              <w:t xml:space="preserve"> </w:t>
            </w:r>
            <w:r w:rsidR="00A4033A" w:rsidRPr="00D366CE">
              <w:rPr>
                <w:rFonts w:ascii="Verdana" w:hAnsi="Verdana"/>
              </w:rPr>
              <w:t xml:space="preserve">referring to </w:t>
            </w:r>
            <w:hyperlink r:id="rId53" w:anchor="!/view?docid=ca3ec756-d18c-4dfd-b0c3-f1cbcdf62f13" w:history="1">
              <w:r w:rsidR="00713C03">
                <w:rPr>
                  <w:rStyle w:val="Hyperlink"/>
                  <w:rFonts w:ascii="Verdana" w:hAnsi="Verdana"/>
                </w:rPr>
                <w:t>Compass – Externally Adjudicated Member (Identify, Test Claims, New Rx, and Refills) (066771)</w:t>
              </w:r>
            </w:hyperlink>
            <w:r w:rsidR="00A4033A" w:rsidRPr="00D366CE">
              <w:rPr>
                <w:rFonts w:ascii="Verdana" w:hAnsi="Verdana"/>
              </w:rPr>
              <w:t>.</w:t>
            </w:r>
          </w:p>
          <w:p w14:paraId="10B01417" w14:textId="0115A856" w:rsidR="00353E37" w:rsidRPr="00D366CE" w:rsidRDefault="00353E37" w:rsidP="0041422C">
            <w:pPr>
              <w:spacing w:before="120" w:after="120"/>
              <w:jc w:val="center"/>
              <w:rPr>
                <w:rFonts w:ascii="Verdana" w:hAnsi="Verdana"/>
              </w:rPr>
            </w:pPr>
            <w:r w:rsidRPr="00D366CE">
              <w:rPr>
                <w:rFonts w:ascii="Verdana" w:hAnsi="Verdana"/>
                <w:noProof/>
              </w:rPr>
              <w:t xml:space="preserve"> </w:t>
            </w:r>
            <w:r w:rsidR="00B32E4E" w:rsidRPr="00D366CE">
              <w:rPr>
                <w:rFonts w:ascii="Verdana" w:hAnsi="Verdana"/>
                <w:noProof/>
              </w:rPr>
              <w:drawing>
                <wp:inline distT="0" distB="0" distL="0" distR="0" wp14:anchorId="6643A4F6" wp14:editId="4C1C55FF">
                  <wp:extent cx="4800000" cy="1590476"/>
                  <wp:effectExtent l="0" t="0" r="635" b="0"/>
                  <wp:docPr id="1144721776" name="Picture 1144721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000" cy="1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7059" w14:textId="77777777" w:rsidR="00353E37" w:rsidRPr="00D366CE" w:rsidRDefault="00353E37" w:rsidP="0041422C">
            <w:pPr>
              <w:spacing w:before="120" w:after="120"/>
              <w:rPr>
                <w:rFonts w:ascii="Verdana" w:hAnsi="Verdana"/>
              </w:rPr>
            </w:pPr>
          </w:p>
          <w:p w14:paraId="48DD8DAF" w14:textId="523F3BCB" w:rsidR="00353E37" w:rsidRPr="00D366CE" w:rsidRDefault="00353E37" w:rsidP="00CE63EE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  <w:b/>
                <w:bCs/>
              </w:rPr>
              <w:t>Note</w:t>
            </w:r>
            <w:r w:rsidR="00F4413B" w:rsidRPr="00D366CE">
              <w:rPr>
                <w:rFonts w:ascii="Verdana" w:hAnsi="Verdana"/>
                <w:b/>
                <w:bCs/>
              </w:rPr>
              <w:t xml:space="preserve">: </w:t>
            </w:r>
            <w:r w:rsidRPr="00D366CE">
              <w:rPr>
                <w:rFonts w:ascii="Verdana" w:hAnsi="Verdana"/>
              </w:rPr>
              <w:t>Third Party</w:t>
            </w:r>
            <w:r w:rsidR="00C75F0E">
              <w:rPr>
                <w:rFonts w:ascii="Verdana" w:hAnsi="Verdana"/>
              </w:rPr>
              <w:t xml:space="preserve"> (Externally)</w:t>
            </w:r>
            <w:r w:rsidRPr="00D366CE">
              <w:rPr>
                <w:rFonts w:ascii="Verdana" w:hAnsi="Verdana"/>
              </w:rPr>
              <w:t xml:space="preserve"> Adjudicated accounts can also be found using the link on </w:t>
            </w:r>
            <w:r w:rsidR="00194E5C" w:rsidRPr="00D366CE">
              <w:rPr>
                <w:rFonts w:ascii="Verdana" w:hAnsi="Verdana"/>
              </w:rPr>
              <w:t>Search</w:t>
            </w:r>
            <w:r w:rsidRPr="00D366CE">
              <w:rPr>
                <w:rFonts w:ascii="Verdana" w:hAnsi="Verdana"/>
              </w:rPr>
              <w:t xml:space="preserve"> by Mail Order Rx/Internal ID screen and Search by Member screen.</w:t>
            </w:r>
          </w:p>
        </w:tc>
      </w:tr>
      <w:tr w:rsidR="00345D73" w14:paraId="39DEB4AB" w14:textId="77777777" w:rsidTr="004812B4"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E66F91B" w14:textId="095AB583" w:rsidR="00185011" w:rsidRPr="00D83984" w:rsidRDefault="007868F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5CB8D" w14:textId="05DF819D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bookmarkStart w:id="47" w:name="NoMatchStep3"/>
            <w:r w:rsidRPr="00D366CE">
              <w:rPr>
                <w:rFonts w:ascii="Verdana" w:hAnsi="Verdana"/>
                <w:color w:val="000000"/>
              </w:rPr>
              <w:t>Proceed depending on whether a match is found</w:t>
            </w:r>
            <w:bookmarkEnd w:id="47"/>
            <w:r w:rsidRPr="00D366CE">
              <w:rPr>
                <w:rFonts w:ascii="Verdana" w:hAnsi="Verdana"/>
                <w:color w:val="000000"/>
              </w:rPr>
              <w:t>.</w:t>
            </w:r>
          </w:p>
        </w:tc>
      </w:tr>
      <w:tr w:rsidR="00872525" w14:paraId="3C9525E1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C5D2CC" w14:textId="77777777" w:rsidR="00185011" w:rsidRPr="002E50F1" w:rsidRDefault="00185011" w:rsidP="002E50F1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34AB4F" w14:textId="77777777" w:rsidR="00185011" w:rsidRPr="00CE631F" w:rsidRDefault="00185011" w:rsidP="00CE631F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E631F">
              <w:rPr>
                <w:rFonts w:ascii="Verdana" w:hAnsi="Verdana"/>
                <w:b/>
                <w:bCs/>
              </w:rPr>
              <w:t>If...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9CCF51" w14:textId="77777777" w:rsidR="00185011" w:rsidRPr="00CE631F" w:rsidRDefault="00185011" w:rsidP="00CE631F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E631F">
              <w:rPr>
                <w:rFonts w:ascii="Verdana" w:hAnsi="Verdana"/>
                <w:b/>
                <w:bCs/>
              </w:rPr>
              <w:t>Then...</w:t>
            </w:r>
          </w:p>
        </w:tc>
      </w:tr>
      <w:tr w:rsidR="00E7605C" w14:paraId="4888FB06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4F248E" w14:textId="77777777" w:rsidR="00185011" w:rsidRPr="002E50F1" w:rsidRDefault="00185011" w:rsidP="002E50F1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63A28B1" w14:textId="35D3DA06" w:rsidR="00185011" w:rsidRPr="002E50F1" w:rsidRDefault="00B7293C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185011" w:rsidRPr="002E50F1">
              <w:rPr>
                <w:rFonts w:ascii="Verdana" w:hAnsi="Verdana"/>
                <w:b/>
                <w:bCs/>
                <w:color w:val="000000"/>
              </w:rPr>
              <w:t>A match is found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BCC67" w14:textId="79138865" w:rsidR="00185011" w:rsidRPr="002E50F1" w:rsidRDefault="00185011" w:rsidP="00D51146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Proceed depending on </w:t>
            </w:r>
            <w:r w:rsidRPr="000D2325">
              <w:rPr>
                <w:rFonts w:ascii="Verdana" w:hAnsi="Verdana"/>
                <w:color w:val="000000"/>
              </w:rPr>
              <w:t>the Search Parameter</w:t>
            </w:r>
            <w:r w:rsidR="00F4413B">
              <w:rPr>
                <w:rFonts w:ascii="Verdana" w:hAnsi="Verdana"/>
                <w:color w:val="000000"/>
              </w:rPr>
              <w:t xml:space="preserve">:  </w:t>
            </w:r>
          </w:p>
        </w:tc>
      </w:tr>
      <w:tr w:rsidR="00872525" w14:paraId="3B314B57" w14:textId="77777777" w:rsidTr="004812B4">
        <w:trPr>
          <w:trHeight w:val="50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D3E134" w14:textId="77777777" w:rsidR="00185011" w:rsidRPr="002E50F1" w:rsidRDefault="00185011" w:rsidP="00974537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73622F" w14:textId="77777777" w:rsidR="00185011" w:rsidRPr="002E50F1" w:rsidRDefault="00185011" w:rsidP="00974537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5BDCDD8" w14:textId="1312D932" w:rsidR="00185011" w:rsidRPr="00CE631F" w:rsidRDefault="00185011" w:rsidP="00CE631F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CE631F">
              <w:rPr>
                <w:rFonts w:ascii="Verdana" w:hAnsi="Verdana"/>
                <w:b/>
                <w:bCs/>
              </w:rPr>
              <w:t>If…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A8A6AD5" w14:textId="55231FD1" w:rsidR="00185011" w:rsidRPr="00CE631F" w:rsidRDefault="00185011" w:rsidP="00CE631F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CE631F">
              <w:rPr>
                <w:rFonts w:ascii="Verdana" w:hAnsi="Verdana"/>
                <w:b/>
                <w:bCs/>
                <w:color w:val="000000"/>
              </w:rPr>
              <w:t>Then…</w:t>
            </w:r>
          </w:p>
        </w:tc>
      </w:tr>
      <w:tr w:rsidR="00872525" w14:paraId="77318452" w14:textId="77777777" w:rsidTr="004812B4">
        <w:trPr>
          <w:trHeight w:val="50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826E9F" w14:textId="77777777" w:rsidR="00185011" w:rsidRPr="002E50F1" w:rsidRDefault="00185011" w:rsidP="00974537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DAB894" w14:textId="77777777" w:rsidR="00185011" w:rsidRPr="002E50F1" w:rsidRDefault="00185011" w:rsidP="00974537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D51B6E" w14:textId="6B4AF2E5" w:rsidR="00185011" w:rsidRPr="002E50F1" w:rsidRDefault="00185011" w:rsidP="00974537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2338B8">
              <w:rPr>
                <w:rFonts w:ascii="Verdana" w:hAnsi="Verdana"/>
                <w:b/>
                <w:bCs/>
              </w:rPr>
              <w:t xml:space="preserve">Aetna System 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E7F867" w14:textId="4CF46540" w:rsidR="00185011" w:rsidRPr="007E65D7" w:rsidRDefault="00A4033A" w:rsidP="0045157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Warm Transfer to the Aetna Senior Team </w:t>
            </w:r>
            <w:r w:rsidRPr="00A4033A">
              <w:rPr>
                <w:rFonts w:ascii="Verdana" w:hAnsi="Verdana"/>
                <w:b/>
                <w:bCs/>
                <w:color w:val="000000"/>
              </w:rPr>
              <w:t>1-844-203-6242</w:t>
            </w:r>
            <w:r>
              <w:rPr>
                <w:rFonts w:ascii="Verdana" w:hAnsi="Verdana"/>
                <w:color w:val="000000"/>
              </w:rPr>
              <w:t>.</w:t>
            </w:r>
            <w:r w:rsidR="00185011" w:rsidRPr="000322B4">
              <w:rPr>
                <w:rFonts w:ascii="Verdana" w:hAnsi="Verdana"/>
              </w:rPr>
              <w:t> </w:t>
            </w:r>
          </w:p>
        </w:tc>
      </w:tr>
      <w:tr w:rsidR="00872525" w14:paraId="56A2B65D" w14:textId="77777777" w:rsidTr="004812B4">
        <w:trPr>
          <w:trHeight w:val="50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AE3633" w14:textId="77777777" w:rsidR="00185011" w:rsidRPr="002E50F1" w:rsidRDefault="00185011" w:rsidP="00974537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3621878" w14:textId="77777777" w:rsidR="00185011" w:rsidRPr="002E50F1" w:rsidRDefault="00185011" w:rsidP="00974537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1705D6" w14:textId="70385821" w:rsidR="00185011" w:rsidRPr="002E50F1" w:rsidRDefault="00185011" w:rsidP="00974537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2338B8">
              <w:rPr>
                <w:rFonts w:ascii="Verdana" w:hAnsi="Verdana"/>
                <w:b/>
                <w:bCs/>
              </w:rPr>
              <w:t xml:space="preserve">Third Party </w:t>
            </w:r>
            <w:r w:rsidR="00C75F0E">
              <w:rPr>
                <w:rFonts w:ascii="Verdana" w:hAnsi="Verdana"/>
                <w:b/>
                <w:bCs/>
              </w:rPr>
              <w:t xml:space="preserve">(Externally) </w:t>
            </w:r>
            <w:r w:rsidRPr="002338B8">
              <w:rPr>
                <w:rFonts w:ascii="Verdana" w:hAnsi="Verdana"/>
                <w:b/>
                <w:bCs/>
              </w:rPr>
              <w:t xml:space="preserve">Adjudicated 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519A8B" w14:textId="0BB468BF" w:rsidR="00185011" w:rsidRPr="007E65D7" w:rsidRDefault="00A4033A" w:rsidP="0045157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Refer to </w:t>
            </w:r>
            <w:hyperlink r:id="rId55" w:anchor="!/view?docid=ca3ec756-d18c-4dfd-b0c3-f1cbcdf62f13" w:history="1">
              <w:r w:rsidR="00713C03">
                <w:rPr>
                  <w:rStyle w:val="Hyperlink"/>
                  <w:rFonts w:ascii="Verdana" w:hAnsi="Verdana"/>
                </w:rPr>
                <w:t>Compass – Externally Adjudicated Member (Identify, Test Claims, New Rx, and Refills) (066771)</w:t>
              </w:r>
            </w:hyperlink>
            <w:r w:rsidR="00B7293C">
              <w:rPr>
                <w:rFonts w:ascii="Verdana" w:hAnsi="Verdana"/>
                <w:color w:val="000000"/>
              </w:rPr>
              <w:t>.</w:t>
            </w:r>
            <w:r w:rsidR="00185011" w:rsidRPr="000322B4">
              <w:rPr>
                <w:rFonts w:ascii="Verdana" w:hAnsi="Verdana"/>
              </w:rPr>
              <w:t> </w:t>
            </w:r>
          </w:p>
        </w:tc>
      </w:tr>
      <w:tr w:rsidR="00E7605C" w14:paraId="4166BB87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5989237" w14:textId="77777777" w:rsidR="00185011" w:rsidRPr="002E50F1" w:rsidRDefault="00185011" w:rsidP="002E50F1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E226C" w14:textId="77777777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A match is not found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73E1" w14:textId="59A7E28E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If no members were found based on the search criteria entered, a system error message or a no members found message </w:t>
            </w:r>
            <w:r w:rsidR="00095F3E">
              <w:rPr>
                <w:rFonts w:ascii="Verdana" w:hAnsi="Verdana"/>
                <w:color w:val="000000"/>
              </w:rPr>
              <w:t>displays</w:t>
            </w:r>
            <w:r w:rsidRPr="00D366CE">
              <w:rPr>
                <w:rFonts w:ascii="Verdana" w:hAnsi="Verdana"/>
                <w:color w:val="000000"/>
              </w:rPr>
              <w:t xml:space="preserve">. </w:t>
            </w:r>
          </w:p>
          <w:p w14:paraId="3AA62905" w14:textId="77777777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32F33348" w14:textId="34FDD581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bookmarkStart w:id="48" w:name="OLE_LINK77"/>
            <w:r w:rsidRPr="00D366CE">
              <w:rPr>
                <w:rFonts w:ascii="Verdana" w:hAnsi="Verdana"/>
              </w:rPr>
              <w:t xml:space="preserve">Return to </w:t>
            </w:r>
            <w:hyperlink w:anchor="NoMatchStep2" w:history="1">
              <w:r w:rsidR="00665A03" w:rsidRPr="00D366CE">
                <w:rPr>
                  <w:rStyle w:val="Hyperlink"/>
                  <w:rFonts w:ascii="Verdana" w:hAnsi="Verdana"/>
                  <w:bCs/>
                </w:rPr>
                <w:t>Step 1</w:t>
              </w:r>
            </w:hyperlink>
            <w:r w:rsidRPr="00D366CE">
              <w:rPr>
                <w:rFonts w:ascii="Verdana" w:hAnsi="Verdana"/>
                <w:bCs/>
              </w:rPr>
              <w:t xml:space="preserve"> in this</w:t>
            </w:r>
            <w:r w:rsidRPr="00D366CE">
              <w:rPr>
                <w:rFonts w:ascii="Verdana" w:hAnsi="Verdana"/>
                <w:i/>
              </w:rPr>
              <w:t xml:space="preserve"> </w:t>
            </w:r>
            <w:r w:rsidRPr="00D366CE">
              <w:rPr>
                <w:rFonts w:ascii="Verdana" w:hAnsi="Verdana"/>
                <w:iCs/>
              </w:rPr>
              <w:t>section and perform a new search using a different Search Parameter</w:t>
            </w:r>
            <w:bookmarkEnd w:id="48"/>
            <w:r w:rsidR="00384571" w:rsidRPr="00D366CE">
              <w:rPr>
                <w:rFonts w:ascii="Verdana" w:hAnsi="Verdana"/>
                <w:iCs/>
              </w:rPr>
              <w:t xml:space="preserve">. </w:t>
            </w:r>
          </w:p>
          <w:p w14:paraId="63481139" w14:textId="77777777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iCs/>
              </w:rPr>
            </w:pPr>
          </w:p>
          <w:p w14:paraId="5B3001D8" w14:textId="5EE5C751" w:rsidR="00185011" w:rsidRPr="00D366CE" w:rsidRDefault="00185011" w:rsidP="00804F2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iCs/>
              </w:rPr>
              <w:t>Note</w:t>
            </w:r>
            <w:r w:rsidR="00F4413B" w:rsidRPr="00D366CE">
              <w:rPr>
                <w:rFonts w:ascii="Verdana" w:hAnsi="Verdana"/>
                <w:b/>
                <w:bCs/>
                <w:iCs/>
              </w:rPr>
              <w:t xml:space="preserve">: </w:t>
            </w:r>
            <w:r w:rsidRPr="00D366CE">
              <w:rPr>
                <w:rFonts w:ascii="Verdana" w:hAnsi="Verdana"/>
                <w:iCs/>
              </w:rPr>
              <w:t>If no match is found after exhausting all Search Parameters</w:t>
            </w:r>
            <w:r w:rsidR="00804F2D" w:rsidRPr="00D366CE">
              <w:rPr>
                <w:rFonts w:ascii="Verdana" w:hAnsi="Verdana"/>
                <w:iCs/>
              </w:rPr>
              <w:t>.</w:t>
            </w:r>
            <w:bookmarkStart w:id="49" w:name="OLE_LINK15"/>
            <w:r w:rsidR="00804F2D" w:rsidRPr="00D366CE">
              <w:rPr>
                <w:rFonts w:ascii="Verdana" w:hAnsi="Verdana"/>
                <w:iCs/>
              </w:rPr>
              <w:t xml:space="preserve"> </w:t>
            </w:r>
            <w:r w:rsidR="00A4033A" w:rsidRPr="00D366CE">
              <w:rPr>
                <w:rFonts w:ascii="Verdana" w:hAnsi="Verdana"/>
                <w:iCs/>
              </w:rPr>
              <w:t xml:space="preserve">Refer to </w:t>
            </w:r>
            <w:hyperlink r:id="rId56" w:anchor="!/view?docid=cba9d073-9e46-4d90-b86f-4566793c40f3" w:history="1">
              <w:r w:rsidR="00A4033A" w:rsidRPr="00D366CE">
                <w:rPr>
                  <w:rStyle w:val="Hyperlink"/>
                  <w:rFonts w:ascii="Verdana" w:hAnsi="Verdana"/>
                  <w:iCs/>
                </w:rPr>
                <w:t>Compass - Resolution of Eligibility Issues (062827)</w:t>
              </w:r>
            </w:hyperlink>
            <w:r w:rsidR="00A4033A" w:rsidRPr="00D366CE">
              <w:rPr>
                <w:rFonts w:ascii="Verdana" w:hAnsi="Verdana"/>
                <w:iCs/>
              </w:rPr>
              <w:t>.</w:t>
            </w:r>
            <w:bookmarkEnd w:id="49"/>
          </w:p>
        </w:tc>
      </w:tr>
      <w:tr w:rsidR="00E7605C" w14:paraId="275EF78C" w14:textId="77777777" w:rsidTr="004812B4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90E359" w14:textId="77777777" w:rsidR="00185011" w:rsidRDefault="00185011">
            <w:pPr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D6EB6C1" w14:textId="6E5FFAFA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Multiple matches are found in the same list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5F9D4" w14:textId="65124D8F" w:rsidR="00185011" w:rsidRPr="00D366CE" w:rsidRDefault="00185011" w:rsidP="002E50F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Multiple results </w:t>
            </w:r>
            <w:r w:rsidR="00E83879" w:rsidRPr="00D366CE">
              <w:rPr>
                <w:rFonts w:ascii="Verdana" w:hAnsi="Verdana"/>
                <w:color w:val="000000"/>
              </w:rPr>
              <w:t>are displayed</w:t>
            </w:r>
            <w:r w:rsidRPr="00D366CE">
              <w:rPr>
                <w:rFonts w:ascii="Verdana" w:hAnsi="Verdana"/>
                <w:color w:val="000000"/>
              </w:rPr>
              <w:t xml:space="preserve"> in the 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 xml:space="preserve">Search Results </w:t>
            </w:r>
            <w:r w:rsidRPr="00D366CE">
              <w:rPr>
                <w:rFonts w:ascii="Verdana" w:hAnsi="Verdana"/>
                <w:color w:val="000000"/>
              </w:rPr>
              <w:t>section</w:t>
            </w:r>
            <w:r w:rsidRPr="00D366CE">
              <w:rPr>
                <w:rFonts w:ascii="Verdana" w:hAnsi="Verdana"/>
                <w:bCs/>
                <w:color w:val="000000"/>
              </w:rPr>
              <w:t>.</w:t>
            </w:r>
          </w:p>
          <w:p w14:paraId="11A62AA1" w14:textId="2FDDA028" w:rsidR="00185011" w:rsidRPr="00D366CE" w:rsidRDefault="00B32E4E" w:rsidP="00A9658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noProof/>
              </w:rPr>
            </w:pPr>
            <w:r w:rsidRPr="00D366CE">
              <w:rPr>
                <w:rFonts w:ascii="Verdana" w:hAnsi="Verdana"/>
                <w:noProof/>
              </w:rPr>
              <w:t xml:space="preserve"> </w:t>
            </w:r>
            <w:r w:rsidR="00185011" w:rsidRPr="00D366CE">
              <w:rPr>
                <w:rFonts w:ascii="Verdana" w:hAnsi="Verdana"/>
                <w:noProof/>
              </w:rPr>
              <w:t xml:space="preserve"> </w:t>
            </w:r>
            <w:r w:rsidR="005A770E">
              <w:rPr>
                <w:noProof/>
              </w:rPr>
              <w:drawing>
                <wp:inline distT="0" distB="0" distL="0" distR="0" wp14:anchorId="38A77466" wp14:editId="0B294BEB">
                  <wp:extent cx="7783659" cy="1638886"/>
                  <wp:effectExtent l="19050" t="19050" r="8255" b="19050"/>
                  <wp:docPr id="756205388" name="Picture 756205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20538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9115" cy="16442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B472C" w14:textId="77777777" w:rsidR="00DB4C76" w:rsidRPr="00D366CE" w:rsidRDefault="00DB4C76" w:rsidP="00A9658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50B046C8" w14:textId="7CA0BF51" w:rsidR="00185011" w:rsidRPr="00D366CE" w:rsidRDefault="00185011" w:rsidP="00A96586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Use the table below as needed</w:t>
            </w:r>
            <w:r w:rsidR="00F4413B" w:rsidRPr="00D366CE">
              <w:rPr>
                <w:rFonts w:ascii="Verdana" w:hAnsi="Verdana"/>
                <w:color w:val="000000"/>
              </w:rPr>
              <w:t xml:space="preserve">:  </w:t>
            </w:r>
          </w:p>
        </w:tc>
      </w:tr>
      <w:tr w:rsidR="00872525" w14:paraId="2ED58BA9" w14:textId="77777777" w:rsidTr="004812B4">
        <w:trPr>
          <w:trHeight w:val="57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5586F9" w14:textId="77777777" w:rsidR="00891851" w:rsidRDefault="00891851" w:rsidP="00891851">
            <w:pPr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27DD04" w14:textId="77777777" w:rsidR="00891851" w:rsidRPr="002E50F1" w:rsidRDefault="00891851" w:rsidP="00891851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9D01E67" w14:textId="41230401" w:rsidR="00891851" w:rsidRPr="00872525" w:rsidRDefault="00891851" w:rsidP="00804F2D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72525">
              <w:rPr>
                <w:rFonts w:ascii="Verdana" w:hAnsi="Verdana"/>
                <w:b/>
              </w:rPr>
              <w:t>If using the Search Parameter…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F56C523" w14:textId="775D8163" w:rsidR="00891851" w:rsidRPr="00872525" w:rsidRDefault="00891851" w:rsidP="00804F2D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72525">
              <w:rPr>
                <w:rFonts w:ascii="Verdana" w:hAnsi="Verdana"/>
                <w:b/>
              </w:rPr>
              <w:t>Then…</w:t>
            </w:r>
          </w:p>
        </w:tc>
      </w:tr>
      <w:tr w:rsidR="00872525" w14:paraId="4A7DAE65" w14:textId="77777777" w:rsidTr="004812B4">
        <w:trPr>
          <w:trHeight w:val="5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5234AE" w14:textId="77777777" w:rsidR="00891851" w:rsidRDefault="00891851" w:rsidP="00891851">
            <w:pPr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BBB8DA" w14:textId="77777777" w:rsidR="00891851" w:rsidRPr="002E50F1" w:rsidRDefault="00891851" w:rsidP="00891851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C155" w14:textId="4DAD3C07" w:rsidR="00891851" w:rsidRPr="002E50F1" w:rsidRDefault="00891851" w:rsidP="003858BB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2338B8">
              <w:rPr>
                <w:rFonts w:ascii="Verdana" w:hAnsi="Verdana"/>
                <w:b/>
                <w:bCs/>
              </w:rPr>
              <w:t>Aetna System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CA5A" w14:textId="77777777" w:rsidR="00891851" w:rsidRDefault="00891851" w:rsidP="003858BB">
            <w:pPr>
              <w:pStyle w:val="NormalWeb"/>
              <w:numPr>
                <w:ilvl w:val="0"/>
                <w:numId w:val="2"/>
              </w:numPr>
              <w:spacing w:before="120" w:beforeAutospacing="0" w:after="120" w:afterAutospacing="0"/>
              <w:ind w:left="418" w:hanging="274"/>
              <w:rPr>
                <w:rFonts w:ascii="Verdana" w:hAnsi="Verdana"/>
                <w:color w:val="000000"/>
              </w:rPr>
            </w:pPr>
            <w:r w:rsidRPr="002E50F1">
              <w:rPr>
                <w:rFonts w:ascii="Verdana" w:hAnsi="Verdana"/>
                <w:color w:val="000000"/>
              </w:rPr>
              <w:t>Ask the caller the name of their insurance carrier.</w:t>
            </w:r>
          </w:p>
          <w:p w14:paraId="2933A5E1" w14:textId="28EEDBB7" w:rsidR="00891851" w:rsidRDefault="00891851" w:rsidP="003858BB">
            <w:pPr>
              <w:pStyle w:val="NormalWeb"/>
              <w:spacing w:before="120" w:beforeAutospacing="0" w:after="120" w:afterAutospacing="0"/>
              <w:ind w:left="39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6BED6F13" wp14:editId="0ECB0AD7">
                  <wp:extent cx="237490" cy="20193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3F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W</w:t>
            </w:r>
            <w:r w:rsidRPr="009B3F45">
              <w:rPr>
                <w:rFonts w:ascii="Verdana" w:hAnsi="Verdana"/>
                <w:color w:val="000000"/>
              </w:rPr>
              <w:t xml:space="preserve">ho </w:t>
            </w:r>
            <w:r>
              <w:rPr>
                <w:rFonts w:ascii="Verdana" w:hAnsi="Verdana"/>
                <w:color w:val="000000"/>
              </w:rPr>
              <w:t xml:space="preserve">is your </w:t>
            </w:r>
            <w:r w:rsidRPr="009B3F45">
              <w:rPr>
                <w:rFonts w:ascii="Verdana" w:hAnsi="Verdana"/>
                <w:color w:val="000000"/>
              </w:rPr>
              <w:t>insurance through (SilverScript, Blue Medicare Rx)?</w:t>
            </w:r>
          </w:p>
          <w:p w14:paraId="3D6F71A5" w14:textId="77777777" w:rsidR="00891851" w:rsidRPr="002E50F1" w:rsidRDefault="00891851" w:rsidP="003858BB">
            <w:pPr>
              <w:pStyle w:val="NormalWeb"/>
              <w:spacing w:before="120" w:beforeAutospacing="0" w:after="120" w:afterAutospacing="0"/>
              <w:ind w:left="390"/>
              <w:rPr>
                <w:rFonts w:ascii="Verdana" w:hAnsi="Verdana"/>
                <w:color w:val="000000"/>
              </w:rPr>
            </w:pPr>
          </w:p>
          <w:p w14:paraId="5C0BDBC9" w14:textId="36253F83" w:rsidR="00891851" w:rsidRPr="007E65D7" w:rsidRDefault="00B7293C" w:rsidP="003858BB">
            <w:pPr>
              <w:pStyle w:val="NormalWeb"/>
              <w:numPr>
                <w:ilvl w:val="0"/>
                <w:numId w:val="2"/>
              </w:numPr>
              <w:spacing w:before="120" w:beforeAutospacing="0" w:after="120" w:afterAutospacing="0"/>
              <w:ind w:left="418" w:hanging="274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 </w:t>
            </w:r>
            <w:r w:rsidR="00891851" w:rsidRPr="002E50F1">
              <w:rPr>
                <w:rFonts w:ascii="Verdana" w:hAnsi="Verdana"/>
                <w:color w:val="000000"/>
              </w:rPr>
              <w:t xml:space="preserve">Use the </w:t>
            </w:r>
            <w:r w:rsidR="00891851" w:rsidRPr="002E50F1">
              <w:rPr>
                <w:rFonts w:ascii="Verdana" w:hAnsi="Verdana"/>
                <w:b/>
                <w:bCs/>
                <w:color w:val="000000"/>
              </w:rPr>
              <w:t>Search Results</w:t>
            </w:r>
            <w:r w:rsidR="00891851" w:rsidRPr="002E50F1">
              <w:rPr>
                <w:rFonts w:ascii="Verdana" w:hAnsi="Verdana"/>
                <w:color w:val="000000"/>
              </w:rPr>
              <w:t xml:space="preserve"> to identify the correct carrier by searching for the Carrier ID in theSource. </w:t>
            </w:r>
          </w:p>
          <w:p w14:paraId="4DFB9ABD" w14:textId="4FBC59BE" w:rsidR="00891851" w:rsidRDefault="00891851" w:rsidP="003858BB">
            <w:pPr>
              <w:pStyle w:val="NormalWeb"/>
              <w:numPr>
                <w:ilvl w:val="1"/>
                <w:numId w:val="2"/>
              </w:numPr>
              <w:spacing w:before="120" w:beforeAutospacing="0" w:after="120" w:afterAutospacing="0"/>
              <w:ind w:left="792"/>
              <w:rPr>
                <w:rStyle w:val="Strong"/>
                <w:rFonts w:ascii="Verdana" w:hAnsi="Verdana"/>
                <w:b w:val="0"/>
                <w:bCs w:val="0"/>
              </w:rPr>
            </w:pPr>
            <w:r w:rsidRPr="00E2562B">
              <w:rPr>
                <w:rStyle w:val="Strong"/>
                <w:rFonts w:ascii="Verdana" w:hAnsi="Verdana"/>
                <w:b w:val="0"/>
                <w:bCs w:val="0"/>
              </w:rPr>
              <w:t>If a match is</w:t>
            </w:r>
            <w:r w:rsidRPr="0045157D">
              <w:rPr>
                <w:rStyle w:val="Strong"/>
                <w:rFonts w:ascii="Verdana" w:hAnsi="Verdana"/>
              </w:rPr>
              <w:t xml:space="preserve"> </w:t>
            </w:r>
            <w:r w:rsidR="009608E8" w:rsidRPr="0045157D">
              <w:rPr>
                <w:rStyle w:val="Strong"/>
                <w:rFonts w:ascii="Verdana" w:hAnsi="Verdana"/>
              </w:rPr>
              <w:t>found</w:t>
            </w:r>
            <w:r w:rsidR="00A4033A">
              <w:rPr>
                <w:rStyle w:val="Strong"/>
                <w:rFonts w:ascii="Verdana" w:hAnsi="Verdana"/>
                <w:b w:val="0"/>
                <w:bCs w:val="0"/>
              </w:rPr>
              <w:t xml:space="preserve"> Transfer to Aetna Senior Team to build eligibility file, </w:t>
            </w:r>
            <w:r w:rsidR="00A4033A" w:rsidRPr="00A4033A">
              <w:rPr>
                <w:rStyle w:val="Strong"/>
                <w:rFonts w:ascii="Verdana" w:hAnsi="Verdana"/>
              </w:rPr>
              <w:t>1-844-203-6242</w:t>
            </w:r>
            <w:r w:rsidR="00A4033A">
              <w:rPr>
                <w:rStyle w:val="Strong"/>
                <w:rFonts w:ascii="Verdana" w:hAnsi="Verdana"/>
                <w:b w:val="0"/>
                <w:bCs w:val="0"/>
              </w:rPr>
              <w:t>.</w:t>
            </w:r>
          </w:p>
          <w:p w14:paraId="51AF3B2A" w14:textId="44A1F31E" w:rsidR="00891851" w:rsidRPr="007E65D7" w:rsidRDefault="00A4033A" w:rsidP="00A4033A">
            <w:pPr>
              <w:pStyle w:val="NormalWeb"/>
              <w:numPr>
                <w:ilvl w:val="1"/>
                <w:numId w:val="2"/>
              </w:numPr>
              <w:spacing w:before="120" w:beforeAutospacing="0" w:after="120" w:afterAutospacing="0"/>
              <w:ind w:left="792"/>
              <w:rPr>
                <w:rFonts w:ascii="Verdana" w:hAnsi="Verdana"/>
                <w:color w:val="000000"/>
              </w:rPr>
            </w:pPr>
            <w:r w:rsidRPr="00E2562B">
              <w:rPr>
                <w:rStyle w:val="Strong"/>
                <w:rFonts w:ascii="Verdana" w:hAnsi="Verdana"/>
                <w:b w:val="0"/>
                <w:bCs w:val="0"/>
              </w:rPr>
              <w:t>If a match is</w:t>
            </w:r>
            <w:r w:rsidRPr="0045157D">
              <w:rPr>
                <w:rStyle w:val="Strong"/>
                <w:rFonts w:ascii="Verdana" w:hAnsi="Verdana"/>
              </w:rPr>
              <w:t xml:space="preserve"> not found:</w:t>
            </w:r>
            <w:r>
              <w:rPr>
                <w:rStyle w:val="Strong"/>
                <w:rFonts w:ascii="Verdana" w:hAnsi="Verdana"/>
                <w:b w:val="0"/>
                <w:bCs w:val="0"/>
              </w:rPr>
              <w:t xml:space="preserve"> Refer to </w:t>
            </w:r>
            <w:hyperlink r:id="rId59" w:anchor="!/view?docid=cba9d073-9e46-4d90-b86f-4566793c40f3" w:history="1">
              <w:r w:rsidRPr="00A4033A">
                <w:rPr>
                  <w:rStyle w:val="Hyperlink"/>
                  <w:rFonts w:ascii="Verdana" w:hAnsi="Verdana"/>
                </w:rPr>
                <w:t>Compass - Resolution of Eligibility Issues (062827)</w:t>
              </w:r>
            </w:hyperlink>
            <w:r>
              <w:rPr>
                <w:rStyle w:val="Strong"/>
                <w:rFonts w:ascii="Verdana" w:hAnsi="Verdana"/>
                <w:b w:val="0"/>
                <w:bCs w:val="0"/>
              </w:rPr>
              <w:t>.</w:t>
            </w:r>
          </w:p>
        </w:tc>
      </w:tr>
    </w:tbl>
    <w:p w14:paraId="70F8A97B" w14:textId="77777777" w:rsidR="00F46594" w:rsidRDefault="00F46594" w:rsidP="004F72EF">
      <w:pPr>
        <w:pStyle w:val="NormalWeb"/>
        <w:spacing w:before="120" w:beforeAutospacing="0" w:after="120" w:afterAutospacing="0"/>
      </w:pPr>
    </w:p>
    <w:p w14:paraId="065C3463" w14:textId="3F927754" w:rsidR="006B764E" w:rsidRPr="00804F2D" w:rsidRDefault="004926DF" w:rsidP="00804F2D">
      <w:pPr>
        <w:spacing w:before="60" w:after="60"/>
        <w:jc w:val="right"/>
        <w:rPr>
          <w:rFonts w:ascii="Verdana" w:hAnsi="Verdana"/>
          <w:color w:val="000000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6B764E" w:rsidRPr="006C6009" w14:paraId="15D6D632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A42F5A7" w14:textId="77777777" w:rsidR="006B764E" w:rsidRPr="006C6009" w:rsidRDefault="006B764E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50" w:name="_Toc77852634"/>
            <w:bookmarkStart w:id="51" w:name="_Toc205895180"/>
            <w:r w:rsidRPr="006C6009">
              <w:rPr>
                <w:rFonts w:ascii="Verdana" w:hAnsi="Verdana"/>
                <w:i w:val="0"/>
                <w:iCs w:val="0"/>
              </w:rPr>
              <w:t>Search by Retail Rx</w:t>
            </w:r>
            <w:bookmarkEnd w:id="50"/>
            <w:bookmarkEnd w:id="51"/>
          </w:p>
        </w:tc>
      </w:tr>
    </w:tbl>
    <w:p w14:paraId="1FACB395" w14:textId="0AFC545B" w:rsidR="007B6928" w:rsidRPr="006C6009" w:rsidRDefault="007B6928" w:rsidP="003858BB">
      <w:pPr>
        <w:spacing w:before="120" w:after="120"/>
        <w:rPr>
          <w:rFonts w:ascii="Verdana" w:hAnsi="Verdana"/>
          <w:b/>
          <w:bCs/>
        </w:rPr>
      </w:pPr>
      <w:r w:rsidRPr="006C6009">
        <w:rPr>
          <w:rFonts w:ascii="Verdana" w:hAnsi="Verdana"/>
          <w:b/>
          <w:bCs/>
        </w:rPr>
        <w:t>Notes</w:t>
      </w:r>
      <w:r w:rsidR="00F4413B">
        <w:rPr>
          <w:rFonts w:ascii="Verdana" w:hAnsi="Verdana"/>
          <w:b/>
          <w:bCs/>
        </w:rPr>
        <w:t xml:space="preserve">:  </w:t>
      </w:r>
    </w:p>
    <w:p w14:paraId="40F52882" w14:textId="77777777" w:rsidR="00940CFA" w:rsidRPr="006C6009" w:rsidRDefault="001249E9" w:rsidP="002939DF">
      <w:pPr>
        <w:pStyle w:val="ListParagraph"/>
        <w:numPr>
          <w:ilvl w:val="0"/>
          <w:numId w:val="11"/>
        </w:numPr>
        <w:spacing w:before="120" w:after="120"/>
        <w:ind w:left="432"/>
        <w:contextualSpacing w:val="0"/>
        <w:rPr>
          <w:rFonts w:ascii="Verdana" w:hAnsi="Verdana"/>
        </w:rPr>
      </w:pPr>
      <w:bookmarkStart w:id="52" w:name="OLE_LINK50"/>
      <w:bookmarkStart w:id="53" w:name="OLE_LINK10"/>
      <w:r w:rsidRPr="0077604D">
        <w:rPr>
          <w:rFonts w:ascii="Verdana" w:hAnsi="Verdana"/>
        </w:rPr>
        <w:t>Retail Rx</w:t>
      </w:r>
      <w:r w:rsidR="007B6928" w:rsidRPr="0077604D">
        <w:rPr>
          <w:rFonts w:ascii="Verdana" w:hAnsi="Verdana"/>
        </w:rPr>
        <w:t xml:space="preserve"> </w:t>
      </w:r>
      <w:r w:rsidR="001E2423" w:rsidRPr="0077604D">
        <w:rPr>
          <w:rFonts w:ascii="Verdana" w:hAnsi="Verdana"/>
        </w:rPr>
        <w:t>S</w:t>
      </w:r>
      <w:r w:rsidR="007B6928" w:rsidRPr="0077604D">
        <w:rPr>
          <w:rFonts w:ascii="Verdana" w:hAnsi="Verdana"/>
        </w:rPr>
        <w:t xml:space="preserve">earch results will display active eligibility based on </w:t>
      </w:r>
      <w:r w:rsidR="001E2423" w:rsidRPr="0077604D">
        <w:rPr>
          <w:rFonts w:ascii="Verdana" w:hAnsi="Verdana"/>
        </w:rPr>
        <w:t>the current</w:t>
      </w:r>
      <w:r w:rsidR="007B6928" w:rsidRPr="0077604D">
        <w:rPr>
          <w:rFonts w:ascii="Verdana" w:hAnsi="Verdana"/>
        </w:rPr>
        <w:t xml:space="preserve"> date.</w:t>
      </w:r>
      <w:r w:rsidR="001E2423" w:rsidRPr="0077604D">
        <w:rPr>
          <w:rFonts w:ascii="Verdana" w:hAnsi="Verdana"/>
        </w:rPr>
        <w:t xml:space="preserve"> </w:t>
      </w:r>
      <w:r w:rsidR="007B6928" w:rsidRPr="0077604D">
        <w:rPr>
          <w:rFonts w:ascii="Verdana" w:hAnsi="Verdana"/>
        </w:rPr>
        <w:t>To view future or past eligibility</w:t>
      </w:r>
      <w:r w:rsidR="001E2423" w:rsidRPr="0077604D">
        <w:rPr>
          <w:rFonts w:ascii="Verdana" w:hAnsi="Verdana"/>
        </w:rPr>
        <w:t>,</w:t>
      </w:r>
      <w:r w:rsidR="007B6928" w:rsidRPr="0077604D">
        <w:rPr>
          <w:rFonts w:ascii="Verdana" w:hAnsi="Verdana"/>
        </w:rPr>
        <w:t xml:space="preserve"> use the inactive coverage </w:t>
      </w:r>
      <w:r w:rsidR="001E2423" w:rsidRPr="0077604D">
        <w:rPr>
          <w:rFonts w:ascii="Verdana" w:hAnsi="Verdana"/>
        </w:rPr>
        <w:t xml:space="preserve">Search </w:t>
      </w:r>
      <w:r w:rsidR="007B6928" w:rsidRPr="0077604D">
        <w:rPr>
          <w:rFonts w:ascii="Verdana" w:hAnsi="Verdana"/>
        </w:rPr>
        <w:t>filter.</w:t>
      </w:r>
      <w:r w:rsidR="000A2577" w:rsidRPr="0077604D">
        <w:rPr>
          <w:rFonts w:ascii="Verdana" w:hAnsi="Verdana"/>
        </w:rPr>
        <w:t xml:space="preserve"> </w:t>
      </w:r>
      <w:bookmarkStart w:id="54" w:name="OLE_LINK31"/>
    </w:p>
    <w:p w14:paraId="165612FB" w14:textId="3397E76A" w:rsidR="0006459D" w:rsidRPr="0077604D" w:rsidRDefault="0006459D" w:rsidP="002939DF">
      <w:pPr>
        <w:pStyle w:val="ListParagraph"/>
        <w:numPr>
          <w:ilvl w:val="0"/>
          <w:numId w:val="11"/>
        </w:numPr>
        <w:spacing w:before="120" w:after="120"/>
        <w:ind w:left="432"/>
        <w:contextualSpacing w:val="0"/>
        <w:rPr>
          <w:rFonts w:ascii="Verdana" w:hAnsi="Verdana"/>
        </w:rPr>
      </w:pPr>
      <w:r w:rsidRPr="006C6009">
        <w:rPr>
          <w:rFonts w:ascii="Verdana" w:hAnsi="Verdana"/>
        </w:rPr>
        <w:t xml:space="preserve">A search can be conducted at any time. It is not necessary to close the </w:t>
      </w:r>
      <w:r w:rsidR="00E1462A" w:rsidRPr="006C6009">
        <w:rPr>
          <w:rFonts w:ascii="Verdana" w:hAnsi="Verdana"/>
        </w:rPr>
        <w:t>members’</w:t>
      </w:r>
      <w:r w:rsidRPr="006C6009">
        <w:rPr>
          <w:rFonts w:ascii="Verdana" w:hAnsi="Verdana"/>
        </w:rPr>
        <w:t xml:space="preserve"> account to use the Search feature. Alternate between the </w:t>
      </w:r>
      <w:r w:rsidRPr="006C6009">
        <w:rPr>
          <w:rFonts w:ascii="Verdana" w:hAnsi="Verdana"/>
          <w:b/>
          <w:bCs/>
        </w:rPr>
        <w:t>Member Case</w:t>
      </w:r>
      <w:r w:rsidRPr="006C6009">
        <w:rPr>
          <w:rFonts w:ascii="Verdana" w:hAnsi="Verdana"/>
        </w:rPr>
        <w:t xml:space="preserve"> tab and </w:t>
      </w:r>
      <w:r w:rsidRPr="006C6009">
        <w:rPr>
          <w:rFonts w:ascii="Verdana" w:hAnsi="Verdana"/>
          <w:b/>
          <w:bCs/>
        </w:rPr>
        <w:t>Search</w:t>
      </w:r>
      <w:r w:rsidR="00986F27">
        <w:rPr>
          <w:rFonts w:ascii="Verdana" w:hAnsi="Verdana"/>
          <w:b/>
          <w:bCs/>
        </w:rPr>
        <w:t xml:space="preserve"> (New UI)</w:t>
      </w:r>
      <w:r w:rsidRPr="006C6009">
        <w:rPr>
          <w:rFonts w:ascii="Verdana" w:hAnsi="Verdana"/>
        </w:rPr>
        <w:t xml:space="preserve"> tab.</w:t>
      </w:r>
    </w:p>
    <w:bookmarkEnd w:id="52"/>
    <w:bookmarkEnd w:id="53"/>
    <w:bookmarkEnd w:id="54"/>
    <w:p w14:paraId="3047EECC" w14:textId="2E0DC40A" w:rsidR="007F34BE" w:rsidRPr="0077604D" w:rsidRDefault="00F46594" w:rsidP="003858BB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Refer to table:</w:t>
      </w:r>
      <w:r w:rsidR="00BC7444" w:rsidRPr="006C6009">
        <w:rPr>
          <w:rFonts w:ascii="Verdana" w:hAnsi="Verdana"/>
          <w:color w:val="2B579A"/>
        </w:rPr>
        <w:tab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3"/>
        <w:gridCol w:w="1619"/>
        <w:gridCol w:w="5343"/>
        <w:gridCol w:w="5345"/>
      </w:tblGrid>
      <w:tr w:rsidR="008660C3" w:rsidRPr="006C6009" w14:paraId="5D275052" w14:textId="77777777" w:rsidTr="00397990"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169A4E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Step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2A706A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8660C3" w:rsidRPr="006C6009" w14:paraId="49F98C78" w14:textId="77777777" w:rsidTr="00397990"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1545F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A0A6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 xml:space="preserve">From the </w:t>
            </w:r>
            <w:r w:rsidRPr="006C6009">
              <w:rPr>
                <w:rFonts w:ascii="Verdana" w:hAnsi="Verdana"/>
                <w:b/>
                <w:bCs/>
              </w:rPr>
              <w:t>Search</w:t>
            </w:r>
            <w:r>
              <w:rPr>
                <w:rFonts w:ascii="Verdana" w:hAnsi="Verdana"/>
                <w:b/>
                <w:bCs/>
              </w:rPr>
              <w:t xml:space="preserve"> (New UI)</w:t>
            </w:r>
            <w:r w:rsidRPr="006C6009">
              <w:rPr>
                <w:rFonts w:ascii="Verdana" w:hAnsi="Verdana"/>
                <w:b/>
                <w:bCs/>
              </w:rPr>
              <w:t xml:space="preserve"> </w:t>
            </w:r>
            <w:r w:rsidRPr="006C6009">
              <w:rPr>
                <w:rFonts w:ascii="Verdana" w:hAnsi="Verdana"/>
              </w:rPr>
              <w:t xml:space="preserve">screen, select the </w:t>
            </w:r>
            <w:r w:rsidRPr="006C6009">
              <w:rPr>
                <w:rFonts w:ascii="Verdana" w:hAnsi="Verdana"/>
                <w:b/>
                <w:bCs/>
              </w:rPr>
              <w:t>Search by</w:t>
            </w:r>
            <w:r w:rsidRPr="006C6009">
              <w:rPr>
                <w:rFonts w:ascii="Verdana" w:hAnsi="Verdana"/>
              </w:rPr>
              <w:t xml:space="preserve"> </w:t>
            </w:r>
            <w:r w:rsidRPr="006C6009">
              <w:rPr>
                <w:rFonts w:ascii="Verdana" w:hAnsi="Verdana"/>
                <w:b/>
                <w:bCs/>
              </w:rPr>
              <w:t>Retail Rx</w:t>
            </w:r>
            <w:r w:rsidRPr="006C6009">
              <w:rPr>
                <w:rFonts w:ascii="Verdana" w:hAnsi="Verdana"/>
              </w:rPr>
              <w:t xml:space="preserve"> tab to search by Retail R</w:t>
            </w:r>
            <w:r>
              <w:rPr>
                <w:rFonts w:ascii="Verdana" w:hAnsi="Verdana"/>
              </w:rPr>
              <w:t>x</w:t>
            </w:r>
            <w:r w:rsidRPr="006C6009">
              <w:rPr>
                <w:rFonts w:ascii="Verdana" w:hAnsi="Verdana"/>
              </w:rPr>
              <w:t xml:space="preserve">. </w:t>
            </w:r>
          </w:p>
          <w:p w14:paraId="1C75B582" w14:textId="77777777" w:rsidR="008660C3" w:rsidRPr="006C6009" w:rsidRDefault="008660C3" w:rsidP="002E50F1">
            <w:pPr>
              <w:pStyle w:val="ListParagraph"/>
              <w:spacing w:before="120" w:after="120"/>
              <w:ind w:left="486"/>
              <w:rPr>
                <w:rFonts w:ascii="Verdana" w:hAnsi="Verdana"/>
              </w:rPr>
            </w:pPr>
          </w:p>
          <w:p w14:paraId="6AC0EE5A" w14:textId="0D3CD631" w:rsidR="008660C3" w:rsidRPr="006C6009" w:rsidRDefault="008660C3" w:rsidP="002E50F1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>This screen contains the following fields</w:t>
            </w:r>
            <w:r w:rsidR="00F4413B">
              <w:rPr>
                <w:rFonts w:ascii="Verdana" w:hAnsi="Verdana"/>
              </w:rPr>
              <w:t xml:space="preserve">:  </w:t>
            </w:r>
          </w:p>
          <w:p w14:paraId="0684E065" w14:textId="77777777" w:rsidR="008660C3" w:rsidRPr="0077604D" w:rsidRDefault="008660C3" w:rsidP="002939DF">
            <w:pPr>
              <w:pStyle w:val="ListParagraph"/>
              <w:numPr>
                <w:ilvl w:val="0"/>
                <w:numId w:val="12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77604D">
              <w:rPr>
                <w:rFonts w:ascii="Verdana" w:hAnsi="Verdana"/>
              </w:rPr>
              <w:t xml:space="preserve">NPI/NCPDP (numeric 7 Digit NCPDP or 10 Digit NPI)  </w:t>
            </w:r>
          </w:p>
          <w:p w14:paraId="32A1332C" w14:textId="77777777" w:rsidR="008660C3" w:rsidRPr="0077604D" w:rsidRDefault="008660C3" w:rsidP="002939DF">
            <w:pPr>
              <w:pStyle w:val="ListParagraph"/>
              <w:numPr>
                <w:ilvl w:val="0"/>
                <w:numId w:val="12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77604D">
              <w:rPr>
                <w:rFonts w:ascii="Verdana" w:hAnsi="Verdana"/>
              </w:rPr>
              <w:t>Transmitted Date (format MM/DD/YYYY - defaults to current)</w:t>
            </w:r>
          </w:p>
          <w:p w14:paraId="6D34E677" w14:textId="77777777" w:rsidR="008660C3" w:rsidRPr="0077604D" w:rsidRDefault="008660C3" w:rsidP="002939DF">
            <w:pPr>
              <w:pStyle w:val="ListParagraph"/>
              <w:numPr>
                <w:ilvl w:val="0"/>
                <w:numId w:val="12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77604D">
              <w:rPr>
                <w:rFonts w:ascii="Verdana" w:hAnsi="Verdana"/>
              </w:rPr>
              <w:t>Fill Date (format MM/DD/YYYY)</w:t>
            </w:r>
          </w:p>
          <w:p w14:paraId="217A4803" w14:textId="77777777" w:rsidR="008660C3" w:rsidRPr="0077604D" w:rsidRDefault="008660C3" w:rsidP="002939DF">
            <w:pPr>
              <w:pStyle w:val="ListParagraph"/>
              <w:numPr>
                <w:ilvl w:val="0"/>
                <w:numId w:val="12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77604D">
              <w:rPr>
                <w:rFonts w:ascii="Verdana" w:hAnsi="Verdana"/>
              </w:rPr>
              <w:t>Retail Rx Number</w:t>
            </w:r>
          </w:p>
          <w:p w14:paraId="6B295A67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2C7E0DEA" w14:textId="61268036" w:rsidR="008660C3" w:rsidRPr="006C6009" w:rsidRDefault="0079689A" w:rsidP="002E50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24F199" wp14:editId="033A1BFC">
                  <wp:extent cx="8229600" cy="2359635"/>
                  <wp:effectExtent l="0" t="0" r="0" b="3175"/>
                  <wp:docPr id="1144721774" name="Picture 1144721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3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8A471" w14:textId="77777777" w:rsidR="008660C3" w:rsidRPr="006C6009" w:rsidRDefault="008660C3" w:rsidP="002E50F1">
            <w:pPr>
              <w:pStyle w:val="ListParagraph"/>
              <w:spacing w:before="120" w:after="120"/>
              <w:ind w:left="360"/>
              <w:rPr>
                <w:rFonts w:ascii="Verdana" w:hAnsi="Verdana"/>
              </w:rPr>
            </w:pPr>
          </w:p>
        </w:tc>
      </w:tr>
      <w:tr w:rsidR="008660C3" w:rsidRPr="006C6009" w14:paraId="3F57B88E" w14:textId="77777777" w:rsidTr="00397990"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B688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1F097" w14:textId="30649C6A" w:rsidR="008660C3" w:rsidRPr="006C6009" w:rsidRDefault="008660C3" w:rsidP="0076021C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>Perform a search using any of the following criteria</w:t>
            </w:r>
            <w:r w:rsidR="00F4413B">
              <w:rPr>
                <w:rFonts w:ascii="Verdana" w:hAnsi="Verdana"/>
              </w:rPr>
              <w:t>:</w:t>
            </w:r>
          </w:p>
        </w:tc>
      </w:tr>
      <w:tr w:rsidR="0079689A" w:rsidRPr="006C6009" w14:paraId="460FEB48" w14:textId="77777777" w:rsidTr="00397990">
        <w:tc>
          <w:tcPr>
            <w:tcW w:w="261" w:type="pct"/>
            <w:vMerge/>
            <w:vAlign w:val="center"/>
            <w:hideMark/>
          </w:tcPr>
          <w:p w14:paraId="2350086A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5F8267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If searching by…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1A9696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79689A" w:rsidRPr="006C6009" w14:paraId="7B448336" w14:textId="77777777" w:rsidTr="00397990">
        <w:tc>
          <w:tcPr>
            <w:tcW w:w="261" w:type="pct"/>
            <w:vMerge/>
            <w:vAlign w:val="center"/>
            <w:hideMark/>
          </w:tcPr>
          <w:p w14:paraId="6BC20D7C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C3035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 xml:space="preserve">NPI/NCPDP 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1EB6" w14:textId="635DCDDD" w:rsidR="008660C3" w:rsidRPr="007850A7" w:rsidRDefault="008660C3" w:rsidP="002939DF">
            <w:pPr>
              <w:pStyle w:val="ListParagraph"/>
              <w:numPr>
                <w:ilvl w:val="0"/>
                <w:numId w:val="26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E50F1">
              <w:rPr>
                <w:rFonts w:ascii="Verdana" w:hAnsi="Verdana"/>
              </w:rPr>
              <w:t xml:space="preserve">Complete the </w:t>
            </w:r>
            <w:r w:rsidRPr="002E50F1">
              <w:rPr>
                <w:rFonts w:ascii="Verdana" w:hAnsi="Verdana"/>
                <w:b/>
                <w:bCs/>
              </w:rPr>
              <w:t xml:space="preserve">NPI/NCPDP </w:t>
            </w:r>
            <w:r w:rsidRPr="002E50F1">
              <w:rPr>
                <w:rFonts w:ascii="Verdana" w:hAnsi="Verdana"/>
              </w:rPr>
              <w:t>field.</w:t>
            </w:r>
          </w:p>
          <w:p w14:paraId="01033664" w14:textId="20AF8A01" w:rsidR="008660C3" w:rsidRPr="007850A7" w:rsidRDefault="008660C3" w:rsidP="002939DF">
            <w:pPr>
              <w:pStyle w:val="ListParagraph"/>
              <w:numPr>
                <w:ilvl w:val="0"/>
                <w:numId w:val="26"/>
              </w:numPr>
              <w:spacing w:before="120" w:after="120"/>
              <w:ind w:left="432"/>
              <w:contextualSpacing w:val="0"/>
              <w:rPr>
                <w:rFonts w:ascii="Verdana" w:hAnsi="Verdana"/>
                <w:b/>
                <w:bCs/>
              </w:rPr>
            </w:pPr>
            <w:r w:rsidRPr="002E50F1">
              <w:rPr>
                <w:rFonts w:ascii="Verdana" w:hAnsi="Verdana"/>
              </w:rPr>
              <w:t xml:space="preserve">Click </w:t>
            </w:r>
            <w:r w:rsidRPr="002E50F1">
              <w:rPr>
                <w:rFonts w:ascii="Verdana" w:hAnsi="Verdana"/>
                <w:b/>
                <w:bCs/>
              </w:rPr>
              <w:t>Search</w:t>
            </w:r>
            <w:r w:rsidRPr="002E50F1">
              <w:rPr>
                <w:rFonts w:ascii="Verdana" w:hAnsi="Verdana"/>
              </w:rPr>
              <w:t>.</w:t>
            </w:r>
          </w:p>
          <w:p w14:paraId="734A4782" w14:textId="0E8D9217" w:rsidR="008660C3" w:rsidRPr="002473DC" w:rsidRDefault="008660C3" w:rsidP="007850A7">
            <w:pPr>
              <w:spacing w:before="120" w:after="120"/>
              <w:ind w:left="432"/>
              <w:rPr>
                <w:rFonts w:ascii="Verdana" w:hAnsi="Verdana"/>
                <w:color w:val="FF0000"/>
              </w:rPr>
            </w:pPr>
            <w:r w:rsidRPr="006C6009">
              <w:rPr>
                <w:rFonts w:ascii="Verdana" w:hAnsi="Verdana"/>
                <w:b/>
                <w:bCs/>
              </w:rPr>
              <w:t>Result</w:t>
            </w:r>
            <w:r w:rsidR="00F4413B">
              <w:rPr>
                <w:rFonts w:ascii="Verdana" w:hAnsi="Verdana"/>
                <w:b/>
                <w:bCs/>
              </w:rPr>
              <w:t xml:space="preserve">: </w:t>
            </w:r>
            <w:r w:rsidRPr="006C6009">
              <w:rPr>
                <w:rFonts w:ascii="Verdana" w:hAnsi="Verdana"/>
              </w:rPr>
              <w:t>Pharmacy name displays under</w:t>
            </w:r>
            <w:r w:rsidRPr="006C6009">
              <w:rPr>
                <w:rFonts w:ascii="Verdana" w:hAnsi="Verdana"/>
                <w:b/>
                <w:bCs/>
              </w:rPr>
              <w:t xml:space="preserve"> </w:t>
            </w:r>
            <w:r w:rsidRPr="002473DC">
              <w:rPr>
                <w:rFonts w:ascii="Verdana" w:hAnsi="Verdana"/>
              </w:rPr>
              <w:t>NPI/NCPDP field. Information populated in this field will carry over to the NPI field on the Authentication screen.</w:t>
            </w:r>
          </w:p>
          <w:p w14:paraId="03A63460" w14:textId="77777777" w:rsidR="008660C3" w:rsidRPr="006C6009" w:rsidRDefault="008660C3" w:rsidP="002E50F1">
            <w:pPr>
              <w:spacing w:before="120" w:after="120"/>
              <w:ind w:left="360"/>
              <w:rPr>
                <w:rFonts w:ascii="Verdana" w:hAnsi="Verdana"/>
                <w:b/>
              </w:rPr>
            </w:pPr>
          </w:p>
          <w:p w14:paraId="58E40BAC" w14:textId="293D72AD" w:rsidR="008660C3" w:rsidRPr="006C6009" w:rsidRDefault="008660C3" w:rsidP="002473DC">
            <w:pPr>
              <w:spacing w:before="120" w:after="120"/>
              <w:ind w:left="432"/>
              <w:rPr>
                <w:rFonts w:ascii="Verdana" w:hAnsi="Verdana"/>
                <w:bCs/>
              </w:rPr>
            </w:pPr>
            <w:r w:rsidRPr="006C6009">
              <w:rPr>
                <w:rFonts w:ascii="Verdana" w:hAnsi="Verdana"/>
                <w:b/>
              </w:rPr>
              <w:t>Note</w:t>
            </w:r>
            <w:r w:rsidR="00F4413B">
              <w:rPr>
                <w:rFonts w:ascii="Verdana" w:hAnsi="Verdana"/>
                <w:b/>
              </w:rPr>
              <w:t xml:space="preserve">: </w:t>
            </w:r>
            <w:r w:rsidRPr="006C6009">
              <w:rPr>
                <w:rFonts w:ascii="Verdana" w:hAnsi="Verdana"/>
                <w:bCs/>
              </w:rPr>
              <w:t>Incorrectly populated fields result</w:t>
            </w:r>
            <w:r w:rsidR="002473DC">
              <w:rPr>
                <w:rFonts w:ascii="Verdana" w:hAnsi="Verdana"/>
                <w:bCs/>
              </w:rPr>
              <w:t>s</w:t>
            </w:r>
            <w:r w:rsidRPr="006C6009">
              <w:rPr>
                <w:rFonts w:ascii="Verdana" w:hAnsi="Verdana"/>
                <w:bCs/>
              </w:rPr>
              <w:t xml:space="preserve"> in an error including, but not limited to</w:t>
            </w:r>
            <w:r w:rsidR="00F4413B">
              <w:rPr>
                <w:rFonts w:ascii="Verdana" w:hAnsi="Verdana"/>
                <w:bCs/>
              </w:rPr>
              <w:t xml:space="preserve">:  </w:t>
            </w:r>
          </w:p>
          <w:p w14:paraId="3FA0BE0B" w14:textId="0E53748C" w:rsidR="008660C3" w:rsidRPr="006C6009" w:rsidRDefault="0079689A" w:rsidP="002E50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57647E4" wp14:editId="55B0FEA5">
                  <wp:extent cx="3400000" cy="876190"/>
                  <wp:effectExtent l="0" t="0" r="0" b="635"/>
                  <wp:docPr id="1144721772" name="Picture 1144721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78FCE" w14:textId="77777777" w:rsidR="008660C3" w:rsidRPr="006C6009" w:rsidRDefault="008660C3" w:rsidP="002E50F1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79689A" w:rsidRPr="006C6009" w14:paraId="30AD7E4C" w14:textId="77777777" w:rsidTr="00397990">
        <w:tc>
          <w:tcPr>
            <w:tcW w:w="261" w:type="pct"/>
            <w:vMerge/>
            <w:vAlign w:val="center"/>
            <w:hideMark/>
          </w:tcPr>
          <w:p w14:paraId="0E6AA35C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B3E6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NPI/NCPDP</w:t>
            </w:r>
          </w:p>
          <w:p w14:paraId="0B47503B" w14:textId="64335386" w:rsidR="008660C3" w:rsidRPr="006C6009" w:rsidRDefault="002473DC" w:rsidP="002E50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and</w:t>
            </w:r>
          </w:p>
          <w:p w14:paraId="49DD9A76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 xml:space="preserve">Transmitted Date </w:t>
            </w:r>
          </w:p>
          <w:p w14:paraId="557B6F17" w14:textId="2C0129BC" w:rsidR="008660C3" w:rsidRPr="002473DC" w:rsidRDefault="002473DC" w:rsidP="002E50F1">
            <w:pPr>
              <w:spacing w:before="120" w:after="120"/>
              <w:rPr>
                <w:rFonts w:ascii="Verdana" w:hAnsi="Verdana"/>
              </w:rPr>
            </w:pPr>
            <w:r w:rsidRPr="002473DC">
              <w:rPr>
                <w:rFonts w:ascii="Verdana" w:hAnsi="Verdana"/>
              </w:rPr>
              <w:t>and/or</w:t>
            </w:r>
          </w:p>
          <w:p w14:paraId="7B61B778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Fill Date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E79DC" w14:textId="4D6847A6" w:rsidR="008660C3" w:rsidRPr="007850A7" w:rsidRDefault="008660C3" w:rsidP="002939DF">
            <w:pPr>
              <w:pStyle w:val="ListParagraph"/>
              <w:numPr>
                <w:ilvl w:val="0"/>
                <w:numId w:val="27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E50F1">
              <w:rPr>
                <w:rFonts w:ascii="Verdana" w:hAnsi="Verdana"/>
              </w:rPr>
              <w:t xml:space="preserve">Complete the </w:t>
            </w:r>
            <w:r w:rsidRPr="002E50F1">
              <w:rPr>
                <w:rFonts w:ascii="Verdana" w:hAnsi="Verdana"/>
                <w:b/>
                <w:bCs/>
              </w:rPr>
              <w:t xml:space="preserve">NPI/NCPDP </w:t>
            </w:r>
            <w:r w:rsidRPr="002E50F1">
              <w:rPr>
                <w:rFonts w:ascii="Verdana" w:hAnsi="Verdana"/>
              </w:rPr>
              <w:t>field,</w:t>
            </w:r>
            <w:r w:rsidRPr="002E50F1">
              <w:rPr>
                <w:rFonts w:ascii="Verdana" w:hAnsi="Verdana"/>
                <w:b/>
                <w:bCs/>
              </w:rPr>
              <w:t xml:space="preserve"> </w:t>
            </w:r>
            <w:r w:rsidRPr="002E50F1">
              <w:rPr>
                <w:rFonts w:ascii="Verdana" w:hAnsi="Verdana"/>
              </w:rPr>
              <w:t xml:space="preserve">the </w:t>
            </w:r>
            <w:r w:rsidRPr="002E50F1">
              <w:rPr>
                <w:rFonts w:ascii="Verdana" w:hAnsi="Verdana"/>
                <w:b/>
                <w:bCs/>
              </w:rPr>
              <w:t>Transmitted Date</w:t>
            </w:r>
            <w:r w:rsidRPr="002E50F1">
              <w:rPr>
                <w:rFonts w:ascii="Verdana" w:hAnsi="Verdana"/>
              </w:rPr>
              <w:t xml:space="preserve"> field, </w:t>
            </w:r>
            <w:r w:rsidRPr="002E50F1">
              <w:rPr>
                <w:rFonts w:ascii="Verdana" w:hAnsi="Verdana"/>
                <w:b/>
                <w:bCs/>
              </w:rPr>
              <w:t>AND/OR</w:t>
            </w:r>
            <w:r w:rsidRPr="002E50F1">
              <w:rPr>
                <w:rFonts w:ascii="Verdana" w:hAnsi="Verdana"/>
              </w:rPr>
              <w:t xml:space="preserve"> the </w:t>
            </w:r>
            <w:r w:rsidRPr="002E50F1">
              <w:rPr>
                <w:rFonts w:ascii="Verdana" w:hAnsi="Verdana"/>
                <w:b/>
                <w:bCs/>
              </w:rPr>
              <w:t>Fill Date</w:t>
            </w:r>
            <w:r w:rsidRPr="002E50F1">
              <w:rPr>
                <w:rFonts w:ascii="Verdana" w:hAnsi="Verdana"/>
              </w:rPr>
              <w:t xml:space="preserve"> field. </w:t>
            </w:r>
          </w:p>
          <w:p w14:paraId="392690DC" w14:textId="34919781" w:rsidR="002E50F1" w:rsidRPr="007850A7" w:rsidRDefault="008660C3" w:rsidP="002939DF">
            <w:pPr>
              <w:pStyle w:val="ListParagraph"/>
              <w:numPr>
                <w:ilvl w:val="0"/>
                <w:numId w:val="27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E50F1">
              <w:rPr>
                <w:rFonts w:ascii="Verdana" w:hAnsi="Verdana"/>
              </w:rPr>
              <w:t xml:space="preserve">Click </w:t>
            </w:r>
            <w:r w:rsidRPr="002E50F1">
              <w:rPr>
                <w:rFonts w:ascii="Verdana" w:hAnsi="Verdana"/>
                <w:b/>
                <w:bCs/>
              </w:rPr>
              <w:t>Search</w:t>
            </w:r>
            <w:r w:rsidRPr="002E50F1">
              <w:rPr>
                <w:rFonts w:ascii="Verdana" w:hAnsi="Verdana"/>
              </w:rPr>
              <w:t>.</w:t>
            </w:r>
          </w:p>
          <w:p w14:paraId="43ECC647" w14:textId="506DEE6D" w:rsidR="008660C3" w:rsidRPr="002E50F1" w:rsidRDefault="41867FE8" w:rsidP="002939DF">
            <w:pPr>
              <w:pStyle w:val="ListParagraph"/>
              <w:numPr>
                <w:ilvl w:val="0"/>
                <w:numId w:val="27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3537D7CF">
              <w:rPr>
                <w:rFonts w:ascii="Verdana" w:hAnsi="Verdana"/>
              </w:rPr>
              <w:t>Adjust Transmitted Date and Fill Date as needed to locate the account.</w:t>
            </w:r>
          </w:p>
          <w:p w14:paraId="6D7F651C" w14:textId="77777777" w:rsidR="008660C3" w:rsidRPr="002E50F1" w:rsidRDefault="008660C3" w:rsidP="002E50F1">
            <w:pPr>
              <w:spacing w:before="120" w:after="120"/>
              <w:rPr>
                <w:rFonts w:ascii="Verdana" w:hAnsi="Verdana"/>
              </w:rPr>
            </w:pPr>
          </w:p>
          <w:p w14:paraId="4B56E2C6" w14:textId="682A44F5" w:rsidR="008660C3" w:rsidRDefault="008660C3" w:rsidP="007850A7">
            <w:pPr>
              <w:spacing w:before="120" w:after="120"/>
              <w:rPr>
                <w:rFonts w:ascii="Verdana" w:hAnsi="Verdana"/>
                <w:bCs/>
              </w:rPr>
            </w:pPr>
            <w:r w:rsidRPr="006C6009">
              <w:rPr>
                <w:rFonts w:ascii="Verdana" w:hAnsi="Verdana"/>
                <w:b/>
              </w:rPr>
              <w:t>Note</w:t>
            </w:r>
            <w:r w:rsidR="00F4413B">
              <w:rPr>
                <w:rFonts w:ascii="Verdana" w:hAnsi="Verdana"/>
                <w:b/>
              </w:rPr>
              <w:t xml:space="preserve">: </w:t>
            </w:r>
            <w:r w:rsidRPr="006C6009">
              <w:rPr>
                <w:rFonts w:ascii="Verdana" w:hAnsi="Verdana"/>
                <w:bCs/>
              </w:rPr>
              <w:t>Incorrectly populated fields will result in an error including, but not limited to</w:t>
            </w:r>
            <w:r w:rsidR="00F4413B">
              <w:rPr>
                <w:rFonts w:ascii="Verdana" w:hAnsi="Verdana"/>
                <w:bCs/>
              </w:rPr>
              <w:t xml:space="preserve">:  </w:t>
            </w:r>
          </w:p>
          <w:p w14:paraId="615AB8F6" w14:textId="77777777" w:rsidR="0079689A" w:rsidRPr="006C6009" w:rsidRDefault="0079689A" w:rsidP="007850A7">
            <w:pPr>
              <w:spacing w:before="120" w:after="120"/>
              <w:rPr>
                <w:rFonts w:ascii="Verdana" w:hAnsi="Verdana"/>
                <w:bCs/>
              </w:rPr>
            </w:pPr>
          </w:p>
          <w:p w14:paraId="15A2A158" w14:textId="1EC20250" w:rsidR="0079689A" w:rsidRPr="006C6009" w:rsidRDefault="0079689A" w:rsidP="0079689A">
            <w:pPr>
              <w:spacing w:before="120" w:after="120"/>
              <w:jc w:val="center"/>
              <w:rPr>
                <w:rFonts w:ascii="Verdana" w:hAnsi="Verdana"/>
                <w:bCs/>
              </w:rPr>
            </w:pPr>
            <w:r>
              <w:rPr>
                <w:noProof/>
              </w:rPr>
              <w:drawing>
                <wp:inline distT="0" distB="0" distL="0" distR="0" wp14:anchorId="21104BAB" wp14:editId="3C5B18F8">
                  <wp:extent cx="3657600" cy="1716833"/>
                  <wp:effectExtent l="0" t="0" r="0" b="0"/>
                  <wp:docPr id="1144721769" name="Picture 1144721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71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5B500" w14:textId="77777777" w:rsidR="008660C3" w:rsidRPr="006C6009" w:rsidRDefault="008660C3" w:rsidP="0079689A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79689A" w:rsidRPr="006C6009" w14:paraId="5CDBBDB5" w14:textId="77777777" w:rsidTr="00397990">
        <w:tc>
          <w:tcPr>
            <w:tcW w:w="261" w:type="pct"/>
            <w:vMerge/>
            <w:vAlign w:val="center"/>
            <w:hideMark/>
          </w:tcPr>
          <w:p w14:paraId="0AD2E40F" w14:textId="77777777" w:rsidR="008660C3" w:rsidRPr="006C6009" w:rsidRDefault="008660C3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BAA3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Retail Rx Number</w:t>
            </w:r>
          </w:p>
          <w:p w14:paraId="739BD8FA" w14:textId="20589331" w:rsidR="008660C3" w:rsidRPr="006C6009" w:rsidRDefault="007A7AB5" w:rsidP="002E50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and</w:t>
            </w:r>
          </w:p>
          <w:p w14:paraId="3CDFDFE3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 xml:space="preserve">Transmitted Date </w:t>
            </w:r>
          </w:p>
          <w:p w14:paraId="739CE50C" w14:textId="10686967" w:rsidR="008660C3" w:rsidRPr="006C6009" w:rsidRDefault="007A7AB5" w:rsidP="002E50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and/or</w:t>
            </w:r>
          </w:p>
          <w:p w14:paraId="650BF88A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Fill Date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3C43" w14:textId="0224E3A3" w:rsidR="008660C3" w:rsidRPr="007850A7" w:rsidRDefault="222F146B" w:rsidP="002939DF">
            <w:pPr>
              <w:pStyle w:val="ListParagraph"/>
              <w:numPr>
                <w:ilvl w:val="0"/>
                <w:numId w:val="28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33717EB4">
              <w:rPr>
                <w:rFonts w:ascii="Verdana" w:hAnsi="Verdana"/>
              </w:rPr>
              <w:t xml:space="preserve">Complete the </w:t>
            </w:r>
            <w:r w:rsidRPr="33717EB4">
              <w:rPr>
                <w:rFonts w:ascii="Verdana" w:hAnsi="Verdana"/>
                <w:b/>
                <w:bCs/>
              </w:rPr>
              <w:t>Retail Rx Number</w:t>
            </w:r>
            <w:r w:rsidRPr="33717EB4">
              <w:rPr>
                <w:rFonts w:ascii="Verdana" w:hAnsi="Verdana"/>
              </w:rPr>
              <w:t xml:space="preserve"> field, the </w:t>
            </w:r>
            <w:r w:rsidRPr="33717EB4">
              <w:rPr>
                <w:rFonts w:ascii="Verdana" w:hAnsi="Verdana"/>
                <w:b/>
                <w:bCs/>
              </w:rPr>
              <w:t>Transmitted Date</w:t>
            </w:r>
            <w:r w:rsidRPr="33717EB4">
              <w:rPr>
                <w:rFonts w:ascii="Verdana" w:hAnsi="Verdana"/>
              </w:rPr>
              <w:t xml:space="preserve"> field,</w:t>
            </w:r>
            <w:r w:rsidR="5D87E05D" w:rsidRPr="33717EB4">
              <w:rPr>
                <w:rFonts w:ascii="Verdana" w:hAnsi="Verdana"/>
              </w:rPr>
              <w:t xml:space="preserve"> the pharmacy NPI</w:t>
            </w:r>
            <w:r w:rsidRPr="33717EB4">
              <w:rPr>
                <w:rFonts w:ascii="Verdana" w:hAnsi="Verdana"/>
              </w:rPr>
              <w:t xml:space="preserve"> </w:t>
            </w:r>
            <w:r w:rsidRPr="33717EB4">
              <w:rPr>
                <w:rFonts w:ascii="Verdana" w:hAnsi="Verdana"/>
                <w:b/>
                <w:bCs/>
              </w:rPr>
              <w:t xml:space="preserve">AND/OR </w:t>
            </w:r>
            <w:r w:rsidRPr="33717EB4">
              <w:rPr>
                <w:rFonts w:ascii="Verdana" w:hAnsi="Verdana"/>
              </w:rPr>
              <w:t xml:space="preserve">the </w:t>
            </w:r>
            <w:r w:rsidRPr="33717EB4">
              <w:rPr>
                <w:rFonts w:ascii="Verdana" w:hAnsi="Verdana"/>
                <w:b/>
                <w:bCs/>
              </w:rPr>
              <w:t>Fill Date</w:t>
            </w:r>
            <w:r w:rsidRPr="33717EB4">
              <w:rPr>
                <w:rFonts w:ascii="Verdana" w:hAnsi="Verdana"/>
              </w:rPr>
              <w:t xml:space="preserve"> field.</w:t>
            </w:r>
          </w:p>
          <w:p w14:paraId="300AE38A" w14:textId="5C3D8E40" w:rsidR="008660C3" w:rsidRPr="007850A7" w:rsidRDefault="008660C3" w:rsidP="002939DF">
            <w:pPr>
              <w:pStyle w:val="ListParagraph"/>
              <w:numPr>
                <w:ilvl w:val="0"/>
                <w:numId w:val="28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E50F1">
              <w:rPr>
                <w:rFonts w:ascii="Verdana" w:hAnsi="Verdana"/>
              </w:rPr>
              <w:t xml:space="preserve">Click </w:t>
            </w:r>
            <w:r w:rsidRPr="002E50F1">
              <w:rPr>
                <w:rFonts w:ascii="Verdana" w:hAnsi="Verdana"/>
                <w:b/>
                <w:bCs/>
              </w:rPr>
              <w:t>Search</w:t>
            </w:r>
            <w:r w:rsidRPr="002E50F1">
              <w:rPr>
                <w:rFonts w:ascii="Verdana" w:hAnsi="Verdana"/>
              </w:rPr>
              <w:t>.</w:t>
            </w:r>
          </w:p>
          <w:p w14:paraId="2CC7F096" w14:textId="77777777" w:rsidR="008660C3" w:rsidRPr="002E50F1" w:rsidRDefault="008660C3" w:rsidP="002939DF">
            <w:pPr>
              <w:pStyle w:val="ListParagraph"/>
              <w:numPr>
                <w:ilvl w:val="0"/>
                <w:numId w:val="28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2E50F1">
              <w:rPr>
                <w:rFonts w:ascii="Verdana" w:hAnsi="Verdana"/>
              </w:rPr>
              <w:t xml:space="preserve">Adjust Transmitted Date and Fill Date as needed to locate the account. </w:t>
            </w:r>
          </w:p>
          <w:p w14:paraId="0D6580F6" w14:textId="77777777" w:rsidR="008660C3" w:rsidRPr="002E50F1" w:rsidRDefault="008660C3" w:rsidP="002E50F1">
            <w:pPr>
              <w:spacing w:before="120" w:after="120"/>
              <w:rPr>
                <w:rFonts w:ascii="Verdana" w:hAnsi="Verdana"/>
              </w:rPr>
            </w:pPr>
          </w:p>
          <w:p w14:paraId="0A112860" w14:textId="38A46B95" w:rsidR="008660C3" w:rsidRPr="006C6009" w:rsidRDefault="008660C3" w:rsidP="007850A7">
            <w:pPr>
              <w:spacing w:before="120" w:after="120"/>
              <w:rPr>
                <w:rFonts w:ascii="Verdana" w:hAnsi="Verdana"/>
                <w:bCs/>
              </w:rPr>
            </w:pPr>
            <w:r w:rsidRPr="006C6009">
              <w:rPr>
                <w:rFonts w:ascii="Verdana" w:hAnsi="Verdana"/>
                <w:b/>
              </w:rPr>
              <w:t>Note</w:t>
            </w:r>
            <w:r w:rsidR="00F4413B">
              <w:rPr>
                <w:rFonts w:ascii="Verdana" w:hAnsi="Verdana"/>
                <w:b/>
              </w:rPr>
              <w:t xml:space="preserve">: </w:t>
            </w:r>
            <w:r w:rsidRPr="006C6009">
              <w:rPr>
                <w:rFonts w:ascii="Verdana" w:hAnsi="Verdana"/>
                <w:bCs/>
              </w:rPr>
              <w:t>Incorrectly populated fields will result in an error including, but not limited to</w:t>
            </w:r>
            <w:r w:rsidR="00F4413B">
              <w:rPr>
                <w:rFonts w:ascii="Verdana" w:hAnsi="Verdana"/>
                <w:bCs/>
              </w:rPr>
              <w:t xml:space="preserve">:  </w:t>
            </w:r>
          </w:p>
          <w:p w14:paraId="4F469788" w14:textId="77777777" w:rsidR="008660C3" w:rsidRPr="006C6009" w:rsidRDefault="008660C3" w:rsidP="002E50F1">
            <w:pPr>
              <w:spacing w:before="120" w:after="120"/>
              <w:rPr>
                <w:rFonts w:ascii="Verdana" w:hAnsi="Verdana"/>
                <w:bCs/>
              </w:rPr>
            </w:pPr>
          </w:p>
          <w:p w14:paraId="6392E310" w14:textId="7994589B" w:rsidR="0079689A" w:rsidRPr="006C6009" w:rsidRDefault="0079689A" w:rsidP="002E50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C11153C" wp14:editId="2FB1CAAC">
                  <wp:extent cx="3657600" cy="1634682"/>
                  <wp:effectExtent l="0" t="0" r="0" b="3810"/>
                  <wp:docPr id="1144721762" name="Picture 1144721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3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53DAC" w14:textId="77777777" w:rsidR="008660C3" w:rsidRPr="006C6009" w:rsidRDefault="008660C3" w:rsidP="0079689A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492D7E" w:rsidRPr="006C6009" w14:paraId="76476A01" w14:textId="77777777" w:rsidTr="00397990"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509BADE" w14:textId="77777777" w:rsidR="00492D7E" w:rsidRPr="006C6009" w:rsidRDefault="00492D7E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C6009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572F2" w14:textId="4ED97842" w:rsidR="00492D7E" w:rsidRPr="006C6009" w:rsidRDefault="00492D7E" w:rsidP="004926D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Determine if</w:t>
            </w:r>
            <w:r w:rsidRPr="006C6009">
              <w:rPr>
                <w:rFonts w:ascii="Verdana" w:hAnsi="Verdana"/>
              </w:rPr>
              <w:t xml:space="preserve"> a match is found.</w:t>
            </w:r>
            <w:r>
              <w:rPr>
                <w:rFonts w:ascii="Verdana" w:hAnsi="Verdana"/>
              </w:rPr>
              <w:t xml:space="preserve"> </w:t>
            </w:r>
          </w:p>
        </w:tc>
      </w:tr>
      <w:tr w:rsidR="00492D7E" w:rsidRPr="006C6009" w14:paraId="0FD136AB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BA9C21" w14:textId="77777777" w:rsidR="00492D7E" w:rsidRPr="006C6009" w:rsidRDefault="00492D7E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0469E5" w14:textId="77777777" w:rsidR="00492D7E" w:rsidRPr="006C6009" w:rsidRDefault="00492D7E" w:rsidP="002E50F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If…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5F29BE" w14:textId="77777777" w:rsidR="00492D7E" w:rsidRPr="006C6009" w:rsidRDefault="00492D7E" w:rsidP="002E50F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Then…</w:t>
            </w:r>
          </w:p>
        </w:tc>
      </w:tr>
      <w:tr w:rsidR="00492D7E" w:rsidRPr="006C6009" w14:paraId="7DE18AE8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2AED06" w14:textId="77777777" w:rsidR="00492D7E" w:rsidRPr="006C6009" w:rsidRDefault="00492D7E" w:rsidP="002E50F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9F7AC" w14:textId="21DE070B" w:rsidR="00492D7E" w:rsidRPr="006C6009" w:rsidRDefault="00492D7E" w:rsidP="00D366CE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Yes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F38" w14:textId="77777777" w:rsidR="00492D7E" w:rsidRPr="006C6009" w:rsidRDefault="00492D7E" w:rsidP="002E50F1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 xml:space="preserve">The </w:t>
            </w:r>
            <w:r w:rsidRPr="00E7425D">
              <w:rPr>
                <w:rFonts w:ascii="Verdana" w:hAnsi="Verdana"/>
              </w:rPr>
              <w:t>Access Member Information</w:t>
            </w:r>
            <w:r w:rsidRPr="006C6009">
              <w:rPr>
                <w:rFonts w:ascii="Verdana" w:hAnsi="Verdana"/>
              </w:rPr>
              <w:t xml:space="preserve"> window displays.</w:t>
            </w:r>
          </w:p>
          <w:p w14:paraId="252A0A82" w14:textId="46D11C48" w:rsidR="00492D7E" w:rsidRPr="006C6009" w:rsidRDefault="00492D7E" w:rsidP="00B22FA7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  <w:b/>
                <w:bCs/>
              </w:rPr>
              <w:t>Note</w:t>
            </w:r>
            <w:r>
              <w:rPr>
                <w:rFonts w:ascii="Verdana" w:hAnsi="Verdana"/>
                <w:b/>
                <w:bCs/>
              </w:rPr>
              <w:t xml:space="preserve">: </w:t>
            </w:r>
            <w:r w:rsidR="005E0156">
              <w:rPr>
                <w:rFonts w:ascii="Verdana" w:hAnsi="Verdana"/>
              </w:rPr>
              <w:t>An interaction case will automatically open when receiving a call.</w:t>
            </w:r>
          </w:p>
          <w:p w14:paraId="07E1EE01" w14:textId="77777777" w:rsidR="005E0156" w:rsidRPr="006C6009" w:rsidRDefault="005E0156" w:rsidP="002E50F1">
            <w:pPr>
              <w:spacing w:before="120" w:after="120"/>
              <w:rPr>
                <w:rFonts w:ascii="Verdana" w:hAnsi="Verdana"/>
              </w:rPr>
            </w:pPr>
          </w:p>
          <w:p w14:paraId="6D54D56D" w14:textId="2208B76B" w:rsidR="00492D7E" w:rsidRPr="006C6009" w:rsidRDefault="006763CD" w:rsidP="002E50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C110F9B" wp14:editId="0BE0DB4F">
                  <wp:extent cx="4638127" cy="1926482"/>
                  <wp:effectExtent l="19050" t="19050" r="10160" b="17145"/>
                  <wp:docPr id="2048933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3333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559" cy="193787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CAC62" w14:textId="77777777" w:rsidR="00492D7E" w:rsidRPr="006C6009" w:rsidRDefault="00492D7E" w:rsidP="002E50F1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4FEE2B9" w14:textId="527266F0" w:rsidR="00B43197" w:rsidRPr="00F630F5" w:rsidRDefault="00B43197" w:rsidP="00375BBB">
            <w:pPr>
              <w:spacing w:before="120" w:after="120"/>
              <w:ind w:left="541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F247E75" wp14:editId="56142472">
                  <wp:extent cx="238158" cy="209579"/>
                  <wp:effectExtent l="0" t="0" r="9525" b="0"/>
                  <wp:docPr id="168041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832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14:paraId="514CADA5" w14:textId="7BB73A4A" w:rsidR="00B43197" w:rsidRPr="00375BBB" w:rsidRDefault="00351641" w:rsidP="002939DF">
            <w:pPr>
              <w:pStyle w:val="ListParagraph"/>
              <w:numPr>
                <w:ilvl w:val="0"/>
                <w:numId w:val="46"/>
              </w:numPr>
              <w:spacing w:before="120" w:after="120"/>
              <w:ind w:left="991"/>
              <w:rPr>
                <w:rFonts w:ascii="Verdana" w:hAnsi="Verdana"/>
              </w:rPr>
            </w:pPr>
            <w:r w:rsidRPr="00375BBB">
              <w:rPr>
                <w:rFonts w:ascii="Verdana" w:hAnsi="Verdana"/>
                <w:b/>
                <w:bCs/>
              </w:rPr>
              <w:t>Do Not</w:t>
            </w:r>
            <w:r w:rsidR="00B43197" w:rsidRPr="00375BBB">
              <w:rPr>
                <w:rFonts w:ascii="Verdana" w:hAnsi="Verdana"/>
              </w:rPr>
              <w:t xml:space="preserve"> select “I am working offline (no active call)” when performing a Manual Member Search while on an inbound</w:t>
            </w:r>
            <w:r w:rsidR="00CF0CEB" w:rsidRPr="00375BBB">
              <w:rPr>
                <w:rFonts w:ascii="Verdana" w:hAnsi="Verdana"/>
              </w:rPr>
              <w:t xml:space="preserve"> call</w:t>
            </w:r>
            <w:r w:rsidR="00B43197" w:rsidRPr="00375BBB">
              <w:rPr>
                <w:rFonts w:ascii="Verdana" w:hAnsi="Verdana"/>
              </w:rPr>
              <w:t>.</w:t>
            </w:r>
          </w:p>
          <w:p w14:paraId="05AE7600" w14:textId="4186C18F" w:rsidR="00B43197" w:rsidRPr="00375BBB" w:rsidRDefault="00B43197" w:rsidP="002939DF">
            <w:pPr>
              <w:pStyle w:val="ListParagraph"/>
              <w:numPr>
                <w:ilvl w:val="0"/>
                <w:numId w:val="46"/>
              </w:numPr>
              <w:spacing w:before="120" w:after="120"/>
              <w:ind w:left="991"/>
              <w:rPr>
                <w:rFonts w:ascii="Verdana" w:hAnsi="Verdana"/>
              </w:rPr>
            </w:pPr>
            <w:r w:rsidRPr="00375BBB">
              <w:rPr>
                <w:rFonts w:ascii="Verdana" w:hAnsi="Verdana"/>
              </w:rPr>
              <w:t xml:space="preserve">When the </w:t>
            </w:r>
            <w:r w:rsidRPr="00375BBB">
              <w:rPr>
                <w:rFonts w:ascii="Verdana" w:hAnsi="Verdana"/>
                <w:b/>
                <w:bCs/>
              </w:rPr>
              <w:t>Accessing Member Information</w:t>
            </w:r>
            <w:r w:rsidRPr="00375BBB">
              <w:rPr>
                <w:rFonts w:ascii="Verdana" w:hAnsi="Verdana"/>
              </w:rPr>
              <w:t xml:space="preserve"> pop-up displays, select either </w:t>
            </w:r>
            <w:r w:rsidRPr="00375BBB">
              <w:rPr>
                <w:rFonts w:ascii="Verdana" w:hAnsi="Verdana"/>
                <w:b/>
                <w:bCs/>
              </w:rPr>
              <w:t>Interaction</w:t>
            </w:r>
            <w:r w:rsidRPr="00375BBB">
              <w:rPr>
                <w:rFonts w:ascii="Verdana" w:hAnsi="Verdana"/>
              </w:rPr>
              <w:t xml:space="preserve"> or </w:t>
            </w:r>
            <w:r w:rsidRPr="00375BBB">
              <w:rPr>
                <w:rFonts w:ascii="Verdana" w:hAnsi="Verdana"/>
                <w:b/>
                <w:bCs/>
              </w:rPr>
              <w:t>Research Case</w:t>
            </w:r>
            <w:r w:rsidRPr="00375BBB">
              <w:rPr>
                <w:rFonts w:ascii="Verdana" w:hAnsi="Verdana"/>
              </w:rPr>
              <w:t xml:space="preserve"> from the dropdown menu.</w:t>
            </w:r>
          </w:p>
          <w:p w14:paraId="10F1966D" w14:textId="77777777" w:rsidR="00B43197" w:rsidRPr="00375BBB" w:rsidRDefault="00B43197" w:rsidP="002939DF">
            <w:pPr>
              <w:pStyle w:val="ListParagraph"/>
              <w:numPr>
                <w:ilvl w:val="0"/>
                <w:numId w:val="46"/>
              </w:numPr>
              <w:spacing w:before="120" w:after="120"/>
              <w:ind w:left="991"/>
              <w:rPr>
                <w:rFonts w:ascii="Verdana" w:hAnsi="Verdana"/>
              </w:rPr>
            </w:pPr>
            <w:r w:rsidRPr="00375BBB">
              <w:rPr>
                <w:rFonts w:ascii="Verdana" w:hAnsi="Verdana"/>
              </w:rPr>
              <w:t>Only agents who are working offline should check the “I am working offline (no active call)” checkbox.</w:t>
            </w:r>
          </w:p>
          <w:p w14:paraId="06BF37D0" w14:textId="77777777" w:rsidR="00B43197" w:rsidRDefault="00B43197" w:rsidP="00B43197">
            <w:pPr>
              <w:spacing w:before="120" w:after="120"/>
              <w:rPr>
                <w:rFonts w:ascii="Verdana" w:hAnsi="Verdana"/>
              </w:rPr>
            </w:pPr>
          </w:p>
          <w:p w14:paraId="64FCEE07" w14:textId="1BF0839C" w:rsidR="00492D7E" w:rsidRPr="00375BBB" w:rsidRDefault="00492D7E" w:rsidP="00397990">
            <w:pPr>
              <w:pStyle w:val="ListParagraph"/>
              <w:numPr>
                <w:ilvl w:val="0"/>
                <w:numId w:val="47"/>
              </w:numPr>
              <w:spacing w:before="120" w:after="120"/>
              <w:ind w:left="360"/>
              <w:rPr>
                <w:rFonts w:ascii="Verdana" w:hAnsi="Verdana"/>
                <w:b/>
                <w:bCs/>
              </w:rPr>
            </w:pPr>
            <w:r w:rsidRPr="00375BBB">
              <w:rPr>
                <w:rFonts w:ascii="Verdana" w:hAnsi="Verdana"/>
              </w:rPr>
              <w:t>If performing an activity involving direct interaction/communication with a caller, select</w:t>
            </w:r>
            <w:r w:rsidRPr="00375BBB">
              <w:rPr>
                <w:rFonts w:ascii="Verdana" w:hAnsi="Verdana"/>
                <w:b/>
              </w:rPr>
              <w:t xml:space="preserve"> Interaction Case </w:t>
            </w:r>
            <w:r w:rsidRPr="00375BBB">
              <w:rPr>
                <w:rFonts w:ascii="Verdana" w:hAnsi="Verdana"/>
                <w:bCs/>
              </w:rPr>
              <w:t>(default),</w:t>
            </w:r>
            <w:r w:rsidRPr="00375BBB">
              <w:rPr>
                <w:rFonts w:ascii="Verdana" w:hAnsi="Verdana"/>
              </w:rPr>
              <w:t xml:space="preserve"> then click </w:t>
            </w:r>
            <w:r w:rsidRPr="00375BBB">
              <w:rPr>
                <w:rFonts w:ascii="Verdana" w:hAnsi="Verdana"/>
                <w:b/>
              </w:rPr>
              <w:t xml:space="preserve">Continue </w:t>
            </w:r>
            <w:r w:rsidRPr="00375BBB">
              <w:rPr>
                <w:rFonts w:ascii="Verdana" w:hAnsi="Verdana"/>
                <w:bCs/>
              </w:rPr>
              <w:t>to proceed to the</w:t>
            </w:r>
            <w:r w:rsidRPr="00375BBB">
              <w:rPr>
                <w:rFonts w:ascii="Verdana" w:hAnsi="Verdana"/>
                <w:b/>
              </w:rPr>
              <w:t xml:space="preserve"> </w:t>
            </w:r>
            <w:r w:rsidRPr="00375BBB">
              <w:rPr>
                <w:rFonts w:ascii="Verdana" w:hAnsi="Verdana"/>
              </w:rPr>
              <w:t>Authentication</w:t>
            </w:r>
            <w:r w:rsidRPr="00375BBB">
              <w:rPr>
                <w:rFonts w:ascii="Verdana" w:hAnsi="Verdana"/>
                <w:b/>
              </w:rPr>
              <w:t xml:space="preserve"> </w:t>
            </w:r>
            <w:r w:rsidRPr="00375BBB">
              <w:rPr>
                <w:rFonts w:ascii="Verdana" w:hAnsi="Verdana"/>
                <w:bCs/>
              </w:rPr>
              <w:t>screen</w:t>
            </w:r>
            <w:r w:rsidRPr="00375BBB">
              <w:rPr>
                <w:rFonts w:ascii="Verdana" w:hAnsi="Verdana"/>
              </w:rPr>
              <w:t xml:space="preserve">. </w:t>
            </w:r>
          </w:p>
          <w:p w14:paraId="198D16C6" w14:textId="77777777" w:rsidR="00492D7E" w:rsidRPr="006C6009" w:rsidRDefault="00492D7E" w:rsidP="00397990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1BD61B71" w14:textId="74F5A78C" w:rsidR="00492D7E" w:rsidRPr="00375BBB" w:rsidRDefault="00492D7E" w:rsidP="00397990">
            <w:pPr>
              <w:pStyle w:val="ListParagraph"/>
              <w:numPr>
                <w:ilvl w:val="0"/>
                <w:numId w:val="47"/>
              </w:numPr>
              <w:spacing w:before="120" w:after="120"/>
              <w:ind w:left="360"/>
              <w:rPr>
                <w:rFonts w:ascii="Verdana" w:hAnsi="Verdana"/>
              </w:rPr>
            </w:pPr>
            <w:r w:rsidRPr="00375BBB">
              <w:rPr>
                <w:rFonts w:ascii="Verdana" w:hAnsi="Verdana"/>
              </w:rPr>
              <w:t xml:space="preserve">If performing an activity that does </w:t>
            </w:r>
            <w:r w:rsidRPr="00375BBB">
              <w:rPr>
                <w:rFonts w:ascii="Verdana" w:hAnsi="Verdana"/>
                <w:b/>
              </w:rPr>
              <w:t>not</w:t>
            </w:r>
            <w:r w:rsidRPr="00375BBB">
              <w:rPr>
                <w:rFonts w:ascii="Verdana" w:hAnsi="Verdana"/>
              </w:rPr>
              <w:t xml:space="preserve"> involve direct caller interaction or service, select</w:t>
            </w:r>
            <w:r w:rsidRPr="00375BBB">
              <w:rPr>
                <w:rFonts w:ascii="Verdana" w:hAnsi="Verdana"/>
                <w:b/>
              </w:rPr>
              <w:t xml:space="preserve"> Research Case</w:t>
            </w:r>
            <w:r w:rsidRPr="00375BBB">
              <w:rPr>
                <w:rFonts w:ascii="Verdana" w:hAnsi="Verdana"/>
              </w:rPr>
              <w:t xml:space="preserve">, then click </w:t>
            </w:r>
            <w:r w:rsidRPr="00375BBB">
              <w:rPr>
                <w:rFonts w:ascii="Verdana" w:hAnsi="Verdana"/>
                <w:b/>
              </w:rPr>
              <w:t xml:space="preserve">Continue </w:t>
            </w:r>
            <w:r w:rsidRPr="00375BBB">
              <w:rPr>
                <w:rFonts w:ascii="Verdana" w:hAnsi="Verdana"/>
                <w:bCs/>
              </w:rPr>
              <w:t>to proceed to the</w:t>
            </w:r>
            <w:r w:rsidRPr="00375BBB">
              <w:rPr>
                <w:rFonts w:ascii="Verdana" w:hAnsi="Verdana"/>
                <w:b/>
              </w:rPr>
              <w:t xml:space="preserve"> Member </w:t>
            </w:r>
            <w:r w:rsidRPr="00375BBB">
              <w:rPr>
                <w:rFonts w:ascii="Verdana" w:hAnsi="Verdana"/>
                <w:b/>
                <w:bCs/>
              </w:rPr>
              <w:t xml:space="preserve">Snapshot </w:t>
            </w:r>
            <w:r w:rsidRPr="00375BBB">
              <w:rPr>
                <w:rFonts w:ascii="Verdana" w:hAnsi="Verdana"/>
              </w:rPr>
              <w:t>screen.</w:t>
            </w:r>
          </w:p>
          <w:p w14:paraId="194F4060" w14:textId="5BB50D0E" w:rsidR="00492D7E" w:rsidRPr="005F66BE" w:rsidRDefault="00492D7E" w:rsidP="00397990">
            <w:pPr>
              <w:pStyle w:val="ListParagraph"/>
              <w:numPr>
                <w:ilvl w:val="1"/>
                <w:numId w:val="1"/>
              </w:numPr>
              <w:spacing w:before="120" w:after="120"/>
              <w:ind w:left="791"/>
              <w:contextualSpacing w:val="0"/>
              <w:rPr>
                <w:rFonts w:ascii="Verdana" w:hAnsi="Verdana"/>
              </w:rPr>
            </w:pPr>
            <w:r w:rsidRPr="005F66BE">
              <w:rPr>
                <w:rFonts w:ascii="Verdana" w:hAnsi="Verdana"/>
              </w:rPr>
              <w:t xml:space="preserve">If </w:t>
            </w:r>
            <w:r>
              <w:rPr>
                <w:rFonts w:ascii="Verdana" w:hAnsi="Verdana"/>
              </w:rPr>
              <w:t>an</w:t>
            </w:r>
            <w:r w:rsidRPr="005F66BE">
              <w:rPr>
                <w:rFonts w:ascii="Verdana" w:hAnsi="Verdana"/>
              </w:rPr>
              <w:t xml:space="preserve"> interaction case </w:t>
            </w:r>
            <w:r>
              <w:rPr>
                <w:rFonts w:ascii="Verdana" w:hAnsi="Verdana"/>
              </w:rPr>
              <w:t xml:space="preserve">is </w:t>
            </w:r>
            <w:r w:rsidRPr="005F66BE">
              <w:rPr>
                <w:rFonts w:ascii="Verdana" w:hAnsi="Verdana"/>
              </w:rPr>
              <w:t xml:space="preserve">open, </w:t>
            </w:r>
            <w:r>
              <w:rPr>
                <w:rFonts w:ascii="Verdana" w:hAnsi="Verdana"/>
              </w:rPr>
              <w:t xml:space="preserve">the following </w:t>
            </w:r>
            <w:r w:rsidRPr="005F66BE">
              <w:rPr>
                <w:rFonts w:ascii="Verdana" w:hAnsi="Verdana"/>
              </w:rPr>
              <w:t xml:space="preserve">message </w:t>
            </w:r>
            <w:r>
              <w:rPr>
                <w:rFonts w:ascii="Verdana" w:hAnsi="Verdana"/>
              </w:rPr>
              <w:t xml:space="preserve">displays </w:t>
            </w:r>
            <w:r w:rsidRPr="005F66BE">
              <w:rPr>
                <w:rFonts w:ascii="Verdana" w:hAnsi="Verdana"/>
              </w:rPr>
              <w:t xml:space="preserve">with </w:t>
            </w:r>
            <w:r>
              <w:rPr>
                <w:rFonts w:ascii="Verdana" w:hAnsi="Verdana"/>
              </w:rPr>
              <w:t xml:space="preserve">a </w:t>
            </w:r>
            <w:r w:rsidRPr="005F66BE">
              <w:rPr>
                <w:rFonts w:ascii="Verdana" w:hAnsi="Verdana"/>
              </w:rPr>
              <w:t xml:space="preserve">link to navigate to </w:t>
            </w:r>
            <w:r>
              <w:rPr>
                <w:rFonts w:ascii="Verdana" w:hAnsi="Verdana"/>
              </w:rPr>
              <w:t xml:space="preserve">the </w:t>
            </w:r>
            <w:r w:rsidRPr="005F66BE">
              <w:rPr>
                <w:rFonts w:ascii="Verdana" w:hAnsi="Verdana"/>
              </w:rPr>
              <w:t xml:space="preserve">already opened </w:t>
            </w:r>
            <w:r>
              <w:rPr>
                <w:rFonts w:ascii="Verdana" w:hAnsi="Verdana"/>
              </w:rPr>
              <w:t>I</w:t>
            </w:r>
            <w:r w:rsidRPr="005F66BE">
              <w:rPr>
                <w:rFonts w:ascii="Verdana" w:hAnsi="Verdana"/>
              </w:rPr>
              <w:t xml:space="preserve">nteraction </w:t>
            </w:r>
            <w:r>
              <w:rPr>
                <w:rFonts w:ascii="Verdana" w:hAnsi="Verdana"/>
              </w:rPr>
              <w:t>C</w:t>
            </w:r>
            <w:r w:rsidRPr="005F66BE">
              <w:rPr>
                <w:rFonts w:ascii="Verdana" w:hAnsi="Verdana"/>
              </w:rPr>
              <w:t>ase</w:t>
            </w:r>
            <w:r>
              <w:rPr>
                <w:rFonts w:ascii="Verdana" w:hAnsi="Verdana"/>
              </w:rPr>
              <w:t xml:space="preserve">: </w:t>
            </w:r>
            <w:r w:rsidRPr="00495B5B">
              <w:rPr>
                <w:rFonts w:ascii="Verdana" w:hAnsi="Verdana"/>
              </w:rPr>
              <w:t>“</w:t>
            </w:r>
            <w:r w:rsidRPr="00495B5B">
              <w:rPr>
                <w:rFonts w:ascii="Verdana" w:hAnsi="Verdana" w:cs="Segoe UI"/>
                <w:color w:val="181818"/>
                <w:shd w:val="clear" w:color="auto" w:fill="FFFFFF"/>
              </w:rPr>
              <w:t xml:space="preserve">You can only have one Interaction Case open at a time. For more details, </w:t>
            </w:r>
            <w:r w:rsidRPr="00425244">
              <w:rPr>
                <w:rFonts w:ascii="Verdana" w:hAnsi="Verdana" w:cs="Segoe UI"/>
                <w:color w:val="181818"/>
                <w:shd w:val="clear" w:color="auto" w:fill="FFFFFF"/>
              </w:rPr>
              <w:t xml:space="preserve">please </w:t>
            </w:r>
            <w:r w:rsidRPr="00425244">
              <w:rPr>
                <w:rFonts w:ascii="Verdana" w:hAnsi="Verdana"/>
              </w:rPr>
              <w:t>click here.</w:t>
            </w:r>
            <w:r w:rsidRPr="00495B5B">
              <w:rPr>
                <w:rFonts w:ascii="Verdana" w:hAnsi="Verdana"/>
              </w:rPr>
              <w:t>”</w:t>
            </w:r>
            <w:r>
              <w:rPr>
                <w:rFonts w:ascii="Verdana" w:hAnsi="Verdana"/>
              </w:rPr>
              <w:t xml:space="preserve"> </w:t>
            </w:r>
          </w:p>
          <w:p w14:paraId="10657440" w14:textId="77777777" w:rsidR="00492D7E" w:rsidRDefault="00492D7E" w:rsidP="00DD13AE">
            <w:pPr>
              <w:pStyle w:val="ListParagraph"/>
              <w:spacing w:before="120" w:after="120"/>
              <w:ind w:left="360"/>
              <w:rPr>
                <w:rFonts w:ascii="Verdana" w:hAnsi="Verdana"/>
              </w:rPr>
            </w:pPr>
          </w:p>
          <w:p w14:paraId="1F2978C5" w14:textId="0F29A8B0" w:rsidR="00492D7E" w:rsidRDefault="00492D7E" w:rsidP="00DD13AE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68F56F" wp14:editId="309C7453">
                  <wp:extent cx="5666667" cy="1438095"/>
                  <wp:effectExtent l="0" t="0" r="0" b="0"/>
                  <wp:docPr id="1144721760" name="Picture 1144721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667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1CCB" w14:textId="77777777" w:rsidR="00492D7E" w:rsidRPr="00DD13AE" w:rsidRDefault="00492D7E" w:rsidP="00DD13AE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576AAAFA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9AED74" w14:textId="77777777" w:rsidR="00492D7E" w:rsidRPr="006C6009" w:rsidRDefault="00492D7E" w:rsidP="008660C3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448B1" w14:textId="20820C91" w:rsidR="00492D7E" w:rsidRPr="006C6009" w:rsidRDefault="00492D7E" w:rsidP="00E7425D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No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8810" w14:textId="29E19213" w:rsidR="00492D7E" w:rsidRPr="006C6009" w:rsidRDefault="00492D7E" w:rsidP="00E7425D">
            <w:pPr>
              <w:spacing w:before="120" w:after="120"/>
              <w:rPr>
                <w:rFonts w:ascii="Verdana" w:hAnsi="Verdana"/>
                <w:noProof/>
              </w:rPr>
            </w:pPr>
            <w:r w:rsidRPr="006C6009">
              <w:rPr>
                <w:rFonts w:ascii="Verdana" w:hAnsi="Verdana"/>
                <w:noProof/>
              </w:rPr>
              <w:t>The following error message display</w:t>
            </w:r>
            <w:r>
              <w:rPr>
                <w:rFonts w:ascii="Verdana" w:hAnsi="Verdana"/>
                <w:noProof/>
              </w:rPr>
              <w:t xml:space="preserve">s:  </w:t>
            </w:r>
            <w:r w:rsidRPr="006C6009">
              <w:rPr>
                <w:rFonts w:ascii="Verdana" w:hAnsi="Verdana"/>
                <w:b/>
                <w:noProof/>
              </w:rPr>
              <w:t>No results were found that matched your search criteria</w:t>
            </w:r>
            <w:r w:rsidRPr="006C6009">
              <w:rPr>
                <w:rFonts w:ascii="Verdana" w:hAnsi="Verdana"/>
                <w:bCs/>
                <w:noProof/>
              </w:rPr>
              <w:t>.</w:t>
            </w:r>
          </w:p>
          <w:p w14:paraId="6831BEE1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57749B53" w14:textId="43EAC135" w:rsidR="00492D7E" w:rsidRPr="006C6009" w:rsidRDefault="00492D7E" w:rsidP="00E7425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22DFC97" wp14:editId="47F4931E">
                  <wp:extent cx="3657600" cy="609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793F9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</w:p>
          <w:p w14:paraId="25C37BA2" w14:textId="70C14848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  <w:bookmarkStart w:id="55" w:name="OLE_LINK23"/>
            <w:r w:rsidRPr="00E7425D">
              <w:rPr>
                <w:rFonts w:ascii="Verdana" w:hAnsi="Verdana"/>
              </w:rPr>
              <w:t xml:space="preserve">Return to </w:t>
            </w:r>
            <w:r w:rsidRPr="00804F2D">
              <w:rPr>
                <w:rFonts w:ascii="Verdana" w:hAnsi="Verdana"/>
                <w:b/>
                <w:bCs/>
              </w:rPr>
              <w:t>Step 2</w:t>
            </w:r>
            <w:r w:rsidRPr="00E7425D">
              <w:rPr>
                <w:rFonts w:ascii="Verdana" w:hAnsi="Verdana"/>
              </w:rPr>
              <w:t xml:space="preserve"> above and perform a new search as needed.</w:t>
            </w:r>
            <w:r>
              <w:rPr>
                <w:rFonts w:ascii="Verdana" w:hAnsi="Verdana"/>
              </w:rPr>
              <w:t xml:space="preserve"> </w:t>
            </w:r>
            <w:bookmarkEnd w:id="55"/>
          </w:p>
        </w:tc>
      </w:tr>
      <w:tr w:rsidR="00492D7E" w:rsidRPr="006C6009" w14:paraId="130D01A9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2E0A58" w14:textId="77777777" w:rsidR="00492D7E" w:rsidRPr="006C6009" w:rsidRDefault="00492D7E" w:rsidP="008660C3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0EB4" w14:textId="2C140E47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  <w:b/>
              </w:rPr>
              <w:t>Multiple matches are found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BDA65" w14:textId="498CDEF9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 xml:space="preserve">Multiple member options are displayed in the </w:t>
            </w:r>
            <w:r w:rsidRPr="006C6009">
              <w:rPr>
                <w:rFonts w:ascii="Verdana" w:hAnsi="Verdana"/>
                <w:b/>
                <w:bCs/>
              </w:rPr>
              <w:t xml:space="preserve">Search Results </w:t>
            </w:r>
            <w:r w:rsidRPr="006C6009">
              <w:rPr>
                <w:rFonts w:ascii="Verdana" w:hAnsi="Verdana"/>
              </w:rPr>
              <w:t xml:space="preserve">section on the Search by Retail Rx screen. </w:t>
            </w:r>
          </w:p>
          <w:p w14:paraId="435627B6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</w:p>
          <w:p w14:paraId="5B3E54D8" w14:textId="13056209" w:rsidR="00492D7E" w:rsidRPr="00E7425D" w:rsidRDefault="00492D7E" w:rsidP="00C06C35">
            <w:pPr>
              <w:pStyle w:val="ListParagraph"/>
              <w:numPr>
                <w:ilvl w:val="0"/>
                <w:numId w:val="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E7425D">
              <w:rPr>
                <w:rFonts w:ascii="Verdana" w:hAnsi="Verdana"/>
              </w:rPr>
              <w:t xml:space="preserve">Proceed to validate information </w:t>
            </w:r>
            <w:bookmarkStart w:id="56" w:name="OLE_LINK24"/>
            <w:r w:rsidRPr="00E7425D">
              <w:rPr>
                <w:rFonts w:ascii="Verdana" w:hAnsi="Verdana"/>
              </w:rPr>
              <w:t xml:space="preserve">found in the </w:t>
            </w:r>
            <w:r w:rsidRPr="00E7425D">
              <w:rPr>
                <w:rFonts w:ascii="Verdana" w:hAnsi="Verdana"/>
                <w:b/>
              </w:rPr>
              <w:t>Search Results</w:t>
            </w:r>
            <w:r w:rsidRPr="00E7425D">
              <w:rPr>
                <w:rFonts w:ascii="Verdana" w:hAnsi="Verdana"/>
              </w:rPr>
              <w:t xml:space="preserve"> columns </w:t>
            </w:r>
            <w:bookmarkEnd w:id="56"/>
            <w:r w:rsidRPr="00E7425D">
              <w:rPr>
                <w:rFonts w:ascii="Verdana" w:hAnsi="Verdana"/>
              </w:rPr>
              <w:t>to verify the correct member account.</w:t>
            </w:r>
          </w:p>
          <w:p w14:paraId="0149D99C" w14:textId="77777777" w:rsidR="00492D7E" w:rsidRPr="006C6009" w:rsidRDefault="00492D7E" w:rsidP="00C06C35">
            <w:pPr>
              <w:pStyle w:val="ListParagraph"/>
              <w:numPr>
                <w:ilvl w:val="0"/>
                <w:numId w:val="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>Click</w:t>
            </w:r>
            <w:r w:rsidRPr="0077604D">
              <w:rPr>
                <w:rFonts w:ascii="Verdana" w:hAnsi="Verdana"/>
              </w:rPr>
              <w:t xml:space="preserve"> </w:t>
            </w:r>
            <w:r w:rsidRPr="006C6009">
              <w:rPr>
                <w:rFonts w:ascii="Verdana" w:hAnsi="Verdana"/>
              </w:rPr>
              <w:t xml:space="preserve">the </w:t>
            </w:r>
            <w:bookmarkStart w:id="57" w:name="OLE_LINK25"/>
            <w:r w:rsidRPr="006C6009">
              <w:rPr>
                <w:rFonts w:ascii="Verdana" w:hAnsi="Verdana"/>
                <w:b/>
                <w:bCs/>
              </w:rPr>
              <w:t>Member ID</w:t>
            </w:r>
            <w:r w:rsidRPr="006C6009">
              <w:rPr>
                <w:rFonts w:ascii="Verdana" w:hAnsi="Verdana"/>
              </w:rPr>
              <w:t xml:space="preserve"> hyperlink to access the correct member account</w:t>
            </w:r>
            <w:bookmarkEnd w:id="57"/>
            <w:r w:rsidRPr="006C6009">
              <w:rPr>
                <w:rFonts w:ascii="Verdana" w:hAnsi="Verdana"/>
              </w:rPr>
              <w:t>.</w:t>
            </w:r>
          </w:p>
          <w:p w14:paraId="092DE1CF" w14:textId="77777777" w:rsidR="00492D7E" w:rsidRPr="006C6009" w:rsidRDefault="00492D7E" w:rsidP="00E7425D">
            <w:pPr>
              <w:pStyle w:val="ListParagraph"/>
              <w:spacing w:before="120" w:after="120"/>
              <w:ind w:left="571"/>
              <w:rPr>
                <w:rFonts w:ascii="Verdana" w:hAnsi="Verdana"/>
              </w:rPr>
            </w:pPr>
          </w:p>
          <w:p w14:paraId="403C7527" w14:textId="4776DCC2" w:rsidR="00492D7E" w:rsidRPr="006C6009" w:rsidRDefault="00492D7E" w:rsidP="00E7425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 w:rsidR="00367974">
              <w:rPr>
                <w:noProof/>
              </w:rPr>
              <w:drawing>
                <wp:inline distT="0" distB="0" distL="0" distR="0" wp14:anchorId="52F8C020" wp14:editId="2AB92616">
                  <wp:extent cx="8229600" cy="2480914"/>
                  <wp:effectExtent l="19050" t="19050" r="19050" b="15240"/>
                  <wp:docPr id="219575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989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48091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72BED" w14:textId="125C4C66" w:rsidR="00492D7E" w:rsidRPr="006C6009" w:rsidRDefault="00F555C1" w:rsidP="00F555C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Note</w:t>
            </w:r>
            <w:r>
              <w:rPr>
                <w:rFonts w:ascii="Verdana" w:hAnsi="Verdana"/>
              </w:rPr>
              <w:t>: If the member has a secondary plan the icon</w:t>
            </w:r>
            <w:r>
              <w:rPr>
                <w:noProof/>
              </w:rPr>
              <w:drawing>
                <wp:inline distT="0" distB="0" distL="0" distR="0" wp14:anchorId="0BB0C8A6" wp14:editId="180E3D82">
                  <wp:extent cx="189865" cy="237403"/>
                  <wp:effectExtent l="0" t="0" r="635" b="0"/>
                  <wp:docPr id="1926594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7592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23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will display next to the secondary account in the Carrier ID field.</w:t>
            </w:r>
          </w:p>
        </w:tc>
      </w:tr>
      <w:tr w:rsidR="00492D7E" w:rsidRPr="006C6009" w14:paraId="638DBBFE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056CB5" w14:textId="77777777" w:rsidR="00492D7E" w:rsidRPr="006C6009" w:rsidRDefault="00492D7E" w:rsidP="008660C3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646C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  <w:b/>
              </w:rPr>
            </w:pPr>
            <w:bookmarkStart w:id="58" w:name="OLE_LINK28"/>
            <w:r w:rsidRPr="006C6009">
              <w:rPr>
                <w:rFonts w:ascii="Verdana" w:hAnsi="Verdana"/>
                <w:b/>
              </w:rPr>
              <w:t>Dedicated Client</w:t>
            </w:r>
          </w:p>
          <w:p w14:paraId="64A1690F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message displays</w:t>
            </w:r>
            <w:bookmarkEnd w:id="58"/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85EF6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  <w:r w:rsidRPr="006C6009">
              <w:rPr>
                <w:rFonts w:ascii="Verdana" w:hAnsi="Verdana"/>
              </w:rPr>
              <w:t>This message indicates the user is unable to access the account. Follow the steps described in the message.</w:t>
            </w:r>
          </w:p>
          <w:p w14:paraId="366FB62B" w14:textId="77777777" w:rsidR="00492D7E" w:rsidRPr="006C6009" w:rsidRDefault="00492D7E" w:rsidP="00E7425D">
            <w:pPr>
              <w:spacing w:before="120" w:after="120"/>
              <w:rPr>
                <w:rFonts w:ascii="Verdana" w:hAnsi="Verdana"/>
              </w:rPr>
            </w:pPr>
          </w:p>
          <w:p w14:paraId="3B7C9EBF" w14:textId="60D2BE38" w:rsidR="00492D7E" w:rsidRDefault="00492D7E" w:rsidP="00B9406B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8E0941B" wp14:editId="50F3AF3C">
                  <wp:extent cx="6400800" cy="2941411"/>
                  <wp:effectExtent l="0" t="0" r="0" b="0"/>
                  <wp:docPr id="1466892550" name="Picture 1466892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4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9CBC8" w14:textId="77777777" w:rsidR="00492D7E" w:rsidRDefault="00492D7E" w:rsidP="00B9406B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036DB73" w14:textId="0E32B729" w:rsidR="00492D7E" w:rsidRPr="006C6009" w:rsidRDefault="00492D7E" w:rsidP="000C19CF">
            <w:pPr>
              <w:spacing w:before="120" w:after="120"/>
              <w:rPr>
                <w:rFonts w:ascii="Verdana" w:hAnsi="Verdana"/>
              </w:rPr>
            </w:pPr>
            <w:r w:rsidRPr="0001424E">
              <w:rPr>
                <w:rFonts w:ascii="Verdana" w:hAnsi="Verdana"/>
                <w:b/>
                <w:bCs/>
              </w:rPr>
              <w:t>Note:</w:t>
            </w:r>
            <w:r w:rsidRPr="4E39451D">
              <w:rPr>
                <w:rFonts w:ascii="Verdana" w:hAnsi="Verdana"/>
              </w:rPr>
              <w:t xml:space="preserve"> If not trained in Client Pharmacy accounts, do not contact the Senior Team for assistance. Follow the steps described in the message.</w:t>
            </w:r>
          </w:p>
        </w:tc>
      </w:tr>
      <w:tr w:rsidR="00492D7E" w:rsidRPr="006C6009" w14:paraId="4DC61E5B" w14:textId="77777777" w:rsidTr="00397990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322293" w14:textId="77777777" w:rsidR="00492D7E" w:rsidRPr="006C6009" w:rsidRDefault="00492D7E" w:rsidP="004036E4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553E" w14:textId="020D1C54" w:rsidR="00492D7E" w:rsidRPr="006C6009" w:rsidRDefault="00492D7E" w:rsidP="004036E4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CVS Caremark Employee Accounts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7E37" w14:textId="77777777" w:rsidR="00492D7E" w:rsidRDefault="00492D7E" w:rsidP="004036E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the user is unable to access this account. Follow the steps described in the message. </w:t>
            </w:r>
          </w:p>
          <w:p w14:paraId="1469E40B" w14:textId="77777777" w:rsidR="00492D7E" w:rsidRDefault="00492D7E" w:rsidP="004036E4">
            <w:pPr>
              <w:spacing w:before="120" w:after="120"/>
              <w:rPr>
                <w:rFonts w:ascii="Verdana" w:hAnsi="Verdana"/>
              </w:rPr>
            </w:pPr>
          </w:p>
          <w:p w14:paraId="3D5E283A" w14:textId="77777777" w:rsidR="00492D7E" w:rsidRDefault="00492D7E" w:rsidP="004036E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22839A8" wp14:editId="2C389E93">
                  <wp:extent cx="6085714" cy="1514286"/>
                  <wp:effectExtent l="19050" t="19050" r="10795" b="10160"/>
                  <wp:docPr id="716529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209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714" cy="15142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A15AE" w14:textId="77777777" w:rsidR="00492D7E" w:rsidRDefault="00492D7E" w:rsidP="004036E4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2F5EA188" w14:textId="77777777" w:rsidR="00492D7E" w:rsidRDefault="00492D7E" w:rsidP="004036E4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C67B8C5" w14:textId="77777777" w:rsidR="00492D7E" w:rsidRDefault="00492D7E" w:rsidP="004036E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3283E41" wp14:editId="09E8F6B8">
                  <wp:extent cx="7609851" cy="3333115"/>
                  <wp:effectExtent l="19050" t="19050" r="10160" b="19685"/>
                  <wp:docPr id="1435611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1142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5533" cy="33399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3FE78" w14:textId="77777777" w:rsidR="00492D7E" w:rsidRPr="006C6009" w:rsidRDefault="00492D7E" w:rsidP="004036E4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50B249EA" w14:textId="77777777" w:rsidTr="00397990">
        <w:trPr>
          <w:trHeight w:val="43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945D69" w14:textId="77777777" w:rsidR="00492D7E" w:rsidRPr="006C6009" w:rsidRDefault="00492D7E" w:rsidP="00D06CA8">
            <w:pPr>
              <w:rPr>
                <w:rFonts w:ascii="Verdana" w:hAnsi="Verdana"/>
                <w:b/>
                <w:bCs/>
              </w:rPr>
            </w:pPr>
            <w:bookmarkStart w:id="59" w:name="_Hlk126586796"/>
          </w:p>
        </w:tc>
        <w:tc>
          <w:tcPr>
            <w:tcW w:w="79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A6B38C" w14:textId="5573B4D5" w:rsidR="00492D7E" w:rsidRDefault="00492D7E" w:rsidP="00D06CA8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Transfer to onshore agent</w:t>
            </w:r>
          </w:p>
          <w:p w14:paraId="1C42E837" w14:textId="77777777" w:rsidR="00492D7E" w:rsidRDefault="00492D7E" w:rsidP="00D06CA8">
            <w:pPr>
              <w:spacing w:before="120" w:after="120"/>
              <w:rPr>
                <w:rFonts w:ascii="Verdana" w:hAnsi="Verdana"/>
                <w:b/>
              </w:rPr>
            </w:pPr>
          </w:p>
          <w:p w14:paraId="4DD33E1A" w14:textId="77777777" w:rsidR="00492D7E" w:rsidRDefault="00492D7E" w:rsidP="00D06CA8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C024728" wp14:editId="3E70AFF5">
                  <wp:extent cx="247650" cy="209550"/>
                  <wp:effectExtent l="0" t="0" r="0" b="0"/>
                  <wp:docPr id="1633802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Applicable to Offshore agents only. </w:t>
            </w:r>
          </w:p>
          <w:p w14:paraId="7FD05A1C" w14:textId="77777777" w:rsidR="00492D7E" w:rsidRDefault="00492D7E" w:rsidP="00D06CA8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BBF1C" w14:textId="77777777" w:rsidR="00492D7E" w:rsidRDefault="00492D7E" w:rsidP="00D06CA8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that only onshore agents are authorized to handle this call. </w:t>
            </w:r>
          </w:p>
          <w:p w14:paraId="77AF8A48" w14:textId="77777777" w:rsidR="00492D7E" w:rsidRDefault="00492D7E" w:rsidP="00D06CA8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2458E8B0" w14:textId="77777777" w:rsidR="00492D7E" w:rsidRDefault="00492D7E" w:rsidP="00D06CA8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49D97E8" wp14:editId="3CD98A48">
                  <wp:extent cx="5647619" cy="1590476"/>
                  <wp:effectExtent l="19050" t="19050" r="10795" b="10160"/>
                  <wp:docPr id="204897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277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15904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37D96" w14:textId="77777777" w:rsidR="00492D7E" w:rsidRDefault="00492D7E" w:rsidP="00D06CA8">
            <w:pPr>
              <w:spacing w:before="120" w:after="120"/>
              <w:rPr>
                <w:rFonts w:ascii="Verdana" w:hAnsi="Verdana"/>
              </w:rPr>
            </w:pPr>
          </w:p>
          <w:p w14:paraId="0F558836" w14:textId="77777777" w:rsidR="00492D7E" w:rsidRDefault="00492D7E" w:rsidP="00D06CA8">
            <w:pPr>
              <w:spacing w:before="120" w:after="120"/>
              <w:rPr>
                <w:rFonts w:ascii="Verdana" w:hAnsi="Verdana"/>
              </w:rPr>
            </w:pPr>
          </w:p>
          <w:p w14:paraId="5F57333E" w14:textId="478B402C" w:rsidR="00492D7E" w:rsidRDefault="006524C5" w:rsidP="00D06CA8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429BD83" wp14:editId="10582927">
                  <wp:extent cx="9409524" cy="4209524"/>
                  <wp:effectExtent l="0" t="0" r="1270" b="635"/>
                  <wp:docPr id="1767165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16533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524" cy="4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C823" w14:textId="77777777" w:rsidR="00492D7E" w:rsidRDefault="00492D7E" w:rsidP="00D06CA8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71DE39F" w14:textId="08EBAECD" w:rsidR="00492D7E" w:rsidRDefault="00492D7E" w:rsidP="00D06CA8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Review the following when either of these pop-up displays </w:t>
            </w:r>
          </w:p>
        </w:tc>
      </w:tr>
      <w:tr w:rsidR="00397990" w:rsidRPr="006C6009" w14:paraId="71743036" w14:textId="77777777" w:rsidTr="00397990">
        <w:trPr>
          <w:trHeight w:val="39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25F2BF" w14:textId="77777777" w:rsidR="00492D7E" w:rsidRPr="006C6009" w:rsidRDefault="00492D7E" w:rsidP="00AF28EB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DE4CBF" w14:textId="77777777" w:rsidR="00492D7E" w:rsidRDefault="00492D7E" w:rsidP="00AF28EB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F12D45F" w14:textId="72F03EE1" w:rsidR="00492D7E" w:rsidRDefault="00492D7E" w:rsidP="00AF28EB">
            <w:pPr>
              <w:spacing w:before="120" w:after="120"/>
              <w:jc w:val="center"/>
              <w:rPr>
                <w:rFonts w:ascii="Verdana" w:hAnsi="Verdana"/>
              </w:rPr>
            </w:pPr>
            <w:r w:rsidRPr="0061327C">
              <w:rPr>
                <w:rFonts w:ascii="Verdana" w:hAnsi="Verdana"/>
                <w:b/>
                <w:bCs/>
              </w:rPr>
              <w:t>If…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33208B" w14:textId="05A937F3" w:rsidR="00492D7E" w:rsidRDefault="00492D7E" w:rsidP="00AF28EB">
            <w:pPr>
              <w:spacing w:before="120" w:after="120"/>
              <w:jc w:val="center"/>
              <w:rPr>
                <w:rFonts w:ascii="Verdana" w:hAnsi="Verdana"/>
              </w:rPr>
            </w:pPr>
            <w:r w:rsidRPr="0061327C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492D7E" w:rsidRPr="006C6009" w14:paraId="28FAAA93" w14:textId="77777777" w:rsidTr="00397990">
        <w:trPr>
          <w:trHeight w:val="39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6A7EE8" w14:textId="77777777" w:rsidR="00492D7E" w:rsidRPr="006C6009" w:rsidRDefault="00492D7E" w:rsidP="00AF28EB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93445A" w14:textId="77777777" w:rsidR="00492D7E" w:rsidRDefault="00492D7E" w:rsidP="00AF28EB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9B3E3" w14:textId="47D422A5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 xml:space="preserve">Health Plan </w:t>
            </w:r>
            <w:r>
              <w:rPr>
                <w:rFonts w:ascii="Verdana" w:hAnsi="Verdana"/>
              </w:rPr>
              <w:t>clients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E4B7" w14:textId="0AB9E1B0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Warm Transfer to 1-855-297-2070. </w:t>
            </w:r>
            <w:r>
              <w:rPr>
                <w:rFonts w:ascii="Verdana" w:hAnsi="Verdana"/>
                <w:b/>
                <w:bCs/>
              </w:rPr>
              <w:t xml:space="preserve">Do not </w:t>
            </w:r>
            <w:r w:rsidRPr="008353CD">
              <w:rPr>
                <w:rFonts w:ascii="Verdana" w:hAnsi="Verdana"/>
              </w:rPr>
              <w:t xml:space="preserve">use </w:t>
            </w:r>
            <w:r w:rsidR="00D42818">
              <w:rPr>
                <w:rFonts w:ascii="Verdana" w:hAnsi="Verdana"/>
              </w:rPr>
              <w:t>f</w:t>
            </w:r>
            <w:r w:rsidRPr="008353CD">
              <w:rPr>
                <w:rFonts w:ascii="Verdana" w:hAnsi="Verdana"/>
              </w:rPr>
              <w:t>or EGWP warm transfers.</w:t>
            </w:r>
          </w:p>
          <w:p w14:paraId="6AF012F9" w14:textId="77777777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1714DA23" w14:textId="1813E5C5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noProof/>
              </w:rPr>
              <w:drawing>
                <wp:inline distT="0" distB="0" distL="0" distR="0" wp14:anchorId="063289D0" wp14:editId="5BDD9820">
                  <wp:extent cx="295275" cy="180975"/>
                  <wp:effectExtent l="0" t="0" r="9525" b="9525"/>
                  <wp:docPr id="10100071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3CD">
              <w:rPr>
                <w:rFonts w:ascii="Verdana" w:hAnsi="Verdana"/>
              </w:rPr>
              <w:t> Let me get you over to the correct department who will be able to assist you further.</w:t>
            </w:r>
          </w:p>
          <w:p w14:paraId="160137F9" w14:textId="77777777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47CD1B55" w14:textId="19430D6C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Refer to </w:t>
            </w:r>
            <w:hyperlink r:id="rId68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(066076).</w:t>
              </w:r>
            </w:hyperlink>
          </w:p>
          <w:p w14:paraId="229E577C" w14:textId="77777777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2F8EEE17" w14:textId="451D50EB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b/>
                <w:bCs/>
              </w:rPr>
              <w:t>Note: </w:t>
            </w:r>
            <w:r w:rsidRPr="008353CD">
              <w:rPr>
                <w:rFonts w:ascii="Verdana" w:hAnsi="Verdana"/>
              </w:rPr>
              <w:t>If the call is received outside of Solon’s normal business hours transfer to the Senior Team. Solon’s normal business hours are:</w:t>
            </w:r>
          </w:p>
          <w:p w14:paraId="1950AB1F" w14:textId="60DB40EF" w:rsidR="00492D7E" w:rsidRPr="008353CD" w:rsidRDefault="00492D7E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150DAD">
              <w:rPr>
                <w:rFonts w:ascii="Verdana" w:hAnsi="Verdana"/>
                <w:b/>
                <w:bCs/>
              </w:rPr>
              <w:t>Monday - Friday:</w:t>
            </w:r>
            <w:r w:rsidRPr="008353CD">
              <w:rPr>
                <w:rFonts w:ascii="Verdana" w:hAnsi="Verdana"/>
              </w:rPr>
              <w:t xml:space="preserve"> 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- 9:00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10:00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46C171AB" w14:textId="590E4F5A" w:rsidR="00492D7E" w:rsidRPr="008353CD" w:rsidRDefault="00492D7E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150DAD">
              <w:rPr>
                <w:rFonts w:ascii="Verdana" w:hAnsi="Verdana"/>
                <w:b/>
                <w:bCs/>
              </w:rPr>
              <w:t>Saturday - Sunday:</w:t>
            </w:r>
            <w:r w:rsidRPr="008353CD">
              <w:rPr>
                <w:rFonts w:ascii="Verdana" w:hAnsi="Verdana"/>
              </w:rPr>
              <w:t xml:space="preserve"> 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8:00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55B201C4" w14:textId="2CBC8DD3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4E4DBDC8" w14:textId="77777777" w:rsidTr="00397990">
        <w:trPr>
          <w:trHeight w:val="39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6E923C" w14:textId="77777777" w:rsidR="00492D7E" w:rsidRPr="006C6009" w:rsidRDefault="00492D7E" w:rsidP="00AF28EB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ECD08E" w14:textId="77777777" w:rsidR="00492D7E" w:rsidRDefault="00492D7E" w:rsidP="00AF28EB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CD45" w14:textId="5F21D9DE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EGWP Clients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FF61C" w14:textId="6460A6B0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Warm Transfer to 1-855-297-2115. </w:t>
            </w:r>
            <w:r>
              <w:rPr>
                <w:rFonts w:ascii="Verdana" w:hAnsi="Verdana"/>
                <w:b/>
                <w:bCs/>
              </w:rPr>
              <w:t>Do not</w:t>
            </w:r>
            <w:r w:rsidRPr="00DA527D">
              <w:rPr>
                <w:rFonts w:ascii="Verdana" w:hAnsi="Verdana"/>
              </w:rPr>
              <w:t> use for Health Plan warm transfers.</w:t>
            </w:r>
          </w:p>
          <w:p w14:paraId="69816F8E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25A17D32" w14:textId="33BB54F1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noProof/>
              </w:rPr>
              <w:drawing>
                <wp:inline distT="0" distB="0" distL="0" distR="0" wp14:anchorId="49015174" wp14:editId="529EA4EF">
                  <wp:extent cx="285750" cy="180975"/>
                  <wp:effectExtent l="0" t="0" r="0" b="9525"/>
                  <wp:docPr id="9025288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527D">
              <w:rPr>
                <w:rFonts w:ascii="Verdana" w:hAnsi="Verdana"/>
              </w:rPr>
              <w:t> Let me get you over to the correct department who will be able to assist you further.</w:t>
            </w:r>
          </w:p>
          <w:p w14:paraId="3F4C9C24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790ED4A9" w14:textId="0228DFB6" w:rsidR="00492D7E" w:rsidRPr="008353C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Refer to </w:t>
            </w:r>
            <w:hyperlink r:id="rId69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(066076).</w:t>
              </w:r>
            </w:hyperlink>
          </w:p>
          <w:p w14:paraId="1F099960" w14:textId="19D78F94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347D5DF3" w14:textId="77777777" w:rsidTr="00397990">
        <w:trPr>
          <w:trHeight w:val="39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68D8E" w14:textId="77777777" w:rsidR="00492D7E" w:rsidRPr="006C6009" w:rsidRDefault="00492D7E" w:rsidP="00AF28EB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2149A4" w14:textId="77777777" w:rsidR="00492D7E" w:rsidRDefault="00492D7E" w:rsidP="00AF28EB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A3DD7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determine if a Health Plan or EGWP account</w:t>
            </w:r>
          </w:p>
          <w:p w14:paraId="0E9332DB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4012B58E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b/>
                <w:bCs/>
              </w:rPr>
              <w:t>OR</w:t>
            </w:r>
          </w:p>
          <w:p w14:paraId="28CBD2B1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2E5E9C6E" w14:textId="77777777" w:rsidR="00492D7E" w:rsidRPr="00DA527D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pull up the account in </w:t>
            </w:r>
            <w:r>
              <w:rPr>
                <w:rFonts w:ascii="Verdana" w:hAnsi="Verdana"/>
              </w:rPr>
              <w:t>Compass</w:t>
            </w:r>
          </w:p>
          <w:p w14:paraId="21471669" w14:textId="77777777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3F06A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Contact the Senior Team for assistance.</w:t>
            </w:r>
          </w:p>
          <w:p w14:paraId="724B0525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43115959" w14:textId="77777777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</w:p>
          <w:p w14:paraId="0B9D7D62" w14:textId="6B479A51" w:rsidR="00492D7E" w:rsidRPr="00E4650B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70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33DFC81B" w14:textId="517B143D" w:rsidR="00492D7E" w:rsidRPr="009B2379" w:rsidRDefault="00492D7E" w:rsidP="002939DF">
            <w:pPr>
              <w:numPr>
                <w:ilvl w:val="0"/>
                <w:numId w:val="41"/>
              </w:numPr>
              <w:spacing w:before="120" w:after="120"/>
              <w:rPr>
                <w:rFonts w:ascii="Verdana" w:hAnsi="Verdana"/>
              </w:rPr>
            </w:pPr>
            <w:hyperlink r:id="rId71" w:anchor="!/view?docid=0990aac5-274f-424d-9400-546d74b3fed7" w:history="1">
              <w:r w:rsidRPr="000E39FB">
                <w:rPr>
                  <w:rStyle w:val="Hyperlink"/>
                  <w:rFonts w:ascii="Verdana" w:hAnsi="Verdana"/>
                </w:rPr>
                <w:t>Compass MED D - When to Transfer Calls to the Senior Team (062944)</w:t>
              </w:r>
            </w:hyperlink>
          </w:p>
          <w:p w14:paraId="2A12F63D" w14:textId="6A74E376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17064A72" w14:textId="77777777" w:rsidTr="00397990">
        <w:trPr>
          <w:trHeight w:val="39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89FA4F" w14:textId="77777777" w:rsidR="00492D7E" w:rsidRPr="006C6009" w:rsidRDefault="00492D7E" w:rsidP="00AF28EB">
            <w:pPr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48A07" w14:textId="77777777" w:rsidR="00492D7E" w:rsidRDefault="00492D7E" w:rsidP="00AF28EB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175FF0" w14:textId="2B0C93CB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Beneficiary would like to speak to someone else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8EA060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9B2379">
              <w:rPr>
                <w:rFonts w:ascii="Verdana" w:hAnsi="Verdana"/>
              </w:rPr>
              <w:t>ransfer to the Senior Escalation Team.</w:t>
            </w:r>
          </w:p>
          <w:p w14:paraId="26AB3D3F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12596079" w14:textId="23732D0D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  <w:noProof/>
              </w:rPr>
              <w:drawing>
                <wp:inline distT="0" distB="0" distL="0" distR="0" wp14:anchorId="3EEB853F" wp14:editId="6C638DB6">
                  <wp:extent cx="295275" cy="180975"/>
                  <wp:effectExtent l="0" t="0" r="9525" b="9525"/>
                  <wp:docPr id="59112103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2379">
              <w:rPr>
                <w:rFonts w:ascii="Verdana" w:hAnsi="Verdana"/>
              </w:rPr>
              <w:t>Let me get you over to the correct department who will be able to assist you further.</w:t>
            </w:r>
          </w:p>
          <w:p w14:paraId="09D6B97C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0D966E04" w14:textId="77777777" w:rsidR="00492D7E" w:rsidRPr="009B2379" w:rsidRDefault="00492D7E" w:rsidP="00AF28EB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</w:p>
          <w:p w14:paraId="5F074A1F" w14:textId="223289CD" w:rsidR="00492D7E" w:rsidRPr="00E4650B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72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35B369B8" w14:textId="26562828" w:rsidR="00492D7E" w:rsidRPr="009B2379" w:rsidRDefault="00492D7E" w:rsidP="002939DF">
            <w:pPr>
              <w:numPr>
                <w:ilvl w:val="0"/>
                <w:numId w:val="43"/>
              </w:numPr>
              <w:spacing w:before="120" w:after="120"/>
              <w:rPr>
                <w:rFonts w:ascii="Verdana" w:hAnsi="Verdana"/>
              </w:rPr>
            </w:pPr>
            <w:hyperlink r:id="rId73" w:anchor="!/view?docid=0990aac5-274f-424d-9400-546d74b3fed7" w:history="1">
              <w:r w:rsidRPr="000E39FB">
                <w:rPr>
                  <w:rStyle w:val="Hyperlink"/>
                  <w:rFonts w:ascii="Verdana" w:hAnsi="Verdana"/>
                </w:rPr>
                <w:t>Compass MED D - When to Transfer Calls to the Senior Team (062944)</w:t>
              </w:r>
            </w:hyperlink>
          </w:p>
          <w:p w14:paraId="76402CDE" w14:textId="57A034D3" w:rsidR="00492D7E" w:rsidRDefault="00492D7E" w:rsidP="00AF28EB">
            <w:pPr>
              <w:spacing w:before="120" w:after="120"/>
              <w:rPr>
                <w:rFonts w:ascii="Verdana" w:hAnsi="Verdana"/>
              </w:rPr>
            </w:pPr>
          </w:p>
        </w:tc>
      </w:tr>
      <w:bookmarkEnd w:id="59"/>
    </w:tbl>
    <w:p w14:paraId="32C6881C" w14:textId="77777777" w:rsidR="00F46594" w:rsidRDefault="00F46594" w:rsidP="004F72EF">
      <w:pPr>
        <w:pStyle w:val="NormalWeb"/>
        <w:spacing w:before="120" w:beforeAutospacing="0" w:after="120" w:afterAutospacing="0"/>
      </w:pPr>
    </w:p>
    <w:bookmarkStart w:id="60" w:name="_Hlk188007448"/>
    <w:p w14:paraId="062BB68A" w14:textId="1F08E1AE" w:rsidR="006B764E" w:rsidRPr="00804F2D" w:rsidRDefault="004926DF" w:rsidP="00804F2D">
      <w:pPr>
        <w:spacing w:before="60" w:after="60"/>
        <w:jc w:val="right"/>
        <w:rPr>
          <w:rFonts w:ascii="Verdana" w:hAnsi="Verdana"/>
          <w:color w:val="000000"/>
          <w:szCs w:val="22"/>
        </w:rPr>
      </w:pPr>
      <w:r w:rsidRPr="00804F2D">
        <w:rPr>
          <w:rFonts w:ascii="Verdana" w:hAnsi="Verdana"/>
        </w:rPr>
        <w:fldChar w:fldCharType="begin"/>
      </w:r>
      <w:r w:rsidRPr="00804F2D">
        <w:rPr>
          <w:rFonts w:ascii="Verdana" w:hAnsi="Verdana"/>
        </w:rPr>
        <w:instrText>HYPERLINK \l "_top"</w:instrText>
      </w:r>
      <w:r w:rsidRPr="00804F2D">
        <w:rPr>
          <w:rFonts w:ascii="Verdana" w:hAnsi="Verdana"/>
        </w:rPr>
      </w:r>
      <w:r w:rsidRPr="00804F2D">
        <w:rPr>
          <w:rFonts w:ascii="Verdana" w:hAnsi="Verdana"/>
        </w:rPr>
        <w:fldChar w:fldCharType="separate"/>
      </w:r>
      <w:r w:rsidRPr="00804F2D">
        <w:rPr>
          <w:rStyle w:val="Hyperlink"/>
          <w:rFonts w:ascii="Verdana" w:hAnsi="Verdana"/>
          <w:szCs w:val="22"/>
        </w:rPr>
        <w:t>Top of the Document</w:t>
      </w:r>
      <w:r w:rsidRPr="00804F2D">
        <w:rPr>
          <w:rFonts w:ascii="Verdana" w:hAnsi="Verdana"/>
        </w:rPr>
        <w:fldChar w:fldCharType="end"/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6B764E" w:rsidRPr="006C6009" w14:paraId="74CAC781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81BA08" w14:textId="067EFB5B" w:rsidR="006B764E" w:rsidRPr="006C6009" w:rsidRDefault="006B764E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61" w:name="_Toc205895181"/>
            <w:r w:rsidRPr="006C6009">
              <w:rPr>
                <w:rFonts w:ascii="Verdana" w:hAnsi="Verdana"/>
                <w:i w:val="0"/>
                <w:iCs w:val="0"/>
              </w:rPr>
              <w:t xml:space="preserve">Search by Mail Order </w:t>
            </w:r>
            <w:r w:rsidR="00556F1F" w:rsidRPr="006C6009">
              <w:rPr>
                <w:rFonts w:ascii="Verdana" w:hAnsi="Verdana"/>
                <w:i w:val="0"/>
                <w:iCs w:val="0"/>
              </w:rPr>
              <w:t>R</w:t>
            </w:r>
            <w:r w:rsidR="009D16D2">
              <w:rPr>
                <w:rFonts w:ascii="Verdana" w:hAnsi="Verdana"/>
                <w:i w:val="0"/>
                <w:iCs w:val="0"/>
              </w:rPr>
              <w:t>x</w:t>
            </w:r>
            <w:r w:rsidR="00556F1F" w:rsidRPr="006C6009">
              <w:rPr>
                <w:rFonts w:ascii="Verdana" w:hAnsi="Verdana"/>
                <w:i w:val="0"/>
                <w:iCs w:val="0"/>
              </w:rPr>
              <w:t>/Internal ID</w:t>
            </w:r>
            <w:bookmarkEnd w:id="61"/>
          </w:p>
        </w:tc>
      </w:tr>
      <w:bookmarkEnd w:id="60"/>
    </w:tbl>
    <w:p w14:paraId="225490C8" w14:textId="77777777" w:rsidR="006B764E" w:rsidRPr="006C6009" w:rsidRDefault="006B764E" w:rsidP="003858BB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</w:p>
    <w:p w14:paraId="37CA293B" w14:textId="1C4B80EA" w:rsidR="00816240" w:rsidRPr="006C6009" w:rsidRDefault="006B764E" w:rsidP="003858BB">
      <w:pPr>
        <w:pStyle w:val="NormalWeb"/>
        <w:spacing w:before="120" w:beforeAutospacing="0" w:after="120" w:afterAutospacing="0"/>
        <w:rPr>
          <w:rFonts w:ascii="Verdana" w:hAnsi="Verdana"/>
          <w:b/>
          <w:bCs/>
          <w:color w:val="000000"/>
        </w:rPr>
      </w:pPr>
      <w:r w:rsidRPr="006C6009">
        <w:rPr>
          <w:rFonts w:ascii="Verdana" w:hAnsi="Verdana"/>
          <w:b/>
          <w:bCs/>
          <w:color w:val="000000"/>
        </w:rPr>
        <w:t>Note</w:t>
      </w:r>
      <w:r w:rsidR="00146BC7" w:rsidRPr="006C6009">
        <w:rPr>
          <w:rFonts w:ascii="Verdana" w:hAnsi="Verdana"/>
          <w:b/>
          <w:bCs/>
          <w:color w:val="000000"/>
        </w:rPr>
        <w:t>s</w:t>
      </w:r>
      <w:r w:rsidR="00F4413B">
        <w:rPr>
          <w:rFonts w:ascii="Verdana" w:hAnsi="Verdana"/>
          <w:b/>
          <w:bCs/>
          <w:color w:val="000000"/>
        </w:rPr>
        <w:t xml:space="preserve">:  </w:t>
      </w:r>
    </w:p>
    <w:p w14:paraId="2D023C81" w14:textId="57114A8B" w:rsidR="00724007" w:rsidRPr="006C6009" w:rsidRDefault="00724007" w:rsidP="003858BB">
      <w:pPr>
        <w:pStyle w:val="NormalWeb"/>
        <w:numPr>
          <w:ilvl w:val="0"/>
          <w:numId w:val="3"/>
        </w:numPr>
        <w:spacing w:before="120" w:beforeAutospacing="0" w:after="120" w:afterAutospacing="0"/>
        <w:ind w:left="432"/>
        <w:rPr>
          <w:rFonts w:ascii="Verdana" w:hAnsi="Verdana"/>
        </w:rPr>
      </w:pPr>
      <w:r w:rsidRPr="006C6009">
        <w:rPr>
          <w:rFonts w:ascii="Verdana" w:hAnsi="Verdana"/>
        </w:rPr>
        <w:t xml:space="preserve">Mail Order/Internal ID Search results display active eligibility based on the current date. To view future or past eligibility dates use the inactive coverage Search filter. </w:t>
      </w:r>
    </w:p>
    <w:p w14:paraId="0F48CE55" w14:textId="37E8E286" w:rsidR="00802408" w:rsidRPr="007850A7" w:rsidRDefault="2C536DAE" w:rsidP="003858BB">
      <w:pPr>
        <w:pStyle w:val="NormalWeb"/>
        <w:numPr>
          <w:ilvl w:val="0"/>
          <w:numId w:val="3"/>
        </w:numPr>
        <w:spacing w:before="120" w:beforeAutospacing="0" w:after="120" w:afterAutospacing="0"/>
        <w:ind w:left="432"/>
        <w:rPr>
          <w:rFonts w:ascii="Verdana" w:hAnsi="Verdana"/>
        </w:rPr>
      </w:pPr>
      <w:bookmarkStart w:id="62" w:name="OLE_LINK51"/>
      <w:r w:rsidRPr="006C6009">
        <w:rPr>
          <w:rFonts w:ascii="Verdana" w:hAnsi="Verdana"/>
          <w:color w:val="000000" w:themeColor="text1"/>
        </w:rPr>
        <w:t>A search can be conducted at any time.</w:t>
      </w:r>
      <w:r w:rsidR="089EA5CF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It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is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 xml:space="preserve">not necessary to close the </w:t>
      </w:r>
      <w:r w:rsidR="00E1462A" w:rsidRPr="006C6009">
        <w:rPr>
          <w:rFonts w:ascii="Verdana" w:hAnsi="Verdana"/>
          <w:color w:val="000000" w:themeColor="text1"/>
        </w:rPr>
        <w:t>members’</w:t>
      </w:r>
      <w:r w:rsidR="006B764E" w:rsidRPr="006C6009">
        <w:rPr>
          <w:rFonts w:ascii="Verdana" w:hAnsi="Verdana"/>
          <w:color w:val="000000" w:themeColor="text1"/>
        </w:rPr>
        <w:t xml:space="preserve"> account to use the Search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 xml:space="preserve">feature. </w:t>
      </w:r>
      <w:r w:rsidR="0417B37F" w:rsidRPr="006C6009">
        <w:rPr>
          <w:rFonts w:ascii="Verdana" w:hAnsi="Verdana"/>
          <w:color w:val="000000" w:themeColor="text1"/>
        </w:rPr>
        <w:t>A</w:t>
      </w:r>
      <w:r w:rsidR="006B764E" w:rsidRPr="006C6009">
        <w:rPr>
          <w:rFonts w:ascii="Verdana" w:hAnsi="Verdana"/>
          <w:color w:val="000000" w:themeColor="text1"/>
        </w:rPr>
        <w:t>lternate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between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the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b/>
          <w:color w:val="000000" w:themeColor="text1"/>
        </w:rPr>
        <w:t>Member</w:t>
      </w:r>
      <w:r w:rsidR="000A10B1" w:rsidRPr="006C6009">
        <w:rPr>
          <w:rFonts w:ascii="Verdana" w:hAnsi="Verdana"/>
          <w:b/>
          <w:color w:val="000000" w:themeColor="text1"/>
        </w:rPr>
        <w:t xml:space="preserve"> </w:t>
      </w:r>
      <w:r w:rsidR="52627932" w:rsidRPr="006C6009">
        <w:rPr>
          <w:rFonts w:ascii="Verdana" w:hAnsi="Verdana"/>
          <w:b/>
          <w:bCs/>
          <w:color w:val="000000" w:themeColor="text1"/>
        </w:rPr>
        <w:t>Case</w:t>
      </w:r>
      <w:r w:rsidR="000A10B1" w:rsidRPr="006C6009">
        <w:rPr>
          <w:rFonts w:ascii="Verdana" w:hAnsi="Verdana"/>
          <w:b/>
          <w:bCs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tab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and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b/>
          <w:color w:val="000000" w:themeColor="text1"/>
        </w:rPr>
        <w:t>Search</w:t>
      </w:r>
      <w:r w:rsidR="009D16D2">
        <w:rPr>
          <w:rFonts w:ascii="Verdana" w:hAnsi="Verdana"/>
          <w:b/>
          <w:color w:val="000000" w:themeColor="text1"/>
        </w:rPr>
        <w:t xml:space="preserve"> (New UI)</w:t>
      </w:r>
      <w:r w:rsidR="000A10B1" w:rsidRPr="006C6009">
        <w:rPr>
          <w:rFonts w:ascii="Verdana" w:hAnsi="Verdana"/>
          <w:color w:val="000000" w:themeColor="text1"/>
        </w:rPr>
        <w:t xml:space="preserve"> </w:t>
      </w:r>
      <w:r w:rsidR="006B764E" w:rsidRPr="006C6009">
        <w:rPr>
          <w:rFonts w:ascii="Verdana" w:hAnsi="Verdana"/>
          <w:color w:val="000000" w:themeColor="text1"/>
        </w:rPr>
        <w:t>tab.</w:t>
      </w:r>
      <w:bookmarkEnd w:id="62"/>
    </w:p>
    <w:p w14:paraId="242A78AB" w14:textId="77777777" w:rsidR="007850A7" w:rsidRPr="006C6009" w:rsidRDefault="007850A7" w:rsidP="003858BB">
      <w:pPr>
        <w:pStyle w:val="NormalWeb"/>
        <w:spacing w:before="120" w:beforeAutospacing="0" w:after="120" w:afterAutospacing="0"/>
        <w:ind w:left="432"/>
        <w:rPr>
          <w:rFonts w:ascii="Verdana" w:hAnsi="Verdana"/>
        </w:rPr>
      </w:pPr>
    </w:p>
    <w:p w14:paraId="265B2476" w14:textId="66E4C575" w:rsidR="006B764E" w:rsidRPr="006C6009" w:rsidRDefault="007850A7" w:rsidP="003858BB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Refer to table: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2"/>
        <w:gridCol w:w="1214"/>
        <w:gridCol w:w="5535"/>
        <w:gridCol w:w="5539"/>
      </w:tblGrid>
      <w:tr w:rsidR="00E90A08" w:rsidRPr="006C6009" w14:paraId="30D69D4E" w14:textId="77777777" w:rsidTr="00FB5171"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928482" w14:textId="77777777" w:rsidR="006B764E" w:rsidRPr="0076021C" w:rsidRDefault="006B764E" w:rsidP="0076021C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bookmarkStart w:id="63" w:name="OLE_LINK106"/>
            <w:r w:rsidRPr="0076021C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F22733" w14:textId="77777777" w:rsidR="006B764E" w:rsidRPr="0076021C" w:rsidRDefault="006B764E" w:rsidP="0076021C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76021C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C56946" w:rsidRPr="006C6009" w14:paraId="5959D7EE" w14:textId="77777777" w:rsidTr="00FB5171"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D81A5" w14:textId="77777777" w:rsidR="006B764E" w:rsidRPr="00D83984" w:rsidRDefault="006B764E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5549" w14:textId="4B0FB44D" w:rsidR="006B764E" w:rsidRPr="006C6009" w:rsidRDefault="006B764E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From the </w:t>
            </w:r>
            <w:r w:rsidR="00665B33" w:rsidRPr="006C6009">
              <w:rPr>
                <w:rFonts w:ascii="Verdana" w:hAnsi="Verdana"/>
                <w:color w:val="000000"/>
              </w:rPr>
              <w:t>Compass</w:t>
            </w:r>
            <w:r w:rsidRPr="006C6009">
              <w:rPr>
                <w:rFonts w:ascii="Verdana" w:hAnsi="Verdana"/>
                <w:color w:val="000000"/>
              </w:rPr>
              <w:t xml:space="preserve">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Search</w:t>
            </w:r>
            <w:r w:rsidR="009D16D2">
              <w:rPr>
                <w:rFonts w:ascii="Verdana" w:hAnsi="Verdana"/>
                <w:b/>
                <w:bCs/>
                <w:color w:val="000000"/>
              </w:rPr>
              <w:t xml:space="preserve"> (</w:t>
            </w:r>
            <w:r w:rsidR="00FB7661">
              <w:rPr>
                <w:rFonts w:ascii="Verdana" w:hAnsi="Verdana"/>
                <w:b/>
                <w:bCs/>
                <w:color w:val="000000"/>
              </w:rPr>
              <w:t>New UI)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 xml:space="preserve">screen, select the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Search by Mail Order</w:t>
            </w:r>
            <w:r w:rsidR="00DF0A2F" w:rsidRPr="006C6009">
              <w:rPr>
                <w:rFonts w:ascii="Verdana" w:hAnsi="Verdana"/>
                <w:b/>
                <w:bCs/>
                <w:color w:val="000000"/>
              </w:rPr>
              <w:t>/Internal ID</w:t>
            </w:r>
            <w:r w:rsidR="00DF0A2F" w:rsidRPr="006C6009">
              <w:rPr>
                <w:rFonts w:ascii="Verdana" w:hAnsi="Verdana"/>
                <w:color w:val="000000"/>
              </w:rPr>
              <w:t xml:space="preserve"> </w:t>
            </w:r>
            <w:r w:rsidR="00665B33" w:rsidRPr="006C6009">
              <w:rPr>
                <w:rFonts w:ascii="Verdana" w:hAnsi="Verdana"/>
                <w:color w:val="000000"/>
              </w:rPr>
              <w:t>t</w:t>
            </w:r>
            <w:r w:rsidRPr="006C6009">
              <w:rPr>
                <w:rFonts w:ascii="Verdana" w:hAnsi="Verdana"/>
                <w:color w:val="000000"/>
              </w:rPr>
              <w:t>ab to search by Mail Order</w:t>
            </w:r>
            <w:r w:rsidR="00836772" w:rsidRPr="006C6009">
              <w:rPr>
                <w:rFonts w:ascii="Verdana" w:hAnsi="Verdana"/>
                <w:color w:val="000000"/>
              </w:rPr>
              <w:t xml:space="preserve"> R</w:t>
            </w:r>
            <w:r w:rsidR="00FB7661">
              <w:rPr>
                <w:rFonts w:ascii="Verdana" w:hAnsi="Verdana"/>
                <w:color w:val="000000"/>
              </w:rPr>
              <w:t>x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6C2B89CA" w14:textId="77777777" w:rsidR="006B764E" w:rsidRPr="006C6009" w:rsidRDefault="006B764E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43A7A9CF" w14:textId="282F2FE2" w:rsidR="007850A7" w:rsidRPr="006C6009" w:rsidRDefault="006B764E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This screen contains the following fields</w:t>
            </w:r>
            <w:r w:rsidR="00F4413B">
              <w:rPr>
                <w:rFonts w:ascii="Verdana" w:hAnsi="Verdana"/>
                <w:color w:val="000000"/>
              </w:rPr>
              <w:t xml:space="preserve">:  </w:t>
            </w:r>
          </w:p>
          <w:p w14:paraId="34A85ADC" w14:textId="77777777" w:rsidR="00556F1F" w:rsidRPr="006C6009" w:rsidRDefault="00556F1F" w:rsidP="002939DF">
            <w:pPr>
              <w:pStyle w:val="NormalWeb"/>
              <w:numPr>
                <w:ilvl w:val="0"/>
                <w:numId w:val="36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Mail Rx Number</w:t>
            </w:r>
          </w:p>
          <w:p w14:paraId="644CC876" w14:textId="77777777" w:rsidR="00556F1F" w:rsidRPr="006C6009" w:rsidRDefault="00556F1F" w:rsidP="002939DF">
            <w:pPr>
              <w:pStyle w:val="NormalWeb"/>
              <w:numPr>
                <w:ilvl w:val="0"/>
                <w:numId w:val="36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Order Number</w:t>
            </w:r>
          </w:p>
          <w:p w14:paraId="2C0BCC2C" w14:textId="796CF701" w:rsidR="006B764E" w:rsidRPr="006C6009" w:rsidRDefault="006B764E" w:rsidP="002939DF">
            <w:pPr>
              <w:pStyle w:val="NormalWeb"/>
              <w:numPr>
                <w:ilvl w:val="0"/>
                <w:numId w:val="36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Member Internal ID</w:t>
            </w:r>
          </w:p>
          <w:p w14:paraId="23505CB0" w14:textId="354CAC85" w:rsidR="006B764E" w:rsidRDefault="00E802B9" w:rsidP="00E7425D">
            <w:pPr>
              <w:pStyle w:val="NormalWeb"/>
              <w:spacing w:before="120" w:beforeAutospacing="0" w:after="120" w:afterAutospacing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FA5EB8" wp14:editId="5E109C1F">
                  <wp:extent cx="5828571" cy="1266667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1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8461C" w14:textId="19784852" w:rsidR="00DE1F13" w:rsidRDefault="004E6C61" w:rsidP="00FB5171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265B4D9E" wp14:editId="5467A8CC">
                  <wp:extent cx="304762" cy="304762"/>
                  <wp:effectExtent l="0" t="0" r="635" b="635"/>
                  <wp:docPr id="926548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4854" name="Picture 9265485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F13">
              <w:rPr>
                <w:noProof/>
              </w:rPr>
              <w:drawing>
                <wp:inline distT="0" distB="0" distL="0" distR="0" wp14:anchorId="7A2384CD" wp14:editId="769B2124">
                  <wp:extent cx="238125" cy="209550"/>
                  <wp:effectExtent l="0" t="0" r="9525" b="0"/>
                  <wp:docPr id="1197615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E1F13">
              <w:rPr>
                <w:rFonts w:ascii="Verdana" w:hAnsi="Verdana"/>
              </w:rPr>
              <w:t xml:space="preserve"> </w:t>
            </w:r>
            <w:r w:rsidR="00DE1F13" w:rsidRPr="009E10C9">
              <w:rPr>
                <w:rFonts w:ascii="Verdana" w:hAnsi="Verdana"/>
              </w:rPr>
              <w:t>For any</w:t>
            </w:r>
            <w:r w:rsidR="00DE1F13">
              <w:rPr>
                <w:rFonts w:ascii="Verdana" w:hAnsi="Verdana"/>
              </w:rPr>
              <w:t xml:space="preserve"> </w:t>
            </w:r>
            <w:r w:rsidR="00DE1F13" w:rsidRPr="009E10C9">
              <w:rPr>
                <w:rFonts w:ascii="Verdana" w:hAnsi="Verdana"/>
              </w:rPr>
              <w:t xml:space="preserve">accounts returned </w:t>
            </w:r>
            <w:r w:rsidR="00DE1F13">
              <w:rPr>
                <w:rFonts w:ascii="Verdana" w:hAnsi="Verdana"/>
              </w:rPr>
              <w:t xml:space="preserve">in </w:t>
            </w:r>
            <w:r w:rsidR="00DE1F13" w:rsidRPr="00D93B73">
              <w:rPr>
                <w:rFonts w:ascii="Verdana" w:hAnsi="Verdana"/>
                <w:b/>
                <w:bCs/>
              </w:rPr>
              <w:t>Search by Mail Order Rx/Internal ID</w:t>
            </w:r>
            <w:r w:rsidR="00DE1F13">
              <w:rPr>
                <w:rFonts w:ascii="Verdana" w:hAnsi="Verdana"/>
              </w:rPr>
              <w:t xml:space="preserve"> </w:t>
            </w:r>
            <w:r w:rsidR="00DE1F13" w:rsidRPr="009E10C9">
              <w:rPr>
                <w:rFonts w:ascii="Verdana" w:hAnsi="Verdana"/>
              </w:rPr>
              <w:t>t</w:t>
            </w:r>
            <w:r w:rsidR="00DE1F13">
              <w:rPr>
                <w:rFonts w:ascii="Verdana" w:hAnsi="Verdana"/>
              </w:rPr>
              <w:t>hat the</w:t>
            </w:r>
            <w:r w:rsidR="00DE1F13" w:rsidRPr="009E10C9">
              <w:rPr>
                <w:rFonts w:ascii="Verdana" w:hAnsi="Verdana"/>
              </w:rPr>
              <w:t xml:space="preserve"> agent does not have access to, </w:t>
            </w:r>
            <w:r w:rsidR="00DE1F13">
              <w:rPr>
                <w:rFonts w:ascii="Verdana" w:hAnsi="Verdana"/>
              </w:rPr>
              <w:t xml:space="preserve">all but </w:t>
            </w:r>
            <w:r w:rsidR="00DE1F13" w:rsidRPr="009E10C9">
              <w:rPr>
                <w:rFonts w:ascii="Verdana" w:hAnsi="Verdana"/>
              </w:rPr>
              <w:t>the last four digits of the ID will be hidden</w:t>
            </w:r>
            <w:r w:rsidR="00DE1F13">
              <w:rPr>
                <w:rFonts w:ascii="Verdana" w:hAnsi="Verdana"/>
              </w:rPr>
              <w:t xml:space="preserve">. </w:t>
            </w:r>
          </w:p>
          <w:p w14:paraId="08265E11" w14:textId="77777777" w:rsidR="00DE1F13" w:rsidRDefault="00DE1F13" w:rsidP="00DE1F13">
            <w:pPr>
              <w:spacing w:before="120" w:after="120"/>
              <w:rPr>
                <w:rFonts w:ascii="Verdana" w:hAnsi="Verdana"/>
              </w:rPr>
            </w:pPr>
          </w:p>
          <w:p w14:paraId="42F36700" w14:textId="58D70E90" w:rsidR="00DE1F13" w:rsidRDefault="004E6C61" w:rsidP="00DE1F1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4D569C5A" wp14:editId="0EB91412">
                  <wp:extent cx="304762" cy="304762"/>
                  <wp:effectExtent l="0" t="0" r="635" b="635"/>
                  <wp:docPr id="6020196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4854" name="Picture 9265485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F13">
              <w:rPr>
                <w:noProof/>
              </w:rPr>
              <w:drawing>
                <wp:inline distT="0" distB="0" distL="0" distR="0" wp14:anchorId="0EC34704" wp14:editId="74881A06">
                  <wp:extent cx="3123809" cy="1790476"/>
                  <wp:effectExtent l="19050" t="19050" r="19685" b="19685"/>
                  <wp:docPr id="297474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74788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809" cy="17904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E451" w14:textId="77777777" w:rsidR="00DE1F13" w:rsidRPr="006C6009" w:rsidRDefault="00DE1F13" w:rsidP="00DE1F1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7778336D" w14:textId="77777777" w:rsidR="006B764E" w:rsidRPr="006C6009" w:rsidRDefault="006B764E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</w:tc>
      </w:tr>
      <w:tr w:rsidR="00C56946" w:rsidRPr="006C6009" w14:paraId="1F74A610" w14:textId="77777777" w:rsidTr="00FB5171"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BD9EB3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2</w:t>
            </w:r>
          </w:p>
          <w:p w14:paraId="137E1FAF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  <w:p w14:paraId="68922A34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D1251" w14:textId="0D64934C" w:rsidR="00C43A04" w:rsidRPr="006C6009" w:rsidRDefault="00C43A04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Perform a search using </w:t>
            </w:r>
            <w:r w:rsidR="00E7425D" w:rsidRPr="00E7425D">
              <w:rPr>
                <w:rFonts w:ascii="Verdana" w:hAnsi="Verdana"/>
                <w:b/>
                <w:bCs/>
                <w:color w:val="000000"/>
              </w:rPr>
              <w:t>one</w:t>
            </w:r>
            <w:r w:rsidRPr="00E7425D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>of the following criteria</w:t>
            </w:r>
            <w:r w:rsidR="00F4413B">
              <w:rPr>
                <w:rFonts w:ascii="Verdana" w:hAnsi="Verdana"/>
                <w:color w:val="000000"/>
              </w:rPr>
              <w:t xml:space="preserve">:  </w:t>
            </w:r>
          </w:p>
        </w:tc>
      </w:tr>
      <w:tr w:rsidR="008B2852" w:rsidRPr="006C6009" w14:paraId="42CBF000" w14:textId="77777777" w:rsidTr="00FB5171">
        <w:tc>
          <w:tcPr>
            <w:tcW w:w="261" w:type="pct"/>
            <w:vMerge/>
          </w:tcPr>
          <w:p w14:paraId="46AB0635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3C462C" w14:textId="3833ED6A" w:rsidR="00C43A04" w:rsidRPr="00412D90" w:rsidRDefault="00C43A04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If searching by...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A1A0203" w14:textId="03605CA4" w:rsidR="00C43A04" w:rsidRPr="00412D90" w:rsidRDefault="00C43A04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Then...</w:t>
            </w:r>
          </w:p>
        </w:tc>
      </w:tr>
      <w:tr w:rsidR="008B2852" w:rsidRPr="006C6009" w14:paraId="31D6E346" w14:textId="77777777" w:rsidTr="00FB5171">
        <w:tc>
          <w:tcPr>
            <w:tcW w:w="261" w:type="pct"/>
            <w:vMerge/>
          </w:tcPr>
          <w:p w14:paraId="1FDCC2DA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EDB9" w14:textId="64BEE347" w:rsidR="00C43A04" w:rsidRPr="006C6009" w:rsidRDefault="00C43A04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Mail Rx Number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99DA" w14:textId="51410826" w:rsidR="00C43A04" w:rsidRPr="006C6009" w:rsidRDefault="00C43A04" w:rsidP="002939DF">
            <w:pPr>
              <w:pStyle w:val="NormalWeb"/>
              <w:numPr>
                <w:ilvl w:val="0"/>
                <w:numId w:val="29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Complete the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 xml:space="preserve">Mail Rx Number </w:t>
            </w:r>
            <w:r w:rsidRPr="006C6009">
              <w:rPr>
                <w:rFonts w:ascii="Verdana" w:hAnsi="Verdana"/>
                <w:color w:val="000000"/>
              </w:rPr>
              <w:t>field.</w:t>
            </w:r>
          </w:p>
          <w:p w14:paraId="586F0EF2" w14:textId="2A9080DC" w:rsidR="00C43A04" w:rsidRPr="006C6009" w:rsidRDefault="00C43A04" w:rsidP="002939DF">
            <w:pPr>
              <w:pStyle w:val="NormalWeb"/>
              <w:numPr>
                <w:ilvl w:val="0"/>
                <w:numId w:val="29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Click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Search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774BCBD0" w14:textId="54ABDF66" w:rsidR="00C43A04" w:rsidRPr="006C6009" w:rsidRDefault="00C43A04" w:rsidP="007850A7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6C6009">
              <w:rPr>
                <w:rFonts w:ascii="Verdana" w:hAnsi="Verdana"/>
                <w:color w:val="000000"/>
              </w:rPr>
              <w:t>Member account linked to the Rx # entered</w:t>
            </w:r>
            <w:r w:rsidRPr="006C6009">
              <w:rPr>
                <w:rFonts w:ascii="Verdana" w:hAnsi="Verdana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>populate</w:t>
            </w:r>
            <w:r w:rsidR="00034AB0">
              <w:rPr>
                <w:rFonts w:ascii="Verdana" w:hAnsi="Verdana"/>
                <w:color w:val="000000"/>
              </w:rPr>
              <w:t>s</w:t>
            </w:r>
            <w:r w:rsidRPr="006C6009">
              <w:rPr>
                <w:rFonts w:ascii="Verdana" w:hAnsi="Verdana"/>
                <w:color w:val="000000"/>
              </w:rPr>
              <w:t xml:space="preserve">. </w:t>
            </w:r>
          </w:p>
        </w:tc>
      </w:tr>
      <w:tr w:rsidR="008B2852" w:rsidRPr="006C6009" w14:paraId="52A49F48" w14:textId="77777777" w:rsidTr="00FB5171">
        <w:tc>
          <w:tcPr>
            <w:tcW w:w="261" w:type="pct"/>
            <w:vMerge/>
          </w:tcPr>
          <w:p w14:paraId="440438A7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E3701" w14:textId="7DDED48A" w:rsidR="00C43A04" w:rsidRPr="006C6009" w:rsidRDefault="00C43A04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color w:val="000000"/>
              </w:rPr>
            </w:pPr>
            <w:r w:rsidRPr="006C6009">
              <w:rPr>
                <w:rFonts w:ascii="Verdana" w:hAnsi="Verdana"/>
                <w:b/>
                <w:color w:val="000000"/>
              </w:rPr>
              <w:t>Order Number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C67C4" w14:textId="3948C846" w:rsidR="00C43A04" w:rsidRPr="006C6009" w:rsidRDefault="00C43A04" w:rsidP="002939DF">
            <w:pPr>
              <w:pStyle w:val="NormalWeb"/>
              <w:numPr>
                <w:ilvl w:val="0"/>
                <w:numId w:val="30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Complete the </w:t>
            </w:r>
            <w:r w:rsidRPr="006C6009">
              <w:rPr>
                <w:rFonts w:ascii="Verdana" w:hAnsi="Verdana"/>
                <w:b/>
                <w:color w:val="000000"/>
              </w:rPr>
              <w:t xml:space="preserve">Order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 xml:space="preserve">Number </w:t>
            </w:r>
            <w:r w:rsidRPr="006C6009">
              <w:rPr>
                <w:rFonts w:ascii="Verdana" w:hAnsi="Verdana"/>
                <w:color w:val="000000"/>
              </w:rPr>
              <w:t>field.</w:t>
            </w:r>
          </w:p>
          <w:p w14:paraId="7354FD2E" w14:textId="598345BA" w:rsidR="00C43A04" w:rsidRPr="00173BA0" w:rsidRDefault="00C43A04" w:rsidP="002939DF">
            <w:pPr>
              <w:pStyle w:val="NormalWeb"/>
              <w:numPr>
                <w:ilvl w:val="0"/>
                <w:numId w:val="30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Click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Search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26AE598E" w14:textId="60A63B79" w:rsidR="00C43A04" w:rsidRDefault="00C43A04" w:rsidP="00173BA0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6C6009">
              <w:rPr>
                <w:rFonts w:ascii="Verdana" w:hAnsi="Verdana"/>
                <w:color w:val="000000"/>
              </w:rPr>
              <w:t>List of member account(s) linked to the order # entered</w:t>
            </w:r>
            <w:r w:rsidRPr="006C6009">
              <w:rPr>
                <w:rFonts w:ascii="Verdana" w:hAnsi="Verdana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>populate</w:t>
            </w:r>
            <w:r w:rsidR="00034AB0">
              <w:rPr>
                <w:rFonts w:ascii="Verdana" w:hAnsi="Verdana"/>
                <w:color w:val="000000"/>
              </w:rPr>
              <w:t>s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6391277C" w14:textId="64446E9E" w:rsidR="00562042" w:rsidRPr="006C6009" w:rsidRDefault="007B67CD" w:rsidP="00034AB0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N</w:t>
            </w:r>
            <w:r w:rsidR="00C43A04" w:rsidRPr="006C6009">
              <w:rPr>
                <w:rFonts w:ascii="Verdana" w:hAnsi="Verdana"/>
                <w:b/>
                <w:bCs/>
                <w:color w:val="000000"/>
              </w:rPr>
              <w:t>ote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C43A04" w:rsidRPr="006C6009">
              <w:rPr>
                <w:rFonts w:ascii="Verdana" w:hAnsi="Verdana"/>
                <w:color w:val="000000"/>
              </w:rPr>
              <w:t>Multiple results may be returned if orders contain prescriptions for multiple members.</w:t>
            </w:r>
            <w:r w:rsidR="007E0073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8B2852" w:rsidRPr="006C6009" w14:paraId="31F91F54" w14:textId="77777777" w:rsidTr="00FB5171">
        <w:tc>
          <w:tcPr>
            <w:tcW w:w="261" w:type="pct"/>
            <w:vMerge/>
          </w:tcPr>
          <w:p w14:paraId="50370404" w14:textId="77777777" w:rsidR="00C43A04" w:rsidRPr="00D83984" w:rsidRDefault="00C43A04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1F12E" w14:textId="4C7F412B" w:rsidR="00C43A04" w:rsidRPr="006C6009" w:rsidRDefault="00C43A04" w:rsidP="00E7425D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Member Internal ID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61E99" w14:textId="253A3B89" w:rsidR="00C43A04" w:rsidRPr="006C6009" w:rsidRDefault="00C43A04" w:rsidP="002939DF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Complete the</w:t>
            </w:r>
            <w:r w:rsidRPr="006C6009">
              <w:rPr>
                <w:rFonts w:ascii="Verdana" w:hAnsi="Verdana"/>
                <w:b/>
                <w:color w:val="000000"/>
              </w:rPr>
              <w:t xml:space="preserve"> Member Internal ID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>field.</w:t>
            </w:r>
          </w:p>
          <w:p w14:paraId="5850C1E0" w14:textId="04F94C3E" w:rsidR="00C43A04" w:rsidRPr="006C6009" w:rsidRDefault="00C43A04" w:rsidP="002939DF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Click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Search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04AE68DA" w14:textId="30547F30" w:rsidR="00562042" w:rsidRPr="006C6009" w:rsidRDefault="00C43A04" w:rsidP="00173BA0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6C6009">
              <w:rPr>
                <w:rFonts w:ascii="Verdana" w:hAnsi="Verdana"/>
                <w:color w:val="000000"/>
              </w:rPr>
              <w:t>Member account linked to the ID # entered</w:t>
            </w:r>
            <w:r w:rsidRPr="006C6009">
              <w:rPr>
                <w:rFonts w:ascii="Verdana" w:hAnsi="Verdana"/>
              </w:rPr>
              <w:t xml:space="preserve"> </w:t>
            </w:r>
            <w:r w:rsidRPr="006C6009">
              <w:rPr>
                <w:rFonts w:ascii="Verdana" w:hAnsi="Verdana"/>
                <w:color w:val="000000"/>
              </w:rPr>
              <w:t>populate</w:t>
            </w:r>
            <w:r w:rsidR="000902BC">
              <w:rPr>
                <w:rFonts w:ascii="Verdana" w:hAnsi="Verdana"/>
                <w:color w:val="000000"/>
              </w:rPr>
              <w:t>s</w:t>
            </w:r>
            <w:r w:rsidR="00384571" w:rsidRPr="006C6009">
              <w:rPr>
                <w:rFonts w:ascii="Verdana" w:hAnsi="Verdana"/>
                <w:color w:val="000000"/>
              </w:rPr>
              <w:t xml:space="preserve">. </w:t>
            </w:r>
          </w:p>
        </w:tc>
      </w:tr>
      <w:tr w:rsidR="00492D7E" w:rsidRPr="006C6009" w14:paraId="2F3293D8" w14:textId="77777777" w:rsidTr="00FB5171"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913785F" w14:textId="77777777" w:rsidR="00492D7E" w:rsidRPr="00D83984" w:rsidRDefault="00492D7E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6A5C6" w14:textId="47D1245D" w:rsidR="00492D7E" w:rsidRPr="006C6009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Determine if</w:t>
            </w:r>
            <w:r w:rsidRPr="006C6009">
              <w:rPr>
                <w:rFonts w:ascii="Verdana" w:hAnsi="Verdana"/>
                <w:color w:val="000000"/>
              </w:rPr>
              <w:t xml:space="preserve"> a match is found.</w:t>
            </w:r>
          </w:p>
        </w:tc>
      </w:tr>
      <w:tr w:rsidR="00492D7E" w:rsidRPr="006C6009" w14:paraId="3CBF274B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D403A0" w14:textId="77777777" w:rsidR="00492D7E" w:rsidRPr="006C6009" w:rsidRDefault="00492D7E" w:rsidP="007E0073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FCA5DF4" w14:textId="37F23884" w:rsidR="00492D7E" w:rsidRPr="00412D90" w:rsidRDefault="00492D7E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If...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09C06D6" w14:textId="626EFA77" w:rsidR="00492D7E" w:rsidRPr="00412D90" w:rsidRDefault="00492D7E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Then...</w:t>
            </w:r>
          </w:p>
        </w:tc>
      </w:tr>
      <w:tr w:rsidR="00492D7E" w:rsidRPr="006C6009" w14:paraId="7C2046E7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619959" w14:textId="77777777" w:rsidR="00492D7E" w:rsidRPr="006C6009" w:rsidRDefault="00492D7E" w:rsidP="007E0073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EE01" w14:textId="621BC395" w:rsidR="00492D7E" w:rsidRPr="006C6009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Yes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3F08" w14:textId="4A61076F" w:rsidR="00492D7E" w:rsidRPr="006C6009" w:rsidRDefault="00492D7E" w:rsidP="3537D7CF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3537D7CF">
              <w:rPr>
                <w:rFonts w:ascii="Verdana" w:hAnsi="Verdana"/>
                <w:color w:val="000000" w:themeColor="text1"/>
              </w:rPr>
              <w:t>The Access Member Informa</w:t>
            </w:r>
            <w:r w:rsidRPr="00F46594">
              <w:rPr>
                <w:rFonts w:ascii="Verdana" w:hAnsi="Verdana"/>
                <w:color w:val="000000" w:themeColor="text1"/>
              </w:rPr>
              <w:t>tion</w:t>
            </w:r>
            <w:r w:rsidRPr="3537D7CF">
              <w:rPr>
                <w:rFonts w:ascii="Verdana" w:hAnsi="Verdana"/>
                <w:color w:val="000000" w:themeColor="text1"/>
              </w:rPr>
              <w:t xml:space="preserve"> window displays.</w:t>
            </w:r>
          </w:p>
          <w:p w14:paraId="442AD627" w14:textId="62001645" w:rsidR="00492D7E" w:rsidRDefault="00492D7E" w:rsidP="00FB5171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 w:rsidRPr="006C6009">
              <w:rPr>
                <w:rFonts w:ascii="Verdana" w:hAnsi="Verdana"/>
                <w:b/>
                <w:bCs/>
                <w:color w:val="000000" w:themeColor="text1"/>
              </w:rPr>
              <w:t>Note</w:t>
            </w:r>
            <w:r>
              <w:rPr>
                <w:rFonts w:ascii="Verdana" w:hAnsi="Verdana"/>
                <w:b/>
                <w:bCs/>
                <w:color w:val="000000" w:themeColor="text1"/>
              </w:rPr>
              <w:t xml:space="preserve">: </w:t>
            </w:r>
            <w:r w:rsidR="005E0156">
              <w:rPr>
                <w:rFonts w:ascii="Verdana" w:hAnsi="Verdana"/>
              </w:rPr>
              <w:t>An interaction case will automatically open when receiving a call.</w:t>
            </w:r>
          </w:p>
          <w:p w14:paraId="188F4C1C" w14:textId="77777777" w:rsidR="005E0156" w:rsidRPr="006C6009" w:rsidRDefault="005E0156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3A665FE6" w14:textId="38634F93" w:rsidR="00492D7E" w:rsidRPr="006C6009" w:rsidRDefault="00AF4C41" w:rsidP="007E0073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C83DF75" wp14:editId="10E7AB32">
                  <wp:extent cx="4358397" cy="1810294"/>
                  <wp:effectExtent l="19050" t="19050" r="23495" b="19050"/>
                  <wp:docPr id="1597685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8543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83" cy="18180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AA2AC" w14:textId="54F09391" w:rsidR="00B43197" w:rsidRPr="00F630F5" w:rsidRDefault="00B43197" w:rsidP="00375BBB">
            <w:pPr>
              <w:spacing w:before="120" w:after="120"/>
              <w:ind w:left="7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59BD6D2" wp14:editId="168CE2B9">
                  <wp:extent cx="238158" cy="209579"/>
                  <wp:effectExtent l="0" t="0" r="9525" b="0"/>
                  <wp:docPr id="898204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832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</w:p>
          <w:p w14:paraId="64CF7A2C" w14:textId="1C9C6891" w:rsidR="00B43197" w:rsidRPr="00352599" w:rsidRDefault="00483F7A" w:rsidP="002939DF">
            <w:pPr>
              <w:pStyle w:val="ListParagraph"/>
              <w:numPr>
                <w:ilvl w:val="0"/>
                <w:numId w:val="44"/>
              </w:numPr>
              <w:spacing w:before="120" w:after="120"/>
              <w:rPr>
                <w:rFonts w:ascii="Verdana" w:hAnsi="Verdana"/>
              </w:rPr>
            </w:pPr>
            <w:r w:rsidRPr="00352599">
              <w:rPr>
                <w:rFonts w:ascii="Verdana" w:hAnsi="Verdana"/>
                <w:b/>
                <w:bCs/>
              </w:rPr>
              <w:t>Do Not</w:t>
            </w:r>
            <w:r w:rsidR="00B43197" w:rsidRPr="00352599">
              <w:rPr>
                <w:rFonts w:ascii="Verdana" w:hAnsi="Verdana"/>
              </w:rPr>
              <w:t xml:space="preserve"> select “I am working offline (no active call)” when performing a Manual Member Search while on an inbound</w:t>
            </w:r>
            <w:r w:rsidR="00613739" w:rsidRPr="00352599">
              <w:rPr>
                <w:rFonts w:ascii="Verdana" w:hAnsi="Verdana"/>
              </w:rPr>
              <w:t xml:space="preserve"> call</w:t>
            </w:r>
            <w:r w:rsidR="00B43197" w:rsidRPr="00352599">
              <w:rPr>
                <w:rFonts w:ascii="Verdana" w:hAnsi="Verdana"/>
              </w:rPr>
              <w:t>.</w:t>
            </w:r>
          </w:p>
          <w:p w14:paraId="068ED416" w14:textId="17A69E39" w:rsidR="00B43197" w:rsidRPr="00352599" w:rsidRDefault="00B43197" w:rsidP="002939DF">
            <w:pPr>
              <w:pStyle w:val="ListParagraph"/>
              <w:numPr>
                <w:ilvl w:val="0"/>
                <w:numId w:val="44"/>
              </w:numPr>
              <w:spacing w:before="120" w:after="120"/>
              <w:rPr>
                <w:rFonts w:ascii="Verdana" w:hAnsi="Verdana"/>
              </w:rPr>
            </w:pPr>
            <w:r w:rsidRPr="00352599">
              <w:rPr>
                <w:rFonts w:ascii="Verdana" w:hAnsi="Verdana"/>
              </w:rPr>
              <w:t xml:space="preserve">When the </w:t>
            </w:r>
            <w:r w:rsidRPr="00352599">
              <w:rPr>
                <w:rFonts w:ascii="Verdana" w:hAnsi="Verdana"/>
                <w:b/>
                <w:bCs/>
              </w:rPr>
              <w:t>Accessing Member Information</w:t>
            </w:r>
            <w:r w:rsidRPr="00352599">
              <w:rPr>
                <w:rFonts w:ascii="Verdana" w:hAnsi="Verdana"/>
              </w:rPr>
              <w:t xml:space="preserve"> pop-up displays, select </w:t>
            </w:r>
            <w:r w:rsidRPr="00352599">
              <w:rPr>
                <w:rFonts w:ascii="Verdana" w:hAnsi="Verdana"/>
                <w:b/>
                <w:bCs/>
              </w:rPr>
              <w:t>Interaction</w:t>
            </w:r>
            <w:r w:rsidRPr="00352599">
              <w:rPr>
                <w:rFonts w:ascii="Verdana" w:hAnsi="Verdana"/>
              </w:rPr>
              <w:t xml:space="preserve"> or </w:t>
            </w:r>
            <w:r w:rsidRPr="00352599">
              <w:rPr>
                <w:rFonts w:ascii="Verdana" w:hAnsi="Verdana"/>
                <w:b/>
                <w:bCs/>
              </w:rPr>
              <w:t>Research Case</w:t>
            </w:r>
            <w:r w:rsidRPr="00352599">
              <w:rPr>
                <w:rFonts w:ascii="Verdana" w:hAnsi="Verdana"/>
              </w:rPr>
              <w:t xml:space="preserve"> from the dropdown menu.</w:t>
            </w:r>
          </w:p>
          <w:p w14:paraId="306B0B43" w14:textId="77777777" w:rsidR="00B43197" w:rsidRPr="00352599" w:rsidRDefault="00B43197" w:rsidP="002939DF">
            <w:pPr>
              <w:pStyle w:val="ListParagraph"/>
              <w:numPr>
                <w:ilvl w:val="0"/>
                <w:numId w:val="44"/>
              </w:numPr>
              <w:spacing w:before="120" w:after="120"/>
              <w:rPr>
                <w:rFonts w:ascii="Verdana" w:hAnsi="Verdana"/>
              </w:rPr>
            </w:pPr>
            <w:r w:rsidRPr="00352599">
              <w:rPr>
                <w:rFonts w:ascii="Verdana" w:hAnsi="Verdana"/>
              </w:rPr>
              <w:t>Only agents who are working offline should check the “I am working offline (no active call)” checkbox.</w:t>
            </w:r>
          </w:p>
          <w:p w14:paraId="0479CA35" w14:textId="77777777" w:rsidR="00492D7E" w:rsidRPr="006C6009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452D8732" w14:textId="77777777" w:rsidR="00B43197" w:rsidRDefault="00B43197" w:rsidP="00B43197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CEA1593" w14:textId="77777777" w:rsidR="00B43197" w:rsidRDefault="00B43197" w:rsidP="00B43197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263DA00C" w14:textId="34D547FC" w:rsidR="00492D7E" w:rsidRPr="00352599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352599">
              <w:rPr>
                <w:rFonts w:ascii="Verdana" w:hAnsi="Verdana"/>
                <w:color w:val="000000"/>
              </w:rPr>
              <w:t xml:space="preserve">If performing an activity involving direct interaction/communication with a caller, select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 xml:space="preserve">Interaction Case </w:t>
            </w:r>
            <w:r w:rsidRPr="00352599">
              <w:rPr>
                <w:rFonts w:ascii="Verdana" w:hAnsi="Verdana"/>
                <w:color w:val="000000"/>
              </w:rPr>
              <w:t xml:space="preserve">(default), then click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 xml:space="preserve">Continue </w:t>
            </w:r>
            <w:r w:rsidRPr="00352599">
              <w:rPr>
                <w:rFonts w:ascii="Verdana" w:hAnsi="Verdana"/>
                <w:color w:val="000000"/>
              </w:rPr>
              <w:t>to proceed to the Authentication screen.</w:t>
            </w:r>
          </w:p>
          <w:p w14:paraId="2531AE00" w14:textId="4236D16E" w:rsidR="00492D7E" w:rsidRPr="006C6009" w:rsidRDefault="00492D7E" w:rsidP="00173BA0">
            <w:pPr>
              <w:pStyle w:val="NormalWeb"/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</w:p>
          <w:p w14:paraId="7DECEDF8" w14:textId="77777777" w:rsidR="00492D7E" w:rsidRPr="006C6009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2A6B942D" w14:textId="73325D41" w:rsidR="00492D7E" w:rsidRPr="00352599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352599">
              <w:rPr>
                <w:rFonts w:ascii="Verdana" w:hAnsi="Verdana"/>
                <w:color w:val="000000"/>
              </w:rPr>
              <w:t xml:space="preserve">If performing an activity that does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 xml:space="preserve">not </w:t>
            </w:r>
            <w:r w:rsidRPr="00352599">
              <w:rPr>
                <w:rFonts w:ascii="Verdana" w:hAnsi="Verdana"/>
                <w:color w:val="000000"/>
              </w:rPr>
              <w:t xml:space="preserve">involve direct caller interaction or service, select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>Research Case</w:t>
            </w:r>
            <w:r w:rsidRPr="00352599">
              <w:rPr>
                <w:rFonts w:ascii="Verdana" w:hAnsi="Verdana"/>
                <w:color w:val="000000"/>
              </w:rPr>
              <w:t xml:space="preserve">, then click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 xml:space="preserve">Continue </w:t>
            </w:r>
            <w:r w:rsidRPr="00352599">
              <w:rPr>
                <w:rFonts w:ascii="Verdana" w:hAnsi="Verdana"/>
                <w:color w:val="000000"/>
              </w:rPr>
              <w:t xml:space="preserve">to proceed to the </w:t>
            </w:r>
            <w:r w:rsidRPr="00352599">
              <w:rPr>
                <w:rFonts w:ascii="Verdana" w:hAnsi="Verdana"/>
                <w:b/>
                <w:bCs/>
                <w:color w:val="000000"/>
              </w:rPr>
              <w:t xml:space="preserve">Member Snapshot </w:t>
            </w:r>
            <w:r w:rsidRPr="00352599">
              <w:rPr>
                <w:rFonts w:ascii="Verdana" w:hAnsi="Verdana"/>
                <w:color w:val="000000"/>
              </w:rPr>
              <w:t xml:space="preserve">screen. </w:t>
            </w:r>
          </w:p>
        </w:tc>
      </w:tr>
      <w:tr w:rsidR="00492D7E" w:rsidRPr="006C6009" w14:paraId="1C92DC53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10F81A" w14:textId="77777777" w:rsidR="00492D7E" w:rsidRPr="006C6009" w:rsidRDefault="00492D7E" w:rsidP="00514887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EBAA" w14:textId="1CE1376F" w:rsidR="00492D7E" w:rsidRPr="006C6009" w:rsidDel="002832C5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No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A55C" w14:textId="2BA637BE" w:rsidR="00492D7E" w:rsidRPr="006C6009" w:rsidRDefault="00492D7E" w:rsidP="007E0073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The following error message is displayed at the top of the screen</w:t>
            </w:r>
            <w:r>
              <w:rPr>
                <w:rFonts w:ascii="Verdana" w:hAnsi="Verdana"/>
                <w:color w:val="000000"/>
              </w:rPr>
              <w:t xml:space="preserve">: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>No results were found that matched your search criteria</w:t>
            </w:r>
            <w:r w:rsidRPr="006C6009">
              <w:rPr>
                <w:rFonts w:ascii="Verdana" w:hAnsi="Verdana"/>
                <w:color w:val="000000"/>
              </w:rPr>
              <w:t>.</w:t>
            </w:r>
          </w:p>
          <w:p w14:paraId="023BC1AC" w14:textId="753764A3" w:rsidR="00492D7E" w:rsidRPr="006C6009" w:rsidRDefault="00492D7E" w:rsidP="007E0073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2B579A"/>
                <w:shd w:val="clear" w:color="auto" w:fill="E6E6E6"/>
              </w:rPr>
            </w:pPr>
            <w:r>
              <w:rPr>
                <w:noProof/>
              </w:rPr>
              <w:drawing>
                <wp:inline distT="0" distB="0" distL="0" distR="0" wp14:anchorId="01774743" wp14:editId="35867E79">
                  <wp:extent cx="3976370" cy="606425"/>
                  <wp:effectExtent l="0" t="0" r="508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55866" w14:textId="77777777" w:rsidR="00492D7E" w:rsidRPr="006C6009" w:rsidRDefault="00492D7E" w:rsidP="007E0073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7BFFBA16" w14:textId="41B8BCBF" w:rsidR="00492D7E" w:rsidRPr="006C6009" w:rsidDel="002832C5" w:rsidRDefault="00492D7E" w:rsidP="00F21741">
            <w:pPr>
              <w:spacing w:before="120" w:after="120"/>
            </w:pPr>
            <w:r w:rsidRPr="00EA0BCC">
              <w:rPr>
                <w:rFonts w:ascii="Verdana" w:hAnsi="Verdana"/>
              </w:rPr>
              <w:t xml:space="preserve">Return to </w:t>
            </w:r>
            <w:r w:rsidRPr="00173BA0">
              <w:rPr>
                <w:rFonts w:ascii="Verdana" w:hAnsi="Verdana"/>
                <w:b/>
                <w:bCs/>
              </w:rPr>
              <w:t>Step 2</w:t>
            </w:r>
            <w:r w:rsidRPr="00EA0BCC">
              <w:rPr>
                <w:rFonts w:ascii="Verdana" w:hAnsi="Verdana"/>
              </w:rPr>
              <w:t xml:space="preserve"> above and perform a new search as needed.</w:t>
            </w:r>
          </w:p>
        </w:tc>
      </w:tr>
      <w:tr w:rsidR="00492D7E" w:rsidRPr="006C6009" w14:paraId="0442B588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8E983A" w14:textId="77777777" w:rsidR="00492D7E" w:rsidRPr="006C6009" w:rsidRDefault="00492D7E" w:rsidP="00DA462D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D2DE" w14:textId="20CE0B9F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Multiple matches are found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A7F8" w14:textId="107ABC12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Multiple member options are displayed in the </w:t>
            </w:r>
            <w:r w:rsidRPr="006C6009">
              <w:rPr>
                <w:rFonts w:ascii="Verdana" w:hAnsi="Verdana"/>
                <w:b/>
                <w:bCs/>
                <w:color w:val="000000"/>
              </w:rPr>
              <w:t xml:space="preserve">Search Results </w:t>
            </w:r>
            <w:r w:rsidRPr="006C6009">
              <w:rPr>
                <w:rFonts w:ascii="Verdana" w:hAnsi="Verdana"/>
                <w:color w:val="000000"/>
              </w:rPr>
              <w:t>section on the Search by Mail Order/Internal ID screen.</w:t>
            </w:r>
          </w:p>
          <w:p w14:paraId="19AEBF45" w14:textId="77777777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5FEC7C60" w14:textId="05B0E56F" w:rsidR="00492D7E" w:rsidRPr="006C6009" w:rsidRDefault="00492D7E" w:rsidP="002939DF">
            <w:pPr>
              <w:pStyle w:val="NormalWeb"/>
              <w:numPr>
                <w:ilvl w:val="0"/>
                <w:numId w:val="32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Proceed to validate information </w:t>
            </w:r>
            <w:r w:rsidRPr="006C6009">
              <w:rPr>
                <w:rFonts w:ascii="Verdana" w:hAnsi="Verdana"/>
              </w:rPr>
              <w:t xml:space="preserve">found in the </w:t>
            </w:r>
            <w:r w:rsidRPr="006C6009">
              <w:rPr>
                <w:rFonts w:ascii="Verdana" w:hAnsi="Verdana"/>
                <w:b/>
                <w:bCs/>
              </w:rPr>
              <w:t>Search Results</w:t>
            </w:r>
            <w:r w:rsidRPr="006C6009">
              <w:rPr>
                <w:rFonts w:ascii="Verdana" w:hAnsi="Verdana"/>
              </w:rPr>
              <w:t xml:space="preserve"> columns </w:t>
            </w:r>
            <w:r w:rsidRPr="006C6009">
              <w:rPr>
                <w:rFonts w:ascii="Verdana" w:hAnsi="Verdana"/>
                <w:color w:val="000000"/>
              </w:rPr>
              <w:t>to verify the correct member account.</w:t>
            </w:r>
          </w:p>
          <w:p w14:paraId="70039D90" w14:textId="7360E9A2" w:rsidR="00492D7E" w:rsidRPr="006C6009" w:rsidRDefault="00492D7E" w:rsidP="002939DF">
            <w:pPr>
              <w:pStyle w:val="NormalWeb"/>
              <w:numPr>
                <w:ilvl w:val="0"/>
                <w:numId w:val="32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Click the </w:t>
            </w:r>
            <w:r w:rsidRPr="006C6009">
              <w:rPr>
                <w:rFonts w:ascii="Verdana" w:hAnsi="Verdana"/>
                <w:b/>
                <w:bCs/>
              </w:rPr>
              <w:t>Member ID</w:t>
            </w:r>
            <w:r w:rsidRPr="006C6009">
              <w:rPr>
                <w:rFonts w:ascii="Verdana" w:hAnsi="Verdana"/>
              </w:rPr>
              <w:t xml:space="preserve"> hyperlink to access the correct member account.</w:t>
            </w:r>
          </w:p>
          <w:p w14:paraId="6F81145C" w14:textId="691CB61A" w:rsidR="00492D7E" w:rsidRPr="006C6009" w:rsidRDefault="00492D7E" w:rsidP="00EA0BCC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 w:rsidRPr="0077604D" w:rsidDel="0030195B">
              <w:rPr>
                <w:rFonts w:ascii="Verdana" w:hAnsi="Verdana"/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93703D" wp14:editId="7A80AE0A">
                  <wp:extent cx="7315200" cy="204041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204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7AC6" w14:textId="77777777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</w:tc>
      </w:tr>
      <w:tr w:rsidR="00492D7E" w:rsidRPr="006C6009" w14:paraId="13A189B0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92C4C3" w14:textId="77777777" w:rsidR="00492D7E" w:rsidRPr="006C6009" w:rsidRDefault="00492D7E" w:rsidP="00514887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3777" w14:textId="67DCA023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Dedicated Client message displays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AE6E" w14:textId="0273E81C" w:rsidR="00492D7E" w:rsidRPr="006C6009" w:rsidRDefault="00492D7E" w:rsidP="00EA0BC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This message indicates the user is unable to access the account. Follow the steps described in the message.</w:t>
            </w:r>
          </w:p>
          <w:p w14:paraId="403D0AF1" w14:textId="25AFBAC0" w:rsidR="00492D7E" w:rsidRDefault="00492D7E" w:rsidP="00B9406B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F0A0D9" wp14:editId="35155790">
                  <wp:extent cx="6400800" cy="2941411"/>
                  <wp:effectExtent l="0" t="0" r="0" b="0"/>
                  <wp:docPr id="1961684515" name="Picture 1961684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4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72A49" w14:textId="77777777" w:rsidR="00492D7E" w:rsidRDefault="00492D7E" w:rsidP="00B9406B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15C3CD24" w14:textId="22B54373" w:rsidR="00492D7E" w:rsidRPr="006C6009" w:rsidRDefault="00492D7E" w:rsidP="00B020DC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F3146">
              <w:rPr>
                <w:rFonts w:ascii="Verdana" w:hAnsi="Verdana"/>
                <w:b/>
                <w:bCs/>
              </w:rPr>
              <w:t>Note:</w:t>
            </w:r>
            <w:r w:rsidRPr="4E39451D">
              <w:rPr>
                <w:rFonts w:ascii="Verdana" w:hAnsi="Verdana"/>
              </w:rPr>
              <w:t xml:space="preserve"> If you are not trained in Client Pharmacy accounts, do not contact the Senior Team for assistance. Follow the steps described in the message.</w:t>
            </w:r>
          </w:p>
        </w:tc>
      </w:tr>
      <w:tr w:rsidR="00492D7E" w:rsidRPr="006C6009" w14:paraId="1CDE012A" w14:textId="77777777" w:rsidTr="00FB5171"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7B0F4A" w14:textId="77777777" w:rsidR="00492D7E" w:rsidRPr="006C6009" w:rsidRDefault="00492D7E" w:rsidP="00CB11E4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6F43" w14:textId="4C0D39CF" w:rsidR="00492D7E" w:rsidRPr="006C6009" w:rsidRDefault="00492D7E" w:rsidP="00CB11E4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b/>
              </w:rPr>
              <w:t>CVS Caremark Employee Accounts</w:t>
            </w: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3DAB9" w14:textId="77777777" w:rsidR="00492D7E" w:rsidRDefault="00492D7E" w:rsidP="00CB11E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the user is unable to access this account. Follow the steps described in the message. </w:t>
            </w:r>
          </w:p>
          <w:p w14:paraId="0B4AC1E7" w14:textId="77777777" w:rsidR="00492D7E" w:rsidRDefault="00492D7E" w:rsidP="00CB11E4">
            <w:pPr>
              <w:spacing w:before="120" w:after="120"/>
              <w:rPr>
                <w:rFonts w:ascii="Verdana" w:hAnsi="Verdana"/>
              </w:rPr>
            </w:pPr>
          </w:p>
          <w:p w14:paraId="4DFD7476" w14:textId="77777777" w:rsidR="00492D7E" w:rsidRDefault="00492D7E" w:rsidP="00CB11E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3AA370B" wp14:editId="440E7FEE">
                  <wp:extent cx="6085714" cy="1514286"/>
                  <wp:effectExtent l="19050" t="19050" r="10795" b="10160"/>
                  <wp:docPr id="1878469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209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714" cy="15142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9BFE4" w14:textId="77777777" w:rsidR="00492D7E" w:rsidRDefault="00492D7E" w:rsidP="00CB11E4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66F34C51" w14:textId="77777777" w:rsidR="00492D7E" w:rsidRDefault="00492D7E" w:rsidP="00CB11E4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1EC3AC00" w14:textId="77777777" w:rsidR="00492D7E" w:rsidRDefault="00492D7E" w:rsidP="00CB11E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B4EAC9E" wp14:editId="14411D77">
                  <wp:extent cx="7370638" cy="3228340"/>
                  <wp:effectExtent l="19050" t="19050" r="20955" b="10160"/>
                  <wp:docPr id="1917745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7450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116" cy="32329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72E0B" w14:textId="77777777" w:rsidR="00492D7E" w:rsidRPr="006C6009" w:rsidRDefault="00492D7E" w:rsidP="00CB11E4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</w:tc>
      </w:tr>
      <w:tr w:rsidR="00492D7E" w:rsidRPr="006C6009" w14:paraId="3B997190" w14:textId="77777777" w:rsidTr="00FB5171">
        <w:trPr>
          <w:trHeight w:val="38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655FC1" w14:textId="77777777" w:rsidR="00492D7E" w:rsidRPr="006C6009" w:rsidRDefault="00492D7E" w:rsidP="00F770A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242684" w14:textId="326F93AA" w:rsidR="00492D7E" w:rsidRDefault="00492D7E" w:rsidP="00F770A6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Transfer to onshore agent</w:t>
            </w:r>
          </w:p>
          <w:p w14:paraId="15E66DD9" w14:textId="77777777" w:rsidR="00492D7E" w:rsidRDefault="00492D7E" w:rsidP="00F770A6">
            <w:pPr>
              <w:spacing w:before="120" w:after="120"/>
              <w:rPr>
                <w:rFonts w:ascii="Verdana" w:hAnsi="Verdana"/>
                <w:b/>
              </w:rPr>
            </w:pPr>
          </w:p>
          <w:p w14:paraId="4410D3C8" w14:textId="77777777" w:rsidR="00492D7E" w:rsidRDefault="00492D7E" w:rsidP="00F770A6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499711A" wp14:editId="1D94DD4C">
                  <wp:extent cx="247650" cy="209550"/>
                  <wp:effectExtent l="0" t="0" r="0" b="0"/>
                  <wp:docPr id="337654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66CE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Applicable to Offshore agents only. </w:t>
            </w:r>
          </w:p>
          <w:p w14:paraId="28172CC8" w14:textId="77777777" w:rsidR="00492D7E" w:rsidRDefault="00492D7E" w:rsidP="00F770A6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</w:rPr>
            </w:pPr>
          </w:p>
        </w:tc>
        <w:tc>
          <w:tcPr>
            <w:tcW w:w="39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1EAC8" w14:textId="77777777" w:rsidR="00492D7E" w:rsidRDefault="00492D7E" w:rsidP="00F770A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These messages indicate that only onshore agents are authorized to handle this call. </w:t>
            </w:r>
          </w:p>
          <w:p w14:paraId="4E88B39A" w14:textId="77777777" w:rsidR="00492D7E" w:rsidRDefault="00492D7E" w:rsidP="00F770A6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6D5EF695" w14:textId="77777777" w:rsidR="00492D7E" w:rsidRDefault="00492D7E" w:rsidP="00F770A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ACBC1A" wp14:editId="3BB91E2B">
                  <wp:extent cx="5647619" cy="1590476"/>
                  <wp:effectExtent l="19050" t="19050" r="10795" b="10160"/>
                  <wp:docPr id="1547311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277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15904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C1138" w14:textId="77777777" w:rsidR="00492D7E" w:rsidRDefault="00492D7E" w:rsidP="00F770A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251D5036" w14:textId="3C4624D9" w:rsidR="00492D7E" w:rsidRDefault="00FD259C" w:rsidP="00F770A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005E23" wp14:editId="2B286598">
                  <wp:extent cx="9361905" cy="4161905"/>
                  <wp:effectExtent l="0" t="0" r="0" b="0"/>
                  <wp:docPr id="1025053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053788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905" cy="4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AEA4D" w14:textId="77777777" w:rsidR="00492D7E" w:rsidRDefault="00492D7E" w:rsidP="00F770A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021B7F24" w14:textId="77777777" w:rsidR="00492D7E" w:rsidRDefault="00492D7E" w:rsidP="00F770A6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1C1DBAF1" w14:textId="73E94298" w:rsidR="00492D7E" w:rsidRDefault="00492D7E" w:rsidP="00F770A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Review the following when either of these pop-up displays</w:t>
            </w:r>
          </w:p>
        </w:tc>
      </w:tr>
      <w:tr w:rsidR="00492D7E" w:rsidRPr="006C6009" w14:paraId="7768D0AA" w14:textId="77777777" w:rsidTr="00FB5171">
        <w:trPr>
          <w:trHeight w:val="3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FD474A" w14:textId="77777777" w:rsidR="00492D7E" w:rsidRPr="006C6009" w:rsidRDefault="00492D7E" w:rsidP="00A410AC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A4D57F" w14:textId="77777777" w:rsidR="00492D7E" w:rsidRDefault="00492D7E" w:rsidP="00A410AC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019013F" w14:textId="5DBF14DE" w:rsidR="00492D7E" w:rsidRDefault="00492D7E" w:rsidP="00A410AC">
            <w:pPr>
              <w:spacing w:before="120" w:after="120"/>
              <w:jc w:val="center"/>
              <w:rPr>
                <w:rFonts w:ascii="Verdana" w:hAnsi="Verdana"/>
              </w:rPr>
            </w:pPr>
            <w:r w:rsidRPr="00A569CC">
              <w:rPr>
                <w:rFonts w:ascii="Verdana" w:hAnsi="Verdana"/>
                <w:b/>
                <w:bCs/>
                <w:color w:val="000000"/>
              </w:rPr>
              <w:t>If…</w:t>
            </w:r>
          </w:p>
        </w:tc>
        <w:tc>
          <w:tcPr>
            <w:tcW w:w="197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19F4D65" w14:textId="06907C57" w:rsidR="00492D7E" w:rsidRDefault="00492D7E" w:rsidP="00A410AC">
            <w:pPr>
              <w:spacing w:before="120" w:after="120"/>
              <w:jc w:val="center"/>
              <w:rPr>
                <w:rFonts w:ascii="Verdana" w:hAnsi="Verdana"/>
              </w:rPr>
            </w:pPr>
            <w:r w:rsidRPr="00A569CC">
              <w:rPr>
                <w:rFonts w:ascii="Verdana" w:hAnsi="Verdana"/>
                <w:b/>
                <w:bCs/>
                <w:color w:val="000000"/>
              </w:rPr>
              <w:t>Then…</w:t>
            </w:r>
          </w:p>
        </w:tc>
      </w:tr>
      <w:tr w:rsidR="00492D7E" w:rsidRPr="006C6009" w14:paraId="2C3D651E" w14:textId="77777777" w:rsidTr="00FB5171">
        <w:trPr>
          <w:trHeight w:val="3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19F3B6" w14:textId="77777777" w:rsidR="00492D7E" w:rsidRPr="006C6009" w:rsidRDefault="00492D7E" w:rsidP="00A410AC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A73A98" w14:textId="77777777" w:rsidR="00492D7E" w:rsidRDefault="00492D7E" w:rsidP="00A410AC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left w:val="single" w:sz="4" w:space="0" w:color="auto"/>
              <w:right w:val="single" w:sz="4" w:space="0" w:color="auto"/>
            </w:tcBorders>
          </w:tcPr>
          <w:p w14:paraId="7BA70B54" w14:textId="6FFEDA76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 xml:space="preserve">Health Plan </w:t>
            </w:r>
            <w:r>
              <w:rPr>
                <w:rFonts w:ascii="Verdana" w:hAnsi="Verdana"/>
              </w:rPr>
              <w:t>clients</w:t>
            </w:r>
          </w:p>
        </w:tc>
        <w:tc>
          <w:tcPr>
            <w:tcW w:w="1972" w:type="pct"/>
            <w:tcBorders>
              <w:left w:val="single" w:sz="4" w:space="0" w:color="auto"/>
              <w:right w:val="single" w:sz="4" w:space="0" w:color="auto"/>
            </w:tcBorders>
          </w:tcPr>
          <w:p w14:paraId="1F0FDE4D" w14:textId="3F1B038F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Warm Transfer to 1-855-297-2070. </w:t>
            </w:r>
            <w:r>
              <w:rPr>
                <w:rFonts w:ascii="Verdana" w:hAnsi="Verdana"/>
                <w:b/>
                <w:bCs/>
              </w:rPr>
              <w:t>Do not</w:t>
            </w:r>
            <w:r w:rsidRPr="008353CD">
              <w:rPr>
                <w:rFonts w:ascii="Verdana" w:hAnsi="Verdana"/>
              </w:rPr>
              <w:t> use for EGWP warm transfers.</w:t>
            </w:r>
          </w:p>
          <w:p w14:paraId="3ECFE625" w14:textId="77777777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48BCFFCB" w14:textId="79525997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noProof/>
              </w:rPr>
              <w:drawing>
                <wp:inline distT="0" distB="0" distL="0" distR="0" wp14:anchorId="2049FC41" wp14:editId="515F0D59">
                  <wp:extent cx="295275" cy="180975"/>
                  <wp:effectExtent l="0" t="0" r="9525" b="9525"/>
                  <wp:docPr id="14317688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3CD">
              <w:rPr>
                <w:rFonts w:ascii="Verdana" w:hAnsi="Verdana"/>
              </w:rPr>
              <w:t>Let me get you over to the correct department who will be able to assist you further.</w:t>
            </w:r>
          </w:p>
          <w:p w14:paraId="15ADED3C" w14:textId="77777777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4C72CC25" w14:textId="52294BAA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Refer to </w:t>
            </w:r>
            <w:hyperlink r:id="rId79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  <w:r>
              <w:rPr>
                <w:rFonts w:ascii="Verdana" w:hAnsi="Verdana"/>
              </w:rPr>
              <w:t>.</w:t>
            </w:r>
          </w:p>
          <w:p w14:paraId="6B0E8DDE" w14:textId="77777777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</w:rPr>
              <w:t> </w:t>
            </w:r>
          </w:p>
          <w:p w14:paraId="2865631A" w14:textId="6AC71BFF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8353CD">
              <w:rPr>
                <w:rFonts w:ascii="Verdana" w:hAnsi="Verdana"/>
                <w:b/>
                <w:bCs/>
              </w:rPr>
              <w:t>Note:  </w:t>
            </w:r>
            <w:r w:rsidRPr="008353CD">
              <w:rPr>
                <w:rFonts w:ascii="Verdana" w:hAnsi="Verdana"/>
              </w:rPr>
              <w:t>If the call is received outside of Solon’s normal business hours transfer to the Senior Team. Solon’s normal business hours are:</w:t>
            </w:r>
          </w:p>
          <w:p w14:paraId="5497B42F" w14:textId="7E014974" w:rsidR="00492D7E" w:rsidRPr="008353CD" w:rsidRDefault="00492D7E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0B54E3">
              <w:rPr>
                <w:rFonts w:ascii="Verdana" w:hAnsi="Verdana"/>
                <w:b/>
                <w:bCs/>
              </w:rPr>
              <w:t xml:space="preserve">Monday - Friday: </w:t>
            </w:r>
            <w:r w:rsidRPr="008353CD">
              <w:rPr>
                <w:rFonts w:ascii="Verdana" w:hAnsi="Verdana"/>
              </w:rPr>
              <w:t>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- 9:00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10:00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5AE863D0" w14:textId="5EC474F3" w:rsidR="00492D7E" w:rsidRPr="008353CD" w:rsidRDefault="00492D7E" w:rsidP="002939DF">
            <w:pPr>
              <w:numPr>
                <w:ilvl w:val="0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0B54E3">
              <w:rPr>
                <w:rFonts w:ascii="Verdana" w:hAnsi="Verdana"/>
                <w:b/>
                <w:bCs/>
              </w:rPr>
              <w:t>Saturday - Sunday:</w:t>
            </w:r>
            <w:r w:rsidRPr="008353CD">
              <w:rPr>
                <w:rFonts w:ascii="Verdana" w:hAnsi="Verdana"/>
              </w:rPr>
              <w:t xml:space="preserve"> 6:00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CT (7:00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am – 8:00</w:t>
            </w:r>
            <w:r>
              <w:rPr>
                <w:rFonts w:ascii="Verdana" w:hAnsi="Verdana"/>
              </w:rPr>
              <w:t xml:space="preserve"> </w:t>
            </w:r>
            <w:r w:rsidRPr="008353CD">
              <w:rPr>
                <w:rFonts w:ascii="Verdana" w:hAnsi="Verdana"/>
              </w:rPr>
              <w:t>pm ET)</w:t>
            </w:r>
          </w:p>
          <w:p w14:paraId="137FE33D" w14:textId="297EAC5C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1B617979" w14:textId="77777777" w:rsidTr="00FB5171">
        <w:trPr>
          <w:trHeight w:val="3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5CEE17" w14:textId="77777777" w:rsidR="00492D7E" w:rsidRPr="006C6009" w:rsidRDefault="00492D7E" w:rsidP="00A410AC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26B90D" w14:textId="77777777" w:rsidR="00492D7E" w:rsidRDefault="00492D7E" w:rsidP="00A410AC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left w:val="single" w:sz="4" w:space="0" w:color="auto"/>
              <w:right w:val="single" w:sz="4" w:space="0" w:color="auto"/>
            </w:tcBorders>
          </w:tcPr>
          <w:p w14:paraId="0D3FCE5F" w14:textId="468FF0F7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EGWP Clients</w:t>
            </w:r>
          </w:p>
        </w:tc>
        <w:tc>
          <w:tcPr>
            <w:tcW w:w="1972" w:type="pct"/>
            <w:tcBorders>
              <w:left w:val="single" w:sz="4" w:space="0" w:color="auto"/>
              <w:right w:val="single" w:sz="4" w:space="0" w:color="auto"/>
            </w:tcBorders>
          </w:tcPr>
          <w:p w14:paraId="1B1C0135" w14:textId="6F9F4B65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Warm Transfer to 1-855-297-2115. </w:t>
            </w:r>
            <w:r>
              <w:rPr>
                <w:rFonts w:ascii="Verdana" w:hAnsi="Verdana"/>
                <w:b/>
                <w:bCs/>
              </w:rPr>
              <w:t>Do not</w:t>
            </w:r>
            <w:r w:rsidRPr="00DA527D">
              <w:rPr>
                <w:rFonts w:ascii="Verdana" w:hAnsi="Verdana"/>
              </w:rPr>
              <w:t> use for Health Plan warm transfers.</w:t>
            </w:r>
          </w:p>
          <w:p w14:paraId="1C67210D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3B6BBE8C" w14:textId="7014EA4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noProof/>
              </w:rPr>
              <w:drawing>
                <wp:inline distT="0" distB="0" distL="0" distR="0" wp14:anchorId="319E9D9B" wp14:editId="2D112218">
                  <wp:extent cx="285750" cy="180975"/>
                  <wp:effectExtent l="0" t="0" r="0" b="9525"/>
                  <wp:docPr id="20792191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527D">
              <w:rPr>
                <w:rFonts w:ascii="Verdana" w:hAnsi="Verdana"/>
              </w:rPr>
              <w:t> Let me get you over to the correct department who will be able to assist you further.</w:t>
            </w:r>
          </w:p>
          <w:p w14:paraId="2F79DDFF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71465102" w14:textId="69639AF6" w:rsidR="00492D7E" w:rsidRPr="008353C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Refer to </w:t>
            </w:r>
            <w:hyperlink r:id="rId80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  <w:r>
              <w:rPr>
                <w:rFonts w:ascii="Verdana" w:hAnsi="Verdana"/>
              </w:rPr>
              <w:t>.</w:t>
            </w:r>
          </w:p>
          <w:p w14:paraId="6A96199D" w14:textId="16106001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1B7B0C4A" w14:textId="77777777" w:rsidTr="00FB5171">
        <w:trPr>
          <w:trHeight w:val="3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7DDDD8" w14:textId="77777777" w:rsidR="00492D7E" w:rsidRPr="006C6009" w:rsidRDefault="00492D7E" w:rsidP="00A410AC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B45480" w14:textId="77777777" w:rsidR="00492D7E" w:rsidRDefault="00492D7E" w:rsidP="00A410AC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left w:val="single" w:sz="4" w:space="0" w:color="auto"/>
              <w:right w:val="single" w:sz="4" w:space="0" w:color="auto"/>
            </w:tcBorders>
          </w:tcPr>
          <w:p w14:paraId="0555C3F2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determine if a Health Plan or EGWP account</w:t>
            </w:r>
          </w:p>
          <w:p w14:paraId="464ACA7E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3E472ABA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  <w:b/>
                <w:bCs/>
              </w:rPr>
              <w:t>OR</w:t>
            </w:r>
          </w:p>
          <w:p w14:paraId="4B3EEB13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 </w:t>
            </w:r>
          </w:p>
          <w:p w14:paraId="47CD1902" w14:textId="77777777" w:rsidR="00492D7E" w:rsidRPr="00DA527D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DA527D">
              <w:rPr>
                <w:rFonts w:ascii="Verdana" w:hAnsi="Verdana"/>
              </w:rPr>
              <w:t>Unable to pull up the account in </w:t>
            </w:r>
            <w:r>
              <w:rPr>
                <w:rFonts w:ascii="Verdana" w:hAnsi="Verdana"/>
              </w:rPr>
              <w:t>Compass</w:t>
            </w:r>
          </w:p>
          <w:p w14:paraId="3C797561" w14:textId="77777777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972" w:type="pct"/>
            <w:tcBorders>
              <w:left w:val="single" w:sz="4" w:space="0" w:color="auto"/>
              <w:right w:val="single" w:sz="4" w:space="0" w:color="auto"/>
            </w:tcBorders>
          </w:tcPr>
          <w:p w14:paraId="22454B27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Contact the Senior Team for assistance.</w:t>
            </w:r>
          </w:p>
          <w:p w14:paraId="5760E072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3A8F67FB" w14:textId="596932DE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  <w:r>
              <w:rPr>
                <w:rFonts w:ascii="Verdana" w:hAnsi="Verdana"/>
              </w:rPr>
              <w:t>:</w:t>
            </w:r>
          </w:p>
          <w:p w14:paraId="2A94D79C" w14:textId="403A007A" w:rsidR="00492D7E" w:rsidRPr="00E4650B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81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2B2043D4" w14:textId="05C883AA" w:rsidR="00492D7E" w:rsidRPr="009B2379" w:rsidRDefault="00492D7E" w:rsidP="002939DF">
            <w:pPr>
              <w:numPr>
                <w:ilvl w:val="0"/>
                <w:numId w:val="41"/>
              </w:numPr>
              <w:spacing w:before="120" w:after="120"/>
              <w:rPr>
                <w:rFonts w:ascii="Verdana" w:hAnsi="Verdana"/>
              </w:rPr>
            </w:pPr>
            <w:hyperlink r:id="rId82" w:anchor="!/view?docid=0990aac5-274f-424d-9400-546d74b3fed7" w:history="1">
              <w:r w:rsidRPr="001B77B8">
                <w:rPr>
                  <w:rStyle w:val="Hyperlink"/>
                  <w:rFonts w:ascii="Verdana" w:hAnsi="Verdana"/>
                </w:rPr>
                <w:t>Compass MED D - When to Transfer Calls to the Senior Team (062944)</w:t>
              </w:r>
            </w:hyperlink>
          </w:p>
          <w:p w14:paraId="491A92B5" w14:textId="2947A45E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92D7E" w:rsidRPr="006C6009" w14:paraId="0E15FC99" w14:textId="77777777" w:rsidTr="00FB5171">
        <w:trPr>
          <w:trHeight w:val="35"/>
        </w:trPr>
        <w:tc>
          <w:tcPr>
            <w:tcW w:w="26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9320E3" w14:textId="77777777" w:rsidR="00492D7E" w:rsidRPr="006C6009" w:rsidRDefault="00492D7E" w:rsidP="00A410AC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/>
                <w:bCs/>
                <w:color w:val="000000"/>
              </w:rPr>
            </w:pPr>
          </w:p>
        </w:tc>
        <w:tc>
          <w:tcPr>
            <w:tcW w:w="7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19289" w14:textId="77777777" w:rsidR="00492D7E" w:rsidRDefault="00492D7E" w:rsidP="00A410AC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1971" w:type="pct"/>
            <w:tcBorders>
              <w:left w:val="single" w:sz="4" w:space="0" w:color="auto"/>
              <w:right w:val="single" w:sz="4" w:space="0" w:color="auto"/>
            </w:tcBorders>
          </w:tcPr>
          <w:p w14:paraId="4439814D" w14:textId="0FD6F2C9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Beneficiary would like to speak to someone else</w:t>
            </w:r>
          </w:p>
        </w:tc>
        <w:tc>
          <w:tcPr>
            <w:tcW w:w="1972" w:type="pct"/>
            <w:tcBorders>
              <w:left w:val="single" w:sz="4" w:space="0" w:color="auto"/>
              <w:right w:val="single" w:sz="4" w:space="0" w:color="auto"/>
            </w:tcBorders>
          </w:tcPr>
          <w:p w14:paraId="442CC988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Pr="009B2379">
              <w:rPr>
                <w:rFonts w:ascii="Verdana" w:hAnsi="Verdana"/>
              </w:rPr>
              <w:t>ransfer to the Senior Escalation Team.</w:t>
            </w:r>
          </w:p>
          <w:p w14:paraId="053C4F4F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75BB4890" w14:textId="6D6C9EE0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  <w:noProof/>
              </w:rPr>
              <w:drawing>
                <wp:inline distT="0" distB="0" distL="0" distR="0" wp14:anchorId="61870950" wp14:editId="147D2412">
                  <wp:extent cx="295275" cy="180975"/>
                  <wp:effectExtent l="0" t="0" r="9525" b="9525"/>
                  <wp:docPr id="188035758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2379">
              <w:rPr>
                <w:rFonts w:ascii="Verdana" w:hAnsi="Verdana"/>
              </w:rPr>
              <w:t> Let me get you over to the correct department who will be able to assist you further.</w:t>
            </w:r>
          </w:p>
          <w:p w14:paraId="2CDBA55D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 </w:t>
            </w:r>
          </w:p>
          <w:p w14:paraId="0163ADBE" w14:textId="77777777" w:rsidR="00492D7E" w:rsidRPr="009B2379" w:rsidRDefault="00492D7E" w:rsidP="00A410AC">
            <w:pPr>
              <w:spacing w:before="120" w:after="120"/>
              <w:rPr>
                <w:rFonts w:ascii="Verdana" w:hAnsi="Verdana"/>
              </w:rPr>
            </w:pPr>
            <w:r w:rsidRPr="009B2379">
              <w:rPr>
                <w:rFonts w:ascii="Verdana" w:hAnsi="Verdana"/>
              </w:rPr>
              <w:t>Refer to</w:t>
            </w:r>
          </w:p>
          <w:p w14:paraId="680CF40A" w14:textId="726AF5DA" w:rsidR="00492D7E" w:rsidRPr="00E4650B" w:rsidRDefault="00492D7E" w:rsidP="002939DF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</w:rPr>
            </w:pPr>
            <w:hyperlink r:id="rId83" w:anchor="!/view?docid=18c64566-0ebb-4760-96fe-04da06185de0" w:history="1">
              <w:r w:rsidRPr="002A1109">
                <w:rPr>
                  <w:rStyle w:val="Hyperlink"/>
                  <w:rFonts w:ascii="Verdana" w:hAnsi="Verdana"/>
                </w:rPr>
                <w:t>Compass - Basic Call Handling – Opening the Call, Call Hold, Warm and Cold Transfer (066076)</w:t>
              </w:r>
            </w:hyperlink>
          </w:p>
          <w:p w14:paraId="53FB0F4E" w14:textId="0AEF0637" w:rsidR="00492D7E" w:rsidRPr="009B2379" w:rsidRDefault="00492D7E" w:rsidP="002939DF">
            <w:pPr>
              <w:numPr>
                <w:ilvl w:val="0"/>
                <w:numId w:val="43"/>
              </w:numPr>
              <w:spacing w:before="120" w:after="120"/>
              <w:rPr>
                <w:rFonts w:ascii="Verdana" w:hAnsi="Verdana"/>
              </w:rPr>
            </w:pPr>
            <w:hyperlink r:id="rId84" w:anchor="!/view?docid=0990aac5-274f-424d-9400-546d74b3fed7" w:history="1">
              <w:r w:rsidRPr="001B77B8">
                <w:rPr>
                  <w:rStyle w:val="Hyperlink"/>
                  <w:rFonts w:ascii="Verdana" w:hAnsi="Verdana"/>
                </w:rPr>
                <w:t>Compass MED D - When to Transfer Calls to the Senior Team (062944).</w:t>
              </w:r>
            </w:hyperlink>
          </w:p>
          <w:p w14:paraId="0F3F6518" w14:textId="25BC4F43" w:rsidR="00492D7E" w:rsidRDefault="00492D7E" w:rsidP="00A410AC">
            <w:pPr>
              <w:spacing w:before="120" w:after="120"/>
              <w:rPr>
                <w:rFonts w:ascii="Verdana" w:hAnsi="Verdana"/>
              </w:rPr>
            </w:pPr>
          </w:p>
        </w:tc>
      </w:tr>
      <w:bookmarkEnd w:id="63"/>
    </w:tbl>
    <w:p w14:paraId="1047CA49" w14:textId="77777777" w:rsidR="00712F5C" w:rsidRDefault="00712F5C" w:rsidP="004F72EF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</w:p>
    <w:p w14:paraId="11A36B63" w14:textId="77777777" w:rsidR="0019705E" w:rsidRPr="00804F2D" w:rsidRDefault="0019705E" w:rsidP="00804F2D">
      <w:pPr>
        <w:spacing w:before="60" w:after="60"/>
        <w:jc w:val="right"/>
        <w:rPr>
          <w:rFonts w:ascii="Verdana" w:hAnsi="Verdana"/>
          <w:color w:val="000000"/>
          <w:szCs w:val="22"/>
        </w:rPr>
      </w:pPr>
      <w:hyperlink w:anchor="_top" w:history="1">
        <w:r w:rsidRPr="00804F2D">
          <w:rPr>
            <w:rStyle w:val="Hyperlink"/>
            <w:rFonts w:ascii="Verdana" w:hAnsi="Verdana"/>
            <w:szCs w:val="22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19705E" w:rsidRPr="006C6009" w14:paraId="61D90528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5B7D0C" w14:textId="4588545C" w:rsidR="0019705E" w:rsidRPr="006C6009" w:rsidRDefault="0019705E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64" w:name="_Toc205895182"/>
            <w:r w:rsidRPr="006C6009">
              <w:rPr>
                <w:rFonts w:ascii="Verdana" w:hAnsi="Verdana"/>
                <w:i w:val="0"/>
                <w:iCs w:val="0"/>
              </w:rPr>
              <w:t>Search by M</w:t>
            </w:r>
            <w:r>
              <w:rPr>
                <w:rFonts w:ascii="Verdana" w:hAnsi="Verdana"/>
                <w:i w:val="0"/>
                <w:iCs w:val="0"/>
              </w:rPr>
              <w:t>edicare D</w:t>
            </w:r>
            <w:bookmarkEnd w:id="64"/>
          </w:p>
        </w:tc>
      </w:tr>
    </w:tbl>
    <w:p w14:paraId="2A3C46FC" w14:textId="62E9FC44" w:rsidR="0019705E" w:rsidRPr="006C6009" w:rsidRDefault="00A84454" w:rsidP="00A84454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Refer to table: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3"/>
        <w:gridCol w:w="12227"/>
      </w:tblGrid>
      <w:tr w:rsidR="00345D73" w14:paraId="5B822C52" w14:textId="77777777" w:rsidTr="00CF7CAA">
        <w:tc>
          <w:tcPr>
            <w:tcW w:w="261" w:type="pct"/>
            <w:shd w:val="clear" w:color="auto" w:fill="D9D9D9" w:themeFill="background1" w:themeFillShade="D9"/>
          </w:tcPr>
          <w:p w14:paraId="73DB16EF" w14:textId="3F37AF0C" w:rsidR="0019705E" w:rsidRPr="00412D90" w:rsidRDefault="0019705E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739" w:type="pct"/>
            <w:shd w:val="clear" w:color="auto" w:fill="D9D9D9" w:themeFill="background1" w:themeFillShade="D9"/>
          </w:tcPr>
          <w:p w14:paraId="370BD1F3" w14:textId="5643378D" w:rsidR="0019705E" w:rsidRPr="00412D90" w:rsidRDefault="0019705E" w:rsidP="00412D90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412D90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345D73" w14:paraId="66BD9435" w14:textId="77777777" w:rsidTr="00CF7CAA">
        <w:trPr>
          <w:trHeight w:val="1876"/>
        </w:trPr>
        <w:tc>
          <w:tcPr>
            <w:tcW w:w="261" w:type="pct"/>
          </w:tcPr>
          <w:p w14:paraId="2BEB25D9" w14:textId="6BB6EE0B" w:rsidR="0035545D" w:rsidRPr="00D83984" w:rsidRDefault="0035545D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39" w:type="pct"/>
          </w:tcPr>
          <w:p w14:paraId="5C128A0B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  <w:bCs/>
              </w:rPr>
            </w:pPr>
            <w:r w:rsidRPr="00157747">
              <w:rPr>
                <w:rFonts w:ascii="Verdana" w:hAnsi="Verdana"/>
                <w:bCs/>
              </w:rPr>
              <w:t xml:space="preserve">Click the </w:t>
            </w:r>
            <w:r w:rsidRPr="00157747">
              <w:rPr>
                <w:rFonts w:ascii="Verdana" w:hAnsi="Verdana"/>
                <w:b/>
              </w:rPr>
              <w:t xml:space="preserve">Medicare D System </w:t>
            </w:r>
            <w:r w:rsidRPr="00157747">
              <w:rPr>
                <w:rFonts w:ascii="Verdana" w:hAnsi="Verdana"/>
                <w:bCs/>
              </w:rPr>
              <w:t>button to begin a Medicare D Search.</w:t>
            </w:r>
          </w:p>
          <w:p w14:paraId="116BA514" w14:textId="7B17E597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  <w:b/>
              </w:rPr>
              <w:t xml:space="preserve">Result: </w:t>
            </w:r>
            <w:r w:rsidRPr="00157747">
              <w:rPr>
                <w:rFonts w:ascii="Verdana" w:hAnsi="Verdana"/>
              </w:rPr>
              <w:t xml:space="preserve">The Search by Medicare D popup displays. </w:t>
            </w:r>
          </w:p>
          <w:p w14:paraId="69A8AE87" w14:textId="44164AEA" w:rsidR="0035545D" w:rsidRPr="00157747" w:rsidRDefault="001E3A40" w:rsidP="003858BB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noProof/>
              </w:rPr>
              <w:drawing>
                <wp:inline distT="0" distB="0" distL="0" distR="0" wp14:anchorId="52E7DD43" wp14:editId="0711D478">
                  <wp:extent cx="8229600" cy="3418570"/>
                  <wp:effectExtent l="0" t="0" r="0" b="0"/>
                  <wp:docPr id="468356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35648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1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EED8F" w14:textId="77777777" w:rsidR="0035545D" w:rsidRDefault="0035545D" w:rsidP="003858BB">
            <w:pPr>
              <w:spacing w:before="120" w:after="120"/>
              <w:rPr>
                <w:rFonts w:ascii="Verdana" w:hAnsi="Verdana"/>
                <w:b/>
              </w:rPr>
            </w:pPr>
          </w:p>
          <w:p w14:paraId="073C6F13" w14:textId="5ECFD98D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  <w:b/>
              </w:rPr>
              <w:t xml:space="preserve">Tip: </w:t>
            </w:r>
            <w:r w:rsidRPr="00157747">
              <w:rPr>
                <w:rFonts w:ascii="Verdana" w:hAnsi="Verdana"/>
              </w:rPr>
              <w:t xml:space="preserve">Click the </w:t>
            </w:r>
            <w:r w:rsidRPr="00157747">
              <w:rPr>
                <w:rFonts w:ascii="Verdana" w:hAnsi="Verdana"/>
                <w:b/>
              </w:rPr>
              <w:t xml:space="preserve">Close </w:t>
            </w:r>
            <w:r w:rsidRPr="00157747">
              <w:rPr>
                <w:rFonts w:ascii="Verdana" w:hAnsi="Verdana"/>
              </w:rPr>
              <w:t xml:space="preserve">button at any time to return to the </w:t>
            </w:r>
            <w:r w:rsidRPr="00157747">
              <w:rPr>
                <w:rFonts w:ascii="Verdana" w:hAnsi="Verdana"/>
                <w:b/>
              </w:rPr>
              <w:t>Search by Member</w:t>
            </w:r>
            <w:r w:rsidRPr="00157747">
              <w:rPr>
                <w:rFonts w:ascii="Verdana" w:hAnsi="Verdana"/>
              </w:rPr>
              <w:t xml:space="preserve"> page if needed.</w:t>
            </w:r>
          </w:p>
          <w:p w14:paraId="5EEBFB82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</w:p>
          <w:p w14:paraId="1E1C93F4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</w:rPr>
              <w:t xml:space="preserve">Search by any of the following parameters by completing the field(s) and clicking </w:t>
            </w:r>
            <w:r w:rsidRPr="00157747">
              <w:rPr>
                <w:rFonts w:ascii="Verdana" w:hAnsi="Verdana"/>
                <w:b/>
              </w:rPr>
              <w:t>Search</w:t>
            </w:r>
            <w:r w:rsidRPr="00B2444D">
              <w:rPr>
                <w:rFonts w:ascii="Verdana" w:hAnsi="Verdana"/>
                <w:b/>
                <w:bCs/>
              </w:rPr>
              <w:t>:</w:t>
            </w:r>
            <w:r w:rsidRPr="00157747">
              <w:rPr>
                <w:rFonts w:ascii="Verdana" w:hAnsi="Verdana"/>
              </w:rPr>
              <w:t xml:space="preserve">  </w:t>
            </w:r>
          </w:p>
          <w:p w14:paraId="5EC7B64E" w14:textId="35FF8BCB" w:rsidR="0035545D" w:rsidRPr="00921E88" w:rsidRDefault="0035545D" w:rsidP="002939DF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Verdana" w:hAnsi="Verdana"/>
              </w:rPr>
            </w:pPr>
            <w:r w:rsidRPr="00921E88">
              <w:rPr>
                <w:rFonts w:ascii="Verdana" w:hAnsi="Verdana"/>
              </w:rPr>
              <w:t>First &amp; Last Name</w:t>
            </w:r>
          </w:p>
          <w:p w14:paraId="4964B66E" w14:textId="7BA75DD5" w:rsidR="0035545D" w:rsidRDefault="0035545D" w:rsidP="002939DF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Verdana" w:hAnsi="Verdana"/>
              </w:rPr>
            </w:pPr>
            <w:r w:rsidRPr="001453DC">
              <w:rPr>
                <w:rFonts w:ascii="Verdana" w:hAnsi="Verdana"/>
              </w:rPr>
              <w:t>Member ID</w:t>
            </w:r>
          </w:p>
          <w:p w14:paraId="20164037" w14:textId="41063D5F" w:rsidR="0035545D" w:rsidRPr="00921E88" w:rsidRDefault="0035545D" w:rsidP="002939DF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Verdana" w:hAnsi="Verdana"/>
              </w:rPr>
            </w:pPr>
            <w:r w:rsidRPr="001453DC">
              <w:rPr>
                <w:rFonts w:ascii="Verdana" w:hAnsi="Verdana"/>
              </w:rPr>
              <w:t>MBI (</w:t>
            </w:r>
            <w:r w:rsidRPr="001453DC">
              <w:rPr>
                <w:rFonts w:ascii="Verdana" w:hAnsi="Verdana"/>
                <w:b/>
              </w:rPr>
              <w:t xml:space="preserve">Note:  </w:t>
            </w:r>
            <w:r w:rsidRPr="001453DC">
              <w:rPr>
                <w:rFonts w:ascii="Verdana" w:hAnsi="Verdana"/>
              </w:rPr>
              <w:t>MBI is only used for Medicare members. MBI number can be found on their Medicare ID card</w:t>
            </w:r>
            <w:r w:rsidR="0045157D">
              <w:rPr>
                <w:rFonts w:ascii="Verdana" w:hAnsi="Verdana"/>
              </w:rPr>
              <w:t>)</w:t>
            </w:r>
            <w:r w:rsidRPr="001453DC">
              <w:rPr>
                <w:rFonts w:ascii="Verdana" w:hAnsi="Verdana"/>
              </w:rPr>
              <w:t>.</w:t>
            </w:r>
          </w:p>
          <w:p w14:paraId="151E82EC" w14:textId="77777777" w:rsidR="0035545D" w:rsidRPr="001453DC" w:rsidRDefault="0035545D" w:rsidP="002939DF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Verdana" w:hAnsi="Verdana"/>
              </w:rPr>
            </w:pPr>
            <w:r w:rsidRPr="001453DC">
              <w:rPr>
                <w:rFonts w:ascii="Verdana" w:hAnsi="Verdana"/>
              </w:rPr>
              <w:t>Phone Number</w:t>
            </w:r>
          </w:p>
          <w:p w14:paraId="37FC1CE9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  <w:b/>
              </w:rPr>
            </w:pPr>
          </w:p>
          <w:p w14:paraId="5DEDDEA6" w14:textId="33CC1B61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  <w:b/>
              </w:rPr>
              <w:t xml:space="preserve">Note: </w:t>
            </w:r>
            <w:r w:rsidRPr="00157747">
              <w:rPr>
                <w:rFonts w:ascii="Verdana" w:hAnsi="Verdana"/>
              </w:rPr>
              <w:t xml:space="preserve">If no information is entered within any of the search parameter fields, or if fields are populated incorrectly, an error message </w:t>
            </w:r>
            <w:r w:rsidR="00637C46">
              <w:rPr>
                <w:rFonts w:ascii="Verdana" w:hAnsi="Verdana"/>
              </w:rPr>
              <w:t>displays</w:t>
            </w:r>
            <w:r w:rsidRPr="00157747">
              <w:rPr>
                <w:rFonts w:ascii="Verdana" w:hAnsi="Verdana"/>
              </w:rPr>
              <w:t xml:space="preserve"> below the field. </w:t>
            </w:r>
          </w:p>
          <w:p w14:paraId="04F53DC4" w14:textId="1F22F2B6" w:rsidR="0035545D" w:rsidRPr="00157747" w:rsidRDefault="0035545D" w:rsidP="003858BB">
            <w:pPr>
              <w:spacing w:before="120" w:after="120"/>
              <w:rPr>
                <w:rFonts w:ascii="Verdana" w:hAnsi="Verdana"/>
                <w:b/>
              </w:rPr>
            </w:pPr>
            <w:r w:rsidRPr="00157747">
              <w:rPr>
                <w:rFonts w:ascii="Verdana" w:hAnsi="Verdana"/>
                <w:b/>
              </w:rPr>
              <w:t xml:space="preserve">Example:  </w:t>
            </w:r>
          </w:p>
          <w:p w14:paraId="4F4F4E1C" w14:textId="13E3D331" w:rsidR="0035545D" w:rsidRPr="00157747" w:rsidRDefault="003A6EDC" w:rsidP="003858BB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noProof/>
              </w:rPr>
              <w:drawing>
                <wp:inline distT="0" distB="0" distL="0" distR="0" wp14:anchorId="2629CC81" wp14:editId="286C24B7">
                  <wp:extent cx="9144000" cy="1786383"/>
                  <wp:effectExtent l="0" t="0" r="0" b="4445"/>
                  <wp:docPr id="1870507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507744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178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867E1" w14:textId="7EC14D73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  <w:b/>
              </w:rPr>
              <w:t xml:space="preserve">Tip: </w:t>
            </w:r>
            <w:r w:rsidRPr="00157747">
              <w:rPr>
                <w:rFonts w:ascii="Verdana" w:hAnsi="Verdana"/>
              </w:rPr>
              <w:t xml:space="preserve">After receiving an error message, click the </w:t>
            </w:r>
            <w:r w:rsidRPr="00157747">
              <w:rPr>
                <w:rFonts w:ascii="Verdana" w:hAnsi="Verdana"/>
                <w:b/>
              </w:rPr>
              <w:t xml:space="preserve">Clear </w:t>
            </w:r>
            <w:r w:rsidRPr="00157747">
              <w:rPr>
                <w:rFonts w:ascii="Verdana" w:hAnsi="Verdana"/>
              </w:rPr>
              <w:t xml:space="preserve">button to clear all the search parameter fields and enable the </w:t>
            </w:r>
            <w:r w:rsidRPr="00157747">
              <w:rPr>
                <w:rFonts w:ascii="Verdana" w:hAnsi="Verdana"/>
                <w:b/>
              </w:rPr>
              <w:t>Search</w:t>
            </w:r>
            <w:r w:rsidRPr="00157747">
              <w:rPr>
                <w:rFonts w:ascii="Verdana" w:hAnsi="Verdana"/>
              </w:rPr>
              <w:t xml:space="preserve"> button. </w:t>
            </w:r>
          </w:p>
          <w:p w14:paraId="3C55FEAD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</w:p>
          <w:p w14:paraId="7717CA6C" w14:textId="4CCACA96" w:rsidR="0035545D" w:rsidRPr="0019705E" w:rsidRDefault="0035545D" w:rsidP="003A6EDC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  <w:b/>
              </w:rPr>
              <w:t xml:space="preserve">Result: </w:t>
            </w:r>
            <w:r w:rsidRPr="00157747">
              <w:rPr>
                <w:rFonts w:ascii="Verdana" w:hAnsi="Verdana"/>
              </w:rPr>
              <w:t xml:space="preserve">Search by Medicare D </w:t>
            </w:r>
            <w:r w:rsidRPr="00157747">
              <w:rPr>
                <w:rFonts w:ascii="Verdana" w:hAnsi="Verdana"/>
                <w:b/>
              </w:rPr>
              <w:t>Search Results</w:t>
            </w:r>
            <w:r w:rsidRPr="00157747">
              <w:rPr>
                <w:rFonts w:ascii="Verdana" w:hAnsi="Verdana"/>
              </w:rPr>
              <w:t xml:space="preserve"> display.</w:t>
            </w:r>
          </w:p>
        </w:tc>
      </w:tr>
      <w:tr w:rsidR="00345D73" w14:paraId="6C97BF4E" w14:textId="77777777" w:rsidTr="00CF7CAA">
        <w:trPr>
          <w:trHeight w:val="937"/>
        </w:trPr>
        <w:tc>
          <w:tcPr>
            <w:tcW w:w="261" w:type="pct"/>
          </w:tcPr>
          <w:p w14:paraId="7FC0DB85" w14:textId="683C4F57" w:rsidR="0035545D" w:rsidRPr="00D83984" w:rsidRDefault="0035545D" w:rsidP="00D8398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83984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39" w:type="pct"/>
          </w:tcPr>
          <w:p w14:paraId="67006EDF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</w:rPr>
            </w:pPr>
            <w:r w:rsidRPr="00157747">
              <w:rPr>
                <w:rFonts w:ascii="Verdana" w:hAnsi="Verdana"/>
              </w:rPr>
              <w:t xml:space="preserve">Review the </w:t>
            </w:r>
            <w:r w:rsidRPr="00157747">
              <w:rPr>
                <w:rFonts w:ascii="Verdana" w:hAnsi="Verdana"/>
                <w:b/>
              </w:rPr>
              <w:t xml:space="preserve">Search Results </w:t>
            </w:r>
            <w:r w:rsidRPr="00157747">
              <w:rPr>
                <w:rFonts w:ascii="Verdana" w:hAnsi="Verdana"/>
              </w:rPr>
              <w:t xml:space="preserve">section. </w:t>
            </w:r>
          </w:p>
          <w:p w14:paraId="1F410519" w14:textId="24AC3D85" w:rsidR="0035545D" w:rsidRDefault="0035545D" w:rsidP="003858BB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1C6D4EB9" w14:textId="71713867" w:rsidR="0035545D" w:rsidRPr="00157747" w:rsidRDefault="008F6079" w:rsidP="003858BB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noProof/>
              </w:rPr>
              <w:drawing>
                <wp:inline distT="0" distB="0" distL="0" distR="0" wp14:anchorId="1F8DAFCC" wp14:editId="0996164D">
                  <wp:extent cx="9144000" cy="4475098"/>
                  <wp:effectExtent l="0" t="0" r="0" b="1905"/>
                  <wp:docPr id="203065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65574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47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919C2" w14:textId="77777777" w:rsidR="00512916" w:rsidRPr="00157747" w:rsidRDefault="00512916" w:rsidP="003858BB">
            <w:pPr>
              <w:spacing w:before="120" w:after="120"/>
              <w:rPr>
                <w:rFonts w:ascii="Verdana" w:hAnsi="Verdana"/>
                <w:b/>
              </w:rPr>
            </w:pPr>
          </w:p>
          <w:p w14:paraId="342BCCDC" w14:textId="77777777" w:rsidR="0035545D" w:rsidRPr="00157747" w:rsidRDefault="0035545D" w:rsidP="003858BB">
            <w:pPr>
              <w:spacing w:before="120" w:after="120"/>
              <w:rPr>
                <w:rFonts w:ascii="Verdana" w:hAnsi="Verdana"/>
                <w:b/>
              </w:rPr>
            </w:pPr>
            <w:r w:rsidRPr="00157747">
              <w:rPr>
                <w:rFonts w:ascii="Verdana" w:hAnsi="Verdana"/>
                <w:b/>
              </w:rPr>
              <w:t xml:space="preserve">Notes:  </w:t>
            </w:r>
          </w:p>
          <w:p w14:paraId="0F5EF39C" w14:textId="77777777" w:rsidR="0035545D" w:rsidRPr="0035545D" w:rsidRDefault="0035545D" w:rsidP="002939D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Verdana" w:hAnsi="Verdana"/>
              </w:rPr>
            </w:pPr>
            <w:r w:rsidRPr="0035545D">
              <w:rPr>
                <w:rFonts w:ascii="Verdana" w:hAnsi="Verdana"/>
              </w:rPr>
              <w:t>Each column can be sorted.</w:t>
            </w:r>
          </w:p>
          <w:p w14:paraId="48B4596D" w14:textId="77777777" w:rsidR="0035545D" w:rsidRPr="0035545D" w:rsidRDefault="0035545D" w:rsidP="002939D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Verdana" w:hAnsi="Verdana"/>
              </w:rPr>
            </w:pPr>
            <w:r w:rsidRPr="0035545D">
              <w:rPr>
                <w:rFonts w:ascii="Verdana" w:hAnsi="Verdana"/>
              </w:rPr>
              <w:t xml:space="preserve">The results can be filtered to display accounts that are </w:t>
            </w:r>
            <w:r w:rsidRPr="0035545D">
              <w:rPr>
                <w:rFonts w:ascii="Verdana" w:hAnsi="Verdana"/>
                <w:b/>
              </w:rPr>
              <w:t>Active</w:t>
            </w:r>
            <w:r w:rsidRPr="0035545D">
              <w:rPr>
                <w:rFonts w:ascii="Verdana" w:hAnsi="Verdana"/>
              </w:rPr>
              <w:t xml:space="preserve">, </w:t>
            </w:r>
            <w:r w:rsidRPr="0035545D">
              <w:rPr>
                <w:rFonts w:ascii="Verdana" w:hAnsi="Verdana"/>
                <w:b/>
              </w:rPr>
              <w:t>Inactive</w:t>
            </w:r>
            <w:r w:rsidRPr="0035545D">
              <w:rPr>
                <w:rFonts w:ascii="Verdana" w:hAnsi="Verdana"/>
              </w:rPr>
              <w:t xml:space="preserve">, or </w:t>
            </w:r>
            <w:r w:rsidRPr="0035545D">
              <w:rPr>
                <w:rFonts w:ascii="Verdana" w:hAnsi="Verdana"/>
                <w:b/>
              </w:rPr>
              <w:t>Both</w:t>
            </w:r>
            <w:r w:rsidRPr="0035545D">
              <w:rPr>
                <w:rFonts w:ascii="Verdana" w:hAnsi="Verdana"/>
              </w:rPr>
              <w:t>.</w:t>
            </w:r>
          </w:p>
          <w:p w14:paraId="49D77573" w14:textId="7FB5473C" w:rsidR="0035545D" w:rsidRDefault="0035545D" w:rsidP="002939DF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Verdana" w:hAnsi="Verdana"/>
              </w:rPr>
            </w:pPr>
            <w:r w:rsidRPr="0035545D">
              <w:rPr>
                <w:rFonts w:ascii="Verdana" w:hAnsi="Verdana"/>
              </w:rPr>
              <w:t xml:space="preserve">When more than 60 results are available, the first 60 members display with the following warning message at the top: </w:t>
            </w:r>
            <w:r w:rsidR="00B2444D">
              <w:rPr>
                <w:rFonts w:ascii="Verdana" w:hAnsi="Verdana"/>
              </w:rPr>
              <w:t xml:space="preserve"> </w:t>
            </w:r>
            <w:r w:rsidRPr="0035545D">
              <w:rPr>
                <w:rFonts w:ascii="Verdana" w:hAnsi="Verdana"/>
              </w:rPr>
              <w:t>“Search exceeded maximum results. Refine search criteria.”</w:t>
            </w:r>
          </w:p>
          <w:p w14:paraId="1EB6EA06" w14:textId="77777777" w:rsidR="00400B8F" w:rsidRDefault="00400B8F" w:rsidP="003858BB">
            <w:pPr>
              <w:spacing w:before="120" w:after="120"/>
              <w:rPr>
                <w:rFonts w:ascii="Verdana" w:hAnsi="Verdana"/>
              </w:rPr>
            </w:pPr>
          </w:p>
          <w:p w14:paraId="599488AF" w14:textId="1221D1BF" w:rsidR="006D16DA" w:rsidRPr="006D16DA" w:rsidRDefault="006D16DA" w:rsidP="003858BB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24B270A2" w14:textId="09683BFD" w:rsidR="006D16DA" w:rsidRPr="00157747" w:rsidRDefault="006D16DA" w:rsidP="003858BB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3B80F6A6" w14:textId="77777777" w:rsidR="00E802B9" w:rsidRDefault="00E802B9" w:rsidP="004F72EF">
      <w:pPr>
        <w:pStyle w:val="NormalWeb"/>
        <w:spacing w:before="120" w:beforeAutospacing="0" w:after="120" w:afterAutospacing="0"/>
        <w:jc w:val="right"/>
      </w:pPr>
    </w:p>
    <w:p w14:paraId="42511FC0" w14:textId="4E8ABCFC" w:rsidR="002B6648" w:rsidRPr="00804F2D" w:rsidRDefault="004926DF" w:rsidP="00804F2D">
      <w:pPr>
        <w:spacing w:before="60" w:after="60"/>
        <w:jc w:val="right"/>
        <w:rPr>
          <w:rFonts w:ascii="Verdana" w:hAnsi="Verdana"/>
          <w:color w:val="000000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440087" w:rsidRPr="006C6009" w14:paraId="1F079AD7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CD88D8" w14:textId="056F5F47" w:rsidR="00440087" w:rsidRPr="006C6009" w:rsidRDefault="007D12E8" w:rsidP="00806933">
            <w:pPr>
              <w:pStyle w:val="Heading2"/>
              <w:spacing w:before="120" w:after="120" w:line="256" w:lineRule="auto"/>
              <w:rPr>
                <w:rFonts w:ascii="Verdana" w:hAnsi="Verdana"/>
                <w:i w:val="0"/>
              </w:rPr>
            </w:pPr>
            <w:bookmarkStart w:id="65" w:name="_Eligibility_Resolution_Scenario"/>
            <w:bookmarkStart w:id="66" w:name="OLE_LINK22"/>
            <w:bookmarkStart w:id="67" w:name="OLE_LINK44"/>
            <w:bookmarkStart w:id="68" w:name="_Toc205895183"/>
            <w:bookmarkEnd w:id="65"/>
            <w:r w:rsidRPr="006C6009">
              <w:rPr>
                <w:rFonts w:ascii="Verdana" w:hAnsi="Verdana"/>
                <w:i w:val="0"/>
              </w:rPr>
              <w:t>Eligibility Resolution</w:t>
            </w:r>
            <w:r w:rsidR="00440087" w:rsidRPr="006C6009">
              <w:rPr>
                <w:rFonts w:ascii="Verdana" w:hAnsi="Verdana"/>
                <w:i w:val="0"/>
              </w:rPr>
              <w:t xml:space="preserve"> </w:t>
            </w:r>
            <w:bookmarkEnd w:id="66"/>
            <w:r w:rsidR="003C665A" w:rsidRPr="006C6009">
              <w:rPr>
                <w:rFonts w:ascii="Verdana" w:hAnsi="Verdana"/>
                <w:i w:val="0"/>
              </w:rPr>
              <w:t>S</w:t>
            </w:r>
            <w:r w:rsidR="00096F45" w:rsidRPr="006C6009">
              <w:rPr>
                <w:rFonts w:ascii="Verdana" w:hAnsi="Verdana"/>
                <w:i w:val="0"/>
              </w:rPr>
              <w:t>cenario Guide</w:t>
            </w:r>
            <w:bookmarkEnd w:id="67"/>
            <w:bookmarkEnd w:id="68"/>
          </w:p>
        </w:tc>
      </w:tr>
    </w:tbl>
    <w:p w14:paraId="536F4B5D" w14:textId="77777777" w:rsidR="002867EF" w:rsidRPr="00D366CE" w:rsidRDefault="002867EF" w:rsidP="003858BB">
      <w:pPr>
        <w:spacing w:before="120" w:after="120"/>
        <w:rPr>
          <w:rFonts w:ascii="Verdana" w:hAnsi="Verdana"/>
          <w:color w:val="000000"/>
        </w:rPr>
      </w:pPr>
    </w:p>
    <w:p w14:paraId="38BECB56" w14:textId="3F663C7B" w:rsidR="006D26AB" w:rsidRPr="00D366CE" w:rsidRDefault="009F49CA" w:rsidP="003858BB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</w:rPr>
        <w:pict w14:anchorId="67B3B585">
          <v:shape id="_x0000_i1026" type="#_x0000_t75" style="width:19.5pt;height:18.75pt;visibility:visible" o:bullet="t">
            <v:imagedata r:id="rId48" o:title=""/>
          </v:shape>
        </w:pict>
      </w:r>
      <w:r w:rsidR="009E0B7B" w:rsidRPr="00D366CE">
        <w:rPr>
          <w:rFonts w:ascii="Verdana" w:hAnsi="Verdana"/>
          <w:color w:val="000000"/>
        </w:rPr>
        <w:t xml:space="preserve"> </w:t>
      </w:r>
      <w:r w:rsidR="006D26AB" w:rsidRPr="00D366CE">
        <w:rPr>
          <w:rFonts w:ascii="Verdana" w:hAnsi="Verdana"/>
          <w:color w:val="000000"/>
        </w:rPr>
        <w:t>Review the CIF to determine who handles eligibility</w:t>
      </w:r>
      <w:r w:rsidR="00C854AE" w:rsidRPr="00D366CE">
        <w:rPr>
          <w:rFonts w:ascii="Verdana" w:hAnsi="Verdana"/>
          <w:color w:val="000000"/>
        </w:rPr>
        <w:t xml:space="preserve">. </w:t>
      </w:r>
      <w:r w:rsidR="00F62EAA" w:rsidRPr="00D366CE">
        <w:rPr>
          <w:rFonts w:ascii="Verdana" w:hAnsi="Verdana"/>
          <w:color w:val="000000"/>
        </w:rPr>
        <w:t>If we do not handle eligibility, provide i</w:t>
      </w:r>
      <w:r w:rsidR="003C50FD" w:rsidRPr="00D366CE">
        <w:rPr>
          <w:rFonts w:ascii="Verdana" w:hAnsi="Verdana"/>
          <w:color w:val="000000"/>
        </w:rPr>
        <w:t>nformation</w:t>
      </w:r>
      <w:r w:rsidR="00F62EAA" w:rsidRPr="00D366CE">
        <w:rPr>
          <w:rFonts w:ascii="Verdana" w:hAnsi="Verdana"/>
          <w:color w:val="000000"/>
        </w:rPr>
        <w:t xml:space="preserve"> listed in the CIF to the caller.</w:t>
      </w:r>
    </w:p>
    <w:p w14:paraId="43315B8B" w14:textId="77777777" w:rsidR="00BF4E78" w:rsidRPr="00D366CE" w:rsidRDefault="00BF4E78" w:rsidP="003858BB">
      <w:pPr>
        <w:spacing w:before="120" w:after="120"/>
        <w:rPr>
          <w:rFonts w:ascii="Verdana" w:hAnsi="Verdana"/>
          <w:color w:val="000000"/>
        </w:rPr>
      </w:pPr>
    </w:p>
    <w:p w14:paraId="4FBD8C21" w14:textId="04A13B6A" w:rsidR="00173BA0" w:rsidRPr="00D366CE" w:rsidRDefault="002151BE" w:rsidP="002939DF">
      <w:pPr>
        <w:pStyle w:val="ListParagraph"/>
        <w:numPr>
          <w:ilvl w:val="0"/>
          <w:numId w:val="37"/>
        </w:numPr>
        <w:spacing w:before="120" w:after="120"/>
        <w:ind w:left="432"/>
        <w:contextualSpacing w:val="0"/>
        <w:rPr>
          <w:rFonts w:ascii="Verdana" w:hAnsi="Verdana"/>
        </w:rPr>
      </w:pPr>
      <w:r w:rsidRPr="00D366CE">
        <w:rPr>
          <w:rFonts w:ascii="Verdana" w:hAnsi="Verdana"/>
        </w:rPr>
        <w:t>For a possible client impacting eligibility issue, refer to </w:t>
      </w:r>
      <w:hyperlink r:id="rId88" w:anchor="!/view?docid=e454e036-8be6-420e-81d2-10b8a1394af4" w:tgtFrame="_blank" w:history="1">
        <w:r w:rsidR="0066660E" w:rsidRPr="00D366CE">
          <w:rPr>
            <w:rStyle w:val="Hyperlink"/>
            <w:rFonts w:ascii="Verdana" w:hAnsi="Verdana"/>
          </w:rPr>
          <w:t>Submitting Feedback and Reporting Client Issues (002194)</w:t>
        </w:r>
      </w:hyperlink>
      <w:r w:rsidRPr="00D366CE">
        <w:rPr>
          <w:rFonts w:ascii="Verdana" w:hAnsi="Verdana"/>
        </w:rPr>
        <w:t>. Do</w:t>
      </w:r>
      <w:r w:rsidRPr="00D366CE">
        <w:rPr>
          <w:rFonts w:ascii="Verdana" w:hAnsi="Verdana"/>
          <w:b/>
          <w:bCs/>
        </w:rPr>
        <w:t xml:space="preserve"> not</w:t>
      </w:r>
      <w:r w:rsidRPr="00D366CE">
        <w:rPr>
          <w:rFonts w:ascii="Verdana" w:hAnsi="Verdana"/>
        </w:rPr>
        <w:t xml:space="preserve"> contact the Senior </w:t>
      </w:r>
      <w:r w:rsidR="00473EBF" w:rsidRPr="00D366CE">
        <w:rPr>
          <w:rFonts w:ascii="Verdana" w:hAnsi="Verdana"/>
        </w:rPr>
        <w:t xml:space="preserve">Resolution </w:t>
      </w:r>
      <w:r w:rsidRPr="00D366CE">
        <w:rPr>
          <w:rFonts w:ascii="Verdana" w:hAnsi="Verdana"/>
        </w:rPr>
        <w:t>Team.</w:t>
      </w:r>
    </w:p>
    <w:p w14:paraId="1EED4421" w14:textId="6E8960FF" w:rsidR="00173BA0" w:rsidRPr="00D366CE" w:rsidRDefault="00E71D01" w:rsidP="002939DF">
      <w:pPr>
        <w:pStyle w:val="ListParagraph"/>
        <w:numPr>
          <w:ilvl w:val="0"/>
          <w:numId w:val="37"/>
        </w:numPr>
        <w:spacing w:before="120" w:after="120"/>
        <w:ind w:left="432"/>
        <w:contextualSpacing w:val="0"/>
        <w:rPr>
          <w:rFonts w:ascii="Verdana" w:hAnsi="Verdana"/>
        </w:rPr>
      </w:pPr>
      <w:r w:rsidRPr="00D366CE">
        <w:rPr>
          <w:rFonts w:ascii="Verdana" w:hAnsi="Verdana"/>
        </w:rPr>
        <w:t xml:space="preserve">If a member is out of medication and is unable to </w:t>
      </w:r>
      <w:r w:rsidR="00153AD5" w:rsidRPr="00D366CE">
        <w:rPr>
          <w:rFonts w:ascii="Verdana" w:hAnsi="Verdana"/>
        </w:rPr>
        <w:t>wait for</w:t>
      </w:r>
      <w:r w:rsidRPr="00D366CE">
        <w:rPr>
          <w:rFonts w:ascii="Verdana" w:hAnsi="Verdana"/>
        </w:rPr>
        <w:t xml:space="preserve"> the turnaround time for the </w:t>
      </w:r>
      <w:r w:rsidR="00284F9C" w:rsidRPr="00D366CE">
        <w:rPr>
          <w:rFonts w:ascii="Verdana" w:hAnsi="Verdana"/>
        </w:rPr>
        <w:t xml:space="preserve">Support Task </w:t>
      </w:r>
      <w:r w:rsidRPr="00D366CE">
        <w:rPr>
          <w:rFonts w:ascii="Verdana" w:hAnsi="Verdana"/>
        </w:rPr>
        <w:t xml:space="preserve">to be worked, </w:t>
      </w:r>
      <w:r w:rsidR="00E61E7A" w:rsidRPr="00D366CE">
        <w:rPr>
          <w:rFonts w:ascii="Verdana" w:hAnsi="Verdana"/>
        </w:rPr>
        <w:t>contact</w:t>
      </w:r>
      <w:r w:rsidRPr="00D366CE">
        <w:rPr>
          <w:rFonts w:ascii="Verdana" w:hAnsi="Verdana"/>
        </w:rPr>
        <w:t xml:space="preserve"> </w:t>
      </w:r>
      <w:r w:rsidR="00473EBF" w:rsidRPr="00D366CE">
        <w:rPr>
          <w:rFonts w:ascii="Verdana" w:hAnsi="Verdana"/>
        </w:rPr>
        <w:t xml:space="preserve">the </w:t>
      </w:r>
      <w:r w:rsidRPr="00D366CE">
        <w:rPr>
          <w:rFonts w:ascii="Verdana" w:hAnsi="Verdana"/>
        </w:rPr>
        <w:t>Senior</w:t>
      </w:r>
      <w:r w:rsidR="00473EBF" w:rsidRPr="00D366CE">
        <w:rPr>
          <w:rFonts w:ascii="Verdana" w:hAnsi="Verdana"/>
        </w:rPr>
        <w:t xml:space="preserve"> </w:t>
      </w:r>
      <w:r w:rsidRPr="00D366CE">
        <w:rPr>
          <w:rFonts w:ascii="Verdana" w:hAnsi="Verdana"/>
        </w:rPr>
        <w:t>Team</w:t>
      </w:r>
      <w:r w:rsidR="00E61E7A" w:rsidRPr="00D366CE">
        <w:rPr>
          <w:rFonts w:ascii="Verdana" w:hAnsi="Verdana"/>
        </w:rPr>
        <w:t>.</w:t>
      </w:r>
    </w:p>
    <w:p w14:paraId="1EE7D18A" w14:textId="275AFC9E" w:rsidR="00173BA0" w:rsidRPr="00D366CE" w:rsidRDefault="00E41FF4" w:rsidP="002939DF">
      <w:pPr>
        <w:pStyle w:val="ListParagraph"/>
        <w:numPr>
          <w:ilvl w:val="0"/>
          <w:numId w:val="37"/>
        </w:numPr>
        <w:spacing w:before="120" w:after="120"/>
        <w:ind w:left="432"/>
        <w:contextualSpacing w:val="0"/>
        <w:rPr>
          <w:rFonts w:ascii="Verdana" w:hAnsi="Verdana"/>
          <w:b/>
          <w:bCs/>
        </w:rPr>
      </w:pPr>
      <w:r w:rsidRPr="00D366CE">
        <w:rPr>
          <w:rFonts w:ascii="Verdana" w:hAnsi="Verdana"/>
        </w:rPr>
        <w:t>If client is Medicare D refer to </w:t>
      </w:r>
      <w:hyperlink r:id="rId89" w:anchor="!/view?docid=34edc9c1-9a73-4751-ac8b-94405d775700" w:tgtFrame="_blank" w:history="1">
        <w:r w:rsidR="006B251E" w:rsidRPr="00D366CE">
          <w:rPr>
            <w:rStyle w:val="Hyperlink"/>
            <w:rFonts w:ascii="Verdana" w:hAnsi="Verdana"/>
          </w:rPr>
          <w:t>MED D – SilverScript – Resolution of Eligibility (072397)</w:t>
        </w:r>
      </w:hyperlink>
      <w:r w:rsidRPr="00D366CE">
        <w:rPr>
          <w:rFonts w:ascii="Verdana" w:hAnsi="Verdana"/>
        </w:rPr>
        <w:t>.</w:t>
      </w:r>
    </w:p>
    <w:p w14:paraId="41041FD9" w14:textId="10797771" w:rsidR="00E41FF4" w:rsidRPr="00D366CE" w:rsidRDefault="00E41FF4" w:rsidP="002939DF">
      <w:pPr>
        <w:pStyle w:val="ListParagraph"/>
        <w:numPr>
          <w:ilvl w:val="0"/>
          <w:numId w:val="37"/>
        </w:numPr>
        <w:spacing w:before="120" w:after="120"/>
        <w:ind w:left="432"/>
        <w:contextualSpacing w:val="0"/>
        <w:rPr>
          <w:rFonts w:ascii="Verdana" w:hAnsi="Verdana"/>
          <w:b/>
          <w:bCs/>
        </w:rPr>
      </w:pPr>
      <w:r w:rsidRPr="00D366CE">
        <w:rPr>
          <w:rFonts w:ascii="Verdana" w:hAnsi="Verdana"/>
          <w:color w:val="000000"/>
        </w:rPr>
        <w:t>For Blue MedicareRx (NEJE) refer to </w:t>
      </w:r>
      <w:hyperlink r:id="rId90" w:anchor="!/view?docid=3b159d36-1f04-41f4-b5cf-7ea7f741a2d9" w:tgtFrame="_blank" w:history="1">
        <w:r w:rsidR="00E627EC" w:rsidRPr="00D366CE">
          <w:rPr>
            <w:rStyle w:val="Hyperlink"/>
            <w:rFonts w:ascii="Verdana" w:hAnsi="Verdana"/>
          </w:rPr>
          <w:t>MED D - Blue MedicareRx (NEJE) - Resolution of Eligibility</w:t>
        </w:r>
        <w:r w:rsidR="00965B4C" w:rsidRPr="00D366CE">
          <w:rPr>
            <w:rStyle w:val="Hyperlink"/>
            <w:rFonts w:ascii="Verdana" w:hAnsi="Verdana"/>
          </w:rPr>
          <w:t xml:space="preserve"> </w:t>
        </w:r>
        <w:r w:rsidR="00E627EC" w:rsidRPr="00D366CE">
          <w:rPr>
            <w:rStyle w:val="Hyperlink"/>
            <w:rFonts w:ascii="Verdana" w:hAnsi="Verdana"/>
          </w:rPr>
          <w:t>(030308)</w:t>
        </w:r>
      </w:hyperlink>
      <w:r w:rsidR="00CF5E4B" w:rsidRPr="00D366CE">
        <w:rPr>
          <w:rStyle w:val="Hyperlink"/>
          <w:rFonts w:ascii="Verdana" w:hAnsi="Verdana"/>
          <w:color w:val="auto"/>
          <w:u w:val="none"/>
        </w:rPr>
        <w:t>.</w:t>
      </w:r>
    </w:p>
    <w:p w14:paraId="756E9068" w14:textId="77777777" w:rsidR="002151BE" w:rsidRPr="00D366CE" w:rsidRDefault="002151BE" w:rsidP="003858BB">
      <w:pPr>
        <w:spacing w:before="120" w:after="120"/>
        <w:rPr>
          <w:rFonts w:ascii="Verdana" w:hAnsi="Verdana"/>
          <w:color w:val="000000"/>
        </w:rPr>
      </w:pPr>
    </w:p>
    <w:p w14:paraId="3794FD4A" w14:textId="6752BBA9" w:rsidR="006B6AAF" w:rsidRPr="00D366CE" w:rsidRDefault="00DE423F" w:rsidP="003858BB">
      <w:pPr>
        <w:spacing w:before="120" w:after="120"/>
        <w:rPr>
          <w:rFonts w:ascii="Verdana" w:hAnsi="Verdana"/>
          <w:color w:val="000000"/>
        </w:rPr>
      </w:pPr>
      <w:r w:rsidRPr="00D366CE">
        <w:rPr>
          <w:rFonts w:ascii="Verdana" w:hAnsi="Verdana"/>
          <w:b/>
          <w:bCs/>
          <w:color w:val="000000"/>
        </w:rPr>
        <w:t>Note</w:t>
      </w:r>
      <w:r w:rsidR="006B6AAF" w:rsidRPr="00D366CE">
        <w:rPr>
          <w:rFonts w:ascii="Verdana" w:hAnsi="Verdana"/>
          <w:b/>
          <w:bCs/>
          <w:color w:val="000000"/>
        </w:rPr>
        <w:t>s</w:t>
      </w:r>
      <w:r w:rsidR="00F4413B" w:rsidRPr="00D366CE">
        <w:rPr>
          <w:rFonts w:ascii="Verdana" w:hAnsi="Verdana"/>
          <w:b/>
          <w:bCs/>
          <w:color w:val="000000"/>
        </w:rPr>
        <w:t xml:space="preserve">:  </w:t>
      </w:r>
    </w:p>
    <w:p w14:paraId="59D5B170" w14:textId="6BF6388E" w:rsidR="00AC4A67" w:rsidRPr="00D366CE" w:rsidRDefault="00DE423F" w:rsidP="002939DF">
      <w:pPr>
        <w:pStyle w:val="ListParagraph"/>
        <w:numPr>
          <w:ilvl w:val="0"/>
          <w:numId w:val="5"/>
        </w:numPr>
        <w:spacing w:before="120" w:after="120"/>
        <w:ind w:left="432"/>
        <w:contextualSpacing w:val="0"/>
        <w:rPr>
          <w:rFonts w:ascii="Verdana" w:hAnsi="Verdana"/>
          <w:color w:val="000000"/>
        </w:rPr>
      </w:pPr>
      <w:r w:rsidRPr="00D366CE">
        <w:rPr>
          <w:rFonts w:ascii="Verdana" w:hAnsi="Verdana"/>
          <w:color w:val="000000"/>
        </w:rPr>
        <w:t>If not</w:t>
      </w:r>
      <w:r w:rsidR="00741399" w:rsidRPr="00D366CE">
        <w:rPr>
          <w:rFonts w:ascii="Verdana" w:hAnsi="Verdana"/>
          <w:color w:val="000000"/>
        </w:rPr>
        <w:t xml:space="preserve"> finding member’s account, </w:t>
      </w:r>
      <w:r w:rsidRPr="00D366CE">
        <w:rPr>
          <w:rFonts w:ascii="Verdana" w:hAnsi="Verdana"/>
          <w:color w:val="000000"/>
        </w:rPr>
        <w:t>perform a </w:t>
      </w:r>
      <w:r w:rsidR="00B555DA" w:rsidRPr="00D366CE">
        <w:rPr>
          <w:rFonts w:ascii="Verdana" w:hAnsi="Verdana"/>
        </w:rPr>
        <w:t>name and date of birth search</w:t>
      </w:r>
      <w:r w:rsidRPr="00D366CE">
        <w:rPr>
          <w:rFonts w:ascii="Verdana" w:hAnsi="Verdana"/>
          <w:color w:val="000000"/>
        </w:rPr>
        <w:t> to look for other lines of eligibility</w:t>
      </w:r>
      <w:r w:rsidR="00384571" w:rsidRPr="00D366CE">
        <w:rPr>
          <w:rFonts w:ascii="Verdana" w:hAnsi="Verdana"/>
          <w:color w:val="000000"/>
        </w:rPr>
        <w:t xml:space="preserve">. </w:t>
      </w:r>
    </w:p>
    <w:p w14:paraId="42ED2B75" w14:textId="1159D90C" w:rsidR="009E2758" w:rsidRPr="00D366CE" w:rsidRDefault="009E2758" w:rsidP="002939DF">
      <w:pPr>
        <w:pStyle w:val="ListParagraph"/>
        <w:numPr>
          <w:ilvl w:val="0"/>
          <w:numId w:val="5"/>
        </w:numPr>
        <w:spacing w:before="120" w:after="120"/>
        <w:ind w:left="432"/>
        <w:contextualSpacing w:val="0"/>
        <w:rPr>
          <w:rFonts w:ascii="Verdana" w:hAnsi="Verdana" w:cstheme="minorBidi"/>
          <w:color w:val="000000"/>
        </w:rPr>
      </w:pPr>
      <w:r w:rsidRPr="00D366CE">
        <w:rPr>
          <w:rFonts w:ascii="Verdana" w:hAnsi="Verdana"/>
          <w:color w:val="000000"/>
        </w:rPr>
        <w:t>Ask probing questions to confirm the member has coverage through the PBM then ask the member if their name has been changed.</w:t>
      </w:r>
    </w:p>
    <w:p w14:paraId="090627A6" w14:textId="77777777" w:rsidR="00CA16E1" w:rsidRPr="00D366CE" w:rsidRDefault="00CA16E1" w:rsidP="003858BB">
      <w:pPr>
        <w:spacing w:before="120" w:after="120"/>
        <w:rPr>
          <w:rFonts w:ascii="Verdana" w:hAnsi="Verdana" w:cstheme="minorBidi"/>
          <w:color w:val="000000"/>
        </w:rPr>
      </w:pPr>
    </w:p>
    <w:p w14:paraId="7A19D8E8" w14:textId="6899F51D" w:rsidR="00437910" w:rsidRPr="00D366CE" w:rsidRDefault="00437910" w:rsidP="003858BB">
      <w:pPr>
        <w:spacing w:before="120" w:after="120"/>
        <w:rPr>
          <w:rFonts w:ascii="Verdana" w:hAnsi="Verdana"/>
          <w:color w:val="000000"/>
        </w:rPr>
      </w:pPr>
      <w:bookmarkStart w:id="69" w:name="OLE_LINK61"/>
      <w:r w:rsidRPr="00D366CE">
        <w:rPr>
          <w:rFonts w:ascii="Verdana" w:hAnsi="Verdana" w:cstheme="minorBidi"/>
          <w:color w:val="000000"/>
        </w:rPr>
        <w:t xml:space="preserve">To create a </w:t>
      </w:r>
      <w:r w:rsidR="00087332" w:rsidRPr="00D366CE">
        <w:rPr>
          <w:rFonts w:ascii="Verdana" w:hAnsi="Verdana" w:cstheme="minorBidi"/>
          <w:color w:val="000000"/>
        </w:rPr>
        <w:t>S</w:t>
      </w:r>
      <w:r w:rsidRPr="00D366CE">
        <w:rPr>
          <w:rFonts w:ascii="Verdana" w:hAnsi="Verdana" w:cstheme="minorBidi"/>
          <w:color w:val="000000"/>
        </w:rPr>
        <w:t xml:space="preserve">upport </w:t>
      </w:r>
      <w:r w:rsidR="00087332" w:rsidRPr="00D366CE">
        <w:rPr>
          <w:rFonts w:ascii="Verdana" w:hAnsi="Verdana" w:cstheme="minorBidi"/>
          <w:color w:val="000000"/>
        </w:rPr>
        <w:t>T</w:t>
      </w:r>
      <w:r w:rsidRPr="00D366CE">
        <w:rPr>
          <w:rFonts w:ascii="Verdana" w:hAnsi="Verdana" w:cstheme="minorBidi"/>
          <w:color w:val="000000"/>
        </w:rPr>
        <w:t xml:space="preserve">ask, </w:t>
      </w:r>
      <w:r w:rsidR="005634A2" w:rsidRPr="00D366CE">
        <w:rPr>
          <w:rFonts w:ascii="Verdana" w:hAnsi="Verdana"/>
          <w:color w:val="000000"/>
        </w:rPr>
        <w:t>refer</w:t>
      </w:r>
      <w:r w:rsidRPr="00D366CE">
        <w:rPr>
          <w:rFonts w:ascii="Verdana" w:hAnsi="Verdana"/>
          <w:color w:val="000000"/>
        </w:rPr>
        <w:t xml:space="preserve"> to</w:t>
      </w:r>
      <w:r w:rsidR="001C3949" w:rsidRPr="00D366CE">
        <w:rPr>
          <w:rFonts w:ascii="Verdana" w:hAnsi="Verdana"/>
          <w:color w:val="000000"/>
        </w:rPr>
        <w:t xml:space="preserve"> </w:t>
      </w:r>
      <w:r w:rsidR="001C3949" w:rsidRPr="000934C9">
        <w:rPr>
          <w:rFonts w:ascii="Verdana" w:hAnsi="Verdana"/>
          <w:color w:val="000000"/>
        </w:rPr>
        <w:t>the</w:t>
      </w:r>
      <w:r w:rsidRPr="000934C9">
        <w:rPr>
          <w:rFonts w:ascii="Verdana" w:hAnsi="Verdana"/>
          <w:color w:val="000000"/>
        </w:rPr>
        <w:t xml:space="preserve"> </w:t>
      </w:r>
      <w:hyperlink w:anchor="_Submitting_an_Eligibility" w:history="1">
        <w:r w:rsidR="00965B4C" w:rsidRPr="000934C9">
          <w:rPr>
            <w:rStyle w:val="Hyperlink"/>
            <w:rFonts w:ascii="Verdana" w:hAnsi="Verdana"/>
          </w:rPr>
          <w:t>Submitting an Eligibility Support Task</w:t>
        </w:r>
      </w:hyperlink>
      <w:r w:rsidR="001C3949" w:rsidRPr="00D366CE">
        <w:rPr>
          <w:rFonts w:ascii="Verdana" w:hAnsi="Verdana"/>
        </w:rPr>
        <w:t xml:space="preserve"> section below</w:t>
      </w:r>
      <w:r w:rsidR="00EF0AD8" w:rsidRPr="00D366CE">
        <w:rPr>
          <w:rFonts w:ascii="Verdana" w:hAnsi="Verdana"/>
        </w:rPr>
        <w:t>.</w:t>
      </w:r>
      <w:bookmarkEnd w:id="69"/>
    </w:p>
    <w:p w14:paraId="6BF444C5" w14:textId="40121BBF" w:rsidR="006F750C" w:rsidRPr="00D366CE" w:rsidRDefault="00236C6F" w:rsidP="003858BB">
      <w:pPr>
        <w:spacing w:before="120" w:after="120"/>
        <w:rPr>
          <w:rFonts w:ascii="Verdana" w:hAnsi="Verdana"/>
          <w:color w:val="000000"/>
        </w:rPr>
      </w:pPr>
      <w:r w:rsidRPr="00D366CE">
        <w:rPr>
          <w:rFonts w:ascii="Verdana" w:hAnsi="Verdana"/>
          <w:color w:val="000000"/>
        </w:rPr>
        <w:t xml:space="preserve">Refer to </w:t>
      </w:r>
      <w:hyperlink r:id="rId91" w:anchor="!/view?docid=cba9d073-9e46-4d90-b86f-4566793c40f3" w:history="1">
        <w:r w:rsidRPr="00D366CE">
          <w:rPr>
            <w:rStyle w:val="Hyperlink"/>
            <w:rFonts w:ascii="Verdana" w:hAnsi="Verdana"/>
          </w:rPr>
          <w:t>Compass - Resolution of Eligibility Issues (062827)</w:t>
        </w:r>
      </w:hyperlink>
      <w:r w:rsidR="00E627EC" w:rsidRPr="00D366CE">
        <w:rPr>
          <w:rFonts w:ascii="Verdana" w:hAnsi="Verdana"/>
          <w:color w:val="000000"/>
        </w:rPr>
        <w:t>.</w:t>
      </w:r>
      <w:r w:rsidRPr="00D366CE">
        <w:rPr>
          <w:rFonts w:ascii="Verdana" w:hAnsi="Verdana"/>
          <w:color w:val="000000"/>
        </w:rPr>
        <w:t xml:space="preserve"> </w:t>
      </w:r>
    </w:p>
    <w:p w14:paraId="027ECC09" w14:textId="77777777" w:rsidR="002B43EE" w:rsidRPr="00D366CE" w:rsidRDefault="002B43EE" w:rsidP="003858BB">
      <w:pPr>
        <w:spacing w:before="120" w:after="120"/>
        <w:rPr>
          <w:rFonts w:ascii="Verdana" w:hAnsi="Verdana"/>
          <w:color w:val="000000"/>
        </w:rPr>
      </w:pPr>
    </w:p>
    <w:p w14:paraId="792A97EB" w14:textId="589B8129" w:rsidR="00437910" w:rsidRPr="00D366CE" w:rsidRDefault="00437910" w:rsidP="003858BB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bookmarkStart w:id="70" w:name="OLE_LINK62"/>
      <w:r w:rsidRPr="00D366CE">
        <w:rPr>
          <w:rFonts w:ascii="Verdana" w:hAnsi="Verdana"/>
          <w:color w:val="000000"/>
        </w:rPr>
        <w:t>Utilize the scenario guide for the following situations</w:t>
      </w:r>
      <w:bookmarkEnd w:id="70"/>
      <w:r w:rsidR="00F4413B" w:rsidRPr="00D366CE">
        <w:rPr>
          <w:rFonts w:ascii="Verdana" w:hAnsi="Verdana"/>
          <w:color w:val="000000"/>
        </w:rPr>
        <w:t xml:space="preserve">: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997"/>
        <w:gridCol w:w="8953"/>
      </w:tblGrid>
      <w:tr w:rsidR="000D66F8" w:rsidRPr="006C6009" w14:paraId="6399F412" w14:textId="77777777" w:rsidTr="00CF7CAA"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90A540" w14:textId="2749085D" w:rsidR="00440087" w:rsidRPr="006C6009" w:rsidRDefault="00F626FD" w:rsidP="00473EBF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Scenario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206A42" w14:textId="77777777" w:rsidR="00440087" w:rsidRPr="006C6009" w:rsidRDefault="00440087" w:rsidP="00473EBF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</w:rPr>
            </w:pPr>
            <w:r w:rsidRPr="006C6009">
              <w:rPr>
                <w:rFonts w:ascii="Verdana" w:hAnsi="Verdana"/>
                <w:b/>
              </w:rPr>
              <w:t>Action</w:t>
            </w:r>
          </w:p>
        </w:tc>
      </w:tr>
      <w:tr w:rsidR="00343633" w:rsidRPr="006C6009" w14:paraId="13F06014" w14:textId="77777777" w:rsidTr="00CF7CAA"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82E9" w14:textId="29C8B0A7" w:rsidR="001D34BF" w:rsidRPr="00D366CE" w:rsidRDefault="00235DAA" w:rsidP="002F3DBE">
            <w:pPr>
              <w:spacing w:before="120" w:after="120"/>
              <w:rPr>
                <w:rFonts w:ascii="Verdana" w:hAnsi="Verdana"/>
                <w:b/>
              </w:rPr>
            </w:pPr>
            <w:bookmarkStart w:id="71" w:name="OLE_LINK81"/>
            <w:r w:rsidRPr="00D366CE">
              <w:rPr>
                <w:rFonts w:ascii="Verdana" w:hAnsi="Verdana"/>
                <w:color w:val="000000"/>
              </w:rPr>
              <w:t xml:space="preserve">Eligibility </w:t>
            </w:r>
            <w:r w:rsidR="00C93BDF">
              <w:rPr>
                <w:rFonts w:ascii="Verdana" w:hAnsi="Verdana"/>
                <w:color w:val="000000"/>
              </w:rPr>
              <w:t xml:space="preserve">is </w:t>
            </w:r>
            <w:r w:rsidRPr="00D366CE">
              <w:rPr>
                <w:rFonts w:ascii="Verdana" w:hAnsi="Verdana"/>
                <w:color w:val="000000"/>
              </w:rPr>
              <w:t>not found</w:t>
            </w:r>
            <w:r w:rsidR="00A84454" w:rsidRPr="00D366CE">
              <w:rPr>
                <w:rFonts w:ascii="Verdana" w:hAnsi="Verdana"/>
                <w:color w:val="000000"/>
              </w:rPr>
              <w:t>.</w:t>
            </w:r>
            <w:bookmarkEnd w:id="71"/>
          </w:p>
          <w:p w14:paraId="21D0A204" w14:textId="7B523D7B" w:rsidR="001D34BF" w:rsidRPr="00D366CE" w:rsidRDefault="001D34BF" w:rsidP="002F3DBE">
            <w:pPr>
              <w:spacing w:before="120" w:after="120"/>
              <w:rPr>
                <w:rFonts w:ascii="Verdana" w:hAnsi="Verdana"/>
                <w:b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44426" w14:textId="44EF061B" w:rsidR="00A84454" w:rsidRPr="00D366CE" w:rsidRDefault="00A84454" w:rsidP="00C93BDF">
            <w:pPr>
              <w:pStyle w:val="NormalWeb"/>
              <w:spacing w:before="120" w:beforeAutospacing="0" w:after="120" w:afterAutospacing="0"/>
              <w:rPr>
                <w:rFonts w:ascii="Verdana" w:hAnsi="Verdana"/>
                <w:bCs/>
                <w:color w:val="000000"/>
              </w:rPr>
            </w:pPr>
            <w:bookmarkStart w:id="72" w:name="OLE_LINK14"/>
            <w:bookmarkStart w:id="73" w:name="OLE_LINK88"/>
            <w:r w:rsidRPr="00D366CE">
              <w:rPr>
                <w:rFonts w:ascii="Verdana" w:hAnsi="Verdana"/>
                <w:color w:val="000000"/>
              </w:rPr>
              <w:t xml:space="preserve">Refer to </w:t>
            </w:r>
            <w:hyperlink r:id="rId92" w:anchor="!/view?docid=cba9d073-9e46-4d90-b86f-4566793c40f3" w:history="1">
              <w:r w:rsidRPr="00D366CE">
                <w:rPr>
                  <w:rStyle w:val="Hyperlink"/>
                  <w:rFonts w:ascii="Verdana" w:hAnsi="Verdana"/>
                </w:rPr>
                <w:t>Compass - Resolution of Eligibility Issues (062827)</w:t>
              </w:r>
            </w:hyperlink>
            <w:r w:rsidRPr="00D366CE">
              <w:rPr>
                <w:rFonts w:ascii="Verdana" w:hAnsi="Verdana"/>
                <w:color w:val="000000"/>
              </w:rPr>
              <w:t>.</w:t>
            </w:r>
            <w:bookmarkEnd w:id="72"/>
            <w:bookmarkEnd w:id="73"/>
          </w:p>
        </w:tc>
      </w:tr>
      <w:tr w:rsidR="00343633" w:rsidRPr="006C6009" w14:paraId="53A06055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E5F7" w14:textId="14867A69" w:rsidR="00440087" w:rsidRPr="00D366CE" w:rsidRDefault="00943618" w:rsidP="00473EBF">
            <w:pPr>
              <w:spacing w:before="120" w:after="12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bCs/>
              </w:rPr>
              <w:t xml:space="preserve">The member </w:t>
            </w:r>
            <w:r w:rsidR="008D572B" w:rsidRPr="00D366CE">
              <w:rPr>
                <w:rFonts w:ascii="Verdana" w:hAnsi="Verdana"/>
                <w:bCs/>
              </w:rPr>
              <w:t xml:space="preserve">has an account under the client but is </w:t>
            </w:r>
            <w:r w:rsidR="00153AD5" w:rsidRPr="00D366CE">
              <w:rPr>
                <w:rFonts w:ascii="Verdana" w:hAnsi="Verdana"/>
                <w:bCs/>
              </w:rPr>
              <w:t>shown</w:t>
            </w:r>
            <w:r w:rsidR="008D572B" w:rsidRPr="00D366CE">
              <w:rPr>
                <w:rFonts w:ascii="Verdana" w:hAnsi="Verdana"/>
                <w:bCs/>
              </w:rPr>
              <w:t xml:space="preserve"> as not eligible</w:t>
            </w:r>
            <w:r w:rsidR="008C04EC" w:rsidRPr="00D366CE">
              <w:rPr>
                <w:rFonts w:ascii="Verdana" w:hAnsi="Verdana"/>
                <w:bCs/>
              </w:rPr>
              <w:t>.</w:t>
            </w:r>
          </w:p>
          <w:p w14:paraId="24781D54" w14:textId="22F5A266" w:rsidR="008C04EC" w:rsidRPr="00D366CE" w:rsidRDefault="008C04EC" w:rsidP="00473EBF">
            <w:pPr>
              <w:spacing w:before="120" w:after="120"/>
              <w:rPr>
                <w:rFonts w:ascii="Verdana" w:hAnsi="Verdana"/>
                <w:bCs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5277D" w14:textId="69DD0EF6" w:rsidR="00562042" w:rsidRPr="00D366CE" w:rsidRDefault="008C04EC" w:rsidP="00473EBF">
            <w:pPr>
              <w:spacing w:before="120" w:after="120"/>
              <w:rPr>
                <w:rFonts w:ascii="Verdana" w:hAnsi="Verdana"/>
                <w:color w:val="000000"/>
              </w:rPr>
            </w:pPr>
            <w:bookmarkStart w:id="74" w:name="OLE_LINK52"/>
            <w:r w:rsidRPr="00D366CE">
              <w:rPr>
                <w:rFonts w:ascii="Verdana" w:hAnsi="Verdana"/>
                <w:color w:val="000000"/>
              </w:rPr>
              <w:t xml:space="preserve">Create a </w:t>
            </w:r>
            <w:r w:rsidR="00F768B0" w:rsidRPr="00D366CE">
              <w:rPr>
                <w:rFonts w:ascii="Verdana" w:hAnsi="Verdana"/>
                <w:color w:val="000000"/>
              </w:rPr>
              <w:t>Support Task</w:t>
            </w:r>
            <w:r w:rsidR="00C93BDF">
              <w:rPr>
                <w:rFonts w:ascii="Verdana" w:hAnsi="Verdana"/>
                <w:color w:val="000000"/>
              </w:rPr>
              <w:t>.</w:t>
            </w:r>
            <w:r w:rsidR="00F4413B" w:rsidRPr="00D366CE">
              <w:rPr>
                <w:rFonts w:ascii="Verdana" w:hAnsi="Verdana"/>
                <w:color w:val="000000"/>
              </w:rPr>
              <w:t xml:space="preserve">  </w:t>
            </w:r>
          </w:p>
          <w:bookmarkEnd w:id="74"/>
          <w:p w14:paraId="546897DA" w14:textId="6093DD17" w:rsidR="00EC6334" w:rsidRPr="00D366CE" w:rsidRDefault="00EC6334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Task Type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D366CE">
              <w:rPr>
                <w:rFonts w:ascii="Verdana" w:hAnsi="Verdana"/>
                <w:color w:val="000000"/>
              </w:rPr>
              <w:t>Ineligible Participant/Spouse/Dependent</w:t>
            </w:r>
          </w:p>
          <w:p w14:paraId="2F09F2EA" w14:textId="2395A083" w:rsidR="00C33EF7" w:rsidRPr="00D366CE" w:rsidRDefault="00EC6334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Note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D366CE">
              <w:rPr>
                <w:rFonts w:ascii="Verdana" w:hAnsi="Verdana"/>
                <w:color w:val="000000"/>
              </w:rPr>
              <w:t>One task should be submitted for all family members. Do not send a separate task for each person.</w:t>
            </w:r>
            <w:r w:rsidR="005F3F65" w:rsidRPr="00D366CE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655B6D" w:rsidRPr="006C6009" w14:paraId="1FCBDF0B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13B0" w14:textId="7610B071" w:rsidR="006D388F" w:rsidRPr="00D366CE" w:rsidRDefault="003776AA" w:rsidP="005F3F65">
            <w:pPr>
              <w:spacing w:before="120" w:after="12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bCs/>
              </w:rPr>
              <w:t>Allowed claim Type</w:t>
            </w:r>
            <w:r w:rsidR="00AA26EB" w:rsidRPr="00D366CE">
              <w:rPr>
                <w:rFonts w:ascii="Verdana" w:hAnsi="Verdana"/>
                <w:bCs/>
              </w:rPr>
              <w:t>(</w:t>
            </w:r>
            <w:r w:rsidRPr="00D366CE">
              <w:rPr>
                <w:rFonts w:ascii="Verdana" w:hAnsi="Verdana"/>
                <w:bCs/>
              </w:rPr>
              <w:t>s</w:t>
            </w:r>
            <w:r w:rsidR="00AA26EB" w:rsidRPr="00D366CE">
              <w:rPr>
                <w:rFonts w:ascii="Verdana" w:hAnsi="Verdana"/>
                <w:bCs/>
              </w:rPr>
              <w:t>)</w:t>
            </w:r>
            <w:r w:rsidR="00305756" w:rsidRPr="00D366CE">
              <w:rPr>
                <w:rFonts w:ascii="Verdana" w:hAnsi="Verdana"/>
                <w:bCs/>
              </w:rPr>
              <w:t xml:space="preserve"> is blank or listed as unknown</w:t>
            </w:r>
            <w:r w:rsidR="006D388F" w:rsidRPr="00D366CE">
              <w:rPr>
                <w:rFonts w:ascii="Verdana" w:hAnsi="Verdana"/>
                <w:bCs/>
              </w:rPr>
              <w:t>.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CA924" w14:textId="09333E75" w:rsidR="00562042" w:rsidRPr="00D366CE" w:rsidRDefault="006D388F" w:rsidP="002939DF">
            <w:pPr>
              <w:pStyle w:val="ListParagraph"/>
              <w:numPr>
                <w:ilvl w:val="0"/>
                <w:numId w:val="15"/>
              </w:numPr>
              <w:spacing w:before="120" w:after="120"/>
              <w:ind w:left="432"/>
              <w:contextualSpacing w:val="0"/>
              <w:rPr>
                <w:rFonts w:ascii="Verdana" w:hAnsi="Verdana"/>
                <w:b/>
                <w:bCs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If the member does not need to fill </w:t>
            </w:r>
            <w:r w:rsidR="004C736E">
              <w:rPr>
                <w:rFonts w:ascii="Verdana" w:hAnsi="Verdana"/>
                <w:color w:val="000000"/>
              </w:rPr>
              <w:t xml:space="preserve">the </w:t>
            </w:r>
            <w:r w:rsidRPr="00D366CE">
              <w:rPr>
                <w:rFonts w:ascii="Verdana" w:hAnsi="Verdana"/>
                <w:color w:val="000000"/>
              </w:rPr>
              <w:t>prescriptions now</w:t>
            </w:r>
            <w:r w:rsidR="006055D8" w:rsidRPr="00D366CE">
              <w:rPr>
                <w:rFonts w:ascii="Verdana" w:hAnsi="Verdana"/>
                <w:color w:val="000000"/>
              </w:rPr>
              <w:t>,</w:t>
            </w:r>
            <w:r w:rsidRPr="00D366CE">
              <w:rPr>
                <w:rFonts w:ascii="Verdana" w:hAnsi="Verdana"/>
                <w:color w:val="000000"/>
              </w:rPr>
              <w:t xml:space="preserve"> create a </w:t>
            </w:r>
            <w:r w:rsidR="00F768B0" w:rsidRPr="00D366CE">
              <w:rPr>
                <w:rFonts w:ascii="Verdana" w:hAnsi="Verdana"/>
                <w:color w:val="000000"/>
              </w:rPr>
              <w:t xml:space="preserve">Support </w:t>
            </w:r>
            <w:r w:rsidR="00284F9C" w:rsidRPr="00D366CE">
              <w:rPr>
                <w:rFonts w:ascii="Verdana" w:hAnsi="Verdana"/>
                <w:color w:val="000000"/>
              </w:rPr>
              <w:t>T</w:t>
            </w:r>
            <w:r w:rsidRPr="00D366CE">
              <w:rPr>
                <w:rFonts w:ascii="Verdana" w:hAnsi="Verdana"/>
                <w:color w:val="000000"/>
              </w:rPr>
              <w:t>ask</w:t>
            </w:r>
            <w:r w:rsidR="004C736E">
              <w:rPr>
                <w:rFonts w:ascii="Verdana" w:hAnsi="Verdana"/>
                <w:color w:val="000000"/>
              </w:rPr>
              <w:t>.</w:t>
            </w:r>
            <w:r w:rsidR="00F4413B" w:rsidRPr="00D366CE">
              <w:rPr>
                <w:rFonts w:ascii="Verdana" w:hAnsi="Verdana"/>
                <w:color w:val="000000"/>
              </w:rPr>
              <w:t xml:space="preserve">  </w:t>
            </w:r>
          </w:p>
          <w:p w14:paraId="25F7596A" w14:textId="0DEFCE7F" w:rsidR="00CA16E1" w:rsidRPr="00D366CE" w:rsidRDefault="00CA16E1" w:rsidP="00173BA0">
            <w:pPr>
              <w:spacing w:before="120" w:after="120"/>
              <w:ind w:left="432"/>
              <w:rPr>
                <w:rFonts w:ascii="Verdana" w:hAnsi="Verdana"/>
                <w:color w:val="000000"/>
              </w:rPr>
            </w:pPr>
            <w:bookmarkStart w:id="75" w:name="OLE_LINK63"/>
            <w:r w:rsidRPr="00D366CE">
              <w:rPr>
                <w:rFonts w:ascii="Verdana" w:hAnsi="Verdana"/>
                <w:b/>
                <w:bCs/>
                <w:color w:val="000000"/>
              </w:rPr>
              <w:t>Task Type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D366CE">
              <w:rPr>
                <w:rFonts w:ascii="Verdana" w:hAnsi="Verdana"/>
                <w:color w:val="000000"/>
              </w:rPr>
              <w:t>Ineligible Participant/Spouse/Dependent</w:t>
            </w:r>
          </w:p>
          <w:bookmarkEnd w:id="75"/>
          <w:p w14:paraId="5619F35E" w14:textId="77777777" w:rsidR="006D388F" w:rsidRPr="00D366CE" w:rsidRDefault="006D388F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7B443ED2" w14:textId="14E3C308" w:rsidR="00C33EF7" w:rsidRPr="00D366CE" w:rsidRDefault="006D388F" w:rsidP="002939DF">
            <w:pPr>
              <w:pStyle w:val="ListParagraph"/>
              <w:numPr>
                <w:ilvl w:val="0"/>
                <w:numId w:val="15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D366CE">
              <w:rPr>
                <w:rFonts w:ascii="Verdana" w:hAnsi="Verdana"/>
                <w:color w:val="000000"/>
              </w:rPr>
              <w:t xml:space="preserve">If </w:t>
            </w:r>
            <w:r w:rsidR="00153AD5" w:rsidRPr="00D366CE">
              <w:rPr>
                <w:rFonts w:ascii="Verdana" w:hAnsi="Verdana"/>
                <w:color w:val="000000"/>
              </w:rPr>
              <w:t>a member</w:t>
            </w:r>
            <w:r w:rsidRPr="00D366CE">
              <w:rPr>
                <w:rFonts w:ascii="Verdana" w:hAnsi="Verdana"/>
                <w:color w:val="000000"/>
              </w:rPr>
              <w:t xml:space="preserve"> needs refills at the pharmacy now, contact </w:t>
            </w:r>
            <w:r w:rsidR="001D47DF" w:rsidRPr="00D366CE">
              <w:rPr>
                <w:rFonts w:ascii="Verdana" w:hAnsi="Verdana"/>
                <w:color w:val="000000"/>
              </w:rPr>
              <w:t>the Eligibility</w:t>
            </w:r>
            <w:r w:rsidRPr="00D366CE">
              <w:rPr>
                <w:rFonts w:ascii="Verdana" w:hAnsi="Verdana"/>
                <w:color w:val="000000"/>
              </w:rPr>
              <w:t> Center of Excellence at 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>1-800-803-1461</w:t>
            </w:r>
            <w:r w:rsidRPr="00D366CE">
              <w:rPr>
                <w:rFonts w:ascii="Verdana" w:hAnsi="Verdana"/>
                <w:color w:val="000000"/>
              </w:rPr>
              <w:t>.</w:t>
            </w:r>
            <w:r w:rsidR="005F3F65" w:rsidRPr="00D366CE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965B4C" w:rsidRPr="006C6009" w14:paraId="0A3E811C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A204" w14:textId="63E07FB9" w:rsidR="00A50F96" w:rsidRPr="00D366CE" w:rsidRDefault="00C17281" w:rsidP="005F3F65">
            <w:pPr>
              <w:spacing w:before="120" w:after="12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color w:val="000000"/>
              </w:rPr>
              <w:t>Claims rejecting for secondary coverage, but member indicates it should be primary</w:t>
            </w:r>
            <w:r w:rsidR="0045157D" w:rsidRPr="00D366CE">
              <w:rPr>
                <w:rFonts w:ascii="Verdana" w:hAnsi="Verdana"/>
                <w:color w:val="000000"/>
              </w:rPr>
              <w:t>.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2F53" w14:textId="1FD34310" w:rsidR="00A50F96" w:rsidRPr="00D366CE" w:rsidRDefault="00E94EA2" w:rsidP="0042457B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Review the CIF for alternate insurance flag (Reject 41) information and warm transfer to the</w:t>
            </w:r>
            <w:r w:rsidR="004B0963">
              <w:t xml:space="preserve"> </w:t>
            </w:r>
            <w:r w:rsidR="004C736E" w:rsidRPr="004C736E">
              <w:rPr>
                <w:rFonts w:ascii="Verdana" w:hAnsi="Verdana"/>
              </w:rPr>
              <w:t>Senior Team</w:t>
            </w:r>
            <w:r w:rsidR="004C736E">
              <w:t xml:space="preserve"> (</w:t>
            </w:r>
            <w:hyperlink r:id="rId93" w:anchor="!/view?docid=7653e7c2-1a97-42a0-8a81-6267c72e1ca9" w:history="1">
              <w:r w:rsidR="004B0963" w:rsidRPr="00045B04">
                <w:rPr>
                  <w:rStyle w:val="Hyperlink"/>
                  <w:rFonts w:ascii="Verdana" w:hAnsi="Verdana"/>
                </w:rPr>
                <w:t>Compass - When to Transfer Calls to the Senior Team (</w:t>
              </w:r>
              <w:r w:rsidR="002D4734" w:rsidRPr="00045B04">
                <w:rPr>
                  <w:rStyle w:val="Hyperlink"/>
                  <w:rFonts w:ascii="Verdana" w:hAnsi="Verdana"/>
                </w:rPr>
                <w:t>057524)</w:t>
              </w:r>
            </w:hyperlink>
            <w:r w:rsidR="00C17281" w:rsidRPr="00D366CE">
              <w:rPr>
                <w:rFonts w:ascii="Verdana" w:hAnsi="Verdana"/>
                <w:color w:val="000000"/>
              </w:rPr>
              <w:t> to perform a possible procedural transfer.</w:t>
            </w:r>
          </w:p>
        </w:tc>
      </w:tr>
      <w:tr w:rsidR="00FF54C4" w:rsidRPr="006C6009" w14:paraId="3CD18827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E6947" w14:textId="4F121258" w:rsidR="00E1021E" w:rsidRPr="00D366CE" w:rsidRDefault="00A84E60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bookmarkStart w:id="76" w:name="OLE_LINK34"/>
            <w:r w:rsidRPr="00D366CE">
              <w:rPr>
                <w:rFonts w:ascii="Verdana" w:hAnsi="Verdana"/>
                <w:color w:val="000000"/>
              </w:rPr>
              <w:t>Pharmacy is processing </w:t>
            </w:r>
            <w:bookmarkEnd w:id="76"/>
            <w:r w:rsidR="001569AE" w:rsidRPr="00D366CE">
              <w:rPr>
                <w:rFonts w:ascii="Verdana" w:hAnsi="Verdana"/>
                <w:color w:val="000000"/>
              </w:rPr>
              <w:t>prescription</w:t>
            </w:r>
            <w:r w:rsidRPr="00D366CE">
              <w:rPr>
                <w:rFonts w:ascii="Verdana" w:hAnsi="Verdana"/>
                <w:color w:val="000000"/>
              </w:rPr>
              <w:t>, but the system is not accepting. </w:t>
            </w:r>
          </w:p>
          <w:p w14:paraId="2442C753" w14:textId="77777777" w:rsidR="000D66F8" w:rsidRPr="00D366CE" w:rsidRDefault="000D66F8" w:rsidP="005F3F65">
            <w:pPr>
              <w:spacing w:before="120" w:after="120"/>
              <w:rPr>
                <w:rFonts w:ascii="Verdana" w:hAnsi="Verdana"/>
                <w:bCs/>
              </w:rPr>
            </w:pPr>
          </w:p>
          <w:p w14:paraId="73D850F2" w14:textId="361524EF" w:rsidR="000D66F8" w:rsidRPr="00D366CE" w:rsidRDefault="000D66F8" w:rsidP="005F3F65">
            <w:pPr>
              <w:spacing w:before="120" w:after="120"/>
              <w:rPr>
                <w:rFonts w:ascii="Verdana" w:hAnsi="Verdana"/>
                <w:bCs/>
              </w:rPr>
            </w:pPr>
            <w:bookmarkStart w:id="77" w:name="OLE_LINK64"/>
            <w:r w:rsidRPr="00D366CE">
              <w:rPr>
                <w:rFonts w:ascii="Verdana" w:hAnsi="Verdana"/>
                <w:color w:val="000000"/>
              </w:rPr>
              <w:t>The pharmacy may receive Reject 09 “M/I Birthdate” even though the DOB is correct. The system displays this error </w:t>
            </w:r>
            <w:r w:rsidRPr="00D366CE">
              <w:rPr>
                <w:rFonts w:ascii="Verdana" w:hAnsi="Verdana"/>
              </w:rPr>
              <w:t>when Eligibility information is incorrect. </w:t>
            </w:r>
            <w:bookmarkEnd w:id="77"/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2616" w14:textId="092ED10E" w:rsidR="00B42FED" w:rsidRPr="00D366CE" w:rsidRDefault="00B42FED" w:rsidP="002939DF">
            <w:pPr>
              <w:pStyle w:val="NormalWeb"/>
              <w:numPr>
                <w:ilvl w:val="0"/>
                <w:numId w:val="14"/>
              </w:numPr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Validate processing information from the Retail Logic section of the CIF.</w:t>
            </w:r>
          </w:p>
          <w:p w14:paraId="6D6B8DD9" w14:textId="17EF748D" w:rsidR="003B7E71" w:rsidRPr="00D366CE" w:rsidRDefault="003B7E71" w:rsidP="002939DF">
            <w:pPr>
              <w:pStyle w:val="NormalWeb"/>
              <w:numPr>
                <w:ilvl w:val="0"/>
                <w:numId w:val="14"/>
              </w:numPr>
              <w:spacing w:before="120" w:beforeAutospacing="0" w:after="120" w:afterAutospacing="0"/>
              <w:rPr>
                <w:rFonts w:ascii="Verdana" w:hAnsi="Verdana"/>
                <w:color w:val="000000"/>
                <w:sz w:val="27"/>
                <w:szCs w:val="27"/>
              </w:rPr>
            </w:pPr>
            <w:r w:rsidRPr="00D366CE">
              <w:rPr>
                <w:rFonts w:ascii="Verdana" w:hAnsi="Verdana"/>
                <w:color w:val="000000"/>
              </w:rPr>
              <w:t xml:space="preserve">Verify the pharmacy </w:t>
            </w:r>
            <w:r w:rsidR="001569AE" w:rsidRPr="00D366CE">
              <w:rPr>
                <w:rFonts w:ascii="Verdana" w:hAnsi="Verdana"/>
                <w:color w:val="000000"/>
              </w:rPr>
              <w:t>uses</w:t>
            </w:r>
            <w:r w:rsidRPr="00D366CE">
              <w:rPr>
                <w:rFonts w:ascii="Verdana" w:hAnsi="Verdana"/>
                <w:color w:val="000000"/>
              </w:rPr>
              <w:t xml:space="preserve"> the correct Member ID and person code.</w:t>
            </w:r>
          </w:p>
          <w:p w14:paraId="02DE61D6" w14:textId="2735BCD6" w:rsidR="0061319F" w:rsidRPr="00D366CE" w:rsidRDefault="0061319F" w:rsidP="002939DF">
            <w:pPr>
              <w:pStyle w:val="NormalWeb"/>
              <w:numPr>
                <w:ilvl w:val="1"/>
                <w:numId w:val="15"/>
              </w:numPr>
              <w:spacing w:before="120" w:beforeAutospacing="0" w:after="120" w:afterAutospacing="0"/>
              <w:ind w:left="781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If no processing errors are found, create </w:t>
            </w:r>
            <w:r w:rsidR="00C6766E" w:rsidRPr="00D366CE">
              <w:rPr>
                <w:rFonts w:ascii="Verdana" w:hAnsi="Verdana"/>
                <w:color w:val="000000"/>
              </w:rPr>
              <w:t xml:space="preserve">a </w:t>
            </w:r>
            <w:r w:rsidR="00F768B0" w:rsidRPr="00D366CE">
              <w:rPr>
                <w:rFonts w:ascii="Verdana" w:hAnsi="Verdana"/>
                <w:color w:val="000000"/>
              </w:rPr>
              <w:t>Support Task</w:t>
            </w:r>
            <w:r w:rsidR="0003274D">
              <w:rPr>
                <w:rFonts w:ascii="Verdana" w:hAnsi="Verdana"/>
                <w:color w:val="000000"/>
              </w:rPr>
              <w:t>.</w:t>
            </w:r>
            <w:r w:rsidR="00F4413B" w:rsidRPr="00D366CE">
              <w:rPr>
                <w:rFonts w:ascii="Verdana" w:hAnsi="Verdana"/>
                <w:color w:val="000000"/>
              </w:rPr>
              <w:t xml:space="preserve">  </w:t>
            </w:r>
          </w:p>
          <w:p w14:paraId="230513BF" w14:textId="79CE4CA9" w:rsidR="00BD39C1" w:rsidRPr="00D366CE" w:rsidRDefault="00BD39C1" w:rsidP="00F21741">
            <w:pPr>
              <w:spacing w:before="120" w:after="120"/>
              <w:ind w:left="792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Task Type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 </w:t>
            </w:r>
            <w:r w:rsidRPr="00D366CE">
              <w:rPr>
                <w:rFonts w:ascii="Verdana" w:hAnsi="Verdana"/>
                <w:color w:val="000000"/>
              </w:rPr>
              <w:t>Ineligible Participant/Spouse/Dependent</w:t>
            </w:r>
          </w:p>
          <w:p w14:paraId="4CA63BC4" w14:textId="06F30E2F" w:rsidR="00C33EF7" w:rsidRPr="00D366CE" w:rsidRDefault="00711CE9" w:rsidP="00F21741">
            <w:pPr>
              <w:pStyle w:val="NormalWeb"/>
              <w:spacing w:before="120" w:beforeAutospacing="0" w:after="120" w:afterAutospacing="0"/>
              <w:ind w:left="792"/>
              <w:rPr>
                <w:rFonts w:ascii="Verdana" w:hAnsi="Verdana"/>
                <w:color w:val="000000"/>
                <w:sz w:val="27"/>
                <w:szCs w:val="27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Notes Field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 </w:t>
            </w:r>
            <w:r w:rsidRPr="00D366CE">
              <w:rPr>
                <w:rFonts w:ascii="Verdana" w:hAnsi="Verdana"/>
                <w:color w:val="000000"/>
              </w:rPr>
              <w:t xml:space="preserve">Include the </w:t>
            </w:r>
            <w:r w:rsidR="00A24453" w:rsidRPr="00D366CE">
              <w:rPr>
                <w:rFonts w:ascii="Verdana" w:hAnsi="Verdana"/>
                <w:color w:val="000000"/>
              </w:rPr>
              <w:t xml:space="preserve">information and </w:t>
            </w:r>
            <w:r w:rsidRPr="00D366CE">
              <w:rPr>
                <w:rFonts w:ascii="Verdana" w:hAnsi="Verdana"/>
                <w:color w:val="000000"/>
              </w:rPr>
              <w:t>steps taken to validate the member’s account</w:t>
            </w:r>
            <w:r w:rsidR="005F3F65" w:rsidRPr="00D366CE">
              <w:rPr>
                <w:rFonts w:ascii="Verdana" w:hAnsi="Verdana"/>
                <w:color w:val="000000"/>
              </w:rPr>
              <w:t xml:space="preserve">. </w:t>
            </w:r>
          </w:p>
        </w:tc>
      </w:tr>
      <w:tr w:rsidR="004C2219" w:rsidRPr="006C6009" w14:paraId="62C6BBCC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546A" w14:textId="1BED8906" w:rsidR="00D34BC2" w:rsidRPr="00D366CE" w:rsidRDefault="00765837" w:rsidP="005F3F65">
            <w:pPr>
              <w:spacing w:before="120" w:after="120"/>
              <w:rPr>
                <w:rFonts w:ascii="Verdana" w:hAnsi="Verdana"/>
                <w:bCs/>
              </w:rPr>
            </w:pPr>
            <w:bookmarkStart w:id="78" w:name="OLE_LINK33"/>
            <w:r w:rsidRPr="00D366CE">
              <w:rPr>
                <w:rFonts w:ascii="Verdana" w:hAnsi="Verdana"/>
                <w:bCs/>
              </w:rPr>
              <w:t>An account is located in Compass and</w:t>
            </w:r>
            <w:r w:rsidR="00A46EEA" w:rsidRPr="00D366CE">
              <w:rPr>
                <w:rFonts w:ascii="Verdana" w:hAnsi="Verdana"/>
                <w:bCs/>
              </w:rPr>
              <w:t xml:space="preserve"> a member, spouse, dependent is not on file.</w:t>
            </w:r>
            <w:bookmarkEnd w:id="78"/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827A3" w14:textId="5B67C26D" w:rsidR="00562042" w:rsidRPr="00D366CE" w:rsidRDefault="00CB1DED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Create a </w:t>
            </w:r>
            <w:r w:rsidR="00F768B0" w:rsidRPr="00D366CE">
              <w:rPr>
                <w:rFonts w:ascii="Verdana" w:hAnsi="Verdana"/>
                <w:color w:val="000000"/>
              </w:rPr>
              <w:t>Support Task</w:t>
            </w:r>
            <w:r w:rsidR="0003274D">
              <w:rPr>
                <w:rFonts w:ascii="Verdana" w:hAnsi="Verdana"/>
                <w:color w:val="000000"/>
              </w:rPr>
              <w:t>.</w:t>
            </w:r>
            <w:r w:rsidR="00F4413B" w:rsidRPr="00D366CE">
              <w:rPr>
                <w:rFonts w:ascii="Verdana" w:hAnsi="Verdana"/>
                <w:color w:val="000000"/>
              </w:rPr>
              <w:t xml:space="preserve">  </w:t>
            </w:r>
          </w:p>
          <w:p w14:paraId="331B39DB" w14:textId="369AA64A" w:rsidR="00980D0F" w:rsidRPr="00D366CE" w:rsidRDefault="00980D0F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bookmarkStart w:id="79" w:name="OLE_LINK39"/>
            <w:r w:rsidRPr="00D366CE">
              <w:rPr>
                <w:rFonts w:ascii="Verdana" w:hAnsi="Verdana"/>
                <w:b/>
                <w:bCs/>
                <w:color w:val="000000"/>
              </w:rPr>
              <w:t>Task Type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610AA2" w:rsidRPr="00D366CE">
              <w:rPr>
                <w:rFonts w:ascii="Verdana" w:hAnsi="Verdana"/>
                <w:color w:val="000000"/>
              </w:rPr>
              <w:t>Member/Spouse/Dependent Not on File</w:t>
            </w:r>
          </w:p>
          <w:bookmarkEnd w:id="79"/>
          <w:p w14:paraId="61C719B1" w14:textId="77777777" w:rsidR="0008410C" w:rsidRPr="00D366CE" w:rsidRDefault="0008410C" w:rsidP="005F3F65">
            <w:pPr>
              <w:spacing w:before="120" w:after="120"/>
              <w:rPr>
                <w:rFonts w:ascii="Verdana" w:hAnsi="Verdana"/>
              </w:rPr>
            </w:pPr>
          </w:p>
          <w:p w14:paraId="55667B0E" w14:textId="782B9604" w:rsidR="002256BB" w:rsidRPr="00D366CE" w:rsidRDefault="00CA6910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bookmarkStart w:id="80" w:name="OLE_LINK41"/>
            <w:r w:rsidRPr="00D366CE">
              <w:rPr>
                <w:rFonts w:ascii="Verdana" w:hAnsi="Verdana"/>
                <w:b/>
                <w:bCs/>
                <w:color w:val="000000"/>
              </w:rPr>
              <w:t>Note</w:t>
            </w:r>
            <w:r w:rsidR="0073651D" w:rsidRPr="00D366CE">
              <w:rPr>
                <w:rFonts w:ascii="Verdana" w:hAnsi="Verdana"/>
                <w:b/>
                <w:bCs/>
                <w:color w:val="000000"/>
              </w:rPr>
              <w:t>s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 </w:t>
            </w:r>
          </w:p>
          <w:p w14:paraId="7912B923" w14:textId="20077601" w:rsidR="002256BB" w:rsidRPr="00D366CE" w:rsidRDefault="00CA6910" w:rsidP="002939DF">
            <w:pPr>
              <w:pStyle w:val="NormalWeb"/>
              <w:numPr>
                <w:ilvl w:val="0"/>
                <w:numId w:val="15"/>
              </w:numPr>
              <w:spacing w:before="120" w:beforeAutospacing="0" w:after="120" w:afterAutospacing="0"/>
              <w:ind w:left="432"/>
              <w:rPr>
                <w:rFonts w:ascii="Verdana" w:hAnsi="Verdana"/>
                <w:b/>
                <w:bCs/>
              </w:rPr>
            </w:pPr>
            <w:r w:rsidRPr="00D366CE">
              <w:rPr>
                <w:rFonts w:ascii="Verdana" w:hAnsi="Verdana"/>
              </w:rPr>
              <w:t>One task should be submitted for all family members.</w:t>
            </w:r>
            <w:r w:rsidR="000977FE" w:rsidRPr="00D366CE">
              <w:rPr>
                <w:rFonts w:ascii="Verdana" w:hAnsi="Verdana"/>
              </w:rPr>
              <w:t xml:space="preserve"> </w:t>
            </w:r>
            <w:r w:rsidRPr="00D366CE">
              <w:rPr>
                <w:rFonts w:ascii="Verdana" w:hAnsi="Verdana"/>
              </w:rPr>
              <w:t>Do not send a separate task for each person</w:t>
            </w:r>
            <w:r w:rsidR="002256BB" w:rsidRPr="00D366CE">
              <w:rPr>
                <w:rFonts w:ascii="Verdana" w:hAnsi="Verdana"/>
              </w:rPr>
              <w:t>.</w:t>
            </w:r>
            <w:bookmarkEnd w:id="80"/>
          </w:p>
          <w:p w14:paraId="62DD55C6" w14:textId="43CA24A5" w:rsidR="00C33EF7" w:rsidRPr="00D366CE" w:rsidRDefault="002256BB" w:rsidP="002939DF">
            <w:pPr>
              <w:pStyle w:val="NormalWeb"/>
              <w:numPr>
                <w:ilvl w:val="0"/>
                <w:numId w:val="15"/>
              </w:numPr>
              <w:spacing w:before="120" w:beforeAutospacing="0" w:after="120" w:afterAutospacing="0"/>
              <w:ind w:left="432"/>
              <w:rPr>
                <w:rFonts w:ascii="Verdana" w:hAnsi="Verdana"/>
              </w:rPr>
            </w:pPr>
            <w:r w:rsidRPr="00D366CE">
              <w:rPr>
                <w:rFonts w:ascii="Verdana" w:hAnsi="Verdana"/>
              </w:rPr>
              <w:t>Medicare and EGWP accounts are individual accounts. If the member is part of a MED D/EGWP account, search for a separate account first.</w:t>
            </w:r>
            <w:r w:rsidR="005F3F65" w:rsidRPr="00D366CE">
              <w:rPr>
                <w:rFonts w:ascii="Verdana" w:hAnsi="Verdana"/>
              </w:rPr>
              <w:t xml:space="preserve"> </w:t>
            </w:r>
          </w:p>
        </w:tc>
      </w:tr>
      <w:tr w:rsidR="00A46EEA" w:rsidRPr="006C6009" w14:paraId="2C8E8964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82E6" w14:textId="1EB49730" w:rsidR="00821BF2" w:rsidRPr="00D366CE" w:rsidRDefault="00821BF2" w:rsidP="005F3F65">
            <w:pPr>
              <w:spacing w:before="120" w:after="12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bCs/>
              </w:rPr>
              <w:t xml:space="preserve">An account cannot be found in Compass, and member states they are supposed to have coverage and Caremark handles the eligibility. </w:t>
            </w:r>
          </w:p>
          <w:p w14:paraId="130F97C3" w14:textId="77777777" w:rsidR="00821BF2" w:rsidRPr="00D366CE" w:rsidRDefault="00821BF2" w:rsidP="005F3F65">
            <w:pPr>
              <w:spacing w:before="120" w:after="120"/>
              <w:rPr>
                <w:rFonts w:ascii="Verdana" w:hAnsi="Verdana"/>
                <w:bCs/>
              </w:rPr>
            </w:pPr>
          </w:p>
          <w:p w14:paraId="583DBE06" w14:textId="075DB2F5" w:rsidR="00821BF2" w:rsidRPr="00D366CE" w:rsidRDefault="00821BF2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Notes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 </w:t>
            </w:r>
          </w:p>
          <w:p w14:paraId="53AFD022" w14:textId="6C01BE67" w:rsidR="00821BF2" w:rsidRPr="00D366CE" w:rsidRDefault="00821BF2" w:rsidP="002939DF">
            <w:pPr>
              <w:pStyle w:val="ListParagraph"/>
              <w:numPr>
                <w:ilvl w:val="0"/>
                <w:numId w:val="22"/>
              </w:numPr>
              <w:spacing w:before="120" w:after="120"/>
              <w:ind w:left="504"/>
              <w:contextualSpacing w:val="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color w:val="000000"/>
              </w:rPr>
              <w:t xml:space="preserve">Confirm the </w:t>
            </w:r>
            <w:r w:rsidR="004F00B2" w:rsidRPr="00D366CE">
              <w:rPr>
                <w:rFonts w:ascii="Verdana" w:hAnsi="Verdana"/>
                <w:color w:val="000000"/>
              </w:rPr>
              <w:t>client’s</w:t>
            </w:r>
            <w:r w:rsidRPr="00D366CE">
              <w:rPr>
                <w:rFonts w:ascii="Verdana" w:hAnsi="Verdana"/>
                <w:color w:val="000000"/>
              </w:rPr>
              <w:t xml:space="preserve"> name and locate the CIF in theSource to verify who handles the eligibility. </w:t>
            </w:r>
          </w:p>
          <w:p w14:paraId="1AD08E08" w14:textId="77777777" w:rsidR="00821BF2" w:rsidRPr="00D366CE" w:rsidRDefault="00821BF2" w:rsidP="002939DF">
            <w:pPr>
              <w:pStyle w:val="ListParagraph"/>
              <w:numPr>
                <w:ilvl w:val="0"/>
                <w:numId w:val="22"/>
              </w:numPr>
              <w:spacing w:before="120" w:after="120"/>
              <w:ind w:left="504"/>
              <w:contextualSpacing w:val="0"/>
              <w:rPr>
                <w:rFonts w:ascii="Verdana" w:hAnsi="Verdana"/>
                <w:bCs/>
              </w:rPr>
            </w:pPr>
            <w:r w:rsidRPr="00D366CE">
              <w:rPr>
                <w:rFonts w:ascii="Verdana" w:hAnsi="Verdana"/>
                <w:bCs/>
              </w:rPr>
              <w:t xml:space="preserve">Ask </w:t>
            </w:r>
            <w:r w:rsidRPr="00D366CE">
              <w:rPr>
                <w:rFonts w:ascii="Verdana" w:hAnsi="Verdana"/>
                <w:color w:val="000000"/>
              </w:rPr>
              <w:t>the caller when the</w:t>
            </w:r>
            <w:r w:rsidRPr="00D366CE">
              <w:rPr>
                <w:rFonts w:ascii="Verdana" w:hAnsi="Verdana"/>
              </w:rPr>
              <w:t>ir plan or member eligibility should be effective.</w:t>
            </w:r>
          </w:p>
          <w:p w14:paraId="5024E0B5" w14:textId="77777777" w:rsidR="00A46EEA" w:rsidRPr="00376FAE" w:rsidRDefault="00A46EEA" w:rsidP="00376FAE">
            <w:pPr>
              <w:spacing w:before="120" w:after="120"/>
              <w:ind w:left="144"/>
              <w:rPr>
                <w:rFonts w:ascii="Verdana" w:hAnsi="Verdana"/>
                <w:bCs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60C7" w14:textId="08AD1347" w:rsidR="00A46EEA" w:rsidRPr="00376FAE" w:rsidRDefault="00A84454" w:rsidP="002939DF">
            <w:pPr>
              <w:pStyle w:val="ListParagraph"/>
              <w:numPr>
                <w:ilvl w:val="0"/>
                <w:numId w:val="22"/>
              </w:numPr>
              <w:spacing w:before="120" w:after="120"/>
              <w:ind w:left="583"/>
              <w:rPr>
                <w:rFonts w:ascii="Verdana" w:hAnsi="Verdana"/>
                <w:color w:val="000000"/>
              </w:rPr>
            </w:pPr>
            <w:r w:rsidRPr="00376FAE">
              <w:rPr>
                <w:rFonts w:ascii="Verdana" w:hAnsi="Verdana"/>
                <w:color w:val="000000"/>
              </w:rPr>
              <w:t xml:space="preserve">If Caremark handles eligibility, refer to </w:t>
            </w:r>
            <w:hyperlink r:id="rId94" w:anchor="!/view?docid=cba9d073-9e46-4d90-b86f-4566793c40f3" w:history="1">
              <w:r w:rsidRPr="00376FAE">
                <w:rPr>
                  <w:rStyle w:val="Hyperlink"/>
                  <w:rFonts w:ascii="Verdana" w:hAnsi="Verdana"/>
                </w:rPr>
                <w:t>Compass - Resolution of Eligibility Issues (062827)</w:t>
              </w:r>
            </w:hyperlink>
            <w:r w:rsidRPr="00376FAE">
              <w:rPr>
                <w:rFonts w:ascii="Verdana" w:hAnsi="Verdana"/>
                <w:color w:val="000000"/>
              </w:rPr>
              <w:t>.</w:t>
            </w:r>
          </w:p>
          <w:p w14:paraId="5689BB9F" w14:textId="77777777" w:rsidR="00376FAE" w:rsidRDefault="00376FAE" w:rsidP="00376FAE">
            <w:pPr>
              <w:pStyle w:val="ListParagraph"/>
              <w:spacing w:before="120" w:after="120"/>
              <w:ind w:left="583"/>
              <w:rPr>
                <w:rFonts w:ascii="Verdana" w:hAnsi="Verdana"/>
                <w:bCs/>
              </w:rPr>
            </w:pPr>
          </w:p>
          <w:p w14:paraId="6694ACE0" w14:textId="1C5A7D68" w:rsidR="00376FAE" w:rsidRPr="00376FAE" w:rsidRDefault="00376FAE" w:rsidP="002939DF">
            <w:pPr>
              <w:pStyle w:val="ListParagraph"/>
              <w:numPr>
                <w:ilvl w:val="0"/>
                <w:numId w:val="22"/>
              </w:numPr>
              <w:spacing w:before="120" w:after="120"/>
              <w:ind w:left="583"/>
              <w:rPr>
                <w:rFonts w:ascii="Verdana" w:hAnsi="Verdana"/>
                <w:bCs/>
              </w:rPr>
            </w:pPr>
            <w:r w:rsidRPr="00376FAE">
              <w:rPr>
                <w:rFonts w:ascii="Verdana" w:hAnsi="Verdana"/>
                <w:bCs/>
              </w:rPr>
              <w:t xml:space="preserve">If </w:t>
            </w:r>
            <w:r w:rsidRPr="00376FAE">
              <w:rPr>
                <w:rFonts w:ascii="Verdana" w:hAnsi="Verdana"/>
                <w:b/>
              </w:rPr>
              <w:t xml:space="preserve">no </w:t>
            </w:r>
            <w:r w:rsidRPr="00376FAE">
              <w:rPr>
                <w:rFonts w:ascii="Verdana" w:hAnsi="Verdana"/>
                <w:bCs/>
              </w:rPr>
              <w:t xml:space="preserve">CIF is found, </w:t>
            </w:r>
            <w:r w:rsidRPr="00376FAE">
              <w:rPr>
                <w:rFonts w:ascii="Verdana" w:hAnsi="Verdana"/>
                <w:color w:val="000000"/>
              </w:rPr>
              <w:t xml:space="preserve">then ask if they are using CVS Specialty and for the name of the medication. If a Specialty drug name </w:t>
            </w:r>
            <w:bookmarkStart w:id="81" w:name="OLE_LINK69"/>
            <w:r w:rsidRPr="00376FAE">
              <w:rPr>
                <w:rFonts w:ascii="Verdana" w:hAnsi="Verdana"/>
                <w:color w:val="000000"/>
              </w:rPr>
              <w:t xml:space="preserve">refer to </w:t>
            </w:r>
            <w:bookmarkStart w:id="82" w:name="OLE_LINK3"/>
            <w:r w:rsidRPr="00376FAE">
              <w:rPr>
                <w:rFonts w:ascii="Verdana" w:hAnsi="Verdana"/>
                <w:color w:val="000000"/>
                <w:shd w:val="clear" w:color="auto" w:fill="FFFFFF"/>
              </w:rPr>
              <w:fldChar w:fldCharType="begin"/>
            </w:r>
            <w:r w:rsidRPr="00376FAE">
              <w:rPr>
                <w:rFonts w:ascii="Verdana" w:hAnsi="Verdana"/>
                <w:color w:val="000000"/>
                <w:shd w:val="clear" w:color="auto" w:fill="FFFFFF"/>
              </w:rPr>
              <w:instrText>HYPERLINK "https://thesource.cvshealth.com/nuxeo/thesource/" \l "!/view?docid=4285ff10-756a-437f-8415-0cd84e7e98b4"</w:instrText>
            </w:r>
            <w:r w:rsidRPr="00376FAE">
              <w:rPr>
                <w:rFonts w:ascii="Verdana" w:hAnsi="Verdana"/>
                <w:color w:val="000000"/>
                <w:shd w:val="clear" w:color="auto" w:fill="FFFFFF"/>
              </w:rPr>
            </w:r>
            <w:r w:rsidRPr="00376FAE">
              <w:rPr>
                <w:rFonts w:ascii="Verdana" w:hAnsi="Verdana"/>
                <w:color w:val="000000"/>
                <w:shd w:val="clear" w:color="auto" w:fill="FFFFFF"/>
              </w:rPr>
              <w:fldChar w:fldCharType="separate"/>
            </w:r>
            <w:bookmarkEnd w:id="81"/>
            <w:r w:rsidRPr="00376FAE">
              <w:rPr>
                <w:rStyle w:val="Hyperlink"/>
                <w:rFonts w:ascii="Verdana" w:hAnsi="Verdana"/>
              </w:rPr>
              <w:t>CTS Specialty Drug List (005035)</w:t>
            </w:r>
            <w:r w:rsidRPr="00376FAE">
              <w:rPr>
                <w:rFonts w:ascii="Verdana" w:hAnsi="Verdana"/>
                <w:color w:val="000000"/>
                <w:shd w:val="clear" w:color="auto" w:fill="FFFFFF"/>
              </w:rPr>
              <w:fldChar w:fldCharType="end"/>
            </w:r>
            <w:bookmarkEnd w:id="82"/>
            <w:r w:rsidRPr="00376FAE">
              <w:rPr>
                <w:rFonts w:ascii="Verdana" w:hAnsi="Verdana"/>
                <w:color w:val="000000"/>
              </w:rPr>
              <w:t>, provide the </w:t>
            </w:r>
            <w:hyperlink r:id="rId95" w:anchor="!/view?docid=f22eb77e-4033-4ad9-9afb-fc262f29faad" w:tgtFrame="_blank" w:history="1">
              <w:r w:rsidRPr="00376FAE">
                <w:rPr>
                  <w:rStyle w:val="Hyperlink"/>
                  <w:rFonts w:ascii="Verdana" w:hAnsi="Verdana"/>
                </w:rPr>
                <w:t>CVS Specialty Pharmacy’s phone number (004378)</w:t>
              </w:r>
            </w:hyperlink>
            <w:r w:rsidRPr="00376FAE">
              <w:rPr>
                <w:rFonts w:ascii="Verdana" w:hAnsi="Verdana"/>
                <w:color w:val="000000"/>
              </w:rPr>
              <w:t> and perform a </w:t>
            </w:r>
            <w:r w:rsidRPr="00376FAE">
              <w:rPr>
                <w:rFonts w:ascii="Verdana" w:hAnsi="Verdana"/>
              </w:rPr>
              <w:t>warm transfer</w:t>
            </w:r>
            <w:r w:rsidRPr="00376FAE">
              <w:rPr>
                <w:rFonts w:ascii="Verdana" w:hAnsi="Verdana"/>
                <w:color w:val="0000FF"/>
              </w:rPr>
              <w:t>.</w:t>
            </w:r>
          </w:p>
          <w:p w14:paraId="31CD504E" w14:textId="2C7C5265" w:rsidR="00376FAE" w:rsidRPr="00D366CE" w:rsidRDefault="00376FAE" w:rsidP="00A84454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343633" w:rsidRPr="006C6009" w14:paraId="03BE5BA9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4A7CC" w14:textId="500EDB39" w:rsidR="00440087" w:rsidRPr="00D366CE" w:rsidRDefault="00A8584E" w:rsidP="005F3F65">
            <w:pPr>
              <w:spacing w:before="120" w:after="120"/>
              <w:rPr>
                <w:rFonts w:ascii="Verdana" w:hAnsi="Verdana"/>
                <w:b/>
              </w:rPr>
            </w:pPr>
            <w:r w:rsidRPr="00D366CE">
              <w:rPr>
                <w:rFonts w:ascii="Verdana" w:hAnsi="Verdana"/>
                <w:bCs/>
              </w:rPr>
              <w:t>Twins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9B327" w14:textId="51038E5A" w:rsidR="00562042" w:rsidRPr="00D366CE" w:rsidRDefault="00155AE8" w:rsidP="005F3F65">
            <w:pPr>
              <w:spacing w:before="120" w:after="120"/>
              <w:rPr>
                <w:rFonts w:ascii="Verdana" w:hAnsi="Verdana"/>
              </w:rPr>
            </w:pPr>
            <w:r w:rsidRPr="00D366CE">
              <w:rPr>
                <w:rFonts w:ascii="Verdana" w:hAnsi="Verdana"/>
                <w:color w:val="000000"/>
              </w:rPr>
              <w:t>Setup permanent ID by creating</w:t>
            </w:r>
            <w:r w:rsidR="00F24BFB" w:rsidRPr="00D366CE">
              <w:rPr>
                <w:rFonts w:ascii="Verdana" w:hAnsi="Verdana"/>
                <w:color w:val="000000"/>
              </w:rPr>
              <w:t xml:space="preserve"> a </w:t>
            </w:r>
            <w:r w:rsidR="00F768B0" w:rsidRPr="00D366CE">
              <w:rPr>
                <w:rFonts w:ascii="Verdana" w:hAnsi="Verdana"/>
                <w:color w:val="000000"/>
              </w:rPr>
              <w:t>Support Task</w:t>
            </w:r>
            <w:r w:rsidR="00F4413B" w:rsidRPr="00D366CE">
              <w:rPr>
                <w:rFonts w:ascii="Verdana" w:hAnsi="Verdana"/>
                <w:color w:val="000000"/>
              </w:rPr>
              <w:t xml:space="preserve">:  </w:t>
            </w:r>
          </w:p>
          <w:p w14:paraId="07E5A771" w14:textId="64FD04DA" w:rsidR="00F24BFB" w:rsidRPr="00D366CE" w:rsidRDefault="00F24BFB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Task Type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4C6576" w:rsidRPr="00D366CE">
              <w:rPr>
                <w:rFonts w:ascii="Verdana" w:hAnsi="Verdana"/>
                <w:color w:val="000000"/>
              </w:rPr>
              <w:t>Multiple Birth</w:t>
            </w:r>
          </w:p>
          <w:p w14:paraId="5005FC80" w14:textId="2425207C" w:rsidR="00C33EF7" w:rsidRPr="00D366CE" w:rsidRDefault="004C6576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b/>
                <w:bCs/>
                <w:color w:val="000000"/>
              </w:rPr>
              <w:t>Note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D366CE">
              <w:rPr>
                <w:rFonts w:ascii="Verdana" w:hAnsi="Verdana"/>
                <w:color w:val="000000"/>
              </w:rPr>
              <w:t xml:space="preserve">One task is created for twins with </w:t>
            </w:r>
            <w:r w:rsidR="00030F6B" w:rsidRPr="00D366CE">
              <w:rPr>
                <w:rFonts w:ascii="Verdana" w:hAnsi="Verdana"/>
                <w:color w:val="000000"/>
              </w:rPr>
              <w:t>the same</w:t>
            </w:r>
            <w:r w:rsidRPr="00D366CE">
              <w:rPr>
                <w:rFonts w:ascii="Verdana" w:hAnsi="Verdana"/>
                <w:color w:val="000000"/>
              </w:rPr>
              <w:t xml:space="preserve"> DOB under the member’s name</w:t>
            </w:r>
            <w:r w:rsidR="00384571" w:rsidRPr="00D366CE">
              <w:rPr>
                <w:rFonts w:ascii="Verdana" w:hAnsi="Verdana"/>
                <w:color w:val="000000"/>
              </w:rPr>
              <w:t xml:space="preserve">. </w:t>
            </w:r>
          </w:p>
        </w:tc>
      </w:tr>
      <w:tr w:rsidR="00AE21D4" w:rsidRPr="006C6009" w14:paraId="18A575FD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529F" w14:textId="07D29D01" w:rsidR="008A4529" w:rsidRPr="00D366CE" w:rsidRDefault="008A4529" w:rsidP="005F3F65">
            <w:pPr>
              <w:spacing w:before="120" w:after="120"/>
              <w:rPr>
                <w:rFonts w:ascii="Verdana" w:hAnsi="Verdana"/>
                <w:b/>
              </w:rPr>
            </w:pPr>
            <w:r w:rsidRPr="00D366CE">
              <w:rPr>
                <w:rFonts w:ascii="Verdana" w:hAnsi="Verdana"/>
                <w:color w:val="000000"/>
              </w:rPr>
              <w:t>Member cannot be found by searching their name, date of birth, or the member ID number </w:t>
            </w:r>
            <w:r w:rsidR="00376FAE">
              <w:rPr>
                <w:rFonts w:ascii="Verdana" w:hAnsi="Verdana"/>
                <w:b/>
                <w:bCs/>
                <w:color w:val="000000"/>
              </w:rPr>
              <w:t>and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> </w:t>
            </w:r>
            <w:r w:rsidRPr="00D366CE">
              <w:rPr>
                <w:rFonts w:ascii="Verdana" w:hAnsi="Verdana"/>
                <w:color w:val="000000"/>
              </w:rPr>
              <w:t xml:space="preserve">they are calling regarding a Specialty inquiry 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D9F9D" w14:textId="0DF9A8B3" w:rsidR="00562042" w:rsidRPr="00D366CE" w:rsidRDefault="00075F14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Ask</w:t>
            </w:r>
            <w:r w:rsidR="004D16F7" w:rsidRPr="00D366CE">
              <w:rPr>
                <w:rFonts w:ascii="Verdana" w:hAnsi="Verdana"/>
                <w:color w:val="000000"/>
              </w:rPr>
              <w:t xml:space="preserve"> if they are using CVS Specialty and for the name of the medication. If a Specialty drug name</w:t>
            </w:r>
            <w:r w:rsidR="002256BB" w:rsidRPr="00D366CE">
              <w:rPr>
                <w:rFonts w:ascii="Verdana" w:hAnsi="Verdana"/>
                <w:color w:val="000000"/>
              </w:rPr>
              <w:t xml:space="preserve"> refer to </w:t>
            </w:r>
            <w:hyperlink r:id="rId96" w:anchor="!/view?docid=4285ff10-756a-437f-8415-0cd84e7e98b4" w:history="1">
              <w:r w:rsidR="00C23901" w:rsidRPr="00D366CE">
                <w:rPr>
                  <w:rStyle w:val="Hyperlink"/>
                  <w:rFonts w:ascii="Verdana" w:hAnsi="Verdana"/>
                  <w:shd w:val="clear" w:color="auto" w:fill="FFFFFF"/>
                </w:rPr>
                <w:t>CTS Specialty Drug List</w:t>
              </w:r>
              <w:r w:rsidR="008C0490" w:rsidRPr="00D366CE">
                <w:rPr>
                  <w:rStyle w:val="Hyperlink"/>
                  <w:rFonts w:ascii="Verdana" w:hAnsi="Verdana"/>
                  <w:shd w:val="clear" w:color="auto" w:fill="FFFFFF"/>
                </w:rPr>
                <w:t xml:space="preserve"> (</w:t>
              </w:r>
              <w:r w:rsidR="00C23901" w:rsidRPr="00D366CE">
                <w:rPr>
                  <w:rStyle w:val="Hyperlink"/>
                  <w:rFonts w:ascii="Verdana" w:hAnsi="Verdana"/>
                  <w:shd w:val="clear" w:color="auto" w:fill="FFFFFF"/>
                </w:rPr>
                <w:t>005035)</w:t>
              </w:r>
            </w:hyperlink>
            <w:r w:rsidR="00AD396B" w:rsidRPr="00D366CE">
              <w:rPr>
                <w:rFonts w:ascii="Verdana" w:hAnsi="Verdana"/>
                <w:color w:val="000000"/>
              </w:rPr>
              <w:t>,</w:t>
            </w:r>
            <w:r w:rsidR="004D16F7" w:rsidRPr="00D366CE">
              <w:rPr>
                <w:rFonts w:ascii="Verdana" w:hAnsi="Verdana"/>
                <w:color w:val="000000"/>
              </w:rPr>
              <w:t xml:space="preserve"> provide </w:t>
            </w:r>
            <w:r w:rsidR="002256BB" w:rsidRPr="00D366CE">
              <w:rPr>
                <w:rFonts w:ascii="Verdana" w:hAnsi="Verdana"/>
                <w:color w:val="000000"/>
              </w:rPr>
              <w:t>CVS</w:t>
            </w:r>
            <w:r w:rsidR="004D16F7" w:rsidRPr="00D366CE">
              <w:rPr>
                <w:rFonts w:ascii="Verdana" w:hAnsi="Verdana"/>
                <w:color w:val="000000"/>
              </w:rPr>
              <w:t> </w:t>
            </w:r>
            <w:r w:rsidRPr="00D366CE">
              <w:rPr>
                <w:rFonts w:ascii="Verdana" w:hAnsi="Verdana"/>
                <w:color w:val="000000"/>
              </w:rPr>
              <w:t xml:space="preserve">Specialty </w:t>
            </w:r>
            <w:r w:rsidR="002256BB" w:rsidRPr="00D366CE">
              <w:rPr>
                <w:rFonts w:ascii="Verdana" w:hAnsi="Verdana"/>
                <w:color w:val="000000"/>
              </w:rPr>
              <w:t>Pharmacy</w:t>
            </w:r>
            <w:r w:rsidRPr="00D366CE">
              <w:rPr>
                <w:rFonts w:ascii="Verdana" w:hAnsi="Verdana"/>
                <w:color w:val="000000"/>
              </w:rPr>
              <w:t>’s phone number</w:t>
            </w:r>
            <w:r w:rsidR="004D16F7" w:rsidRPr="00D366CE">
              <w:rPr>
                <w:rFonts w:ascii="Verdana" w:hAnsi="Verdana"/>
                <w:color w:val="000000"/>
              </w:rPr>
              <w:t> and perform a </w:t>
            </w:r>
            <w:r w:rsidRPr="00D366CE">
              <w:rPr>
                <w:rFonts w:ascii="Verdana" w:hAnsi="Verdana"/>
                <w:color w:val="000000"/>
              </w:rPr>
              <w:t>warm transfer.</w:t>
            </w:r>
            <w:r w:rsidR="005F3F65" w:rsidRPr="00D366CE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8632E3" w:rsidRPr="006C6009" w14:paraId="00908246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B4660" w14:textId="7285D28E" w:rsidR="008255F6" w:rsidRPr="00D366CE" w:rsidRDefault="009F73A3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Members’</w:t>
            </w:r>
            <w:r w:rsidR="00EC43CB" w:rsidRPr="00D366CE">
              <w:rPr>
                <w:rFonts w:ascii="Verdana" w:hAnsi="Verdana"/>
                <w:color w:val="000000"/>
              </w:rPr>
              <w:t xml:space="preserve"> account</w:t>
            </w:r>
            <w:r w:rsidR="00C656F8" w:rsidRPr="00D366CE">
              <w:rPr>
                <w:rFonts w:ascii="Verdana" w:hAnsi="Verdana"/>
                <w:color w:val="000000"/>
              </w:rPr>
              <w:t xml:space="preserve"> will be effective on a future date</w:t>
            </w:r>
            <w:r w:rsidR="0045157D" w:rsidRPr="00D366CE">
              <w:rPr>
                <w:rFonts w:ascii="Verdana" w:hAnsi="Verdana"/>
                <w:color w:val="000000"/>
              </w:rPr>
              <w:t>.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2A239" w14:textId="77777777" w:rsidR="008255F6" w:rsidRPr="00D366CE" w:rsidRDefault="002D0985" w:rsidP="002939DF">
            <w:pPr>
              <w:pStyle w:val="ListParagraph"/>
              <w:numPr>
                <w:ilvl w:val="0"/>
                <w:numId w:val="16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Ask for the plan/client’s name and search for a CIF.</w:t>
            </w:r>
          </w:p>
          <w:p w14:paraId="3659829B" w14:textId="3D3B5D9B" w:rsidR="00E90075" w:rsidRPr="00D366CE" w:rsidRDefault="00E90075" w:rsidP="002939DF">
            <w:pPr>
              <w:pStyle w:val="NormalWeb"/>
              <w:numPr>
                <w:ilvl w:val="0"/>
                <w:numId w:val="16"/>
              </w:numPr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Review the CIF for instructions about Open Enrollment and for Universal IDs to run Test Claims. </w:t>
            </w:r>
          </w:p>
          <w:p w14:paraId="3081CA3C" w14:textId="63787B2A" w:rsidR="00E90075" w:rsidRPr="00D366CE" w:rsidRDefault="00D51811" w:rsidP="002939DF">
            <w:pPr>
              <w:pStyle w:val="ListParagraph"/>
              <w:numPr>
                <w:ilvl w:val="1"/>
                <w:numId w:val="15"/>
              </w:numPr>
              <w:spacing w:before="120" w:after="120"/>
              <w:ind w:left="720"/>
              <w:contextualSpacing w:val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 xml:space="preserve">If CIF </w:t>
            </w:r>
            <w:r w:rsidR="005F3F65" w:rsidRPr="00D366CE">
              <w:rPr>
                <w:rFonts w:ascii="Verdana" w:hAnsi="Verdana"/>
                <w:color w:val="000000"/>
              </w:rPr>
              <w:t xml:space="preserve">is </w:t>
            </w:r>
            <w:r w:rsidRPr="00D366CE">
              <w:rPr>
                <w:rFonts w:ascii="Verdana" w:hAnsi="Verdana"/>
                <w:color w:val="000000"/>
              </w:rPr>
              <w:t>not found, advise the caller to check back on the effective date of coverage.</w:t>
            </w:r>
          </w:p>
          <w:p w14:paraId="4986C14C" w14:textId="0F02BB4E" w:rsidR="0073651D" w:rsidRPr="00D366CE" w:rsidRDefault="0073651D" w:rsidP="002939DF">
            <w:pPr>
              <w:pStyle w:val="ListParagraph"/>
              <w:numPr>
                <w:ilvl w:val="1"/>
                <w:numId w:val="15"/>
              </w:numPr>
              <w:spacing w:before="120" w:after="120"/>
              <w:ind w:left="720"/>
              <w:contextualSpacing w:val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If the Universal ID displays a message that the account is not active, you can proceed into the account and support the member. Plans may be loaded before their active dates.</w:t>
            </w:r>
          </w:p>
          <w:p w14:paraId="6F97B38E" w14:textId="3F5BF5B6" w:rsidR="00C33EF7" w:rsidRPr="00D366CE" w:rsidRDefault="00AE21D4" w:rsidP="000A12BD">
            <w:pPr>
              <w:pStyle w:val="NormalWeb"/>
              <w:spacing w:before="120" w:beforeAutospacing="0" w:after="120" w:afterAutospacing="0"/>
              <w:ind w:left="720"/>
              <w:rPr>
                <w:rFonts w:ascii="Verdana" w:hAnsi="Verdana"/>
                <w:color w:val="000000"/>
                <w:sz w:val="27"/>
                <w:szCs w:val="27"/>
              </w:rPr>
            </w:pPr>
            <w:bookmarkStart w:id="83" w:name="OLE_LINK65"/>
            <w:r w:rsidRPr="00D366CE">
              <w:rPr>
                <w:rFonts w:ascii="Verdana" w:hAnsi="Verdana"/>
                <w:b/>
                <w:bCs/>
                <w:color w:val="000000"/>
              </w:rPr>
              <w:t>Note</w:t>
            </w:r>
            <w:r w:rsidR="00F4413B" w:rsidRPr="00D366CE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0A12BD">
              <w:rPr>
                <w:rFonts w:ascii="Verdana" w:hAnsi="Verdana"/>
                <w:color w:val="000000"/>
              </w:rPr>
              <w:t>G</w:t>
            </w:r>
            <w:r w:rsidRPr="00D366CE">
              <w:rPr>
                <w:rFonts w:ascii="Verdana" w:hAnsi="Verdana"/>
                <w:color w:val="000000"/>
              </w:rPr>
              <w:t>eneral benefit information</w:t>
            </w:r>
            <w:r w:rsidR="000A12BD">
              <w:rPr>
                <w:rFonts w:ascii="Verdana" w:hAnsi="Verdana"/>
                <w:color w:val="000000"/>
              </w:rPr>
              <w:t xml:space="preserve"> can be released</w:t>
            </w:r>
            <w:r w:rsidRPr="00D366CE">
              <w:rPr>
                <w:rFonts w:ascii="Verdana" w:hAnsi="Verdana"/>
                <w:color w:val="000000"/>
              </w:rPr>
              <w:t>, such as plan design.</w:t>
            </w:r>
            <w:bookmarkEnd w:id="83"/>
            <w:r w:rsidR="005F3F65" w:rsidRPr="00D366CE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767418" w:rsidRPr="006C6009" w14:paraId="7F356347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A6FC6" w14:textId="0B07751A" w:rsidR="00C42828" w:rsidRPr="00D366CE" w:rsidRDefault="00C42828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Newborns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BBC5" w14:textId="77777777" w:rsidR="00323030" w:rsidRPr="00D366CE" w:rsidRDefault="00323030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  <w:sz w:val="27"/>
                <w:szCs w:val="27"/>
              </w:rPr>
            </w:pPr>
            <w:r w:rsidRPr="00D366CE">
              <w:rPr>
                <w:rFonts w:ascii="Verdana" w:hAnsi="Verdana"/>
                <w:color w:val="000000"/>
              </w:rPr>
              <w:t>Newborn coverage is based on the client. Review the CIF. </w:t>
            </w:r>
          </w:p>
          <w:p w14:paraId="339C2096" w14:textId="3DC9879C" w:rsidR="00562042" w:rsidRPr="00D366CE" w:rsidRDefault="00767418" w:rsidP="002939DF">
            <w:pPr>
              <w:pStyle w:val="ListParagraph"/>
              <w:numPr>
                <w:ilvl w:val="0"/>
                <w:numId w:val="7"/>
              </w:numPr>
              <w:spacing w:before="120" w:after="120"/>
              <w:ind w:left="432"/>
              <w:contextualSpacing w:val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I</w:t>
            </w:r>
            <w:r w:rsidR="00323030" w:rsidRPr="00D366CE">
              <w:rPr>
                <w:rFonts w:ascii="Verdana" w:hAnsi="Verdana"/>
                <w:color w:val="000000"/>
              </w:rPr>
              <w:t>f the CIF indicates </w:t>
            </w:r>
            <w:r w:rsidR="00323030" w:rsidRPr="00D366CE">
              <w:rPr>
                <w:rFonts w:ascii="Verdana" w:hAnsi="Verdana"/>
                <w:b/>
                <w:bCs/>
                <w:color w:val="000000"/>
              </w:rPr>
              <w:t>Yes</w:t>
            </w:r>
            <w:r w:rsidR="00323030" w:rsidRPr="00D366CE">
              <w:rPr>
                <w:rFonts w:ascii="Verdana" w:hAnsi="Verdana"/>
                <w:color w:val="000000"/>
              </w:rPr>
              <w:t> for Newborn Coverage, it will be followed with instructions on how the coverage is processed.</w:t>
            </w:r>
          </w:p>
          <w:p w14:paraId="33AEB541" w14:textId="20958C51" w:rsidR="00C33EF7" w:rsidRPr="00D366CE" w:rsidRDefault="00323030" w:rsidP="002939DF">
            <w:pPr>
              <w:pStyle w:val="ListParagraph"/>
              <w:numPr>
                <w:ilvl w:val="0"/>
                <w:numId w:val="7"/>
              </w:numPr>
              <w:spacing w:before="120" w:after="120"/>
              <w:ind w:left="432"/>
              <w:contextualSpacing w:val="0"/>
              <w:rPr>
                <w:rFonts w:ascii="Verdana" w:hAnsi="Verdana"/>
                <w:color w:val="000000"/>
              </w:rPr>
            </w:pPr>
            <w:r w:rsidRPr="00D366CE">
              <w:rPr>
                <w:rFonts w:ascii="Verdana" w:hAnsi="Verdana"/>
                <w:color w:val="000000"/>
              </w:rPr>
              <w:t>If the CIF indicates </w:t>
            </w:r>
            <w:r w:rsidRPr="00D366CE">
              <w:rPr>
                <w:rFonts w:ascii="Verdana" w:hAnsi="Verdana"/>
                <w:b/>
                <w:bCs/>
                <w:color w:val="000000"/>
              </w:rPr>
              <w:t>No</w:t>
            </w:r>
            <w:r w:rsidRPr="00D366CE">
              <w:rPr>
                <w:rFonts w:ascii="Verdana" w:hAnsi="Verdana"/>
                <w:color w:val="000000"/>
              </w:rPr>
              <w:t> or is blank for Newborn Coverage, process the prescription request using the mother’s name and date of birth. This means that there is no additional plan coverage for newborns and within a certain time frame the parent would need to add the child to the plan.</w:t>
            </w:r>
            <w:r w:rsidR="005F3F65" w:rsidRPr="00D366CE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767418" w:rsidRPr="006C6009" w14:paraId="09663E2C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64647" w14:textId="77777777" w:rsidR="008632E3" w:rsidRPr="003858BB" w:rsidRDefault="008632E3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3858BB">
              <w:rPr>
                <w:rFonts w:ascii="Verdana" w:hAnsi="Verdana"/>
                <w:color w:val="000000"/>
              </w:rPr>
              <w:t>Benefits office (broker, person from the plan) calling to update a member’s account.</w:t>
            </w:r>
          </w:p>
          <w:p w14:paraId="3F6BE438" w14:textId="77777777" w:rsidR="00C6766E" w:rsidRPr="003858BB" w:rsidRDefault="00C6766E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  <w:sz w:val="27"/>
                <w:szCs w:val="27"/>
              </w:rPr>
            </w:pPr>
          </w:p>
          <w:p w14:paraId="39D154F9" w14:textId="45EE1797" w:rsidR="00747DDF" w:rsidRPr="003858BB" w:rsidRDefault="001C3949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3858BB">
              <w:rPr>
                <w:rFonts w:ascii="Verdana" w:hAnsi="Verdana"/>
                <w:b/>
                <w:bCs/>
                <w:color w:val="000000"/>
              </w:rPr>
              <w:t>Note</w:t>
            </w:r>
            <w:r w:rsidR="00F4413B" w:rsidRPr="003858B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="008632E3" w:rsidRPr="003858BB">
              <w:rPr>
                <w:rFonts w:ascii="Verdana" w:hAnsi="Verdana"/>
                <w:color w:val="000000"/>
              </w:rPr>
              <w:t>Ensure the person on the phone has the capacity to provide and upload an eligibility file.</w:t>
            </w:r>
            <w:r w:rsidR="005F3F65" w:rsidRPr="003858BB">
              <w:rPr>
                <w:rFonts w:ascii="Verdana" w:hAnsi="Verdana"/>
                <w:color w:val="000000"/>
              </w:rPr>
              <w:t xml:space="preserve"> 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4E01" w14:textId="6CCE3A97" w:rsidR="00852147" w:rsidRDefault="00852147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C6766E">
              <w:rPr>
                <w:rFonts w:ascii="Verdana" w:hAnsi="Verdana"/>
                <w:color w:val="000000"/>
              </w:rPr>
              <w:t>Warm transfer to the Eligibility department for updates at </w:t>
            </w:r>
            <w:r w:rsidRPr="00C6766E">
              <w:rPr>
                <w:rFonts w:ascii="Verdana" w:hAnsi="Verdana"/>
                <w:b/>
                <w:bCs/>
                <w:color w:val="000000"/>
              </w:rPr>
              <w:t>1-800-803-1461 </w:t>
            </w:r>
            <w:bookmarkStart w:id="84" w:name="OLE_LINK68"/>
            <w:r w:rsidRPr="00C6766E">
              <w:rPr>
                <w:rFonts w:ascii="Verdana" w:hAnsi="Verdana"/>
                <w:color w:val="000000"/>
              </w:rPr>
              <w:t>(internal number only, do not disclose to member)</w:t>
            </w:r>
            <w:bookmarkEnd w:id="84"/>
            <w:r w:rsidRPr="00C6766E">
              <w:rPr>
                <w:rFonts w:ascii="Verdana" w:hAnsi="Verdana"/>
                <w:color w:val="000000"/>
              </w:rPr>
              <w:t>.</w:t>
            </w:r>
          </w:p>
          <w:p w14:paraId="501AA9AA" w14:textId="77777777" w:rsidR="00747DDF" w:rsidRPr="00C6766E" w:rsidRDefault="00747DDF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  <w:sz w:val="27"/>
                <w:szCs w:val="27"/>
              </w:rPr>
            </w:pPr>
          </w:p>
          <w:p w14:paraId="2EB5A95A" w14:textId="161DF235" w:rsidR="00C33EF7" w:rsidRPr="006C6009" w:rsidRDefault="009F49CA" w:rsidP="005F3F65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</w:rPr>
              <w:pict w14:anchorId="15EE326B">
                <v:shape id="_x0000_i1027" type="#_x0000_t75" style="width:19.5pt;height:18.75pt;visibility:visible">
                  <v:imagedata r:id="rId97" o:title=""/>
                </v:shape>
              </w:pict>
            </w:r>
            <w:r w:rsidR="00852147" w:rsidRPr="006C6009">
              <w:rPr>
                <w:rFonts w:ascii="Verdana" w:hAnsi="Verdana"/>
                <w:b/>
                <w:bCs/>
                <w:color w:val="000000"/>
              </w:rPr>
              <w:t> </w:t>
            </w:r>
            <w:r w:rsidR="00852147" w:rsidRPr="006C6009">
              <w:rPr>
                <w:rFonts w:ascii="Verdana" w:hAnsi="Verdana"/>
                <w:color w:val="000000"/>
              </w:rPr>
              <w:t>The</w:t>
            </w:r>
            <w:r w:rsidR="00852147" w:rsidRPr="006C6009">
              <w:rPr>
                <w:rFonts w:ascii="Verdana" w:hAnsi="Verdana"/>
                <w:b/>
                <w:bCs/>
                <w:color w:val="000000"/>
              </w:rPr>
              <w:t> </w:t>
            </w:r>
            <w:r w:rsidR="00852147" w:rsidRPr="006C6009">
              <w:rPr>
                <w:rFonts w:ascii="Verdana" w:hAnsi="Verdana"/>
                <w:color w:val="000000"/>
              </w:rPr>
              <w:t>Eligibility Center of Excellence will not speak with the Benefits office if the member is on the line. Only the Benefits office may be transferred to Eligibility Center of Excellence.</w:t>
            </w:r>
            <w:r w:rsidR="005F3F65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767418" w:rsidRPr="006C6009" w14:paraId="5A74E8B4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16EE8" w14:textId="7708F93A" w:rsidR="00C42828" w:rsidRPr="003858BB" w:rsidRDefault="00E41129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3858BB">
              <w:rPr>
                <w:rFonts w:ascii="Verdana" w:hAnsi="Verdana"/>
                <w:color w:val="000000"/>
              </w:rPr>
              <w:t>RxClaim displays correct name or date of birth however Compass is updated incorrectly.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9B2A" w14:textId="3B301DC6" w:rsidR="00C6766E" w:rsidRPr="006C6009" w:rsidRDefault="004C2219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>Call and notify the CVS Eligibility Center of Excellence </w:t>
            </w:r>
            <w:bookmarkStart w:id="85" w:name="OLE_LINK90"/>
            <w:r w:rsidRPr="006C6009">
              <w:rPr>
                <w:rFonts w:ascii="Verdana" w:hAnsi="Verdana"/>
                <w:color w:val="000000"/>
              </w:rPr>
              <w:t>at </w:t>
            </w:r>
            <w:r w:rsidRPr="006C6009">
              <w:rPr>
                <w:rFonts w:ascii="Verdana" w:hAnsi="Verdana"/>
                <w:b/>
                <w:bCs/>
                <w:color w:val="333333"/>
              </w:rPr>
              <w:t>1-800-803-1461</w:t>
            </w:r>
            <w:bookmarkEnd w:id="85"/>
            <w:r w:rsidR="002256BB">
              <w:rPr>
                <w:rFonts w:ascii="Verdana" w:hAnsi="Verdana"/>
                <w:b/>
                <w:bCs/>
                <w:color w:val="333333"/>
              </w:rPr>
              <w:t xml:space="preserve"> </w:t>
            </w:r>
            <w:r w:rsidR="002256BB">
              <w:rPr>
                <w:rFonts w:ascii="Verdana" w:hAnsi="Verdana"/>
                <w:color w:val="000000"/>
              </w:rPr>
              <w:t>(internal number only, do not disclose to member)</w:t>
            </w:r>
            <w:r w:rsidRPr="006C6009">
              <w:rPr>
                <w:rFonts w:ascii="Verdana" w:hAnsi="Verdana"/>
                <w:color w:val="333333"/>
              </w:rPr>
              <w:t> </w:t>
            </w:r>
            <w:r w:rsidRPr="006C6009">
              <w:rPr>
                <w:rFonts w:ascii="Verdana" w:hAnsi="Verdana"/>
                <w:color w:val="000000"/>
              </w:rPr>
              <w:t>but do not transfer the member.</w:t>
            </w:r>
            <w:r w:rsidR="005F3F65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767418" w:rsidRPr="006C6009" w14:paraId="6825961C" w14:textId="77777777" w:rsidTr="00CF7CAA">
        <w:trPr>
          <w:trHeight w:val="20"/>
        </w:trPr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4013" w14:textId="5D3B9F37" w:rsidR="00AA333B" w:rsidRPr="003858BB" w:rsidRDefault="00655B6D" w:rsidP="002939DF">
            <w:pPr>
              <w:pStyle w:val="ListParagraph"/>
              <w:numPr>
                <w:ilvl w:val="0"/>
                <w:numId w:val="35"/>
              </w:numPr>
              <w:spacing w:before="120" w:after="120"/>
              <w:ind w:left="432"/>
              <w:contextualSpacing w:val="0"/>
              <w:rPr>
                <w:rFonts w:ascii="Verdana" w:hAnsi="Verdana"/>
                <w:color w:val="000000"/>
              </w:rPr>
            </w:pPr>
            <w:r w:rsidRPr="003858BB">
              <w:rPr>
                <w:rFonts w:ascii="Verdana" w:hAnsi="Verdana"/>
                <w:color w:val="000000"/>
              </w:rPr>
              <w:t xml:space="preserve">Member states a specific account should not be </w:t>
            </w:r>
            <w:r w:rsidR="00712639" w:rsidRPr="003858BB">
              <w:rPr>
                <w:rFonts w:ascii="Verdana" w:hAnsi="Verdana"/>
                <w:color w:val="000000"/>
              </w:rPr>
              <w:t>active.</w:t>
            </w:r>
          </w:p>
          <w:p w14:paraId="4FB95605" w14:textId="710D06EF" w:rsidR="00747DDF" w:rsidRPr="003858BB" w:rsidRDefault="00655B6D" w:rsidP="002939DF">
            <w:pPr>
              <w:pStyle w:val="ListParagraph"/>
              <w:numPr>
                <w:ilvl w:val="0"/>
                <w:numId w:val="35"/>
              </w:numPr>
              <w:spacing w:before="120" w:after="120"/>
              <w:ind w:left="432"/>
              <w:contextualSpacing w:val="0"/>
              <w:rPr>
                <w:rFonts w:ascii="Verdana" w:hAnsi="Verdana"/>
                <w:color w:val="000000"/>
              </w:rPr>
            </w:pPr>
            <w:r w:rsidRPr="003858BB">
              <w:rPr>
                <w:rFonts w:ascii="Verdana" w:hAnsi="Verdana"/>
                <w:color w:val="000000"/>
              </w:rPr>
              <w:t>Changes to date of birth</w:t>
            </w:r>
            <w:r w:rsidRPr="003858BB">
              <w:rPr>
                <w:rFonts w:ascii="Verdana" w:hAnsi="Verdana"/>
                <w:b/>
                <w:bCs/>
                <w:color w:val="000000"/>
              </w:rPr>
              <w:t> </w:t>
            </w:r>
            <w:r w:rsidRPr="003858BB">
              <w:rPr>
                <w:rFonts w:ascii="Verdana" w:hAnsi="Verdana"/>
                <w:color w:val="000000"/>
              </w:rPr>
              <w:t>(</w:t>
            </w:r>
            <w:r w:rsidR="001C3949" w:rsidRPr="003858BB">
              <w:rPr>
                <w:rFonts w:ascii="Verdana" w:hAnsi="Verdana"/>
                <w:color w:val="000000"/>
              </w:rPr>
              <w:t>DOB</w:t>
            </w:r>
            <w:r w:rsidRPr="003858BB">
              <w:rPr>
                <w:rFonts w:ascii="Verdana" w:hAnsi="Verdana"/>
                <w:color w:val="000000"/>
              </w:rPr>
              <w:t>), name</w:t>
            </w:r>
            <w:r w:rsidR="00712639" w:rsidRPr="003858BB">
              <w:rPr>
                <w:rFonts w:ascii="Verdana" w:hAnsi="Verdana"/>
                <w:color w:val="000000"/>
              </w:rPr>
              <w:t xml:space="preserve"> </w:t>
            </w:r>
            <w:r w:rsidR="00AA333B" w:rsidRPr="003858BB">
              <w:rPr>
                <w:rFonts w:ascii="Verdana" w:hAnsi="Verdana"/>
                <w:color w:val="000000"/>
              </w:rPr>
              <w:t>c</w:t>
            </w:r>
            <w:r w:rsidRPr="003858BB">
              <w:rPr>
                <w:rFonts w:ascii="Verdana" w:hAnsi="Verdana"/>
                <w:color w:val="000000"/>
              </w:rPr>
              <w:t>hanges, gender, </w:t>
            </w:r>
            <w:r w:rsidR="000007EB" w:rsidRPr="003858BB">
              <w:rPr>
                <w:rFonts w:ascii="Verdana" w:hAnsi="Verdana"/>
                <w:color w:val="000000"/>
              </w:rPr>
              <w:t>etc</w:t>
            </w:r>
            <w:r w:rsidR="005F3F65" w:rsidRPr="003858BB">
              <w:rPr>
                <w:rFonts w:ascii="Verdana" w:hAnsi="Verdana"/>
                <w:color w:val="000000"/>
              </w:rPr>
              <w:t>etera</w:t>
            </w:r>
            <w:r w:rsidR="00E802B9" w:rsidRPr="003858BB">
              <w:rPr>
                <w:rFonts w:ascii="Verdana" w:hAnsi="Verdana"/>
                <w:color w:val="000000"/>
              </w:rPr>
              <w:t>.</w:t>
            </w:r>
            <w:r w:rsidRPr="003858BB">
              <w:rPr>
                <w:rFonts w:ascii="Verdana" w:hAnsi="Verdana"/>
                <w:color w:val="000000"/>
              </w:rPr>
              <w:t> </w:t>
            </w: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5E153" w14:textId="735D1EB2" w:rsidR="00C42828" w:rsidRPr="006C6009" w:rsidRDefault="00655B6D" w:rsidP="005F3F65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Advise </w:t>
            </w:r>
            <w:r w:rsidR="002E13D7">
              <w:rPr>
                <w:rFonts w:ascii="Verdana" w:hAnsi="Verdana"/>
                <w:color w:val="000000"/>
              </w:rPr>
              <w:t xml:space="preserve">the </w:t>
            </w:r>
            <w:r w:rsidRPr="006C6009">
              <w:rPr>
                <w:rFonts w:ascii="Verdana" w:hAnsi="Verdana"/>
                <w:color w:val="000000"/>
              </w:rPr>
              <w:t>member to contact their Benefits Office</w:t>
            </w:r>
            <w:r w:rsidR="00747DDF">
              <w:rPr>
                <w:rFonts w:ascii="Verdana" w:hAnsi="Verdana"/>
                <w:color w:val="000000"/>
              </w:rPr>
              <w:t>.</w:t>
            </w:r>
            <w:r w:rsidRPr="006C6009">
              <w:rPr>
                <w:rFonts w:ascii="Verdana" w:hAnsi="Verdana"/>
                <w:color w:val="000000"/>
              </w:rPr>
              <w:t xml:space="preserve"> </w:t>
            </w:r>
          </w:p>
        </w:tc>
      </w:tr>
    </w:tbl>
    <w:p w14:paraId="79DDDFFD" w14:textId="77777777" w:rsidR="00712639" w:rsidRDefault="00712639" w:rsidP="004F72EF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bookmarkStart w:id="86" w:name="OLE_LINK54"/>
    </w:p>
    <w:p w14:paraId="3A24A4B3" w14:textId="39793473" w:rsidR="00F75D2E" w:rsidRPr="00804F2D" w:rsidRDefault="00702ADC" w:rsidP="00804F2D">
      <w:pPr>
        <w:spacing w:before="60" w:after="60"/>
        <w:jc w:val="right"/>
        <w:rPr>
          <w:rFonts w:ascii="Verdana" w:hAnsi="Verdana"/>
          <w:color w:val="000000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shd w:val="clear" w:color="auto" w:fill="BFBFBF" w:themeFill="background1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8E4727" w:rsidRPr="006C6009" w14:paraId="2033F0D2" w14:textId="77777777" w:rsidTr="00F17110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07E8151" w14:textId="6E147019" w:rsidR="008E4727" w:rsidRPr="0077604D" w:rsidRDefault="008E4727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36"/>
                <w:szCs w:val="36"/>
              </w:rPr>
            </w:pPr>
            <w:bookmarkStart w:id="87" w:name="_Submitting_an_Eligibility"/>
            <w:bookmarkStart w:id="88" w:name="_Toc135663170"/>
            <w:bookmarkStart w:id="89" w:name="_Toc205895184"/>
            <w:bookmarkEnd w:id="86"/>
            <w:bookmarkEnd w:id="87"/>
            <w:r w:rsidRPr="0077604D">
              <w:rPr>
                <w:rFonts w:ascii="Verdana" w:hAnsi="Verdana"/>
                <w:i w:val="0"/>
                <w:iCs w:val="0"/>
              </w:rPr>
              <w:t>Submitting a</w:t>
            </w:r>
            <w:r w:rsidRPr="006C6009">
              <w:rPr>
                <w:rFonts w:ascii="Verdana" w:hAnsi="Verdana"/>
                <w:i w:val="0"/>
                <w:iCs w:val="0"/>
              </w:rPr>
              <w:t>n</w:t>
            </w:r>
            <w:r w:rsidRPr="0077604D">
              <w:rPr>
                <w:rFonts w:ascii="Verdana" w:hAnsi="Verdana"/>
                <w:i w:val="0"/>
                <w:iCs w:val="0"/>
              </w:rPr>
              <w:t xml:space="preserve"> </w:t>
            </w:r>
            <w:r w:rsidRPr="006C6009">
              <w:rPr>
                <w:rFonts w:ascii="Verdana" w:hAnsi="Verdana"/>
                <w:i w:val="0"/>
                <w:iCs w:val="0"/>
              </w:rPr>
              <w:t>Eligibility</w:t>
            </w:r>
            <w:r w:rsidRPr="0077604D">
              <w:rPr>
                <w:rFonts w:ascii="Verdana" w:hAnsi="Verdana"/>
                <w:i w:val="0"/>
                <w:iCs w:val="0"/>
              </w:rPr>
              <w:t xml:space="preserve"> Support Task</w:t>
            </w:r>
            <w:bookmarkEnd w:id="88"/>
            <w:bookmarkEnd w:id="89"/>
          </w:p>
        </w:tc>
      </w:tr>
    </w:tbl>
    <w:p w14:paraId="03AA6D74" w14:textId="77777777" w:rsidR="008E4727" w:rsidRPr="00D366CE" w:rsidRDefault="008E4727" w:rsidP="00D366CE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7"/>
          <w:szCs w:val="27"/>
        </w:rPr>
      </w:pPr>
      <w:r w:rsidRPr="00D366CE">
        <w:rPr>
          <w:rFonts w:ascii="Verdana" w:hAnsi="Verdana"/>
          <w:color w:val="000000"/>
        </w:rPr>
        <w:t> </w:t>
      </w:r>
    </w:p>
    <w:p w14:paraId="3C35A15B" w14:textId="175498AB" w:rsidR="008E4727" w:rsidRPr="00D366CE" w:rsidRDefault="008E4727" w:rsidP="00D366CE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7"/>
          <w:szCs w:val="27"/>
        </w:rPr>
      </w:pPr>
      <w:r w:rsidRPr="00D366CE">
        <w:rPr>
          <w:rFonts w:ascii="Verdana" w:hAnsi="Verdana"/>
          <w:b/>
          <w:bCs/>
          <w:color w:val="000000"/>
        </w:rPr>
        <w:t>Note</w:t>
      </w:r>
      <w:r w:rsidR="00F4413B" w:rsidRPr="00D366CE">
        <w:rPr>
          <w:rFonts w:ascii="Verdana" w:hAnsi="Verdana"/>
          <w:b/>
          <w:bCs/>
          <w:color w:val="000000"/>
        </w:rPr>
        <w:t xml:space="preserve">: </w:t>
      </w:r>
      <w:r w:rsidRPr="00D366CE">
        <w:rPr>
          <w:rFonts w:ascii="Verdana" w:hAnsi="Verdana"/>
          <w:color w:val="000000"/>
        </w:rPr>
        <w:t>From the </w:t>
      </w:r>
      <w:r w:rsidRPr="00D366CE">
        <w:rPr>
          <w:rFonts w:ascii="Verdana" w:hAnsi="Verdana"/>
          <w:b/>
          <w:bCs/>
          <w:color w:val="000000"/>
        </w:rPr>
        <w:t>Case Data</w:t>
      </w:r>
      <w:r w:rsidRPr="00D366CE">
        <w:rPr>
          <w:rFonts w:ascii="Verdana" w:hAnsi="Verdana"/>
          <w:color w:val="000000"/>
        </w:rPr>
        <w:t xml:space="preserve"> section that </w:t>
      </w:r>
      <w:r w:rsidR="009325E5">
        <w:rPr>
          <w:rFonts w:ascii="Verdana" w:hAnsi="Verdana"/>
          <w:color w:val="000000"/>
        </w:rPr>
        <w:t>displays on</w:t>
      </w:r>
      <w:r w:rsidRPr="00D366CE">
        <w:rPr>
          <w:rFonts w:ascii="Verdana" w:hAnsi="Verdana"/>
          <w:color w:val="000000"/>
        </w:rPr>
        <w:t xml:space="preserve"> Compass screens, click the </w:t>
      </w:r>
      <w:r w:rsidRPr="00D366CE">
        <w:rPr>
          <w:rFonts w:ascii="Verdana" w:hAnsi="Verdana"/>
          <w:b/>
          <w:bCs/>
          <w:color w:val="000000"/>
        </w:rPr>
        <w:t>Create Support Task</w:t>
      </w:r>
      <w:r w:rsidRPr="00D366CE">
        <w:rPr>
          <w:rFonts w:ascii="Verdana" w:hAnsi="Verdana"/>
          <w:color w:val="000000"/>
        </w:rPr>
        <w:t> button. </w:t>
      </w:r>
    </w:p>
    <w:p w14:paraId="707BEBF5" w14:textId="77777777" w:rsidR="008E4727" w:rsidRPr="00D366CE" w:rsidRDefault="008E4727" w:rsidP="00D366CE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7"/>
          <w:szCs w:val="27"/>
        </w:rPr>
      </w:pPr>
      <w:r w:rsidRPr="00D366CE">
        <w:rPr>
          <w:rFonts w:ascii="Verdana" w:hAnsi="Verdana"/>
          <w:color w:val="000000"/>
        </w:rPr>
        <w:t> </w:t>
      </w:r>
    </w:p>
    <w:p w14:paraId="57ABB308" w14:textId="14F43F4E" w:rsidR="00352FC2" w:rsidRPr="00D366CE" w:rsidRDefault="008E4727" w:rsidP="00D366CE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7"/>
          <w:szCs w:val="27"/>
        </w:rPr>
      </w:pPr>
      <w:r w:rsidRPr="00D366CE">
        <w:rPr>
          <w:rFonts w:ascii="Verdana" w:hAnsi="Verdana"/>
          <w:color w:val="000000"/>
        </w:rPr>
        <w:t xml:space="preserve">Take the following actions when creating an </w:t>
      </w:r>
      <w:r w:rsidR="00B93E72" w:rsidRPr="00D366CE">
        <w:rPr>
          <w:rFonts w:ascii="Verdana" w:hAnsi="Verdana"/>
          <w:color w:val="000000"/>
        </w:rPr>
        <w:t xml:space="preserve">Eligibility </w:t>
      </w:r>
      <w:r w:rsidRPr="00D366CE">
        <w:rPr>
          <w:rFonts w:ascii="Verdana" w:hAnsi="Verdana"/>
          <w:color w:val="000000"/>
        </w:rPr>
        <w:t>Support Task</w:t>
      </w:r>
      <w:r w:rsidR="00F4413B" w:rsidRPr="00D366CE">
        <w:rPr>
          <w:rFonts w:ascii="Verdana" w:hAnsi="Verdana"/>
          <w:color w:val="000000"/>
        </w:rPr>
        <w:t xml:space="preserve">:  </w:t>
      </w:r>
    </w:p>
    <w:p w14:paraId="001BA0CD" w14:textId="0515C9D6" w:rsidR="008E4727" w:rsidRPr="00D366CE" w:rsidRDefault="008E4727" w:rsidP="002939DF">
      <w:pPr>
        <w:pStyle w:val="ListParagraph"/>
        <w:numPr>
          <w:ilvl w:val="0"/>
          <w:numId w:val="6"/>
        </w:numPr>
        <w:spacing w:before="120" w:after="120"/>
        <w:ind w:left="432"/>
        <w:contextualSpacing w:val="0"/>
        <w:rPr>
          <w:rFonts w:ascii="Verdana" w:hAnsi="Verdana"/>
          <w:color w:val="000000"/>
        </w:rPr>
      </w:pPr>
      <w:r w:rsidRPr="00D366CE">
        <w:rPr>
          <w:rFonts w:ascii="Verdana" w:hAnsi="Verdana"/>
          <w:b/>
          <w:bCs/>
          <w:color w:val="000000"/>
        </w:rPr>
        <w:t>Task Type</w:t>
      </w:r>
      <w:r w:rsidR="00F4413B" w:rsidRPr="00D366CE">
        <w:rPr>
          <w:rFonts w:ascii="Verdana" w:hAnsi="Verdana"/>
          <w:b/>
          <w:bCs/>
          <w:color w:val="000000"/>
        </w:rPr>
        <w:t xml:space="preserve">: </w:t>
      </w:r>
      <w:r w:rsidR="00B93E72" w:rsidRPr="00D366CE">
        <w:rPr>
          <w:rFonts w:ascii="Verdana" w:hAnsi="Verdana"/>
          <w:color w:val="000000"/>
        </w:rPr>
        <w:t xml:space="preserve">Choose </w:t>
      </w:r>
      <w:r w:rsidR="00936E60" w:rsidRPr="00D366CE">
        <w:rPr>
          <w:rFonts w:ascii="Verdana" w:hAnsi="Verdana"/>
          <w:color w:val="000000"/>
        </w:rPr>
        <w:t>from the above listing of</w:t>
      </w:r>
      <w:r w:rsidR="005737EA" w:rsidRPr="00D366CE">
        <w:rPr>
          <w:rFonts w:ascii="Verdana" w:hAnsi="Verdana"/>
          <w:color w:val="000000"/>
        </w:rPr>
        <w:t xml:space="preserve"> </w:t>
      </w:r>
      <w:r w:rsidR="000007EB" w:rsidRPr="00D366CE">
        <w:rPr>
          <w:rFonts w:ascii="Verdana" w:hAnsi="Verdana"/>
          <w:color w:val="000000"/>
        </w:rPr>
        <w:t xml:space="preserve">the </w:t>
      </w:r>
      <w:hyperlink w:anchor="_Eligibility_Resolution_Scenario" w:history="1">
        <w:r w:rsidR="007E7DDB" w:rsidRPr="00D366CE">
          <w:rPr>
            <w:rStyle w:val="Hyperlink"/>
            <w:rFonts w:ascii="Verdana" w:hAnsi="Verdana"/>
            <w:iCs/>
          </w:rPr>
          <w:t>Eligibility Resolution Scenario Guide</w:t>
        </w:r>
      </w:hyperlink>
      <w:r w:rsidR="00BC0428" w:rsidRPr="00D366CE">
        <w:rPr>
          <w:rFonts w:ascii="Verdana" w:hAnsi="Verdana"/>
          <w:iCs/>
        </w:rPr>
        <w:t>.</w:t>
      </w:r>
      <w:bookmarkStart w:id="90" w:name="OLE_LINK45"/>
    </w:p>
    <w:bookmarkEnd w:id="90"/>
    <w:p w14:paraId="3EF48761" w14:textId="5249795F" w:rsidR="008E4727" w:rsidRPr="00D366CE" w:rsidRDefault="00961061" w:rsidP="002939DF">
      <w:pPr>
        <w:pStyle w:val="ListParagraph"/>
        <w:numPr>
          <w:ilvl w:val="0"/>
          <w:numId w:val="6"/>
        </w:numPr>
        <w:spacing w:before="120" w:after="120"/>
        <w:ind w:left="432"/>
        <w:contextualSpacing w:val="0"/>
        <w:rPr>
          <w:rFonts w:ascii="Verdana" w:hAnsi="Verdana"/>
          <w:color w:val="000000"/>
        </w:rPr>
      </w:pPr>
      <w:r w:rsidRPr="00D366CE">
        <w:rPr>
          <w:rFonts w:ascii="Verdana" w:hAnsi="Verdana"/>
          <w:color w:val="000000"/>
        </w:rPr>
        <w:t>Fill out Required Information</w:t>
      </w:r>
      <w:r w:rsidR="0045157D" w:rsidRPr="00D366CE">
        <w:rPr>
          <w:rFonts w:ascii="Verdana" w:hAnsi="Verdana"/>
          <w:color w:val="000000"/>
        </w:rPr>
        <w:t>.</w:t>
      </w:r>
    </w:p>
    <w:p w14:paraId="7820ABFE" w14:textId="6D1A8CE1" w:rsidR="00961061" w:rsidRPr="00D366CE" w:rsidRDefault="00961061" w:rsidP="002939DF">
      <w:pPr>
        <w:pStyle w:val="ListParagraph"/>
        <w:numPr>
          <w:ilvl w:val="0"/>
          <w:numId w:val="6"/>
        </w:numPr>
        <w:spacing w:before="120" w:after="120"/>
        <w:ind w:left="432"/>
        <w:contextualSpacing w:val="0"/>
        <w:rPr>
          <w:rFonts w:ascii="Verdana" w:hAnsi="Verdana"/>
          <w:color w:val="000000"/>
        </w:rPr>
      </w:pPr>
      <w:r w:rsidRPr="00D366CE">
        <w:rPr>
          <w:rFonts w:ascii="Verdana" w:hAnsi="Verdana"/>
          <w:color w:val="000000"/>
        </w:rPr>
        <w:t xml:space="preserve">Include Detailed notes in the </w:t>
      </w:r>
      <w:r w:rsidRPr="00D366CE">
        <w:rPr>
          <w:rFonts w:ascii="Verdana" w:hAnsi="Verdana"/>
          <w:b/>
          <w:bCs/>
          <w:color w:val="000000"/>
        </w:rPr>
        <w:t>Notes</w:t>
      </w:r>
      <w:r w:rsidRPr="00D366CE">
        <w:rPr>
          <w:rFonts w:ascii="Verdana" w:hAnsi="Verdana"/>
          <w:color w:val="000000"/>
        </w:rPr>
        <w:t xml:space="preserve"> field.</w:t>
      </w:r>
    </w:p>
    <w:p w14:paraId="45FA62D7" w14:textId="77777777" w:rsidR="008E4727" w:rsidRPr="00D366CE" w:rsidRDefault="008E4727" w:rsidP="00D366CE">
      <w:pPr>
        <w:pStyle w:val="NormalWeb"/>
        <w:spacing w:before="120" w:beforeAutospacing="0" w:after="120" w:afterAutospacing="0"/>
        <w:ind w:left="720"/>
        <w:rPr>
          <w:rFonts w:ascii="Verdana" w:hAnsi="Verdana"/>
          <w:color w:val="000000"/>
          <w:sz w:val="27"/>
          <w:szCs w:val="27"/>
        </w:rPr>
      </w:pPr>
      <w:r w:rsidRPr="00D366CE">
        <w:rPr>
          <w:rFonts w:ascii="Verdana" w:hAnsi="Verdana"/>
          <w:color w:val="000000"/>
        </w:rPr>
        <w:t> </w:t>
      </w:r>
    </w:p>
    <w:p w14:paraId="7CE7EAE7" w14:textId="64597F15" w:rsidR="00F75D2E" w:rsidRPr="00D366CE" w:rsidRDefault="008E4727" w:rsidP="00D366CE">
      <w:pPr>
        <w:spacing w:before="120" w:after="120"/>
        <w:rPr>
          <w:rFonts w:ascii="Verdana" w:hAnsi="Verdana"/>
        </w:rPr>
      </w:pPr>
      <w:r w:rsidRPr="00D366CE">
        <w:rPr>
          <w:rFonts w:ascii="Verdana" w:hAnsi="Verdana"/>
          <w:color w:val="000000"/>
        </w:rPr>
        <w:t xml:space="preserve">Refer to </w:t>
      </w:r>
      <w:bookmarkStart w:id="91" w:name="OLE_LINK53"/>
      <w:r w:rsidR="00AB77F3" w:rsidRPr="00D366CE">
        <w:rPr>
          <w:rFonts w:ascii="Verdana" w:hAnsi="Verdana"/>
          <w:color w:val="000000"/>
        </w:rPr>
        <w:fldChar w:fldCharType="begin"/>
      </w:r>
      <w:r w:rsidR="00002855" w:rsidRPr="00D366CE">
        <w:rPr>
          <w:rFonts w:ascii="Verdana" w:hAnsi="Verdana"/>
          <w:color w:val="000000"/>
        </w:rPr>
        <w:instrText>HYPERLINK "https://thesource.cvshealth.com/nuxeo/thesource/" \l "!/view?docid=64f18e5a-4d56-4175-ba8e-e7d094e501d6"</w:instrText>
      </w:r>
      <w:r w:rsidR="00AB77F3" w:rsidRPr="00D366CE">
        <w:rPr>
          <w:rFonts w:ascii="Verdana" w:hAnsi="Verdana"/>
          <w:color w:val="000000"/>
        </w:rPr>
      </w:r>
      <w:r w:rsidR="00AB77F3" w:rsidRPr="00D366CE">
        <w:rPr>
          <w:rFonts w:ascii="Verdana" w:hAnsi="Verdana"/>
          <w:color w:val="000000"/>
        </w:rPr>
        <w:fldChar w:fldCharType="separate"/>
      </w:r>
      <w:r w:rsidR="00002855" w:rsidRPr="00D366CE">
        <w:rPr>
          <w:rStyle w:val="Hyperlink"/>
          <w:rFonts w:ascii="Verdana" w:hAnsi="Verdana"/>
        </w:rPr>
        <w:t>Compass - Create a Support Task (050031)</w:t>
      </w:r>
      <w:r w:rsidR="00AB77F3" w:rsidRPr="00D366CE">
        <w:rPr>
          <w:rFonts w:ascii="Verdana" w:hAnsi="Verdana"/>
          <w:color w:val="000000"/>
        </w:rPr>
        <w:fldChar w:fldCharType="end"/>
      </w:r>
      <w:r w:rsidRPr="00D366CE">
        <w:rPr>
          <w:rFonts w:ascii="Verdana" w:hAnsi="Verdana"/>
          <w:color w:val="000000"/>
        </w:rPr>
        <w:t xml:space="preserve"> </w:t>
      </w:r>
      <w:r w:rsidR="00C242C9" w:rsidRPr="00D366CE">
        <w:rPr>
          <w:rFonts w:ascii="Verdana" w:hAnsi="Verdana"/>
          <w:color w:val="000000"/>
        </w:rPr>
        <w:t>and</w:t>
      </w:r>
      <w:r w:rsidRPr="00D366CE">
        <w:rPr>
          <w:rFonts w:ascii="Verdana" w:hAnsi="Verdana"/>
          <w:color w:val="000000"/>
        </w:rPr>
        <w:t xml:space="preserve"> </w:t>
      </w:r>
      <w:hyperlink r:id="rId98" w:anchor="!/view?docid=6753488f-3996-45d9-88ba-257575369a98" w:history="1">
        <w:r w:rsidR="00002855" w:rsidRPr="00D366CE">
          <w:rPr>
            <w:rStyle w:val="Hyperlink"/>
            <w:rFonts w:ascii="Verdana" w:hAnsi="Verdana"/>
          </w:rPr>
          <w:t>Compass - Support Task Types and Uses List (058147)</w:t>
        </w:r>
      </w:hyperlink>
      <w:r w:rsidR="002D4771" w:rsidRPr="00D366CE" w:rsidDel="002D4771">
        <w:rPr>
          <w:rFonts w:ascii="Verdana" w:hAnsi="Verdana"/>
          <w:color w:val="000000"/>
        </w:rPr>
        <w:t xml:space="preserve"> </w:t>
      </w:r>
      <w:bookmarkEnd w:id="91"/>
      <w:r w:rsidR="00F75D2E" w:rsidRPr="00D366CE">
        <w:rPr>
          <w:rFonts w:ascii="Verdana" w:hAnsi="Verdana"/>
          <w:color w:val="000000"/>
        </w:rPr>
        <w:t>a</w:t>
      </w:r>
      <w:r w:rsidRPr="00D366CE">
        <w:rPr>
          <w:rFonts w:ascii="Verdana" w:hAnsi="Verdana"/>
          <w:color w:val="000000"/>
        </w:rPr>
        <w:t>s needed.</w:t>
      </w:r>
      <w:r w:rsidRPr="00D366CE">
        <w:rPr>
          <w:rFonts w:ascii="Verdana" w:hAnsi="Verdana"/>
        </w:rPr>
        <w:t xml:space="preserve"> </w:t>
      </w:r>
    </w:p>
    <w:p w14:paraId="390AD6A0" w14:textId="77777777" w:rsidR="00712639" w:rsidRPr="00D366CE" w:rsidRDefault="00712639" w:rsidP="00D366CE">
      <w:pPr>
        <w:spacing w:before="120" w:after="120"/>
        <w:rPr>
          <w:rFonts w:ascii="Verdana" w:hAnsi="Verdana"/>
        </w:rPr>
      </w:pPr>
    </w:p>
    <w:p w14:paraId="69C39BB8" w14:textId="2E817FA6" w:rsidR="00496819" w:rsidRPr="00804F2D" w:rsidRDefault="00702ADC" w:rsidP="00804F2D">
      <w:pPr>
        <w:spacing w:before="60" w:after="60"/>
        <w:jc w:val="right"/>
        <w:rPr>
          <w:rFonts w:ascii="Verdana" w:hAnsi="Verdana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496819" w:rsidRPr="006C6009" w14:paraId="163D4812" w14:textId="77777777" w:rsidTr="00F1711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039D8C2" w14:textId="55160DB3" w:rsidR="00496819" w:rsidRPr="006C6009" w:rsidRDefault="00096F45" w:rsidP="0080693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92" w:name="_Member_Search_Scenario"/>
            <w:bookmarkStart w:id="93" w:name="OLE_LINK32"/>
            <w:bookmarkStart w:id="94" w:name="_Toc205895185"/>
            <w:bookmarkEnd w:id="92"/>
            <w:r w:rsidRPr="006C6009">
              <w:rPr>
                <w:rFonts w:ascii="Verdana" w:hAnsi="Verdana"/>
                <w:i w:val="0"/>
              </w:rPr>
              <w:t>Member</w:t>
            </w:r>
            <w:r w:rsidR="00721DE1" w:rsidRPr="006C6009">
              <w:rPr>
                <w:rFonts w:ascii="Verdana" w:hAnsi="Verdana"/>
                <w:i w:val="0"/>
              </w:rPr>
              <w:t xml:space="preserve"> Search</w:t>
            </w:r>
            <w:r w:rsidRPr="006C6009">
              <w:rPr>
                <w:rFonts w:ascii="Verdana" w:hAnsi="Verdana"/>
                <w:i w:val="0"/>
              </w:rPr>
              <w:t xml:space="preserve"> </w:t>
            </w:r>
            <w:r w:rsidR="00496819" w:rsidRPr="006C6009">
              <w:rPr>
                <w:rFonts w:ascii="Verdana" w:hAnsi="Verdana"/>
                <w:i w:val="0"/>
              </w:rPr>
              <w:t>Scenario Guide</w:t>
            </w:r>
            <w:bookmarkEnd w:id="94"/>
            <w:r w:rsidR="00F030E7" w:rsidRPr="006C6009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93"/>
          </w:p>
        </w:tc>
      </w:tr>
    </w:tbl>
    <w:p w14:paraId="268021A3" w14:textId="1392AFAF" w:rsidR="007820AD" w:rsidRPr="006C6009" w:rsidRDefault="00FB3B56" w:rsidP="003858BB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bookmarkStart w:id="95" w:name="OLE_LINK26"/>
      <w:r>
        <w:rPr>
          <w:rFonts w:ascii="Verdana" w:hAnsi="Verdana"/>
          <w:color w:val="000000"/>
        </w:rPr>
        <w:t>Refer to the following scenarios as needed</w:t>
      </w:r>
      <w:r w:rsidR="00F4413B">
        <w:rPr>
          <w:rFonts w:ascii="Verdana" w:hAnsi="Verdana"/>
          <w:color w:val="000000"/>
        </w:rPr>
        <w:t xml:space="preserve">: 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1"/>
        <w:gridCol w:w="11559"/>
      </w:tblGrid>
      <w:tr w:rsidR="00DB71AE" w:rsidRPr="006C6009" w14:paraId="46215905" w14:textId="77777777" w:rsidTr="00CF7CAA">
        <w:trPr>
          <w:trHeight w:val="300"/>
        </w:trPr>
        <w:tc>
          <w:tcPr>
            <w:tcW w:w="1041" w:type="pct"/>
            <w:shd w:val="clear" w:color="auto" w:fill="D9D9D9" w:themeFill="background1" w:themeFillShade="D9"/>
          </w:tcPr>
          <w:bookmarkEnd w:id="95"/>
          <w:p w14:paraId="7FDD7F0B" w14:textId="53C12F22" w:rsidR="00256CC7" w:rsidRPr="00DB71AE" w:rsidRDefault="00EB79B1" w:rsidP="00DB71A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B71AE">
              <w:rPr>
                <w:rFonts w:ascii="Verdana" w:hAnsi="Verdana"/>
                <w:b/>
                <w:bCs/>
              </w:rPr>
              <w:t>Scenario</w:t>
            </w:r>
          </w:p>
        </w:tc>
        <w:tc>
          <w:tcPr>
            <w:tcW w:w="3959" w:type="pct"/>
            <w:shd w:val="clear" w:color="auto" w:fill="D9D9D9" w:themeFill="background1" w:themeFillShade="D9"/>
          </w:tcPr>
          <w:p w14:paraId="6F5FB7F6" w14:textId="31B17754" w:rsidR="006D65AE" w:rsidRPr="00DB71AE" w:rsidRDefault="00EB79B1" w:rsidP="00DB71A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DB71AE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DB71AE" w:rsidRPr="006C6009" w14:paraId="07516A6A" w14:textId="77777777" w:rsidTr="00CF7CAA">
        <w:trPr>
          <w:trHeight w:val="300"/>
        </w:trPr>
        <w:tc>
          <w:tcPr>
            <w:tcW w:w="1041" w:type="pct"/>
          </w:tcPr>
          <w:p w14:paraId="42700826" w14:textId="247ABEB8" w:rsidR="00D73F85" w:rsidRPr="006C6009" w:rsidRDefault="0032633C" w:rsidP="00364F08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77604D">
              <w:rPr>
                <w:rFonts w:ascii="Verdana" w:hAnsi="Verdana"/>
                <w:b/>
                <w:bCs/>
                <w:color w:val="000000"/>
              </w:rPr>
              <w:t>Member calling for multiple members</w:t>
            </w:r>
            <w:r w:rsidR="0045157D">
              <w:rPr>
                <w:rFonts w:ascii="Verdana" w:hAnsi="Verdana"/>
                <w:b/>
                <w:bCs/>
                <w:color w:val="000000"/>
              </w:rPr>
              <w:t>.</w:t>
            </w:r>
          </w:p>
        </w:tc>
        <w:tc>
          <w:tcPr>
            <w:tcW w:w="3959" w:type="pct"/>
          </w:tcPr>
          <w:p w14:paraId="63623134" w14:textId="15730AE5" w:rsidR="00D73F85" w:rsidRPr="006C6009" w:rsidRDefault="00A36B28" w:rsidP="00364F08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From the </w:t>
            </w:r>
            <w:r w:rsidRPr="0077604D">
              <w:rPr>
                <w:rFonts w:ascii="Verdana" w:hAnsi="Verdana"/>
                <w:b/>
                <w:bCs/>
                <w:color w:val="000000"/>
              </w:rPr>
              <w:t xml:space="preserve">Member </w:t>
            </w:r>
            <w:r w:rsidR="00943102" w:rsidRPr="0077604D">
              <w:rPr>
                <w:rFonts w:ascii="Verdana" w:hAnsi="Verdana"/>
                <w:b/>
                <w:bCs/>
                <w:color w:val="000000"/>
              </w:rPr>
              <w:t>Snapshot</w:t>
            </w:r>
            <w:r w:rsidR="00943102" w:rsidRPr="006C6009">
              <w:rPr>
                <w:rFonts w:ascii="Verdana" w:hAnsi="Verdana"/>
                <w:color w:val="000000"/>
              </w:rPr>
              <w:t xml:space="preserve">, navigate to the </w:t>
            </w:r>
            <w:r w:rsidR="00943102" w:rsidRPr="0077604D">
              <w:rPr>
                <w:rFonts w:ascii="Verdana" w:hAnsi="Verdana"/>
                <w:b/>
                <w:bCs/>
                <w:color w:val="000000"/>
              </w:rPr>
              <w:t>Member Details</w:t>
            </w:r>
            <w:r w:rsidR="00943102" w:rsidRPr="006C6009">
              <w:rPr>
                <w:rFonts w:ascii="Verdana" w:hAnsi="Verdana"/>
                <w:color w:val="000000"/>
              </w:rPr>
              <w:t xml:space="preserve"> section</w:t>
            </w:r>
            <w:r w:rsidR="00FF4278" w:rsidRPr="006C6009">
              <w:rPr>
                <w:rFonts w:ascii="Verdana" w:hAnsi="Verdana"/>
                <w:color w:val="000000"/>
              </w:rPr>
              <w:t xml:space="preserve"> and click the </w:t>
            </w:r>
            <w:r w:rsidR="00FF4278" w:rsidRPr="0077604D">
              <w:rPr>
                <w:rFonts w:ascii="Verdana" w:hAnsi="Verdana"/>
                <w:b/>
                <w:bCs/>
                <w:color w:val="000000"/>
              </w:rPr>
              <w:t>View Related Members</w:t>
            </w:r>
            <w:r w:rsidR="00FF4278" w:rsidRPr="006C6009">
              <w:rPr>
                <w:rFonts w:ascii="Verdana" w:hAnsi="Verdana"/>
                <w:color w:val="000000"/>
              </w:rPr>
              <w:t xml:space="preserve"> hyperlink.</w:t>
            </w:r>
          </w:p>
          <w:p w14:paraId="016B1A6E" w14:textId="721254A3" w:rsidR="005E5403" w:rsidRPr="006C6009" w:rsidRDefault="00453968" w:rsidP="00453968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CB95B0" wp14:editId="32A3A13B">
                  <wp:extent cx="8229600" cy="3923415"/>
                  <wp:effectExtent l="0" t="0" r="0" b="1270"/>
                  <wp:docPr id="1695091137" name="Picture 169509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9113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92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37740" w14:textId="21B7D821" w:rsidR="00FF4278" w:rsidRPr="006C6009" w:rsidRDefault="00FF4278" w:rsidP="29B362CE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251F5B72" w14:textId="40DBA84A" w:rsidR="00FF4278" w:rsidRPr="006C6009" w:rsidRDefault="00FF4278" w:rsidP="00D513AC">
            <w:pPr>
              <w:pStyle w:val="NormalWeb"/>
              <w:spacing w:before="120" w:beforeAutospacing="0" w:after="120" w:afterAutospacing="0"/>
            </w:pPr>
          </w:p>
          <w:p w14:paraId="32A6B31B" w14:textId="5A0BD8D7" w:rsidR="00EB636B" w:rsidRPr="006C6009" w:rsidRDefault="00EB636B" w:rsidP="00364F08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6C6009">
              <w:rPr>
                <w:rFonts w:ascii="Verdana" w:hAnsi="Verdana"/>
                <w:color w:val="000000"/>
              </w:rPr>
              <w:t xml:space="preserve">Related Family Members </w:t>
            </w:r>
            <w:r w:rsidR="00C14506" w:rsidRPr="006C6009">
              <w:rPr>
                <w:rFonts w:ascii="Verdana" w:hAnsi="Verdana"/>
                <w:color w:val="000000"/>
              </w:rPr>
              <w:t>popup</w:t>
            </w:r>
            <w:r w:rsidRPr="006C6009">
              <w:rPr>
                <w:rFonts w:ascii="Verdana" w:hAnsi="Verdana"/>
                <w:color w:val="000000"/>
              </w:rPr>
              <w:t xml:space="preserve"> displays</w:t>
            </w:r>
            <w:r w:rsidR="00C20DB2" w:rsidRPr="006C6009">
              <w:rPr>
                <w:rFonts w:ascii="Verdana" w:hAnsi="Verdana"/>
                <w:color w:val="000000"/>
              </w:rPr>
              <w:t>.</w:t>
            </w:r>
          </w:p>
          <w:p w14:paraId="736214D7" w14:textId="77777777" w:rsidR="00FF4278" w:rsidRPr="006C6009" w:rsidRDefault="00FF4278" w:rsidP="00364F08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4D67F0BD" w14:textId="0E5D9A6A" w:rsidR="00DB31FC" w:rsidRPr="006C6009" w:rsidRDefault="00712639" w:rsidP="00364F08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102C3CA" wp14:editId="59D95C8A">
                  <wp:extent cx="7315200" cy="29388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293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15240" w14:textId="77777777" w:rsidR="00DB31FC" w:rsidRPr="006C6009" w:rsidRDefault="00DB31FC" w:rsidP="00364F08">
            <w:pPr>
              <w:pStyle w:val="NormalWeb"/>
              <w:spacing w:before="120" w:beforeAutospacing="0" w:after="120" w:afterAutospacing="0"/>
              <w:jc w:val="center"/>
              <w:rPr>
                <w:rFonts w:ascii="Verdana" w:hAnsi="Verdana"/>
                <w:color w:val="000000"/>
              </w:rPr>
            </w:pPr>
          </w:p>
          <w:p w14:paraId="2252F11D" w14:textId="53C902EB" w:rsidR="0008486A" w:rsidRPr="006C6009" w:rsidRDefault="00D52820" w:rsidP="00364F08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 w:rsidRPr="0077604D">
              <w:rPr>
                <w:rFonts w:ascii="Verdana" w:hAnsi="Verdana"/>
                <w:b/>
                <w:bCs/>
                <w:color w:val="000000"/>
              </w:rPr>
              <w:t>Note</w:t>
            </w:r>
            <w:r w:rsidR="0008486A" w:rsidRPr="006C6009">
              <w:rPr>
                <w:rFonts w:ascii="Verdana" w:hAnsi="Verdana"/>
                <w:b/>
                <w:bCs/>
                <w:color w:val="000000"/>
              </w:rPr>
              <w:t>s</w:t>
            </w:r>
            <w:r w:rsidR="00F4413B">
              <w:rPr>
                <w:rFonts w:ascii="Verdana" w:hAnsi="Verdana"/>
                <w:b/>
                <w:bCs/>
                <w:color w:val="000000"/>
              </w:rPr>
              <w:t xml:space="preserve">:  </w:t>
            </w:r>
          </w:p>
          <w:p w14:paraId="1C7F1AA9" w14:textId="3F63BBDB" w:rsidR="00B97EBD" w:rsidRPr="006C6009" w:rsidRDefault="00DB356F" w:rsidP="002939DF">
            <w:pPr>
              <w:pStyle w:val="NormalWeb"/>
              <w:numPr>
                <w:ilvl w:val="0"/>
                <w:numId w:val="13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To exit </w:t>
            </w:r>
            <w:r w:rsidR="00FB3B56">
              <w:rPr>
                <w:rFonts w:ascii="Verdana" w:hAnsi="Verdana"/>
                <w:color w:val="000000"/>
              </w:rPr>
              <w:t xml:space="preserve">the </w:t>
            </w:r>
            <w:r w:rsidR="00F552AC" w:rsidRPr="00FB3B56">
              <w:rPr>
                <w:rFonts w:ascii="Verdana" w:hAnsi="Verdana"/>
                <w:color w:val="000000"/>
              </w:rPr>
              <w:t>Related Family Members</w:t>
            </w:r>
            <w:r w:rsidR="00F552AC" w:rsidRPr="006C6009">
              <w:rPr>
                <w:rFonts w:ascii="Verdana" w:hAnsi="Verdana"/>
                <w:color w:val="000000"/>
              </w:rPr>
              <w:t xml:space="preserve"> popup</w:t>
            </w:r>
            <w:r w:rsidR="00FB3B56">
              <w:rPr>
                <w:rFonts w:ascii="Verdana" w:hAnsi="Verdana"/>
                <w:color w:val="000000"/>
              </w:rPr>
              <w:t>,</w:t>
            </w:r>
            <w:r w:rsidR="00F552AC" w:rsidRPr="006C6009">
              <w:rPr>
                <w:rFonts w:ascii="Verdana" w:hAnsi="Verdana"/>
                <w:color w:val="000000"/>
              </w:rPr>
              <w:t xml:space="preserve"> click </w:t>
            </w:r>
            <w:r w:rsidR="00F552AC" w:rsidRPr="0077604D">
              <w:rPr>
                <w:rFonts w:ascii="Verdana" w:hAnsi="Verdana"/>
                <w:b/>
                <w:bCs/>
                <w:color w:val="000000"/>
              </w:rPr>
              <w:t>Cancel</w:t>
            </w:r>
            <w:r w:rsidR="00F552AC" w:rsidRPr="006C6009">
              <w:rPr>
                <w:rFonts w:ascii="Verdana" w:hAnsi="Verdana"/>
                <w:color w:val="000000"/>
              </w:rPr>
              <w:t>.</w:t>
            </w:r>
          </w:p>
          <w:p w14:paraId="5DB23DB7" w14:textId="02748975" w:rsidR="00DB31FC" w:rsidRPr="006C6009" w:rsidRDefault="002E13D7" w:rsidP="002939DF">
            <w:pPr>
              <w:pStyle w:val="NormalWeb"/>
              <w:numPr>
                <w:ilvl w:val="0"/>
                <w:numId w:val="13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bookmarkStart w:id="96" w:name="OLE_LINK18"/>
            <w:r w:rsidRPr="006C6009">
              <w:rPr>
                <w:rFonts w:ascii="Verdana" w:hAnsi="Verdana"/>
                <w:color w:val="000000"/>
              </w:rPr>
              <w:t>The system</w:t>
            </w:r>
            <w:r w:rsidR="0013208F" w:rsidRPr="006C6009">
              <w:rPr>
                <w:rFonts w:ascii="Verdana" w:hAnsi="Verdana"/>
                <w:color w:val="000000"/>
              </w:rPr>
              <w:t xml:space="preserve"> </w:t>
            </w:r>
            <w:r w:rsidR="0047559C" w:rsidRPr="006C6009">
              <w:rPr>
                <w:rFonts w:ascii="Verdana" w:hAnsi="Verdana"/>
                <w:color w:val="000000"/>
              </w:rPr>
              <w:t>only</w:t>
            </w:r>
            <w:r w:rsidR="005A2A47" w:rsidRPr="006C6009">
              <w:rPr>
                <w:rFonts w:ascii="Verdana" w:hAnsi="Verdana"/>
                <w:color w:val="000000"/>
              </w:rPr>
              <w:t xml:space="preserve"> show</w:t>
            </w:r>
            <w:r w:rsidR="0060638F">
              <w:rPr>
                <w:rFonts w:ascii="Verdana" w:hAnsi="Verdana"/>
                <w:color w:val="000000"/>
              </w:rPr>
              <w:t>s</w:t>
            </w:r>
            <w:r w:rsidR="005A2A47" w:rsidRPr="006C6009">
              <w:rPr>
                <w:rFonts w:ascii="Verdana" w:hAnsi="Verdana"/>
                <w:color w:val="000000"/>
              </w:rPr>
              <w:t xml:space="preserve"> corresponding lines of coverage for each member on the account. </w:t>
            </w:r>
          </w:p>
          <w:p w14:paraId="5EF565DB" w14:textId="146DF905" w:rsidR="005A2A47" w:rsidRPr="00712639" w:rsidRDefault="0008486A" w:rsidP="002939DF">
            <w:pPr>
              <w:pStyle w:val="NormalWeb"/>
              <w:numPr>
                <w:ilvl w:val="0"/>
                <w:numId w:val="13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</w:rPr>
            </w:pPr>
            <w:r w:rsidRPr="006C6009">
              <w:rPr>
                <w:rFonts w:ascii="Verdana" w:hAnsi="Verdana"/>
                <w:color w:val="000000"/>
              </w:rPr>
              <w:t xml:space="preserve">When the user selects </w:t>
            </w:r>
            <w:r w:rsidR="000B1B94" w:rsidRPr="006C6009">
              <w:rPr>
                <w:rFonts w:ascii="Verdana" w:hAnsi="Verdana"/>
                <w:color w:val="000000"/>
              </w:rPr>
              <w:t>the family member name hyperlink from the modal, the member’s information display</w:t>
            </w:r>
            <w:r w:rsidR="0060638F">
              <w:rPr>
                <w:rFonts w:ascii="Verdana" w:hAnsi="Verdana"/>
                <w:color w:val="000000"/>
              </w:rPr>
              <w:t>s</w:t>
            </w:r>
            <w:r w:rsidR="000B1B94" w:rsidRPr="006C6009">
              <w:rPr>
                <w:rFonts w:ascii="Verdana" w:hAnsi="Verdana"/>
                <w:color w:val="000000"/>
              </w:rPr>
              <w:t>.</w:t>
            </w:r>
            <w:bookmarkEnd w:id="96"/>
          </w:p>
        </w:tc>
      </w:tr>
    </w:tbl>
    <w:p w14:paraId="4FF66728" w14:textId="77777777" w:rsidR="00712639" w:rsidRDefault="00712639" w:rsidP="004F72EF">
      <w:pPr>
        <w:spacing w:before="120" w:after="120"/>
      </w:pPr>
    </w:p>
    <w:p w14:paraId="17DE34CF" w14:textId="231AA346" w:rsidR="00176400" w:rsidRPr="00804F2D" w:rsidRDefault="00702ADC" w:rsidP="00804F2D">
      <w:pPr>
        <w:spacing w:before="60" w:after="60"/>
        <w:jc w:val="right"/>
        <w:rPr>
          <w:rFonts w:ascii="Verdana" w:hAnsi="Verdana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2C282A" w:rsidRPr="006C6009" w14:paraId="0E589D55" w14:textId="77777777" w:rsidTr="00F17110">
        <w:tc>
          <w:tcPr>
            <w:tcW w:w="5000" w:type="pct"/>
            <w:shd w:val="clear" w:color="auto" w:fill="BFBFBF" w:themeFill="background1" w:themeFillShade="BF"/>
          </w:tcPr>
          <w:p w14:paraId="429CA451" w14:textId="77777777" w:rsidR="002C282A" w:rsidRPr="006C6009" w:rsidRDefault="002C282A" w:rsidP="008069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7" w:name="OLE_LINK7"/>
            <w:bookmarkStart w:id="98" w:name="OLE_LINK9"/>
            <w:bookmarkStart w:id="99" w:name="_Toc205895186"/>
            <w:r w:rsidRPr="006C6009">
              <w:rPr>
                <w:rFonts w:ascii="Verdana" w:hAnsi="Verdana"/>
                <w:i w:val="0"/>
                <w:iCs w:val="0"/>
              </w:rPr>
              <w:t>Related Documents</w:t>
            </w:r>
            <w:bookmarkEnd w:id="99"/>
          </w:p>
        </w:tc>
      </w:tr>
    </w:tbl>
    <w:p w14:paraId="0F13A6EF" w14:textId="16490A93" w:rsidR="00712639" w:rsidRPr="00D366CE" w:rsidRDefault="00712639" w:rsidP="003858BB">
      <w:pPr>
        <w:spacing w:before="120" w:after="120"/>
        <w:rPr>
          <w:rFonts w:ascii="Verdana" w:hAnsi="Verdana"/>
        </w:rPr>
      </w:pPr>
      <w:hyperlink r:id="rId101" w:anchor="!/view?docid=c1f1028b-e42c-4b4f-a4cf-cc0b42c91606" w:history="1">
        <w:r w:rsidRPr="00D366CE">
          <w:rPr>
            <w:rStyle w:val="Hyperlink"/>
            <w:rFonts w:ascii="Verdana" w:hAnsi="Verdana" w:cs="Helvetica"/>
            <w:shd w:val="clear" w:color="auto" w:fill="FFFFFF"/>
          </w:rPr>
          <w:t>Customer Care Abbreviations, Definitions, and Terms Index (017428)</w:t>
        </w:r>
      </w:hyperlink>
    </w:p>
    <w:p w14:paraId="7D649E6B" w14:textId="4BF041B1" w:rsidR="007D74A3" w:rsidRPr="00D366CE" w:rsidRDefault="00E82F09" w:rsidP="003858BB">
      <w:pPr>
        <w:spacing w:before="120" w:after="120"/>
        <w:rPr>
          <w:rFonts w:ascii="Verdana" w:hAnsi="Verdana"/>
          <w:sz w:val="22"/>
          <w:szCs w:val="22"/>
        </w:rPr>
      </w:pPr>
      <w:r w:rsidRPr="00D366CE">
        <w:rPr>
          <w:rFonts w:ascii="Verdana" w:hAnsi="Verdana"/>
          <w:b/>
        </w:rPr>
        <w:t xml:space="preserve">Parent </w:t>
      </w:r>
      <w:r w:rsidR="00921444" w:rsidRPr="00D366CE">
        <w:rPr>
          <w:rFonts w:ascii="Verdana" w:hAnsi="Verdana"/>
          <w:b/>
        </w:rPr>
        <w:t>Document</w:t>
      </w:r>
      <w:bookmarkStart w:id="100" w:name="OLE_LINK57"/>
      <w:bookmarkStart w:id="101" w:name="OLE_LINK59"/>
      <w:r w:rsidR="00F4413B" w:rsidRPr="00D366CE">
        <w:rPr>
          <w:rFonts w:ascii="Verdana" w:hAnsi="Verdana"/>
          <w:b/>
        </w:rPr>
        <w:t xml:space="preserve">:  </w:t>
      </w:r>
      <w:hyperlink r:id="rId102" w:history="1">
        <w:r w:rsidR="007D74A3" w:rsidRPr="00D366CE">
          <w:rPr>
            <w:rStyle w:val="Hyperlink"/>
            <w:rFonts w:ascii="Verdana" w:hAnsi="Verdana"/>
          </w:rPr>
          <w:t>CALL</w:t>
        </w:r>
        <w:r w:rsidR="004B1B35" w:rsidRPr="00D366CE">
          <w:rPr>
            <w:rStyle w:val="Hyperlink"/>
            <w:rFonts w:ascii="Verdana" w:hAnsi="Verdana"/>
          </w:rPr>
          <w:t>-</w:t>
        </w:r>
        <w:r w:rsidR="007D74A3" w:rsidRPr="00D366CE">
          <w:rPr>
            <w:rStyle w:val="Hyperlink"/>
            <w:rFonts w:ascii="Verdana" w:hAnsi="Verdana"/>
          </w:rPr>
          <w:t>0049 Customer Care Internal and External Call Handling</w:t>
        </w:r>
        <w:bookmarkEnd w:id="100"/>
      </w:hyperlink>
      <w:bookmarkEnd w:id="97"/>
      <w:bookmarkEnd w:id="101"/>
    </w:p>
    <w:bookmarkEnd w:id="98"/>
    <w:p w14:paraId="78987A8D" w14:textId="79FF46E8" w:rsidR="002C282A" w:rsidRPr="00D366CE" w:rsidRDefault="002C282A" w:rsidP="003858BB">
      <w:pPr>
        <w:spacing w:before="120" w:after="120"/>
        <w:rPr>
          <w:rFonts w:ascii="Verdana" w:hAnsi="Verdana"/>
          <w:b/>
        </w:rPr>
      </w:pPr>
    </w:p>
    <w:p w14:paraId="0179F9C2" w14:textId="5BFD5F7F" w:rsidR="002C282A" w:rsidRPr="00804F2D" w:rsidRDefault="00702ADC" w:rsidP="00804F2D">
      <w:pPr>
        <w:spacing w:before="60" w:after="60"/>
        <w:jc w:val="right"/>
        <w:rPr>
          <w:rFonts w:ascii="Verdana" w:hAnsi="Verdana"/>
        </w:rPr>
      </w:pPr>
      <w:hyperlink w:anchor="_top" w:history="1">
        <w:r w:rsidRPr="00804F2D">
          <w:rPr>
            <w:rStyle w:val="Hyperlink"/>
            <w:rFonts w:ascii="Verdana" w:hAnsi="Verdana"/>
          </w:rPr>
          <w:t>Top of the Document</w:t>
        </w:r>
      </w:hyperlink>
    </w:p>
    <w:p w14:paraId="424F3E6A" w14:textId="77777777" w:rsidR="00B13B31" w:rsidRPr="006C6009" w:rsidRDefault="00B13B31" w:rsidP="00C247CB">
      <w:pPr>
        <w:jc w:val="center"/>
        <w:rPr>
          <w:rFonts w:ascii="Verdana" w:hAnsi="Verdana"/>
          <w:sz w:val="16"/>
          <w:szCs w:val="16"/>
        </w:rPr>
      </w:pPr>
    </w:p>
    <w:p w14:paraId="751A33A8" w14:textId="77777777" w:rsidR="00710E68" w:rsidRPr="006C6009" w:rsidRDefault="00710E68" w:rsidP="00C247CB">
      <w:pPr>
        <w:jc w:val="center"/>
        <w:rPr>
          <w:rFonts w:ascii="Verdana" w:hAnsi="Verdana"/>
          <w:sz w:val="16"/>
          <w:szCs w:val="16"/>
        </w:rPr>
      </w:pPr>
      <w:r w:rsidRPr="006C6009">
        <w:rPr>
          <w:rFonts w:ascii="Verdana" w:hAnsi="Verdana"/>
          <w:sz w:val="16"/>
          <w:szCs w:val="16"/>
        </w:rPr>
        <w:t xml:space="preserve">Not </w:t>
      </w:r>
      <w:r w:rsidR="009F64F1" w:rsidRPr="006C6009">
        <w:rPr>
          <w:rFonts w:ascii="Verdana" w:hAnsi="Verdana"/>
          <w:sz w:val="16"/>
          <w:szCs w:val="16"/>
        </w:rPr>
        <w:t xml:space="preserve">to </w:t>
      </w:r>
      <w:r w:rsidRPr="006C6009">
        <w:rPr>
          <w:rFonts w:ascii="Verdana" w:hAnsi="Verdana"/>
          <w:sz w:val="16"/>
          <w:szCs w:val="16"/>
        </w:rPr>
        <w:t xml:space="preserve">Be Reproduced </w:t>
      </w:r>
      <w:r w:rsidR="009F64F1" w:rsidRPr="006C6009">
        <w:rPr>
          <w:rFonts w:ascii="Verdana" w:hAnsi="Verdana"/>
          <w:sz w:val="16"/>
          <w:szCs w:val="16"/>
        </w:rPr>
        <w:t xml:space="preserve">or </w:t>
      </w:r>
      <w:r w:rsidRPr="006C6009">
        <w:rPr>
          <w:rFonts w:ascii="Verdana" w:hAnsi="Verdana"/>
          <w:sz w:val="16"/>
          <w:szCs w:val="16"/>
        </w:rPr>
        <w:t xml:space="preserve">Disclosed to Others </w:t>
      </w:r>
      <w:r w:rsidR="009F64F1" w:rsidRPr="006C6009">
        <w:rPr>
          <w:rFonts w:ascii="Verdana" w:hAnsi="Verdana"/>
          <w:sz w:val="16"/>
          <w:szCs w:val="16"/>
        </w:rPr>
        <w:t xml:space="preserve">without </w:t>
      </w:r>
      <w:r w:rsidRPr="006C6009">
        <w:rPr>
          <w:rFonts w:ascii="Verdana" w:hAnsi="Verdana"/>
          <w:sz w:val="16"/>
          <w:szCs w:val="16"/>
        </w:rPr>
        <w:t>Prior Written Approval</w:t>
      </w:r>
    </w:p>
    <w:p w14:paraId="093CBB5B" w14:textId="77777777" w:rsidR="00710E68" w:rsidRPr="006C6009" w:rsidRDefault="00710E68" w:rsidP="00C247CB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6C6009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B13B31" w:rsidRPr="006C6009">
        <w:rPr>
          <w:rFonts w:ascii="Verdana" w:hAnsi="Verdana"/>
          <w:b/>
          <w:color w:val="000000"/>
          <w:sz w:val="16"/>
          <w:szCs w:val="16"/>
        </w:rPr>
        <w:t>/</w:t>
      </w:r>
      <w:r w:rsidRPr="006C6009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B13B31" w:rsidRPr="006C6009">
        <w:rPr>
          <w:rFonts w:ascii="Verdana" w:hAnsi="Verdana"/>
          <w:b/>
          <w:color w:val="000000"/>
          <w:sz w:val="16"/>
          <w:szCs w:val="16"/>
        </w:rPr>
        <w:t>=</w:t>
      </w:r>
      <w:r w:rsidRPr="006C6009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79EC4754" w14:textId="75491315" w:rsidR="005A64DA" w:rsidRPr="006C6009" w:rsidRDefault="005A64DA" w:rsidP="00C247CB">
      <w:pPr>
        <w:jc w:val="center"/>
        <w:rPr>
          <w:rFonts w:ascii="Verdana" w:hAnsi="Verdana"/>
          <w:sz w:val="16"/>
          <w:szCs w:val="16"/>
        </w:rPr>
      </w:pPr>
    </w:p>
    <w:sectPr w:rsidR="005A64DA" w:rsidRPr="006C6009" w:rsidSect="007002AA">
      <w:footerReference w:type="even" r:id="rId103"/>
      <w:footerReference w:type="default" r:id="rId104"/>
      <w:headerReference w:type="first" r:id="rId105"/>
      <w:footerReference w:type="first" r:id="rId106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A34AC" w14:textId="77777777" w:rsidR="00706710" w:rsidRDefault="00706710">
      <w:r>
        <w:separator/>
      </w:r>
    </w:p>
  </w:endnote>
  <w:endnote w:type="continuationSeparator" w:id="0">
    <w:p w14:paraId="3818C702" w14:textId="77777777" w:rsidR="00706710" w:rsidRDefault="00706710">
      <w:r>
        <w:continuationSeparator/>
      </w:r>
    </w:p>
  </w:endnote>
  <w:endnote w:type="continuationNotice" w:id="1">
    <w:p w14:paraId="328212A0" w14:textId="77777777" w:rsidR="00706710" w:rsidRDefault="007067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46A88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2A7C81C" w14:textId="77777777" w:rsidR="00245D49" w:rsidRDefault="00245D49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22A07C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60927">
      <w:rPr>
        <w:rStyle w:val="PageNumber"/>
        <w:noProof/>
      </w:rPr>
      <w:t>9</w:t>
    </w:r>
    <w:r>
      <w:rPr>
        <w:rStyle w:val="PageNumber"/>
      </w:rPr>
      <w:fldChar w:fldCharType="end"/>
    </w:r>
  </w:p>
  <w:p w14:paraId="2C73933C" w14:textId="77777777" w:rsidR="00C476E1" w:rsidRPr="00245D49" w:rsidRDefault="00C476E1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A166C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241FE" w14:textId="77777777" w:rsidR="00706710" w:rsidRDefault="00706710">
      <w:r>
        <w:separator/>
      </w:r>
    </w:p>
  </w:footnote>
  <w:footnote w:type="continuationSeparator" w:id="0">
    <w:p w14:paraId="1AD4D8E7" w14:textId="77777777" w:rsidR="00706710" w:rsidRDefault="00706710">
      <w:r>
        <w:continuationSeparator/>
      </w:r>
    </w:p>
  </w:footnote>
  <w:footnote w:type="continuationNotice" w:id="1">
    <w:p w14:paraId="61910F34" w14:textId="77777777" w:rsidR="00706710" w:rsidRDefault="007067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E51C4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7F2E"/>
    <w:multiLevelType w:val="hybridMultilevel"/>
    <w:tmpl w:val="DE7846C4"/>
    <w:lvl w:ilvl="0" w:tplc="2E68B5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3654C"/>
    <w:multiLevelType w:val="multilevel"/>
    <w:tmpl w:val="B074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797722"/>
    <w:multiLevelType w:val="hybridMultilevel"/>
    <w:tmpl w:val="9000F836"/>
    <w:lvl w:ilvl="0" w:tplc="B45A86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735D0"/>
    <w:multiLevelType w:val="hybridMultilevel"/>
    <w:tmpl w:val="54FEE92E"/>
    <w:lvl w:ilvl="0" w:tplc="4678E1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22B6F"/>
    <w:multiLevelType w:val="hybridMultilevel"/>
    <w:tmpl w:val="D1180FB2"/>
    <w:lvl w:ilvl="0" w:tplc="91F4A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E11AD"/>
    <w:multiLevelType w:val="hybridMultilevel"/>
    <w:tmpl w:val="85D4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A409D"/>
    <w:multiLevelType w:val="multilevel"/>
    <w:tmpl w:val="0A3AD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446664"/>
    <w:multiLevelType w:val="hybridMultilevel"/>
    <w:tmpl w:val="DF1A8D22"/>
    <w:lvl w:ilvl="0" w:tplc="0409000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74C0A"/>
    <w:multiLevelType w:val="hybridMultilevel"/>
    <w:tmpl w:val="7352957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021C52"/>
    <w:multiLevelType w:val="hybridMultilevel"/>
    <w:tmpl w:val="C310E8AA"/>
    <w:lvl w:ilvl="0" w:tplc="BB309408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  <w:b/>
        <w:bCs/>
      </w:rPr>
    </w:lvl>
    <w:lvl w:ilvl="1" w:tplc="4B882576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0" w15:restartNumberingAfterBreak="0">
    <w:nsid w:val="2006309C"/>
    <w:multiLevelType w:val="hybridMultilevel"/>
    <w:tmpl w:val="078CD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2E31E3"/>
    <w:multiLevelType w:val="hybridMultilevel"/>
    <w:tmpl w:val="31C0F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201AC"/>
    <w:multiLevelType w:val="hybridMultilevel"/>
    <w:tmpl w:val="D838869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5311409"/>
    <w:multiLevelType w:val="hybridMultilevel"/>
    <w:tmpl w:val="13A88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720CD"/>
    <w:multiLevelType w:val="hybridMultilevel"/>
    <w:tmpl w:val="401836D4"/>
    <w:lvl w:ilvl="0" w:tplc="D52EBE2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871A6"/>
    <w:multiLevelType w:val="hybridMultilevel"/>
    <w:tmpl w:val="118ED0C4"/>
    <w:lvl w:ilvl="0" w:tplc="C01452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961089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E53D0D"/>
    <w:multiLevelType w:val="hybridMultilevel"/>
    <w:tmpl w:val="098C7E10"/>
    <w:lvl w:ilvl="0" w:tplc="C120742C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8642E"/>
    <w:multiLevelType w:val="hybridMultilevel"/>
    <w:tmpl w:val="2D7AE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555C6F"/>
    <w:multiLevelType w:val="hybridMultilevel"/>
    <w:tmpl w:val="F8B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47A9B"/>
    <w:multiLevelType w:val="hybridMultilevel"/>
    <w:tmpl w:val="976694E0"/>
    <w:lvl w:ilvl="0" w:tplc="C644D7F2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0" w15:restartNumberingAfterBreak="0">
    <w:nsid w:val="2FE06693"/>
    <w:multiLevelType w:val="hybridMultilevel"/>
    <w:tmpl w:val="FBC07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543EC7"/>
    <w:multiLevelType w:val="hybridMultilevel"/>
    <w:tmpl w:val="AF5AC47A"/>
    <w:lvl w:ilvl="0" w:tplc="0DF4A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253D14"/>
    <w:multiLevelType w:val="hybridMultilevel"/>
    <w:tmpl w:val="24F092E6"/>
    <w:lvl w:ilvl="0" w:tplc="8926F0FA">
      <w:start w:val="1"/>
      <w:numFmt w:val="bullet"/>
      <w:lvlText w:val=""/>
      <w:lvlJc w:val="right"/>
      <w:pPr>
        <w:ind w:left="360" w:hanging="360"/>
      </w:pPr>
      <w:rPr>
        <w:rFonts w:ascii="Symbol" w:hAnsi="Symbol" w:hint="default"/>
        <w:b/>
        <w:bCs/>
      </w:rPr>
    </w:lvl>
    <w:lvl w:ilvl="1" w:tplc="235AA03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bCs/>
      </w:rPr>
    </w:lvl>
    <w:lvl w:ilvl="2" w:tplc="FE5A510C">
      <w:start w:val="1"/>
      <w:numFmt w:val="bullet"/>
      <w:lvlText w:val=""/>
      <w:lvlJc w:val="right"/>
      <w:pPr>
        <w:ind w:left="1800" w:hanging="360"/>
      </w:pPr>
      <w:rPr>
        <w:rFonts w:ascii="Symbol" w:hAnsi="Symbol" w:hint="default"/>
        <w:b/>
        <w:bCs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7BB3516"/>
    <w:multiLevelType w:val="hybridMultilevel"/>
    <w:tmpl w:val="E876B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D9349C"/>
    <w:multiLevelType w:val="multilevel"/>
    <w:tmpl w:val="9B86DB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9757596"/>
    <w:multiLevelType w:val="hybridMultilevel"/>
    <w:tmpl w:val="C14400A0"/>
    <w:lvl w:ilvl="0" w:tplc="ED5A338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 w:val="0"/>
      </w:rPr>
    </w:lvl>
    <w:lvl w:ilvl="1" w:tplc="394476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DF80D5D"/>
    <w:multiLevelType w:val="hybridMultilevel"/>
    <w:tmpl w:val="955A4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92474E"/>
    <w:multiLevelType w:val="hybridMultilevel"/>
    <w:tmpl w:val="74A69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BC4A57"/>
    <w:multiLevelType w:val="hybridMultilevel"/>
    <w:tmpl w:val="B12EC204"/>
    <w:lvl w:ilvl="0" w:tplc="A78E64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D5339E0"/>
    <w:multiLevelType w:val="hybridMultilevel"/>
    <w:tmpl w:val="7848007A"/>
    <w:lvl w:ilvl="0" w:tplc="98F0A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095FC5"/>
    <w:multiLevelType w:val="hybridMultilevel"/>
    <w:tmpl w:val="0DBE7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10361"/>
    <w:multiLevelType w:val="hybridMultilevel"/>
    <w:tmpl w:val="1562AEB4"/>
    <w:lvl w:ilvl="0" w:tplc="A908241E">
      <w:start w:val="1"/>
      <w:numFmt w:val="decimal"/>
      <w:lvlText w:val="%1."/>
      <w:lvlJc w:val="left"/>
      <w:pPr>
        <w:ind w:left="360" w:hanging="360"/>
      </w:pPr>
      <w:rPr>
        <w:rFonts w:ascii="Verdana" w:eastAsia="Times New Roman" w:hAnsi="Verdana" w:cs="Times New Roman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12A0613"/>
    <w:multiLevelType w:val="hybridMultilevel"/>
    <w:tmpl w:val="46B62732"/>
    <w:lvl w:ilvl="0" w:tplc="1AA23C5A">
      <w:start w:val="1"/>
      <w:numFmt w:val="decimal"/>
      <w:lvlText w:val="%1."/>
      <w:lvlJc w:val="left"/>
      <w:pPr>
        <w:ind w:left="360" w:hanging="360"/>
      </w:pPr>
      <w:rPr>
        <w:rFonts w:ascii="Verdana" w:eastAsia="Times New Roman" w:hAnsi="Verdana" w:cs="Times New Roman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DD0305B"/>
    <w:multiLevelType w:val="multilevel"/>
    <w:tmpl w:val="93441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0F0906"/>
    <w:multiLevelType w:val="hybridMultilevel"/>
    <w:tmpl w:val="9710C8A8"/>
    <w:lvl w:ilvl="0" w:tplc="6FF0E0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24CAD"/>
    <w:multiLevelType w:val="hybridMultilevel"/>
    <w:tmpl w:val="53541818"/>
    <w:lvl w:ilvl="0" w:tplc="D6181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82AC8"/>
    <w:multiLevelType w:val="hybridMultilevel"/>
    <w:tmpl w:val="C79668F0"/>
    <w:lvl w:ilvl="0" w:tplc="D47AD53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072BB"/>
    <w:multiLevelType w:val="hybridMultilevel"/>
    <w:tmpl w:val="8128386C"/>
    <w:lvl w:ilvl="0" w:tplc="068A4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D175F6"/>
    <w:multiLevelType w:val="hybridMultilevel"/>
    <w:tmpl w:val="9926BC0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5CCC7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0C917BC"/>
    <w:multiLevelType w:val="multilevel"/>
    <w:tmpl w:val="5F1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53515D"/>
    <w:multiLevelType w:val="hybridMultilevel"/>
    <w:tmpl w:val="44DAB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9D2562"/>
    <w:multiLevelType w:val="hybridMultilevel"/>
    <w:tmpl w:val="1D0A83FC"/>
    <w:lvl w:ilvl="0" w:tplc="F3BE758E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2" w15:restartNumberingAfterBreak="0">
    <w:nsid w:val="776A5E98"/>
    <w:multiLevelType w:val="hybridMultilevel"/>
    <w:tmpl w:val="40600B2C"/>
    <w:lvl w:ilvl="0" w:tplc="DA22E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773494"/>
    <w:multiLevelType w:val="hybridMultilevel"/>
    <w:tmpl w:val="308CF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BC55C3"/>
    <w:multiLevelType w:val="hybridMultilevel"/>
    <w:tmpl w:val="5B36A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7E47C3"/>
    <w:multiLevelType w:val="hybridMultilevel"/>
    <w:tmpl w:val="A9D6E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0267762">
    <w:abstractNumId w:val="9"/>
  </w:num>
  <w:num w:numId="2" w16cid:durableId="1087725385">
    <w:abstractNumId w:val="22"/>
  </w:num>
  <w:num w:numId="3" w16cid:durableId="27535944">
    <w:abstractNumId w:val="28"/>
  </w:num>
  <w:num w:numId="4" w16cid:durableId="1109012526">
    <w:abstractNumId w:val="32"/>
  </w:num>
  <w:num w:numId="5" w16cid:durableId="706492695">
    <w:abstractNumId w:val="3"/>
  </w:num>
  <w:num w:numId="6" w16cid:durableId="1574313537">
    <w:abstractNumId w:val="4"/>
  </w:num>
  <w:num w:numId="7" w16cid:durableId="1099527625">
    <w:abstractNumId w:val="24"/>
  </w:num>
  <w:num w:numId="8" w16cid:durableId="861628598">
    <w:abstractNumId w:val="9"/>
  </w:num>
  <w:num w:numId="9" w16cid:durableId="1769692793">
    <w:abstractNumId w:val="15"/>
  </w:num>
  <w:num w:numId="10" w16cid:durableId="902374419">
    <w:abstractNumId w:val="42"/>
  </w:num>
  <w:num w:numId="11" w16cid:durableId="1855413998">
    <w:abstractNumId w:val="0"/>
  </w:num>
  <w:num w:numId="12" w16cid:durableId="143284003">
    <w:abstractNumId w:val="19"/>
  </w:num>
  <w:num w:numId="13" w16cid:durableId="497188813">
    <w:abstractNumId w:val="37"/>
  </w:num>
  <w:num w:numId="14" w16cid:durableId="1911646790">
    <w:abstractNumId w:val="31"/>
  </w:num>
  <w:num w:numId="15" w16cid:durableId="961377773">
    <w:abstractNumId w:val="25"/>
  </w:num>
  <w:num w:numId="16" w16cid:durableId="237247472">
    <w:abstractNumId w:val="14"/>
  </w:num>
  <w:num w:numId="17" w16cid:durableId="2018534082">
    <w:abstractNumId w:val="35"/>
  </w:num>
  <w:num w:numId="18" w16cid:durableId="1345934411">
    <w:abstractNumId w:val="16"/>
  </w:num>
  <w:num w:numId="19" w16cid:durableId="731193975">
    <w:abstractNumId w:val="8"/>
  </w:num>
  <w:num w:numId="20" w16cid:durableId="187764860">
    <w:abstractNumId w:val="38"/>
  </w:num>
  <w:num w:numId="21" w16cid:durableId="182282200">
    <w:abstractNumId w:val="12"/>
  </w:num>
  <w:num w:numId="22" w16cid:durableId="1303466227">
    <w:abstractNumId w:val="36"/>
  </w:num>
  <w:num w:numId="23" w16cid:durableId="578178750">
    <w:abstractNumId w:val="5"/>
  </w:num>
  <w:num w:numId="24" w16cid:durableId="1773430590">
    <w:abstractNumId w:val="13"/>
  </w:num>
  <w:num w:numId="25" w16cid:durableId="1072777909">
    <w:abstractNumId w:val="40"/>
  </w:num>
  <w:num w:numId="26" w16cid:durableId="1767924956">
    <w:abstractNumId w:val="34"/>
  </w:num>
  <w:num w:numId="27" w16cid:durableId="248470227">
    <w:abstractNumId w:val="44"/>
  </w:num>
  <w:num w:numId="28" w16cid:durableId="28265109">
    <w:abstractNumId w:val="11"/>
  </w:num>
  <w:num w:numId="29" w16cid:durableId="759253668">
    <w:abstractNumId w:val="23"/>
  </w:num>
  <w:num w:numId="30" w16cid:durableId="1255935715">
    <w:abstractNumId w:val="43"/>
  </w:num>
  <w:num w:numId="31" w16cid:durableId="468742613">
    <w:abstractNumId w:val="30"/>
  </w:num>
  <w:num w:numId="32" w16cid:durableId="422075331">
    <w:abstractNumId w:val="18"/>
  </w:num>
  <w:num w:numId="33" w16cid:durableId="1806383808">
    <w:abstractNumId w:val="2"/>
  </w:num>
  <w:num w:numId="34" w16cid:durableId="474182920">
    <w:abstractNumId w:val="41"/>
  </w:num>
  <w:num w:numId="35" w16cid:durableId="24252597">
    <w:abstractNumId w:val="6"/>
  </w:num>
  <w:num w:numId="36" w16cid:durableId="864096995">
    <w:abstractNumId w:val="29"/>
  </w:num>
  <w:num w:numId="37" w16cid:durableId="1965965834">
    <w:abstractNumId w:val="21"/>
  </w:num>
  <w:num w:numId="38" w16cid:durableId="1383290023">
    <w:abstractNumId w:val="27"/>
  </w:num>
  <w:num w:numId="39" w16cid:durableId="19356002">
    <w:abstractNumId w:val="26"/>
  </w:num>
  <w:num w:numId="40" w16cid:durableId="1156923078">
    <w:abstractNumId w:val="33"/>
  </w:num>
  <w:num w:numId="41" w16cid:durableId="1040324415">
    <w:abstractNumId w:val="39"/>
  </w:num>
  <w:num w:numId="42" w16cid:durableId="1313215970">
    <w:abstractNumId w:val="20"/>
  </w:num>
  <w:num w:numId="43" w16cid:durableId="1821271369">
    <w:abstractNumId w:val="1"/>
  </w:num>
  <w:num w:numId="44" w16cid:durableId="916405823">
    <w:abstractNumId w:val="17"/>
  </w:num>
  <w:num w:numId="45" w16cid:durableId="1122264947">
    <w:abstractNumId w:val="45"/>
  </w:num>
  <w:num w:numId="46" w16cid:durableId="1828478849">
    <w:abstractNumId w:val="10"/>
  </w:num>
  <w:num w:numId="47" w16cid:durableId="1217667266">
    <w:abstractNumId w:val="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D64"/>
    <w:rsid w:val="00000198"/>
    <w:rsid w:val="000007EB"/>
    <w:rsid w:val="000011D1"/>
    <w:rsid w:val="00001DC0"/>
    <w:rsid w:val="000022D7"/>
    <w:rsid w:val="00002855"/>
    <w:rsid w:val="00002C02"/>
    <w:rsid w:val="00003AB0"/>
    <w:rsid w:val="00005D50"/>
    <w:rsid w:val="00006634"/>
    <w:rsid w:val="00006DF5"/>
    <w:rsid w:val="000114FB"/>
    <w:rsid w:val="0001245B"/>
    <w:rsid w:val="00012D59"/>
    <w:rsid w:val="000130CF"/>
    <w:rsid w:val="00013A21"/>
    <w:rsid w:val="0001486B"/>
    <w:rsid w:val="00015A2E"/>
    <w:rsid w:val="00017464"/>
    <w:rsid w:val="000208F2"/>
    <w:rsid w:val="0002091B"/>
    <w:rsid w:val="0002169C"/>
    <w:rsid w:val="00022482"/>
    <w:rsid w:val="00022D75"/>
    <w:rsid w:val="0002322A"/>
    <w:rsid w:val="00023ABE"/>
    <w:rsid w:val="00023C0F"/>
    <w:rsid w:val="0002502B"/>
    <w:rsid w:val="0002546A"/>
    <w:rsid w:val="00025C66"/>
    <w:rsid w:val="000267B8"/>
    <w:rsid w:val="00027980"/>
    <w:rsid w:val="00027A6B"/>
    <w:rsid w:val="00027D0E"/>
    <w:rsid w:val="00030C9A"/>
    <w:rsid w:val="00030DD6"/>
    <w:rsid w:val="00030F6B"/>
    <w:rsid w:val="000315B3"/>
    <w:rsid w:val="000319A7"/>
    <w:rsid w:val="00031A3A"/>
    <w:rsid w:val="0003274D"/>
    <w:rsid w:val="00032C3A"/>
    <w:rsid w:val="000344B3"/>
    <w:rsid w:val="00034AB0"/>
    <w:rsid w:val="00034C92"/>
    <w:rsid w:val="00034CC8"/>
    <w:rsid w:val="000358A6"/>
    <w:rsid w:val="00035BED"/>
    <w:rsid w:val="000407AF"/>
    <w:rsid w:val="0004188D"/>
    <w:rsid w:val="00042CD7"/>
    <w:rsid w:val="000430EA"/>
    <w:rsid w:val="00043F1A"/>
    <w:rsid w:val="00044013"/>
    <w:rsid w:val="00044A5A"/>
    <w:rsid w:val="00044FBD"/>
    <w:rsid w:val="00045238"/>
    <w:rsid w:val="000456E8"/>
    <w:rsid w:val="0004574E"/>
    <w:rsid w:val="00045B04"/>
    <w:rsid w:val="00045E6E"/>
    <w:rsid w:val="00046150"/>
    <w:rsid w:val="00046731"/>
    <w:rsid w:val="00050690"/>
    <w:rsid w:val="000524E8"/>
    <w:rsid w:val="00052DBD"/>
    <w:rsid w:val="00052E96"/>
    <w:rsid w:val="00052EC2"/>
    <w:rsid w:val="00053069"/>
    <w:rsid w:val="000548D7"/>
    <w:rsid w:val="0005708C"/>
    <w:rsid w:val="00057126"/>
    <w:rsid w:val="000573EC"/>
    <w:rsid w:val="0006022C"/>
    <w:rsid w:val="00060D66"/>
    <w:rsid w:val="00061AD2"/>
    <w:rsid w:val="00062809"/>
    <w:rsid w:val="00062F4C"/>
    <w:rsid w:val="0006459D"/>
    <w:rsid w:val="00065533"/>
    <w:rsid w:val="00065680"/>
    <w:rsid w:val="00065860"/>
    <w:rsid w:val="00065EF3"/>
    <w:rsid w:val="00066161"/>
    <w:rsid w:val="00066CD8"/>
    <w:rsid w:val="00066DAF"/>
    <w:rsid w:val="0006797E"/>
    <w:rsid w:val="000679A6"/>
    <w:rsid w:val="0007028B"/>
    <w:rsid w:val="00071025"/>
    <w:rsid w:val="00072D5E"/>
    <w:rsid w:val="00072F3D"/>
    <w:rsid w:val="000754A3"/>
    <w:rsid w:val="00075E11"/>
    <w:rsid w:val="00075F14"/>
    <w:rsid w:val="00080369"/>
    <w:rsid w:val="00080608"/>
    <w:rsid w:val="000811EF"/>
    <w:rsid w:val="000820B7"/>
    <w:rsid w:val="00083B03"/>
    <w:rsid w:val="0008410C"/>
    <w:rsid w:val="00084636"/>
    <w:rsid w:val="0008486A"/>
    <w:rsid w:val="00084D23"/>
    <w:rsid w:val="0008665F"/>
    <w:rsid w:val="00087332"/>
    <w:rsid w:val="00087364"/>
    <w:rsid w:val="00087F20"/>
    <w:rsid w:val="000902BC"/>
    <w:rsid w:val="00091AF9"/>
    <w:rsid w:val="00091C0D"/>
    <w:rsid w:val="000927C2"/>
    <w:rsid w:val="00092B2B"/>
    <w:rsid w:val="000934C9"/>
    <w:rsid w:val="00093994"/>
    <w:rsid w:val="00093FDB"/>
    <w:rsid w:val="00094FE8"/>
    <w:rsid w:val="00095AB5"/>
    <w:rsid w:val="00095E6C"/>
    <w:rsid w:val="00095F3E"/>
    <w:rsid w:val="000967D2"/>
    <w:rsid w:val="00096F45"/>
    <w:rsid w:val="000977FE"/>
    <w:rsid w:val="0009794F"/>
    <w:rsid w:val="00097A80"/>
    <w:rsid w:val="000A0101"/>
    <w:rsid w:val="000A0521"/>
    <w:rsid w:val="000A0E49"/>
    <w:rsid w:val="000A10B1"/>
    <w:rsid w:val="000A12BD"/>
    <w:rsid w:val="000A13BC"/>
    <w:rsid w:val="000A15C1"/>
    <w:rsid w:val="000A1E80"/>
    <w:rsid w:val="000A2577"/>
    <w:rsid w:val="000A2DA8"/>
    <w:rsid w:val="000A3A1D"/>
    <w:rsid w:val="000A3DB1"/>
    <w:rsid w:val="000A3FEC"/>
    <w:rsid w:val="000A6408"/>
    <w:rsid w:val="000A64E0"/>
    <w:rsid w:val="000A6B88"/>
    <w:rsid w:val="000A739C"/>
    <w:rsid w:val="000B00E8"/>
    <w:rsid w:val="000B0E73"/>
    <w:rsid w:val="000B145C"/>
    <w:rsid w:val="000B1658"/>
    <w:rsid w:val="000B19B0"/>
    <w:rsid w:val="000B1B94"/>
    <w:rsid w:val="000B2193"/>
    <w:rsid w:val="000B28CF"/>
    <w:rsid w:val="000B3C4C"/>
    <w:rsid w:val="000B4541"/>
    <w:rsid w:val="000B54E3"/>
    <w:rsid w:val="000B656F"/>
    <w:rsid w:val="000B6DD3"/>
    <w:rsid w:val="000B72DF"/>
    <w:rsid w:val="000B7473"/>
    <w:rsid w:val="000B7504"/>
    <w:rsid w:val="000B7521"/>
    <w:rsid w:val="000B7A64"/>
    <w:rsid w:val="000C04C5"/>
    <w:rsid w:val="000C19CF"/>
    <w:rsid w:val="000C2071"/>
    <w:rsid w:val="000C2885"/>
    <w:rsid w:val="000C537A"/>
    <w:rsid w:val="000C54F3"/>
    <w:rsid w:val="000C5751"/>
    <w:rsid w:val="000C73C3"/>
    <w:rsid w:val="000C7777"/>
    <w:rsid w:val="000C7A44"/>
    <w:rsid w:val="000C7C73"/>
    <w:rsid w:val="000D11A5"/>
    <w:rsid w:val="000D1870"/>
    <w:rsid w:val="000D23D2"/>
    <w:rsid w:val="000D4DA6"/>
    <w:rsid w:val="000D549F"/>
    <w:rsid w:val="000D6315"/>
    <w:rsid w:val="000D66F8"/>
    <w:rsid w:val="000D6714"/>
    <w:rsid w:val="000E12DC"/>
    <w:rsid w:val="000E19BA"/>
    <w:rsid w:val="000E1C8C"/>
    <w:rsid w:val="000E218B"/>
    <w:rsid w:val="000E2588"/>
    <w:rsid w:val="000E2BFF"/>
    <w:rsid w:val="000E2E86"/>
    <w:rsid w:val="000E39FB"/>
    <w:rsid w:val="000E4A60"/>
    <w:rsid w:val="000E4BDC"/>
    <w:rsid w:val="000E5231"/>
    <w:rsid w:val="000E54A9"/>
    <w:rsid w:val="000E77E3"/>
    <w:rsid w:val="000F0D1B"/>
    <w:rsid w:val="000F27F9"/>
    <w:rsid w:val="000F4325"/>
    <w:rsid w:val="000F4459"/>
    <w:rsid w:val="000F57C8"/>
    <w:rsid w:val="000F5D13"/>
    <w:rsid w:val="0010196A"/>
    <w:rsid w:val="00102135"/>
    <w:rsid w:val="00102A44"/>
    <w:rsid w:val="0010304A"/>
    <w:rsid w:val="0010341D"/>
    <w:rsid w:val="00104525"/>
    <w:rsid w:val="0010457B"/>
    <w:rsid w:val="00104603"/>
    <w:rsid w:val="00104B52"/>
    <w:rsid w:val="00104BC9"/>
    <w:rsid w:val="00104EF8"/>
    <w:rsid w:val="0010538A"/>
    <w:rsid w:val="00106DA8"/>
    <w:rsid w:val="00110170"/>
    <w:rsid w:val="00111795"/>
    <w:rsid w:val="00111BDC"/>
    <w:rsid w:val="00112149"/>
    <w:rsid w:val="00112ABF"/>
    <w:rsid w:val="00112D75"/>
    <w:rsid w:val="001131C9"/>
    <w:rsid w:val="00114300"/>
    <w:rsid w:val="00114D25"/>
    <w:rsid w:val="00115944"/>
    <w:rsid w:val="0011594C"/>
    <w:rsid w:val="00117A3A"/>
    <w:rsid w:val="00117DD2"/>
    <w:rsid w:val="001205F5"/>
    <w:rsid w:val="00120A28"/>
    <w:rsid w:val="001212D7"/>
    <w:rsid w:val="0012373E"/>
    <w:rsid w:val="00123770"/>
    <w:rsid w:val="00123B25"/>
    <w:rsid w:val="001249E9"/>
    <w:rsid w:val="00126959"/>
    <w:rsid w:val="00127146"/>
    <w:rsid w:val="0013060D"/>
    <w:rsid w:val="00131C0C"/>
    <w:rsid w:val="0013208F"/>
    <w:rsid w:val="00132BB5"/>
    <w:rsid w:val="00134ECC"/>
    <w:rsid w:val="00134FCE"/>
    <w:rsid w:val="00135C05"/>
    <w:rsid w:val="00135F6B"/>
    <w:rsid w:val="001360A5"/>
    <w:rsid w:val="00136365"/>
    <w:rsid w:val="00136491"/>
    <w:rsid w:val="00137E72"/>
    <w:rsid w:val="00140E42"/>
    <w:rsid w:val="0014131D"/>
    <w:rsid w:val="001416F4"/>
    <w:rsid w:val="00141C90"/>
    <w:rsid w:val="00143562"/>
    <w:rsid w:val="00143A30"/>
    <w:rsid w:val="00143A50"/>
    <w:rsid w:val="0014480D"/>
    <w:rsid w:val="00144E23"/>
    <w:rsid w:val="001453DC"/>
    <w:rsid w:val="001455A1"/>
    <w:rsid w:val="00145910"/>
    <w:rsid w:val="001469A5"/>
    <w:rsid w:val="00146BC7"/>
    <w:rsid w:val="001476BF"/>
    <w:rsid w:val="001503A0"/>
    <w:rsid w:val="00150DAD"/>
    <w:rsid w:val="001524DD"/>
    <w:rsid w:val="00152806"/>
    <w:rsid w:val="00152FF1"/>
    <w:rsid w:val="00153AD5"/>
    <w:rsid w:val="001549E8"/>
    <w:rsid w:val="00155AE8"/>
    <w:rsid w:val="00155D7A"/>
    <w:rsid w:val="00155F0F"/>
    <w:rsid w:val="00155FA9"/>
    <w:rsid w:val="001560C4"/>
    <w:rsid w:val="00156375"/>
    <w:rsid w:val="001569AE"/>
    <w:rsid w:val="00157747"/>
    <w:rsid w:val="0015798B"/>
    <w:rsid w:val="00161CDD"/>
    <w:rsid w:val="001621D7"/>
    <w:rsid w:val="0016273A"/>
    <w:rsid w:val="00163436"/>
    <w:rsid w:val="0016688D"/>
    <w:rsid w:val="00166DE3"/>
    <w:rsid w:val="00167171"/>
    <w:rsid w:val="0016726D"/>
    <w:rsid w:val="0016750E"/>
    <w:rsid w:val="001679A1"/>
    <w:rsid w:val="001710F5"/>
    <w:rsid w:val="001711D4"/>
    <w:rsid w:val="00171231"/>
    <w:rsid w:val="00171490"/>
    <w:rsid w:val="00172400"/>
    <w:rsid w:val="00172D7B"/>
    <w:rsid w:val="00173BA0"/>
    <w:rsid w:val="00173CB3"/>
    <w:rsid w:val="00173E03"/>
    <w:rsid w:val="00174A58"/>
    <w:rsid w:val="001758CD"/>
    <w:rsid w:val="00176400"/>
    <w:rsid w:val="00176BAA"/>
    <w:rsid w:val="00180245"/>
    <w:rsid w:val="001809D8"/>
    <w:rsid w:val="00181172"/>
    <w:rsid w:val="00181477"/>
    <w:rsid w:val="00182B4F"/>
    <w:rsid w:val="0018316A"/>
    <w:rsid w:val="00183976"/>
    <w:rsid w:val="0018398B"/>
    <w:rsid w:val="0018455C"/>
    <w:rsid w:val="00185011"/>
    <w:rsid w:val="001857CA"/>
    <w:rsid w:val="00185D07"/>
    <w:rsid w:val="00186AE2"/>
    <w:rsid w:val="001874FB"/>
    <w:rsid w:val="00187BC7"/>
    <w:rsid w:val="00187DDA"/>
    <w:rsid w:val="00190E20"/>
    <w:rsid w:val="0019170C"/>
    <w:rsid w:val="00191756"/>
    <w:rsid w:val="0019319E"/>
    <w:rsid w:val="0019426E"/>
    <w:rsid w:val="00194E5C"/>
    <w:rsid w:val="00195635"/>
    <w:rsid w:val="00196F70"/>
    <w:rsid w:val="0019705E"/>
    <w:rsid w:val="001A1BEE"/>
    <w:rsid w:val="001A2FEE"/>
    <w:rsid w:val="001A334E"/>
    <w:rsid w:val="001A374F"/>
    <w:rsid w:val="001A4622"/>
    <w:rsid w:val="001A47BD"/>
    <w:rsid w:val="001A5387"/>
    <w:rsid w:val="001A5DB3"/>
    <w:rsid w:val="001A634B"/>
    <w:rsid w:val="001A76FC"/>
    <w:rsid w:val="001A77BE"/>
    <w:rsid w:val="001B0105"/>
    <w:rsid w:val="001B01BF"/>
    <w:rsid w:val="001B0E42"/>
    <w:rsid w:val="001B18FA"/>
    <w:rsid w:val="001B3313"/>
    <w:rsid w:val="001B3879"/>
    <w:rsid w:val="001B3B22"/>
    <w:rsid w:val="001B443A"/>
    <w:rsid w:val="001B45B2"/>
    <w:rsid w:val="001B5556"/>
    <w:rsid w:val="001B58B0"/>
    <w:rsid w:val="001B5E0B"/>
    <w:rsid w:val="001B65B9"/>
    <w:rsid w:val="001B673A"/>
    <w:rsid w:val="001B6D3E"/>
    <w:rsid w:val="001B6F7A"/>
    <w:rsid w:val="001B77B8"/>
    <w:rsid w:val="001B7986"/>
    <w:rsid w:val="001B7DD2"/>
    <w:rsid w:val="001C0788"/>
    <w:rsid w:val="001C0A9C"/>
    <w:rsid w:val="001C1165"/>
    <w:rsid w:val="001C2394"/>
    <w:rsid w:val="001C2A00"/>
    <w:rsid w:val="001C2F7F"/>
    <w:rsid w:val="001C3418"/>
    <w:rsid w:val="001C34E8"/>
    <w:rsid w:val="001C3949"/>
    <w:rsid w:val="001C3983"/>
    <w:rsid w:val="001C39B5"/>
    <w:rsid w:val="001C499B"/>
    <w:rsid w:val="001C4CE0"/>
    <w:rsid w:val="001C59DE"/>
    <w:rsid w:val="001C683D"/>
    <w:rsid w:val="001C6FF5"/>
    <w:rsid w:val="001C7A8F"/>
    <w:rsid w:val="001C7D18"/>
    <w:rsid w:val="001D03DE"/>
    <w:rsid w:val="001D1590"/>
    <w:rsid w:val="001D24BB"/>
    <w:rsid w:val="001D261E"/>
    <w:rsid w:val="001D34BF"/>
    <w:rsid w:val="001D382E"/>
    <w:rsid w:val="001D3CDC"/>
    <w:rsid w:val="001D47DF"/>
    <w:rsid w:val="001D608F"/>
    <w:rsid w:val="001D6781"/>
    <w:rsid w:val="001D6AE3"/>
    <w:rsid w:val="001E11B6"/>
    <w:rsid w:val="001E172D"/>
    <w:rsid w:val="001E216E"/>
    <w:rsid w:val="001E2423"/>
    <w:rsid w:val="001E2808"/>
    <w:rsid w:val="001E2884"/>
    <w:rsid w:val="001E37E8"/>
    <w:rsid w:val="001E3A40"/>
    <w:rsid w:val="001E3E08"/>
    <w:rsid w:val="001E4421"/>
    <w:rsid w:val="001E614B"/>
    <w:rsid w:val="001E625B"/>
    <w:rsid w:val="001E7409"/>
    <w:rsid w:val="001E7A34"/>
    <w:rsid w:val="001E7F4F"/>
    <w:rsid w:val="001F0B33"/>
    <w:rsid w:val="001F0D99"/>
    <w:rsid w:val="001F1218"/>
    <w:rsid w:val="001F1343"/>
    <w:rsid w:val="001F1802"/>
    <w:rsid w:val="001F1F64"/>
    <w:rsid w:val="001F20D8"/>
    <w:rsid w:val="001F26A9"/>
    <w:rsid w:val="001F2C7C"/>
    <w:rsid w:val="001F37B6"/>
    <w:rsid w:val="001F4E37"/>
    <w:rsid w:val="001F6495"/>
    <w:rsid w:val="001F67E7"/>
    <w:rsid w:val="001F67FC"/>
    <w:rsid w:val="001F692F"/>
    <w:rsid w:val="001F6AB8"/>
    <w:rsid w:val="001F6F61"/>
    <w:rsid w:val="00200043"/>
    <w:rsid w:val="0020137E"/>
    <w:rsid w:val="002016B4"/>
    <w:rsid w:val="00201D11"/>
    <w:rsid w:val="00201FAB"/>
    <w:rsid w:val="00202AD4"/>
    <w:rsid w:val="00202EE5"/>
    <w:rsid w:val="00203234"/>
    <w:rsid w:val="002034FA"/>
    <w:rsid w:val="00203814"/>
    <w:rsid w:val="00203E13"/>
    <w:rsid w:val="0020470A"/>
    <w:rsid w:val="002055CF"/>
    <w:rsid w:val="00205A5A"/>
    <w:rsid w:val="002062A1"/>
    <w:rsid w:val="002065FD"/>
    <w:rsid w:val="00206EAF"/>
    <w:rsid w:val="00206EDF"/>
    <w:rsid w:val="002074AE"/>
    <w:rsid w:val="00210A36"/>
    <w:rsid w:val="00211939"/>
    <w:rsid w:val="00212268"/>
    <w:rsid w:val="00212419"/>
    <w:rsid w:val="002125BD"/>
    <w:rsid w:val="002132AD"/>
    <w:rsid w:val="002138A3"/>
    <w:rsid w:val="0021390A"/>
    <w:rsid w:val="00214DBE"/>
    <w:rsid w:val="002151BE"/>
    <w:rsid w:val="00215753"/>
    <w:rsid w:val="00216564"/>
    <w:rsid w:val="00216F72"/>
    <w:rsid w:val="002173B9"/>
    <w:rsid w:val="00217A62"/>
    <w:rsid w:val="00220160"/>
    <w:rsid w:val="0022073C"/>
    <w:rsid w:val="00221138"/>
    <w:rsid w:val="00222ADB"/>
    <w:rsid w:val="002256BB"/>
    <w:rsid w:val="00227782"/>
    <w:rsid w:val="00230910"/>
    <w:rsid w:val="00232342"/>
    <w:rsid w:val="00233D28"/>
    <w:rsid w:val="00234F71"/>
    <w:rsid w:val="00235274"/>
    <w:rsid w:val="00235CE5"/>
    <w:rsid w:val="00235DAA"/>
    <w:rsid w:val="00236C6F"/>
    <w:rsid w:val="00237AC6"/>
    <w:rsid w:val="00241387"/>
    <w:rsid w:val="00241573"/>
    <w:rsid w:val="00241A32"/>
    <w:rsid w:val="00242007"/>
    <w:rsid w:val="00242371"/>
    <w:rsid w:val="0024254F"/>
    <w:rsid w:val="002434BA"/>
    <w:rsid w:val="00243EBB"/>
    <w:rsid w:val="00243EF2"/>
    <w:rsid w:val="00244A24"/>
    <w:rsid w:val="00245B90"/>
    <w:rsid w:val="00245D49"/>
    <w:rsid w:val="002473DC"/>
    <w:rsid w:val="00250240"/>
    <w:rsid w:val="00250393"/>
    <w:rsid w:val="00251369"/>
    <w:rsid w:val="002515B0"/>
    <w:rsid w:val="0025171B"/>
    <w:rsid w:val="0025258F"/>
    <w:rsid w:val="002532B1"/>
    <w:rsid w:val="00253E91"/>
    <w:rsid w:val="002543A6"/>
    <w:rsid w:val="00254F3B"/>
    <w:rsid w:val="00255C6B"/>
    <w:rsid w:val="002560F0"/>
    <w:rsid w:val="002566E0"/>
    <w:rsid w:val="00256A16"/>
    <w:rsid w:val="00256CC0"/>
    <w:rsid w:val="00256CC7"/>
    <w:rsid w:val="002614EB"/>
    <w:rsid w:val="00261628"/>
    <w:rsid w:val="002620E0"/>
    <w:rsid w:val="0026228C"/>
    <w:rsid w:val="00263A3E"/>
    <w:rsid w:val="00264867"/>
    <w:rsid w:val="0026497B"/>
    <w:rsid w:val="0026513C"/>
    <w:rsid w:val="00265D86"/>
    <w:rsid w:val="00265F77"/>
    <w:rsid w:val="00265F8D"/>
    <w:rsid w:val="00271274"/>
    <w:rsid w:val="002716AE"/>
    <w:rsid w:val="00271DC7"/>
    <w:rsid w:val="00272518"/>
    <w:rsid w:val="002736BE"/>
    <w:rsid w:val="00273743"/>
    <w:rsid w:val="00274B84"/>
    <w:rsid w:val="0028013A"/>
    <w:rsid w:val="00280F17"/>
    <w:rsid w:val="00280FBE"/>
    <w:rsid w:val="00280FE1"/>
    <w:rsid w:val="00281B26"/>
    <w:rsid w:val="0028215B"/>
    <w:rsid w:val="0028250C"/>
    <w:rsid w:val="002828DD"/>
    <w:rsid w:val="002832C5"/>
    <w:rsid w:val="002842DB"/>
    <w:rsid w:val="00284F9C"/>
    <w:rsid w:val="0028648E"/>
    <w:rsid w:val="002864DA"/>
    <w:rsid w:val="002867EF"/>
    <w:rsid w:val="002871A4"/>
    <w:rsid w:val="002912F4"/>
    <w:rsid w:val="00291CE8"/>
    <w:rsid w:val="002929A8"/>
    <w:rsid w:val="00292FB8"/>
    <w:rsid w:val="002933BB"/>
    <w:rsid w:val="002937D8"/>
    <w:rsid w:val="002938D7"/>
    <w:rsid w:val="00293983"/>
    <w:rsid w:val="002939DF"/>
    <w:rsid w:val="00293EA0"/>
    <w:rsid w:val="00293ED2"/>
    <w:rsid w:val="0029461F"/>
    <w:rsid w:val="002956F5"/>
    <w:rsid w:val="00296127"/>
    <w:rsid w:val="00296765"/>
    <w:rsid w:val="002973AE"/>
    <w:rsid w:val="002A1109"/>
    <w:rsid w:val="002A180F"/>
    <w:rsid w:val="002A2EAD"/>
    <w:rsid w:val="002A36B5"/>
    <w:rsid w:val="002A4277"/>
    <w:rsid w:val="002A4F8E"/>
    <w:rsid w:val="002A6161"/>
    <w:rsid w:val="002A7633"/>
    <w:rsid w:val="002B2010"/>
    <w:rsid w:val="002B282B"/>
    <w:rsid w:val="002B43EE"/>
    <w:rsid w:val="002B51DC"/>
    <w:rsid w:val="002B593E"/>
    <w:rsid w:val="002B6648"/>
    <w:rsid w:val="002B70C8"/>
    <w:rsid w:val="002B7DF9"/>
    <w:rsid w:val="002B7E37"/>
    <w:rsid w:val="002C079C"/>
    <w:rsid w:val="002C0C86"/>
    <w:rsid w:val="002C1053"/>
    <w:rsid w:val="002C25AD"/>
    <w:rsid w:val="002C2614"/>
    <w:rsid w:val="002C282A"/>
    <w:rsid w:val="002C29CC"/>
    <w:rsid w:val="002C3860"/>
    <w:rsid w:val="002C5C39"/>
    <w:rsid w:val="002D0985"/>
    <w:rsid w:val="002D12D0"/>
    <w:rsid w:val="002D1619"/>
    <w:rsid w:val="002D233B"/>
    <w:rsid w:val="002D29F4"/>
    <w:rsid w:val="002D304A"/>
    <w:rsid w:val="002D4584"/>
    <w:rsid w:val="002D4734"/>
    <w:rsid w:val="002D4771"/>
    <w:rsid w:val="002D606B"/>
    <w:rsid w:val="002D7D35"/>
    <w:rsid w:val="002D7D66"/>
    <w:rsid w:val="002E13D7"/>
    <w:rsid w:val="002E1D1C"/>
    <w:rsid w:val="002E301D"/>
    <w:rsid w:val="002E3763"/>
    <w:rsid w:val="002E395C"/>
    <w:rsid w:val="002E47A3"/>
    <w:rsid w:val="002E50F1"/>
    <w:rsid w:val="002E58AD"/>
    <w:rsid w:val="002E6EDF"/>
    <w:rsid w:val="002E7481"/>
    <w:rsid w:val="002E7C18"/>
    <w:rsid w:val="002F0582"/>
    <w:rsid w:val="002F05C8"/>
    <w:rsid w:val="002F0AF4"/>
    <w:rsid w:val="002F199B"/>
    <w:rsid w:val="002F1F92"/>
    <w:rsid w:val="002F215B"/>
    <w:rsid w:val="002F2D04"/>
    <w:rsid w:val="002F3AE7"/>
    <w:rsid w:val="002F3DBE"/>
    <w:rsid w:val="002F4466"/>
    <w:rsid w:val="002F4B57"/>
    <w:rsid w:val="002F4E6B"/>
    <w:rsid w:val="002F5BDF"/>
    <w:rsid w:val="002F5FF0"/>
    <w:rsid w:val="002F6621"/>
    <w:rsid w:val="002F69F9"/>
    <w:rsid w:val="00300552"/>
    <w:rsid w:val="00300907"/>
    <w:rsid w:val="00301409"/>
    <w:rsid w:val="0030195B"/>
    <w:rsid w:val="003025C6"/>
    <w:rsid w:val="0030294A"/>
    <w:rsid w:val="003039C1"/>
    <w:rsid w:val="00303C5D"/>
    <w:rsid w:val="0030540E"/>
    <w:rsid w:val="00305756"/>
    <w:rsid w:val="00305E5B"/>
    <w:rsid w:val="00306425"/>
    <w:rsid w:val="00306E55"/>
    <w:rsid w:val="00307BCE"/>
    <w:rsid w:val="00310126"/>
    <w:rsid w:val="003107BB"/>
    <w:rsid w:val="00310970"/>
    <w:rsid w:val="003110CD"/>
    <w:rsid w:val="003121A7"/>
    <w:rsid w:val="00312690"/>
    <w:rsid w:val="00312B03"/>
    <w:rsid w:val="0031372D"/>
    <w:rsid w:val="003142BD"/>
    <w:rsid w:val="00314303"/>
    <w:rsid w:val="00314861"/>
    <w:rsid w:val="003167F9"/>
    <w:rsid w:val="003206D9"/>
    <w:rsid w:val="00321197"/>
    <w:rsid w:val="00321DF9"/>
    <w:rsid w:val="0032200B"/>
    <w:rsid w:val="003223E5"/>
    <w:rsid w:val="003227C6"/>
    <w:rsid w:val="003227F1"/>
    <w:rsid w:val="00323030"/>
    <w:rsid w:val="003230AF"/>
    <w:rsid w:val="003242E6"/>
    <w:rsid w:val="003247A9"/>
    <w:rsid w:val="00324CD1"/>
    <w:rsid w:val="0032618A"/>
    <w:rsid w:val="0032633C"/>
    <w:rsid w:val="00327972"/>
    <w:rsid w:val="00327F8E"/>
    <w:rsid w:val="00330904"/>
    <w:rsid w:val="00330C1A"/>
    <w:rsid w:val="0033143E"/>
    <w:rsid w:val="0033239B"/>
    <w:rsid w:val="0033427A"/>
    <w:rsid w:val="003358D7"/>
    <w:rsid w:val="00335BD3"/>
    <w:rsid w:val="00336600"/>
    <w:rsid w:val="0033725C"/>
    <w:rsid w:val="0033784C"/>
    <w:rsid w:val="00341394"/>
    <w:rsid w:val="00341C23"/>
    <w:rsid w:val="00341FC9"/>
    <w:rsid w:val="00342107"/>
    <w:rsid w:val="00342652"/>
    <w:rsid w:val="003426D0"/>
    <w:rsid w:val="00342DB4"/>
    <w:rsid w:val="003435D0"/>
    <w:rsid w:val="00343633"/>
    <w:rsid w:val="003446B1"/>
    <w:rsid w:val="00344D9C"/>
    <w:rsid w:val="003450CE"/>
    <w:rsid w:val="00345D73"/>
    <w:rsid w:val="0034608A"/>
    <w:rsid w:val="003468F6"/>
    <w:rsid w:val="00346AF5"/>
    <w:rsid w:val="0034708D"/>
    <w:rsid w:val="003471FE"/>
    <w:rsid w:val="003503D1"/>
    <w:rsid w:val="00350BD4"/>
    <w:rsid w:val="00351641"/>
    <w:rsid w:val="00352599"/>
    <w:rsid w:val="0035263E"/>
    <w:rsid w:val="00352FC2"/>
    <w:rsid w:val="00353659"/>
    <w:rsid w:val="00353E37"/>
    <w:rsid w:val="00355247"/>
    <w:rsid w:val="0035524A"/>
    <w:rsid w:val="0035545D"/>
    <w:rsid w:val="0035562F"/>
    <w:rsid w:val="00356093"/>
    <w:rsid w:val="003561C0"/>
    <w:rsid w:val="003578AD"/>
    <w:rsid w:val="00357C58"/>
    <w:rsid w:val="003605AF"/>
    <w:rsid w:val="00360A7E"/>
    <w:rsid w:val="003610CB"/>
    <w:rsid w:val="003624D7"/>
    <w:rsid w:val="003625CA"/>
    <w:rsid w:val="0036285F"/>
    <w:rsid w:val="0036447D"/>
    <w:rsid w:val="003644C6"/>
    <w:rsid w:val="00364676"/>
    <w:rsid w:val="00364A25"/>
    <w:rsid w:val="00364F08"/>
    <w:rsid w:val="00364FDB"/>
    <w:rsid w:val="0036549E"/>
    <w:rsid w:val="00366805"/>
    <w:rsid w:val="0036708B"/>
    <w:rsid w:val="00367569"/>
    <w:rsid w:val="0036770F"/>
    <w:rsid w:val="00367974"/>
    <w:rsid w:val="00367A8D"/>
    <w:rsid w:val="00367E37"/>
    <w:rsid w:val="003702ED"/>
    <w:rsid w:val="0037041B"/>
    <w:rsid w:val="003706BE"/>
    <w:rsid w:val="0037082A"/>
    <w:rsid w:val="00370F60"/>
    <w:rsid w:val="00371289"/>
    <w:rsid w:val="003720FD"/>
    <w:rsid w:val="003725A1"/>
    <w:rsid w:val="00373752"/>
    <w:rsid w:val="00373D73"/>
    <w:rsid w:val="00374D20"/>
    <w:rsid w:val="00375BBB"/>
    <w:rsid w:val="00376AB4"/>
    <w:rsid w:val="00376B4D"/>
    <w:rsid w:val="00376D57"/>
    <w:rsid w:val="00376FAE"/>
    <w:rsid w:val="0037703D"/>
    <w:rsid w:val="003776AA"/>
    <w:rsid w:val="0038134C"/>
    <w:rsid w:val="00384571"/>
    <w:rsid w:val="003853E8"/>
    <w:rsid w:val="003858BB"/>
    <w:rsid w:val="00386893"/>
    <w:rsid w:val="003868A2"/>
    <w:rsid w:val="00386CC0"/>
    <w:rsid w:val="003870AA"/>
    <w:rsid w:val="003875BC"/>
    <w:rsid w:val="00387744"/>
    <w:rsid w:val="003907FC"/>
    <w:rsid w:val="0039105F"/>
    <w:rsid w:val="0039269F"/>
    <w:rsid w:val="00392A5B"/>
    <w:rsid w:val="003935D0"/>
    <w:rsid w:val="00393DEE"/>
    <w:rsid w:val="0039417A"/>
    <w:rsid w:val="00394FD7"/>
    <w:rsid w:val="00395260"/>
    <w:rsid w:val="00397624"/>
    <w:rsid w:val="00397730"/>
    <w:rsid w:val="00397990"/>
    <w:rsid w:val="00397A77"/>
    <w:rsid w:val="003A06D4"/>
    <w:rsid w:val="003A178B"/>
    <w:rsid w:val="003A2531"/>
    <w:rsid w:val="003A513E"/>
    <w:rsid w:val="003A5E9E"/>
    <w:rsid w:val="003A6D70"/>
    <w:rsid w:val="003A6EDC"/>
    <w:rsid w:val="003A7F0F"/>
    <w:rsid w:val="003B02A2"/>
    <w:rsid w:val="003B16C0"/>
    <w:rsid w:val="003B1F86"/>
    <w:rsid w:val="003B2725"/>
    <w:rsid w:val="003B2CDB"/>
    <w:rsid w:val="003B3E15"/>
    <w:rsid w:val="003B4AE6"/>
    <w:rsid w:val="003B5821"/>
    <w:rsid w:val="003B5E88"/>
    <w:rsid w:val="003B665A"/>
    <w:rsid w:val="003B7E71"/>
    <w:rsid w:val="003C18A6"/>
    <w:rsid w:val="003C19E1"/>
    <w:rsid w:val="003C1C5E"/>
    <w:rsid w:val="003C2A8B"/>
    <w:rsid w:val="003C2E1E"/>
    <w:rsid w:val="003C3DFF"/>
    <w:rsid w:val="003C4627"/>
    <w:rsid w:val="003C50FD"/>
    <w:rsid w:val="003C5215"/>
    <w:rsid w:val="003C5913"/>
    <w:rsid w:val="003C6001"/>
    <w:rsid w:val="003C665A"/>
    <w:rsid w:val="003C6C86"/>
    <w:rsid w:val="003C6C9C"/>
    <w:rsid w:val="003C74C7"/>
    <w:rsid w:val="003D00F4"/>
    <w:rsid w:val="003D054E"/>
    <w:rsid w:val="003D0E62"/>
    <w:rsid w:val="003D31BB"/>
    <w:rsid w:val="003D4216"/>
    <w:rsid w:val="003D42D6"/>
    <w:rsid w:val="003D4411"/>
    <w:rsid w:val="003D4641"/>
    <w:rsid w:val="003D4E0A"/>
    <w:rsid w:val="003D5E90"/>
    <w:rsid w:val="003D68D4"/>
    <w:rsid w:val="003E0BF8"/>
    <w:rsid w:val="003E0DE3"/>
    <w:rsid w:val="003E1D01"/>
    <w:rsid w:val="003E437D"/>
    <w:rsid w:val="003E579A"/>
    <w:rsid w:val="003E681F"/>
    <w:rsid w:val="003E6C1A"/>
    <w:rsid w:val="003E7A25"/>
    <w:rsid w:val="003F03C8"/>
    <w:rsid w:val="003F11C6"/>
    <w:rsid w:val="003F2110"/>
    <w:rsid w:val="003F29DD"/>
    <w:rsid w:val="003F382D"/>
    <w:rsid w:val="003F5A61"/>
    <w:rsid w:val="00400112"/>
    <w:rsid w:val="004007DA"/>
    <w:rsid w:val="00400B8F"/>
    <w:rsid w:val="004012DC"/>
    <w:rsid w:val="00401398"/>
    <w:rsid w:val="00401E96"/>
    <w:rsid w:val="00402AF9"/>
    <w:rsid w:val="004036E4"/>
    <w:rsid w:val="004038F9"/>
    <w:rsid w:val="004041D7"/>
    <w:rsid w:val="0040428F"/>
    <w:rsid w:val="0040594F"/>
    <w:rsid w:val="00405C08"/>
    <w:rsid w:val="0040640A"/>
    <w:rsid w:val="004067EC"/>
    <w:rsid w:val="00406DB5"/>
    <w:rsid w:val="00407804"/>
    <w:rsid w:val="00407B2A"/>
    <w:rsid w:val="00410016"/>
    <w:rsid w:val="00410710"/>
    <w:rsid w:val="00410729"/>
    <w:rsid w:val="00411386"/>
    <w:rsid w:val="00411E60"/>
    <w:rsid w:val="004120E1"/>
    <w:rsid w:val="00412D82"/>
    <w:rsid w:val="00412D90"/>
    <w:rsid w:val="004140C5"/>
    <w:rsid w:val="0041422C"/>
    <w:rsid w:val="0041440D"/>
    <w:rsid w:val="00415767"/>
    <w:rsid w:val="004159CC"/>
    <w:rsid w:val="00415B6F"/>
    <w:rsid w:val="00415FAF"/>
    <w:rsid w:val="00416548"/>
    <w:rsid w:val="004169DF"/>
    <w:rsid w:val="00416AC9"/>
    <w:rsid w:val="00416C61"/>
    <w:rsid w:val="004200CD"/>
    <w:rsid w:val="004202B3"/>
    <w:rsid w:val="00420300"/>
    <w:rsid w:val="004209A0"/>
    <w:rsid w:val="00423185"/>
    <w:rsid w:val="0042336D"/>
    <w:rsid w:val="00423F64"/>
    <w:rsid w:val="0042457B"/>
    <w:rsid w:val="00425244"/>
    <w:rsid w:val="00425C24"/>
    <w:rsid w:val="004263A8"/>
    <w:rsid w:val="00426750"/>
    <w:rsid w:val="00427A54"/>
    <w:rsid w:val="0043063A"/>
    <w:rsid w:val="00430970"/>
    <w:rsid w:val="0043099C"/>
    <w:rsid w:val="00430E7B"/>
    <w:rsid w:val="0043182E"/>
    <w:rsid w:val="00432C41"/>
    <w:rsid w:val="004334FD"/>
    <w:rsid w:val="0043370A"/>
    <w:rsid w:val="00433F00"/>
    <w:rsid w:val="00433FCE"/>
    <w:rsid w:val="004341A0"/>
    <w:rsid w:val="00435352"/>
    <w:rsid w:val="004360E8"/>
    <w:rsid w:val="00437905"/>
    <w:rsid w:val="00437910"/>
    <w:rsid w:val="00437CF0"/>
    <w:rsid w:val="00440087"/>
    <w:rsid w:val="0044035A"/>
    <w:rsid w:val="0044064E"/>
    <w:rsid w:val="004415AE"/>
    <w:rsid w:val="00441E49"/>
    <w:rsid w:val="00442474"/>
    <w:rsid w:val="00442FF6"/>
    <w:rsid w:val="004433D3"/>
    <w:rsid w:val="00443F8C"/>
    <w:rsid w:val="0044576D"/>
    <w:rsid w:val="004462DE"/>
    <w:rsid w:val="00446781"/>
    <w:rsid w:val="004467D9"/>
    <w:rsid w:val="00446C8A"/>
    <w:rsid w:val="00446FCB"/>
    <w:rsid w:val="00447100"/>
    <w:rsid w:val="00447BC3"/>
    <w:rsid w:val="0045011D"/>
    <w:rsid w:val="00450257"/>
    <w:rsid w:val="00451381"/>
    <w:rsid w:val="0045157D"/>
    <w:rsid w:val="00453968"/>
    <w:rsid w:val="00454065"/>
    <w:rsid w:val="00454DFE"/>
    <w:rsid w:val="004550C1"/>
    <w:rsid w:val="0045522F"/>
    <w:rsid w:val="004553C9"/>
    <w:rsid w:val="004557B4"/>
    <w:rsid w:val="00456F49"/>
    <w:rsid w:val="00457974"/>
    <w:rsid w:val="00457EAE"/>
    <w:rsid w:val="00460982"/>
    <w:rsid w:val="00460E80"/>
    <w:rsid w:val="00461273"/>
    <w:rsid w:val="00461C8B"/>
    <w:rsid w:val="00461FE0"/>
    <w:rsid w:val="0046229D"/>
    <w:rsid w:val="0046239E"/>
    <w:rsid w:val="004646F8"/>
    <w:rsid w:val="00464B9D"/>
    <w:rsid w:val="004653BA"/>
    <w:rsid w:val="0046638F"/>
    <w:rsid w:val="00466F61"/>
    <w:rsid w:val="00467C54"/>
    <w:rsid w:val="00470213"/>
    <w:rsid w:val="00470B44"/>
    <w:rsid w:val="0047265E"/>
    <w:rsid w:val="00473823"/>
    <w:rsid w:val="00473EBF"/>
    <w:rsid w:val="00475311"/>
    <w:rsid w:val="0047559C"/>
    <w:rsid w:val="004755AE"/>
    <w:rsid w:val="00476872"/>
    <w:rsid w:val="004768BE"/>
    <w:rsid w:val="0047750D"/>
    <w:rsid w:val="00477F73"/>
    <w:rsid w:val="004800E7"/>
    <w:rsid w:val="0048083C"/>
    <w:rsid w:val="004812B4"/>
    <w:rsid w:val="004813FD"/>
    <w:rsid w:val="0048267E"/>
    <w:rsid w:val="0048355A"/>
    <w:rsid w:val="0048393B"/>
    <w:rsid w:val="00483F7A"/>
    <w:rsid w:val="00484ECD"/>
    <w:rsid w:val="00484FD7"/>
    <w:rsid w:val="00485B1A"/>
    <w:rsid w:val="004920EE"/>
    <w:rsid w:val="004926DF"/>
    <w:rsid w:val="00492C11"/>
    <w:rsid w:val="00492D7E"/>
    <w:rsid w:val="004937E9"/>
    <w:rsid w:val="00493DBB"/>
    <w:rsid w:val="004950E9"/>
    <w:rsid w:val="00495248"/>
    <w:rsid w:val="004956EB"/>
    <w:rsid w:val="00495CDC"/>
    <w:rsid w:val="00495DA9"/>
    <w:rsid w:val="00496210"/>
    <w:rsid w:val="00496287"/>
    <w:rsid w:val="004964AC"/>
    <w:rsid w:val="00496819"/>
    <w:rsid w:val="00496E44"/>
    <w:rsid w:val="00496EC6"/>
    <w:rsid w:val="00497090"/>
    <w:rsid w:val="004970EE"/>
    <w:rsid w:val="004973B1"/>
    <w:rsid w:val="00497C4E"/>
    <w:rsid w:val="004A0424"/>
    <w:rsid w:val="004A0D1F"/>
    <w:rsid w:val="004A1DCE"/>
    <w:rsid w:val="004A2F19"/>
    <w:rsid w:val="004A47F1"/>
    <w:rsid w:val="004A6087"/>
    <w:rsid w:val="004A6095"/>
    <w:rsid w:val="004A62D2"/>
    <w:rsid w:val="004A6ACF"/>
    <w:rsid w:val="004A7E69"/>
    <w:rsid w:val="004B0963"/>
    <w:rsid w:val="004B1B35"/>
    <w:rsid w:val="004B1E75"/>
    <w:rsid w:val="004B340F"/>
    <w:rsid w:val="004B468A"/>
    <w:rsid w:val="004B568D"/>
    <w:rsid w:val="004B652A"/>
    <w:rsid w:val="004B6A72"/>
    <w:rsid w:val="004B6EEA"/>
    <w:rsid w:val="004B70A2"/>
    <w:rsid w:val="004B719C"/>
    <w:rsid w:val="004B7AA9"/>
    <w:rsid w:val="004C0A00"/>
    <w:rsid w:val="004C1148"/>
    <w:rsid w:val="004C2219"/>
    <w:rsid w:val="004C2F91"/>
    <w:rsid w:val="004C3257"/>
    <w:rsid w:val="004C38A4"/>
    <w:rsid w:val="004C408D"/>
    <w:rsid w:val="004C4EC3"/>
    <w:rsid w:val="004C5624"/>
    <w:rsid w:val="004C5EB0"/>
    <w:rsid w:val="004C6576"/>
    <w:rsid w:val="004C68E9"/>
    <w:rsid w:val="004C6B64"/>
    <w:rsid w:val="004C6F9E"/>
    <w:rsid w:val="004C736E"/>
    <w:rsid w:val="004D032A"/>
    <w:rsid w:val="004D0F7F"/>
    <w:rsid w:val="004D16F7"/>
    <w:rsid w:val="004D1A3A"/>
    <w:rsid w:val="004D206F"/>
    <w:rsid w:val="004D2814"/>
    <w:rsid w:val="004D2D65"/>
    <w:rsid w:val="004D38C3"/>
    <w:rsid w:val="004D3AE2"/>
    <w:rsid w:val="004D3C53"/>
    <w:rsid w:val="004D6D58"/>
    <w:rsid w:val="004E0937"/>
    <w:rsid w:val="004E2008"/>
    <w:rsid w:val="004E2C8F"/>
    <w:rsid w:val="004E3910"/>
    <w:rsid w:val="004E4188"/>
    <w:rsid w:val="004E52B5"/>
    <w:rsid w:val="004E53F4"/>
    <w:rsid w:val="004E540C"/>
    <w:rsid w:val="004E5687"/>
    <w:rsid w:val="004E5C80"/>
    <w:rsid w:val="004E6764"/>
    <w:rsid w:val="004E6C61"/>
    <w:rsid w:val="004E6D78"/>
    <w:rsid w:val="004F00B2"/>
    <w:rsid w:val="004F060C"/>
    <w:rsid w:val="004F12B9"/>
    <w:rsid w:val="004F2076"/>
    <w:rsid w:val="004F2A1C"/>
    <w:rsid w:val="004F31BA"/>
    <w:rsid w:val="004F3ABF"/>
    <w:rsid w:val="004F3B02"/>
    <w:rsid w:val="004F4462"/>
    <w:rsid w:val="004F4FA6"/>
    <w:rsid w:val="004F6BE8"/>
    <w:rsid w:val="004F72EF"/>
    <w:rsid w:val="004F74E7"/>
    <w:rsid w:val="00500333"/>
    <w:rsid w:val="005007D8"/>
    <w:rsid w:val="00500B33"/>
    <w:rsid w:val="00503899"/>
    <w:rsid w:val="005047DC"/>
    <w:rsid w:val="00504985"/>
    <w:rsid w:val="005050EC"/>
    <w:rsid w:val="00506426"/>
    <w:rsid w:val="0050676E"/>
    <w:rsid w:val="00506C8D"/>
    <w:rsid w:val="00507A72"/>
    <w:rsid w:val="00511A38"/>
    <w:rsid w:val="0051208A"/>
    <w:rsid w:val="00512486"/>
    <w:rsid w:val="00512916"/>
    <w:rsid w:val="0051325A"/>
    <w:rsid w:val="005134DF"/>
    <w:rsid w:val="005137B7"/>
    <w:rsid w:val="00514682"/>
    <w:rsid w:val="00514887"/>
    <w:rsid w:val="005158CA"/>
    <w:rsid w:val="00516B46"/>
    <w:rsid w:val="005171DC"/>
    <w:rsid w:val="0051749B"/>
    <w:rsid w:val="005175D6"/>
    <w:rsid w:val="005214DC"/>
    <w:rsid w:val="005216A2"/>
    <w:rsid w:val="00521752"/>
    <w:rsid w:val="00522095"/>
    <w:rsid w:val="0052221B"/>
    <w:rsid w:val="00522273"/>
    <w:rsid w:val="00522A5C"/>
    <w:rsid w:val="00522E6F"/>
    <w:rsid w:val="0052465B"/>
    <w:rsid w:val="00524859"/>
    <w:rsid w:val="00524B0A"/>
    <w:rsid w:val="00524CDD"/>
    <w:rsid w:val="005251AF"/>
    <w:rsid w:val="00530588"/>
    <w:rsid w:val="005306EF"/>
    <w:rsid w:val="00532903"/>
    <w:rsid w:val="00533010"/>
    <w:rsid w:val="0053369D"/>
    <w:rsid w:val="0053492B"/>
    <w:rsid w:val="00536306"/>
    <w:rsid w:val="00537100"/>
    <w:rsid w:val="00537D04"/>
    <w:rsid w:val="00540A28"/>
    <w:rsid w:val="005420B5"/>
    <w:rsid w:val="00543E9E"/>
    <w:rsid w:val="0054435C"/>
    <w:rsid w:val="005452E4"/>
    <w:rsid w:val="0054701F"/>
    <w:rsid w:val="00547BCE"/>
    <w:rsid w:val="00547EF5"/>
    <w:rsid w:val="005506CF"/>
    <w:rsid w:val="00550AE0"/>
    <w:rsid w:val="005514FB"/>
    <w:rsid w:val="00551651"/>
    <w:rsid w:val="00551EDB"/>
    <w:rsid w:val="0055311D"/>
    <w:rsid w:val="0055432B"/>
    <w:rsid w:val="00554CFA"/>
    <w:rsid w:val="00555B5C"/>
    <w:rsid w:val="00556F1F"/>
    <w:rsid w:val="00556F7C"/>
    <w:rsid w:val="00561FA5"/>
    <w:rsid w:val="00562042"/>
    <w:rsid w:val="005627F9"/>
    <w:rsid w:val="0056290C"/>
    <w:rsid w:val="005634A2"/>
    <w:rsid w:val="00564B75"/>
    <w:rsid w:val="00565A99"/>
    <w:rsid w:val="00566AA4"/>
    <w:rsid w:val="00566CE5"/>
    <w:rsid w:val="00566D71"/>
    <w:rsid w:val="0056760E"/>
    <w:rsid w:val="00567854"/>
    <w:rsid w:val="00567C20"/>
    <w:rsid w:val="005700CC"/>
    <w:rsid w:val="005704B4"/>
    <w:rsid w:val="00570C40"/>
    <w:rsid w:val="00571ACC"/>
    <w:rsid w:val="005737EA"/>
    <w:rsid w:val="0057602B"/>
    <w:rsid w:val="00576BB2"/>
    <w:rsid w:val="005801BF"/>
    <w:rsid w:val="005802EF"/>
    <w:rsid w:val="00580829"/>
    <w:rsid w:val="00580CA5"/>
    <w:rsid w:val="005812C7"/>
    <w:rsid w:val="0058148E"/>
    <w:rsid w:val="00582E85"/>
    <w:rsid w:val="00583DE2"/>
    <w:rsid w:val="00583F86"/>
    <w:rsid w:val="00584335"/>
    <w:rsid w:val="00585BFA"/>
    <w:rsid w:val="00590208"/>
    <w:rsid w:val="00590F83"/>
    <w:rsid w:val="005910B5"/>
    <w:rsid w:val="00591530"/>
    <w:rsid w:val="00591FE7"/>
    <w:rsid w:val="0059260F"/>
    <w:rsid w:val="00594205"/>
    <w:rsid w:val="005953A6"/>
    <w:rsid w:val="0059562A"/>
    <w:rsid w:val="00596C54"/>
    <w:rsid w:val="00596FD7"/>
    <w:rsid w:val="0059761B"/>
    <w:rsid w:val="005A0B70"/>
    <w:rsid w:val="005A0D85"/>
    <w:rsid w:val="005A0E66"/>
    <w:rsid w:val="005A1CCF"/>
    <w:rsid w:val="005A1E01"/>
    <w:rsid w:val="005A2A47"/>
    <w:rsid w:val="005A4445"/>
    <w:rsid w:val="005A6118"/>
    <w:rsid w:val="005A64DA"/>
    <w:rsid w:val="005A73F2"/>
    <w:rsid w:val="005A743D"/>
    <w:rsid w:val="005A758A"/>
    <w:rsid w:val="005A770E"/>
    <w:rsid w:val="005B01CB"/>
    <w:rsid w:val="005B159A"/>
    <w:rsid w:val="005B1731"/>
    <w:rsid w:val="005B2A19"/>
    <w:rsid w:val="005B4E1E"/>
    <w:rsid w:val="005B4E3E"/>
    <w:rsid w:val="005B6121"/>
    <w:rsid w:val="005B665D"/>
    <w:rsid w:val="005B67FA"/>
    <w:rsid w:val="005B6BF2"/>
    <w:rsid w:val="005B6DAF"/>
    <w:rsid w:val="005C0176"/>
    <w:rsid w:val="005C07E1"/>
    <w:rsid w:val="005C129B"/>
    <w:rsid w:val="005C1D83"/>
    <w:rsid w:val="005C1EC1"/>
    <w:rsid w:val="005C26F9"/>
    <w:rsid w:val="005C3088"/>
    <w:rsid w:val="005C314A"/>
    <w:rsid w:val="005C5524"/>
    <w:rsid w:val="005C666A"/>
    <w:rsid w:val="005C687B"/>
    <w:rsid w:val="005C7763"/>
    <w:rsid w:val="005C7B59"/>
    <w:rsid w:val="005D3AEF"/>
    <w:rsid w:val="005D427B"/>
    <w:rsid w:val="005D4331"/>
    <w:rsid w:val="005D45FD"/>
    <w:rsid w:val="005D4D64"/>
    <w:rsid w:val="005D4F5C"/>
    <w:rsid w:val="005D5591"/>
    <w:rsid w:val="005D6146"/>
    <w:rsid w:val="005D7976"/>
    <w:rsid w:val="005E0156"/>
    <w:rsid w:val="005E0262"/>
    <w:rsid w:val="005E04C8"/>
    <w:rsid w:val="005E09CB"/>
    <w:rsid w:val="005E1A6C"/>
    <w:rsid w:val="005E20FC"/>
    <w:rsid w:val="005E24EF"/>
    <w:rsid w:val="005E2851"/>
    <w:rsid w:val="005E2ACA"/>
    <w:rsid w:val="005E3697"/>
    <w:rsid w:val="005E4F7A"/>
    <w:rsid w:val="005E5403"/>
    <w:rsid w:val="005E5753"/>
    <w:rsid w:val="005E650E"/>
    <w:rsid w:val="005E6CAD"/>
    <w:rsid w:val="005E74BF"/>
    <w:rsid w:val="005F177E"/>
    <w:rsid w:val="005F1882"/>
    <w:rsid w:val="005F262E"/>
    <w:rsid w:val="005F2D97"/>
    <w:rsid w:val="005F3F65"/>
    <w:rsid w:val="005F4503"/>
    <w:rsid w:val="005F450E"/>
    <w:rsid w:val="005F49D4"/>
    <w:rsid w:val="005F558C"/>
    <w:rsid w:val="00600C31"/>
    <w:rsid w:val="00600F7C"/>
    <w:rsid w:val="006010FE"/>
    <w:rsid w:val="00601279"/>
    <w:rsid w:val="006014A9"/>
    <w:rsid w:val="006022A6"/>
    <w:rsid w:val="00602724"/>
    <w:rsid w:val="00602F93"/>
    <w:rsid w:val="00604E2B"/>
    <w:rsid w:val="00605146"/>
    <w:rsid w:val="006052DD"/>
    <w:rsid w:val="006055D8"/>
    <w:rsid w:val="006062B4"/>
    <w:rsid w:val="0060638F"/>
    <w:rsid w:val="00606694"/>
    <w:rsid w:val="00606B35"/>
    <w:rsid w:val="00606BD2"/>
    <w:rsid w:val="00610058"/>
    <w:rsid w:val="006106EB"/>
    <w:rsid w:val="00610829"/>
    <w:rsid w:val="0061091E"/>
    <w:rsid w:val="00610AA2"/>
    <w:rsid w:val="0061174C"/>
    <w:rsid w:val="0061255E"/>
    <w:rsid w:val="00612E75"/>
    <w:rsid w:val="0061319F"/>
    <w:rsid w:val="00613739"/>
    <w:rsid w:val="0061419A"/>
    <w:rsid w:val="006143AA"/>
    <w:rsid w:val="006146E3"/>
    <w:rsid w:val="00616379"/>
    <w:rsid w:val="00616F39"/>
    <w:rsid w:val="006178A7"/>
    <w:rsid w:val="00620607"/>
    <w:rsid w:val="00621857"/>
    <w:rsid w:val="00621F7E"/>
    <w:rsid w:val="00622D77"/>
    <w:rsid w:val="006238F2"/>
    <w:rsid w:val="00623E4F"/>
    <w:rsid w:val="00623F86"/>
    <w:rsid w:val="0062454F"/>
    <w:rsid w:val="00624A25"/>
    <w:rsid w:val="00624FFC"/>
    <w:rsid w:val="00625170"/>
    <w:rsid w:val="0062650F"/>
    <w:rsid w:val="006269B6"/>
    <w:rsid w:val="00626AA3"/>
    <w:rsid w:val="00627EB4"/>
    <w:rsid w:val="00627F34"/>
    <w:rsid w:val="006307E8"/>
    <w:rsid w:val="00630B06"/>
    <w:rsid w:val="00630B76"/>
    <w:rsid w:val="00631BEB"/>
    <w:rsid w:val="00632274"/>
    <w:rsid w:val="0063227D"/>
    <w:rsid w:val="0063316C"/>
    <w:rsid w:val="00633D05"/>
    <w:rsid w:val="00634167"/>
    <w:rsid w:val="006349B4"/>
    <w:rsid w:val="00635032"/>
    <w:rsid w:val="00635A21"/>
    <w:rsid w:val="0063630D"/>
    <w:rsid w:val="00636B18"/>
    <w:rsid w:val="00637C46"/>
    <w:rsid w:val="00637CA1"/>
    <w:rsid w:val="0064132B"/>
    <w:rsid w:val="0064210E"/>
    <w:rsid w:val="0064225A"/>
    <w:rsid w:val="0064267B"/>
    <w:rsid w:val="00644868"/>
    <w:rsid w:val="00645204"/>
    <w:rsid w:val="0064531F"/>
    <w:rsid w:val="00645799"/>
    <w:rsid w:val="006460EE"/>
    <w:rsid w:val="00647626"/>
    <w:rsid w:val="00647E03"/>
    <w:rsid w:val="00647FBE"/>
    <w:rsid w:val="00650B8E"/>
    <w:rsid w:val="00651A35"/>
    <w:rsid w:val="00651EC2"/>
    <w:rsid w:val="006524C5"/>
    <w:rsid w:val="00652E04"/>
    <w:rsid w:val="00653035"/>
    <w:rsid w:val="006542B7"/>
    <w:rsid w:val="0065497D"/>
    <w:rsid w:val="006552B4"/>
    <w:rsid w:val="006559CB"/>
    <w:rsid w:val="00655B6D"/>
    <w:rsid w:val="00655DF2"/>
    <w:rsid w:val="00656270"/>
    <w:rsid w:val="00656362"/>
    <w:rsid w:val="00657372"/>
    <w:rsid w:val="0065748E"/>
    <w:rsid w:val="00657B3C"/>
    <w:rsid w:val="00660024"/>
    <w:rsid w:val="00662092"/>
    <w:rsid w:val="006627A1"/>
    <w:rsid w:val="00662A84"/>
    <w:rsid w:val="00663D07"/>
    <w:rsid w:val="00664055"/>
    <w:rsid w:val="006640F4"/>
    <w:rsid w:val="00665A03"/>
    <w:rsid w:val="00665B33"/>
    <w:rsid w:val="0066660E"/>
    <w:rsid w:val="00666848"/>
    <w:rsid w:val="006678D0"/>
    <w:rsid w:val="00667FC2"/>
    <w:rsid w:val="00670AFD"/>
    <w:rsid w:val="00670B46"/>
    <w:rsid w:val="00670E1D"/>
    <w:rsid w:val="0067121F"/>
    <w:rsid w:val="0067262E"/>
    <w:rsid w:val="0067292A"/>
    <w:rsid w:val="00674A16"/>
    <w:rsid w:val="00674F49"/>
    <w:rsid w:val="00674FF6"/>
    <w:rsid w:val="006759F4"/>
    <w:rsid w:val="006763CD"/>
    <w:rsid w:val="00676AA6"/>
    <w:rsid w:val="00676C47"/>
    <w:rsid w:val="006802E6"/>
    <w:rsid w:val="0068119A"/>
    <w:rsid w:val="00683AF3"/>
    <w:rsid w:val="00684C4D"/>
    <w:rsid w:val="00685141"/>
    <w:rsid w:val="0068519A"/>
    <w:rsid w:val="006855AC"/>
    <w:rsid w:val="00687FAE"/>
    <w:rsid w:val="006900CB"/>
    <w:rsid w:val="006908F8"/>
    <w:rsid w:val="006909CF"/>
    <w:rsid w:val="0069168C"/>
    <w:rsid w:val="00691E10"/>
    <w:rsid w:val="006926C5"/>
    <w:rsid w:val="00692DB6"/>
    <w:rsid w:val="00692FF1"/>
    <w:rsid w:val="00693C68"/>
    <w:rsid w:val="00694066"/>
    <w:rsid w:val="00694257"/>
    <w:rsid w:val="0069428B"/>
    <w:rsid w:val="00694C8B"/>
    <w:rsid w:val="00696270"/>
    <w:rsid w:val="0069751E"/>
    <w:rsid w:val="00697531"/>
    <w:rsid w:val="0069772D"/>
    <w:rsid w:val="006A0481"/>
    <w:rsid w:val="006A265A"/>
    <w:rsid w:val="006A2B57"/>
    <w:rsid w:val="006A46A5"/>
    <w:rsid w:val="006A495C"/>
    <w:rsid w:val="006A4D1F"/>
    <w:rsid w:val="006A4ED5"/>
    <w:rsid w:val="006A62B8"/>
    <w:rsid w:val="006A79AE"/>
    <w:rsid w:val="006A7A70"/>
    <w:rsid w:val="006A7E1E"/>
    <w:rsid w:val="006B0E18"/>
    <w:rsid w:val="006B251E"/>
    <w:rsid w:val="006B46B8"/>
    <w:rsid w:val="006B4C0A"/>
    <w:rsid w:val="006B5718"/>
    <w:rsid w:val="006B5F51"/>
    <w:rsid w:val="006B6AAF"/>
    <w:rsid w:val="006B73A0"/>
    <w:rsid w:val="006B75AD"/>
    <w:rsid w:val="006B764E"/>
    <w:rsid w:val="006B767D"/>
    <w:rsid w:val="006C011F"/>
    <w:rsid w:val="006C017B"/>
    <w:rsid w:val="006C09D2"/>
    <w:rsid w:val="006C0F3E"/>
    <w:rsid w:val="006C1DDB"/>
    <w:rsid w:val="006C23F3"/>
    <w:rsid w:val="006C3F03"/>
    <w:rsid w:val="006C44B1"/>
    <w:rsid w:val="006C5299"/>
    <w:rsid w:val="006C56F1"/>
    <w:rsid w:val="006C5984"/>
    <w:rsid w:val="006C6009"/>
    <w:rsid w:val="006C653F"/>
    <w:rsid w:val="006C701A"/>
    <w:rsid w:val="006C788D"/>
    <w:rsid w:val="006C7E0B"/>
    <w:rsid w:val="006D02A1"/>
    <w:rsid w:val="006D09FC"/>
    <w:rsid w:val="006D0A7B"/>
    <w:rsid w:val="006D1367"/>
    <w:rsid w:val="006D16DA"/>
    <w:rsid w:val="006D225E"/>
    <w:rsid w:val="006D26AB"/>
    <w:rsid w:val="006D388F"/>
    <w:rsid w:val="006D49DA"/>
    <w:rsid w:val="006D4E5C"/>
    <w:rsid w:val="006D6412"/>
    <w:rsid w:val="006D65AE"/>
    <w:rsid w:val="006D6675"/>
    <w:rsid w:val="006D72F5"/>
    <w:rsid w:val="006D7BFC"/>
    <w:rsid w:val="006E2966"/>
    <w:rsid w:val="006E300E"/>
    <w:rsid w:val="006E4267"/>
    <w:rsid w:val="006E64AD"/>
    <w:rsid w:val="006E69F0"/>
    <w:rsid w:val="006E6F8F"/>
    <w:rsid w:val="006E77E0"/>
    <w:rsid w:val="006F03BD"/>
    <w:rsid w:val="006F19CC"/>
    <w:rsid w:val="006F1D5B"/>
    <w:rsid w:val="006F1EF7"/>
    <w:rsid w:val="006F3E1F"/>
    <w:rsid w:val="006F51F6"/>
    <w:rsid w:val="006F565C"/>
    <w:rsid w:val="006F750C"/>
    <w:rsid w:val="006F7DFC"/>
    <w:rsid w:val="007002AA"/>
    <w:rsid w:val="00700824"/>
    <w:rsid w:val="00700E02"/>
    <w:rsid w:val="00701428"/>
    <w:rsid w:val="007016F0"/>
    <w:rsid w:val="00701BC8"/>
    <w:rsid w:val="00702678"/>
    <w:rsid w:val="00702ADC"/>
    <w:rsid w:val="00703266"/>
    <w:rsid w:val="007033C9"/>
    <w:rsid w:val="0070432A"/>
    <w:rsid w:val="00704AF2"/>
    <w:rsid w:val="00704C72"/>
    <w:rsid w:val="007065E4"/>
    <w:rsid w:val="00706710"/>
    <w:rsid w:val="007071E6"/>
    <w:rsid w:val="007107F7"/>
    <w:rsid w:val="00710E68"/>
    <w:rsid w:val="00711CE9"/>
    <w:rsid w:val="00712639"/>
    <w:rsid w:val="00712F5C"/>
    <w:rsid w:val="00713A80"/>
    <w:rsid w:val="00713C03"/>
    <w:rsid w:val="00714BA0"/>
    <w:rsid w:val="00715006"/>
    <w:rsid w:val="00717523"/>
    <w:rsid w:val="00720CC2"/>
    <w:rsid w:val="00721C1A"/>
    <w:rsid w:val="00721DA1"/>
    <w:rsid w:val="00721DE1"/>
    <w:rsid w:val="00722040"/>
    <w:rsid w:val="00723E16"/>
    <w:rsid w:val="00724007"/>
    <w:rsid w:val="007251A4"/>
    <w:rsid w:val="007269B6"/>
    <w:rsid w:val="00726E7A"/>
    <w:rsid w:val="007271B2"/>
    <w:rsid w:val="00730074"/>
    <w:rsid w:val="00731A72"/>
    <w:rsid w:val="00731CA0"/>
    <w:rsid w:val="0073294A"/>
    <w:rsid w:val="00732E52"/>
    <w:rsid w:val="007350EB"/>
    <w:rsid w:val="0073644D"/>
    <w:rsid w:val="0073651D"/>
    <w:rsid w:val="00736723"/>
    <w:rsid w:val="007379E9"/>
    <w:rsid w:val="00737B8F"/>
    <w:rsid w:val="00741399"/>
    <w:rsid w:val="007417DF"/>
    <w:rsid w:val="00741934"/>
    <w:rsid w:val="00741AF1"/>
    <w:rsid w:val="0074228D"/>
    <w:rsid w:val="00742E54"/>
    <w:rsid w:val="007434C3"/>
    <w:rsid w:val="00743CA0"/>
    <w:rsid w:val="00743D72"/>
    <w:rsid w:val="00743ED1"/>
    <w:rsid w:val="00745690"/>
    <w:rsid w:val="007456ED"/>
    <w:rsid w:val="00747665"/>
    <w:rsid w:val="00747DDF"/>
    <w:rsid w:val="00751EE9"/>
    <w:rsid w:val="0075241C"/>
    <w:rsid w:val="0075279D"/>
    <w:rsid w:val="00752801"/>
    <w:rsid w:val="007529C7"/>
    <w:rsid w:val="00753259"/>
    <w:rsid w:val="00754EC1"/>
    <w:rsid w:val="00756140"/>
    <w:rsid w:val="007561AB"/>
    <w:rsid w:val="00756F13"/>
    <w:rsid w:val="00757D77"/>
    <w:rsid w:val="00760156"/>
    <w:rsid w:val="0076021C"/>
    <w:rsid w:val="007613C8"/>
    <w:rsid w:val="00761C48"/>
    <w:rsid w:val="00761D08"/>
    <w:rsid w:val="00762776"/>
    <w:rsid w:val="00763203"/>
    <w:rsid w:val="00763BF3"/>
    <w:rsid w:val="00764291"/>
    <w:rsid w:val="00765837"/>
    <w:rsid w:val="00765D11"/>
    <w:rsid w:val="00765F78"/>
    <w:rsid w:val="00766541"/>
    <w:rsid w:val="00766A4E"/>
    <w:rsid w:val="00767418"/>
    <w:rsid w:val="007677CF"/>
    <w:rsid w:val="00767CEE"/>
    <w:rsid w:val="007704B7"/>
    <w:rsid w:val="00770AA2"/>
    <w:rsid w:val="00770BEF"/>
    <w:rsid w:val="00772133"/>
    <w:rsid w:val="00772176"/>
    <w:rsid w:val="007727A0"/>
    <w:rsid w:val="007730E0"/>
    <w:rsid w:val="00774043"/>
    <w:rsid w:val="007747B8"/>
    <w:rsid w:val="00775253"/>
    <w:rsid w:val="00775BD2"/>
    <w:rsid w:val="00775E94"/>
    <w:rsid w:val="0077604D"/>
    <w:rsid w:val="0077680C"/>
    <w:rsid w:val="00776B4F"/>
    <w:rsid w:val="00780A1A"/>
    <w:rsid w:val="00781218"/>
    <w:rsid w:val="0078181E"/>
    <w:rsid w:val="00781B16"/>
    <w:rsid w:val="007820AD"/>
    <w:rsid w:val="0078218A"/>
    <w:rsid w:val="00782683"/>
    <w:rsid w:val="00782D47"/>
    <w:rsid w:val="00783D2D"/>
    <w:rsid w:val="007841F3"/>
    <w:rsid w:val="007850A7"/>
    <w:rsid w:val="00785118"/>
    <w:rsid w:val="007851B2"/>
    <w:rsid w:val="00785E4C"/>
    <w:rsid w:val="007868F3"/>
    <w:rsid w:val="00786BEB"/>
    <w:rsid w:val="007877A6"/>
    <w:rsid w:val="00790A36"/>
    <w:rsid w:val="00791CF9"/>
    <w:rsid w:val="00792246"/>
    <w:rsid w:val="007924BB"/>
    <w:rsid w:val="0079263B"/>
    <w:rsid w:val="0079314C"/>
    <w:rsid w:val="00793BB2"/>
    <w:rsid w:val="0079412E"/>
    <w:rsid w:val="007941CE"/>
    <w:rsid w:val="00794D43"/>
    <w:rsid w:val="0079689A"/>
    <w:rsid w:val="00796AC1"/>
    <w:rsid w:val="00797F91"/>
    <w:rsid w:val="007A2D54"/>
    <w:rsid w:val="007A5C3A"/>
    <w:rsid w:val="007A67E1"/>
    <w:rsid w:val="007A744F"/>
    <w:rsid w:val="007A75B8"/>
    <w:rsid w:val="007A7AB5"/>
    <w:rsid w:val="007B02AD"/>
    <w:rsid w:val="007B17BD"/>
    <w:rsid w:val="007B2171"/>
    <w:rsid w:val="007B2FBF"/>
    <w:rsid w:val="007B3870"/>
    <w:rsid w:val="007B6121"/>
    <w:rsid w:val="007B67CD"/>
    <w:rsid w:val="007B6928"/>
    <w:rsid w:val="007B69BE"/>
    <w:rsid w:val="007B6A4E"/>
    <w:rsid w:val="007B70D8"/>
    <w:rsid w:val="007B70E4"/>
    <w:rsid w:val="007C067F"/>
    <w:rsid w:val="007C26A9"/>
    <w:rsid w:val="007C29E8"/>
    <w:rsid w:val="007C3545"/>
    <w:rsid w:val="007C3640"/>
    <w:rsid w:val="007C3AEA"/>
    <w:rsid w:val="007C3B6D"/>
    <w:rsid w:val="007C45D8"/>
    <w:rsid w:val="007C4D7A"/>
    <w:rsid w:val="007C4F00"/>
    <w:rsid w:val="007C7710"/>
    <w:rsid w:val="007C77DD"/>
    <w:rsid w:val="007C7C4D"/>
    <w:rsid w:val="007D0CF2"/>
    <w:rsid w:val="007D12E8"/>
    <w:rsid w:val="007D2A41"/>
    <w:rsid w:val="007D2CD8"/>
    <w:rsid w:val="007D371B"/>
    <w:rsid w:val="007D39D1"/>
    <w:rsid w:val="007D4965"/>
    <w:rsid w:val="007D4F50"/>
    <w:rsid w:val="007D547B"/>
    <w:rsid w:val="007D5745"/>
    <w:rsid w:val="007D6A3A"/>
    <w:rsid w:val="007D6CF5"/>
    <w:rsid w:val="007D7205"/>
    <w:rsid w:val="007D74A3"/>
    <w:rsid w:val="007E0073"/>
    <w:rsid w:val="007E0819"/>
    <w:rsid w:val="007E0910"/>
    <w:rsid w:val="007E0F3D"/>
    <w:rsid w:val="007E1222"/>
    <w:rsid w:val="007E1F90"/>
    <w:rsid w:val="007E2154"/>
    <w:rsid w:val="007E2F4E"/>
    <w:rsid w:val="007E3110"/>
    <w:rsid w:val="007E317E"/>
    <w:rsid w:val="007E3EA6"/>
    <w:rsid w:val="007E5F16"/>
    <w:rsid w:val="007E63CE"/>
    <w:rsid w:val="007E65D7"/>
    <w:rsid w:val="007E6772"/>
    <w:rsid w:val="007E78FE"/>
    <w:rsid w:val="007E7DDB"/>
    <w:rsid w:val="007F00DC"/>
    <w:rsid w:val="007F0685"/>
    <w:rsid w:val="007F06A1"/>
    <w:rsid w:val="007F09D0"/>
    <w:rsid w:val="007F0A04"/>
    <w:rsid w:val="007F0D8D"/>
    <w:rsid w:val="007F0DF5"/>
    <w:rsid w:val="007F2EA1"/>
    <w:rsid w:val="007F34BE"/>
    <w:rsid w:val="007F3BB0"/>
    <w:rsid w:val="007F3C79"/>
    <w:rsid w:val="007F3E07"/>
    <w:rsid w:val="007F4CDE"/>
    <w:rsid w:val="007F537A"/>
    <w:rsid w:val="00801B47"/>
    <w:rsid w:val="00802408"/>
    <w:rsid w:val="00803B28"/>
    <w:rsid w:val="008042E1"/>
    <w:rsid w:val="008043E9"/>
    <w:rsid w:val="00804531"/>
    <w:rsid w:val="00804D63"/>
    <w:rsid w:val="00804F2D"/>
    <w:rsid w:val="00805040"/>
    <w:rsid w:val="008064EF"/>
    <w:rsid w:val="00806933"/>
    <w:rsid w:val="00806B9D"/>
    <w:rsid w:val="00806C13"/>
    <w:rsid w:val="00810CAE"/>
    <w:rsid w:val="00811CF0"/>
    <w:rsid w:val="00811E9C"/>
    <w:rsid w:val="00812777"/>
    <w:rsid w:val="008127CE"/>
    <w:rsid w:val="00812E3E"/>
    <w:rsid w:val="008131BA"/>
    <w:rsid w:val="00813949"/>
    <w:rsid w:val="0081545D"/>
    <w:rsid w:val="00816240"/>
    <w:rsid w:val="00817610"/>
    <w:rsid w:val="0081767F"/>
    <w:rsid w:val="00817A60"/>
    <w:rsid w:val="008201E2"/>
    <w:rsid w:val="0082060C"/>
    <w:rsid w:val="00821BF2"/>
    <w:rsid w:val="00821E09"/>
    <w:rsid w:val="00822971"/>
    <w:rsid w:val="0082464E"/>
    <w:rsid w:val="00824DA1"/>
    <w:rsid w:val="00825021"/>
    <w:rsid w:val="0082531F"/>
    <w:rsid w:val="008255F6"/>
    <w:rsid w:val="0082566B"/>
    <w:rsid w:val="00826303"/>
    <w:rsid w:val="00826619"/>
    <w:rsid w:val="00826A99"/>
    <w:rsid w:val="00827351"/>
    <w:rsid w:val="00827643"/>
    <w:rsid w:val="00830CC7"/>
    <w:rsid w:val="00831003"/>
    <w:rsid w:val="0083175F"/>
    <w:rsid w:val="00831787"/>
    <w:rsid w:val="00832EC1"/>
    <w:rsid w:val="00832EC5"/>
    <w:rsid w:val="008337BD"/>
    <w:rsid w:val="00834B04"/>
    <w:rsid w:val="0083545C"/>
    <w:rsid w:val="00835AE2"/>
    <w:rsid w:val="008365ED"/>
    <w:rsid w:val="00836772"/>
    <w:rsid w:val="00837100"/>
    <w:rsid w:val="0084129E"/>
    <w:rsid w:val="008412AF"/>
    <w:rsid w:val="008420F9"/>
    <w:rsid w:val="00843390"/>
    <w:rsid w:val="008434DF"/>
    <w:rsid w:val="00843BBA"/>
    <w:rsid w:val="00843FEE"/>
    <w:rsid w:val="00844320"/>
    <w:rsid w:val="008443E8"/>
    <w:rsid w:val="008462CA"/>
    <w:rsid w:val="00846337"/>
    <w:rsid w:val="00846373"/>
    <w:rsid w:val="00846D79"/>
    <w:rsid w:val="00846D8C"/>
    <w:rsid w:val="00847CD6"/>
    <w:rsid w:val="00850063"/>
    <w:rsid w:val="0085064B"/>
    <w:rsid w:val="00850DC2"/>
    <w:rsid w:val="00852147"/>
    <w:rsid w:val="008527FF"/>
    <w:rsid w:val="00853443"/>
    <w:rsid w:val="0085386E"/>
    <w:rsid w:val="0085462B"/>
    <w:rsid w:val="0085549A"/>
    <w:rsid w:val="00855673"/>
    <w:rsid w:val="0085580F"/>
    <w:rsid w:val="0085682D"/>
    <w:rsid w:val="008568AE"/>
    <w:rsid w:val="00856ADC"/>
    <w:rsid w:val="00860421"/>
    <w:rsid w:val="00860590"/>
    <w:rsid w:val="008614E8"/>
    <w:rsid w:val="008632E3"/>
    <w:rsid w:val="0086343A"/>
    <w:rsid w:val="008642F2"/>
    <w:rsid w:val="00865013"/>
    <w:rsid w:val="00865B15"/>
    <w:rsid w:val="008660C3"/>
    <w:rsid w:val="00866452"/>
    <w:rsid w:val="00866A3D"/>
    <w:rsid w:val="00867EDF"/>
    <w:rsid w:val="0087029B"/>
    <w:rsid w:val="00870648"/>
    <w:rsid w:val="00871309"/>
    <w:rsid w:val="00871908"/>
    <w:rsid w:val="00872525"/>
    <w:rsid w:val="008734BC"/>
    <w:rsid w:val="00873E7A"/>
    <w:rsid w:val="00874543"/>
    <w:rsid w:val="00874AFF"/>
    <w:rsid w:val="00874FC9"/>
    <w:rsid w:val="00875F0D"/>
    <w:rsid w:val="0087738D"/>
    <w:rsid w:val="00877414"/>
    <w:rsid w:val="00877529"/>
    <w:rsid w:val="00880059"/>
    <w:rsid w:val="00880D8C"/>
    <w:rsid w:val="0088163A"/>
    <w:rsid w:val="00882010"/>
    <w:rsid w:val="008827EC"/>
    <w:rsid w:val="00883A81"/>
    <w:rsid w:val="0088586E"/>
    <w:rsid w:val="0088685C"/>
    <w:rsid w:val="008875BA"/>
    <w:rsid w:val="008878D1"/>
    <w:rsid w:val="008908B1"/>
    <w:rsid w:val="00890A73"/>
    <w:rsid w:val="008910A1"/>
    <w:rsid w:val="00891851"/>
    <w:rsid w:val="00892367"/>
    <w:rsid w:val="008937F7"/>
    <w:rsid w:val="00894560"/>
    <w:rsid w:val="00894FDE"/>
    <w:rsid w:val="008974E5"/>
    <w:rsid w:val="008978ED"/>
    <w:rsid w:val="008A03B7"/>
    <w:rsid w:val="008A18C6"/>
    <w:rsid w:val="008A1AD5"/>
    <w:rsid w:val="008A1CC2"/>
    <w:rsid w:val="008A2F9B"/>
    <w:rsid w:val="008A3B29"/>
    <w:rsid w:val="008A4529"/>
    <w:rsid w:val="008A4E9D"/>
    <w:rsid w:val="008A5850"/>
    <w:rsid w:val="008A596F"/>
    <w:rsid w:val="008A69AB"/>
    <w:rsid w:val="008A76E5"/>
    <w:rsid w:val="008B0C4F"/>
    <w:rsid w:val="008B0DE1"/>
    <w:rsid w:val="008B23C1"/>
    <w:rsid w:val="008B2852"/>
    <w:rsid w:val="008B2D75"/>
    <w:rsid w:val="008B46E7"/>
    <w:rsid w:val="008B4F53"/>
    <w:rsid w:val="008B55E6"/>
    <w:rsid w:val="008B5912"/>
    <w:rsid w:val="008B66E9"/>
    <w:rsid w:val="008B67F6"/>
    <w:rsid w:val="008B69C1"/>
    <w:rsid w:val="008B75D1"/>
    <w:rsid w:val="008C0139"/>
    <w:rsid w:val="008C014A"/>
    <w:rsid w:val="008C0490"/>
    <w:rsid w:val="008C04EC"/>
    <w:rsid w:val="008C1045"/>
    <w:rsid w:val="008C10F4"/>
    <w:rsid w:val="008C194B"/>
    <w:rsid w:val="008C2197"/>
    <w:rsid w:val="008C3493"/>
    <w:rsid w:val="008C3747"/>
    <w:rsid w:val="008C436D"/>
    <w:rsid w:val="008C4938"/>
    <w:rsid w:val="008C5604"/>
    <w:rsid w:val="008C6460"/>
    <w:rsid w:val="008C6B73"/>
    <w:rsid w:val="008C7C90"/>
    <w:rsid w:val="008D003C"/>
    <w:rsid w:val="008D0EA1"/>
    <w:rsid w:val="008D11A6"/>
    <w:rsid w:val="008D1F7B"/>
    <w:rsid w:val="008D2816"/>
    <w:rsid w:val="008D2D64"/>
    <w:rsid w:val="008D3D7E"/>
    <w:rsid w:val="008D3E40"/>
    <w:rsid w:val="008D448E"/>
    <w:rsid w:val="008D572B"/>
    <w:rsid w:val="008D5DC1"/>
    <w:rsid w:val="008D64CB"/>
    <w:rsid w:val="008D759A"/>
    <w:rsid w:val="008D7B69"/>
    <w:rsid w:val="008E0368"/>
    <w:rsid w:val="008E0BA4"/>
    <w:rsid w:val="008E1F70"/>
    <w:rsid w:val="008E2E26"/>
    <w:rsid w:val="008E34A5"/>
    <w:rsid w:val="008E364D"/>
    <w:rsid w:val="008E3EDE"/>
    <w:rsid w:val="008E417F"/>
    <w:rsid w:val="008E4727"/>
    <w:rsid w:val="008E5033"/>
    <w:rsid w:val="008E5535"/>
    <w:rsid w:val="008E5AB9"/>
    <w:rsid w:val="008F06BF"/>
    <w:rsid w:val="008F0A23"/>
    <w:rsid w:val="008F20EF"/>
    <w:rsid w:val="008F244F"/>
    <w:rsid w:val="008F27A5"/>
    <w:rsid w:val="008F2DD5"/>
    <w:rsid w:val="008F3192"/>
    <w:rsid w:val="008F342E"/>
    <w:rsid w:val="008F4FE6"/>
    <w:rsid w:val="008F6079"/>
    <w:rsid w:val="0090073F"/>
    <w:rsid w:val="00900AC6"/>
    <w:rsid w:val="00902108"/>
    <w:rsid w:val="00902A44"/>
    <w:rsid w:val="00902C94"/>
    <w:rsid w:val="00902E07"/>
    <w:rsid w:val="00903DC5"/>
    <w:rsid w:val="00907137"/>
    <w:rsid w:val="00907B88"/>
    <w:rsid w:val="00907B9D"/>
    <w:rsid w:val="00910797"/>
    <w:rsid w:val="009108DC"/>
    <w:rsid w:val="00911671"/>
    <w:rsid w:val="00911FAD"/>
    <w:rsid w:val="00913708"/>
    <w:rsid w:val="00914270"/>
    <w:rsid w:val="00915197"/>
    <w:rsid w:val="00915690"/>
    <w:rsid w:val="0091658B"/>
    <w:rsid w:val="00916E39"/>
    <w:rsid w:val="009174C1"/>
    <w:rsid w:val="009177FD"/>
    <w:rsid w:val="009178B5"/>
    <w:rsid w:val="009202BB"/>
    <w:rsid w:val="00920FCC"/>
    <w:rsid w:val="00921444"/>
    <w:rsid w:val="00921E88"/>
    <w:rsid w:val="0092287F"/>
    <w:rsid w:val="009228B4"/>
    <w:rsid w:val="00922C0F"/>
    <w:rsid w:val="00926170"/>
    <w:rsid w:val="00926EF3"/>
    <w:rsid w:val="00927864"/>
    <w:rsid w:val="00930178"/>
    <w:rsid w:val="0093238D"/>
    <w:rsid w:val="009325E5"/>
    <w:rsid w:val="009336CC"/>
    <w:rsid w:val="00934506"/>
    <w:rsid w:val="00934F98"/>
    <w:rsid w:val="00935227"/>
    <w:rsid w:val="0093560C"/>
    <w:rsid w:val="00935AE3"/>
    <w:rsid w:val="0093673D"/>
    <w:rsid w:val="00936E60"/>
    <w:rsid w:val="009376A8"/>
    <w:rsid w:val="009378A3"/>
    <w:rsid w:val="00937FD0"/>
    <w:rsid w:val="00940CFA"/>
    <w:rsid w:val="00940FAA"/>
    <w:rsid w:val="0094110C"/>
    <w:rsid w:val="00941639"/>
    <w:rsid w:val="00942F73"/>
    <w:rsid w:val="00943102"/>
    <w:rsid w:val="00943618"/>
    <w:rsid w:val="00943999"/>
    <w:rsid w:val="009444B0"/>
    <w:rsid w:val="00946F56"/>
    <w:rsid w:val="00947783"/>
    <w:rsid w:val="00951BA2"/>
    <w:rsid w:val="00952F88"/>
    <w:rsid w:val="00953487"/>
    <w:rsid w:val="009536F3"/>
    <w:rsid w:val="00954098"/>
    <w:rsid w:val="009541B8"/>
    <w:rsid w:val="00954FE8"/>
    <w:rsid w:val="00955331"/>
    <w:rsid w:val="00955418"/>
    <w:rsid w:val="00955C04"/>
    <w:rsid w:val="00956197"/>
    <w:rsid w:val="00957494"/>
    <w:rsid w:val="00957AD0"/>
    <w:rsid w:val="00957D5D"/>
    <w:rsid w:val="009608E8"/>
    <w:rsid w:val="00961061"/>
    <w:rsid w:val="009627FB"/>
    <w:rsid w:val="00962DEF"/>
    <w:rsid w:val="00963031"/>
    <w:rsid w:val="00964690"/>
    <w:rsid w:val="00964759"/>
    <w:rsid w:val="0096532F"/>
    <w:rsid w:val="00965B4C"/>
    <w:rsid w:val="00966E7D"/>
    <w:rsid w:val="009700E5"/>
    <w:rsid w:val="0097249E"/>
    <w:rsid w:val="009726E0"/>
    <w:rsid w:val="009737E5"/>
    <w:rsid w:val="00973814"/>
    <w:rsid w:val="0097402D"/>
    <w:rsid w:val="00974537"/>
    <w:rsid w:val="009746B2"/>
    <w:rsid w:val="00975003"/>
    <w:rsid w:val="00975727"/>
    <w:rsid w:val="00980D0F"/>
    <w:rsid w:val="00982187"/>
    <w:rsid w:val="009823F2"/>
    <w:rsid w:val="00982E97"/>
    <w:rsid w:val="00983E79"/>
    <w:rsid w:val="00984327"/>
    <w:rsid w:val="00984846"/>
    <w:rsid w:val="009852BB"/>
    <w:rsid w:val="00985D79"/>
    <w:rsid w:val="00986F27"/>
    <w:rsid w:val="009876E8"/>
    <w:rsid w:val="00987BA6"/>
    <w:rsid w:val="00990822"/>
    <w:rsid w:val="00991DE7"/>
    <w:rsid w:val="00992800"/>
    <w:rsid w:val="00992A4D"/>
    <w:rsid w:val="00992E56"/>
    <w:rsid w:val="00992E77"/>
    <w:rsid w:val="009932F2"/>
    <w:rsid w:val="00993BA0"/>
    <w:rsid w:val="0099415F"/>
    <w:rsid w:val="00994325"/>
    <w:rsid w:val="009951EB"/>
    <w:rsid w:val="009956E6"/>
    <w:rsid w:val="00995CA5"/>
    <w:rsid w:val="00996601"/>
    <w:rsid w:val="0099687B"/>
    <w:rsid w:val="00996896"/>
    <w:rsid w:val="00996F53"/>
    <w:rsid w:val="009A0097"/>
    <w:rsid w:val="009A00FB"/>
    <w:rsid w:val="009A0233"/>
    <w:rsid w:val="009A0AE4"/>
    <w:rsid w:val="009A1C57"/>
    <w:rsid w:val="009A2692"/>
    <w:rsid w:val="009A38D1"/>
    <w:rsid w:val="009A4A87"/>
    <w:rsid w:val="009A6CFE"/>
    <w:rsid w:val="009B0B73"/>
    <w:rsid w:val="009B1047"/>
    <w:rsid w:val="009B1AA3"/>
    <w:rsid w:val="009B222D"/>
    <w:rsid w:val="009B2245"/>
    <w:rsid w:val="009B236C"/>
    <w:rsid w:val="009B5274"/>
    <w:rsid w:val="009B534F"/>
    <w:rsid w:val="009B63E4"/>
    <w:rsid w:val="009B75B2"/>
    <w:rsid w:val="009B77B8"/>
    <w:rsid w:val="009B7F7A"/>
    <w:rsid w:val="009C054E"/>
    <w:rsid w:val="009C08C4"/>
    <w:rsid w:val="009C162E"/>
    <w:rsid w:val="009C1BCD"/>
    <w:rsid w:val="009C1FCA"/>
    <w:rsid w:val="009C3339"/>
    <w:rsid w:val="009C33CC"/>
    <w:rsid w:val="009C3981"/>
    <w:rsid w:val="009C3A77"/>
    <w:rsid w:val="009C4A31"/>
    <w:rsid w:val="009C4BA9"/>
    <w:rsid w:val="009C6836"/>
    <w:rsid w:val="009C6F02"/>
    <w:rsid w:val="009C75AC"/>
    <w:rsid w:val="009D01AE"/>
    <w:rsid w:val="009D110C"/>
    <w:rsid w:val="009D16D2"/>
    <w:rsid w:val="009D1BAB"/>
    <w:rsid w:val="009D1BE2"/>
    <w:rsid w:val="009D1BEC"/>
    <w:rsid w:val="009D2000"/>
    <w:rsid w:val="009D235E"/>
    <w:rsid w:val="009D23E8"/>
    <w:rsid w:val="009D2B01"/>
    <w:rsid w:val="009D3DBF"/>
    <w:rsid w:val="009D4DD2"/>
    <w:rsid w:val="009D4F16"/>
    <w:rsid w:val="009D59DE"/>
    <w:rsid w:val="009D7AD8"/>
    <w:rsid w:val="009D7C4B"/>
    <w:rsid w:val="009E0072"/>
    <w:rsid w:val="009E0B7B"/>
    <w:rsid w:val="009E12C4"/>
    <w:rsid w:val="009E1906"/>
    <w:rsid w:val="009E198D"/>
    <w:rsid w:val="009E1D31"/>
    <w:rsid w:val="009E2758"/>
    <w:rsid w:val="009E3077"/>
    <w:rsid w:val="009E3263"/>
    <w:rsid w:val="009E4851"/>
    <w:rsid w:val="009E5802"/>
    <w:rsid w:val="009E6B27"/>
    <w:rsid w:val="009E6F3B"/>
    <w:rsid w:val="009E70B0"/>
    <w:rsid w:val="009F0102"/>
    <w:rsid w:val="009F1B42"/>
    <w:rsid w:val="009F49CA"/>
    <w:rsid w:val="009F64F1"/>
    <w:rsid w:val="009F6CA0"/>
    <w:rsid w:val="009F6E0C"/>
    <w:rsid w:val="009F6FD2"/>
    <w:rsid w:val="009F7367"/>
    <w:rsid w:val="009F73A3"/>
    <w:rsid w:val="009F78D3"/>
    <w:rsid w:val="00A02552"/>
    <w:rsid w:val="00A025E6"/>
    <w:rsid w:val="00A02CAD"/>
    <w:rsid w:val="00A03FDA"/>
    <w:rsid w:val="00A04157"/>
    <w:rsid w:val="00A042F8"/>
    <w:rsid w:val="00A04376"/>
    <w:rsid w:val="00A058EE"/>
    <w:rsid w:val="00A05C49"/>
    <w:rsid w:val="00A0700B"/>
    <w:rsid w:val="00A074DE"/>
    <w:rsid w:val="00A07932"/>
    <w:rsid w:val="00A10017"/>
    <w:rsid w:val="00A1143F"/>
    <w:rsid w:val="00A12821"/>
    <w:rsid w:val="00A132B3"/>
    <w:rsid w:val="00A13895"/>
    <w:rsid w:val="00A14E0E"/>
    <w:rsid w:val="00A15269"/>
    <w:rsid w:val="00A16D10"/>
    <w:rsid w:val="00A17D67"/>
    <w:rsid w:val="00A22138"/>
    <w:rsid w:val="00A22C5A"/>
    <w:rsid w:val="00A24453"/>
    <w:rsid w:val="00A257ED"/>
    <w:rsid w:val="00A25A98"/>
    <w:rsid w:val="00A26154"/>
    <w:rsid w:val="00A26C27"/>
    <w:rsid w:val="00A2739B"/>
    <w:rsid w:val="00A2776E"/>
    <w:rsid w:val="00A27D84"/>
    <w:rsid w:val="00A27E3F"/>
    <w:rsid w:val="00A311D2"/>
    <w:rsid w:val="00A314F0"/>
    <w:rsid w:val="00A32BBC"/>
    <w:rsid w:val="00A33A55"/>
    <w:rsid w:val="00A33A75"/>
    <w:rsid w:val="00A34C41"/>
    <w:rsid w:val="00A355AB"/>
    <w:rsid w:val="00A35602"/>
    <w:rsid w:val="00A36178"/>
    <w:rsid w:val="00A36B25"/>
    <w:rsid w:val="00A36B28"/>
    <w:rsid w:val="00A400F4"/>
    <w:rsid w:val="00A401D5"/>
    <w:rsid w:val="00A402D8"/>
    <w:rsid w:val="00A4033A"/>
    <w:rsid w:val="00A40BEB"/>
    <w:rsid w:val="00A410AC"/>
    <w:rsid w:val="00A419B9"/>
    <w:rsid w:val="00A42A49"/>
    <w:rsid w:val="00A45B32"/>
    <w:rsid w:val="00A45EB4"/>
    <w:rsid w:val="00A46EEA"/>
    <w:rsid w:val="00A47176"/>
    <w:rsid w:val="00A4732A"/>
    <w:rsid w:val="00A50F96"/>
    <w:rsid w:val="00A521E7"/>
    <w:rsid w:val="00A530BF"/>
    <w:rsid w:val="00A54D65"/>
    <w:rsid w:val="00A54F63"/>
    <w:rsid w:val="00A55BBB"/>
    <w:rsid w:val="00A55CBF"/>
    <w:rsid w:val="00A55D03"/>
    <w:rsid w:val="00A5645D"/>
    <w:rsid w:val="00A5656F"/>
    <w:rsid w:val="00A565F0"/>
    <w:rsid w:val="00A56FA6"/>
    <w:rsid w:val="00A57944"/>
    <w:rsid w:val="00A60D2E"/>
    <w:rsid w:val="00A61986"/>
    <w:rsid w:val="00A61AD4"/>
    <w:rsid w:val="00A61BA5"/>
    <w:rsid w:val="00A61E67"/>
    <w:rsid w:val="00A62066"/>
    <w:rsid w:val="00A62578"/>
    <w:rsid w:val="00A62CC6"/>
    <w:rsid w:val="00A62CE7"/>
    <w:rsid w:val="00A630DA"/>
    <w:rsid w:val="00A63D08"/>
    <w:rsid w:val="00A64544"/>
    <w:rsid w:val="00A64DBD"/>
    <w:rsid w:val="00A64F67"/>
    <w:rsid w:val="00A6575B"/>
    <w:rsid w:val="00A65888"/>
    <w:rsid w:val="00A677CF"/>
    <w:rsid w:val="00A7166B"/>
    <w:rsid w:val="00A72F96"/>
    <w:rsid w:val="00A731B5"/>
    <w:rsid w:val="00A74825"/>
    <w:rsid w:val="00A74F36"/>
    <w:rsid w:val="00A756BD"/>
    <w:rsid w:val="00A76C37"/>
    <w:rsid w:val="00A7712F"/>
    <w:rsid w:val="00A77A30"/>
    <w:rsid w:val="00A80770"/>
    <w:rsid w:val="00A817C9"/>
    <w:rsid w:val="00A81BD5"/>
    <w:rsid w:val="00A83654"/>
    <w:rsid w:val="00A8390F"/>
    <w:rsid w:val="00A83BA0"/>
    <w:rsid w:val="00A83ED1"/>
    <w:rsid w:val="00A83FA7"/>
    <w:rsid w:val="00A84454"/>
    <w:rsid w:val="00A84462"/>
    <w:rsid w:val="00A84B66"/>
    <w:rsid w:val="00A84E60"/>
    <w:rsid w:val="00A84F18"/>
    <w:rsid w:val="00A85045"/>
    <w:rsid w:val="00A85486"/>
    <w:rsid w:val="00A85715"/>
    <w:rsid w:val="00A8584E"/>
    <w:rsid w:val="00A862EC"/>
    <w:rsid w:val="00A8632C"/>
    <w:rsid w:val="00A870E2"/>
    <w:rsid w:val="00A87E22"/>
    <w:rsid w:val="00A90849"/>
    <w:rsid w:val="00A92FCB"/>
    <w:rsid w:val="00A93400"/>
    <w:rsid w:val="00A93780"/>
    <w:rsid w:val="00A95738"/>
    <w:rsid w:val="00A96586"/>
    <w:rsid w:val="00A96FE8"/>
    <w:rsid w:val="00A97B7D"/>
    <w:rsid w:val="00A97E16"/>
    <w:rsid w:val="00AA0599"/>
    <w:rsid w:val="00AA100A"/>
    <w:rsid w:val="00AA26EB"/>
    <w:rsid w:val="00AA333B"/>
    <w:rsid w:val="00AA467F"/>
    <w:rsid w:val="00AA4758"/>
    <w:rsid w:val="00AA4825"/>
    <w:rsid w:val="00AA4EE3"/>
    <w:rsid w:val="00AA584C"/>
    <w:rsid w:val="00AA5A39"/>
    <w:rsid w:val="00AA67D4"/>
    <w:rsid w:val="00AA68B9"/>
    <w:rsid w:val="00AA7220"/>
    <w:rsid w:val="00AB11DC"/>
    <w:rsid w:val="00AB185E"/>
    <w:rsid w:val="00AB1C2F"/>
    <w:rsid w:val="00AB20A5"/>
    <w:rsid w:val="00AB33E1"/>
    <w:rsid w:val="00AB432C"/>
    <w:rsid w:val="00AB44B9"/>
    <w:rsid w:val="00AB46E5"/>
    <w:rsid w:val="00AB5074"/>
    <w:rsid w:val="00AB6166"/>
    <w:rsid w:val="00AB77F3"/>
    <w:rsid w:val="00AC00A9"/>
    <w:rsid w:val="00AC01B0"/>
    <w:rsid w:val="00AC045A"/>
    <w:rsid w:val="00AC0641"/>
    <w:rsid w:val="00AC0704"/>
    <w:rsid w:val="00AC0A22"/>
    <w:rsid w:val="00AC2BA0"/>
    <w:rsid w:val="00AC2EC5"/>
    <w:rsid w:val="00AC304F"/>
    <w:rsid w:val="00AC4043"/>
    <w:rsid w:val="00AC411D"/>
    <w:rsid w:val="00AC4605"/>
    <w:rsid w:val="00AC47D0"/>
    <w:rsid w:val="00AC4A67"/>
    <w:rsid w:val="00AC4F70"/>
    <w:rsid w:val="00AC50C2"/>
    <w:rsid w:val="00AC50E6"/>
    <w:rsid w:val="00AC5E6A"/>
    <w:rsid w:val="00AC64F3"/>
    <w:rsid w:val="00AC7071"/>
    <w:rsid w:val="00AC725F"/>
    <w:rsid w:val="00AC761C"/>
    <w:rsid w:val="00AD0E9F"/>
    <w:rsid w:val="00AD146A"/>
    <w:rsid w:val="00AD1646"/>
    <w:rsid w:val="00AD224B"/>
    <w:rsid w:val="00AD37E1"/>
    <w:rsid w:val="00AD396B"/>
    <w:rsid w:val="00AD3AAC"/>
    <w:rsid w:val="00AD3ABD"/>
    <w:rsid w:val="00AD53C2"/>
    <w:rsid w:val="00AD54B8"/>
    <w:rsid w:val="00AD5618"/>
    <w:rsid w:val="00AD67CC"/>
    <w:rsid w:val="00AD68B4"/>
    <w:rsid w:val="00AD77F2"/>
    <w:rsid w:val="00AD7F39"/>
    <w:rsid w:val="00AE1193"/>
    <w:rsid w:val="00AE138D"/>
    <w:rsid w:val="00AE21D4"/>
    <w:rsid w:val="00AE3BB1"/>
    <w:rsid w:val="00AE3E2D"/>
    <w:rsid w:val="00AE3E8A"/>
    <w:rsid w:val="00AE3FB8"/>
    <w:rsid w:val="00AE43A7"/>
    <w:rsid w:val="00AE4847"/>
    <w:rsid w:val="00AE4E0E"/>
    <w:rsid w:val="00AE4F73"/>
    <w:rsid w:val="00AE521F"/>
    <w:rsid w:val="00AE5B34"/>
    <w:rsid w:val="00AE5F53"/>
    <w:rsid w:val="00AE72D0"/>
    <w:rsid w:val="00AF038B"/>
    <w:rsid w:val="00AF28EB"/>
    <w:rsid w:val="00AF2A71"/>
    <w:rsid w:val="00AF3404"/>
    <w:rsid w:val="00AF34C2"/>
    <w:rsid w:val="00AF443F"/>
    <w:rsid w:val="00AF4635"/>
    <w:rsid w:val="00AF4A01"/>
    <w:rsid w:val="00AF4C41"/>
    <w:rsid w:val="00AF6AAD"/>
    <w:rsid w:val="00B01DF2"/>
    <w:rsid w:val="00B020DC"/>
    <w:rsid w:val="00B03106"/>
    <w:rsid w:val="00B03786"/>
    <w:rsid w:val="00B039CC"/>
    <w:rsid w:val="00B0435A"/>
    <w:rsid w:val="00B04536"/>
    <w:rsid w:val="00B04DD1"/>
    <w:rsid w:val="00B0530F"/>
    <w:rsid w:val="00B0550E"/>
    <w:rsid w:val="00B05C1F"/>
    <w:rsid w:val="00B0624D"/>
    <w:rsid w:val="00B06A49"/>
    <w:rsid w:val="00B06A5D"/>
    <w:rsid w:val="00B07F93"/>
    <w:rsid w:val="00B10CC6"/>
    <w:rsid w:val="00B114C9"/>
    <w:rsid w:val="00B1192D"/>
    <w:rsid w:val="00B11F61"/>
    <w:rsid w:val="00B1255B"/>
    <w:rsid w:val="00B12B38"/>
    <w:rsid w:val="00B13913"/>
    <w:rsid w:val="00B13AB8"/>
    <w:rsid w:val="00B13B31"/>
    <w:rsid w:val="00B14580"/>
    <w:rsid w:val="00B14956"/>
    <w:rsid w:val="00B152D8"/>
    <w:rsid w:val="00B153AA"/>
    <w:rsid w:val="00B16645"/>
    <w:rsid w:val="00B16E76"/>
    <w:rsid w:val="00B17E50"/>
    <w:rsid w:val="00B202FF"/>
    <w:rsid w:val="00B21201"/>
    <w:rsid w:val="00B21E00"/>
    <w:rsid w:val="00B21F67"/>
    <w:rsid w:val="00B21F8C"/>
    <w:rsid w:val="00B22FA7"/>
    <w:rsid w:val="00B23703"/>
    <w:rsid w:val="00B23CCC"/>
    <w:rsid w:val="00B23D97"/>
    <w:rsid w:val="00B2444D"/>
    <w:rsid w:val="00B26045"/>
    <w:rsid w:val="00B270E6"/>
    <w:rsid w:val="00B2759B"/>
    <w:rsid w:val="00B277F6"/>
    <w:rsid w:val="00B310D1"/>
    <w:rsid w:val="00B3193C"/>
    <w:rsid w:val="00B32137"/>
    <w:rsid w:val="00B32E4E"/>
    <w:rsid w:val="00B344BE"/>
    <w:rsid w:val="00B35546"/>
    <w:rsid w:val="00B40071"/>
    <w:rsid w:val="00B4125B"/>
    <w:rsid w:val="00B42D16"/>
    <w:rsid w:val="00B42FED"/>
    <w:rsid w:val="00B43197"/>
    <w:rsid w:val="00B43896"/>
    <w:rsid w:val="00B448C2"/>
    <w:rsid w:val="00B44C55"/>
    <w:rsid w:val="00B456AB"/>
    <w:rsid w:val="00B46062"/>
    <w:rsid w:val="00B46A95"/>
    <w:rsid w:val="00B476AF"/>
    <w:rsid w:val="00B47C55"/>
    <w:rsid w:val="00B50D88"/>
    <w:rsid w:val="00B5220E"/>
    <w:rsid w:val="00B52FFD"/>
    <w:rsid w:val="00B53BE1"/>
    <w:rsid w:val="00B53C78"/>
    <w:rsid w:val="00B544C2"/>
    <w:rsid w:val="00B5491D"/>
    <w:rsid w:val="00B555DA"/>
    <w:rsid w:val="00B5566F"/>
    <w:rsid w:val="00B56D11"/>
    <w:rsid w:val="00B574E0"/>
    <w:rsid w:val="00B579FE"/>
    <w:rsid w:val="00B6081F"/>
    <w:rsid w:val="00B622B2"/>
    <w:rsid w:val="00B63ABB"/>
    <w:rsid w:val="00B63BA2"/>
    <w:rsid w:val="00B643D8"/>
    <w:rsid w:val="00B64829"/>
    <w:rsid w:val="00B64BE7"/>
    <w:rsid w:val="00B652F2"/>
    <w:rsid w:val="00B65683"/>
    <w:rsid w:val="00B65F51"/>
    <w:rsid w:val="00B660C0"/>
    <w:rsid w:val="00B66F00"/>
    <w:rsid w:val="00B675C0"/>
    <w:rsid w:val="00B67657"/>
    <w:rsid w:val="00B67BF5"/>
    <w:rsid w:val="00B70CC4"/>
    <w:rsid w:val="00B71AA9"/>
    <w:rsid w:val="00B71CB1"/>
    <w:rsid w:val="00B7219C"/>
    <w:rsid w:val="00B72572"/>
    <w:rsid w:val="00B7293C"/>
    <w:rsid w:val="00B73099"/>
    <w:rsid w:val="00B75682"/>
    <w:rsid w:val="00B75CDF"/>
    <w:rsid w:val="00B77ADC"/>
    <w:rsid w:val="00B77C99"/>
    <w:rsid w:val="00B806AC"/>
    <w:rsid w:val="00B80A0A"/>
    <w:rsid w:val="00B81244"/>
    <w:rsid w:val="00B81380"/>
    <w:rsid w:val="00B813CB"/>
    <w:rsid w:val="00B81BFE"/>
    <w:rsid w:val="00B835EE"/>
    <w:rsid w:val="00B83950"/>
    <w:rsid w:val="00B847FD"/>
    <w:rsid w:val="00B8532F"/>
    <w:rsid w:val="00B859B9"/>
    <w:rsid w:val="00B85CB9"/>
    <w:rsid w:val="00B87243"/>
    <w:rsid w:val="00B87A74"/>
    <w:rsid w:val="00B87E44"/>
    <w:rsid w:val="00B87FC7"/>
    <w:rsid w:val="00B90533"/>
    <w:rsid w:val="00B90701"/>
    <w:rsid w:val="00B910D2"/>
    <w:rsid w:val="00B91394"/>
    <w:rsid w:val="00B93E72"/>
    <w:rsid w:val="00B9406B"/>
    <w:rsid w:val="00B9444B"/>
    <w:rsid w:val="00B94647"/>
    <w:rsid w:val="00B94A7D"/>
    <w:rsid w:val="00B95904"/>
    <w:rsid w:val="00B95A75"/>
    <w:rsid w:val="00B95E67"/>
    <w:rsid w:val="00B96187"/>
    <w:rsid w:val="00B96371"/>
    <w:rsid w:val="00B96F25"/>
    <w:rsid w:val="00B97EBD"/>
    <w:rsid w:val="00BA0E3C"/>
    <w:rsid w:val="00BA1444"/>
    <w:rsid w:val="00BA1A8D"/>
    <w:rsid w:val="00BA22F8"/>
    <w:rsid w:val="00BA3720"/>
    <w:rsid w:val="00BA3C98"/>
    <w:rsid w:val="00BA3D4E"/>
    <w:rsid w:val="00BA4902"/>
    <w:rsid w:val="00BA4B1A"/>
    <w:rsid w:val="00BA4BC9"/>
    <w:rsid w:val="00BA55F8"/>
    <w:rsid w:val="00BA5F8B"/>
    <w:rsid w:val="00BA68CC"/>
    <w:rsid w:val="00BA6EEE"/>
    <w:rsid w:val="00BB02DE"/>
    <w:rsid w:val="00BB069F"/>
    <w:rsid w:val="00BB0C1F"/>
    <w:rsid w:val="00BB1084"/>
    <w:rsid w:val="00BB2215"/>
    <w:rsid w:val="00BB2DA4"/>
    <w:rsid w:val="00BB371A"/>
    <w:rsid w:val="00BB3A81"/>
    <w:rsid w:val="00BB3B70"/>
    <w:rsid w:val="00BB42D8"/>
    <w:rsid w:val="00BB4532"/>
    <w:rsid w:val="00BB4D25"/>
    <w:rsid w:val="00BB5284"/>
    <w:rsid w:val="00BB5537"/>
    <w:rsid w:val="00BB5E0C"/>
    <w:rsid w:val="00BB6024"/>
    <w:rsid w:val="00BB6231"/>
    <w:rsid w:val="00BB63B9"/>
    <w:rsid w:val="00BB6624"/>
    <w:rsid w:val="00BB6CAE"/>
    <w:rsid w:val="00BB7C7B"/>
    <w:rsid w:val="00BB7F54"/>
    <w:rsid w:val="00BC03A6"/>
    <w:rsid w:val="00BC0428"/>
    <w:rsid w:val="00BC0A0D"/>
    <w:rsid w:val="00BC2190"/>
    <w:rsid w:val="00BC253C"/>
    <w:rsid w:val="00BC3A93"/>
    <w:rsid w:val="00BC488D"/>
    <w:rsid w:val="00BC56DC"/>
    <w:rsid w:val="00BC5CFC"/>
    <w:rsid w:val="00BC7444"/>
    <w:rsid w:val="00BC75C2"/>
    <w:rsid w:val="00BC7B25"/>
    <w:rsid w:val="00BD1311"/>
    <w:rsid w:val="00BD17CC"/>
    <w:rsid w:val="00BD2889"/>
    <w:rsid w:val="00BD2CDF"/>
    <w:rsid w:val="00BD39C1"/>
    <w:rsid w:val="00BD39E1"/>
    <w:rsid w:val="00BD3CB6"/>
    <w:rsid w:val="00BD3CDB"/>
    <w:rsid w:val="00BD4DA5"/>
    <w:rsid w:val="00BD53E3"/>
    <w:rsid w:val="00BD667F"/>
    <w:rsid w:val="00BD6825"/>
    <w:rsid w:val="00BD6BAD"/>
    <w:rsid w:val="00BD7B25"/>
    <w:rsid w:val="00BE12EC"/>
    <w:rsid w:val="00BE1A07"/>
    <w:rsid w:val="00BE1AFF"/>
    <w:rsid w:val="00BE200E"/>
    <w:rsid w:val="00BE23B6"/>
    <w:rsid w:val="00BE2B26"/>
    <w:rsid w:val="00BE326F"/>
    <w:rsid w:val="00BE420C"/>
    <w:rsid w:val="00BE472B"/>
    <w:rsid w:val="00BE4E40"/>
    <w:rsid w:val="00BE5E6F"/>
    <w:rsid w:val="00BE657A"/>
    <w:rsid w:val="00BE6DBB"/>
    <w:rsid w:val="00BF0735"/>
    <w:rsid w:val="00BF181B"/>
    <w:rsid w:val="00BF2AB8"/>
    <w:rsid w:val="00BF3357"/>
    <w:rsid w:val="00BF40D1"/>
    <w:rsid w:val="00BF4A63"/>
    <w:rsid w:val="00BF4E78"/>
    <w:rsid w:val="00BF4F5E"/>
    <w:rsid w:val="00BF6401"/>
    <w:rsid w:val="00BF67DC"/>
    <w:rsid w:val="00BF6B5A"/>
    <w:rsid w:val="00BF74E9"/>
    <w:rsid w:val="00BF7E6E"/>
    <w:rsid w:val="00BF7F21"/>
    <w:rsid w:val="00C0030C"/>
    <w:rsid w:val="00C00825"/>
    <w:rsid w:val="00C01210"/>
    <w:rsid w:val="00C02342"/>
    <w:rsid w:val="00C03050"/>
    <w:rsid w:val="00C038A1"/>
    <w:rsid w:val="00C03DF3"/>
    <w:rsid w:val="00C0421B"/>
    <w:rsid w:val="00C057E6"/>
    <w:rsid w:val="00C05D5D"/>
    <w:rsid w:val="00C05DF3"/>
    <w:rsid w:val="00C06C35"/>
    <w:rsid w:val="00C10AC7"/>
    <w:rsid w:val="00C10B45"/>
    <w:rsid w:val="00C11E6D"/>
    <w:rsid w:val="00C13A97"/>
    <w:rsid w:val="00C13BA0"/>
    <w:rsid w:val="00C14059"/>
    <w:rsid w:val="00C14506"/>
    <w:rsid w:val="00C15CE2"/>
    <w:rsid w:val="00C17281"/>
    <w:rsid w:val="00C17C80"/>
    <w:rsid w:val="00C17E69"/>
    <w:rsid w:val="00C2005E"/>
    <w:rsid w:val="00C20155"/>
    <w:rsid w:val="00C20DB2"/>
    <w:rsid w:val="00C20DC5"/>
    <w:rsid w:val="00C210FC"/>
    <w:rsid w:val="00C23143"/>
    <w:rsid w:val="00C231BF"/>
    <w:rsid w:val="00C23901"/>
    <w:rsid w:val="00C242C9"/>
    <w:rsid w:val="00C247CB"/>
    <w:rsid w:val="00C25830"/>
    <w:rsid w:val="00C25B5B"/>
    <w:rsid w:val="00C277BF"/>
    <w:rsid w:val="00C27928"/>
    <w:rsid w:val="00C30F98"/>
    <w:rsid w:val="00C318ED"/>
    <w:rsid w:val="00C31C22"/>
    <w:rsid w:val="00C321E7"/>
    <w:rsid w:val="00C32845"/>
    <w:rsid w:val="00C3303B"/>
    <w:rsid w:val="00C33734"/>
    <w:rsid w:val="00C33EF7"/>
    <w:rsid w:val="00C34C30"/>
    <w:rsid w:val="00C34D32"/>
    <w:rsid w:val="00C360BD"/>
    <w:rsid w:val="00C36460"/>
    <w:rsid w:val="00C364AE"/>
    <w:rsid w:val="00C36639"/>
    <w:rsid w:val="00C371CD"/>
    <w:rsid w:val="00C42828"/>
    <w:rsid w:val="00C42DD9"/>
    <w:rsid w:val="00C43A04"/>
    <w:rsid w:val="00C44862"/>
    <w:rsid w:val="00C455AE"/>
    <w:rsid w:val="00C45C5D"/>
    <w:rsid w:val="00C4640B"/>
    <w:rsid w:val="00C46986"/>
    <w:rsid w:val="00C476E1"/>
    <w:rsid w:val="00C47926"/>
    <w:rsid w:val="00C5058B"/>
    <w:rsid w:val="00C5133E"/>
    <w:rsid w:val="00C51537"/>
    <w:rsid w:val="00C51831"/>
    <w:rsid w:val="00C51887"/>
    <w:rsid w:val="00C51CC3"/>
    <w:rsid w:val="00C51D20"/>
    <w:rsid w:val="00C520EB"/>
    <w:rsid w:val="00C52E77"/>
    <w:rsid w:val="00C52FD5"/>
    <w:rsid w:val="00C5361F"/>
    <w:rsid w:val="00C54D2B"/>
    <w:rsid w:val="00C566B3"/>
    <w:rsid w:val="00C56946"/>
    <w:rsid w:val="00C60927"/>
    <w:rsid w:val="00C61578"/>
    <w:rsid w:val="00C62B87"/>
    <w:rsid w:val="00C62E7A"/>
    <w:rsid w:val="00C63169"/>
    <w:rsid w:val="00C6357A"/>
    <w:rsid w:val="00C63CFA"/>
    <w:rsid w:val="00C65249"/>
    <w:rsid w:val="00C653AD"/>
    <w:rsid w:val="00C656F8"/>
    <w:rsid w:val="00C6676E"/>
    <w:rsid w:val="00C6766E"/>
    <w:rsid w:val="00C67B32"/>
    <w:rsid w:val="00C70B84"/>
    <w:rsid w:val="00C729E0"/>
    <w:rsid w:val="00C72C20"/>
    <w:rsid w:val="00C72F51"/>
    <w:rsid w:val="00C73397"/>
    <w:rsid w:val="00C733AD"/>
    <w:rsid w:val="00C735DD"/>
    <w:rsid w:val="00C73F87"/>
    <w:rsid w:val="00C7445B"/>
    <w:rsid w:val="00C75C83"/>
    <w:rsid w:val="00C75D6B"/>
    <w:rsid w:val="00C75F0E"/>
    <w:rsid w:val="00C7616F"/>
    <w:rsid w:val="00C7683B"/>
    <w:rsid w:val="00C80D99"/>
    <w:rsid w:val="00C80E39"/>
    <w:rsid w:val="00C8140E"/>
    <w:rsid w:val="00C83FC3"/>
    <w:rsid w:val="00C84846"/>
    <w:rsid w:val="00C84FA8"/>
    <w:rsid w:val="00C854AE"/>
    <w:rsid w:val="00C865E0"/>
    <w:rsid w:val="00C8729D"/>
    <w:rsid w:val="00C8744F"/>
    <w:rsid w:val="00C878FA"/>
    <w:rsid w:val="00C87D54"/>
    <w:rsid w:val="00C90B3D"/>
    <w:rsid w:val="00C90EC7"/>
    <w:rsid w:val="00C913F1"/>
    <w:rsid w:val="00C91F6F"/>
    <w:rsid w:val="00C92260"/>
    <w:rsid w:val="00C928A2"/>
    <w:rsid w:val="00C9334A"/>
    <w:rsid w:val="00C9339C"/>
    <w:rsid w:val="00C938F4"/>
    <w:rsid w:val="00C9393E"/>
    <w:rsid w:val="00C93BDF"/>
    <w:rsid w:val="00C945A9"/>
    <w:rsid w:val="00C95B30"/>
    <w:rsid w:val="00C96467"/>
    <w:rsid w:val="00C970B2"/>
    <w:rsid w:val="00C97618"/>
    <w:rsid w:val="00C97739"/>
    <w:rsid w:val="00C97E71"/>
    <w:rsid w:val="00C97E97"/>
    <w:rsid w:val="00CA03E9"/>
    <w:rsid w:val="00CA1056"/>
    <w:rsid w:val="00CA10D7"/>
    <w:rsid w:val="00CA131A"/>
    <w:rsid w:val="00CA16E1"/>
    <w:rsid w:val="00CA205E"/>
    <w:rsid w:val="00CA228B"/>
    <w:rsid w:val="00CA267D"/>
    <w:rsid w:val="00CA2F8B"/>
    <w:rsid w:val="00CA2FD8"/>
    <w:rsid w:val="00CA383D"/>
    <w:rsid w:val="00CA3ADD"/>
    <w:rsid w:val="00CA4021"/>
    <w:rsid w:val="00CA4875"/>
    <w:rsid w:val="00CA5CF2"/>
    <w:rsid w:val="00CA6910"/>
    <w:rsid w:val="00CA7DE7"/>
    <w:rsid w:val="00CB04F9"/>
    <w:rsid w:val="00CB060F"/>
    <w:rsid w:val="00CB0C1D"/>
    <w:rsid w:val="00CB1156"/>
    <w:rsid w:val="00CB11E4"/>
    <w:rsid w:val="00CB1B2B"/>
    <w:rsid w:val="00CB1DED"/>
    <w:rsid w:val="00CB3428"/>
    <w:rsid w:val="00CB42E6"/>
    <w:rsid w:val="00CB4B99"/>
    <w:rsid w:val="00CB5232"/>
    <w:rsid w:val="00CB612E"/>
    <w:rsid w:val="00CB6961"/>
    <w:rsid w:val="00CB72E3"/>
    <w:rsid w:val="00CB7915"/>
    <w:rsid w:val="00CC0EF0"/>
    <w:rsid w:val="00CC0F75"/>
    <w:rsid w:val="00CC14B5"/>
    <w:rsid w:val="00CC1C7F"/>
    <w:rsid w:val="00CC2D49"/>
    <w:rsid w:val="00CC306B"/>
    <w:rsid w:val="00CC32E4"/>
    <w:rsid w:val="00CC3ED4"/>
    <w:rsid w:val="00CC4252"/>
    <w:rsid w:val="00CC44A3"/>
    <w:rsid w:val="00CC4E02"/>
    <w:rsid w:val="00CC4FBE"/>
    <w:rsid w:val="00CC5AA2"/>
    <w:rsid w:val="00CC5CF9"/>
    <w:rsid w:val="00CC63A8"/>
    <w:rsid w:val="00CC721A"/>
    <w:rsid w:val="00CC7623"/>
    <w:rsid w:val="00CD0963"/>
    <w:rsid w:val="00CD14AF"/>
    <w:rsid w:val="00CD1B27"/>
    <w:rsid w:val="00CD1F02"/>
    <w:rsid w:val="00CD3372"/>
    <w:rsid w:val="00CD3B10"/>
    <w:rsid w:val="00CD3C08"/>
    <w:rsid w:val="00CD418F"/>
    <w:rsid w:val="00CD46B0"/>
    <w:rsid w:val="00CD53B9"/>
    <w:rsid w:val="00CD60B6"/>
    <w:rsid w:val="00CD6A7D"/>
    <w:rsid w:val="00CD6E04"/>
    <w:rsid w:val="00CD74D5"/>
    <w:rsid w:val="00CE0096"/>
    <w:rsid w:val="00CE0185"/>
    <w:rsid w:val="00CE032E"/>
    <w:rsid w:val="00CE0429"/>
    <w:rsid w:val="00CE0ABB"/>
    <w:rsid w:val="00CE0F0E"/>
    <w:rsid w:val="00CE0F41"/>
    <w:rsid w:val="00CE1C62"/>
    <w:rsid w:val="00CE2024"/>
    <w:rsid w:val="00CE3AAC"/>
    <w:rsid w:val="00CE3D42"/>
    <w:rsid w:val="00CE3E91"/>
    <w:rsid w:val="00CE4682"/>
    <w:rsid w:val="00CE4869"/>
    <w:rsid w:val="00CE53E6"/>
    <w:rsid w:val="00CE56CD"/>
    <w:rsid w:val="00CE5AB9"/>
    <w:rsid w:val="00CE631F"/>
    <w:rsid w:val="00CE63EE"/>
    <w:rsid w:val="00CE6512"/>
    <w:rsid w:val="00CF05F0"/>
    <w:rsid w:val="00CF0CEB"/>
    <w:rsid w:val="00CF1216"/>
    <w:rsid w:val="00CF1C1D"/>
    <w:rsid w:val="00CF1F53"/>
    <w:rsid w:val="00CF2350"/>
    <w:rsid w:val="00CF3836"/>
    <w:rsid w:val="00CF548F"/>
    <w:rsid w:val="00CF5751"/>
    <w:rsid w:val="00CF5CC0"/>
    <w:rsid w:val="00CF5E4B"/>
    <w:rsid w:val="00CF6131"/>
    <w:rsid w:val="00CF6AA0"/>
    <w:rsid w:val="00CF6CB0"/>
    <w:rsid w:val="00CF6DA0"/>
    <w:rsid w:val="00CF7CAA"/>
    <w:rsid w:val="00D00EAA"/>
    <w:rsid w:val="00D01331"/>
    <w:rsid w:val="00D03D7D"/>
    <w:rsid w:val="00D04D02"/>
    <w:rsid w:val="00D05064"/>
    <w:rsid w:val="00D0553B"/>
    <w:rsid w:val="00D06CA8"/>
    <w:rsid w:val="00D06EAA"/>
    <w:rsid w:val="00D079FD"/>
    <w:rsid w:val="00D07BF2"/>
    <w:rsid w:val="00D1182B"/>
    <w:rsid w:val="00D118A2"/>
    <w:rsid w:val="00D12A50"/>
    <w:rsid w:val="00D1446D"/>
    <w:rsid w:val="00D16C42"/>
    <w:rsid w:val="00D1756D"/>
    <w:rsid w:val="00D1761E"/>
    <w:rsid w:val="00D206BC"/>
    <w:rsid w:val="00D20852"/>
    <w:rsid w:val="00D208D9"/>
    <w:rsid w:val="00D21662"/>
    <w:rsid w:val="00D220E4"/>
    <w:rsid w:val="00D2219C"/>
    <w:rsid w:val="00D23E76"/>
    <w:rsid w:val="00D2479B"/>
    <w:rsid w:val="00D247E1"/>
    <w:rsid w:val="00D24BFB"/>
    <w:rsid w:val="00D25106"/>
    <w:rsid w:val="00D26024"/>
    <w:rsid w:val="00D263B2"/>
    <w:rsid w:val="00D266A7"/>
    <w:rsid w:val="00D27AFB"/>
    <w:rsid w:val="00D30419"/>
    <w:rsid w:val="00D30850"/>
    <w:rsid w:val="00D312E5"/>
    <w:rsid w:val="00D33FA7"/>
    <w:rsid w:val="00D34B64"/>
    <w:rsid w:val="00D34BC2"/>
    <w:rsid w:val="00D3503B"/>
    <w:rsid w:val="00D35547"/>
    <w:rsid w:val="00D366CE"/>
    <w:rsid w:val="00D36733"/>
    <w:rsid w:val="00D36A4C"/>
    <w:rsid w:val="00D36CA3"/>
    <w:rsid w:val="00D3790D"/>
    <w:rsid w:val="00D3798F"/>
    <w:rsid w:val="00D37DEC"/>
    <w:rsid w:val="00D40345"/>
    <w:rsid w:val="00D404D6"/>
    <w:rsid w:val="00D40818"/>
    <w:rsid w:val="00D41AB9"/>
    <w:rsid w:val="00D42571"/>
    <w:rsid w:val="00D42818"/>
    <w:rsid w:val="00D44012"/>
    <w:rsid w:val="00D44CFF"/>
    <w:rsid w:val="00D45863"/>
    <w:rsid w:val="00D45D42"/>
    <w:rsid w:val="00D471B5"/>
    <w:rsid w:val="00D510A1"/>
    <w:rsid w:val="00D51146"/>
    <w:rsid w:val="00D5117A"/>
    <w:rsid w:val="00D5136A"/>
    <w:rsid w:val="00D513AC"/>
    <w:rsid w:val="00D51811"/>
    <w:rsid w:val="00D51E87"/>
    <w:rsid w:val="00D52028"/>
    <w:rsid w:val="00D52820"/>
    <w:rsid w:val="00D52FAD"/>
    <w:rsid w:val="00D535AA"/>
    <w:rsid w:val="00D53E1D"/>
    <w:rsid w:val="00D54833"/>
    <w:rsid w:val="00D54ED2"/>
    <w:rsid w:val="00D55288"/>
    <w:rsid w:val="00D56FED"/>
    <w:rsid w:val="00D571DB"/>
    <w:rsid w:val="00D57F22"/>
    <w:rsid w:val="00D6086A"/>
    <w:rsid w:val="00D6101E"/>
    <w:rsid w:val="00D61221"/>
    <w:rsid w:val="00D61743"/>
    <w:rsid w:val="00D61A0A"/>
    <w:rsid w:val="00D61ED8"/>
    <w:rsid w:val="00D63281"/>
    <w:rsid w:val="00D64261"/>
    <w:rsid w:val="00D6512C"/>
    <w:rsid w:val="00D65522"/>
    <w:rsid w:val="00D65FC8"/>
    <w:rsid w:val="00D66006"/>
    <w:rsid w:val="00D6774D"/>
    <w:rsid w:val="00D67DE0"/>
    <w:rsid w:val="00D70BA2"/>
    <w:rsid w:val="00D71F5B"/>
    <w:rsid w:val="00D71FCA"/>
    <w:rsid w:val="00D729D3"/>
    <w:rsid w:val="00D72C39"/>
    <w:rsid w:val="00D73021"/>
    <w:rsid w:val="00D73A53"/>
    <w:rsid w:val="00D73F85"/>
    <w:rsid w:val="00D75191"/>
    <w:rsid w:val="00D755D6"/>
    <w:rsid w:val="00D76CF7"/>
    <w:rsid w:val="00D77730"/>
    <w:rsid w:val="00D77CDF"/>
    <w:rsid w:val="00D807B9"/>
    <w:rsid w:val="00D80929"/>
    <w:rsid w:val="00D8269C"/>
    <w:rsid w:val="00D83984"/>
    <w:rsid w:val="00D84790"/>
    <w:rsid w:val="00D848B7"/>
    <w:rsid w:val="00D85254"/>
    <w:rsid w:val="00D86849"/>
    <w:rsid w:val="00D86C60"/>
    <w:rsid w:val="00D86D1B"/>
    <w:rsid w:val="00D91201"/>
    <w:rsid w:val="00D957C8"/>
    <w:rsid w:val="00D957E6"/>
    <w:rsid w:val="00D960D2"/>
    <w:rsid w:val="00D96F5D"/>
    <w:rsid w:val="00D97457"/>
    <w:rsid w:val="00D97470"/>
    <w:rsid w:val="00D975FD"/>
    <w:rsid w:val="00D97887"/>
    <w:rsid w:val="00D97D8C"/>
    <w:rsid w:val="00DA0A46"/>
    <w:rsid w:val="00DA1589"/>
    <w:rsid w:val="00DA2171"/>
    <w:rsid w:val="00DA3CF5"/>
    <w:rsid w:val="00DA462D"/>
    <w:rsid w:val="00DA49DF"/>
    <w:rsid w:val="00DA59D3"/>
    <w:rsid w:val="00DA6166"/>
    <w:rsid w:val="00DA6229"/>
    <w:rsid w:val="00DA6B43"/>
    <w:rsid w:val="00DA7449"/>
    <w:rsid w:val="00DB1A2D"/>
    <w:rsid w:val="00DB1DD5"/>
    <w:rsid w:val="00DB31FC"/>
    <w:rsid w:val="00DB356F"/>
    <w:rsid w:val="00DB4009"/>
    <w:rsid w:val="00DB4653"/>
    <w:rsid w:val="00DB4692"/>
    <w:rsid w:val="00DB4C76"/>
    <w:rsid w:val="00DB686A"/>
    <w:rsid w:val="00DB68BA"/>
    <w:rsid w:val="00DB6F1C"/>
    <w:rsid w:val="00DB71AE"/>
    <w:rsid w:val="00DB74B8"/>
    <w:rsid w:val="00DB7649"/>
    <w:rsid w:val="00DB7D9E"/>
    <w:rsid w:val="00DC0459"/>
    <w:rsid w:val="00DC062A"/>
    <w:rsid w:val="00DC0DA7"/>
    <w:rsid w:val="00DC10B4"/>
    <w:rsid w:val="00DC14A6"/>
    <w:rsid w:val="00DC1A34"/>
    <w:rsid w:val="00DC2120"/>
    <w:rsid w:val="00DC4B10"/>
    <w:rsid w:val="00DC4FFC"/>
    <w:rsid w:val="00DC53B5"/>
    <w:rsid w:val="00DC5756"/>
    <w:rsid w:val="00DC5A03"/>
    <w:rsid w:val="00DC66A4"/>
    <w:rsid w:val="00DC756E"/>
    <w:rsid w:val="00DD0155"/>
    <w:rsid w:val="00DD13AE"/>
    <w:rsid w:val="00DD1450"/>
    <w:rsid w:val="00DD1D72"/>
    <w:rsid w:val="00DD4034"/>
    <w:rsid w:val="00DD412C"/>
    <w:rsid w:val="00DD5A3D"/>
    <w:rsid w:val="00DD5E85"/>
    <w:rsid w:val="00DD64C5"/>
    <w:rsid w:val="00DD64E9"/>
    <w:rsid w:val="00DD6803"/>
    <w:rsid w:val="00DD788E"/>
    <w:rsid w:val="00DD7950"/>
    <w:rsid w:val="00DD7B74"/>
    <w:rsid w:val="00DE0512"/>
    <w:rsid w:val="00DE1D0E"/>
    <w:rsid w:val="00DE1F13"/>
    <w:rsid w:val="00DE34CE"/>
    <w:rsid w:val="00DE384D"/>
    <w:rsid w:val="00DE423F"/>
    <w:rsid w:val="00DE4425"/>
    <w:rsid w:val="00DE48E2"/>
    <w:rsid w:val="00DE5678"/>
    <w:rsid w:val="00DE6390"/>
    <w:rsid w:val="00DE69F1"/>
    <w:rsid w:val="00DE6EAF"/>
    <w:rsid w:val="00DF0180"/>
    <w:rsid w:val="00DF0730"/>
    <w:rsid w:val="00DF0A2F"/>
    <w:rsid w:val="00DF0B36"/>
    <w:rsid w:val="00DF14C1"/>
    <w:rsid w:val="00DF2D18"/>
    <w:rsid w:val="00DF2E08"/>
    <w:rsid w:val="00DF3C95"/>
    <w:rsid w:val="00DF432C"/>
    <w:rsid w:val="00DF44E4"/>
    <w:rsid w:val="00DF49D8"/>
    <w:rsid w:val="00DF540B"/>
    <w:rsid w:val="00DF594C"/>
    <w:rsid w:val="00DF649D"/>
    <w:rsid w:val="00DF6BE4"/>
    <w:rsid w:val="00DF75D5"/>
    <w:rsid w:val="00DF7725"/>
    <w:rsid w:val="00DF7D5B"/>
    <w:rsid w:val="00E0040F"/>
    <w:rsid w:val="00E02A12"/>
    <w:rsid w:val="00E02D07"/>
    <w:rsid w:val="00E0306E"/>
    <w:rsid w:val="00E030B8"/>
    <w:rsid w:val="00E03F3B"/>
    <w:rsid w:val="00E04250"/>
    <w:rsid w:val="00E04B46"/>
    <w:rsid w:val="00E066BE"/>
    <w:rsid w:val="00E0759B"/>
    <w:rsid w:val="00E1021E"/>
    <w:rsid w:val="00E10A93"/>
    <w:rsid w:val="00E11DCE"/>
    <w:rsid w:val="00E1462A"/>
    <w:rsid w:val="00E14E3B"/>
    <w:rsid w:val="00E157BC"/>
    <w:rsid w:val="00E15A26"/>
    <w:rsid w:val="00E15A6E"/>
    <w:rsid w:val="00E17EE8"/>
    <w:rsid w:val="00E207D4"/>
    <w:rsid w:val="00E2206D"/>
    <w:rsid w:val="00E2263B"/>
    <w:rsid w:val="00E23236"/>
    <w:rsid w:val="00E24EE0"/>
    <w:rsid w:val="00E2562B"/>
    <w:rsid w:val="00E264AA"/>
    <w:rsid w:val="00E27359"/>
    <w:rsid w:val="00E27C98"/>
    <w:rsid w:val="00E302C2"/>
    <w:rsid w:val="00E302DF"/>
    <w:rsid w:val="00E3115D"/>
    <w:rsid w:val="00E31184"/>
    <w:rsid w:val="00E31675"/>
    <w:rsid w:val="00E321FE"/>
    <w:rsid w:val="00E32C20"/>
    <w:rsid w:val="00E32C87"/>
    <w:rsid w:val="00E32F54"/>
    <w:rsid w:val="00E35010"/>
    <w:rsid w:val="00E35684"/>
    <w:rsid w:val="00E35B9C"/>
    <w:rsid w:val="00E366B9"/>
    <w:rsid w:val="00E379C3"/>
    <w:rsid w:val="00E40768"/>
    <w:rsid w:val="00E40F25"/>
    <w:rsid w:val="00E40FE4"/>
    <w:rsid w:val="00E41129"/>
    <w:rsid w:val="00E41ECF"/>
    <w:rsid w:val="00E41FF4"/>
    <w:rsid w:val="00E42399"/>
    <w:rsid w:val="00E427EA"/>
    <w:rsid w:val="00E4301C"/>
    <w:rsid w:val="00E43CAB"/>
    <w:rsid w:val="00E43EBD"/>
    <w:rsid w:val="00E457C4"/>
    <w:rsid w:val="00E460E9"/>
    <w:rsid w:val="00E46436"/>
    <w:rsid w:val="00E46647"/>
    <w:rsid w:val="00E47A7F"/>
    <w:rsid w:val="00E47DF1"/>
    <w:rsid w:val="00E50A6A"/>
    <w:rsid w:val="00E50E4A"/>
    <w:rsid w:val="00E51646"/>
    <w:rsid w:val="00E52149"/>
    <w:rsid w:val="00E5221D"/>
    <w:rsid w:val="00E53280"/>
    <w:rsid w:val="00E53886"/>
    <w:rsid w:val="00E539A2"/>
    <w:rsid w:val="00E55C16"/>
    <w:rsid w:val="00E55E89"/>
    <w:rsid w:val="00E5642A"/>
    <w:rsid w:val="00E56A65"/>
    <w:rsid w:val="00E60799"/>
    <w:rsid w:val="00E61100"/>
    <w:rsid w:val="00E61397"/>
    <w:rsid w:val="00E61E7A"/>
    <w:rsid w:val="00E62509"/>
    <w:rsid w:val="00E627EC"/>
    <w:rsid w:val="00E628F7"/>
    <w:rsid w:val="00E63BF5"/>
    <w:rsid w:val="00E64CAF"/>
    <w:rsid w:val="00E651B9"/>
    <w:rsid w:val="00E662E9"/>
    <w:rsid w:val="00E668CF"/>
    <w:rsid w:val="00E67735"/>
    <w:rsid w:val="00E7072C"/>
    <w:rsid w:val="00E71D01"/>
    <w:rsid w:val="00E71FE1"/>
    <w:rsid w:val="00E720B5"/>
    <w:rsid w:val="00E7328C"/>
    <w:rsid w:val="00E73729"/>
    <w:rsid w:val="00E7380F"/>
    <w:rsid w:val="00E73A9D"/>
    <w:rsid w:val="00E7425D"/>
    <w:rsid w:val="00E747A9"/>
    <w:rsid w:val="00E74A1D"/>
    <w:rsid w:val="00E74A49"/>
    <w:rsid w:val="00E753A8"/>
    <w:rsid w:val="00E758F5"/>
    <w:rsid w:val="00E7605C"/>
    <w:rsid w:val="00E764D8"/>
    <w:rsid w:val="00E77339"/>
    <w:rsid w:val="00E77822"/>
    <w:rsid w:val="00E77859"/>
    <w:rsid w:val="00E800B2"/>
    <w:rsid w:val="00E8015A"/>
    <w:rsid w:val="00E802B9"/>
    <w:rsid w:val="00E817CB"/>
    <w:rsid w:val="00E81FCB"/>
    <w:rsid w:val="00E82F09"/>
    <w:rsid w:val="00E83125"/>
    <w:rsid w:val="00E8312A"/>
    <w:rsid w:val="00E83879"/>
    <w:rsid w:val="00E847D2"/>
    <w:rsid w:val="00E84FF8"/>
    <w:rsid w:val="00E856C4"/>
    <w:rsid w:val="00E8648F"/>
    <w:rsid w:val="00E864BD"/>
    <w:rsid w:val="00E866D1"/>
    <w:rsid w:val="00E87C69"/>
    <w:rsid w:val="00E90075"/>
    <w:rsid w:val="00E9080B"/>
    <w:rsid w:val="00E90A08"/>
    <w:rsid w:val="00E91097"/>
    <w:rsid w:val="00E91765"/>
    <w:rsid w:val="00E91A57"/>
    <w:rsid w:val="00E91D88"/>
    <w:rsid w:val="00E91F5F"/>
    <w:rsid w:val="00E92A54"/>
    <w:rsid w:val="00E930ED"/>
    <w:rsid w:val="00E93FBD"/>
    <w:rsid w:val="00E94C69"/>
    <w:rsid w:val="00E94C84"/>
    <w:rsid w:val="00E94EA2"/>
    <w:rsid w:val="00E958AD"/>
    <w:rsid w:val="00E95B15"/>
    <w:rsid w:val="00E95D7D"/>
    <w:rsid w:val="00E95E4B"/>
    <w:rsid w:val="00E962BB"/>
    <w:rsid w:val="00E96E42"/>
    <w:rsid w:val="00E9701D"/>
    <w:rsid w:val="00E970BA"/>
    <w:rsid w:val="00E975D0"/>
    <w:rsid w:val="00E97C91"/>
    <w:rsid w:val="00EA0B2F"/>
    <w:rsid w:val="00EA0BCC"/>
    <w:rsid w:val="00EA2413"/>
    <w:rsid w:val="00EA285A"/>
    <w:rsid w:val="00EA313A"/>
    <w:rsid w:val="00EA4208"/>
    <w:rsid w:val="00EA59BA"/>
    <w:rsid w:val="00EA5AB8"/>
    <w:rsid w:val="00EA5F6D"/>
    <w:rsid w:val="00EA5FCB"/>
    <w:rsid w:val="00EA69CD"/>
    <w:rsid w:val="00EA6F59"/>
    <w:rsid w:val="00EB03FE"/>
    <w:rsid w:val="00EB040C"/>
    <w:rsid w:val="00EB0765"/>
    <w:rsid w:val="00EB0890"/>
    <w:rsid w:val="00EB12DD"/>
    <w:rsid w:val="00EB153E"/>
    <w:rsid w:val="00EB16FC"/>
    <w:rsid w:val="00EB2C0F"/>
    <w:rsid w:val="00EB4FD3"/>
    <w:rsid w:val="00EB519D"/>
    <w:rsid w:val="00EB57EB"/>
    <w:rsid w:val="00EB636B"/>
    <w:rsid w:val="00EB63FC"/>
    <w:rsid w:val="00EB690F"/>
    <w:rsid w:val="00EB79B1"/>
    <w:rsid w:val="00EB7A92"/>
    <w:rsid w:val="00EC0421"/>
    <w:rsid w:val="00EC0B69"/>
    <w:rsid w:val="00EC0C77"/>
    <w:rsid w:val="00EC1ABA"/>
    <w:rsid w:val="00EC1FB2"/>
    <w:rsid w:val="00EC2372"/>
    <w:rsid w:val="00EC2C10"/>
    <w:rsid w:val="00EC3106"/>
    <w:rsid w:val="00EC332A"/>
    <w:rsid w:val="00EC3BAD"/>
    <w:rsid w:val="00EC43CB"/>
    <w:rsid w:val="00EC4E6F"/>
    <w:rsid w:val="00EC504D"/>
    <w:rsid w:val="00EC5B8D"/>
    <w:rsid w:val="00EC6334"/>
    <w:rsid w:val="00EC7986"/>
    <w:rsid w:val="00EC7B9E"/>
    <w:rsid w:val="00EC7E0D"/>
    <w:rsid w:val="00ED0B51"/>
    <w:rsid w:val="00ED17EA"/>
    <w:rsid w:val="00ED3103"/>
    <w:rsid w:val="00ED3DCA"/>
    <w:rsid w:val="00ED4278"/>
    <w:rsid w:val="00ED50CF"/>
    <w:rsid w:val="00ED7A2A"/>
    <w:rsid w:val="00EE1182"/>
    <w:rsid w:val="00EE1B19"/>
    <w:rsid w:val="00EE1B2B"/>
    <w:rsid w:val="00EE3799"/>
    <w:rsid w:val="00EE3925"/>
    <w:rsid w:val="00EE3CAA"/>
    <w:rsid w:val="00EE4181"/>
    <w:rsid w:val="00EE6077"/>
    <w:rsid w:val="00EE70B9"/>
    <w:rsid w:val="00EF0051"/>
    <w:rsid w:val="00EF0AD8"/>
    <w:rsid w:val="00EF1678"/>
    <w:rsid w:val="00EF257A"/>
    <w:rsid w:val="00EF3526"/>
    <w:rsid w:val="00EF3CD7"/>
    <w:rsid w:val="00EF4E26"/>
    <w:rsid w:val="00EF530A"/>
    <w:rsid w:val="00EF56BF"/>
    <w:rsid w:val="00EF6B33"/>
    <w:rsid w:val="00F01358"/>
    <w:rsid w:val="00F01527"/>
    <w:rsid w:val="00F01DE3"/>
    <w:rsid w:val="00F02D55"/>
    <w:rsid w:val="00F030E7"/>
    <w:rsid w:val="00F04B03"/>
    <w:rsid w:val="00F051AE"/>
    <w:rsid w:val="00F05686"/>
    <w:rsid w:val="00F060D7"/>
    <w:rsid w:val="00F0688C"/>
    <w:rsid w:val="00F07922"/>
    <w:rsid w:val="00F10D2E"/>
    <w:rsid w:val="00F11395"/>
    <w:rsid w:val="00F1152F"/>
    <w:rsid w:val="00F11870"/>
    <w:rsid w:val="00F11C35"/>
    <w:rsid w:val="00F1289B"/>
    <w:rsid w:val="00F1360E"/>
    <w:rsid w:val="00F13914"/>
    <w:rsid w:val="00F1515E"/>
    <w:rsid w:val="00F156B1"/>
    <w:rsid w:val="00F1576F"/>
    <w:rsid w:val="00F15C5E"/>
    <w:rsid w:val="00F16835"/>
    <w:rsid w:val="00F16F3B"/>
    <w:rsid w:val="00F17110"/>
    <w:rsid w:val="00F174DD"/>
    <w:rsid w:val="00F201BC"/>
    <w:rsid w:val="00F207B3"/>
    <w:rsid w:val="00F20D66"/>
    <w:rsid w:val="00F21741"/>
    <w:rsid w:val="00F218CE"/>
    <w:rsid w:val="00F22BB3"/>
    <w:rsid w:val="00F24755"/>
    <w:rsid w:val="00F24BFB"/>
    <w:rsid w:val="00F24F65"/>
    <w:rsid w:val="00F25C3D"/>
    <w:rsid w:val="00F26C46"/>
    <w:rsid w:val="00F301F4"/>
    <w:rsid w:val="00F31182"/>
    <w:rsid w:val="00F31631"/>
    <w:rsid w:val="00F3194A"/>
    <w:rsid w:val="00F31C75"/>
    <w:rsid w:val="00F34575"/>
    <w:rsid w:val="00F34610"/>
    <w:rsid w:val="00F37EEC"/>
    <w:rsid w:val="00F37FF6"/>
    <w:rsid w:val="00F419C3"/>
    <w:rsid w:val="00F42D42"/>
    <w:rsid w:val="00F43B02"/>
    <w:rsid w:val="00F43E5F"/>
    <w:rsid w:val="00F4413B"/>
    <w:rsid w:val="00F44F2B"/>
    <w:rsid w:val="00F46594"/>
    <w:rsid w:val="00F4673F"/>
    <w:rsid w:val="00F46A00"/>
    <w:rsid w:val="00F46ED7"/>
    <w:rsid w:val="00F475CF"/>
    <w:rsid w:val="00F47624"/>
    <w:rsid w:val="00F51EEA"/>
    <w:rsid w:val="00F523D2"/>
    <w:rsid w:val="00F52E79"/>
    <w:rsid w:val="00F53537"/>
    <w:rsid w:val="00F536E6"/>
    <w:rsid w:val="00F53DD9"/>
    <w:rsid w:val="00F542AC"/>
    <w:rsid w:val="00F5486B"/>
    <w:rsid w:val="00F5490E"/>
    <w:rsid w:val="00F552AC"/>
    <w:rsid w:val="00F555C1"/>
    <w:rsid w:val="00F5601A"/>
    <w:rsid w:val="00F57A32"/>
    <w:rsid w:val="00F616E8"/>
    <w:rsid w:val="00F61A0F"/>
    <w:rsid w:val="00F626FD"/>
    <w:rsid w:val="00F62EAA"/>
    <w:rsid w:val="00F63041"/>
    <w:rsid w:val="00F630F5"/>
    <w:rsid w:val="00F63189"/>
    <w:rsid w:val="00F6411F"/>
    <w:rsid w:val="00F64AFC"/>
    <w:rsid w:val="00F65231"/>
    <w:rsid w:val="00F658E0"/>
    <w:rsid w:val="00F6640E"/>
    <w:rsid w:val="00F66569"/>
    <w:rsid w:val="00F668CA"/>
    <w:rsid w:val="00F66D7D"/>
    <w:rsid w:val="00F677D1"/>
    <w:rsid w:val="00F67A6B"/>
    <w:rsid w:val="00F72451"/>
    <w:rsid w:val="00F730B8"/>
    <w:rsid w:val="00F73E7A"/>
    <w:rsid w:val="00F74675"/>
    <w:rsid w:val="00F74C18"/>
    <w:rsid w:val="00F75134"/>
    <w:rsid w:val="00F75D2E"/>
    <w:rsid w:val="00F768B0"/>
    <w:rsid w:val="00F769C4"/>
    <w:rsid w:val="00F770A6"/>
    <w:rsid w:val="00F77275"/>
    <w:rsid w:val="00F772DC"/>
    <w:rsid w:val="00F778E3"/>
    <w:rsid w:val="00F80244"/>
    <w:rsid w:val="00F80E98"/>
    <w:rsid w:val="00F81709"/>
    <w:rsid w:val="00F817AD"/>
    <w:rsid w:val="00F81997"/>
    <w:rsid w:val="00F82B28"/>
    <w:rsid w:val="00F84E88"/>
    <w:rsid w:val="00F859B7"/>
    <w:rsid w:val="00F86DEE"/>
    <w:rsid w:val="00F86E2E"/>
    <w:rsid w:val="00F86EBC"/>
    <w:rsid w:val="00F920D1"/>
    <w:rsid w:val="00F936AF"/>
    <w:rsid w:val="00F94851"/>
    <w:rsid w:val="00F95C92"/>
    <w:rsid w:val="00F96206"/>
    <w:rsid w:val="00F969F6"/>
    <w:rsid w:val="00F96DC4"/>
    <w:rsid w:val="00F9781D"/>
    <w:rsid w:val="00F97B6A"/>
    <w:rsid w:val="00F97BF7"/>
    <w:rsid w:val="00F97E73"/>
    <w:rsid w:val="00FA2CBF"/>
    <w:rsid w:val="00FA3742"/>
    <w:rsid w:val="00FA4E76"/>
    <w:rsid w:val="00FA61E4"/>
    <w:rsid w:val="00FA67D7"/>
    <w:rsid w:val="00FA7241"/>
    <w:rsid w:val="00FA72D7"/>
    <w:rsid w:val="00FA747A"/>
    <w:rsid w:val="00FA78A7"/>
    <w:rsid w:val="00FA7B31"/>
    <w:rsid w:val="00FA7B46"/>
    <w:rsid w:val="00FB15C8"/>
    <w:rsid w:val="00FB1DAF"/>
    <w:rsid w:val="00FB25BE"/>
    <w:rsid w:val="00FB26A8"/>
    <w:rsid w:val="00FB3B56"/>
    <w:rsid w:val="00FB41B6"/>
    <w:rsid w:val="00FB42F9"/>
    <w:rsid w:val="00FB4C10"/>
    <w:rsid w:val="00FB5171"/>
    <w:rsid w:val="00FB658F"/>
    <w:rsid w:val="00FB7661"/>
    <w:rsid w:val="00FC062A"/>
    <w:rsid w:val="00FC1C44"/>
    <w:rsid w:val="00FC3050"/>
    <w:rsid w:val="00FC33DB"/>
    <w:rsid w:val="00FC460D"/>
    <w:rsid w:val="00FC5046"/>
    <w:rsid w:val="00FC55C8"/>
    <w:rsid w:val="00FC7789"/>
    <w:rsid w:val="00FD1D83"/>
    <w:rsid w:val="00FD259C"/>
    <w:rsid w:val="00FD2D4A"/>
    <w:rsid w:val="00FD3E0C"/>
    <w:rsid w:val="00FD4898"/>
    <w:rsid w:val="00FD4A57"/>
    <w:rsid w:val="00FD5772"/>
    <w:rsid w:val="00FD62C0"/>
    <w:rsid w:val="00FD63C1"/>
    <w:rsid w:val="00FD77CA"/>
    <w:rsid w:val="00FE0E1E"/>
    <w:rsid w:val="00FE10E3"/>
    <w:rsid w:val="00FE2931"/>
    <w:rsid w:val="00FE2D4A"/>
    <w:rsid w:val="00FE2E38"/>
    <w:rsid w:val="00FE323E"/>
    <w:rsid w:val="00FE443E"/>
    <w:rsid w:val="00FE458D"/>
    <w:rsid w:val="00FE49BF"/>
    <w:rsid w:val="00FE65C5"/>
    <w:rsid w:val="00FE6CA5"/>
    <w:rsid w:val="00FE75E6"/>
    <w:rsid w:val="00FF036A"/>
    <w:rsid w:val="00FF05D8"/>
    <w:rsid w:val="00FF0B95"/>
    <w:rsid w:val="00FF0BEF"/>
    <w:rsid w:val="00FF1E4B"/>
    <w:rsid w:val="00FF21E7"/>
    <w:rsid w:val="00FF23E2"/>
    <w:rsid w:val="00FF2ABC"/>
    <w:rsid w:val="00FF4062"/>
    <w:rsid w:val="00FF4278"/>
    <w:rsid w:val="00FF44AA"/>
    <w:rsid w:val="00FF49A9"/>
    <w:rsid w:val="00FF4E81"/>
    <w:rsid w:val="00FF54C4"/>
    <w:rsid w:val="00FF7CD0"/>
    <w:rsid w:val="00FF7D1D"/>
    <w:rsid w:val="0417B37F"/>
    <w:rsid w:val="0535C4A3"/>
    <w:rsid w:val="0621196B"/>
    <w:rsid w:val="0630988D"/>
    <w:rsid w:val="089EA5CF"/>
    <w:rsid w:val="09A1C968"/>
    <w:rsid w:val="0C3A5A2A"/>
    <w:rsid w:val="0D628D0B"/>
    <w:rsid w:val="0FEB93E7"/>
    <w:rsid w:val="10A97066"/>
    <w:rsid w:val="1613118A"/>
    <w:rsid w:val="1CEC5552"/>
    <w:rsid w:val="1D3EB174"/>
    <w:rsid w:val="1E82D9DF"/>
    <w:rsid w:val="1F3E7DF6"/>
    <w:rsid w:val="1F8A7FDA"/>
    <w:rsid w:val="1FE92C2D"/>
    <w:rsid w:val="222F146B"/>
    <w:rsid w:val="2440BC85"/>
    <w:rsid w:val="29B362CE"/>
    <w:rsid w:val="29DDA1CC"/>
    <w:rsid w:val="2AFF622B"/>
    <w:rsid w:val="2BD74932"/>
    <w:rsid w:val="2C4611DC"/>
    <w:rsid w:val="2C536DAE"/>
    <w:rsid w:val="31BD7E00"/>
    <w:rsid w:val="323188E7"/>
    <w:rsid w:val="32C410F3"/>
    <w:rsid w:val="33717EB4"/>
    <w:rsid w:val="3537D7CF"/>
    <w:rsid w:val="36EA1D53"/>
    <w:rsid w:val="394055E7"/>
    <w:rsid w:val="3EBC05EB"/>
    <w:rsid w:val="41867FE8"/>
    <w:rsid w:val="425D8A0B"/>
    <w:rsid w:val="44087351"/>
    <w:rsid w:val="44BD8158"/>
    <w:rsid w:val="4615C0DF"/>
    <w:rsid w:val="46FC7FD6"/>
    <w:rsid w:val="4784B640"/>
    <w:rsid w:val="4CD636A2"/>
    <w:rsid w:val="4CE3D1FE"/>
    <w:rsid w:val="4D2AFE2E"/>
    <w:rsid w:val="4D6AACFD"/>
    <w:rsid w:val="504A0878"/>
    <w:rsid w:val="50D71A5A"/>
    <w:rsid w:val="525B1340"/>
    <w:rsid w:val="52627932"/>
    <w:rsid w:val="52BE119E"/>
    <w:rsid w:val="560CA5DD"/>
    <w:rsid w:val="5A9F311A"/>
    <w:rsid w:val="5D87E05D"/>
    <w:rsid w:val="5D8B42A5"/>
    <w:rsid w:val="60122629"/>
    <w:rsid w:val="62D35E83"/>
    <w:rsid w:val="650EF7BC"/>
    <w:rsid w:val="66D2BD11"/>
    <w:rsid w:val="69FFA387"/>
    <w:rsid w:val="6DD74DF5"/>
    <w:rsid w:val="70222C5C"/>
    <w:rsid w:val="708A24EC"/>
    <w:rsid w:val="7159FE9B"/>
    <w:rsid w:val="74E45A06"/>
    <w:rsid w:val="7B9B0ABD"/>
    <w:rsid w:val="7C40FB62"/>
    <w:rsid w:val="7C83B98D"/>
    <w:rsid w:val="7CA42077"/>
    <w:rsid w:val="7E1CF176"/>
    <w:rsid w:val="7F15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."/>
  <w:listSeparator w:val=","/>
  <w14:docId w14:val="123E3977"/>
  <w15:chartTrackingRefBased/>
  <w15:docId w15:val="{22A7F226-6E45-4798-9841-019B2D36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D513AC"/>
    <w:pPr>
      <w:tabs>
        <w:tab w:val="right" w:leader="dot" w:pos="12950"/>
      </w:tabs>
    </w:pPr>
    <w:rPr>
      <w:rFonts w:ascii="Verdana" w:hAnsi="Verdana"/>
      <w:b/>
      <w:bCs/>
    </w:rPr>
  </w:style>
  <w:style w:type="paragraph" w:styleId="TOC1">
    <w:name w:val="toc 1"/>
    <w:basedOn w:val="Normal"/>
    <w:next w:val="Normal"/>
    <w:autoRedefine/>
    <w:uiPriority w:val="39"/>
    <w:rsid w:val="007E65D7"/>
    <w:pPr>
      <w:numPr>
        <w:numId w:val="18"/>
      </w:numPr>
      <w:tabs>
        <w:tab w:val="right" w:leader="dot" w:pos="12950"/>
      </w:tabs>
      <w:spacing w:before="120" w:after="120"/>
      <w:ind w:left="432"/>
    </w:pPr>
  </w:style>
  <w:style w:type="paragraph" w:styleId="ListParagraph">
    <w:name w:val="List Paragraph"/>
    <w:basedOn w:val="Normal"/>
    <w:uiPriority w:val="34"/>
    <w:qFormat/>
    <w:rsid w:val="00FB1DAF"/>
    <w:pPr>
      <w:ind w:left="720"/>
      <w:contextualSpacing/>
    </w:pPr>
  </w:style>
  <w:style w:type="character" w:styleId="CommentReference">
    <w:name w:val="annotation reference"/>
    <w:basedOn w:val="DefaultParagraphFont"/>
    <w:rsid w:val="002E1D1C"/>
    <w:rPr>
      <w:sz w:val="16"/>
      <w:szCs w:val="16"/>
    </w:rPr>
  </w:style>
  <w:style w:type="paragraph" w:styleId="CommentText">
    <w:name w:val="annotation text"/>
    <w:basedOn w:val="Normal"/>
    <w:link w:val="CommentTextChar"/>
    <w:rsid w:val="002E1D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E1D1C"/>
  </w:style>
  <w:style w:type="paragraph" w:styleId="CommentSubject">
    <w:name w:val="annotation subject"/>
    <w:basedOn w:val="CommentText"/>
    <w:next w:val="CommentText"/>
    <w:link w:val="CommentSubjectChar"/>
    <w:rsid w:val="002E1D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E1D1C"/>
    <w:rPr>
      <w:b/>
      <w:bCs/>
    </w:rPr>
  </w:style>
  <w:style w:type="paragraph" w:styleId="BalloonText">
    <w:name w:val="Balloon Text"/>
    <w:basedOn w:val="Normal"/>
    <w:link w:val="BalloonTextChar"/>
    <w:rsid w:val="002E1D1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E1D1C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186AE2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unhideWhenUsed/>
    <w:rsid w:val="00B9444B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rsid w:val="00B21201"/>
    <w:pPr>
      <w:spacing w:after="100"/>
      <w:ind w:left="480"/>
    </w:pPr>
  </w:style>
  <w:style w:type="character" w:customStyle="1" w:styleId="Heading2Char">
    <w:name w:val="Heading 2 Char"/>
    <w:basedOn w:val="DefaultParagraphFont"/>
    <w:link w:val="Heading2"/>
    <w:rsid w:val="006B764E"/>
    <w:rPr>
      <w:rFonts w:ascii="Arial" w:hAnsi="Arial" w:cs="Arial"/>
      <w:b/>
      <w:bCs/>
      <w:i/>
      <w:iCs/>
      <w:sz w:val="28"/>
      <w:szCs w:val="28"/>
    </w:rPr>
  </w:style>
  <w:style w:type="character" w:styleId="Mention">
    <w:name w:val="Mention"/>
    <w:basedOn w:val="DefaultParagraphFont"/>
    <w:uiPriority w:val="99"/>
    <w:unhideWhenUsed/>
    <w:rsid w:val="00742E54"/>
    <w:rPr>
      <w:color w:val="2B579A"/>
      <w:shd w:val="clear" w:color="auto" w:fill="E6E6E6"/>
    </w:rPr>
  </w:style>
  <w:style w:type="paragraph" w:customStyle="1" w:styleId="style-scope">
    <w:name w:val="style-scope"/>
    <w:basedOn w:val="Normal"/>
    <w:rsid w:val="000A3DB1"/>
    <w:pPr>
      <w:spacing w:before="100" w:beforeAutospacing="1" w:after="100" w:afterAutospacing="1"/>
    </w:pPr>
  </w:style>
  <w:style w:type="character" w:customStyle="1" w:styleId="content-id">
    <w:name w:val="content-id"/>
    <w:basedOn w:val="DefaultParagraphFont"/>
    <w:rsid w:val="008D6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6171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9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8726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1758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942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6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7591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4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9682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7985">
              <w:marLeft w:val="23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17085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9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4910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0996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0981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00735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thesource.cvshealth.com/nuxeo/thesource/" TargetMode="External"/><Relationship Id="rId47" Type="http://schemas.openxmlformats.org/officeDocument/2006/relationships/image" Target="media/image29.png"/><Relationship Id="rId63" Type="http://schemas.openxmlformats.org/officeDocument/2006/relationships/image" Target="media/image40.png"/><Relationship Id="rId68" Type="http://schemas.openxmlformats.org/officeDocument/2006/relationships/hyperlink" Target="https://thesource.cvshealth.com/nuxeo/thesource/" TargetMode="External"/><Relationship Id="rId84" Type="http://schemas.openxmlformats.org/officeDocument/2006/relationships/hyperlink" Target="https://thesource.cvshealth.com/nuxeo/thesource/" TargetMode="External"/><Relationship Id="rId89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thesource.cvshealth.com/nuxeo/thesource/" TargetMode="External"/><Relationship Id="rId92" Type="http://schemas.openxmlformats.org/officeDocument/2006/relationships/hyperlink" Target="https://thesource.cvshealth.com/nuxeo/thesourc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9" Type="http://schemas.openxmlformats.org/officeDocument/2006/relationships/image" Target="media/image17.png"/><Relationship Id="rId107" Type="http://schemas.openxmlformats.org/officeDocument/2006/relationships/fontTable" Target="fontTable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thesource.cvshealth.com/nuxeo/thesource/" TargetMode="External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thesource.cvshealth.com/nuxeo/thesource/" TargetMode="External"/><Relationship Id="rId58" Type="http://schemas.openxmlformats.org/officeDocument/2006/relationships/image" Target="media/image36.png"/><Relationship Id="rId66" Type="http://schemas.openxmlformats.org/officeDocument/2006/relationships/image" Target="media/image43.png"/><Relationship Id="rId74" Type="http://schemas.openxmlformats.org/officeDocument/2006/relationships/image" Target="media/image45.png"/><Relationship Id="rId79" Type="http://schemas.openxmlformats.org/officeDocument/2006/relationships/hyperlink" Target="https://thesource.cvshealth.com/nuxeo/thesource/" TargetMode="External"/><Relationship Id="rId87" Type="http://schemas.openxmlformats.org/officeDocument/2006/relationships/image" Target="media/image52.png"/><Relationship Id="rId102" Type="http://schemas.openxmlformats.org/officeDocument/2006/relationships/hyperlink" Target="https://policy.corp.cvscaremark.com/pnp/faces/DocRenderer?documentId=CALL-0049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8.png"/><Relationship Id="rId82" Type="http://schemas.openxmlformats.org/officeDocument/2006/relationships/hyperlink" Target="https://thesource.cvshealth.com/nuxeo/thesource/" TargetMode="External"/><Relationship Id="rId90" Type="http://schemas.openxmlformats.org/officeDocument/2006/relationships/hyperlink" Target="https://thesource.cvshealth.com/nuxeo/thesource/" TargetMode="External"/><Relationship Id="rId95" Type="http://schemas.openxmlformats.org/officeDocument/2006/relationships/hyperlink" Target="https://thesource.cvshealth.com/nuxeo/thesource/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thesource.cvshealth.com/nuxeo/thesource/" TargetMode="External"/><Relationship Id="rId48" Type="http://schemas.openxmlformats.org/officeDocument/2006/relationships/image" Target="media/image30.png"/><Relationship Id="rId56" Type="http://schemas.openxmlformats.org/officeDocument/2006/relationships/hyperlink" Target="https://thesource.cvshealth.com/nuxeo/thesource/" TargetMode="External"/><Relationship Id="rId64" Type="http://schemas.openxmlformats.org/officeDocument/2006/relationships/image" Target="media/image41.png"/><Relationship Id="rId69" Type="http://schemas.openxmlformats.org/officeDocument/2006/relationships/hyperlink" Target="https://thesource.cvshealth.com/nuxeo/thesource/" TargetMode="External"/><Relationship Id="rId77" Type="http://schemas.openxmlformats.org/officeDocument/2006/relationships/image" Target="media/image48.png"/><Relationship Id="rId100" Type="http://schemas.openxmlformats.org/officeDocument/2006/relationships/image" Target="media/image55.png"/><Relationship Id="rId105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hyperlink" Target="https://thesource.cvshealth.com/nuxeo/thesource/" TargetMode="External"/><Relationship Id="rId80" Type="http://schemas.openxmlformats.org/officeDocument/2006/relationships/hyperlink" Target="https://thesource.cvshealth.com/nuxeo/thesource/" TargetMode="External"/><Relationship Id="rId85" Type="http://schemas.openxmlformats.org/officeDocument/2006/relationships/image" Target="media/image50.png"/><Relationship Id="rId93" Type="http://schemas.openxmlformats.org/officeDocument/2006/relationships/hyperlink" Target="https://thesource.cvshealth.com/nuxeo/thesource/" TargetMode="External"/><Relationship Id="rId98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thesource.cvshealth.com/nuxeo/thesource/" TargetMode="External"/><Relationship Id="rId59" Type="http://schemas.openxmlformats.org/officeDocument/2006/relationships/hyperlink" Target="https://thesource.cvshealth.com/nuxeo/thesource/" TargetMode="External"/><Relationship Id="rId67" Type="http://schemas.openxmlformats.org/officeDocument/2006/relationships/image" Target="media/image44.png"/><Relationship Id="rId103" Type="http://schemas.openxmlformats.org/officeDocument/2006/relationships/footer" Target="footer1.xml"/><Relationship Id="rId108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62" Type="http://schemas.openxmlformats.org/officeDocument/2006/relationships/image" Target="media/image39.png"/><Relationship Id="rId70" Type="http://schemas.openxmlformats.org/officeDocument/2006/relationships/hyperlink" Target="https://thesource.cvshealth.com/nuxeo/thesource/" TargetMode="External"/><Relationship Id="rId75" Type="http://schemas.openxmlformats.org/officeDocument/2006/relationships/image" Target="media/image46.png"/><Relationship Id="rId83" Type="http://schemas.openxmlformats.org/officeDocument/2006/relationships/hyperlink" Target="https://thesource.cvshealth.com/nuxeo/thesource/" TargetMode="External"/><Relationship Id="rId88" Type="http://schemas.openxmlformats.org/officeDocument/2006/relationships/hyperlink" Target="https://thesource.cvshealth.com/nuxeo/thesource/" TargetMode="External"/><Relationship Id="rId91" Type="http://schemas.openxmlformats.org/officeDocument/2006/relationships/hyperlink" Target="https://thesource.cvshealth.com/nuxeo/thesource/" TargetMode="External"/><Relationship Id="rId96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6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hyperlink" Target="https://thesource.cvshealth.com/nuxeo/thesource/" TargetMode="External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thesource.cvshealth.com/nuxeo/thesource/" TargetMode="External"/><Relationship Id="rId78" Type="http://schemas.openxmlformats.org/officeDocument/2006/relationships/image" Target="media/image49.png"/><Relationship Id="rId81" Type="http://schemas.openxmlformats.org/officeDocument/2006/relationships/hyperlink" Target="https://thesource.cvshealth.com/nuxeo/thesource/" TargetMode="External"/><Relationship Id="rId86" Type="http://schemas.openxmlformats.org/officeDocument/2006/relationships/image" Target="media/image51.png"/><Relationship Id="rId94" Type="http://schemas.openxmlformats.org/officeDocument/2006/relationships/hyperlink" Target="https://thesource.cvshealth.com/nuxeo/thesource/" TargetMode="External"/><Relationship Id="rId99" Type="http://schemas.openxmlformats.org/officeDocument/2006/relationships/image" Target="media/image54.png"/><Relationship Id="rId101" Type="http://schemas.openxmlformats.org/officeDocument/2006/relationships/hyperlink" Target="https://thesource.cvshealth.com/nuxeo/thesour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2.png"/><Relationship Id="rId55" Type="http://schemas.openxmlformats.org/officeDocument/2006/relationships/hyperlink" Target="https://thesource.cvshealth.com/nuxeo/thesource/" TargetMode="External"/><Relationship Id="rId76" Type="http://schemas.openxmlformats.org/officeDocument/2006/relationships/image" Target="media/image47.png"/><Relationship Id="rId97" Type="http://schemas.openxmlformats.org/officeDocument/2006/relationships/image" Target="media/image53.png"/><Relationship Id="rId10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7E074260378499F7E81CCDE102D50" ma:contentTypeVersion="17" ma:contentTypeDescription="Create a new document." ma:contentTypeScope="" ma:versionID="d102769cacfb248b0a4cd372c95ae198">
  <xsd:schema xmlns:xsd="http://www.w3.org/2001/XMLSchema" xmlns:xs="http://www.w3.org/2001/XMLSchema" xmlns:p="http://schemas.microsoft.com/office/2006/metadata/properties" xmlns:ns2="d19e0082-693e-45ae-8f74-da0dd659fa03" xmlns:ns3="2fe6fb3c-ae69-4363-9eac-f91567448a6f" targetNamespace="http://schemas.microsoft.com/office/2006/metadata/properties" ma:root="true" ma:fieldsID="b2f750f4410df7e9588eaa14b27124da" ns2:_="" ns3:_="">
    <xsd:import namespace="d19e0082-693e-45ae-8f74-da0dd659fa03"/>
    <xsd:import namespace="2fe6fb3c-ae69-4363-9eac-f91567448a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ifelineQuickChat" minOccurs="0"/>
                <xsd:element ref="ns2:ProjectAnalyst" minOccurs="0"/>
                <xsd:element ref="ns2:DocumentConsultatnt" minOccurs="0"/>
                <xsd:element ref="ns2:BPO" minOccurs="0"/>
                <xsd:element ref="ns2:Status" minOccurs="0"/>
                <xsd:element ref="ns2: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e0082-693e-45ae-8f74-da0dd659fa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ifelineQuickChat" ma:index="19" nillable="true" ma:displayName="Project Owner/Lead" ma:format="Dropdown" ma:internalName="LifelineQuickChat">
      <xsd:simpleType>
        <xsd:restriction base="dms:Text">
          <xsd:maxLength value="255"/>
        </xsd:restriction>
      </xsd:simpleType>
    </xsd:element>
    <xsd:element name="ProjectAnalyst" ma:index="20" nillable="true" ma:displayName="Project Analyst" ma:format="Dropdown" ma:internalName="ProjectAnalyst">
      <xsd:simpleType>
        <xsd:restriction base="dms:Text">
          <xsd:maxLength value="255"/>
        </xsd:restriction>
      </xsd:simpleType>
    </xsd:element>
    <xsd:element name="DocumentConsultatnt" ma:index="21" nillable="true" ma:displayName="Document Consultant" ma:format="Dropdown" ma:internalName="DocumentConsultatnt">
      <xsd:simpleType>
        <xsd:restriction base="dms:Text">
          <xsd:maxLength value="255"/>
        </xsd:restriction>
      </xsd:simpleType>
    </xsd:element>
    <xsd:element name="BPO" ma:index="22" nillable="true" ma:displayName="BPO" ma:format="Dropdown" ma:internalName="BPO">
      <xsd:simpleType>
        <xsd:restriction base="dms:Text">
          <xsd:maxLength value="255"/>
        </xsd:restriction>
      </xsd:simpleType>
    </xsd:element>
    <xsd:element name="Status" ma:index="23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DueDate" ma:index="24" nillable="true" ma:displayName="Due Date" ma:format="Dropdown" ma:internalName="DueDat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6fb3c-ae69-4363-9eac-f91567448a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3843f2a-4ea9-4ff2-ae93-95147ee77641}" ma:internalName="TaxCatchAll" ma:showField="CatchAllData" ma:web="2fe6fb3c-ae69-4363-9eac-f91567448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9e0082-693e-45ae-8f74-da0dd659fa03">
      <Terms xmlns="http://schemas.microsoft.com/office/infopath/2007/PartnerControls"/>
    </lcf76f155ced4ddcb4097134ff3c332f>
    <TaxCatchAll xmlns="2fe6fb3c-ae69-4363-9eac-f91567448a6f" xsi:nil="true"/>
    <BPO xmlns="d19e0082-693e-45ae-8f74-da0dd659fa03">General / David Davis</BPO>
    <ProjectAnalyst xmlns="d19e0082-693e-45ae-8f74-da0dd659fa03" xsi:nil="true"/>
    <DocumentConsultatnt xmlns="d19e0082-693e-45ae-8f74-da0dd659fa03">David Davis</DocumentConsultatnt>
    <DueDate xmlns="d19e0082-693e-45ae-8f74-da0dd659fa03" xsi:nil="true"/>
    <LifelineQuickChat xmlns="d19e0082-693e-45ae-8f74-da0dd659fa03" xsi:nil="true"/>
    <Status xmlns="d19e0082-693e-45ae-8f74-da0dd659fa0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75A7C7-EF62-4297-B9FE-A554260A40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A0AFA4-CA10-460E-84EB-352930B065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e0082-693e-45ae-8f74-da0dd659fa03"/>
    <ds:schemaRef ds:uri="2fe6fb3c-ae69-4363-9eac-f91567448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7E7A34-00B5-4461-A24F-B7DFD25B34EB}">
  <ds:schemaRefs>
    <ds:schemaRef ds:uri="http://schemas.microsoft.com/office/2006/metadata/properties"/>
    <ds:schemaRef ds:uri="http://schemas.microsoft.com/office/infopath/2007/PartnerControls"/>
    <ds:schemaRef ds:uri="d19e0082-693e-45ae-8f74-da0dd659fa03"/>
    <ds:schemaRef ds:uri="2fe6fb3c-ae69-4363-9eac-f91567448a6f"/>
  </ds:schemaRefs>
</ds:datastoreItem>
</file>

<file path=customXml/itemProps4.xml><?xml version="1.0" encoding="utf-8"?>
<ds:datastoreItem xmlns:ds="http://schemas.openxmlformats.org/officeDocument/2006/customXml" ds:itemID="{AA6E8398-7DA0-43CF-8AD6-A0CB120EF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49</TotalTime>
  <Pages>1</Pages>
  <Words>5291</Words>
  <Characters>33376</Characters>
  <Application>Microsoft Office Word</Application>
  <DocSecurity>0</DocSecurity>
  <Lines>278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38590</CharactersWithSpaces>
  <SharedDoc>false</SharedDoc>
  <HLinks>
    <vt:vector size="312" baseType="variant">
      <vt:variant>
        <vt:i4>262192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168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1376333</vt:i4>
      </vt:variant>
      <vt:variant>
        <vt:i4>165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262192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1048596</vt:i4>
      </vt:variant>
      <vt:variant>
        <vt:i4>156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!/view?docid=6753488f-3996-45d9-88ba-257575369a98</vt:lpwstr>
      </vt:variant>
      <vt:variant>
        <vt:i4>1638425</vt:i4>
      </vt:variant>
      <vt:variant>
        <vt:i4>153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!/view?docid=64f18e5a-4d56-4175-ba8e-e7d094e501d6</vt:lpwstr>
      </vt:variant>
      <vt:variant>
        <vt:i4>2424855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_Eligibility_Resolution_Scenario</vt:lpwstr>
      </vt:variant>
      <vt:variant>
        <vt:i4>262192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1638431</vt:i4>
      </vt:variant>
      <vt:variant>
        <vt:i4>144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!/view?docid=4285ff10-756a-437f-8415-0cd84e7e98b4</vt:lpwstr>
      </vt:variant>
      <vt:variant>
        <vt:i4>1048594</vt:i4>
      </vt:variant>
      <vt:variant>
        <vt:i4>141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!/view?docid=ad278185-117d-433f-bdc2-9327b93c1944</vt:lpwstr>
      </vt:variant>
      <vt:variant>
        <vt:i4>1703966</vt:i4>
      </vt:variant>
      <vt:variant>
        <vt:i4>138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!/view?docid=f22eb77e-4033-4ad9-9afb-fc262f29faad</vt:lpwstr>
      </vt:variant>
      <vt:variant>
        <vt:i4>1638431</vt:i4>
      </vt:variant>
      <vt:variant>
        <vt:i4>135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!/view?docid=4285ff10-756a-437f-8415-0cd84e7e98b4</vt:lpwstr>
      </vt:variant>
      <vt:variant>
        <vt:i4>2031636</vt:i4>
      </vt:variant>
      <vt:variant>
        <vt:i4>132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!/view?docid=9eef064d-c7d7-42f7-9026-1497496b4d51</vt:lpwstr>
      </vt:variant>
      <vt:variant>
        <vt:i4>1900620</vt:i4>
      </vt:variant>
      <vt:variant>
        <vt:i4>129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!/view?docid=cba9d073-9e46-4d90-b86f-4566793c40f3</vt:lpwstr>
      </vt:variant>
      <vt:variant>
        <vt:i4>5177458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_Submitting_an_Eligibility</vt:lpwstr>
      </vt:variant>
      <vt:variant>
        <vt:i4>4325398</vt:i4>
      </vt:variant>
      <vt:variant>
        <vt:i4>123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!/view?docid=3b159d36-1f04-41f4-b5cf-7ea7f741a2d9</vt:lpwstr>
      </vt:variant>
      <vt:variant>
        <vt:i4>1441817</vt:i4>
      </vt:variant>
      <vt:variant>
        <vt:i4>120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!/view?docid=34edc9c1-9a73-4751-ac8b-94405d775700</vt:lpwstr>
      </vt:variant>
      <vt:variant>
        <vt:i4>1966145</vt:i4>
      </vt:variant>
      <vt:variant>
        <vt:i4>117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!/view?docid=e454e036-8be6-420e-81d2-10b8a1394af4</vt:lpwstr>
      </vt:variant>
      <vt:variant>
        <vt:i4>262192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4784155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NoMatchStep2</vt:lpwstr>
      </vt:variant>
      <vt:variant>
        <vt:i4>4718619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NoMatchStep3</vt:lpwstr>
      </vt:variant>
      <vt:variant>
        <vt:i4>4259865</vt:i4>
      </vt:variant>
      <vt:variant>
        <vt:i4>90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!/view?docid=9ecbb165-160a-44c2-9acc-eee5c417edb0</vt:lpwstr>
      </vt:variant>
      <vt:variant>
        <vt:i4>4718619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NoMatchStep3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_Toc146641695</vt:lpwstr>
      </vt:variant>
      <vt:variant>
        <vt:i4>1900597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_Toc146641694</vt:lpwstr>
      </vt:variant>
      <vt:variant>
        <vt:i4>262192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3276826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_Search_by_Member</vt:lpwstr>
      </vt:variant>
      <vt:variant>
        <vt:i4>5963899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_Member_Search_Scenario</vt:lpwstr>
      </vt:variant>
      <vt:variant>
        <vt:i4>1900611</vt:i4>
      </vt:variant>
      <vt:variant>
        <vt:i4>60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!/view?docid=d340e545-7be8-4bd6-bb1e-87f0e23b0211</vt:lpwstr>
      </vt:variant>
      <vt:variant>
        <vt:i4>1507342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Ifsearchingbycarriercodebynamesearch</vt:lpwstr>
      </vt:variant>
      <vt:variant>
        <vt:i4>262161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Ifsearchingbycarriercodeandfirstandlastn</vt:lpwstr>
      </vt:variant>
      <vt:variant>
        <vt:i4>1114125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Ifsearchingbymbi</vt:lpwstr>
      </vt:variant>
      <vt:variant>
        <vt:i4>6750320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Ifsearchingbyzipcodeandlastname</vt:lpwstr>
      </vt:variant>
      <vt:variant>
        <vt:i4>7143531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Ifsearchingbyfirstandlastnameanddob</vt:lpwstr>
      </vt:variant>
      <vt:variant>
        <vt:i4>458756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Ifsearchingbyfirstandlastname</vt:lpwstr>
      </vt:variant>
      <vt:variant>
        <vt:i4>1638426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IfsearchingbymemberID</vt:lpwstr>
      </vt:variant>
      <vt:variant>
        <vt:i4>1704000</vt:i4>
      </vt:variant>
      <vt:variant>
        <vt:i4>36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!/view?docid=77e166f8-02ac-4c9f-8a3f-321cab8af5f8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_Toc188009800</vt:lpwstr>
      </vt:variant>
      <vt:variant>
        <vt:i4>2031678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_Toc188009799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_Toc188009798</vt:lpwstr>
      </vt:variant>
      <vt:variant>
        <vt:i4>2031678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_Toc188009797</vt:lpwstr>
      </vt:variant>
      <vt:variant>
        <vt:i4>2031678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_Toc188009796</vt:lpwstr>
      </vt:variant>
      <vt:variant>
        <vt:i4>2031678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_Toc188009795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_Toc188009794</vt:lpwstr>
      </vt:variant>
      <vt:variant>
        <vt:i4>2031678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_Toc188009793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_Toc188009792</vt:lpwstr>
      </vt:variant>
      <vt:variant>
        <vt:i4>2031678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_Toc188009791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_Toc188009790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Davis, David P.</cp:lastModifiedBy>
  <cp:revision>49</cp:revision>
  <cp:lastPrinted>2007-01-05T10:56:00Z</cp:lastPrinted>
  <dcterms:created xsi:type="dcterms:W3CDTF">2025-06-17T19:41:00Z</dcterms:created>
  <dcterms:modified xsi:type="dcterms:W3CDTF">2025-08-12T17:55:00Z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2021-10-26T16:50:48Z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884411aa-2616-46fd-bbe2-a84ee773c4a5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0x010100EB57E074260378499F7E81CCDE102D50</vt:lpwstr>
  </property>
  <property fmtid="{D5CDD505-2E9C-101B-9397-08002B2CF9AE}" pid="10" name="GrammarlyDocumentId">
    <vt:lpwstr>077b36f49e8924ffd68e1e07d5e0dbb2580508ee0863298aac85c6820176e2f6</vt:lpwstr>
  </property>
  <property fmtid="{D5CDD505-2E9C-101B-9397-08002B2CF9AE}" pid="11" name="MediaServiceImageTags">
    <vt:lpwstr/>
  </property>
  <property fmtid="{D5CDD505-2E9C-101B-9397-08002B2CF9AE}" pid="12" name="TechnicalWriter">
    <vt:lpwstr/>
  </property>
</Properties>
</file>