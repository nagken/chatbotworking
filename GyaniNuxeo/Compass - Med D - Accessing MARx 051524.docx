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628AB" w14:textId="12A228AC" w:rsidR="00F6543D" w:rsidRDefault="00C07899" w:rsidP="00952679">
      <w:pPr>
        <w:pStyle w:val="Heading1"/>
        <w:rPr>
          <w:rFonts w:ascii="Verdana" w:hAnsi="Verdana"/>
          <w:color w:val="auto"/>
          <w:sz w:val="36"/>
        </w:rPr>
      </w:pPr>
      <w:bookmarkStart w:id="0" w:name="_top"/>
      <w:bookmarkStart w:id="1" w:name="OLE_LINK2"/>
      <w:bookmarkStart w:id="2" w:name="_Toc358399862"/>
      <w:bookmarkStart w:id="3" w:name="_Toc435795346"/>
      <w:bookmarkStart w:id="4" w:name="_Toc436830089"/>
      <w:bookmarkStart w:id="5" w:name="_Toc437264798"/>
      <w:bookmarkStart w:id="6" w:name="_Toc437329172"/>
      <w:bookmarkStart w:id="7" w:name="_Toc437330993"/>
      <w:bookmarkStart w:id="8" w:name="_Toc443551735"/>
      <w:bookmarkStart w:id="9" w:name="_Toc447004771"/>
      <w:bookmarkStart w:id="10" w:name="_Toc464471656"/>
      <w:bookmarkStart w:id="11" w:name="_Toc465237470"/>
      <w:bookmarkStart w:id="12" w:name="_Toc465237756"/>
      <w:bookmarkStart w:id="13" w:name="_Toc500402793"/>
      <w:bookmarkStart w:id="14" w:name="_Toc500757758"/>
      <w:bookmarkEnd w:id="0"/>
      <w:r>
        <w:rPr>
          <w:rFonts w:ascii="Verdana" w:hAnsi="Verdana"/>
          <w:color w:val="auto"/>
          <w:sz w:val="36"/>
        </w:rPr>
        <w:t xml:space="preserve">Compass </w:t>
      </w:r>
      <w:r w:rsidR="00323889" w:rsidRPr="00952679">
        <w:rPr>
          <w:rFonts w:ascii="Verdana" w:hAnsi="Verdana"/>
          <w:color w:val="auto"/>
          <w:sz w:val="36"/>
        </w:rPr>
        <w:t>M</w:t>
      </w:r>
      <w:r w:rsidR="0058700B">
        <w:rPr>
          <w:rFonts w:ascii="Verdana" w:hAnsi="Verdana"/>
          <w:color w:val="auto"/>
          <w:sz w:val="36"/>
        </w:rPr>
        <w:t>ED</w:t>
      </w:r>
      <w:r w:rsidR="00323889" w:rsidRPr="00952679">
        <w:rPr>
          <w:rFonts w:ascii="Verdana" w:hAnsi="Verdana"/>
          <w:color w:val="auto"/>
          <w:sz w:val="36"/>
        </w:rPr>
        <w:t xml:space="preserve"> D </w:t>
      </w:r>
      <w:r w:rsidR="007E2E3A">
        <w:rPr>
          <w:rFonts w:ascii="Verdana" w:hAnsi="Verdana"/>
          <w:color w:val="auto"/>
          <w:sz w:val="36"/>
        </w:rPr>
        <w:t xml:space="preserve">- </w:t>
      </w:r>
      <w:r w:rsidR="008D0FB6">
        <w:rPr>
          <w:rFonts w:ascii="Verdana" w:hAnsi="Verdana"/>
          <w:color w:val="auto"/>
          <w:sz w:val="36"/>
        </w:rPr>
        <w:t xml:space="preserve">Accessing </w:t>
      </w:r>
      <w:r w:rsidR="00C82441">
        <w:rPr>
          <w:rFonts w:ascii="Verdana" w:hAnsi="Verdana"/>
          <w:color w:val="auto"/>
          <w:sz w:val="36"/>
        </w:rPr>
        <w:t xml:space="preserve">CMS </w:t>
      </w:r>
      <w:r w:rsidR="008D0FB6">
        <w:rPr>
          <w:rFonts w:ascii="Verdana" w:hAnsi="Verdana"/>
          <w:color w:val="auto"/>
          <w:sz w:val="36"/>
        </w:rPr>
        <w:t>MARx</w:t>
      </w:r>
      <w:r w:rsidR="00C82441">
        <w:rPr>
          <w:rFonts w:ascii="Verdana" w:hAnsi="Verdana"/>
          <w:color w:val="auto"/>
          <w:sz w:val="36"/>
        </w:rPr>
        <w:t xml:space="preserve"> Portal</w:t>
      </w:r>
      <w:bookmarkEnd w:id="1"/>
    </w:p>
    <w:p w14:paraId="53431F7B" w14:textId="77777777" w:rsidR="00DB1FA4" w:rsidRPr="00DB1FA4" w:rsidRDefault="00DB1FA4" w:rsidP="00DB1FA4">
      <w:pPr>
        <w:pStyle w:val="Heading4"/>
      </w:pPr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5FA0CF27" w14:textId="705D5062" w:rsidR="00563C17" w:rsidRDefault="00952679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r>
        <w:fldChar w:fldCharType="begin"/>
      </w:r>
      <w:r>
        <w:instrText xml:space="preserve"> TOC \n \h \z \u \t "Heading 2,1,Heading 3,2" </w:instrText>
      </w:r>
      <w:r>
        <w:fldChar w:fldCharType="separate"/>
      </w:r>
      <w:hyperlink w:anchor="_Toc152745112" w:history="1">
        <w:r w:rsidR="00563C17" w:rsidRPr="00946A51">
          <w:rPr>
            <w:rStyle w:val="Hyperlink"/>
            <w:rFonts w:ascii="Verdana" w:hAnsi="Verdana"/>
            <w:noProof/>
          </w:rPr>
          <w:t>General Information</w:t>
        </w:r>
      </w:hyperlink>
    </w:p>
    <w:p w14:paraId="373806CD" w14:textId="5BADD73B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3" w:history="1">
        <w:r w:rsidR="00563C17" w:rsidRPr="00946A51">
          <w:rPr>
            <w:rStyle w:val="Hyperlink"/>
            <w:rFonts w:ascii="Verdana" w:hAnsi="Verdana"/>
            <w:noProof/>
          </w:rPr>
          <w:t>Registration and Creating a New ID and Password</w:t>
        </w:r>
      </w:hyperlink>
    </w:p>
    <w:p w14:paraId="7B69B512" w14:textId="69D8A42C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4" w:history="1">
        <w:r w:rsidR="00563C17" w:rsidRPr="00946A51">
          <w:rPr>
            <w:rStyle w:val="Hyperlink"/>
            <w:rFonts w:ascii="Verdana" w:hAnsi="Verdana"/>
            <w:noProof/>
          </w:rPr>
          <w:t>Logging into CMS MARx Portal</w:t>
        </w:r>
      </w:hyperlink>
    </w:p>
    <w:p w14:paraId="21546223" w14:textId="3FF23600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5" w:history="1">
        <w:r w:rsidR="00563C17" w:rsidRPr="00946A51">
          <w:rPr>
            <w:rStyle w:val="Hyperlink"/>
            <w:rFonts w:ascii="Verdana" w:hAnsi="Verdana"/>
            <w:noProof/>
          </w:rPr>
          <w:t>How to Request Access to an Application and a Role</w:t>
        </w:r>
      </w:hyperlink>
    </w:p>
    <w:p w14:paraId="3D459016" w14:textId="281B24A6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6" w:history="1">
        <w:r w:rsidR="00563C17" w:rsidRPr="00946A51">
          <w:rPr>
            <w:rStyle w:val="Hyperlink"/>
            <w:rFonts w:ascii="Verdana" w:hAnsi="Verdana"/>
            <w:noProof/>
          </w:rPr>
          <w:t>How to Add Access to an Application and a Role for Another Line of Business</w:t>
        </w:r>
      </w:hyperlink>
    </w:p>
    <w:p w14:paraId="30B57EC0" w14:textId="7396DB00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7" w:history="1">
        <w:r w:rsidR="00563C17" w:rsidRPr="00946A51">
          <w:rPr>
            <w:rStyle w:val="Hyperlink"/>
            <w:rFonts w:ascii="Verdana" w:hAnsi="Verdana"/>
            <w:noProof/>
          </w:rPr>
          <w:t>How to Register a Multi Factor Authentication (MFA) Using an Email Address</w:t>
        </w:r>
      </w:hyperlink>
    </w:p>
    <w:p w14:paraId="3DCC4EA9" w14:textId="604B0DF4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8" w:history="1">
        <w:r w:rsidR="00563C17" w:rsidRPr="00946A51">
          <w:rPr>
            <w:rStyle w:val="Hyperlink"/>
            <w:rFonts w:ascii="Verdana" w:hAnsi="Verdana"/>
            <w:noProof/>
          </w:rPr>
          <w:t>Log Activity</w:t>
        </w:r>
      </w:hyperlink>
    </w:p>
    <w:p w14:paraId="61F28B19" w14:textId="09ADE7D7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19" w:history="1">
        <w:r w:rsidR="00563C17" w:rsidRPr="00946A51">
          <w:rPr>
            <w:rStyle w:val="Hyperlink"/>
            <w:rFonts w:ascii="Verdana" w:hAnsi="Verdana"/>
            <w:noProof/>
          </w:rPr>
          <w:t>Resolution Time</w:t>
        </w:r>
      </w:hyperlink>
    </w:p>
    <w:p w14:paraId="30CF38E4" w14:textId="7BFB9D55" w:rsidR="00563C17" w:rsidRDefault="00000000">
      <w:pPr>
        <w:pStyle w:val="TOC1"/>
        <w:rPr>
          <w:rFonts w:ascii="Calibri" w:eastAsia="Times New Roman" w:hAnsi="Calibri" w:cs="Times New Roman"/>
          <w:noProof/>
          <w:sz w:val="22"/>
          <w:szCs w:val="22"/>
        </w:rPr>
      </w:pPr>
      <w:hyperlink w:anchor="_Toc152745120" w:history="1">
        <w:r w:rsidR="00563C17" w:rsidRPr="00946A51">
          <w:rPr>
            <w:rStyle w:val="Hyperlink"/>
            <w:rFonts w:ascii="Verdana" w:hAnsi="Verdana"/>
            <w:noProof/>
          </w:rPr>
          <w:t>Related Documents</w:t>
        </w:r>
      </w:hyperlink>
    </w:p>
    <w:p w14:paraId="77129727" w14:textId="18C65181" w:rsidR="00EA161C" w:rsidRDefault="00952679" w:rsidP="00A31D6E">
      <w:pPr>
        <w:rPr>
          <w:rFonts w:ascii="Verdana" w:hAnsi="Verdana"/>
        </w:rPr>
      </w:pPr>
      <w:r>
        <w:rPr>
          <w:rFonts w:ascii="Verdana" w:hAnsi="Verdana"/>
        </w:rPr>
        <w:fldChar w:fldCharType="end"/>
      </w:r>
    </w:p>
    <w:p w14:paraId="1F3DA4E9" w14:textId="77777777" w:rsidR="00DE011A" w:rsidRPr="00952679" w:rsidRDefault="00DE011A" w:rsidP="00A31D6E">
      <w:pPr>
        <w:rPr>
          <w:rFonts w:ascii="Verdana" w:hAnsi="Verdana"/>
        </w:rPr>
      </w:pPr>
    </w:p>
    <w:p w14:paraId="1AEC4E4C" w14:textId="33596F8B" w:rsidR="00BD7042" w:rsidRDefault="00DE011A" w:rsidP="001C41A7">
      <w:pPr>
        <w:rPr>
          <w:rFonts w:ascii="Verdana" w:hAnsi="Verdana"/>
        </w:rPr>
      </w:pPr>
      <w:r>
        <w:rPr>
          <w:rFonts w:ascii="Verdana" w:hAnsi="Verdana"/>
          <w:b/>
          <w:bCs/>
        </w:rPr>
        <w:t xml:space="preserve">Description:  </w:t>
      </w:r>
      <w:r w:rsidRPr="00DE011A">
        <w:rPr>
          <w:rFonts w:ascii="Verdana" w:hAnsi="Verdana"/>
        </w:rPr>
        <w:t xml:space="preserve">This </w:t>
      </w:r>
      <w:r>
        <w:rPr>
          <w:rFonts w:ascii="Verdana" w:hAnsi="Verdana"/>
        </w:rPr>
        <w:t>document outlines</w:t>
      </w:r>
      <w:r w:rsidRPr="00DE011A">
        <w:rPr>
          <w:rFonts w:ascii="Verdana" w:hAnsi="Verdana"/>
        </w:rPr>
        <w:t xml:space="preserve"> the process of requesting access to the MARx system, adding a role</w:t>
      </w:r>
      <w:r w:rsidR="00C6056E">
        <w:rPr>
          <w:rFonts w:ascii="Verdana" w:hAnsi="Verdana"/>
        </w:rPr>
        <w:t>,</w:t>
      </w:r>
      <w:r>
        <w:rPr>
          <w:rFonts w:ascii="Verdana" w:hAnsi="Verdana"/>
        </w:rPr>
        <w:t xml:space="preserve"> and </w:t>
      </w:r>
      <w:r w:rsidRPr="00DE011A">
        <w:rPr>
          <w:rFonts w:ascii="Verdana" w:hAnsi="Verdana"/>
        </w:rPr>
        <w:t>registering for the MARx system.</w:t>
      </w:r>
    </w:p>
    <w:p w14:paraId="0918E8D6" w14:textId="77777777" w:rsidR="00563C17" w:rsidRPr="00DE011A" w:rsidRDefault="00563C17" w:rsidP="001C41A7">
      <w:pPr>
        <w:rPr>
          <w:rFonts w:ascii="Verdana" w:hAnsi="Verdana"/>
        </w:rPr>
      </w:pPr>
    </w:p>
    <w:p w14:paraId="7684704E" w14:textId="77777777" w:rsidR="00DE011A" w:rsidRPr="00952679" w:rsidRDefault="00DE011A" w:rsidP="001C41A7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3176"/>
      </w:tblGrid>
      <w:tr w:rsidR="00637CA1" w:rsidRPr="00952679" w14:paraId="7F953A84" w14:textId="77777777" w:rsidTr="00952679">
        <w:tc>
          <w:tcPr>
            <w:tcW w:w="5000" w:type="pct"/>
            <w:shd w:val="clear" w:color="auto" w:fill="C0C0C0"/>
          </w:tcPr>
          <w:p w14:paraId="51D5511A" w14:textId="77777777" w:rsidR="00806B9D" w:rsidRPr="00952679" w:rsidRDefault="00DE011A" w:rsidP="00952679">
            <w:pPr>
              <w:pStyle w:val="Heading2"/>
              <w:rPr>
                <w:rFonts w:ascii="Verdana" w:hAnsi="Verdana"/>
                <w:i w:val="0"/>
              </w:rPr>
            </w:pPr>
            <w:bookmarkStart w:id="15" w:name="_Overview"/>
            <w:bookmarkStart w:id="16" w:name="_Toc152745112"/>
            <w:bookmarkEnd w:id="15"/>
            <w:r>
              <w:rPr>
                <w:rFonts w:ascii="Verdana" w:hAnsi="Verdana"/>
                <w:i w:val="0"/>
              </w:rPr>
              <w:t>General Information</w:t>
            </w:r>
            <w:bookmarkEnd w:id="16"/>
          </w:p>
        </w:tc>
      </w:tr>
    </w:tbl>
    <w:p w14:paraId="1AF2E59F" w14:textId="77777777" w:rsidR="001807C0" w:rsidRDefault="00D961DE" w:rsidP="00BD6A86">
      <w:pPr>
        <w:rPr>
          <w:rFonts w:ascii="Verdana" w:hAnsi="Verdana"/>
        </w:rPr>
      </w:pPr>
      <w:r w:rsidRPr="00952679">
        <w:rPr>
          <w:rFonts w:ascii="Verdana" w:hAnsi="Verdana"/>
        </w:rPr>
        <w:t xml:space="preserve">CMS has established </w:t>
      </w:r>
      <w:r w:rsidR="00516535">
        <w:rPr>
          <w:rFonts w:ascii="Verdana" w:hAnsi="Verdana"/>
        </w:rPr>
        <w:t>an</w:t>
      </w:r>
      <w:r w:rsidRPr="00952679">
        <w:rPr>
          <w:rFonts w:ascii="Verdana" w:hAnsi="Verdana"/>
        </w:rPr>
        <w:t xml:space="preserve"> Identity Management (IDM) secure website or portal </w:t>
      </w:r>
      <w:bookmarkStart w:id="17" w:name="OLE_LINK1"/>
      <w:r w:rsidRPr="00952679">
        <w:rPr>
          <w:rFonts w:ascii="Verdana" w:hAnsi="Verdana"/>
        </w:rPr>
        <w:t>(</w:t>
      </w:r>
      <w:hyperlink r:id="rId11" w:history="1">
        <w:r w:rsidR="00C52793">
          <w:rPr>
            <w:rStyle w:val="Hyperlink"/>
            <w:rFonts w:ascii="Verdana" w:hAnsi="Verdana"/>
          </w:rPr>
          <w:t>https://portal.cms.gov/portal/</w:t>
        </w:r>
      </w:hyperlink>
      <w:r w:rsidRPr="00952679">
        <w:rPr>
          <w:rFonts w:ascii="Verdana" w:hAnsi="Verdana"/>
        </w:rPr>
        <w:t xml:space="preserve">) </w:t>
      </w:r>
      <w:bookmarkEnd w:id="17"/>
      <w:r w:rsidRPr="00952679">
        <w:rPr>
          <w:rFonts w:ascii="Verdana" w:hAnsi="Verdana"/>
        </w:rPr>
        <w:t>providing a means to apply for, obtain approval, and receive a single User ID to access the Medicare Advantage and Part D Inquiry System Online Operations (MARX) application.</w:t>
      </w:r>
    </w:p>
    <w:p w14:paraId="735FCE6A" w14:textId="77777777" w:rsidR="00516535" w:rsidRDefault="00516535" w:rsidP="00BD6A86">
      <w:pPr>
        <w:rPr>
          <w:rFonts w:ascii="Verdana" w:hAnsi="Verdana"/>
        </w:rPr>
      </w:pPr>
    </w:p>
    <w:p w14:paraId="3D7EA78D" w14:textId="77777777" w:rsidR="00516535" w:rsidRDefault="00516535" w:rsidP="00516535">
      <w:pPr>
        <w:rPr>
          <w:rFonts w:ascii="Verdana" w:hAnsi="Verdana" w:cs="Courier New"/>
          <w:lang w:val="en"/>
        </w:rPr>
      </w:pPr>
      <w:r>
        <w:rPr>
          <w:rFonts w:ascii="Verdana" w:hAnsi="Verdana"/>
        </w:rPr>
        <w:t xml:space="preserve">This CMS Enterprise Portal User Manual provides assistance, quick overviews, and basic step-by-step instructions on how to register for a User ID and password, applications and roles, and how to submit requests for access to applications supported by IDM. </w:t>
      </w:r>
      <w:r>
        <w:rPr>
          <w:rFonts w:ascii="Verdana" w:hAnsi="Verdana" w:cs="Courier New"/>
          <w:lang w:val="en"/>
        </w:rPr>
        <w:t xml:space="preserve">Refer to </w:t>
      </w:r>
      <w:hyperlink r:id="rId12" w:tgtFrame="_blank" w:history="1">
        <w:r>
          <w:rPr>
            <w:rStyle w:val="Hyperlink"/>
            <w:rFonts w:ascii="Verdana" w:hAnsi="Verdana" w:cs="Courier New"/>
            <w:lang w:val="en"/>
          </w:rPr>
          <w:t>Guides and Documentation Web site</w:t>
        </w:r>
      </w:hyperlink>
      <w:r>
        <w:rPr>
          <w:rFonts w:ascii="Verdana" w:hAnsi="Verdana" w:cs="Courier New"/>
          <w:lang w:val="en"/>
        </w:rPr>
        <w:t>.</w:t>
      </w:r>
    </w:p>
    <w:p w14:paraId="3EEEAD8E" w14:textId="77777777" w:rsidR="00516535" w:rsidRPr="00952679" w:rsidRDefault="00516535" w:rsidP="00BD6A86">
      <w:pPr>
        <w:rPr>
          <w:rFonts w:ascii="Verdana" w:hAnsi="Verdana"/>
        </w:rPr>
      </w:pPr>
    </w:p>
    <w:p w14:paraId="6584F88D" w14:textId="4791A9A6" w:rsidR="00D23408" w:rsidRPr="00952679" w:rsidRDefault="00516535" w:rsidP="00D23408">
      <w:pPr>
        <w:rPr>
          <w:rFonts w:ascii="Verdana" w:hAnsi="Verdana"/>
        </w:rPr>
      </w:pPr>
      <w:r>
        <w:rPr>
          <w:rFonts w:ascii="Verdana" w:hAnsi="Verdana"/>
        </w:rPr>
        <w:t xml:space="preserve">If you already </w:t>
      </w:r>
      <w:r w:rsidRPr="00516535">
        <w:rPr>
          <w:rFonts w:ascii="Verdana" w:hAnsi="Verdana"/>
        </w:rPr>
        <w:t>have access to MARx</w:t>
      </w:r>
      <w:r w:rsidR="00D23408">
        <w:rPr>
          <w:rFonts w:ascii="Verdana" w:hAnsi="Verdana"/>
        </w:rPr>
        <w:t>, refer to</w:t>
      </w:r>
      <w:r>
        <w:rPr>
          <w:rFonts w:ascii="Verdana" w:hAnsi="Verdana"/>
        </w:rPr>
        <w:t xml:space="preserve"> </w:t>
      </w:r>
      <w:hyperlink r:id="rId13" w:anchor="!/view?docid=97073956-89ea-45dc-be12-d8b49af47bab" w:history="1">
        <w:r w:rsidR="00E06FAD" w:rsidRPr="006E0ED8">
          <w:rPr>
            <w:rStyle w:val="Hyperlink"/>
            <w:rFonts w:ascii="Verdana" w:hAnsi="Verdana"/>
          </w:rPr>
          <w:t xml:space="preserve">Compass MED D - Verifying Enrollment, Eligibility and LIS in </w:t>
        </w:r>
        <w:proofErr w:type="spellStart"/>
        <w:r w:rsidR="00E06FAD" w:rsidRPr="006E0ED8">
          <w:rPr>
            <w:rStyle w:val="Hyperlink"/>
            <w:rFonts w:ascii="Verdana" w:hAnsi="Verdana"/>
          </w:rPr>
          <w:t>MARx</w:t>
        </w:r>
        <w:proofErr w:type="spellEnd"/>
      </w:hyperlink>
      <w:r w:rsidR="00D23408" w:rsidRPr="006E0ED8">
        <w:rPr>
          <w:rFonts w:ascii="Verdana" w:hAnsi="Verdana"/>
        </w:rPr>
        <w:t>.</w:t>
      </w:r>
    </w:p>
    <w:p w14:paraId="39401C81" w14:textId="77777777" w:rsidR="00E06FAD" w:rsidRDefault="00E06FAD" w:rsidP="002F3065">
      <w:pPr>
        <w:jc w:val="right"/>
        <w:rPr>
          <w:rFonts w:ascii="Verdana" w:hAnsi="Verdana"/>
        </w:rPr>
      </w:pPr>
      <w:bookmarkStart w:id="18" w:name="_Definitions"/>
      <w:bookmarkStart w:id="19" w:name="_Various_Work_Instructions"/>
      <w:bookmarkStart w:id="20" w:name="_Process"/>
      <w:bookmarkStart w:id="21" w:name="_Various_Work_Instructions1"/>
      <w:bookmarkStart w:id="22" w:name="_Various_Work_Instructions_1"/>
      <w:bookmarkStart w:id="23" w:name="_Registering_for_MARx"/>
      <w:bookmarkStart w:id="24" w:name="_Logging_into_MARx"/>
      <w:bookmarkStart w:id="25" w:name="_First_Time_Login"/>
      <w:bookmarkStart w:id="26" w:name="_First_Time_Password"/>
      <w:bookmarkStart w:id="27" w:name="_Resetting_Passwords_in"/>
      <w:bookmarkStart w:id="28" w:name="_Creating_a_Permanent"/>
      <w:bookmarkStart w:id="29" w:name="_Resetting_Passwords_(Every"/>
      <w:bookmarkStart w:id="30" w:name="_How_to_Request"/>
      <w:bookmarkStart w:id="31" w:name="_Logging_into_MARx_1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6B924E30" w14:textId="77777777" w:rsidR="00F6543D" w:rsidRPr="00C52793" w:rsidRDefault="00000000" w:rsidP="002F3065">
      <w:pPr>
        <w:jc w:val="right"/>
        <w:rPr>
          <w:rFonts w:ascii="Verdana" w:hAnsi="Verdana"/>
        </w:rPr>
      </w:pPr>
      <w:hyperlink w:anchor="_top" w:history="1">
        <w:r w:rsidR="00F6543D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3176"/>
      </w:tblGrid>
      <w:tr w:rsidR="00F6543D" w:rsidRPr="00C52793" w14:paraId="1911948A" w14:textId="77777777" w:rsidTr="00952679">
        <w:tc>
          <w:tcPr>
            <w:tcW w:w="5000" w:type="pct"/>
            <w:shd w:val="clear" w:color="auto" w:fill="C0C0C0"/>
          </w:tcPr>
          <w:p w14:paraId="66CE72A8" w14:textId="77777777" w:rsidR="00F6543D" w:rsidRPr="00C52793" w:rsidRDefault="00F6543D" w:rsidP="00952679">
            <w:pPr>
              <w:pStyle w:val="Heading2"/>
              <w:rPr>
                <w:rFonts w:ascii="Verdana" w:hAnsi="Verdana"/>
                <w:i w:val="0"/>
              </w:rPr>
            </w:pPr>
            <w:bookmarkStart w:id="32" w:name="_Registration_and_Creating"/>
            <w:bookmarkStart w:id="33" w:name="_Toc485721601"/>
            <w:bookmarkStart w:id="34" w:name="_Toc152745113"/>
            <w:bookmarkStart w:id="35" w:name="WI"/>
            <w:bookmarkEnd w:id="32"/>
            <w:r w:rsidRPr="00C52793">
              <w:rPr>
                <w:rFonts w:ascii="Verdana" w:hAnsi="Verdana"/>
                <w:i w:val="0"/>
              </w:rPr>
              <w:t>Registration and Creating a New ID and Password</w:t>
            </w:r>
            <w:bookmarkEnd w:id="33"/>
            <w:bookmarkEnd w:id="34"/>
            <w:r w:rsidRPr="00C52793">
              <w:rPr>
                <w:rFonts w:ascii="Verdana" w:hAnsi="Verdana"/>
                <w:i w:val="0"/>
              </w:rPr>
              <w:t xml:space="preserve"> </w:t>
            </w:r>
            <w:bookmarkEnd w:id="35"/>
          </w:p>
        </w:tc>
      </w:tr>
    </w:tbl>
    <w:p w14:paraId="527C2F20" w14:textId="77777777" w:rsidR="00D23408" w:rsidRDefault="00F6543D" w:rsidP="00D23408">
      <w:pPr>
        <w:rPr>
          <w:rFonts w:ascii="Verdana" w:hAnsi="Verdana"/>
        </w:rPr>
      </w:pPr>
      <w:r w:rsidRPr="00952679">
        <w:rPr>
          <w:rFonts w:ascii="Verdana" w:hAnsi="Verdana" w:cs="Courier New"/>
          <w:b/>
          <w:bCs/>
        </w:rPr>
        <w:t>N</w:t>
      </w:r>
      <w:r w:rsidR="00952679">
        <w:rPr>
          <w:rFonts w:ascii="Verdana" w:hAnsi="Verdana" w:cs="Courier New"/>
          <w:b/>
          <w:bCs/>
        </w:rPr>
        <w:t>ote</w:t>
      </w:r>
      <w:r w:rsidRPr="00952679">
        <w:rPr>
          <w:rFonts w:ascii="Verdana" w:hAnsi="Verdana" w:cs="Courier New"/>
          <w:b/>
          <w:bCs/>
        </w:rPr>
        <w:t>:</w:t>
      </w:r>
      <w:r w:rsidRPr="00952679">
        <w:rPr>
          <w:rFonts w:ascii="Verdana" w:hAnsi="Verdana" w:cs="Courier New"/>
          <w:bCs/>
          <w:color w:val="333333"/>
        </w:rPr>
        <w:t xml:space="preserve">  T</w:t>
      </w:r>
      <w:r w:rsidRPr="00952679">
        <w:rPr>
          <w:rFonts w:ascii="Verdana" w:hAnsi="Verdana"/>
        </w:rPr>
        <w:t>his is a two-step process.</w:t>
      </w:r>
    </w:p>
    <w:p w14:paraId="0128B2EC" w14:textId="77777777" w:rsidR="00D23408" w:rsidRDefault="00D23408" w:rsidP="00D23408">
      <w:pPr>
        <w:rPr>
          <w:rFonts w:ascii="Verdana" w:hAnsi="Verdana"/>
        </w:rPr>
      </w:pPr>
    </w:p>
    <w:p w14:paraId="1164C87A" w14:textId="77777777" w:rsidR="00F6543D" w:rsidRPr="00952679" w:rsidRDefault="00F6543D" w:rsidP="00D23408">
      <w:pPr>
        <w:rPr>
          <w:rFonts w:ascii="Verdana" w:hAnsi="Verdana"/>
        </w:rPr>
      </w:pPr>
      <w:r w:rsidRPr="00952679">
        <w:rPr>
          <w:rFonts w:ascii="Verdana" w:hAnsi="Verdana"/>
        </w:rPr>
        <w:t xml:space="preserve">Refer to </w:t>
      </w:r>
      <w:r w:rsidRPr="00952679">
        <w:rPr>
          <w:rFonts w:ascii="Verdana" w:hAnsi="Verdana"/>
          <w:b/>
        </w:rPr>
        <w:t>Section 2</w:t>
      </w:r>
      <w:r w:rsidRPr="00952679">
        <w:rPr>
          <w:rFonts w:ascii="Verdana" w:hAnsi="Verdana"/>
        </w:rPr>
        <w:t xml:space="preserve"> of the </w:t>
      </w:r>
      <w:hyperlink r:id="rId14" w:history="1">
        <w:r w:rsidRPr="00952679">
          <w:rPr>
            <w:rStyle w:val="Hyperlink"/>
            <w:rFonts w:ascii="Verdana" w:hAnsi="Verdana"/>
          </w:rPr>
          <w:t>CMS Enterprise Portal User Manual</w:t>
        </w:r>
      </w:hyperlink>
      <w:r w:rsidR="00952679" w:rsidRPr="009E4BE8">
        <w:rPr>
          <w:rFonts w:ascii="Verdana" w:hAnsi="Verdana"/>
        </w:rPr>
        <w:t>.</w:t>
      </w:r>
    </w:p>
    <w:p w14:paraId="626BA166" w14:textId="77777777" w:rsidR="00F6543D" w:rsidRPr="00952679" w:rsidRDefault="00F6543D" w:rsidP="00F6543D">
      <w:pPr>
        <w:autoSpaceDE w:val="0"/>
        <w:autoSpaceDN w:val="0"/>
        <w:adjustRightInd w:val="0"/>
        <w:jc w:val="center"/>
        <w:rPr>
          <w:rFonts w:ascii="Verdana" w:hAnsi="Verdana"/>
          <w:b/>
        </w:rPr>
      </w:pPr>
    </w:p>
    <w:p w14:paraId="561BAA6C" w14:textId="77777777" w:rsidR="00F6543D" w:rsidRPr="00952679" w:rsidRDefault="00F6543D" w:rsidP="00F6543D">
      <w:pPr>
        <w:rPr>
          <w:rFonts w:ascii="Verdana" w:hAnsi="Verdana" w:cs="Cambria Math"/>
          <w:bCs/>
          <w:iCs/>
        </w:rPr>
      </w:pPr>
      <w:r w:rsidRPr="00952679">
        <w:rPr>
          <w:rFonts w:ascii="Verdana" w:hAnsi="Verdana"/>
        </w:rPr>
        <w:t>The CCR will follow the steps below to</w:t>
      </w:r>
      <w:r w:rsidRPr="00952679">
        <w:rPr>
          <w:rFonts w:ascii="Verdana" w:hAnsi="Verdana" w:cs="Cambria Math"/>
          <w:bCs/>
          <w:iCs/>
        </w:rPr>
        <w:t xml:space="preserve"> register and create a new ID and password: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12352"/>
      </w:tblGrid>
      <w:tr w:rsidR="00F6543D" w:rsidRPr="00DE011A" w14:paraId="77A012B0" w14:textId="77777777" w:rsidTr="00F74DD4">
        <w:tc>
          <w:tcPr>
            <w:tcW w:w="265" w:type="dxa"/>
            <w:shd w:val="pct10" w:color="auto" w:fill="auto"/>
          </w:tcPr>
          <w:p w14:paraId="7E65C3A7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Step</w:t>
            </w:r>
          </w:p>
        </w:tc>
        <w:tc>
          <w:tcPr>
            <w:tcW w:w="17765" w:type="dxa"/>
            <w:shd w:val="pct10" w:color="auto" w:fill="auto"/>
          </w:tcPr>
          <w:p w14:paraId="210FD661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Action</w:t>
            </w:r>
          </w:p>
        </w:tc>
      </w:tr>
      <w:tr w:rsidR="00F6543D" w:rsidRPr="00DE011A" w14:paraId="01566728" w14:textId="77777777" w:rsidTr="00F74DD4">
        <w:tc>
          <w:tcPr>
            <w:tcW w:w="265" w:type="dxa"/>
          </w:tcPr>
          <w:p w14:paraId="52F9E6C4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</w:p>
        </w:tc>
        <w:tc>
          <w:tcPr>
            <w:tcW w:w="17765" w:type="dxa"/>
          </w:tcPr>
          <w:p w14:paraId="5816DEB8" w14:textId="77777777" w:rsidR="00F6543D" w:rsidRPr="00DE011A" w:rsidRDefault="00F6543D" w:rsidP="00DB4102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</w:rPr>
              <w:t xml:space="preserve">Access the </w:t>
            </w:r>
            <w:r w:rsidRPr="00DE011A">
              <w:rPr>
                <w:rFonts w:ascii="Verdana" w:hAnsi="Verdana"/>
                <w:b/>
              </w:rPr>
              <w:t>CMS</w:t>
            </w:r>
            <w:r w:rsidRPr="00DE011A">
              <w:rPr>
                <w:rFonts w:ascii="Verdana" w:hAnsi="Verdana"/>
              </w:rPr>
              <w:t xml:space="preserve"> site at the following link: </w:t>
            </w:r>
            <w:r w:rsidR="00DE011A">
              <w:rPr>
                <w:rFonts w:ascii="Verdana" w:hAnsi="Verdana"/>
              </w:rPr>
              <w:t xml:space="preserve"> </w:t>
            </w:r>
            <w:hyperlink r:id="rId15" w:history="1">
              <w:r w:rsidR="00DE011A" w:rsidRPr="00A666D8">
                <w:rPr>
                  <w:rStyle w:val="Hyperlink"/>
                  <w:rFonts w:ascii="Verdana" w:hAnsi="Verdana"/>
                </w:rPr>
                <w:t>https://portal.cms.gov/portal/</w:t>
              </w:r>
            </w:hyperlink>
          </w:p>
          <w:p w14:paraId="006B19CE" w14:textId="77777777" w:rsidR="00F6543D" w:rsidRPr="00DE011A" w:rsidRDefault="00F6543D" w:rsidP="00DB4102">
            <w:pPr>
              <w:rPr>
                <w:rFonts w:ascii="Verdana" w:hAnsi="Verdana"/>
                <w:b/>
                <w:bCs/>
                <w:iCs/>
              </w:rPr>
            </w:pPr>
          </w:p>
          <w:p w14:paraId="27C9A8F6" w14:textId="77777777" w:rsidR="00F6543D" w:rsidRPr="00DE011A" w:rsidRDefault="00F6543D" w:rsidP="00DB4102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  <w:b/>
                <w:bCs/>
                <w:iCs/>
              </w:rPr>
              <w:t xml:space="preserve">Result:  </w:t>
            </w:r>
            <w:r w:rsidRPr="00DE011A">
              <w:rPr>
                <w:rFonts w:ascii="Verdana" w:hAnsi="Verdana"/>
                <w:iCs/>
              </w:rPr>
              <w:t xml:space="preserve">The </w:t>
            </w:r>
            <w:r w:rsidRPr="00DE011A">
              <w:rPr>
                <w:rFonts w:ascii="Verdana" w:hAnsi="Verdana"/>
                <w:bCs/>
                <w:iCs/>
              </w:rPr>
              <w:t>CMS.gov Enterprise Portal page</w:t>
            </w:r>
            <w:r w:rsidRPr="00DE011A">
              <w:rPr>
                <w:rFonts w:ascii="Verdana" w:hAnsi="Verdana"/>
                <w:b/>
                <w:bCs/>
                <w:iCs/>
              </w:rPr>
              <w:t xml:space="preserve"> </w:t>
            </w:r>
            <w:r w:rsidRPr="00DE011A">
              <w:rPr>
                <w:rFonts w:ascii="Verdana" w:hAnsi="Verdana"/>
                <w:iCs/>
              </w:rPr>
              <w:t>will display.</w:t>
            </w:r>
          </w:p>
          <w:p w14:paraId="7E63B6E3" w14:textId="77777777" w:rsidR="00F6543D" w:rsidRPr="00DE011A" w:rsidRDefault="00F6543D" w:rsidP="00DB4102">
            <w:pPr>
              <w:jc w:val="center"/>
              <w:rPr>
                <w:rFonts w:ascii="Verdana" w:hAnsi="Verdana"/>
              </w:rPr>
            </w:pPr>
          </w:p>
          <w:p w14:paraId="526C1FC8" w14:textId="15F0018C" w:rsidR="00F6543D" w:rsidRPr="00DE011A" w:rsidRDefault="00F6543D" w:rsidP="00D23408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  <w:b/>
              </w:rPr>
              <w:t xml:space="preserve">Note:  </w:t>
            </w:r>
            <w:r w:rsidRPr="00DE011A">
              <w:rPr>
                <w:rFonts w:ascii="Verdana" w:hAnsi="Verdana"/>
              </w:rPr>
              <w:t xml:space="preserve">If you already </w:t>
            </w:r>
            <w:bookmarkStart w:id="36" w:name="OLE_LINK18"/>
            <w:r w:rsidRPr="00DE011A">
              <w:rPr>
                <w:rFonts w:ascii="Verdana" w:hAnsi="Verdana"/>
              </w:rPr>
              <w:t>have access to MARx</w:t>
            </w:r>
            <w:r w:rsidR="00E06FAD">
              <w:rPr>
                <w:rFonts w:ascii="Verdana" w:hAnsi="Verdana"/>
              </w:rPr>
              <w:t>,</w:t>
            </w:r>
            <w:r w:rsidRPr="00DE011A">
              <w:rPr>
                <w:rFonts w:ascii="Verdana" w:hAnsi="Verdana"/>
              </w:rPr>
              <w:t xml:space="preserve"> </w:t>
            </w:r>
            <w:bookmarkEnd w:id="36"/>
            <w:r w:rsidRPr="00DE011A">
              <w:rPr>
                <w:rFonts w:ascii="Verdana" w:hAnsi="Verdana"/>
              </w:rPr>
              <w:t xml:space="preserve">you </w:t>
            </w:r>
            <w:r w:rsidRPr="00DE011A">
              <w:rPr>
                <w:rFonts w:ascii="Verdana" w:hAnsi="Verdana"/>
                <w:b/>
              </w:rPr>
              <w:t>DO NOT</w:t>
            </w:r>
            <w:r w:rsidRPr="00DE011A">
              <w:rPr>
                <w:rFonts w:ascii="Verdana" w:hAnsi="Verdana"/>
              </w:rPr>
              <w:t xml:space="preserve"> have to register as a </w:t>
            </w:r>
            <w:r w:rsidRPr="00DE011A">
              <w:rPr>
                <w:rFonts w:ascii="Verdana" w:hAnsi="Verdana"/>
                <w:b/>
              </w:rPr>
              <w:t>New User</w:t>
            </w:r>
            <w:r w:rsidRPr="00DE011A">
              <w:rPr>
                <w:rFonts w:ascii="Verdana" w:hAnsi="Verdana"/>
              </w:rPr>
              <w:t xml:space="preserve">. You will log in using your </w:t>
            </w:r>
            <w:r w:rsidRPr="00DE011A">
              <w:rPr>
                <w:rFonts w:ascii="Verdana" w:hAnsi="Verdana"/>
                <w:b/>
              </w:rPr>
              <w:t>existing User ID and Password</w:t>
            </w:r>
            <w:r w:rsidRPr="00DE011A">
              <w:rPr>
                <w:rFonts w:ascii="Verdana" w:hAnsi="Verdana"/>
              </w:rPr>
              <w:t xml:space="preserve"> and follow the </w:t>
            </w:r>
            <w:r w:rsidRPr="00DE011A">
              <w:rPr>
                <w:rFonts w:ascii="Verdana" w:hAnsi="Verdana"/>
                <w:iCs/>
              </w:rPr>
              <w:t xml:space="preserve">Step-by-Step instructions </w:t>
            </w:r>
            <w:r w:rsidR="00D23408" w:rsidRPr="00DE011A">
              <w:rPr>
                <w:rFonts w:ascii="Verdana" w:hAnsi="Verdana"/>
                <w:iCs/>
              </w:rPr>
              <w:t xml:space="preserve">in </w:t>
            </w:r>
            <w:hyperlink r:id="rId16" w:anchor="!/view?docid=97073956-89ea-45dc-be12-d8b49af47bab" w:history="1">
              <w:r w:rsidR="00E06FAD" w:rsidRPr="006E0ED8">
                <w:rPr>
                  <w:rStyle w:val="Hyperlink"/>
                  <w:rFonts w:ascii="Verdana" w:hAnsi="Verdana"/>
                </w:rPr>
                <w:t xml:space="preserve">Compass MED D - Verifying Enrollment, Eligibility and LIS in </w:t>
              </w:r>
              <w:proofErr w:type="spellStart"/>
              <w:r w:rsidR="00E06FAD" w:rsidRPr="006E0ED8">
                <w:rPr>
                  <w:rStyle w:val="Hyperlink"/>
                  <w:rFonts w:ascii="Verdana" w:hAnsi="Verdana"/>
                </w:rPr>
                <w:t>MARx</w:t>
              </w:r>
              <w:proofErr w:type="spellEnd"/>
            </w:hyperlink>
            <w:r w:rsidR="00D23408" w:rsidRPr="00E06FAD">
              <w:rPr>
                <w:rFonts w:ascii="Verdana" w:hAnsi="Verdana"/>
              </w:rPr>
              <w:t>.</w:t>
            </w:r>
            <w:r w:rsidRPr="00DE011A">
              <w:rPr>
                <w:rFonts w:ascii="Verdana" w:hAnsi="Verdana"/>
                <w:iCs/>
              </w:rPr>
              <w:t xml:space="preserve"> </w:t>
            </w:r>
          </w:p>
          <w:p w14:paraId="190C20E3" w14:textId="77777777" w:rsidR="00DE011A" w:rsidRPr="00DE011A" w:rsidRDefault="00DE011A" w:rsidP="00D23408">
            <w:pPr>
              <w:rPr>
                <w:rFonts w:ascii="Verdana" w:hAnsi="Verdana" w:cs="Courier New"/>
                <w:iCs/>
              </w:rPr>
            </w:pPr>
          </w:p>
        </w:tc>
      </w:tr>
      <w:tr w:rsidR="00F6543D" w:rsidRPr="00DE011A" w14:paraId="42FABD29" w14:textId="77777777" w:rsidTr="00F74DD4">
        <w:tc>
          <w:tcPr>
            <w:tcW w:w="265" w:type="dxa"/>
          </w:tcPr>
          <w:p w14:paraId="6AC00FF8" w14:textId="77777777" w:rsidR="00F6543D" w:rsidRPr="00DE011A" w:rsidRDefault="00F6543D" w:rsidP="00D63DF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2</w:t>
            </w:r>
          </w:p>
        </w:tc>
        <w:tc>
          <w:tcPr>
            <w:tcW w:w="17765" w:type="dxa"/>
          </w:tcPr>
          <w:p w14:paraId="65317DE6" w14:textId="77777777" w:rsidR="00F6543D" w:rsidRPr="00DE011A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on </w:t>
            </w:r>
            <w:r w:rsidRPr="00DE011A">
              <w:rPr>
                <w:rFonts w:ascii="Verdana" w:hAnsi="Verdana"/>
                <w:b/>
              </w:rPr>
              <w:t>New User Registration</w:t>
            </w:r>
            <w:r w:rsidRPr="00E06FAD">
              <w:rPr>
                <w:rFonts w:ascii="Verdana" w:hAnsi="Verdana"/>
                <w:bCs/>
              </w:rPr>
              <w:t>.</w:t>
            </w:r>
          </w:p>
          <w:p w14:paraId="36B7DFEF" w14:textId="77777777" w:rsidR="00F6543D" w:rsidRPr="00DE011A" w:rsidRDefault="00F6543D" w:rsidP="00DB4102">
            <w:pPr>
              <w:rPr>
                <w:rFonts w:ascii="Verdana" w:hAnsi="Verdana"/>
              </w:rPr>
            </w:pPr>
          </w:p>
          <w:p w14:paraId="4716A592" w14:textId="77777777" w:rsidR="002B611F" w:rsidRPr="00DE011A" w:rsidRDefault="006E0ED8" w:rsidP="002B611F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4BCCB92E">
                <v:shape id="Picture 1" o:spid="_x0000_i1027" type="#_x0000_t75" style="width:3in;height:202.8pt;visibility:visible">
                  <v:imagedata r:id="rId17" o:title=""/>
                </v:shape>
              </w:pict>
            </w:r>
          </w:p>
          <w:p w14:paraId="4ADAB266" w14:textId="77777777" w:rsidR="00F6543D" w:rsidRPr="00DE011A" w:rsidRDefault="00F6543D" w:rsidP="00DB4102">
            <w:pPr>
              <w:rPr>
                <w:rFonts w:ascii="Verdana" w:hAnsi="Verdana"/>
              </w:rPr>
            </w:pPr>
          </w:p>
        </w:tc>
      </w:tr>
      <w:tr w:rsidR="00F6543D" w:rsidRPr="00DE011A" w14:paraId="514E2DD3" w14:textId="77777777" w:rsidTr="00F74DD4">
        <w:tc>
          <w:tcPr>
            <w:tcW w:w="265" w:type="dxa"/>
          </w:tcPr>
          <w:p w14:paraId="28379A06" w14:textId="77777777" w:rsidR="00F6543D" w:rsidRPr="00DE011A" w:rsidRDefault="00F6543D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3</w:t>
            </w:r>
          </w:p>
        </w:tc>
        <w:tc>
          <w:tcPr>
            <w:tcW w:w="17765" w:type="dxa"/>
          </w:tcPr>
          <w:p w14:paraId="781CA0A2" w14:textId="0DD5F96D" w:rsidR="009D72EB" w:rsidRPr="00DE011A" w:rsidRDefault="00F74DD4" w:rsidP="008A7423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From the </w:t>
            </w:r>
            <w:r>
              <w:rPr>
                <w:rFonts w:ascii="Verdana" w:hAnsi="Verdana"/>
                <w:b/>
                <w:bCs/>
              </w:rPr>
              <w:t xml:space="preserve">Select Your Application </w:t>
            </w:r>
            <w:r>
              <w:rPr>
                <w:rFonts w:ascii="Verdana" w:hAnsi="Verdana"/>
              </w:rPr>
              <w:t>drop-down menu, s</w:t>
            </w:r>
            <w:r w:rsidR="00F6543D" w:rsidRPr="00DE011A">
              <w:rPr>
                <w:rFonts w:ascii="Verdana" w:hAnsi="Verdana"/>
              </w:rPr>
              <w:t>elect</w:t>
            </w:r>
            <w:bookmarkStart w:id="37" w:name="OLE_LINK21"/>
            <w:r w:rsidR="004F39F2">
              <w:rPr>
                <w:rFonts w:ascii="Verdana" w:hAnsi="Verdana"/>
              </w:rPr>
              <w:t xml:space="preserve"> </w:t>
            </w:r>
            <w:r w:rsidR="00135FD1" w:rsidRPr="00135FD1">
              <w:rPr>
                <w:rFonts w:ascii="Verdana" w:hAnsi="Verdana"/>
                <w:b/>
              </w:rPr>
              <w:t>MARx – Medicare Advantage &amp; Prescription Drug System</w:t>
            </w:r>
            <w:r w:rsidR="00CF085B" w:rsidRPr="00DE011A">
              <w:rPr>
                <w:rFonts w:ascii="Verdana" w:hAnsi="Verdana"/>
              </w:rPr>
              <w:t>.</w:t>
            </w:r>
            <w:bookmarkEnd w:id="37"/>
          </w:p>
          <w:p w14:paraId="7D4B597D" w14:textId="77777777" w:rsidR="002B611F" w:rsidRPr="00DE011A" w:rsidRDefault="002B611F" w:rsidP="008A7423">
            <w:pPr>
              <w:rPr>
                <w:rFonts w:ascii="Verdana" w:hAnsi="Verdana"/>
              </w:rPr>
            </w:pPr>
          </w:p>
          <w:p w14:paraId="4EB50D51" w14:textId="42AA2D88" w:rsidR="002B611F" w:rsidRPr="00DE011A" w:rsidRDefault="006E0ED8" w:rsidP="002B611F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pict w14:anchorId="0D672A53">
                <v:shape id="Picture 119793865" o:spid="_x0000_i1028" type="#_x0000_t75" style="width:500.4pt;height:79.2pt;visibility:visible" o:bordertopcolor="black" o:borderleftcolor="black" o:borderbottomcolor="black" o:borderrightcolor="black">
                  <v:imagedata r:id="rId18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12CCAE7A" w14:textId="77777777" w:rsidR="002B611F" w:rsidRPr="00DE011A" w:rsidRDefault="002B611F" w:rsidP="002B611F">
            <w:pPr>
              <w:jc w:val="center"/>
              <w:rPr>
                <w:rFonts w:ascii="Verdana" w:hAnsi="Verdana"/>
              </w:rPr>
            </w:pPr>
          </w:p>
        </w:tc>
      </w:tr>
      <w:tr w:rsidR="00F6543D" w:rsidRPr="00DE011A" w14:paraId="098542D8" w14:textId="77777777" w:rsidTr="00F74DD4">
        <w:trPr>
          <w:trHeight w:val="70"/>
        </w:trPr>
        <w:tc>
          <w:tcPr>
            <w:tcW w:w="265" w:type="dxa"/>
          </w:tcPr>
          <w:p w14:paraId="3F40D7A3" w14:textId="77777777" w:rsidR="00F6543D" w:rsidRPr="00DE011A" w:rsidRDefault="00F6543D" w:rsidP="00D23408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4</w:t>
            </w:r>
          </w:p>
        </w:tc>
        <w:tc>
          <w:tcPr>
            <w:tcW w:w="17765" w:type="dxa"/>
          </w:tcPr>
          <w:p w14:paraId="359D55D7" w14:textId="0AEA6229" w:rsidR="00071DD4" w:rsidRDefault="00071DD4" w:rsidP="00DB4102">
            <w:pPr>
              <w:rPr>
                <w:rFonts w:ascii="Verdana" w:hAnsi="Verdana"/>
              </w:rPr>
            </w:pPr>
            <w:bookmarkStart w:id="38" w:name="OLE_LINK43"/>
            <w:r>
              <w:rPr>
                <w:rFonts w:ascii="Verdana" w:hAnsi="Verdana"/>
              </w:rPr>
              <w:t>Click the</w:t>
            </w:r>
            <w:r w:rsidR="007E2E3A" w:rsidRPr="00DE011A">
              <w:rPr>
                <w:rFonts w:ascii="Verdana" w:hAnsi="Verdana"/>
              </w:rPr>
              <w:t xml:space="preserve"> </w:t>
            </w:r>
            <w:bookmarkStart w:id="39" w:name="OLE_LINK40"/>
            <w:bookmarkEnd w:id="38"/>
            <w:r w:rsidR="00F6543D" w:rsidRPr="00C6056E">
              <w:rPr>
                <w:rFonts w:ascii="Verdana" w:hAnsi="Verdana"/>
                <w:b/>
                <w:bCs/>
              </w:rPr>
              <w:t xml:space="preserve">I agree to the </w:t>
            </w:r>
            <w:r w:rsidR="004F39F2">
              <w:rPr>
                <w:rFonts w:ascii="Verdana" w:hAnsi="Verdana"/>
                <w:b/>
                <w:bCs/>
              </w:rPr>
              <w:t>T</w:t>
            </w:r>
            <w:r w:rsidR="00F6543D" w:rsidRPr="00C6056E">
              <w:rPr>
                <w:rFonts w:ascii="Verdana" w:hAnsi="Verdana"/>
                <w:b/>
                <w:bCs/>
              </w:rPr>
              <w:t xml:space="preserve">erms and </w:t>
            </w:r>
            <w:r w:rsidR="004F39F2">
              <w:rPr>
                <w:rFonts w:ascii="Verdana" w:hAnsi="Verdana"/>
                <w:b/>
                <w:bCs/>
              </w:rPr>
              <w:t>C</w:t>
            </w:r>
            <w:r w:rsidR="00F6543D" w:rsidRPr="00C6056E">
              <w:rPr>
                <w:rFonts w:ascii="Verdana" w:hAnsi="Verdana"/>
                <w:b/>
                <w:bCs/>
              </w:rPr>
              <w:t>onditions</w:t>
            </w:r>
            <w:r>
              <w:rPr>
                <w:rFonts w:ascii="Verdana" w:hAnsi="Verdana"/>
              </w:rPr>
              <w:t xml:space="preserve"> checkbox.</w:t>
            </w:r>
            <w:bookmarkEnd w:id="39"/>
          </w:p>
          <w:p w14:paraId="6FF2F9D6" w14:textId="77777777" w:rsidR="00071DD4" w:rsidRDefault="00071DD4" w:rsidP="00DB4102">
            <w:pPr>
              <w:rPr>
                <w:rFonts w:ascii="Verdana" w:hAnsi="Verdana"/>
              </w:rPr>
            </w:pPr>
          </w:p>
          <w:p w14:paraId="576773B0" w14:textId="7414374C" w:rsidR="00DE011A" w:rsidRDefault="006E0ED8" w:rsidP="00071DD4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49CF5777">
                <v:shape id="Picture 119793866" o:spid="_x0000_i1029" type="#_x0000_t75" style="width:500.4pt;height:246pt;visibility:visible" o:bordertopcolor="black" o:borderleftcolor="black" o:borderbottomcolor="black" o:borderrightcolor="black">
                  <v:imagedata r:id="rId19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36CE04F9" w14:textId="77777777" w:rsidR="00071DD4" w:rsidRDefault="00071DD4" w:rsidP="00071DD4">
            <w:pPr>
              <w:jc w:val="center"/>
              <w:rPr>
                <w:noProof/>
              </w:rPr>
            </w:pPr>
          </w:p>
          <w:p w14:paraId="18A19CBA" w14:textId="465F285F" w:rsidR="00071DD4" w:rsidRPr="00C6056E" w:rsidRDefault="00071DD4" w:rsidP="00C6056E">
            <w:pPr>
              <w:rPr>
                <w:rFonts w:ascii="Verdana" w:hAnsi="Verdana"/>
                <w:noProof/>
              </w:rPr>
            </w:pPr>
            <w:r w:rsidRPr="00C6056E">
              <w:rPr>
                <w:rFonts w:ascii="Verdana" w:hAnsi="Verdana"/>
                <w:b/>
                <w:bCs/>
                <w:noProof/>
              </w:rPr>
              <w:t>Note:</w:t>
            </w:r>
            <w:r w:rsidRPr="00C6056E">
              <w:rPr>
                <w:rFonts w:ascii="Verdana" w:hAnsi="Verdana"/>
                <w:noProof/>
              </w:rPr>
              <w:t xml:space="preserve"> </w:t>
            </w:r>
            <w:r w:rsidR="00F74DD4">
              <w:rPr>
                <w:rFonts w:ascii="Verdana" w:hAnsi="Verdana"/>
                <w:noProof/>
              </w:rPr>
              <w:t xml:space="preserve"> </w:t>
            </w:r>
            <w:r>
              <w:rPr>
                <w:rFonts w:ascii="Verdana" w:hAnsi="Verdana"/>
                <w:noProof/>
              </w:rPr>
              <w:t xml:space="preserve">The </w:t>
            </w:r>
            <w:r w:rsidRPr="00C6056E">
              <w:rPr>
                <w:rFonts w:ascii="Verdana" w:hAnsi="Verdana"/>
                <w:b/>
                <w:bCs/>
                <w:noProof/>
              </w:rPr>
              <w:t>Next</w:t>
            </w:r>
            <w:r w:rsidRPr="00C6056E">
              <w:rPr>
                <w:rFonts w:ascii="Verdana" w:hAnsi="Verdana"/>
                <w:noProof/>
              </w:rPr>
              <w:t xml:space="preserve"> button will be disabled until </w:t>
            </w:r>
            <w:r>
              <w:rPr>
                <w:rFonts w:ascii="Verdana" w:hAnsi="Verdana"/>
                <w:noProof/>
              </w:rPr>
              <w:t xml:space="preserve">the </w:t>
            </w:r>
            <w:r w:rsidRPr="00F74DD4">
              <w:rPr>
                <w:rFonts w:ascii="Verdana" w:hAnsi="Verdana"/>
                <w:b/>
                <w:bCs/>
              </w:rPr>
              <w:t xml:space="preserve">I agree to the </w:t>
            </w:r>
            <w:r w:rsidR="00F74DD4" w:rsidRPr="00F74DD4">
              <w:rPr>
                <w:rFonts w:ascii="Verdana" w:hAnsi="Verdana"/>
                <w:b/>
                <w:bCs/>
              </w:rPr>
              <w:t>T</w:t>
            </w:r>
            <w:r w:rsidRPr="00F74DD4">
              <w:rPr>
                <w:rFonts w:ascii="Verdana" w:hAnsi="Verdana"/>
                <w:b/>
                <w:bCs/>
              </w:rPr>
              <w:t xml:space="preserve">erms and </w:t>
            </w:r>
            <w:r w:rsidR="00F74DD4" w:rsidRPr="00F74DD4">
              <w:rPr>
                <w:rFonts w:ascii="Verdana" w:hAnsi="Verdana"/>
                <w:b/>
                <w:bCs/>
              </w:rPr>
              <w:t>C</w:t>
            </w:r>
            <w:r w:rsidRPr="00F74DD4">
              <w:rPr>
                <w:rFonts w:ascii="Verdana" w:hAnsi="Verdana"/>
                <w:b/>
                <w:bCs/>
              </w:rPr>
              <w:t>onditions</w:t>
            </w:r>
            <w:r w:rsidRPr="00071DD4">
              <w:rPr>
                <w:rFonts w:ascii="Verdana" w:hAnsi="Verdana"/>
              </w:rPr>
              <w:t xml:space="preserve"> checkbox is </w:t>
            </w:r>
            <w:r>
              <w:rPr>
                <w:rFonts w:ascii="Verdana" w:hAnsi="Verdana"/>
              </w:rPr>
              <w:t>selected</w:t>
            </w:r>
            <w:r w:rsidRPr="00071DD4">
              <w:rPr>
                <w:rFonts w:ascii="Verdana" w:hAnsi="Verdana"/>
              </w:rPr>
              <w:t>.</w:t>
            </w:r>
          </w:p>
          <w:p w14:paraId="0B063E00" w14:textId="77777777" w:rsidR="00071DD4" w:rsidRPr="00DE011A" w:rsidRDefault="00071DD4" w:rsidP="00071DD4">
            <w:pPr>
              <w:rPr>
                <w:rFonts w:ascii="Verdana" w:hAnsi="Verdana"/>
              </w:rPr>
            </w:pPr>
          </w:p>
        </w:tc>
      </w:tr>
      <w:tr w:rsidR="00F6543D" w:rsidRPr="00DE011A" w14:paraId="060C9878" w14:textId="77777777" w:rsidTr="00F74DD4">
        <w:tc>
          <w:tcPr>
            <w:tcW w:w="265" w:type="dxa"/>
          </w:tcPr>
          <w:p w14:paraId="58621ED3" w14:textId="77777777" w:rsidR="00F6543D" w:rsidRPr="00DE011A" w:rsidRDefault="00F6543D" w:rsidP="00D23408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5</w:t>
            </w:r>
          </w:p>
        </w:tc>
        <w:tc>
          <w:tcPr>
            <w:tcW w:w="17765" w:type="dxa"/>
          </w:tcPr>
          <w:p w14:paraId="474573FF" w14:textId="4B9CADB6" w:rsidR="00F6543D" w:rsidRDefault="00F74DD4" w:rsidP="00DB410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Click</w:t>
            </w:r>
            <w:r w:rsidR="00F6543D" w:rsidRPr="00DE011A">
              <w:rPr>
                <w:rFonts w:ascii="Verdana" w:hAnsi="Verdana"/>
              </w:rPr>
              <w:t xml:space="preserve"> </w:t>
            </w:r>
            <w:r w:rsidR="00F6543D" w:rsidRPr="00DE011A">
              <w:rPr>
                <w:rFonts w:ascii="Verdana" w:hAnsi="Verdana"/>
                <w:b/>
              </w:rPr>
              <w:t>Next</w:t>
            </w:r>
            <w:r w:rsidR="00F6543D" w:rsidRPr="00DE011A">
              <w:rPr>
                <w:rFonts w:ascii="Verdana" w:hAnsi="Verdana"/>
              </w:rPr>
              <w:t>.</w:t>
            </w:r>
          </w:p>
          <w:p w14:paraId="4E7FD454" w14:textId="77777777" w:rsidR="00DE011A" w:rsidRDefault="00DE011A" w:rsidP="00DB4102">
            <w:pPr>
              <w:rPr>
                <w:rFonts w:ascii="Verdana" w:hAnsi="Verdana"/>
              </w:rPr>
            </w:pPr>
          </w:p>
          <w:p w14:paraId="19017A6D" w14:textId="0A3E1F21" w:rsidR="00071DD4" w:rsidRDefault="00071DD4" w:rsidP="00DB4102">
            <w:pPr>
              <w:rPr>
                <w:rFonts w:ascii="Verdana" w:hAnsi="Verdana"/>
              </w:rPr>
            </w:pPr>
            <w:r w:rsidRPr="00C6056E"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</w:rPr>
              <w:t xml:space="preserve"> </w:t>
            </w:r>
            <w:r w:rsidR="00F74DD4">
              <w:rPr>
                <w:rFonts w:ascii="Verdana" w:hAnsi="Verdana"/>
              </w:rPr>
              <w:t xml:space="preserve"> To exit, c</w:t>
            </w:r>
            <w:r>
              <w:rPr>
                <w:rFonts w:ascii="Verdana" w:hAnsi="Verdana"/>
              </w:rPr>
              <w:t xml:space="preserve">lick </w:t>
            </w:r>
            <w:r w:rsidRPr="00C6056E">
              <w:rPr>
                <w:rFonts w:ascii="Verdana" w:hAnsi="Verdana"/>
                <w:b/>
                <w:bCs/>
              </w:rPr>
              <w:t>Cancel</w:t>
            </w:r>
            <w:r>
              <w:rPr>
                <w:rFonts w:ascii="Verdana" w:hAnsi="Verdana"/>
              </w:rPr>
              <w:t>.</w:t>
            </w:r>
          </w:p>
          <w:p w14:paraId="68C26E41" w14:textId="77777777" w:rsidR="00071DD4" w:rsidRPr="00DE011A" w:rsidRDefault="00071DD4" w:rsidP="00DB4102">
            <w:pPr>
              <w:rPr>
                <w:rFonts w:ascii="Verdana" w:hAnsi="Verdana"/>
              </w:rPr>
            </w:pPr>
          </w:p>
        </w:tc>
      </w:tr>
      <w:tr w:rsidR="00F6543D" w:rsidRPr="00DE011A" w14:paraId="1B180A87" w14:textId="77777777" w:rsidTr="00F74DD4">
        <w:tc>
          <w:tcPr>
            <w:tcW w:w="265" w:type="dxa"/>
          </w:tcPr>
          <w:p w14:paraId="2C41F9CE" w14:textId="77777777" w:rsidR="002F5FF6" w:rsidRPr="00DE011A" w:rsidRDefault="00F6543D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6</w:t>
            </w:r>
          </w:p>
        </w:tc>
        <w:tc>
          <w:tcPr>
            <w:tcW w:w="17765" w:type="dxa"/>
          </w:tcPr>
          <w:p w14:paraId="7A190EE0" w14:textId="77777777" w:rsidR="00F6543D" w:rsidRPr="00DE011A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Fill in the following fields:</w:t>
            </w:r>
          </w:p>
          <w:p w14:paraId="2E5CACAD" w14:textId="77777777" w:rsidR="00F6543D" w:rsidRPr="00DE011A" w:rsidRDefault="00F6543D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First Name</w:t>
            </w:r>
            <w:r w:rsidRPr="00DE011A">
              <w:rPr>
                <w:rFonts w:ascii="Verdana" w:hAnsi="Verdana"/>
              </w:rPr>
              <w:t xml:space="preserve"> – Must match the First name exactly as listed in the </w:t>
            </w:r>
            <w:r w:rsidR="00887581" w:rsidRPr="00DE011A">
              <w:rPr>
                <w:rFonts w:ascii="Verdana" w:hAnsi="Verdana"/>
              </w:rPr>
              <w:t xml:space="preserve">Directory </w:t>
            </w:r>
          </w:p>
          <w:p w14:paraId="345921B8" w14:textId="77777777" w:rsidR="00F6543D" w:rsidRPr="00DE011A" w:rsidRDefault="00F6543D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Last Name</w:t>
            </w:r>
            <w:r w:rsidRPr="00DE011A">
              <w:rPr>
                <w:rFonts w:ascii="Verdana" w:hAnsi="Verdana"/>
              </w:rPr>
              <w:t xml:space="preserve"> – Must match the Last name exactly as listed in the Directory</w:t>
            </w:r>
          </w:p>
          <w:p w14:paraId="5A6F6483" w14:textId="77777777" w:rsidR="002B611F" w:rsidRPr="00DE011A" w:rsidRDefault="002B611F" w:rsidP="002B611F">
            <w:pPr>
              <w:numPr>
                <w:ilvl w:val="0"/>
                <w:numId w:val="1"/>
              </w:numPr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 xml:space="preserve">Date of Birth </w:t>
            </w:r>
          </w:p>
          <w:p w14:paraId="7E6FD92B" w14:textId="77777777" w:rsidR="002B611F" w:rsidRPr="00DE011A" w:rsidRDefault="002B611F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Home Address</w:t>
            </w:r>
          </w:p>
          <w:p w14:paraId="23EB2FD3" w14:textId="0C3CDCEE" w:rsidR="00F6543D" w:rsidRPr="00DE011A" w:rsidRDefault="00F6543D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E-mail Address</w:t>
            </w:r>
            <w:r w:rsidRPr="00DE011A">
              <w:rPr>
                <w:rFonts w:ascii="Verdana" w:hAnsi="Verdana"/>
              </w:rPr>
              <w:t xml:space="preserve"> </w:t>
            </w:r>
            <w:r w:rsidR="00F74DD4">
              <w:rPr>
                <w:rFonts w:ascii="Verdana" w:hAnsi="Verdana"/>
              </w:rPr>
              <w:t>–</w:t>
            </w:r>
            <w:r w:rsidRPr="00DE011A">
              <w:rPr>
                <w:rFonts w:ascii="Verdana" w:hAnsi="Verdana"/>
              </w:rPr>
              <w:t xml:space="preserve"> Your email address exactly as listed in the Directory </w:t>
            </w:r>
          </w:p>
          <w:p w14:paraId="10966608" w14:textId="77777777" w:rsidR="00F6543D" w:rsidRPr="00DE011A" w:rsidRDefault="00F6543D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Confirm Email</w:t>
            </w:r>
            <w:r w:rsidRP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  <w:b/>
              </w:rPr>
              <w:t>Address</w:t>
            </w:r>
          </w:p>
          <w:p w14:paraId="74D4F31B" w14:textId="77777777" w:rsidR="00F6543D" w:rsidRPr="00DE011A" w:rsidRDefault="00F6543D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Primary </w:t>
            </w:r>
            <w:r w:rsidR="00774900" w:rsidRPr="00DE011A">
              <w:rPr>
                <w:rFonts w:ascii="Verdana" w:hAnsi="Verdana"/>
                <w:b/>
              </w:rPr>
              <w:t>Phone Number (</w:t>
            </w:r>
            <w:r w:rsidRPr="00DE011A">
              <w:rPr>
                <w:rFonts w:ascii="Verdana" w:hAnsi="Verdana"/>
                <w:b/>
              </w:rPr>
              <w:t>work phone number)</w:t>
            </w:r>
          </w:p>
          <w:p w14:paraId="287F4779" w14:textId="77777777" w:rsidR="00F6543D" w:rsidRPr="00DE011A" w:rsidRDefault="002B611F" w:rsidP="00B7612B">
            <w:pPr>
              <w:numPr>
                <w:ilvl w:val="0"/>
                <w:numId w:val="1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Some fields are optional and not required.</w:t>
            </w:r>
          </w:p>
          <w:p w14:paraId="35E5BFC1" w14:textId="77777777" w:rsidR="002B611F" w:rsidRPr="00DE011A" w:rsidRDefault="002B611F" w:rsidP="00DB4102">
            <w:pPr>
              <w:jc w:val="center"/>
              <w:rPr>
                <w:rFonts w:ascii="Verdana" w:hAnsi="Verdana"/>
                <w:noProof/>
              </w:rPr>
            </w:pPr>
          </w:p>
          <w:p w14:paraId="49FA1DF0" w14:textId="6F8828A6" w:rsidR="002B611F" w:rsidRPr="00DE011A" w:rsidRDefault="00AD2674" w:rsidP="00DB4102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t xml:space="preserve"> </w:t>
            </w:r>
            <w:r w:rsidR="006E0ED8">
              <w:rPr>
                <w:noProof/>
              </w:rPr>
              <w:pict w14:anchorId="75D607F2">
                <v:shape id="Picture 119793867" o:spid="_x0000_i1030" type="#_x0000_t75" style="width:513pt;height:332.4pt;visibility:visible" o:bordertopcolor="black" o:borderleftcolor="black" o:borderbottomcolor="black" o:borderrightcolor="black">
                  <v:imagedata r:id="rId20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1B5B5D53" w14:textId="77777777" w:rsidR="00F6543D" w:rsidRPr="00DE011A" w:rsidRDefault="00F6543D" w:rsidP="00DB4102">
            <w:pPr>
              <w:rPr>
                <w:rFonts w:ascii="Verdana" w:hAnsi="Verdana"/>
              </w:rPr>
            </w:pPr>
          </w:p>
        </w:tc>
      </w:tr>
      <w:tr w:rsidR="00F6543D" w:rsidRPr="00DE011A" w14:paraId="3060F15F" w14:textId="77777777" w:rsidTr="00F74DD4">
        <w:tc>
          <w:tcPr>
            <w:tcW w:w="265" w:type="dxa"/>
          </w:tcPr>
          <w:p w14:paraId="04589A90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7</w:t>
            </w:r>
          </w:p>
        </w:tc>
        <w:tc>
          <w:tcPr>
            <w:tcW w:w="17765" w:type="dxa"/>
          </w:tcPr>
          <w:p w14:paraId="562E3EA8" w14:textId="56B43A25" w:rsidR="00F6543D" w:rsidRDefault="00F74DD4" w:rsidP="00DB410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Click</w:t>
            </w:r>
            <w:r w:rsidR="00F6543D" w:rsidRPr="00DE011A">
              <w:rPr>
                <w:rFonts w:ascii="Verdana" w:hAnsi="Verdana"/>
              </w:rPr>
              <w:t xml:space="preserve"> </w:t>
            </w:r>
            <w:r w:rsidR="00F6543D" w:rsidRPr="00DE011A">
              <w:rPr>
                <w:rFonts w:ascii="Verdana" w:hAnsi="Verdana"/>
                <w:b/>
              </w:rPr>
              <w:t>Next</w:t>
            </w:r>
            <w:r w:rsidR="00CF085B" w:rsidRPr="00DE011A">
              <w:rPr>
                <w:rFonts w:ascii="Verdana" w:hAnsi="Verdana"/>
              </w:rPr>
              <w:t>.</w:t>
            </w:r>
          </w:p>
          <w:p w14:paraId="4726A3A6" w14:textId="77777777" w:rsidR="00DE011A" w:rsidRPr="00DE011A" w:rsidRDefault="00DE011A" w:rsidP="00DB4102">
            <w:pPr>
              <w:rPr>
                <w:rFonts w:ascii="Verdana" w:hAnsi="Verdana"/>
                <w:b/>
                <w:bCs/>
              </w:rPr>
            </w:pPr>
          </w:p>
        </w:tc>
      </w:tr>
      <w:tr w:rsidR="00F6543D" w:rsidRPr="00DE011A" w14:paraId="406D5616" w14:textId="77777777" w:rsidTr="00F74DD4">
        <w:tc>
          <w:tcPr>
            <w:tcW w:w="265" w:type="dxa"/>
          </w:tcPr>
          <w:p w14:paraId="121889BA" w14:textId="77777777" w:rsidR="002F5FF6" w:rsidRPr="00DE011A" w:rsidRDefault="00F6543D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8</w:t>
            </w:r>
          </w:p>
        </w:tc>
        <w:tc>
          <w:tcPr>
            <w:tcW w:w="17765" w:type="dxa"/>
          </w:tcPr>
          <w:p w14:paraId="0BDAC9EF" w14:textId="5B277EB2" w:rsidR="00AD2674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  <w:bCs/>
              </w:rPr>
              <w:t xml:space="preserve">Choose </w:t>
            </w:r>
            <w:r w:rsidRPr="00DE011A">
              <w:rPr>
                <w:rFonts w:ascii="Verdana" w:hAnsi="Verdana"/>
                <w:bCs/>
              </w:rPr>
              <w:t>and</w:t>
            </w:r>
            <w:r w:rsidRPr="00DE011A">
              <w:rPr>
                <w:rFonts w:ascii="Verdana" w:hAnsi="Verdana"/>
                <w:b/>
                <w:bCs/>
              </w:rPr>
              <w:t xml:space="preserve"> enter </w:t>
            </w:r>
            <w:r w:rsidRPr="00DE011A">
              <w:rPr>
                <w:rFonts w:ascii="Verdana" w:hAnsi="Verdana"/>
                <w:bCs/>
              </w:rPr>
              <w:t>the</w:t>
            </w:r>
            <w:r w:rsidRPr="00DE011A">
              <w:rPr>
                <w:rFonts w:ascii="Verdana" w:hAnsi="Verdana"/>
                <w:b/>
                <w:bCs/>
              </w:rPr>
              <w:t xml:space="preserve"> User ID </w:t>
            </w:r>
            <w:r w:rsidRPr="00DE011A">
              <w:rPr>
                <w:rFonts w:ascii="Verdana" w:hAnsi="Verdana"/>
                <w:bCs/>
              </w:rPr>
              <w:t>and</w:t>
            </w:r>
            <w:r w:rsidRPr="00DE011A">
              <w:rPr>
                <w:rFonts w:ascii="Verdana" w:hAnsi="Verdana"/>
                <w:b/>
                <w:bCs/>
              </w:rPr>
              <w:t xml:space="preserve"> Password </w:t>
            </w:r>
            <w:r w:rsidRPr="00DE011A">
              <w:rPr>
                <w:rFonts w:ascii="Verdana" w:hAnsi="Verdana"/>
              </w:rPr>
              <w:t xml:space="preserve">based on system requirements. </w:t>
            </w:r>
          </w:p>
          <w:p w14:paraId="7D8B28F9" w14:textId="77777777" w:rsidR="00A61A9F" w:rsidRPr="00DE011A" w:rsidRDefault="00A61A9F" w:rsidP="00DB4102">
            <w:pPr>
              <w:rPr>
                <w:rFonts w:ascii="Verdana" w:hAnsi="Verdana"/>
              </w:rPr>
            </w:pPr>
          </w:p>
          <w:p w14:paraId="5EAFE552" w14:textId="069AB4AA" w:rsidR="00F6543D" w:rsidRPr="00DE011A" w:rsidRDefault="002B611F" w:rsidP="00DB4102">
            <w:pPr>
              <w:jc w:val="center"/>
              <w:rPr>
                <w:rFonts w:ascii="Verdana" w:hAnsi="Verdana"/>
              </w:rPr>
            </w:pPr>
            <w:r w:rsidRPr="00DE011A">
              <w:rPr>
                <w:rFonts w:ascii="Verdana" w:hAnsi="Verdana"/>
                <w:noProof/>
              </w:rPr>
              <w:t xml:space="preserve"> </w:t>
            </w:r>
            <w:r w:rsidR="006E0ED8">
              <w:rPr>
                <w:noProof/>
              </w:rPr>
              <w:pict w14:anchorId="2EFBC96C">
                <v:shape id="Picture 119793868" o:spid="_x0000_i1031" type="#_x0000_t75" style="width:511.2pt;height:308.4pt;visibility:visible" o:bordertopcolor="black" o:borderleftcolor="black" o:borderbottomcolor="black" o:borderrightcolor="black">
                  <v:imagedata r:id="rId21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1CFD6736" w14:textId="77777777" w:rsidR="00F6543D" w:rsidRPr="00DE011A" w:rsidRDefault="00F6543D" w:rsidP="00DB4102">
            <w:pPr>
              <w:jc w:val="center"/>
              <w:rPr>
                <w:rFonts w:ascii="Verdana" w:hAnsi="Verdana"/>
              </w:rPr>
            </w:pPr>
          </w:p>
        </w:tc>
      </w:tr>
      <w:tr w:rsidR="00F6543D" w:rsidRPr="00DE011A" w14:paraId="47885ADA" w14:textId="77777777" w:rsidTr="00F74DD4">
        <w:tc>
          <w:tcPr>
            <w:tcW w:w="265" w:type="dxa"/>
          </w:tcPr>
          <w:p w14:paraId="3D8C712B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9</w:t>
            </w:r>
          </w:p>
        </w:tc>
        <w:tc>
          <w:tcPr>
            <w:tcW w:w="17765" w:type="dxa"/>
          </w:tcPr>
          <w:p w14:paraId="4FDE5D08" w14:textId="16D44F95" w:rsidR="00F6543D" w:rsidRPr="00DE011A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="00F74DD4">
              <w:rPr>
                <w:rFonts w:ascii="Verdana" w:hAnsi="Verdana"/>
              </w:rPr>
              <w:t>Security</w:t>
            </w:r>
            <w:r w:rsidRP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  <w:b/>
              </w:rPr>
              <w:t>Questions</w:t>
            </w:r>
            <w:r w:rsidRPr="00DE011A">
              <w:rPr>
                <w:rFonts w:ascii="Verdana" w:hAnsi="Verdana"/>
              </w:rPr>
              <w:t xml:space="preserve"> and </w:t>
            </w:r>
            <w:r w:rsidRPr="00DE011A">
              <w:rPr>
                <w:rFonts w:ascii="Verdana" w:hAnsi="Verdana"/>
                <w:b/>
              </w:rPr>
              <w:t>Answers</w:t>
            </w:r>
            <w:r w:rsidR="00CF085B" w:rsidRPr="00DE011A">
              <w:rPr>
                <w:rFonts w:ascii="Verdana" w:hAnsi="Verdana"/>
              </w:rPr>
              <w:t>.</w:t>
            </w:r>
          </w:p>
          <w:p w14:paraId="20A3D0A7" w14:textId="77777777" w:rsidR="00CF085B" w:rsidRPr="00DE011A" w:rsidRDefault="00CF085B" w:rsidP="00DB4102">
            <w:pPr>
              <w:rPr>
                <w:rFonts w:ascii="Verdana" w:hAnsi="Verdana"/>
              </w:rPr>
            </w:pPr>
          </w:p>
        </w:tc>
      </w:tr>
      <w:tr w:rsidR="00F6543D" w:rsidRPr="00DE011A" w14:paraId="58F8D4E8" w14:textId="77777777" w:rsidTr="00F74DD4">
        <w:tc>
          <w:tcPr>
            <w:tcW w:w="265" w:type="dxa"/>
          </w:tcPr>
          <w:p w14:paraId="55124246" w14:textId="77777777" w:rsidR="002F5FF6" w:rsidRPr="00DE011A" w:rsidRDefault="00F6543D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10</w:t>
            </w:r>
          </w:p>
        </w:tc>
        <w:tc>
          <w:tcPr>
            <w:tcW w:w="17765" w:type="dxa"/>
          </w:tcPr>
          <w:p w14:paraId="3885528B" w14:textId="69FDD414" w:rsidR="00F6543D" w:rsidRPr="00DE011A" w:rsidRDefault="00F74DD4" w:rsidP="00DB410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Click</w:t>
            </w:r>
            <w:r w:rsidR="00F6543D" w:rsidRPr="00DE011A">
              <w:rPr>
                <w:rFonts w:ascii="Verdana" w:hAnsi="Verdana"/>
              </w:rPr>
              <w:t xml:space="preserve"> </w:t>
            </w:r>
            <w:r w:rsidR="00F6543D" w:rsidRPr="00DE011A">
              <w:rPr>
                <w:rFonts w:ascii="Verdana" w:hAnsi="Verdana"/>
                <w:b/>
                <w:bCs/>
              </w:rPr>
              <w:t>Next</w:t>
            </w:r>
            <w:r w:rsidR="00F6543D" w:rsidRPr="00DE011A">
              <w:rPr>
                <w:rFonts w:ascii="Verdana" w:hAnsi="Verdana"/>
                <w:bCs/>
              </w:rPr>
              <w:t xml:space="preserve"> </w:t>
            </w:r>
            <w:r w:rsidR="00F6543D" w:rsidRPr="00DE011A">
              <w:rPr>
                <w:rFonts w:ascii="Verdana" w:hAnsi="Verdana"/>
              </w:rPr>
              <w:t>to complete the registration process</w:t>
            </w:r>
            <w:r w:rsidR="00CF085B" w:rsidRPr="00DE011A">
              <w:rPr>
                <w:rFonts w:ascii="Verdana" w:hAnsi="Verdana"/>
              </w:rPr>
              <w:t>.</w:t>
            </w:r>
          </w:p>
          <w:p w14:paraId="6DBC738A" w14:textId="77777777" w:rsidR="00CF085B" w:rsidRPr="00DE011A" w:rsidRDefault="00CF085B" w:rsidP="00DB4102">
            <w:pPr>
              <w:rPr>
                <w:rFonts w:ascii="Verdana" w:hAnsi="Verdana"/>
                <w:b/>
                <w:bCs/>
                <w:iCs/>
              </w:rPr>
            </w:pPr>
          </w:p>
          <w:p w14:paraId="71A95530" w14:textId="49BDF202" w:rsidR="00F6543D" w:rsidRPr="00DE011A" w:rsidRDefault="00F6543D" w:rsidP="00DB4102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  <w:b/>
                <w:bCs/>
                <w:iCs/>
              </w:rPr>
              <w:t xml:space="preserve">Result:  </w:t>
            </w:r>
            <w:r w:rsidRPr="00DE011A">
              <w:rPr>
                <w:rFonts w:ascii="Verdana" w:hAnsi="Verdana"/>
                <w:iCs/>
              </w:rPr>
              <w:t xml:space="preserve">The </w:t>
            </w:r>
            <w:r w:rsidR="00F74DD4">
              <w:rPr>
                <w:rFonts w:ascii="Verdana" w:hAnsi="Verdana"/>
                <w:bCs/>
                <w:iCs/>
              </w:rPr>
              <w:t>New User Registration Summary</w:t>
            </w:r>
            <w:r w:rsidRPr="00DE011A">
              <w:rPr>
                <w:rFonts w:ascii="Verdana" w:hAnsi="Verdana"/>
                <w:bCs/>
                <w:iCs/>
              </w:rPr>
              <w:t xml:space="preserve"> page</w:t>
            </w:r>
            <w:r w:rsidRPr="00DE011A">
              <w:rPr>
                <w:rFonts w:ascii="Verdana" w:hAnsi="Verdana"/>
                <w:b/>
                <w:bCs/>
                <w:iCs/>
              </w:rPr>
              <w:t xml:space="preserve"> </w:t>
            </w:r>
            <w:r w:rsidRPr="00DE011A">
              <w:rPr>
                <w:rFonts w:ascii="Verdana" w:hAnsi="Verdana"/>
                <w:iCs/>
              </w:rPr>
              <w:t>will display</w:t>
            </w:r>
            <w:r w:rsidR="00F74DD4">
              <w:rPr>
                <w:rFonts w:ascii="Verdana" w:hAnsi="Verdana"/>
                <w:iCs/>
              </w:rPr>
              <w:t>:</w:t>
            </w:r>
          </w:p>
          <w:p w14:paraId="08360D8C" w14:textId="77777777" w:rsidR="002F5FF6" w:rsidRPr="00DE011A" w:rsidRDefault="002F5FF6" w:rsidP="00DB4102">
            <w:pPr>
              <w:rPr>
                <w:rFonts w:ascii="Verdana" w:hAnsi="Verdana"/>
                <w:iCs/>
              </w:rPr>
            </w:pPr>
          </w:p>
          <w:p w14:paraId="1CB2781F" w14:textId="2059B55A" w:rsidR="00F6543D" w:rsidRPr="00DE011A" w:rsidRDefault="006E0ED8" w:rsidP="00DB4102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pict w14:anchorId="0C4051AC">
                <v:shape id="Picture 119793869" o:spid="_x0000_i1032" type="#_x0000_t75" style="width:509.4pt;height:540pt;visibility:visible" o:bordertopcolor="black" o:borderleftcolor="black" o:borderbottomcolor="black" o:borderrightcolor="black">
                  <v:imagedata r:id="rId22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05B702F3" w14:textId="77777777" w:rsidR="00F6543D" w:rsidRPr="00DE011A" w:rsidRDefault="00F6543D" w:rsidP="00DB4102">
            <w:pPr>
              <w:rPr>
                <w:rFonts w:ascii="Verdana" w:hAnsi="Verdana"/>
              </w:rPr>
            </w:pPr>
          </w:p>
        </w:tc>
      </w:tr>
      <w:tr w:rsidR="00F6543D" w:rsidRPr="00DE011A" w14:paraId="1BE4307D" w14:textId="77777777" w:rsidTr="00F74DD4">
        <w:tc>
          <w:tcPr>
            <w:tcW w:w="265" w:type="dxa"/>
          </w:tcPr>
          <w:p w14:paraId="5D0C9DB3" w14:textId="77777777" w:rsidR="00F6543D" w:rsidRPr="00DE011A" w:rsidRDefault="00F6543D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11</w:t>
            </w:r>
          </w:p>
        </w:tc>
        <w:tc>
          <w:tcPr>
            <w:tcW w:w="17765" w:type="dxa"/>
          </w:tcPr>
          <w:p w14:paraId="480AB890" w14:textId="77777777" w:rsidR="00F6543D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the </w:t>
            </w:r>
            <w:r w:rsidRPr="00DE011A">
              <w:rPr>
                <w:rFonts w:ascii="Verdana" w:hAnsi="Verdana"/>
                <w:b/>
              </w:rPr>
              <w:t>Submit User</w:t>
            </w:r>
            <w:r w:rsidRPr="00DE011A">
              <w:rPr>
                <w:rFonts w:ascii="Verdana" w:hAnsi="Verdana"/>
              </w:rPr>
              <w:t xml:space="preserve"> button.</w:t>
            </w:r>
          </w:p>
          <w:p w14:paraId="5E5752AA" w14:textId="77777777" w:rsidR="00F74DD4" w:rsidRPr="00DE011A" w:rsidRDefault="00F74DD4" w:rsidP="00DB4102">
            <w:pPr>
              <w:rPr>
                <w:rFonts w:ascii="Verdana" w:hAnsi="Verdana"/>
              </w:rPr>
            </w:pPr>
          </w:p>
          <w:p w14:paraId="570B223E" w14:textId="15067D92" w:rsidR="00F6543D" w:rsidRPr="00DE011A" w:rsidRDefault="00F6543D" w:rsidP="00DB4102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  <w:b/>
                <w:bCs/>
                <w:iCs/>
              </w:rPr>
              <w:t xml:space="preserve">Result:  </w:t>
            </w:r>
            <w:r w:rsidRPr="00DE011A">
              <w:rPr>
                <w:rFonts w:ascii="Verdana" w:hAnsi="Verdana"/>
                <w:iCs/>
              </w:rPr>
              <w:t xml:space="preserve">The </w:t>
            </w:r>
            <w:r w:rsidRPr="00DE011A">
              <w:rPr>
                <w:rFonts w:ascii="Verdana" w:hAnsi="Verdana"/>
                <w:bCs/>
                <w:iCs/>
              </w:rPr>
              <w:t xml:space="preserve">following </w:t>
            </w:r>
            <w:r w:rsidR="00F74DD4">
              <w:rPr>
                <w:rFonts w:ascii="Verdana" w:hAnsi="Verdana"/>
                <w:bCs/>
                <w:iCs/>
              </w:rPr>
              <w:t xml:space="preserve">Confirmation </w:t>
            </w:r>
            <w:r w:rsidRPr="00DE011A">
              <w:rPr>
                <w:rFonts w:ascii="Verdana" w:hAnsi="Verdana"/>
                <w:bCs/>
                <w:iCs/>
              </w:rPr>
              <w:t>page</w:t>
            </w:r>
            <w:r w:rsidRPr="00DE011A">
              <w:rPr>
                <w:rFonts w:ascii="Verdana" w:hAnsi="Verdana"/>
                <w:b/>
                <w:bCs/>
                <w:iCs/>
              </w:rPr>
              <w:t xml:space="preserve"> </w:t>
            </w:r>
            <w:r w:rsidRPr="00DE011A">
              <w:rPr>
                <w:rFonts w:ascii="Verdana" w:hAnsi="Verdana"/>
                <w:iCs/>
              </w:rPr>
              <w:t>will display</w:t>
            </w:r>
            <w:r w:rsidR="00F74DD4">
              <w:rPr>
                <w:rFonts w:ascii="Verdana" w:hAnsi="Verdana"/>
                <w:iCs/>
              </w:rPr>
              <w:t>:</w:t>
            </w:r>
          </w:p>
          <w:p w14:paraId="612D803C" w14:textId="77777777" w:rsidR="00F6543D" w:rsidRPr="00DE011A" w:rsidRDefault="00F6543D" w:rsidP="00DB4102">
            <w:pPr>
              <w:rPr>
                <w:rFonts w:ascii="Verdana" w:hAnsi="Verdana"/>
                <w:iCs/>
              </w:rPr>
            </w:pPr>
          </w:p>
          <w:p w14:paraId="299D643A" w14:textId="0789BFD3" w:rsidR="00F6543D" w:rsidRPr="00DE011A" w:rsidRDefault="002B611F" w:rsidP="00DB4102">
            <w:pPr>
              <w:jc w:val="center"/>
              <w:rPr>
                <w:rFonts w:ascii="Verdana" w:hAnsi="Verdana"/>
              </w:rPr>
            </w:pPr>
            <w:r w:rsidRPr="00DE011A">
              <w:rPr>
                <w:rFonts w:ascii="Verdana" w:hAnsi="Verdana"/>
                <w:noProof/>
              </w:rPr>
              <w:t xml:space="preserve"> </w:t>
            </w:r>
            <w:r w:rsidR="006E0ED8">
              <w:rPr>
                <w:rFonts w:ascii="Verdana" w:hAnsi="Verdana"/>
                <w:noProof/>
              </w:rPr>
              <w:pict w14:anchorId="1A89D85B">
                <v:shape id="_x0000_i1033" type="#_x0000_t75" style="width:513pt;height:75pt;visibility:visible">
                  <v:imagedata r:id="rId23" o:title=""/>
                </v:shape>
              </w:pict>
            </w:r>
          </w:p>
          <w:p w14:paraId="161AC42A" w14:textId="77777777" w:rsidR="00F6543D" w:rsidRPr="00DE011A" w:rsidRDefault="00F6543D" w:rsidP="00DB4102">
            <w:pPr>
              <w:jc w:val="center"/>
              <w:rPr>
                <w:rFonts w:ascii="Verdana" w:hAnsi="Verdana"/>
              </w:rPr>
            </w:pPr>
          </w:p>
        </w:tc>
      </w:tr>
      <w:tr w:rsidR="00F6543D" w:rsidRPr="00DE011A" w14:paraId="0D9237FA" w14:textId="77777777" w:rsidTr="00F74DD4">
        <w:tc>
          <w:tcPr>
            <w:tcW w:w="265" w:type="dxa"/>
          </w:tcPr>
          <w:p w14:paraId="1C24EBDA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12</w:t>
            </w:r>
          </w:p>
        </w:tc>
        <w:tc>
          <w:tcPr>
            <w:tcW w:w="17765" w:type="dxa"/>
          </w:tcPr>
          <w:p w14:paraId="4F78C5C3" w14:textId="77777777" w:rsidR="00F6543D" w:rsidRPr="00DE011A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Open </w:t>
            </w:r>
            <w:r w:rsidR="00F74DD4">
              <w:rPr>
                <w:rFonts w:ascii="Verdana" w:hAnsi="Verdana"/>
              </w:rPr>
              <w:t xml:space="preserve">the </w:t>
            </w:r>
            <w:r w:rsidRPr="00DE011A">
              <w:rPr>
                <w:rFonts w:ascii="Verdana" w:hAnsi="Verdana"/>
              </w:rPr>
              <w:t>email from CMS &lt;</w:t>
            </w:r>
            <w:r w:rsidRPr="00DE011A">
              <w:rPr>
                <w:rFonts w:ascii="Verdana" w:hAnsi="Verdana"/>
                <w:b/>
              </w:rPr>
              <w:t>donotreply@cms.gov</w:t>
            </w:r>
            <w:r w:rsidRPr="00DE011A">
              <w:rPr>
                <w:rFonts w:ascii="Verdana" w:hAnsi="Verdana"/>
              </w:rPr>
              <w:t>&gt;</w:t>
            </w:r>
            <w:r w:rsidR="00F74DD4">
              <w:rPr>
                <w:rFonts w:ascii="Verdana" w:hAnsi="Verdana"/>
              </w:rPr>
              <w:t xml:space="preserve">. </w:t>
            </w:r>
            <w:r w:rsidR="00F74DD4">
              <w:rPr>
                <w:rFonts w:ascii="Verdana" w:hAnsi="Verdana"/>
                <w:b/>
                <w:bCs/>
              </w:rPr>
              <w:t>Example</w:t>
            </w:r>
            <w:r w:rsidRPr="00F74DD4">
              <w:rPr>
                <w:rFonts w:ascii="Verdana" w:hAnsi="Verdana"/>
                <w:b/>
                <w:bCs/>
              </w:rPr>
              <w:t>:</w:t>
            </w:r>
          </w:p>
          <w:p w14:paraId="6747B330" w14:textId="77777777" w:rsidR="002F5FF6" w:rsidRPr="00DE011A" w:rsidRDefault="002F5FF6" w:rsidP="00DB4102">
            <w:pPr>
              <w:rPr>
                <w:rFonts w:ascii="Verdana" w:hAnsi="Verdana"/>
              </w:rPr>
            </w:pPr>
          </w:p>
          <w:p w14:paraId="44B2211D" w14:textId="1C0BB82F" w:rsidR="00F6543D" w:rsidRPr="00DE011A" w:rsidRDefault="006E0ED8" w:rsidP="00DB410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pict w14:anchorId="353DCD41">
                <v:shape id="_x0000_i1034" type="#_x0000_t75" style="width:465pt;height:279.6pt">
                  <v:imagedata r:id="rId24" o:title=""/>
                </v:shape>
              </w:pict>
            </w:r>
          </w:p>
          <w:p w14:paraId="00AD25DD" w14:textId="77777777" w:rsidR="00F6543D" w:rsidRPr="00DE011A" w:rsidRDefault="00F6543D" w:rsidP="00DB4102">
            <w:pPr>
              <w:jc w:val="center"/>
              <w:rPr>
                <w:rFonts w:ascii="Verdana" w:hAnsi="Verdana"/>
              </w:rPr>
            </w:pPr>
          </w:p>
        </w:tc>
      </w:tr>
    </w:tbl>
    <w:p w14:paraId="3D7A1723" w14:textId="77777777" w:rsidR="00F6543D" w:rsidRDefault="00F6543D" w:rsidP="002F3065">
      <w:pPr>
        <w:rPr>
          <w:rFonts w:ascii="Verdana" w:hAnsi="Verdana"/>
        </w:rPr>
      </w:pPr>
    </w:p>
    <w:p w14:paraId="0FD66A3B" w14:textId="77777777" w:rsidR="00CC3E80" w:rsidRPr="00952679" w:rsidRDefault="00000000" w:rsidP="00CC3E80">
      <w:pPr>
        <w:jc w:val="right"/>
        <w:rPr>
          <w:rFonts w:ascii="Verdana" w:hAnsi="Verdana"/>
        </w:rPr>
      </w:pPr>
      <w:hyperlink w:anchor="_top" w:history="1">
        <w:r w:rsidR="00CC3E80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3176"/>
      </w:tblGrid>
      <w:tr w:rsidR="00CC3E80" w:rsidRPr="00F86FF5" w14:paraId="743A0DE9" w14:textId="77777777" w:rsidTr="00B7612B">
        <w:tc>
          <w:tcPr>
            <w:tcW w:w="5000" w:type="pct"/>
            <w:shd w:val="clear" w:color="auto" w:fill="C0C0C0"/>
          </w:tcPr>
          <w:p w14:paraId="2FB60066" w14:textId="77777777" w:rsidR="00CC3E80" w:rsidRPr="00F86FF5" w:rsidRDefault="00CC3E80" w:rsidP="00B7612B">
            <w:pPr>
              <w:pStyle w:val="Heading2"/>
              <w:rPr>
                <w:rFonts w:ascii="Verdana" w:hAnsi="Verdana"/>
                <w:i w:val="0"/>
              </w:rPr>
            </w:pPr>
            <w:bookmarkStart w:id="40" w:name="_Logging_into_MARx_2"/>
            <w:bookmarkStart w:id="41" w:name="_Logging_into_CMS"/>
            <w:bookmarkStart w:id="42" w:name="_Toc14781516"/>
            <w:bookmarkStart w:id="43" w:name="_Toc152745114"/>
            <w:bookmarkEnd w:id="40"/>
            <w:bookmarkEnd w:id="41"/>
            <w:r w:rsidRPr="00F86FF5">
              <w:rPr>
                <w:rFonts w:ascii="Verdana" w:hAnsi="Verdana"/>
                <w:i w:val="0"/>
              </w:rPr>
              <w:t>Logging</w:t>
            </w:r>
            <w:r>
              <w:rPr>
                <w:rFonts w:ascii="Verdana" w:hAnsi="Verdana"/>
                <w:i w:val="0"/>
              </w:rPr>
              <w:t xml:space="preserve"> </w:t>
            </w:r>
            <w:r w:rsidRPr="00F86FF5">
              <w:rPr>
                <w:rFonts w:ascii="Verdana" w:hAnsi="Verdana"/>
                <w:i w:val="0"/>
              </w:rPr>
              <w:t>into</w:t>
            </w:r>
            <w:r>
              <w:rPr>
                <w:rFonts w:ascii="Verdana" w:hAnsi="Verdana"/>
                <w:i w:val="0"/>
              </w:rPr>
              <w:t xml:space="preserve"> </w:t>
            </w:r>
            <w:r w:rsidR="00E130A6">
              <w:rPr>
                <w:rFonts w:ascii="Verdana" w:hAnsi="Verdana"/>
                <w:i w:val="0"/>
              </w:rPr>
              <w:t xml:space="preserve">CMS </w:t>
            </w:r>
            <w:r w:rsidRPr="00F86FF5">
              <w:rPr>
                <w:rFonts w:ascii="Verdana" w:hAnsi="Verdana"/>
                <w:i w:val="0"/>
              </w:rPr>
              <w:t>MARx</w:t>
            </w:r>
            <w:bookmarkEnd w:id="42"/>
            <w:r w:rsidR="00E130A6">
              <w:rPr>
                <w:rFonts w:ascii="Verdana" w:hAnsi="Verdana"/>
                <w:i w:val="0"/>
              </w:rPr>
              <w:t xml:space="preserve"> Portal</w:t>
            </w:r>
            <w:bookmarkEnd w:id="43"/>
          </w:p>
        </w:tc>
      </w:tr>
    </w:tbl>
    <w:p w14:paraId="7234A112" w14:textId="77777777" w:rsidR="00CC3E80" w:rsidRPr="00F86FF5" w:rsidRDefault="00CC3E80" w:rsidP="00CC3E80">
      <w:pPr>
        <w:rPr>
          <w:rFonts w:ascii="Verdana" w:hAnsi="Verdana"/>
        </w:rPr>
      </w:pPr>
    </w:p>
    <w:p w14:paraId="68143270" w14:textId="77777777" w:rsidR="00CC3E80" w:rsidRPr="00256D36" w:rsidRDefault="00CC3E80" w:rsidP="00CC3E80">
      <w:pPr>
        <w:rPr>
          <w:rFonts w:ascii="Verdana" w:hAnsi="Verdana"/>
        </w:rPr>
      </w:pPr>
      <w:r w:rsidRPr="00F86FF5">
        <w:rPr>
          <w:rFonts w:ascii="Verdana" w:hAnsi="Verdana"/>
        </w:rPr>
        <w:t>Follow</w:t>
      </w:r>
      <w:r>
        <w:rPr>
          <w:rFonts w:ascii="Verdana" w:hAnsi="Verdana"/>
        </w:rPr>
        <w:t xml:space="preserve"> </w:t>
      </w:r>
      <w:r w:rsidRPr="00F86FF5">
        <w:rPr>
          <w:rFonts w:ascii="Verdana" w:hAnsi="Verdana"/>
        </w:rPr>
        <w:t>the</w:t>
      </w:r>
      <w:r>
        <w:rPr>
          <w:rFonts w:ascii="Verdana" w:hAnsi="Verdana"/>
        </w:rPr>
        <w:t xml:space="preserve"> </w:t>
      </w:r>
      <w:r w:rsidRPr="00F86FF5">
        <w:rPr>
          <w:rFonts w:ascii="Verdana" w:hAnsi="Verdana"/>
        </w:rPr>
        <w:t>steps</w:t>
      </w:r>
      <w:r>
        <w:rPr>
          <w:rFonts w:ascii="Verdana" w:hAnsi="Verdana"/>
        </w:rPr>
        <w:t xml:space="preserve"> </w:t>
      </w:r>
      <w:r w:rsidRPr="00F86FF5">
        <w:rPr>
          <w:rFonts w:ascii="Verdana" w:hAnsi="Verdana"/>
        </w:rPr>
        <w:t>below</w:t>
      </w:r>
      <w:r>
        <w:rPr>
          <w:rFonts w:ascii="Verdana" w:hAnsi="Verdana"/>
        </w:rPr>
        <w:t xml:space="preserve"> </w:t>
      </w:r>
      <w:r w:rsidRPr="00F86FF5">
        <w:rPr>
          <w:rFonts w:ascii="Verdana" w:hAnsi="Verdana"/>
        </w:rPr>
        <w:t>to</w:t>
      </w:r>
      <w:r>
        <w:rPr>
          <w:rFonts w:ascii="Verdana" w:hAnsi="Verdana"/>
        </w:rPr>
        <w:t xml:space="preserve"> </w:t>
      </w:r>
      <w:r w:rsidRPr="00F86FF5">
        <w:rPr>
          <w:rFonts w:ascii="Verdana" w:hAnsi="Verdana"/>
        </w:rPr>
        <w:t>log</w:t>
      </w:r>
      <w:r>
        <w:rPr>
          <w:rFonts w:ascii="Verdana" w:hAnsi="Verdana"/>
        </w:rPr>
        <w:t xml:space="preserve"> </w:t>
      </w:r>
      <w:r w:rsidRPr="00F86FF5">
        <w:rPr>
          <w:rFonts w:ascii="Verdana" w:hAnsi="Verdana"/>
        </w:rPr>
        <w:t>into</w:t>
      </w:r>
      <w:r>
        <w:rPr>
          <w:rFonts w:ascii="Verdana" w:hAnsi="Verdana"/>
        </w:rPr>
        <w:t xml:space="preserve"> </w:t>
      </w:r>
      <w:r w:rsidR="00E130A6" w:rsidRPr="00C6056E">
        <w:rPr>
          <w:rFonts w:ascii="Verdana" w:hAnsi="Verdana"/>
          <w:b/>
          <w:bCs/>
        </w:rPr>
        <w:t xml:space="preserve">CMS </w:t>
      </w:r>
      <w:r w:rsidRPr="00E130A6">
        <w:rPr>
          <w:rFonts w:ascii="Verdana" w:hAnsi="Verdana"/>
          <w:b/>
          <w:bCs/>
        </w:rPr>
        <w:t>MARx</w:t>
      </w:r>
      <w:r w:rsidR="00E130A6" w:rsidRPr="00E130A6">
        <w:rPr>
          <w:rFonts w:ascii="Verdana" w:hAnsi="Verdana"/>
          <w:b/>
          <w:bCs/>
        </w:rPr>
        <w:t xml:space="preserve"> Portal</w:t>
      </w:r>
      <w:r w:rsidRPr="00F86FF5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"/>
        <w:gridCol w:w="12345"/>
      </w:tblGrid>
      <w:tr w:rsidR="00CC3E80" w:rsidRPr="00DE011A" w14:paraId="4A7A4B80" w14:textId="77777777" w:rsidTr="00860567">
        <w:tc>
          <w:tcPr>
            <w:tcW w:w="843" w:type="dxa"/>
            <w:shd w:val="pct10" w:color="auto" w:fill="auto"/>
          </w:tcPr>
          <w:p w14:paraId="69DFD91D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Step</w:t>
            </w:r>
          </w:p>
        </w:tc>
        <w:tc>
          <w:tcPr>
            <w:tcW w:w="17186" w:type="dxa"/>
            <w:shd w:val="pct10" w:color="auto" w:fill="auto"/>
          </w:tcPr>
          <w:p w14:paraId="4B9912FD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Action</w:t>
            </w:r>
          </w:p>
        </w:tc>
      </w:tr>
      <w:tr w:rsidR="00CC3E80" w:rsidRPr="00DE011A" w14:paraId="25CEEF4C" w14:textId="77777777" w:rsidTr="00860567">
        <w:tc>
          <w:tcPr>
            <w:tcW w:w="843" w:type="dxa"/>
          </w:tcPr>
          <w:p w14:paraId="50AF544D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</w:p>
        </w:tc>
        <w:tc>
          <w:tcPr>
            <w:tcW w:w="17186" w:type="dxa"/>
          </w:tcPr>
          <w:p w14:paraId="7141EFE7" w14:textId="77777777" w:rsidR="00CC3E80" w:rsidRPr="00DE011A" w:rsidRDefault="00CC3E80" w:rsidP="00DE011A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</w:rPr>
              <w:t xml:space="preserve">Access the </w:t>
            </w:r>
            <w:r w:rsidRPr="00DE011A">
              <w:rPr>
                <w:rFonts w:ascii="Verdana" w:hAnsi="Verdana"/>
                <w:b/>
              </w:rPr>
              <w:t>CMS</w:t>
            </w:r>
            <w:r w:rsidRPr="00DE011A">
              <w:rPr>
                <w:rFonts w:ascii="Verdana" w:hAnsi="Verdana"/>
              </w:rPr>
              <w:t xml:space="preserve"> site at the following link:  </w:t>
            </w:r>
            <w:hyperlink r:id="rId25" w:history="1">
              <w:r w:rsidR="00860567" w:rsidRPr="00DE011A">
                <w:rPr>
                  <w:rStyle w:val="Hyperlink"/>
                  <w:rFonts w:ascii="Verdana" w:hAnsi="Verdana"/>
                </w:rPr>
                <w:t>https://portal.cms.gov/portal/</w:t>
              </w:r>
            </w:hyperlink>
          </w:p>
          <w:p w14:paraId="099D5A45" w14:textId="77777777" w:rsidR="00CC3E80" w:rsidRPr="00DE011A" w:rsidRDefault="00CC3E80" w:rsidP="00DE011A">
            <w:pPr>
              <w:rPr>
                <w:rFonts w:ascii="Verdana" w:hAnsi="Verdana"/>
                <w:b/>
                <w:bCs/>
                <w:iCs/>
              </w:rPr>
            </w:pPr>
          </w:p>
          <w:p w14:paraId="749CCB86" w14:textId="77777777" w:rsidR="00CC3E80" w:rsidRPr="00DE011A" w:rsidRDefault="00CC3E80" w:rsidP="00DE011A">
            <w:pPr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  <w:b/>
                <w:bCs/>
                <w:iCs/>
              </w:rPr>
              <w:t xml:space="preserve">Result:  </w:t>
            </w:r>
            <w:r w:rsidRPr="00DE011A">
              <w:rPr>
                <w:rFonts w:ascii="Verdana" w:hAnsi="Verdana"/>
                <w:iCs/>
              </w:rPr>
              <w:t xml:space="preserve">The </w:t>
            </w:r>
            <w:r w:rsidRPr="00DE011A">
              <w:rPr>
                <w:rFonts w:ascii="Verdana" w:hAnsi="Verdana"/>
                <w:bCs/>
                <w:iCs/>
              </w:rPr>
              <w:t>CMS.gov Enterprise Portal page</w:t>
            </w:r>
            <w:r w:rsidRPr="00DE011A">
              <w:rPr>
                <w:rFonts w:ascii="Verdana" w:hAnsi="Verdana"/>
                <w:b/>
                <w:bCs/>
                <w:iCs/>
              </w:rPr>
              <w:t xml:space="preserve"> </w:t>
            </w:r>
            <w:r w:rsidRPr="00DE011A">
              <w:rPr>
                <w:rFonts w:ascii="Verdana" w:hAnsi="Verdana"/>
                <w:iCs/>
              </w:rPr>
              <w:t>will display.</w:t>
            </w:r>
          </w:p>
          <w:p w14:paraId="3E38D84E" w14:textId="77777777" w:rsidR="00CC3E80" w:rsidRPr="00DE011A" w:rsidRDefault="00CC3E80" w:rsidP="00DE011A">
            <w:pPr>
              <w:rPr>
                <w:rFonts w:ascii="Verdana" w:hAnsi="Verdana"/>
              </w:rPr>
            </w:pPr>
          </w:p>
        </w:tc>
      </w:tr>
      <w:tr w:rsidR="00CC3E80" w:rsidRPr="00DE011A" w14:paraId="052E8BA8" w14:textId="77777777" w:rsidTr="00860567">
        <w:tc>
          <w:tcPr>
            <w:tcW w:w="843" w:type="dxa"/>
          </w:tcPr>
          <w:p w14:paraId="0EBEEA9D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2</w:t>
            </w:r>
          </w:p>
        </w:tc>
        <w:tc>
          <w:tcPr>
            <w:tcW w:w="17186" w:type="dxa"/>
          </w:tcPr>
          <w:p w14:paraId="4D3B3EC2" w14:textId="2C541B2B" w:rsidR="00CC3E80" w:rsidRPr="00DE011A" w:rsidRDefault="00CC3E80" w:rsidP="00DE011A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Enter the following information</w:t>
            </w:r>
            <w:r w:rsidR="0067291F" w:rsidRPr="00DE011A">
              <w:rPr>
                <w:rFonts w:ascii="Verdana" w:hAnsi="Verdana"/>
              </w:rPr>
              <w:t xml:space="preserve"> and </w:t>
            </w:r>
            <w:r w:rsidR="00F74DD4">
              <w:rPr>
                <w:rFonts w:ascii="Verdana" w:hAnsi="Verdana"/>
              </w:rPr>
              <w:t>then click</w:t>
            </w:r>
            <w:r w:rsidR="0067291F" w:rsidRPr="00DE011A">
              <w:rPr>
                <w:rFonts w:ascii="Verdana" w:hAnsi="Verdana"/>
              </w:rPr>
              <w:t xml:space="preserve"> </w:t>
            </w:r>
            <w:r w:rsidR="0067291F" w:rsidRPr="00DE011A">
              <w:rPr>
                <w:rFonts w:ascii="Verdana" w:hAnsi="Verdana"/>
                <w:b/>
                <w:bCs/>
              </w:rPr>
              <w:t>Login</w:t>
            </w:r>
            <w:r w:rsidR="0067291F" w:rsidRPr="00DE011A">
              <w:rPr>
                <w:rFonts w:ascii="Verdana" w:hAnsi="Verdana"/>
              </w:rPr>
              <w:t>.</w:t>
            </w:r>
            <w:r w:rsidR="0067291F" w:rsidRPr="00DE011A">
              <w:rPr>
                <w:rFonts w:ascii="Verdana" w:hAnsi="Verdana"/>
                <w:b/>
                <w:bCs/>
              </w:rPr>
              <w:t xml:space="preserve"> </w:t>
            </w:r>
          </w:p>
          <w:p w14:paraId="74E37B61" w14:textId="77777777" w:rsidR="00CC3E80" w:rsidRPr="00DE011A" w:rsidRDefault="00F74DD4" w:rsidP="00DE011A">
            <w:pPr>
              <w:pStyle w:val="ListParagraph"/>
              <w:numPr>
                <w:ilvl w:val="0"/>
                <w:numId w:val="7"/>
              </w:numPr>
              <w:contextualSpacing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Enter your </w:t>
            </w:r>
            <w:r w:rsidR="00CC3E80" w:rsidRPr="00DE011A">
              <w:rPr>
                <w:rFonts w:ascii="Verdana" w:hAnsi="Verdana"/>
              </w:rPr>
              <w:t>Marx User ID and password</w:t>
            </w:r>
            <w:r w:rsidR="00256D36" w:rsidRPr="00DE011A">
              <w:rPr>
                <w:rFonts w:ascii="Verdana" w:hAnsi="Verdana"/>
              </w:rPr>
              <w:t>.</w:t>
            </w:r>
          </w:p>
          <w:p w14:paraId="56012F73" w14:textId="31A30C00" w:rsidR="0067291F" w:rsidRPr="00DE011A" w:rsidRDefault="00F74DD4" w:rsidP="00DE011A">
            <w:pPr>
              <w:numPr>
                <w:ilvl w:val="0"/>
                <w:numId w:val="7"/>
              </w:num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Select</w:t>
            </w:r>
            <w:r w:rsidR="0067291F" w:rsidRPr="00DE011A">
              <w:rPr>
                <w:rFonts w:ascii="Verdana" w:hAnsi="Verdana"/>
              </w:rPr>
              <w:t xml:space="preserve"> the </w:t>
            </w:r>
            <w:r w:rsidR="0067291F" w:rsidRPr="00DE011A">
              <w:rPr>
                <w:rFonts w:ascii="Verdana" w:hAnsi="Verdana"/>
                <w:b/>
                <w:bCs/>
              </w:rPr>
              <w:t xml:space="preserve">Agree to our Terms &amp; Conditions </w:t>
            </w:r>
            <w:r w:rsidR="0067291F" w:rsidRPr="00DE011A">
              <w:rPr>
                <w:rFonts w:ascii="Verdana" w:hAnsi="Verdana"/>
              </w:rPr>
              <w:t>checkbox</w:t>
            </w:r>
            <w:r w:rsidR="00256D36" w:rsidRPr="00DE011A">
              <w:rPr>
                <w:rFonts w:ascii="Verdana" w:hAnsi="Verdana"/>
              </w:rPr>
              <w:t>.</w:t>
            </w:r>
          </w:p>
          <w:p w14:paraId="06862852" w14:textId="77777777" w:rsidR="00CC3E80" w:rsidRPr="00DE011A" w:rsidRDefault="00CC3E80" w:rsidP="00DE011A">
            <w:pPr>
              <w:jc w:val="center"/>
              <w:rPr>
                <w:rFonts w:ascii="Verdana" w:hAnsi="Verdana"/>
                <w:noProof/>
              </w:rPr>
            </w:pPr>
          </w:p>
          <w:p w14:paraId="63C58796" w14:textId="77777777" w:rsidR="00CC3E80" w:rsidRPr="00DE011A" w:rsidRDefault="0067291F" w:rsidP="00DE011A">
            <w:pPr>
              <w:jc w:val="center"/>
              <w:rPr>
                <w:rFonts w:ascii="Verdana" w:hAnsi="Verdana"/>
                <w:noProof/>
              </w:rPr>
            </w:pPr>
            <w:r w:rsidRPr="00DE011A">
              <w:rPr>
                <w:rFonts w:ascii="Verdana" w:hAnsi="Verdana"/>
                <w:noProof/>
              </w:rPr>
              <w:t xml:space="preserve"> </w:t>
            </w:r>
            <w:r w:rsidR="006E0ED8">
              <w:rPr>
                <w:rFonts w:ascii="Verdana" w:hAnsi="Verdana"/>
                <w:noProof/>
              </w:rPr>
              <w:pict w14:anchorId="1EF7F5AB">
                <v:shape id="_x0000_i1035" type="#_x0000_t75" style="width:217.8pt;height:244.8pt;visibility:visible">
                  <v:imagedata r:id="rId26" o:title=""/>
                </v:shape>
              </w:pict>
            </w:r>
          </w:p>
          <w:p w14:paraId="2BEF6F5E" w14:textId="77777777" w:rsidR="00CC3E80" w:rsidRPr="00DE011A" w:rsidRDefault="00CC3E80" w:rsidP="00DE011A">
            <w:pPr>
              <w:jc w:val="center"/>
              <w:rPr>
                <w:rFonts w:ascii="Verdana" w:hAnsi="Verdana"/>
              </w:rPr>
            </w:pPr>
          </w:p>
          <w:p w14:paraId="1B9035E1" w14:textId="77777777" w:rsidR="00CC3E80" w:rsidRPr="00DE011A" w:rsidRDefault="00CC3E80" w:rsidP="00DE011A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Note:</w:t>
            </w:r>
            <w:r w:rsidRPr="00DE011A">
              <w:rPr>
                <w:rFonts w:ascii="Verdana" w:hAnsi="Verdana"/>
              </w:rPr>
              <w:t xml:space="preserve">  To request access for </w:t>
            </w:r>
            <w:r w:rsidRPr="00DE011A">
              <w:rPr>
                <w:rFonts w:ascii="Verdana" w:hAnsi="Verdana"/>
                <w:b/>
              </w:rPr>
              <w:t>MARx</w:t>
            </w:r>
            <w:r w:rsidRPr="00DE011A">
              <w:rPr>
                <w:rFonts w:ascii="Verdana" w:hAnsi="Verdana"/>
              </w:rPr>
              <w:t>, refer to</w:t>
            </w:r>
            <w:r w:rsidR="00667597" w:rsidRPr="00DE011A">
              <w:rPr>
                <w:rFonts w:ascii="Verdana" w:hAnsi="Verdana"/>
              </w:rPr>
              <w:t xml:space="preserve"> </w:t>
            </w:r>
            <w:hyperlink w:anchor="_Registration_and_Creating" w:history="1">
              <w:r w:rsidR="00667597" w:rsidRPr="00DE011A">
                <w:rPr>
                  <w:rStyle w:val="Hyperlink"/>
                  <w:rFonts w:ascii="Verdana" w:hAnsi="Verdana"/>
                </w:rPr>
                <w:t>Registration and Creating a New ID and Password</w:t>
              </w:r>
            </w:hyperlink>
            <w:r w:rsidRPr="00DE011A">
              <w:rPr>
                <w:rFonts w:ascii="Verdana" w:hAnsi="Verdana"/>
              </w:rPr>
              <w:t>.</w:t>
            </w:r>
          </w:p>
          <w:p w14:paraId="066FAC38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</w:p>
        </w:tc>
      </w:tr>
      <w:tr w:rsidR="0067291F" w:rsidRPr="00DE011A" w14:paraId="5998C7EC" w14:textId="77777777" w:rsidTr="00860567">
        <w:tc>
          <w:tcPr>
            <w:tcW w:w="843" w:type="dxa"/>
          </w:tcPr>
          <w:p w14:paraId="65B05F0E" w14:textId="77777777" w:rsidR="0067291F" w:rsidRPr="00DE011A" w:rsidRDefault="0067291F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3</w:t>
            </w:r>
          </w:p>
        </w:tc>
        <w:tc>
          <w:tcPr>
            <w:tcW w:w="17186" w:type="dxa"/>
          </w:tcPr>
          <w:p w14:paraId="3A3B90AD" w14:textId="15C278C6" w:rsidR="0067291F" w:rsidRDefault="00F74DD4" w:rsidP="00DE011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F</w:t>
            </w:r>
            <w:r w:rsidR="0067291F" w:rsidRPr="00DE011A">
              <w:rPr>
                <w:rFonts w:ascii="Verdana" w:hAnsi="Verdana"/>
              </w:rPr>
              <w:t xml:space="preserve">rom </w:t>
            </w:r>
            <w:r w:rsidR="0067291F" w:rsidRPr="00F74DD4">
              <w:rPr>
                <w:rFonts w:ascii="Verdana" w:hAnsi="Verdana"/>
                <w:b/>
                <w:bCs/>
              </w:rPr>
              <w:t>Multi-</w:t>
            </w:r>
            <w:r>
              <w:rPr>
                <w:rFonts w:ascii="Verdana" w:hAnsi="Verdana"/>
                <w:b/>
                <w:bCs/>
              </w:rPr>
              <w:t>f</w:t>
            </w:r>
            <w:r w:rsidR="0067291F" w:rsidRPr="00F74DD4">
              <w:rPr>
                <w:rFonts w:ascii="Verdana" w:hAnsi="Verdana"/>
                <w:b/>
                <w:bCs/>
              </w:rPr>
              <w:t>actor Authentication</w:t>
            </w:r>
            <w:r w:rsidR="0067291F" w:rsidRPr="00DE011A">
              <w:rPr>
                <w:rFonts w:ascii="Verdana" w:hAnsi="Verdana"/>
              </w:rPr>
              <w:t xml:space="preserve"> drop</w:t>
            </w:r>
            <w:r>
              <w:rPr>
                <w:rFonts w:ascii="Verdana" w:hAnsi="Verdana"/>
              </w:rPr>
              <w:t>-</w:t>
            </w:r>
            <w:r w:rsidR="0067291F" w:rsidRPr="00DE011A">
              <w:rPr>
                <w:rFonts w:ascii="Verdana" w:hAnsi="Verdana"/>
              </w:rPr>
              <w:t>down box</w:t>
            </w:r>
            <w:r>
              <w:rPr>
                <w:rFonts w:ascii="Verdana" w:hAnsi="Verdana"/>
              </w:rPr>
              <w:t xml:space="preserve">, select </w:t>
            </w:r>
            <w:r>
              <w:rPr>
                <w:rFonts w:ascii="Verdana" w:hAnsi="Verdana"/>
                <w:b/>
                <w:bCs/>
              </w:rPr>
              <w:t>Email</w:t>
            </w:r>
            <w:r w:rsidR="0067291F" w:rsidRPr="00DE011A">
              <w:rPr>
                <w:rFonts w:ascii="Verdana" w:hAnsi="Verdana"/>
              </w:rPr>
              <w:t>.</w:t>
            </w:r>
          </w:p>
          <w:p w14:paraId="1A2A089A" w14:textId="77777777" w:rsidR="00DE011A" w:rsidRPr="00DE011A" w:rsidRDefault="00DE011A" w:rsidP="00DE011A">
            <w:pPr>
              <w:rPr>
                <w:rFonts w:ascii="Verdana" w:hAnsi="Verdana"/>
              </w:rPr>
            </w:pPr>
          </w:p>
        </w:tc>
      </w:tr>
      <w:tr w:rsidR="00CC3E80" w:rsidRPr="00DE011A" w14:paraId="001E4A84" w14:textId="77777777" w:rsidTr="00860567">
        <w:tc>
          <w:tcPr>
            <w:tcW w:w="843" w:type="dxa"/>
          </w:tcPr>
          <w:p w14:paraId="553A899E" w14:textId="77777777" w:rsidR="00CC3E80" w:rsidRPr="00DE011A" w:rsidRDefault="00256D36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4</w:t>
            </w:r>
          </w:p>
        </w:tc>
        <w:tc>
          <w:tcPr>
            <w:tcW w:w="17186" w:type="dxa"/>
          </w:tcPr>
          <w:p w14:paraId="41BE46EB" w14:textId="60A004D1" w:rsidR="00CC3E80" w:rsidRPr="00DE011A" w:rsidRDefault="00F74DD4" w:rsidP="00DE011A">
            <w:pPr>
              <w:pStyle w:val="ListParagraph"/>
              <w:ind w:left="0"/>
              <w:contextualSpacing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Click </w:t>
            </w:r>
            <w:r w:rsidR="00CC3E80" w:rsidRPr="00DE011A">
              <w:rPr>
                <w:rFonts w:ascii="Verdana" w:hAnsi="Verdana"/>
                <w:b/>
                <w:bCs/>
              </w:rPr>
              <w:t>Send MFA Code</w:t>
            </w:r>
            <w:r w:rsidR="00CC3E80" w:rsidRPr="00DE011A">
              <w:rPr>
                <w:rFonts w:ascii="Verdana" w:hAnsi="Verdana"/>
              </w:rPr>
              <w:t>.</w:t>
            </w:r>
          </w:p>
          <w:p w14:paraId="3BB37B04" w14:textId="77777777" w:rsidR="00CC3E80" w:rsidRPr="00DE011A" w:rsidRDefault="00CC3E80" w:rsidP="00DE011A">
            <w:pPr>
              <w:pStyle w:val="ListParagraph"/>
              <w:ind w:left="0"/>
              <w:contextualSpacing/>
              <w:jc w:val="center"/>
              <w:rPr>
                <w:rFonts w:ascii="Verdana" w:hAnsi="Verdana"/>
                <w:noProof/>
              </w:rPr>
            </w:pPr>
          </w:p>
          <w:p w14:paraId="6F831387" w14:textId="534B53DE" w:rsidR="0067291F" w:rsidRPr="00DE011A" w:rsidRDefault="006E0ED8" w:rsidP="00DE011A">
            <w:pPr>
              <w:pStyle w:val="ListParagraph"/>
              <w:ind w:left="0"/>
              <w:contextualSpacing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pict w14:anchorId="2998620C">
                <v:shape id="_x0000_i1036" type="#_x0000_t75" style="width:337.2pt;height:235.2pt;visibility:visible">
                  <v:imagedata r:id="rId27" o:title=""/>
                </v:shape>
              </w:pict>
            </w:r>
          </w:p>
          <w:p w14:paraId="12912266" w14:textId="77777777" w:rsidR="00CC3E80" w:rsidRPr="00DE011A" w:rsidRDefault="00CC3E80" w:rsidP="00DE011A">
            <w:pPr>
              <w:pStyle w:val="ListParagraph"/>
              <w:ind w:left="0"/>
              <w:contextualSpacing/>
              <w:jc w:val="center"/>
              <w:rPr>
                <w:rFonts w:ascii="Verdana" w:hAnsi="Verdana"/>
              </w:rPr>
            </w:pPr>
          </w:p>
          <w:p w14:paraId="64E15C5F" w14:textId="77777777" w:rsidR="00CC3E80" w:rsidRPr="00DE011A" w:rsidRDefault="00CC3E80" w:rsidP="00DE011A">
            <w:pPr>
              <w:pStyle w:val="ListParagraph"/>
              <w:ind w:left="0"/>
              <w:contextualSpacing/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  <w:bCs/>
              </w:rPr>
              <w:t>Notes:</w:t>
            </w:r>
          </w:p>
          <w:p w14:paraId="34A1A6FE" w14:textId="75E5AB4D" w:rsidR="00CC3E80" w:rsidRPr="00DE011A" w:rsidRDefault="00CC3E80" w:rsidP="00DE011A">
            <w:pPr>
              <w:pStyle w:val="ListParagraph"/>
              <w:numPr>
                <w:ilvl w:val="0"/>
                <w:numId w:val="4"/>
              </w:numPr>
              <w:contextualSpacing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A</w:t>
            </w:r>
            <w:r w:rsidR="00F74DD4">
              <w:rPr>
                <w:rFonts w:ascii="Verdana" w:hAnsi="Verdana"/>
              </w:rPr>
              <w:t>n</w:t>
            </w:r>
            <w:r w:rsidRPr="00DE011A">
              <w:rPr>
                <w:rFonts w:ascii="Verdana" w:hAnsi="Verdana"/>
              </w:rPr>
              <w:t xml:space="preserve"> </w:t>
            </w:r>
            <w:r w:rsidR="0067291F" w:rsidRPr="00DE011A">
              <w:rPr>
                <w:rFonts w:ascii="Verdana" w:hAnsi="Verdana"/>
              </w:rPr>
              <w:t xml:space="preserve">MFA </w:t>
            </w:r>
            <w:r w:rsidRPr="00DE011A">
              <w:rPr>
                <w:rFonts w:ascii="Verdana" w:hAnsi="Verdana"/>
              </w:rPr>
              <w:t xml:space="preserve">code will be sent to your email from </w:t>
            </w:r>
            <w:r w:rsidR="0067291F" w:rsidRPr="00DE011A">
              <w:rPr>
                <w:rFonts w:ascii="Verdana" w:hAnsi="Verdana"/>
              </w:rPr>
              <w:t>IDM Auto Response (</w:t>
            </w:r>
            <w:hyperlink r:id="rId28" w:history="1">
              <w:r w:rsidR="0067291F" w:rsidRPr="00DE011A">
                <w:rPr>
                  <w:rStyle w:val="Hyperlink"/>
                  <w:rFonts w:ascii="Verdana" w:hAnsi="Verdana"/>
                </w:rPr>
                <w:t>no-reply@idm.cms.gov</w:t>
              </w:r>
            </w:hyperlink>
            <w:r w:rsidR="0067291F" w:rsidRPr="00DE011A">
              <w:rPr>
                <w:rStyle w:val="Hyperlink"/>
                <w:rFonts w:ascii="Verdana" w:hAnsi="Verdana"/>
              </w:rPr>
              <w:t>)</w:t>
            </w:r>
            <w:r w:rsidRPr="00DE011A">
              <w:rPr>
                <w:rFonts w:ascii="Verdana" w:hAnsi="Verdana"/>
              </w:rPr>
              <w:t xml:space="preserve">. </w:t>
            </w:r>
          </w:p>
          <w:p w14:paraId="38902921" w14:textId="77777777" w:rsidR="00CC3E80" w:rsidRDefault="00CC3E80" w:rsidP="00DE011A">
            <w:pPr>
              <w:numPr>
                <w:ilvl w:val="0"/>
                <w:numId w:val="4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The </w:t>
            </w:r>
            <w:r w:rsidR="0067291F" w:rsidRPr="00DE011A">
              <w:rPr>
                <w:rFonts w:ascii="Verdana" w:hAnsi="Verdana"/>
              </w:rPr>
              <w:t xml:space="preserve">MFA </w:t>
            </w:r>
            <w:r w:rsidRPr="00DE011A">
              <w:rPr>
                <w:rFonts w:ascii="Verdana" w:hAnsi="Verdana"/>
              </w:rPr>
              <w:t>code will expire in 30 minutes.</w:t>
            </w:r>
          </w:p>
          <w:p w14:paraId="0D869C13" w14:textId="77777777" w:rsidR="00DE011A" w:rsidRPr="00DE011A" w:rsidRDefault="00DE011A" w:rsidP="00DE011A">
            <w:pPr>
              <w:ind w:left="720"/>
              <w:rPr>
                <w:rFonts w:ascii="Verdana" w:hAnsi="Verdana"/>
              </w:rPr>
            </w:pPr>
          </w:p>
        </w:tc>
      </w:tr>
      <w:tr w:rsidR="00CC3E80" w:rsidRPr="00DE011A" w14:paraId="4A4DF9B0" w14:textId="77777777" w:rsidTr="00860567">
        <w:tc>
          <w:tcPr>
            <w:tcW w:w="843" w:type="dxa"/>
          </w:tcPr>
          <w:p w14:paraId="251D539D" w14:textId="77777777" w:rsidR="00CC3E80" w:rsidRPr="00DE011A" w:rsidRDefault="00256D36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5</w:t>
            </w:r>
          </w:p>
        </w:tc>
        <w:tc>
          <w:tcPr>
            <w:tcW w:w="17186" w:type="dxa"/>
          </w:tcPr>
          <w:p w14:paraId="711D8793" w14:textId="06E99FF6" w:rsidR="00CC3E80" w:rsidRPr="00DE011A" w:rsidRDefault="00CC3E80" w:rsidP="00DE011A">
            <w:pPr>
              <w:pStyle w:val="ListParagraph"/>
              <w:ind w:left="0"/>
              <w:contextualSpacing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Enter the </w:t>
            </w:r>
            <w:r w:rsidR="0067291F" w:rsidRPr="00DE011A">
              <w:rPr>
                <w:rFonts w:ascii="Verdana" w:hAnsi="Verdana"/>
              </w:rPr>
              <w:t xml:space="preserve">MFA </w:t>
            </w:r>
            <w:r w:rsidRPr="00DE011A">
              <w:rPr>
                <w:rFonts w:ascii="Verdana" w:hAnsi="Verdana"/>
              </w:rPr>
              <w:t>code</w:t>
            </w:r>
            <w:r w:rsidR="0067291F" w:rsidRPr="00DE011A">
              <w:rPr>
                <w:rFonts w:ascii="Verdana" w:hAnsi="Verdana"/>
              </w:rPr>
              <w:t xml:space="preserve"> and </w:t>
            </w:r>
            <w:r w:rsidR="00F74DD4">
              <w:rPr>
                <w:rFonts w:ascii="Verdana" w:hAnsi="Verdana"/>
              </w:rPr>
              <w:t>click</w:t>
            </w:r>
            <w:r w:rsidR="00F74DD4" w:rsidRPr="00DE011A">
              <w:rPr>
                <w:rFonts w:ascii="Verdana" w:hAnsi="Verdana"/>
              </w:rPr>
              <w:t xml:space="preserve"> </w:t>
            </w:r>
            <w:r w:rsidR="0067291F" w:rsidRPr="00DE011A">
              <w:rPr>
                <w:rFonts w:ascii="Verdana" w:hAnsi="Verdana"/>
                <w:b/>
                <w:bCs/>
              </w:rPr>
              <w:t>Verify</w:t>
            </w:r>
            <w:r w:rsidRPr="00DE011A">
              <w:rPr>
                <w:rFonts w:ascii="Verdana" w:hAnsi="Verdana"/>
              </w:rPr>
              <w:t>.</w:t>
            </w:r>
          </w:p>
          <w:p w14:paraId="14E6FCF4" w14:textId="77777777" w:rsidR="00CC3E80" w:rsidRPr="00DE011A" w:rsidRDefault="00CC3E80" w:rsidP="00DE011A">
            <w:pPr>
              <w:rPr>
                <w:rFonts w:ascii="Verdana" w:hAnsi="Verdana"/>
              </w:rPr>
            </w:pPr>
          </w:p>
          <w:p w14:paraId="7C82DB81" w14:textId="77777777" w:rsidR="0067291F" w:rsidRPr="00DE011A" w:rsidRDefault="0067291F" w:rsidP="00DE011A">
            <w:pPr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  <w:b/>
                <w:bCs/>
              </w:rPr>
              <w:t xml:space="preserve">Notes:  </w:t>
            </w:r>
          </w:p>
          <w:p w14:paraId="432BCCEA" w14:textId="4BAA64ED" w:rsidR="0067291F" w:rsidRPr="00DE011A" w:rsidRDefault="00394F68" w:rsidP="00DE011A">
            <w:pPr>
              <w:numPr>
                <w:ilvl w:val="0"/>
                <w:numId w:val="16"/>
              </w:numPr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</w:rPr>
              <w:t xml:space="preserve">CCRs have the option to </w:t>
            </w:r>
            <w:r w:rsidR="00F74DD4">
              <w:rPr>
                <w:rFonts w:ascii="Verdana" w:hAnsi="Verdana"/>
              </w:rPr>
              <w:t>click</w:t>
            </w:r>
            <w:r w:rsidR="0067291F" w:rsidRPr="00DE011A">
              <w:rPr>
                <w:rFonts w:ascii="Verdana" w:hAnsi="Verdana"/>
                <w:b/>
                <w:bCs/>
              </w:rPr>
              <w:t xml:space="preserve"> Re-send MFA Code</w:t>
            </w:r>
            <w:r w:rsidRPr="00DE011A">
              <w:rPr>
                <w:rFonts w:ascii="Verdana" w:hAnsi="Verdana"/>
                <w:b/>
                <w:bCs/>
              </w:rPr>
              <w:t xml:space="preserve"> </w:t>
            </w:r>
            <w:r w:rsidRPr="00DE011A">
              <w:rPr>
                <w:rFonts w:ascii="Verdana" w:hAnsi="Verdana"/>
              </w:rPr>
              <w:t>if the MFA Code email is misplaced</w:t>
            </w:r>
            <w:r w:rsidR="0067291F" w:rsidRPr="00DE011A">
              <w:rPr>
                <w:rFonts w:ascii="Verdana" w:hAnsi="Verdana"/>
              </w:rPr>
              <w:t>.</w:t>
            </w:r>
            <w:r w:rsidR="0067291F" w:rsidRPr="00DE011A">
              <w:rPr>
                <w:rFonts w:ascii="Verdana" w:hAnsi="Verdana"/>
                <w:b/>
                <w:bCs/>
              </w:rPr>
              <w:t xml:space="preserve"> </w:t>
            </w:r>
          </w:p>
          <w:p w14:paraId="0260F9F7" w14:textId="77777777" w:rsidR="0067291F" w:rsidRPr="00DE011A" w:rsidRDefault="0067291F" w:rsidP="00DE011A">
            <w:pPr>
              <w:numPr>
                <w:ilvl w:val="0"/>
                <w:numId w:val="16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If unable to access MFA Device or Security code, </w:t>
            </w:r>
            <w:r w:rsidR="00394F68" w:rsidRPr="00DE011A">
              <w:rPr>
                <w:rFonts w:ascii="Verdana" w:hAnsi="Verdana"/>
              </w:rPr>
              <w:t xml:space="preserve">select </w:t>
            </w:r>
            <w:r w:rsidR="00394F68" w:rsidRPr="00DE011A">
              <w:rPr>
                <w:rFonts w:ascii="Verdana" w:hAnsi="Verdana"/>
                <w:b/>
                <w:bCs/>
              </w:rPr>
              <w:t>Unable to Access MFA Device or MFA Code</w:t>
            </w:r>
            <w:r w:rsidR="00394F68" w:rsidRPr="00DE011A">
              <w:rPr>
                <w:rFonts w:ascii="Verdana" w:hAnsi="Verdana"/>
              </w:rPr>
              <w:t xml:space="preserve"> for additional information on help desk contact information.</w:t>
            </w:r>
          </w:p>
          <w:p w14:paraId="5D621ABF" w14:textId="77777777" w:rsidR="0067291F" w:rsidRPr="00DE011A" w:rsidRDefault="0067291F" w:rsidP="00DE011A">
            <w:pPr>
              <w:rPr>
                <w:rFonts w:ascii="Verdana" w:hAnsi="Verdana"/>
              </w:rPr>
            </w:pPr>
          </w:p>
          <w:p w14:paraId="17A8FD10" w14:textId="77777777" w:rsidR="0067291F" w:rsidRPr="00DE011A" w:rsidRDefault="0067291F" w:rsidP="00DE011A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 xml:space="preserve">Result:  </w:t>
            </w:r>
            <w:r w:rsidRPr="00DE011A">
              <w:rPr>
                <w:rFonts w:ascii="Verdana" w:hAnsi="Verdana"/>
              </w:rPr>
              <w:t xml:space="preserve">The </w:t>
            </w:r>
            <w:r w:rsidRPr="00DE011A">
              <w:rPr>
                <w:rFonts w:ascii="Verdana" w:hAnsi="Verdana"/>
                <w:b/>
              </w:rPr>
              <w:t>My Portal</w:t>
            </w:r>
            <w:r w:rsidRPr="00DE011A">
              <w:rPr>
                <w:rFonts w:ascii="Verdana" w:hAnsi="Verdana"/>
              </w:rPr>
              <w:t xml:space="preserve"> screen will display.</w:t>
            </w:r>
          </w:p>
          <w:p w14:paraId="490119F7" w14:textId="77777777" w:rsidR="0067291F" w:rsidRPr="00DE011A" w:rsidRDefault="0067291F" w:rsidP="00DE011A">
            <w:pPr>
              <w:rPr>
                <w:rFonts w:ascii="Verdana" w:hAnsi="Verdana"/>
              </w:rPr>
            </w:pPr>
          </w:p>
        </w:tc>
      </w:tr>
      <w:tr w:rsidR="00CC3E80" w:rsidRPr="00DE011A" w14:paraId="0197A069" w14:textId="77777777" w:rsidTr="00860567">
        <w:tc>
          <w:tcPr>
            <w:tcW w:w="843" w:type="dxa"/>
          </w:tcPr>
          <w:p w14:paraId="2C70B06D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6</w:t>
            </w:r>
          </w:p>
        </w:tc>
        <w:tc>
          <w:tcPr>
            <w:tcW w:w="17186" w:type="dxa"/>
          </w:tcPr>
          <w:p w14:paraId="7A2D171E" w14:textId="62EEB9A7" w:rsidR="00CC3E80" w:rsidRPr="00DE011A" w:rsidRDefault="00957382" w:rsidP="00DE011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Click the</w:t>
            </w:r>
            <w:r w:rsidRPr="00DE011A">
              <w:rPr>
                <w:rFonts w:ascii="Verdana" w:hAnsi="Verdana"/>
              </w:rPr>
              <w:t xml:space="preserve"> </w:t>
            </w:r>
            <w:r w:rsidR="00CC3E80" w:rsidRPr="00DE011A">
              <w:rPr>
                <w:rFonts w:ascii="Verdana" w:hAnsi="Verdana"/>
                <w:b/>
              </w:rPr>
              <w:t>MARx UI tile</w:t>
            </w:r>
            <w:r w:rsidR="00CC3E80" w:rsidRPr="00DE011A">
              <w:rPr>
                <w:rFonts w:ascii="Verdana" w:hAnsi="Verdana"/>
              </w:rPr>
              <w:t xml:space="preserve"> and then</w:t>
            </w:r>
            <w:r>
              <w:rPr>
                <w:rFonts w:ascii="Verdana" w:hAnsi="Verdana"/>
              </w:rPr>
              <w:t xml:space="preserve"> the</w:t>
            </w:r>
            <w:r w:rsidR="00CC3E80" w:rsidRPr="00DE011A">
              <w:rPr>
                <w:rFonts w:ascii="Verdana" w:hAnsi="Verdana"/>
              </w:rPr>
              <w:t xml:space="preserve"> </w:t>
            </w:r>
            <w:r w:rsidR="00CC3E80" w:rsidRPr="00DE011A">
              <w:rPr>
                <w:rFonts w:ascii="Verdana" w:hAnsi="Verdana"/>
                <w:b/>
              </w:rPr>
              <w:t>MARx UI Application</w:t>
            </w:r>
            <w:r w:rsidR="00CC3E80" w:rsidRPr="00DE011A">
              <w:rPr>
                <w:rFonts w:ascii="Verdana" w:hAnsi="Verdana"/>
              </w:rPr>
              <w:t xml:space="preserve"> link. </w:t>
            </w:r>
          </w:p>
          <w:p w14:paraId="2EDCCBB7" w14:textId="77777777" w:rsidR="00CC3E80" w:rsidRPr="00DE011A" w:rsidRDefault="00CC3E80" w:rsidP="00DE011A">
            <w:pPr>
              <w:rPr>
                <w:rFonts w:ascii="Verdana" w:hAnsi="Verdana"/>
              </w:rPr>
            </w:pPr>
          </w:p>
          <w:p w14:paraId="67800205" w14:textId="45631FB1" w:rsidR="00CC3E80" w:rsidRPr="00DE011A" w:rsidRDefault="006E0ED8" w:rsidP="00DE011A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pict w14:anchorId="55F63C0A">
                <v:shape id="_x0000_i1037" type="#_x0000_t75" style="width:447.6pt;height:157.8pt;visibility:visible">
                  <v:imagedata r:id="rId29" o:title=""/>
                </v:shape>
              </w:pict>
            </w:r>
          </w:p>
          <w:p w14:paraId="34DA7227" w14:textId="77777777" w:rsidR="00CC3E80" w:rsidRPr="00DE011A" w:rsidRDefault="00CC3E80" w:rsidP="00DE011A">
            <w:pPr>
              <w:jc w:val="center"/>
              <w:rPr>
                <w:rFonts w:ascii="Verdana" w:hAnsi="Verdana"/>
                <w:noProof/>
              </w:rPr>
            </w:pPr>
          </w:p>
          <w:p w14:paraId="3B5A1111" w14:textId="77777777" w:rsidR="00CC3E80" w:rsidRPr="00DE011A" w:rsidRDefault="00CC3E80" w:rsidP="00DE011A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 xml:space="preserve">Result:  </w:t>
            </w:r>
            <w:r w:rsidRPr="00DE011A">
              <w:rPr>
                <w:rFonts w:ascii="Verdana" w:hAnsi="Verdana"/>
              </w:rPr>
              <w:t xml:space="preserve">The </w:t>
            </w:r>
            <w:r w:rsidRPr="00DE011A">
              <w:rPr>
                <w:rFonts w:ascii="Verdana" w:hAnsi="Verdana"/>
                <w:b/>
              </w:rPr>
              <w:t>Medicare Advantage Prescription Drug (MARx)</w:t>
            </w:r>
            <w:r w:rsidRP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  <w:b/>
              </w:rPr>
              <w:t>User Security Role Selection</w:t>
            </w:r>
            <w:r w:rsidRPr="00DE011A">
              <w:rPr>
                <w:rFonts w:ascii="Verdana" w:hAnsi="Verdana"/>
              </w:rPr>
              <w:t xml:space="preserve"> screen will display.</w:t>
            </w:r>
          </w:p>
          <w:p w14:paraId="094D9D49" w14:textId="77777777" w:rsidR="00CC3E80" w:rsidRPr="00DE011A" w:rsidRDefault="00CC3E80" w:rsidP="00DE011A">
            <w:pPr>
              <w:jc w:val="center"/>
              <w:rPr>
                <w:rFonts w:ascii="Verdana" w:hAnsi="Verdana"/>
              </w:rPr>
            </w:pPr>
          </w:p>
        </w:tc>
      </w:tr>
      <w:tr w:rsidR="00CC3E80" w:rsidRPr="00DE011A" w14:paraId="622DE560" w14:textId="77777777" w:rsidTr="00860567">
        <w:tc>
          <w:tcPr>
            <w:tcW w:w="843" w:type="dxa"/>
          </w:tcPr>
          <w:p w14:paraId="30F19A09" w14:textId="77777777" w:rsidR="00CC3E80" w:rsidRPr="00DE011A" w:rsidRDefault="00CC3E80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7</w:t>
            </w:r>
          </w:p>
        </w:tc>
        <w:tc>
          <w:tcPr>
            <w:tcW w:w="17186" w:type="dxa"/>
          </w:tcPr>
          <w:p w14:paraId="3FAF2675" w14:textId="77777777" w:rsidR="00CC3E80" w:rsidRPr="00DE011A" w:rsidRDefault="00CC3E80" w:rsidP="00DE011A">
            <w:pPr>
              <w:textAlignment w:val="top"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Logon with Selected Role</w:t>
            </w:r>
            <w:r w:rsidRPr="00DE011A">
              <w:rPr>
                <w:rFonts w:ascii="Verdana" w:hAnsi="Verdana"/>
              </w:rPr>
              <w:t xml:space="preserve">. </w:t>
            </w:r>
          </w:p>
          <w:p w14:paraId="3D633E05" w14:textId="77777777" w:rsidR="00CC3E80" w:rsidRPr="00DE011A" w:rsidRDefault="00CC3E80" w:rsidP="00DE011A">
            <w:pPr>
              <w:textAlignment w:val="top"/>
              <w:rPr>
                <w:rFonts w:ascii="Verdana" w:hAnsi="Verdana"/>
              </w:rPr>
            </w:pPr>
          </w:p>
          <w:p w14:paraId="234F0A01" w14:textId="466C3097" w:rsidR="00CC3E80" w:rsidRPr="00DE011A" w:rsidRDefault="006E0ED8" w:rsidP="00DE011A">
            <w:pPr>
              <w:jc w:val="center"/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626A2D60">
                <v:shape id="_x0000_i1038" type="#_x0000_t75" style="width:452.4pt;height:144.6pt;visibility:visible">
                  <v:imagedata r:id="rId30" o:title=""/>
                </v:shape>
              </w:pict>
            </w:r>
          </w:p>
          <w:p w14:paraId="2A3F8714" w14:textId="77777777" w:rsidR="00CC3E80" w:rsidRPr="00DE011A" w:rsidRDefault="00CC3E80" w:rsidP="00DE011A">
            <w:pPr>
              <w:jc w:val="center"/>
              <w:textAlignment w:val="top"/>
              <w:rPr>
                <w:rFonts w:ascii="Verdana" w:hAnsi="Verdana"/>
              </w:rPr>
            </w:pPr>
          </w:p>
        </w:tc>
      </w:tr>
    </w:tbl>
    <w:p w14:paraId="15C58F49" w14:textId="77777777" w:rsidR="00CC3E80" w:rsidRDefault="00CC3E80" w:rsidP="00CF085B">
      <w:pPr>
        <w:jc w:val="right"/>
        <w:rPr>
          <w:rFonts w:ascii="Verdana" w:hAnsi="Verdana"/>
        </w:rPr>
      </w:pPr>
    </w:p>
    <w:p w14:paraId="57169D37" w14:textId="77777777" w:rsidR="00CF085B" w:rsidRPr="00952679" w:rsidRDefault="00000000" w:rsidP="00CF085B">
      <w:pPr>
        <w:jc w:val="right"/>
        <w:rPr>
          <w:rFonts w:ascii="Verdana" w:hAnsi="Verdana"/>
        </w:rPr>
      </w:pPr>
      <w:hyperlink w:anchor="_top" w:history="1">
        <w:r w:rsidR="00952679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76"/>
      </w:tblGrid>
      <w:tr w:rsidR="00CF085B" w:rsidRPr="00952679" w14:paraId="4820B303" w14:textId="77777777" w:rsidTr="00952679">
        <w:tc>
          <w:tcPr>
            <w:tcW w:w="5000" w:type="pct"/>
            <w:shd w:val="clear" w:color="auto" w:fill="C0C0C0"/>
          </w:tcPr>
          <w:p w14:paraId="199A1B94" w14:textId="77777777" w:rsidR="00CF085B" w:rsidRPr="00952679" w:rsidRDefault="00CF085B" w:rsidP="00952679">
            <w:pPr>
              <w:pStyle w:val="Heading2"/>
              <w:rPr>
                <w:rFonts w:ascii="Verdana" w:hAnsi="Verdana"/>
                <w:i w:val="0"/>
              </w:rPr>
            </w:pPr>
            <w:bookmarkStart w:id="44" w:name="_How_to_Request_1"/>
            <w:bookmarkStart w:id="45" w:name="_Toc152745115"/>
            <w:bookmarkEnd w:id="44"/>
            <w:r w:rsidRPr="00952679">
              <w:rPr>
                <w:rFonts w:ascii="Verdana" w:hAnsi="Verdana"/>
                <w:i w:val="0"/>
              </w:rPr>
              <w:t>How to Request Access to an Application and a Role</w:t>
            </w:r>
            <w:bookmarkEnd w:id="45"/>
          </w:p>
        </w:tc>
      </w:tr>
    </w:tbl>
    <w:p w14:paraId="29806769" w14:textId="77777777" w:rsidR="00CF085B" w:rsidRPr="00952679" w:rsidRDefault="00CF085B" w:rsidP="00CF085B">
      <w:pPr>
        <w:rPr>
          <w:rFonts w:ascii="Verdana" w:hAnsi="Verdana"/>
          <w:b/>
        </w:rPr>
      </w:pPr>
    </w:p>
    <w:p w14:paraId="3E0C0182" w14:textId="77777777" w:rsidR="00CF085B" w:rsidRPr="00952679" w:rsidRDefault="00CF085B" w:rsidP="00CF085B">
      <w:pPr>
        <w:rPr>
          <w:rFonts w:ascii="Verdana" w:hAnsi="Verdana"/>
        </w:rPr>
      </w:pPr>
      <w:r w:rsidRPr="00952679">
        <w:rPr>
          <w:rFonts w:ascii="Verdana" w:hAnsi="Verdana"/>
        </w:rPr>
        <w:t>Follow the steps below to</w:t>
      </w:r>
      <w:r w:rsidRPr="00952679">
        <w:rPr>
          <w:rFonts w:ascii="Verdana" w:hAnsi="Verdana" w:cs="Symbol"/>
          <w:bCs/>
          <w:iCs/>
        </w:rPr>
        <w:t xml:space="preserve"> request access to an application and a role: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7"/>
        <w:gridCol w:w="12349"/>
      </w:tblGrid>
      <w:tr w:rsidR="00CF085B" w:rsidRPr="00DE011A" w14:paraId="23F851F2" w14:textId="77777777" w:rsidTr="00E130A6">
        <w:tc>
          <w:tcPr>
            <w:tcW w:w="835" w:type="dxa"/>
            <w:shd w:val="pct10" w:color="auto" w:fill="auto"/>
          </w:tcPr>
          <w:p w14:paraId="6DA2B450" w14:textId="77777777" w:rsidR="00CF085B" w:rsidRPr="00DE011A" w:rsidRDefault="00CF085B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Step</w:t>
            </w:r>
          </w:p>
        </w:tc>
        <w:tc>
          <w:tcPr>
            <w:tcW w:w="16911" w:type="dxa"/>
            <w:shd w:val="pct10" w:color="auto" w:fill="auto"/>
          </w:tcPr>
          <w:p w14:paraId="15EC43F9" w14:textId="77777777" w:rsidR="00CF085B" w:rsidRPr="00DE011A" w:rsidRDefault="00CF085B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Action</w:t>
            </w:r>
          </w:p>
        </w:tc>
      </w:tr>
      <w:tr w:rsidR="00CF085B" w:rsidRPr="00DE011A" w14:paraId="0CA7C08B" w14:textId="77777777" w:rsidTr="00E130A6">
        <w:tc>
          <w:tcPr>
            <w:tcW w:w="835" w:type="dxa"/>
          </w:tcPr>
          <w:p w14:paraId="086C6405" w14:textId="77777777" w:rsidR="00CF085B" w:rsidRPr="00DE011A" w:rsidRDefault="00CF085B" w:rsidP="00D23408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</w:p>
        </w:tc>
        <w:tc>
          <w:tcPr>
            <w:tcW w:w="16911" w:type="dxa"/>
          </w:tcPr>
          <w:p w14:paraId="4145C2A6" w14:textId="7B552889" w:rsidR="00CF085B" w:rsidRPr="00DE011A" w:rsidRDefault="002C1B61" w:rsidP="0066759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Log into</w:t>
            </w:r>
            <w:r w:rsidR="00957382">
              <w:rPr>
                <w:rFonts w:ascii="Verdana" w:hAnsi="Verdana"/>
              </w:rPr>
              <w:t xml:space="preserve"> the</w:t>
            </w:r>
            <w:r w:rsidRPr="00DE011A">
              <w:rPr>
                <w:rFonts w:ascii="Verdana" w:hAnsi="Verdana"/>
              </w:rPr>
              <w:t xml:space="preserve"> </w:t>
            </w:r>
            <w:r w:rsidR="00790DC0" w:rsidRPr="00C6056E">
              <w:rPr>
                <w:rFonts w:ascii="Verdana" w:hAnsi="Verdana"/>
                <w:b/>
                <w:bCs/>
              </w:rPr>
              <w:t>CMS</w:t>
            </w:r>
            <w:r w:rsidR="00790DC0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  <w:b/>
              </w:rPr>
              <w:t>MARx</w:t>
            </w:r>
            <w:r w:rsidR="00790DC0">
              <w:rPr>
                <w:rFonts w:ascii="Verdana" w:hAnsi="Verdana"/>
                <w:b/>
              </w:rPr>
              <w:t xml:space="preserve"> Portal</w:t>
            </w:r>
            <w:r w:rsidRPr="00DE011A">
              <w:rPr>
                <w:rFonts w:ascii="Verdana" w:hAnsi="Verdana"/>
              </w:rPr>
              <w:t xml:space="preserve">. Refer to </w:t>
            </w:r>
            <w:hyperlink w:anchor="_Logging_into_CMS" w:history="1">
              <w:r w:rsidR="00957382">
                <w:rPr>
                  <w:rStyle w:val="Hyperlink"/>
                  <w:rFonts w:ascii="Verdana" w:hAnsi="Verdana"/>
                </w:rPr>
                <w:t>Logging into CMS MARx Portal</w:t>
              </w:r>
            </w:hyperlink>
            <w:r w:rsidRPr="00DE011A">
              <w:rPr>
                <w:rFonts w:ascii="Verdana" w:hAnsi="Verdana"/>
              </w:rPr>
              <w:t>.</w:t>
            </w:r>
          </w:p>
          <w:p w14:paraId="2C4921F0" w14:textId="77777777" w:rsidR="00CF085B" w:rsidRPr="00DE011A" w:rsidRDefault="00CF085B" w:rsidP="00952679">
            <w:pPr>
              <w:rPr>
                <w:rFonts w:ascii="Verdana" w:hAnsi="Verdana"/>
              </w:rPr>
            </w:pPr>
          </w:p>
        </w:tc>
      </w:tr>
      <w:tr w:rsidR="00CF085B" w:rsidRPr="00DE011A" w14:paraId="52A7C697" w14:textId="77777777" w:rsidTr="00E130A6">
        <w:tc>
          <w:tcPr>
            <w:tcW w:w="835" w:type="dxa"/>
          </w:tcPr>
          <w:p w14:paraId="1A924B7F" w14:textId="77777777" w:rsidR="002F5FF6" w:rsidRPr="00DE011A" w:rsidRDefault="00502728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2</w:t>
            </w:r>
          </w:p>
        </w:tc>
        <w:tc>
          <w:tcPr>
            <w:tcW w:w="16911" w:type="dxa"/>
          </w:tcPr>
          <w:p w14:paraId="7967070C" w14:textId="77777777" w:rsidR="00CF085B" w:rsidRPr="00DE011A" w:rsidRDefault="00CF085B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="00966FC2" w:rsidRPr="00DE011A">
              <w:rPr>
                <w:rFonts w:ascii="Verdana" w:hAnsi="Verdana"/>
                <w:b/>
                <w:bCs/>
              </w:rPr>
              <w:t>Add Application</w:t>
            </w:r>
            <w:r w:rsidRPr="00DE011A">
              <w:rPr>
                <w:rFonts w:ascii="Verdana" w:hAnsi="Verdana"/>
                <w:b/>
                <w:bCs/>
              </w:rPr>
              <w:t xml:space="preserve"> </w:t>
            </w:r>
            <w:r w:rsidRPr="00DE011A">
              <w:rPr>
                <w:rFonts w:ascii="Verdana" w:hAnsi="Verdana"/>
              </w:rPr>
              <w:t>to continue.</w:t>
            </w:r>
          </w:p>
          <w:p w14:paraId="0086553E" w14:textId="77777777" w:rsidR="00CF085B" w:rsidRPr="00DE011A" w:rsidRDefault="00CF085B" w:rsidP="00DB4102">
            <w:pPr>
              <w:jc w:val="center"/>
              <w:rPr>
                <w:rFonts w:ascii="Verdana" w:hAnsi="Verdana"/>
                <w:noProof/>
              </w:rPr>
            </w:pPr>
          </w:p>
          <w:p w14:paraId="3C80E4FE" w14:textId="120CF16A" w:rsidR="00966FC2" w:rsidRPr="00DE011A" w:rsidRDefault="006E0ED8" w:rsidP="00DB410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1E5BA706">
                <v:shape id="_x0000_i1039" type="#_x0000_t75" style="width:500.4pt;height:132pt;visibility:visible">
                  <v:imagedata r:id="rId31" o:title=""/>
                </v:shape>
              </w:pict>
            </w:r>
          </w:p>
          <w:p w14:paraId="37DDCA54" w14:textId="77777777" w:rsidR="00CF085B" w:rsidRPr="00DE011A" w:rsidRDefault="00CF085B" w:rsidP="00DB4102">
            <w:pPr>
              <w:rPr>
                <w:rFonts w:ascii="Verdana" w:hAnsi="Verdana"/>
              </w:rPr>
            </w:pPr>
          </w:p>
        </w:tc>
      </w:tr>
      <w:tr w:rsidR="00CF085B" w:rsidRPr="00DE011A" w14:paraId="6AADAAE1" w14:textId="77777777" w:rsidTr="00E130A6">
        <w:tc>
          <w:tcPr>
            <w:tcW w:w="835" w:type="dxa"/>
          </w:tcPr>
          <w:p w14:paraId="097A730A" w14:textId="77777777" w:rsidR="002F5FF6" w:rsidRPr="00DE011A" w:rsidRDefault="00502728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3</w:t>
            </w:r>
          </w:p>
        </w:tc>
        <w:tc>
          <w:tcPr>
            <w:tcW w:w="16911" w:type="dxa"/>
          </w:tcPr>
          <w:p w14:paraId="399BF47D" w14:textId="7C5E7A2B" w:rsidR="00966FC2" w:rsidRPr="00DE011A" w:rsidRDefault="00957382" w:rsidP="00DB4102">
            <w:pPr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From</w:t>
            </w:r>
            <w:r w:rsidR="00966FC2" w:rsidRPr="00DE011A">
              <w:rPr>
                <w:rFonts w:ascii="Verdana" w:hAnsi="Verdana"/>
                <w:bCs/>
              </w:rPr>
              <w:t xml:space="preserve"> the </w:t>
            </w:r>
            <w:r w:rsidR="00966FC2" w:rsidRPr="00957382">
              <w:rPr>
                <w:rFonts w:ascii="Verdana" w:hAnsi="Verdana"/>
                <w:b/>
              </w:rPr>
              <w:t>Select an Application</w:t>
            </w:r>
            <w:r w:rsidR="00966FC2" w:rsidRPr="00DE011A">
              <w:rPr>
                <w:rFonts w:ascii="Verdana" w:hAnsi="Verdana"/>
                <w:bCs/>
              </w:rPr>
              <w:t xml:space="preserve"> drop</w:t>
            </w:r>
            <w:r>
              <w:rPr>
                <w:rFonts w:ascii="Verdana" w:hAnsi="Verdana"/>
                <w:bCs/>
              </w:rPr>
              <w:t>-</w:t>
            </w:r>
            <w:r w:rsidR="00966FC2" w:rsidRPr="00DE011A">
              <w:rPr>
                <w:rFonts w:ascii="Verdana" w:hAnsi="Verdana"/>
                <w:bCs/>
              </w:rPr>
              <w:t>down</w:t>
            </w:r>
            <w:r>
              <w:rPr>
                <w:rFonts w:ascii="Verdana" w:hAnsi="Verdana"/>
                <w:bCs/>
              </w:rPr>
              <w:t xml:space="preserve"> menu</w:t>
            </w:r>
            <w:r w:rsidR="00966FC2" w:rsidRPr="00DE011A">
              <w:rPr>
                <w:rFonts w:ascii="Verdana" w:hAnsi="Verdana"/>
                <w:bCs/>
              </w:rPr>
              <w:t xml:space="preserve">, select </w:t>
            </w:r>
            <w:r w:rsidR="00135FD1" w:rsidRPr="00135FD1">
              <w:rPr>
                <w:rFonts w:ascii="Verdana" w:hAnsi="Verdana"/>
                <w:b/>
              </w:rPr>
              <w:t>MARx – Medicare Advantage &amp; Prescription Drug System</w:t>
            </w:r>
            <w:r w:rsidR="00135FD1">
              <w:rPr>
                <w:rFonts w:ascii="Verdana" w:hAnsi="Verdana"/>
                <w:b/>
              </w:rPr>
              <w:t xml:space="preserve"> </w:t>
            </w:r>
            <w:r w:rsidR="00966FC2" w:rsidRPr="00DE011A">
              <w:rPr>
                <w:rFonts w:ascii="Verdana" w:hAnsi="Verdana"/>
                <w:bCs/>
              </w:rPr>
              <w:t xml:space="preserve">and select </w:t>
            </w:r>
            <w:r w:rsidR="00966FC2" w:rsidRPr="00DE011A">
              <w:rPr>
                <w:rFonts w:ascii="Verdana" w:hAnsi="Verdana"/>
                <w:b/>
              </w:rPr>
              <w:t>Next</w:t>
            </w:r>
            <w:r w:rsidR="00966FC2" w:rsidRPr="00DE011A">
              <w:rPr>
                <w:rFonts w:ascii="Verdana" w:hAnsi="Verdana"/>
                <w:bCs/>
              </w:rPr>
              <w:t xml:space="preserve">. </w:t>
            </w:r>
          </w:p>
          <w:p w14:paraId="2EFF3F8B" w14:textId="77777777" w:rsidR="00966FC2" w:rsidRPr="00DE011A" w:rsidRDefault="00966FC2" w:rsidP="00DB4102">
            <w:pPr>
              <w:rPr>
                <w:rFonts w:ascii="Verdana" w:hAnsi="Verdana"/>
                <w:b/>
                <w:bCs/>
              </w:rPr>
            </w:pPr>
          </w:p>
          <w:p w14:paraId="11359310" w14:textId="3D0AE0BC" w:rsidR="00966FC2" w:rsidRPr="00DE011A" w:rsidRDefault="006E0ED8" w:rsidP="00966FC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noProof/>
              </w:rPr>
              <w:pict w14:anchorId="3D236147">
                <v:shape id="_x0000_i1040" type="#_x0000_t75" style="width:500.4pt;height:172.8pt;visibility:visible">
                  <v:imagedata r:id="rId32" o:title=""/>
                </v:shape>
              </w:pict>
            </w:r>
          </w:p>
          <w:p w14:paraId="4F577EF0" w14:textId="77777777" w:rsidR="00CF085B" w:rsidRPr="00DE011A" w:rsidRDefault="00CF085B" w:rsidP="00DB4102">
            <w:pPr>
              <w:rPr>
                <w:rFonts w:ascii="Verdana" w:hAnsi="Verdana"/>
              </w:rPr>
            </w:pPr>
          </w:p>
        </w:tc>
      </w:tr>
      <w:tr w:rsidR="00CF085B" w:rsidRPr="00DE011A" w14:paraId="78AF5D32" w14:textId="77777777" w:rsidTr="00E130A6">
        <w:trPr>
          <w:trHeight w:val="450"/>
        </w:trPr>
        <w:tc>
          <w:tcPr>
            <w:tcW w:w="835" w:type="dxa"/>
          </w:tcPr>
          <w:p w14:paraId="238176F2" w14:textId="77777777" w:rsidR="002F5FF6" w:rsidRPr="00DE011A" w:rsidRDefault="00502728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4</w:t>
            </w:r>
          </w:p>
        </w:tc>
        <w:tc>
          <w:tcPr>
            <w:tcW w:w="16911" w:type="dxa"/>
          </w:tcPr>
          <w:p w14:paraId="38BCE965" w14:textId="4F81CAA4" w:rsidR="00CF085B" w:rsidRDefault="00966FC2" w:rsidP="002F5FF6">
            <w:pPr>
              <w:jc w:val="both"/>
              <w:rPr>
                <w:rFonts w:ascii="Verdana" w:hAnsi="Verdana"/>
                <w:bCs/>
              </w:rPr>
            </w:pPr>
            <w:r w:rsidRPr="00DE011A">
              <w:rPr>
                <w:rFonts w:ascii="Verdana" w:hAnsi="Verdana"/>
                <w:bCs/>
              </w:rPr>
              <w:t xml:space="preserve">Under Select a Role drop down, select </w:t>
            </w:r>
            <w:r w:rsidRPr="00DE011A">
              <w:rPr>
                <w:rFonts w:ascii="Verdana" w:hAnsi="Verdana"/>
                <w:b/>
              </w:rPr>
              <w:t xml:space="preserve">PDP </w:t>
            </w:r>
            <w:r w:rsidR="00B10E9E" w:rsidRPr="00DE011A">
              <w:rPr>
                <w:rFonts w:ascii="Verdana" w:hAnsi="Verdana"/>
                <w:b/>
              </w:rPr>
              <w:t>Representative,</w:t>
            </w:r>
            <w:r w:rsidRPr="00DE011A">
              <w:rPr>
                <w:rFonts w:ascii="Verdana" w:hAnsi="Verdana"/>
                <w:bCs/>
              </w:rPr>
              <w:t xml:space="preserve"> and select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  <w:bCs/>
              </w:rPr>
              <w:t>.</w:t>
            </w:r>
          </w:p>
          <w:p w14:paraId="4252AC78" w14:textId="77777777" w:rsidR="005A19EE" w:rsidRPr="00DE011A" w:rsidRDefault="005A19EE" w:rsidP="002F5FF6">
            <w:pPr>
              <w:jc w:val="both"/>
              <w:rPr>
                <w:rFonts w:ascii="Verdana" w:hAnsi="Verdana"/>
              </w:rPr>
            </w:pPr>
          </w:p>
        </w:tc>
      </w:tr>
      <w:tr w:rsidR="00301107" w:rsidRPr="00DE011A" w14:paraId="2F6E3786" w14:textId="77777777" w:rsidTr="00E130A6">
        <w:trPr>
          <w:trHeight w:val="450"/>
        </w:trPr>
        <w:tc>
          <w:tcPr>
            <w:tcW w:w="835" w:type="dxa"/>
          </w:tcPr>
          <w:p w14:paraId="7A972CB0" w14:textId="77777777" w:rsidR="002F5FF6" w:rsidRPr="00DE011A" w:rsidRDefault="00301107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5</w:t>
            </w:r>
          </w:p>
        </w:tc>
        <w:tc>
          <w:tcPr>
            <w:tcW w:w="16911" w:type="dxa"/>
          </w:tcPr>
          <w:p w14:paraId="149A60F0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  <w:bCs/>
              </w:rPr>
              <w:t>Launch</w:t>
            </w:r>
            <w:r w:rsidRPr="00DE011A">
              <w:rPr>
                <w:rFonts w:ascii="Verdana" w:hAnsi="Verdana"/>
              </w:rPr>
              <w:t xml:space="preserve"> to begin the Identify Verification Process.</w:t>
            </w:r>
          </w:p>
          <w:p w14:paraId="01859A8D" w14:textId="77777777" w:rsidR="00301107" w:rsidRPr="00DE011A" w:rsidRDefault="00301107" w:rsidP="00301107">
            <w:pPr>
              <w:jc w:val="both"/>
              <w:rPr>
                <w:rFonts w:ascii="Verdana" w:hAnsi="Verdana"/>
                <w:bCs/>
              </w:rPr>
            </w:pPr>
          </w:p>
          <w:p w14:paraId="7D86D202" w14:textId="0B10ADD4" w:rsidR="00301107" w:rsidRPr="00DE011A" w:rsidRDefault="006E0ED8" w:rsidP="00301107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pict w14:anchorId="1157C14E">
                <v:shape id="_x0000_i1041" type="#_x0000_t75" style="width:383.4pt;height:97.8pt;visibility:visible">
                  <v:imagedata r:id="rId33" o:title=""/>
                </v:shape>
              </w:pict>
            </w:r>
          </w:p>
          <w:p w14:paraId="38339F2C" w14:textId="77777777" w:rsidR="00301107" w:rsidRPr="00DE011A" w:rsidRDefault="00301107" w:rsidP="00301107">
            <w:pPr>
              <w:jc w:val="center"/>
              <w:rPr>
                <w:rFonts w:ascii="Verdana" w:hAnsi="Verdana"/>
                <w:bCs/>
              </w:rPr>
            </w:pPr>
          </w:p>
        </w:tc>
      </w:tr>
      <w:tr w:rsidR="00301107" w:rsidRPr="00DE011A" w14:paraId="3D0BA690" w14:textId="77777777" w:rsidTr="00E130A6">
        <w:trPr>
          <w:trHeight w:val="450"/>
        </w:trPr>
        <w:tc>
          <w:tcPr>
            <w:tcW w:w="835" w:type="dxa"/>
          </w:tcPr>
          <w:p w14:paraId="3254CFAB" w14:textId="77777777" w:rsidR="002F5FF6" w:rsidRPr="00DE011A" w:rsidRDefault="00301107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6</w:t>
            </w:r>
          </w:p>
        </w:tc>
        <w:tc>
          <w:tcPr>
            <w:tcW w:w="16911" w:type="dxa"/>
          </w:tcPr>
          <w:p w14:paraId="7AAFB19A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Read the information on the screen then 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 xml:space="preserve">. </w:t>
            </w:r>
          </w:p>
          <w:p w14:paraId="413D6305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6B0C9D3E" w14:textId="77777777" w:rsidR="00301107" w:rsidRPr="00DE011A" w:rsidRDefault="006E0ED8" w:rsidP="00301107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6E9F7F03">
                <v:shape id="_x0000_i1042" type="#_x0000_t75" style="width:394.2pt;height:141pt;visibility:visible">
                  <v:imagedata r:id="rId34" o:title=""/>
                </v:shape>
              </w:pict>
            </w:r>
          </w:p>
          <w:p w14:paraId="5DF938FA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</w:tc>
      </w:tr>
      <w:tr w:rsidR="00301107" w:rsidRPr="00DE011A" w14:paraId="1C8ABEE0" w14:textId="77777777" w:rsidTr="00E130A6">
        <w:trPr>
          <w:trHeight w:val="450"/>
        </w:trPr>
        <w:tc>
          <w:tcPr>
            <w:tcW w:w="835" w:type="dxa"/>
          </w:tcPr>
          <w:p w14:paraId="0301B0B1" w14:textId="77777777" w:rsidR="00301107" w:rsidRPr="00DE011A" w:rsidDel="00825D53" w:rsidRDefault="002F5FF6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7</w:t>
            </w:r>
          </w:p>
        </w:tc>
        <w:tc>
          <w:tcPr>
            <w:tcW w:w="16911" w:type="dxa"/>
          </w:tcPr>
          <w:p w14:paraId="72E429A0" w14:textId="77777777" w:rsidR="00301107" w:rsidRPr="00DE011A" w:rsidRDefault="00301107" w:rsidP="00301107">
            <w:pPr>
              <w:numPr>
                <w:ilvl w:val="0"/>
                <w:numId w:val="10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Read and </w:t>
            </w:r>
            <w:r w:rsidRPr="00DE011A">
              <w:rPr>
                <w:rFonts w:ascii="Verdana" w:hAnsi="Verdana"/>
                <w:b/>
              </w:rPr>
              <w:t>Accept</w:t>
            </w:r>
            <w:r w:rsidRPr="00DE011A">
              <w:rPr>
                <w:rFonts w:ascii="Verdana" w:hAnsi="Verdana"/>
              </w:rPr>
              <w:t xml:space="preserve"> the Terms and Conditions.</w:t>
            </w:r>
          </w:p>
          <w:p w14:paraId="361DC93A" w14:textId="77777777" w:rsidR="00301107" w:rsidRPr="00DE011A" w:rsidRDefault="00301107" w:rsidP="00301107">
            <w:pPr>
              <w:numPr>
                <w:ilvl w:val="0"/>
                <w:numId w:val="10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2FBD886B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</w:p>
          <w:p w14:paraId="15273C40" w14:textId="77777777" w:rsidR="00301107" w:rsidRPr="00DE011A" w:rsidRDefault="006E0ED8" w:rsidP="0030110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noProof/>
              </w:rPr>
              <w:pict w14:anchorId="77D88056">
                <v:shape id="_x0000_i1043" type="#_x0000_t75" style="width:396pt;height:208.8pt;visibility:visible">
                  <v:imagedata r:id="rId35" o:title=""/>
                </v:shape>
              </w:pict>
            </w:r>
          </w:p>
          <w:p w14:paraId="1D3F32C0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</w:tc>
      </w:tr>
      <w:tr w:rsidR="00301107" w:rsidRPr="00DE011A" w14:paraId="159307FF" w14:textId="77777777" w:rsidTr="00E130A6">
        <w:trPr>
          <w:trHeight w:val="450"/>
        </w:trPr>
        <w:tc>
          <w:tcPr>
            <w:tcW w:w="835" w:type="dxa"/>
          </w:tcPr>
          <w:p w14:paraId="11C96A06" w14:textId="77777777" w:rsidR="00301107" w:rsidRPr="00DE011A" w:rsidRDefault="002F5FF6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8</w:t>
            </w:r>
          </w:p>
          <w:p w14:paraId="76F52911" w14:textId="77777777" w:rsidR="002F5FF6" w:rsidRPr="00DE011A" w:rsidDel="00825D53" w:rsidRDefault="002F5FF6" w:rsidP="00301107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6911" w:type="dxa"/>
          </w:tcPr>
          <w:p w14:paraId="3635568E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Enter your information into the required fields and select </w:t>
            </w:r>
            <w:r w:rsidRPr="00DE011A">
              <w:rPr>
                <w:rFonts w:ascii="Verdana" w:hAnsi="Verdana"/>
                <w:b/>
                <w:bCs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37465649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  <w:p w14:paraId="2068FA0D" w14:textId="77777777" w:rsidR="00301107" w:rsidRPr="00DE011A" w:rsidRDefault="006E0ED8" w:rsidP="00301107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47C052F6">
                <v:shape id="_x0000_i1044" type="#_x0000_t75" style="width:298.2pt;height:253.2pt;visibility:visible">
                  <v:imagedata r:id="rId36" o:title=""/>
                </v:shape>
              </w:pict>
            </w:r>
          </w:p>
          <w:p w14:paraId="764D7BCB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</w:tc>
      </w:tr>
      <w:tr w:rsidR="00301107" w:rsidRPr="00DE011A" w14:paraId="6D758615" w14:textId="77777777" w:rsidTr="00E130A6">
        <w:trPr>
          <w:trHeight w:val="450"/>
        </w:trPr>
        <w:tc>
          <w:tcPr>
            <w:tcW w:w="835" w:type="dxa"/>
          </w:tcPr>
          <w:p w14:paraId="44A66ED2" w14:textId="77777777" w:rsidR="002F5FF6" w:rsidRPr="00DE011A" w:rsidDel="00825D53" w:rsidRDefault="002F5FF6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9</w:t>
            </w:r>
          </w:p>
        </w:tc>
        <w:tc>
          <w:tcPr>
            <w:tcW w:w="16911" w:type="dxa"/>
          </w:tcPr>
          <w:p w14:paraId="3FF63612" w14:textId="77777777" w:rsidR="00301107" w:rsidRPr="00DE011A" w:rsidRDefault="00301107" w:rsidP="00C6056E">
            <w:pPr>
              <w:rPr>
                <w:rFonts w:ascii="Verdana" w:hAnsi="Verdana"/>
                <w:bCs/>
              </w:rPr>
            </w:pPr>
            <w:r w:rsidRPr="00DE011A">
              <w:rPr>
                <w:rFonts w:ascii="Verdana" w:hAnsi="Verdana"/>
                <w:bCs/>
              </w:rPr>
              <w:t>Review the list of verification questions that will show to verify the identity of the CCR.</w:t>
            </w:r>
          </w:p>
          <w:p w14:paraId="63852AD3" w14:textId="77777777" w:rsidR="00301107" w:rsidRPr="00DE011A" w:rsidRDefault="00301107" w:rsidP="00301107">
            <w:pPr>
              <w:ind w:left="360"/>
              <w:rPr>
                <w:rFonts w:ascii="Verdana" w:hAnsi="Verdana"/>
                <w:b/>
                <w:bCs/>
              </w:rPr>
            </w:pPr>
          </w:p>
          <w:p w14:paraId="06C8DC23" w14:textId="77777777" w:rsidR="00301107" w:rsidRPr="00DE011A" w:rsidRDefault="00301107" w:rsidP="00301107">
            <w:pPr>
              <w:ind w:left="720"/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  <w:bCs/>
              </w:rPr>
              <w:t xml:space="preserve">Note:  </w:t>
            </w:r>
            <w:r w:rsidRPr="00DE011A">
              <w:rPr>
                <w:rFonts w:ascii="Verdana" w:hAnsi="Verdana"/>
                <w:bCs/>
              </w:rPr>
              <w:t>These questions will be based on information within public records.</w:t>
            </w:r>
            <w:r w:rsidRPr="00DE011A">
              <w:rPr>
                <w:rFonts w:ascii="Verdana" w:hAnsi="Verdana"/>
                <w:b/>
                <w:bCs/>
              </w:rPr>
              <w:t xml:space="preserve"> </w:t>
            </w:r>
            <w:r w:rsidRPr="00DE011A">
              <w:rPr>
                <w:rFonts w:ascii="Verdana" w:hAnsi="Verdana"/>
              </w:rPr>
              <w:t xml:space="preserve">The purpose of these questions is to verify the identity of the applicant. </w:t>
            </w:r>
            <w:r w:rsidRPr="00DE011A">
              <w:rPr>
                <w:rFonts w:ascii="Verdana" w:hAnsi="Verdana"/>
                <w:b/>
              </w:rPr>
              <w:t xml:space="preserve">This is NOT a credit check. </w:t>
            </w:r>
            <w:r w:rsidRPr="00DE011A">
              <w:rPr>
                <w:rFonts w:ascii="Verdana" w:hAnsi="Verdana"/>
              </w:rPr>
              <w:t xml:space="preserve">This information is provided to CMS, a governmental organization, </w:t>
            </w:r>
            <w:r w:rsidRPr="00DE011A">
              <w:rPr>
                <w:rFonts w:ascii="Verdana" w:hAnsi="Verdana"/>
                <w:b/>
              </w:rPr>
              <w:t>only</w:t>
            </w:r>
            <w:r w:rsidRPr="00DE011A">
              <w:rPr>
                <w:rFonts w:ascii="Verdana" w:hAnsi="Verdana"/>
              </w:rPr>
              <w:t xml:space="preserve">. </w:t>
            </w:r>
          </w:p>
          <w:p w14:paraId="62B1EB60" w14:textId="77777777" w:rsidR="00301107" w:rsidRPr="00DE011A" w:rsidRDefault="00301107" w:rsidP="00301107">
            <w:pPr>
              <w:ind w:left="360"/>
              <w:rPr>
                <w:rFonts w:ascii="Verdana" w:hAnsi="Verdana"/>
                <w:b/>
                <w:bCs/>
              </w:rPr>
            </w:pPr>
          </w:p>
          <w:p w14:paraId="5E9FB8B6" w14:textId="77777777" w:rsidR="00301107" w:rsidRPr="00DE011A" w:rsidRDefault="00301107" w:rsidP="00301107">
            <w:pPr>
              <w:numPr>
                <w:ilvl w:val="0"/>
                <w:numId w:val="12"/>
              </w:numPr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  <w:bCs/>
              </w:rPr>
              <w:t>Select the appropriate answers and click</w:t>
            </w:r>
            <w:r w:rsidRPr="00DE011A">
              <w:rPr>
                <w:rFonts w:ascii="Verdana" w:hAnsi="Verdana"/>
                <w:b/>
                <w:bCs/>
              </w:rPr>
              <w:t xml:space="preserve"> Next</w:t>
            </w:r>
            <w:r w:rsidRPr="00DE011A">
              <w:rPr>
                <w:rFonts w:ascii="Verdana" w:hAnsi="Verdana"/>
                <w:bCs/>
              </w:rPr>
              <w:t xml:space="preserve">. </w:t>
            </w:r>
          </w:p>
          <w:p w14:paraId="307DFB1B" w14:textId="77777777" w:rsidR="00301107" w:rsidRPr="00DE011A" w:rsidRDefault="00301107" w:rsidP="00301107">
            <w:pPr>
              <w:rPr>
                <w:rFonts w:ascii="Verdana" w:hAnsi="Verdana"/>
                <w:b/>
                <w:bCs/>
              </w:rPr>
            </w:pPr>
          </w:p>
          <w:p w14:paraId="6C16FE3E" w14:textId="77777777" w:rsidR="00301107" w:rsidRPr="00DE011A" w:rsidRDefault="00301107" w:rsidP="00301107">
            <w:pPr>
              <w:ind w:left="720"/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  <w:b/>
                <w:bCs/>
              </w:rPr>
              <w:t>Example:</w:t>
            </w:r>
          </w:p>
          <w:p w14:paraId="49247CA5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  <w:noProof/>
              </w:rPr>
            </w:pPr>
            <w:r w:rsidRPr="00DE011A">
              <w:rPr>
                <w:rFonts w:ascii="Verdana" w:hAnsi="Verdana"/>
                <w:noProof/>
              </w:rPr>
              <w:t xml:space="preserve"> </w:t>
            </w:r>
            <w:r w:rsidR="006E0ED8">
              <w:rPr>
                <w:rFonts w:ascii="Verdana" w:hAnsi="Verdana"/>
                <w:noProof/>
              </w:rPr>
              <w:pict w14:anchorId="383B7A9D">
                <v:shape id="_x0000_i1045" type="#_x0000_t75" style="width:235.8pt;height:259.8pt;visibility:visible">
                  <v:imagedata r:id="rId37" o:title=""/>
                </v:shape>
              </w:pict>
            </w:r>
          </w:p>
          <w:p w14:paraId="17CEA3FB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</w:tc>
      </w:tr>
      <w:tr w:rsidR="00301107" w:rsidRPr="00DE011A" w14:paraId="6F40ABDF" w14:textId="77777777" w:rsidTr="00E130A6">
        <w:trPr>
          <w:trHeight w:val="450"/>
        </w:trPr>
        <w:tc>
          <w:tcPr>
            <w:tcW w:w="835" w:type="dxa"/>
          </w:tcPr>
          <w:p w14:paraId="50A5D2C8" w14:textId="77777777" w:rsidR="00301107" w:rsidRPr="00DE011A" w:rsidDel="00825D53" w:rsidRDefault="002F5FF6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10</w:t>
            </w:r>
          </w:p>
        </w:tc>
        <w:tc>
          <w:tcPr>
            <w:tcW w:w="16911" w:type="dxa"/>
          </w:tcPr>
          <w:p w14:paraId="049425F1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42803583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4B91CDD0" w14:textId="77777777" w:rsidR="00301107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Result:</w:t>
            </w:r>
            <w:r w:rsidRPr="00DE011A">
              <w:rPr>
                <w:rFonts w:ascii="Verdana" w:hAnsi="Verdana"/>
              </w:rPr>
              <w:t xml:space="preserve"> </w:t>
            </w:r>
            <w:r w:rsid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</w:rPr>
              <w:t>Set up is now complete and the Multi-Factor Authentication Information screen opens.</w:t>
            </w:r>
          </w:p>
          <w:p w14:paraId="33917BA1" w14:textId="77777777" w:rsidR="00DE011A" w:rsidRPr="00DE011A" w:rsidRDefault="00DE011A" w:rsidP="00301107">
            <w:pPr>
              <w:rPr>
                <w:rFonts w:ascii="Verdana" w:hAnsi="Verdana"/>
              </w:rPr>
            </w:pPr>
          </w:p>
        </w:tc>
      </w:tr>
      <w:tr w:rsidR="00301107" w:rsidRPr="00DE011A" w14:paraId="54203692" w14:textId="77777777" w:rsidTr="00E130A6">
        <w:trPr>
          <w:trHeight w:val="450"/>
        </w:trPr>
        <w:tc>
          <w:tcPr>
            <w:tcW w:w="835" w:type="dxa"/>
          </w:tcPr>
          <w:p w14:paraId="1F0E88CB" w14:textId="77777777" w:rsidR="00301107" w:rsidRPr="00DE011A" w:rsidDel="00825D53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1</w:t>
            </w:r>
          </w:p>
        </w:tc>
        <w:tc>
          <w:tcPr>
            <w:tcW w:w="16911" w:type="dxa"/>
          </w:tcPr>
          <w:p w14:paraId="0BA2941D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7718D122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0E1BF2D3" w14:textId="344F2E6F" w:rsidR="00301107" w:rsidRPr="00DE011A" w:rsidRDefault="006E0ED8" w:rsidP="00301107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pict w14:anchorId="5CDBAB4E">
                <v:shape id="_x0000_i1046" type="#_x0000_t75" style="width:380.4pt;height:93.6pt">
                  <v:imagedata r:id="rId38" o:title=""/>
                </v:shape>
              </w:pict>
            </w:r>
          </w:p>
          <w:p w14:paraId="613F4AAA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</w:tc>
      </w:tr>
      <w:tr w:rsidR="00301107" w:rsidRPr="00DE011A" w14:paraId="3E9D8B13" w14:textId="77777777" w:rsidTr="00E130A6">
        <w:trPr>
          <w:trHeight w:val="450"/>
        </w:trPr>
        <w:tc>
          <w:tcPr>
            <w:tcW w:w="835" w:type="dxa"/>
          </w:tcPr>
          <w:p w14:paraId="72DA5E92" w14:textId="77777777" w:rsidR="00301107" w:rsidRPr="00DE011A" w:rsidDel="00825D53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2</w:t>
            </w:r>
          </w:p>
        </w:tc>
        <w:tc>
          <w:tcPr>
            <w:tcW w:w="16911" w:type="dxa"/>
          </w:tcPr>
          <w:p w14:paraId="3E6AF795" w14:textId="77777777" w:rsidR="00301107" w:rsidRPr="00DE011A" w:rsidRDefault="00301107" w:rsidP="00301107">
            <w:pPr>
              <w:numPr>
                <w:ilvl w:val="0"/>
                <w:numId w:val="12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Pr="00DE011A">
              <w:rPr>
                <w:rFonts w:ascii="Verdana" w:hAnsi="Verdana"/>
                <w:b/>
              </w:rPr>
              <w:t>Email</w:t>
            </w:r>
            <w:r w:rsidRPr="00DE011A">
              <w:rPr>
                <w:rFonts w:ascii="Verdana" w:hAnsi="Verdana"/>
              </w:rPr>
              <w:t xml:space="preserve"> in the drop down </w:t>
            </w:r>
            <w:r w:rsidRPr="00DE011A">
              <w:rPr>
                <w:rFonts w:ascii="Verdana" w:hAnsi="Verdana"/>
                <w:b/>
              </w:rPr>
              <w:t>MFA Device Type</w:t>
            </w:r>
            <w:r w:rsidRPr="00DE011A">
              <w:rPr>
                <w:rFonts w:ascii="Verdana" w:hAnsi="Verdana"/>
              </w:rPr>
              <w:t xml:space="preserve"> box. </w:t>
            </w:r>
          </w:p>
          <w:p w14:paraId="28A8E260" w14:textId="77777777" w:rsidR="00301107" w:rsidRDefault="00301107" w:rsidP="00301107">
            <w:pPr>
              <w:numPr>
                <w:ilvl w:val="0"/>
                <w:numId w:val="12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72014F25" w14:textId="77777777" w:rsidR="00DE011A" w:rsidRPr="00DE011A" w:rsidRDefault="00DE011A" w:rsidP="00DE011A">
            <w:pPr>
              <w:ind w:left="720"/>
              <w:rPr>
                <w:rFonts w:ascii="Verdana" w:hAnsi="Verdana"/>
              </w:rPr>
            </w:pPr>
          </w:p>
          <w:p w14:paraId="37462937" w14:textId="3CBE694F" w:rsidR="00301107" w:rsidRPr="00DE011A" w:rsidRDefault="006E0ED8" w:rsidP="00301107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pict w14:anchorId="7247BA1B">
                <v:shape id="Picture 119793870" o:spid="_x0000_i1047" type="#_x0000_t75" style="width:388.8pt;height:199.8pt;visibility:visible" o:bordertopcolor="black" o:borderleftcolor="black" o:borderbottomcolor="black" o:borderrightcolor="black">
                  <v:imagedata r:id="rId39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19A7F6AE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  <w:p w14:paraId="5BAF2090" w14:textId="77777777" w:rsidR="00301107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Result:</w:t>
            </w:r>
            <w:r w:rsidRPr="00DE011A">
              <w:rPr>
                <w:rFonts w:ascii="Verdana" w:hAnsi="Verdana"/>
              </w:rPr>
              <w:t xml:space="preserve">  Another text box will populate.</w:t>
            </w:r>
          </w:p>
          <w:p w14:paraId="68812CB8" w14:textId="77777777" w:rsidR="00DE011A" w:rsidRPr="00DE011A" w:rsidRDefault="00DE011A" w:rsidP="00301107">
            <w:pPr>
              <w:rPr>
                <w:rFonts w:ascii="Verdana" w:hAnsi="Verdana"/>
              </w:rPr>
            </w:pPr>
          </w:p>
        </w:tc>
      </w:tr>
      <w:tr w:rsidR="00301107" w:rsidRPr="00DE011A" w14:paraId="701FC670" w14:textId="77777777" w:rsidTr="00E130A6">
        <w:trPr>
          <w:trHeight w:val="450"/>
        </w:trPr>
        <w:tc>
          <w:tcPr>
            <w:tcW w:w="835" w:type="dxa"/>
          </w:tcPr>
          <w:p w14:paraId="3CED37E3" w14:textId="77777777" w:rsidR="00301107" w:rsidRPr="00DE011A" w:rsidDel="00825D53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3</w:t>
            </w:r>
          </w:p>
        </w:tc>
        <w:tc>
          <w:tcPr>
            <w:tcW w:w="16911" w:type="dxa"/>
          </w:tcPr>
          <w:p w14:paraId="7385CD16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Enter the </w:t>
            </w:r>
            <w:r w:rsidRPr="00DE011A">
              <w:rPr>
                <w:rFonts w:ascii="Verdana" w:hAnsi="Verdana"/>
                <w:b/>
              </w:rPr>
              <w:t>email address</w:t>
            </w:r>
            <w:r w:rsidRPr="00DE011A">
              <w:rPr>
                <w:rFonts w:ascii="Verdana" w:hAnsi="Verdana"/>
              </w:rPr>
              <w:t xml:space="preserve"> (Your work email address exactly as listed in the Directory) and </w:t>
            </w:r>
            <w:r w:rsidRPr="00DE011A">
              <w:rPr>
                <w:rFonts w:ascii="Verdana" w:hAnsi="Verdana"/>
                <w:b/>
              </w:rPr>
              <w:t>MFA Device description</w:t>
            </w:r>
            <w:r w:rsidRPr="00DE011A">
              <w:rPr>
                <w:rFonts w:ascii="Verdana" w:hAnsi="Verdana"/>
              </w:rPr>
              <w:t xml:space="preserve"> (ex. Work Email) </w:t>
            </w:r>
          </w:p>
          <w:p w14:paraId="6F19CC16" w14:textId="77777777" w:rsidR="00301107" w:rsidRPr="00DE011A" w:rsidRDefault="00301107" w:rsidP="00301107">
            <w:pPr>
              <w:ind w:left="360"/>
              <w:rPr>
                <w:rFonts w:ascii="Verdana" w:hAnsi="Verdana"/>
                <w:b/>
                <w:iCs/>
              </w:rPr>
            </w:pPr>
          </w:p>
          <w:p w14:paraId="4BB75503" w14:textId="77777777" w:rsidR="00301107" w:rsidRPr="00DE011A" w:rsidRDefault="00301107" w:rsidP="00301107">
            <w:pPr>
              <w:ind w:left="720"/>
              <w:rPr>
                <w:rFonts w:ascii="Verdana" w:hAnsi="Verdana"/>
                <w:iCs/>
              </w:rPr>
            </w:pPr>
            <w:r w:rsidRPr="00DE011A">
              <w:rPr>
                <w:rFonts w:ascii="Verdana" w:hAnsi="Verdana"/>
                <w:b/>
                <w:iCs/>
              </w:rPr>
              <w:t>Note:</w:t>
            </w:r>
            <w:r w:rsidRPr="00DE011A">
              <w:rPr>
                <w:rFonts w:ascii="Verdana" w:hAnsi="Verdana"/>
                <w:iCs/>
              </w:rPr>
              <w:t xml:space="preserve">  You are only allowed </w:t>
            </w:r>
            <w:r w:rsidRPr="00DE011A">
              <w:rPr>
                <w:rFonts w:ascii="Verdana" w:hAnsi="Verdana"/>
                <w:b/>
                <w:iCs/>
              </w:rPr>
              <w:t>two</w:t>
            </w:r>
            <w:r w:rsidRPr="00DE011A">
              <w:rPr>
                <w:rFonts w:ascii="Verdana" w:hAnsi="Verdana"/>
                <w:iCs/>
              </w:rPr>
              <w:t xml:space="preserve"> attempts to register your MFA device. If you are unable to register your device within two attempts</w:t>
            </w:r>
            <w:r w:rsidR="00DE011A" w:rsidRPr="00DE011A">
              <w:rPr>
                <w:rFonts w:ascii="Verdana" w:hAnsi="Verdana"/>
                <w:iCs/>
              </w:rPr>
              <w:t xml:space="preserve">, </w:t>
            </w:r>
            <w:r w:rsidRPr="00DE011A">
              <w:rPr>
                <w:rFonts w:ascii="Verdana" w:hAnsi="Verdana"/>
                <w:iCs/>
              </w:rPr>
              <w:t>log out, then log back in to try again.</w:t>
            </w:r>
          </w:p>
          <w:p w14:paraId="53453904" w14:textId="77777777" w:rsidR="00301107" w:rsidRPr="00DE011A" w:rsidRDefault="00301107" w:rsidP="00301107">
            <w:pPr>
              <w:ind w:left="360"/>
              <w:rPr>
                <w:rFonts w:ascii="Verdana" w:hAnsi="Verdana" w:cs="Wingdings"/>
                <w:iCs/>
              </w:rPr>
            </w:pPr>
          </w:p>
          <w:p w14:paraId="21A941FF" w14:textId="2C94BAFA" w:rsidR="00301107" w:rsidRPr="00DE011A" w:rsidRDefault="006E0ED8" w:rsidP="00301107">
            <w:pPr>
              <w:ind w:firstLine="7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pict w14:anchorId="6BBB157E">
                <v:shape id="Picture 119793871" o:spid="_x0000_i1048" type="#_x0000_t75" style="width:445.2pt;height:247.2pt;visibility:visible" o:bordertopcolor="black" o:borderleftcolor="black" o:borderbottomcolor="black" o:borderrightcolor="black">
                  <v:imagedata r:id="rId40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75558A8E" w14:textId="77777777" w:rsidR="00301107" w:rsidRPr="00DE011A" w:rsidRDefault="00301107" w:rsidP="00301107">
            <w:pPr>
              <w:ind w:firstLine="720"/>
              <w:jc w:val="center"/>
              <w:rPr>
                <w:rFonts w:ascii="Verdana" w:hAnsi="Verdana"/>
              </w:rPr>
            </w:pPr>
          </w:p>
          <w:p w14:paraId="6DB16F41" w14:textId="77777777" w:rsidR="00301107" w:rsidRPr="00DE011A" w:rsidRDefault="00301107" w:rsidP="0030110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color w:val="333333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4B06129D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4304F092" w14:textId="77777777" w:rsidR="00301107" w:rsidRDefault="00301107" w:rsidP="00301107">
            <w:pPr>
              <w:ind w:left="360" w:hanging="360"/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Result:</w:t>
            </w:r>
            <w:r w:rsidRPr="00DE011A">
              <w:rPr>
                <w:rFonts w:ascii="Verdana" w:hAnsi="Verdana"/>
              </w:rPr>
              <w:t xml:space="preserve">  Confirmation page will display. </w:t>
            </w:r>
          </w:p>
          <w:p w14:paraId="2F8DDB38" w14:textId="77777777" w:rsidR="00DE011A" w:rsidRPr="00DE011A" w:rsidRDefault="00DE011A" w:rsidP="00301107">
            <w:pPr>
              <w:ind w:left="360" w:hanging="360"/>
              <w:rPr>
                <w:rFonts w:ascii="Verdana" w:hAnsi="Verdana"/>
              </w:rPr>
            </w:pPr>
          </w:p>
        </w:tc>
      </w:tr>
      <w:tr w:rsidR="00301107" w:rsidRPr="00DE011A" w14:paraId="3CDB8D0D" w14:textId="77777777" w:rsidTr="00E130A6">
        <w:trPr>
          <w:trHeight w:val="450"/>
        </w:trPr>
        <w:tc>
          <w:tcPr>
            <w:tcW w:w="835" w:type="dxa"/>
          </w:tcPr>
          <w:p w14:paraId="0E0CA164" w14:textId="77777777" w:rsidR="00301107" w:rsidRPr="00DE011A" w:rsidDel="00825D53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4</w:t>
            </w:r>
          </w:p>
        </w:tc>
        <w:tc>
          <w:tcPr>
            <w:tcW w:w="16911" w:type="dxa"/>
          </w:tcPr>
          <w:p w14:paraId="15981F9F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0801C346" w14:textId="77777777" w:rsidR="00301107" w:rsidRPr="00DE011A" w:rsidRDefault="00301107" w:rsidP="00301107">
            <w:pPr>
              <w:ind w:left="360"/>
              <w:rPr>
                <w:rFonts w:ascii="Verdana" w:hAnsi="Verdana"/>
              </w:rPr>
            </w:pPr>
          </w:p>
          <w:p w14:paraId="46AD03DC" w14:textId="77777777" w:rsidR="00301107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Note:</w:t>
            </w:r>
            <w:r w:rsidRPr="00DE011A">
              <w:rPr>
                <w:rFonts w:ascii="Verdana" w:hAnsi="Verdana"/>
              </w:rPr>
              <w:t xml:space="preserve">  If you cannot verify with the questions, you will receive the following message stating “We were unable to verify the information…”</w:t>
            </w:r>
          </w:p>
          <w:p w14:paraId="7679E7EF" w14:textId="77777777" w:rsidR="00E130A6" w:rsidRPr="00DE011A" w:rsidRDefault="00E130A6" w:rsidP="00301107">
            <w:pPr>
              <w:rPr>
                <w:rFonts w:ascii="Verdana" w:hAnsi="Verdana"/>
              </w:rPr>
            </w:pPr>
          </w:p>
          <w:p w14:paraId="3DC3B3EF" w14:textId="4CB44205" w:rsidR="00301107" w:rsidRPr="00DE011A" w:rsidRDefault="006E0ED8" w:rsidP="00301107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pict w14:anchorId="1DD37044">
                <v:shape id="Picture 119793872" o:spid="_x0000_i1049" type="#_x0000_t75" style="width:481.2pt;height:118.2pt;visibility:visible" o:bordertopcolor="black" o:borderleftcolor="black" o:borderbottomcolor="black" o:borderrightcolor="black">
                  <v:imagedata r:id="rId41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  <w:p w14:paraId="17DAB842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</w:tc>
      </w:tr>
      <w:tr w:rsidR="00301107" w:rsidRPr="00DE011A" w14:paraId="363B506E" w14:textId="77777777" w:rsidTr="00E130A6">
        <w:trPr>
          <w:trHeight w:val="450"/>
        </w:trPr>
        <w:tc>
          <w:tcPr>
            <w:tcW w:w="835" w:type="dxa"/>
          </w:tcPr>
          <w:p w14:paraId="4DBEF3BA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5</w:t>
            </w:r>
          </w:p>
        </w:tc>
        <w:tc>
          <w:tcPr>
            <w:tcW w:w="16911" w:type="dxa"/>
          </w:tcPr>
          <w:p w14:paraId="319915C4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Complete the information requested with an asterisk. </w:t>
            </w:r>
          </w:p>
          <w:p w14:paraId="58E4C8F5" w14:textId="77777777" w:rsidR="00301107" w:rsidRPr="00DE011A" w:rsidRDefault="00301107" w:rsidP="00301107">
            <w:pPr>
              <w:jc w:val="center"/>
              <w:rPr>
                <w:rFonts w:ascii="Verdana" w:hAnsi="Verdana"/>
              </w:rPr>
            </w:pPr>
          </w:p>
          <w:p w14:paraId="5BFE4727" w14:textId="065176FF" w:rsidR="00301107" w:rsidRPr="00DE011A" w:rsidRDefault="006E0ED8" w:rsidP="0030110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pict w14:anchorId="5386AB55">
                <v:shape id="_x0000_i1050" type="#_x0000_t75" style="width:484.8pt;height:247.8pt" o:bordertopcolor="this" o:borderleftcolor="this" o:borderbottomcolor="this" o:borderrightcolor="this">
                  <v:imagedata r:id="rId42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</w:pict>
            </w:r>
          </w:p>
          <w:p w14:paraId="44FC8F70" w14:textId="77777777" w:rsidR="00301107" w:rsidRPr="00DE011A" w:rsidRDefault="00301107" w:rsidP="00301107">
            <w:pPr>
              <w:ind w:left="1080"/>
              <w:rPr>
                <w:rFonts w:ascii="Verdana" w:hAnsi="Verdana"/>
                <w:b/>
              </w:rPr>
            </w:pPr>
          </w:p>
          <w:p w14:paraId="2817A796" w14:textId="77777777" w:rsidR="00301107" w:rsidRPr="00DE011A" w:rsidRDefault="00301107" w:rsidP="00301107">
            <w:pPr>
              <w:numPr>
                <w:ilvl w:val="1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Social Security Number:  Use your social security number.</w:t>
            </w:r>
          </w:p>
          <w:p w14:paraId="2E84EE8C" w14:textId="77777777" w:rsidR="00301107" w:rsidRPr="00DE011A" w:rsidRDefault="00301107" w:rsidP="00301107">
            <w:pPr>
              <w:numPr>
                <w:ilvl w:val="1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Company Name: </w:t>
            </w:r>
            <w:r w:rsid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</w:rPr>
              <w:t>Use SilverScript</w:t>
            </w:r>
          </w:p>
          <w:p w14:paraId="3CC04E85" w14:textId="77777777" w:rsidR="00301107" w:rsidRPr="00DE011A" w:rsidRDefault="00301107" w:rsidP="00301107">
            <w:pPr>
              <w:numPr>
                <w:ilvl w:val="1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Company Address: </w:t>
            </w:r>
            <w:r w:rsid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</w:rPr>
              <w:t xml:space="preserve">Use the address for your site. If WFH, use the site you are based at. </w:t>
            </w:r>
          </w:p>
          <w:p w14:paraId="3891201B" w14:textId="77777777" w:rsidR="00301107" w:rsidRPr="00DE011A" w:rsidRDefault="00301107" w:rsidP="00301107">
            <w:pPr>
              <w:numPr>
                <w:ilvl w:val="1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Company Phone Number: </w:t>
            </w:r>
            <w:r w:rsid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</w:rPr>
              <w:t xml:space="preserve">Site Telephone Number </w:t>
            </w:r>
          </w:p>
          <w:p w14:paraId="328972D7" w14:textId="77777777" w:rsidR="00301107" w:rsidRPr="00DE011A" w:rsidRDefault="00301107" w:rsidP="00301107">
            <w:pPr>
              <w:numPr>
                <w:ilvl w:val="1"/>
                <w:numId w:val="13"/>
              </w:numPr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</w:rPr>
              <w:t xml:space="preserve">Office Phone Number: </w:t>
            </w:r>
            <w:r w:rsid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</w:rPr>
              <w:t xml:space="preserve">Site Telephone Number </w:t>
            </w:r>
          </w:p>
          <w:p w14:paraId="5E078370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614A37A7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</w:p>
          <w:p w14:paraId="7745E4F2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</w:p>
          <w:p w14:paraId="4F6D0B9A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Cs/>
              </w:rPr>
              <w:t xml:space="preserve">Application Description: </w:t>
            </w:r>
            <w:r w:rsidR="00F21D3C" w:rsidRPr="00F21D3C">
              <w:rPr>
                <w:rFonts w:ascii="Verdana" w:hAnsi="Verdana"/>
                <w:bCs/>
              </w:rPr>
              <w:t>MARx – Medicare Advantage &amp; Prescription Drug System</w:t>
            </w:r>
          </w:p>
          <w:p w14:paraId="2562FE2B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Cs/>
              </w:rPr>
              <w:t xml:space="preserve">Role: </w:t>
            </w:r>
            <w:r w:rsidR="00DE011A">
              <w:rPr>
                <w:rFonts w:ascii="Verdana" w:hAnsi="Verdana"/>
                <w:bCs/>
              </w:rPr>
              <w:t xml:space="preserve"> </w:t>
            </w:r>
            <w:r w:rsidRPr="00DE011A">
              <w:rPr>
                <w:rFonts w:ascii="Verdana" w:hAnsi="Verdana"/>
                <w:b/>
                <w:bCs/>
              </w:rPr>
              <w:t>PDP Representative</w:t>
            </w:r>
          </w:p>
          <w:p w14:paraId="61BD8EB0" w14:textId="77777777" w:rsidR="00C3475D" w:rsidRPr="00C3475D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</w:rPr>
            </w:pPr>
            <w:bookmarkStart w:id="46" w:name="OLE_LINK41"/>
            <w:r w:rsidRPr="00DE011A">
              <w:rPr>
                <w:rFonts w:ascii="Verdana" w:hAnsi="Verdana"/>
                <w:bCs/>
              </w:rPr>
              <w:t>Plan Contract Number</w:t>
            </w:r>
            <w:bookmarkEnd w:id="46"/>
            <w:r w:rsidRPr="00DE011A">
              <w:rPr>
                <w:rFonts w:ascii="Verdana" w:hAnsi="Verdana"/>
                <w:bCs/>
              </w:rPr>
              <w:t xml:space="preserve">: </w:t>
            </w:r>
            <w:r w:rsidR="00DE011A">
              <w:rPr>
                <w:rFonts w:ascii="Verdana" w:hAnsi="Verdana"/>
                <w:bCs/>
              </w:rPr>
              <w:t xml:space="preserve"> </w:t>
            </w:r>
          </w:p>
          <w:p w14:paraId="4017D253" w14:textId="77777777" w:rsidR="00301107" w:rsidRPr="00486D41" w:rsidRDefault="00301107" w:rsidP="00486D41">
            <w:pPr>
              <w:numPr>
                <w:ilvl w:val="1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  <w:bCs/>
              </w:rPr>
              <w:t>S5601 = SilverScript</w:t>
            </w:r>
          </w:p>
          <w:p w14:paraId="6CEC9291" w14:textId="77777777" w:rsidR="00C3475D" w:rsidRPr="00486D41" w:rsidRDefault="00C3475D" w:rsidP="00486D41">
            <w:pPr>
              <w:numPr>
                <w:ilvl w:val="1"/>
                <w:numId w:val="13"/>
              </w:numPr>
              <w:rPr>
                <w:rFonts w:ascii="Verdana" w:hAnsi="Verdana"/>
                <w:b/>
                <w:bCs/>
              </w:rPr>
            </w:pPr>
            <w:r w:rsidRPr="00486D41">
              <w:rPr>
                <w:rFonts w:ascii="Verdana" w:hAnsi="Verdana"/>
                <w:b/>
                <w:bCs/>
              </w:rPr>
              <w:t xml:space="preserve">S2893 = </w:t>
            </w:r>
            <w:bookmarkStart w:id="47" w:name="OLE_LINK42"/>
            <w:r w:rsidRPr="00486D41">
              <w:rPr>
                <w:rFonts w:ascii="Verdana" w:hAnsi="Verdana"/>
                <w:b/>
                <w:bCs/>
              </w:rPr>
              <w:t>Blue MedicareRx</w:t>
            </w:r>
            <w:r w:rsidR="00C172B4">
              <w:rPr>
                <w:rFonts w:ascii="Verdana" w:hAnsi="Verdana"/>
                <w:b/>
                <w:bCs/>
              </w:rPr>
              <w:t xml:space="preserve"> </w:t>
            </w:r>
            <w:r w:rsidR="00C172B4" w:rsidRPr="00C172B4">
              <w:rPr>
                <w:rFonts w:ascii="Verdana" w:hAnsi="Verdana"/>
                <w:b/>
                <w:bCs/>
              </w:rPr>
              <w:t>(NEJE CCRs Only)</w:t>
            </w:r>
            <w:bookmarkEnd w:id="47"/>
          </w:p>
          <w:p w14:paraId="4ABFAB67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Reason for Request:  Needed For Role.</w:t>
            </w:r>
          </w:p>
          <w:p w14:paraId="361F6975" w14:textId="77777777" w:rsidR="00301107" w:rsidRPr="00DE011A" w:rsidRDefault="00301107" w:rsidP="00301107">
            <w:pPr>
              <w:numPr>
                <w:ilvl w:val="0"/>
                <w:numId w:val="13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6E1D7B94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7C1AC0F1" w14:textId="77777777" w:rsidR="00301107" w:rsidRPr="00DE011A" w:rsidRDefault="00301107" w:rsidP="00301107">
            <w:pPr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  <w:b/>
              </w:rPr>
              <w:t xml:space="preserve">Result:  </w:t>
            </w:r>
            <w:r w:rsidRPr="00DE011A">
              <w:rPr>
                <w:rFonts w:ascii="Verdana" w:hAnsi="Verdana"/>
              </w:rPr>
              <w:t xml:space="preserve">You will receive confirmation email for the Contract ID in your Email account. </w:t>
            </w:r>
            <w:r w:rsidR="00DE011A" w:rsidRPr="00DE011A">
              <w:rPr>
                <w:rFonts w:ascii="Verdana" w:hAnsi="Verdana"/>
              </w:rPr>
              <w:t>C</w:t>
            </w:r>
            <w:r w:rsidRPr="00DE011A">
              <w:rPr>
                <w:rFonts w:ascii="Verdana" w:hAnsi="Verdana"/>
              </w:rPr>
              <w:t>heck your email 2-3 business days after you have submitted this request to confirm your access was granted. If your access was denied, inform your supervisor/</w:t>
            </w:r>
            <w:r w:rsidR="000207EA">
              <w:rPr>
                <w:rFonts w:ascii="Verdana" w:hAnsi="Verdana"/>
              </w:rPr>
              <w:t>facilitator</w:t>
            </w:r>
            <w:r w:rsidR="00DE011A" w:rsidRPr="00DE011A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</w:rPr>
              <w:t>immediately for assistance.</w:t>
            </w:r>
          </w:p>
          <w:p w14:paraId="2968D836" w14:textId="77777777" w:rsidR="00301107" w:rsidRPr="00DE011A" w:rsidRDefault="00301107" w:rsidP="00301107">
            <w:pPr>
              <w:rPr>
                <w:rFonts w:ascii="Verdana" w:hAnsi="Verdana"/>
                <w:b/>
              </w:rPr>
            </w:pPr>
          </w:p>
        </w:tc>
      </w:tr>
      <w:tr w:rsidR="00301107" w:rsidRPr="00DE011A" w14:paraId="2E05B116" w14:textId="77777777" w:rsidTr="00E130A6">
        <w:tc>
          <w:tcPr>
            <w:tcW w:w="835" w:type="dxa"/>
          </w:tcPr>
          <w:p w14:paraId="1C896A60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6</w:t>
            </w:r>
          </w:p>
        </w:tc>
        <w:tc>
          <w:tcPr>
            <w:tcW w:w="16911" w:type="dxa"/>
          </w:tcPr>
          <w:p w14:paraId="5EC29341" w14:textId="77777777" w:rsidR="00301107" w:rsidRPr="00DE011A" w:rsidRDefault="00301107" w:rsidP="00301107">
            <w:pPr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</w:rPr>
              <w:t>Submit</w:t>
            </w:r>
            <w:r w:rsidRPr="00DE011A">
              <w:rPr>
                <w:rFonts w:ascii="Verdana" w:hAnsi="Verdana"/>
              </w:rPr>
              <w:t>.</w:t>
            </w:r>
          </w:p>
          <w:p w14:paraId="69980F29" w14:textId="77777777" w:rsidR="00301107" w:rsidRPr="00DE011A" w:rsidRDefault="00301107" w:rsidP="00301107">
            <w:pPr>
              <w:rPr>
                <w:rFonts w:ascii="Verdana" w:hAnsi="Verdana"/>
                <w:b/>
              </w:rPr>
            </w:pPr>
          </w:p>
          <w:p w14:paraId="098A7CFA" w14:textId="77777777" w:rsidR="00301107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 xml:space="preserve">Result:  </w:t>
            </w:r>
            <w:r w:rsidRPr="00DE011A">
              <w:rPr>
                <w:rFonts w:ascii="Verdana" w:hAnsi="Verdana"/>
              </w:rPr>
              <w:t>The</w:t>
            </w:r>
            <w:r w:rsidRPr="00DE011A">
              <w:rPr>
                <w:rFonts w:ascii="Verdana" w:hAnsi="Verdana"/>
                <w:b/>
              </w:rPr>
              <w:t xml:space="preserve"> </w:t>
            </w:r>
            <w:r w:rsidRPr="00DE011A">
              <w:rPr>
                <w:rFonts w:ascii="Verdana" w:hAnsi="Verdana"/>
                <w:b/>
                <w:bCs/>
              </w:rPr>
              <w:t xml:space="preserve">Request New Application </w:t>
            </w:r>
            <w:r w:rsidRPr="00DE011A">
              <w:rPr>
                <w:rFonts w:ascii="Verdana" w:hAnsi="Verdana"/>
                <w:bCs/>
              </w:rPr>
              <w:t>page</w:t>
            </w:r>
            <w:r w:rsidRPr="00DE011A">
              <w:rPr>
                <w:rFonts w:ascii="Verdana" w:hAnsi="Verdana"/>
                <w:b/>
                <w:bCs/>
              </w:rPr>
              <w:t xml:space="preserve"> </w:t>
            </w:r>
            <w:r w:rsidRPr="00DE011A">
              <w:rPr>
                <w:rFonts w:ascii="Verdana" w:hAnsi="Verdana"/>
              </w:rPr>
              <w:t>is displayed.</w:t>
            </w:r>
          </w:p>
          <w:p w14:paraId="20E93792" w14:textId="77777777" w:rsidR="00DE011A" w:rsidRPr="00DE011A" w:rsidRDefault="00DE011A" w:rsidP="00301107">
            <w:pPr>
              <w:rPr>
                <w:rFonts w:ascii="Verdana" w:hAnsi="Verdana"/>
              </w:rPr>
            </w:pPr>
          </w:p>
        </w:tc>
      </w:tr>
      <w:tr w:rsidR="00301107" w:rsidRPr="00DE011A" w14:paraId="52DD9155" w14:textId="77777777" w:rsidTr="00E130A6">
        <w:tc>
          <w:tcPr>
            <w:tcW w:w="835" w:type="dxa"/>
          </w:tcPr>
          <w:p w14:paraId="2B6752B0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7</w:t>
            </w:r>
          </w:p>
        </w:tc>
        <w:tc>
          <w:tcPr>
            <w:tcW w:w="16911" w:type="dxa"/>
          </w:tcPr>
          <w:p w14:paraId="35DBFE88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Review the information displayed.</w:t>
            </w:r>
          </w:p>
          <w:p w14:paraId="53C08404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1B957AC7" w14:textId="77777777" w:rsidR="00301107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 xml:space="preserve">Note:  </w:t>
            </w:r>
            <w:r w:rsidRPr="00DE011A">
              <w:rPr>
                <w:rFonts w:ascii="Verdana" w:hAnsi="Verdana"/>
              </w:rPr>
              <w:t xml:space="preserve">Select </w:t>
            </w:r>
            <w:r w:rsidRPr="00DE011A">
              <w:rPr>
                <w:rFonts w:ascii="Verdana" w:hAnsi="Verdana"/>
                <w:b/>
              </w:rPr>
              <w:t>Edit</w:t>
            </w:r>
            <w:r w:rsidRPr="00DE011A">
              <w:rPr>
                <w:rFonts w:ascii="Verdana" w:hAnsi="Verdana"/>
              </w:rPr>
              <w:t xml:space="preserve"> to modify the information. If the “Please update your profile…” message is displayed, enter the required information and then select </w:t>
            </w:r>
            <w:r w:rsidRPr="00DE011A">
              <w:rPr>
                <w:rFonts w:ascii="Verdana" w:hAnsi="Verdana"/>
                <w:b/>
              </w:rPr>
              <w:t>Next</w:t>
            </w:r>
            <w:r w:rsidRPr="00DE011A">
              <w:rPr>
                <w:rFonts w:ascii="Verdana" w:hAnsi="Verdana"/>
              </w:rPr>
              <w:t>.</w:t>
            </w:r>
          </w:p>
          <w:p w14:paraId="5093D84B" w14:textId="77777777" w:rsidR="00DE011A" w:rsidRPr="00DE011A" w:rsidRDefault="00DE011A" w:rsidP="00301107">
            <w:pPr>
              <w:rPr>
                <w:rFonts w:ascii="Verdana" w:hAnsi="Verdana"/>
              </w:rPr>
            </w:pPr>
          </w:p>
        </w:tc>
      </w:tr>
      <w:tr w:rsidR="00301107" w:rsidRPr="00DE011A" w14:paraId="432A747C" w14:textId="77777777" w:rsidTr="00E130A6">
        <w:tc>
          <w:tcPr>
            <w:tcW w:w="835" w:type="dxa"/>
          </w:tcPr>
          <w:p w14:paraId="191D4CC9" w14:textId="77777777" w:rsidR="00301107" w:rsidRPr="00DE011A" w:rsidRDefault="00301107" w:rsidP="00301107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  <w:r w:rsidR="002F5FF6" w:rsidRPr="00DE011A">
              <w:rPr>
                <w:rFonts w:ascii="Verdana" w:hAnsi="Verdana"/>
                <w:b/>
              </w:rPr>
              <w:t>8</w:t>
            </w:r>
          </w:p>
        </w:tc>
        <w:tc>
          <w:tcPr>
            <w:tcW w:w="16911" w:type="dxa"/>
          </w:tcPr>
          <w:p w14:paraId="14178BDF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Click </w:t>
            </w:r>
            <w:r w:rsidRPr="00DE011A">
              <w:rPr>
                <w:rFonts w:ascii="Verdana" w:hAnsi="Verdana"/>
                <w:b/>
                <w:bCs/>
              </w:rPr>
              <w:t xml:space="preserve">Submit </w:t>
            </w:r>
            <w:r w:rsidRPr="00DE011A">
              <w:rPr>
                <w:rFonts w:ascii="Verdana" w:hAnsi="Verdana"/>
              </w:rPr>
              <w:t>to submit the request for approval.</w:t>
            </w:r>
          </w:p>
          <w:p w14:paraId="665D9D1C" w14:textId="77777777" w:rsidR="00301107" w:rsidRPr="00DE011A" w:rsidRDefault="00301107" w:rsidP="00301107">
            <w:pPr>
              <w:rPr>
                <w:rFonts w:ascii="Verdana" w:hAnsi="Verdana"/>
              </w:rPr>
            </w:pPr>
          </w:p>
          <w:p w14:paraId="306136BB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 xml:space="preserve">Result:  </w:t>
            </w:r>
            <w:r w:rsidRPr="00DE011A">
              <w:rPr>
                <w:rFonts w:ascii="Verdana" w:hAnsi="Verdana"/>
              </w:rPr>
              <w:t xml:space="preserve">After selecting Submit, the </w:t>
            </w:r>
            <w:r w:rsidRPr="00DE011A">
              <w:rPr>
                <w:rFonts w:ascii="Verdana" w:hAnsi="Verdana"/>
                <w:b/>
                <w:bCs/>
              </w:rPr>
              <w:t xml:space="preserve">Request New Application Access Acknowledgement </w:t>
            </w:r>
            <w:r w:rsidRPr="00DE011A">
              <w:rPr>
                <w:rFonts w:ascii="Verdana" w:hAnsi="Verdana"/>
              </w:rPr>
              <w:t>page is displayed</w:t>
            </w:r>
          </w:p>
          <w:p w14:paraId="1C7D6B91" w14:textId="77777777" w:rsidR="00301107" w:rsidRPr="00DE011A" w:rsidRDefault="00301107" w:rsidP="00301107">
            <w:pPr>
              <w:ind w:left="720"/>
              <w:rPr>
                <w:rFonts w:ascii="Verdana" w:hAnsi="Verdana"/>
              </w:rPr>
            </w:pPr>
          </w:p>
          <w:p w14:paraId="12946608" w14:textId="77777777" w:rsidR="00301107" w:rsidRPr="00DE011A" w:rsidRDefault="00301107" w:rsidP="0030110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</w:rPr>
              <w:t>Note:</w:t>
            </w:r>
            <w:r w:rsidRPr="00DE011A">
              <w:rPr>
                <w:rFonts w:ascii="Verdana" w:hAnsi="Verdana"/>
              </w:rPr>
              <w:t xml:space="preserve"> </w:t>
            </w:r>
          </w:p>
          <w:p w14:paraId="621AF7E7" w14:textId="77777777" w:rsidR="00301107" w:rsidRPr="00DE011A" w:rsidRDefault="00301107" w:rsidP="00301107">
            <w:pPr>
              <w:numPr>
                <w:ilvl w:val="0"/>
                <w:numId w:val="14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The acknowledgement page displays the tracking number for the request and informs you that you will receive an email when the request has been processed. </w:t>
            </w:r>
          </w:p>
          <w:p w14:paraId="3FA53F32" w14:textId="77777777" w:rsidR="00301107" w:rsidRPr="00DE011A" w:rsidRDefault="00301107" w:rsidP="00301107">
            <w:pPr>
              <w:numPr>
                <w:ilvl w:val="0"/>
                <w:numId w:val="14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A series of two emails will be sent:</w:t>
            </w:r>
          </w:p>
          <w:p w14:paraId="417638AE" w14:textId="77777777" w:rsidR="00301107" w:rsidRPr="00DE011A" w:rsidRDefault="00301107" w:rsidP="00301107">
            <w:pPr>
              <w:numPr>
                <w:ilvl w:val="1"/>
                <w:numId w:val="14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First email is a confirmation for each Contract Number entered during request.</w:t>
            </w:r>
          </w:p>
          <w:p w14:paraId="6F694B0B" w14:textId="77777777" w:rsidR="00301107" w:rsidRDefault="00301107" w:rsidP="00301107">
            <w:pPr>
              <w:numPr>
                <w:ilvl w:val="1"/>
                <w:numId w:val="14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The second email is confirmation of request being approved or rejected.</w:t>
            </w:r>
          </w:p>
          <w:p w14:paraId="3570CB0D" w14:textId="77777777" w:rsidR="00DE011A" w:rsidRPr="00DE011A" w:rsidRDefault="00DE011A" w:rsidP="00DE011A">
            <w:pPr>
              <w:ind w:left="1440"/>
              <w:rPr>
                <w:rFonts w:ascii="Verdana" w:hAnsi="Verdana"/>
              </w:rPr>
            </w:pPr>
          </w:p>
        </w:tc>
      </w:tr>
    </w:tbl>
    <w:p w14:paraId="4EC38CD1" w14:textId="77777777" w:rsidR="00CF085B" w:rsidRPr="0042519E" w:rsidRDefault="00CF085B" w:rsidP="00CF085B">
      <w:pPr>
        <w:rPr>
          <w:rFonts w:ascii="Verdana" w:hAnsi="Verdana"/>
        </w:rPr>
      </w:pPr>
    </w:p>
    <w:p w14:paraId="3EFE0A9D" w14:textId="77777777" w:rsidR="00147C53" w:rsidRPr="00952679" w:rsidRDefault="00000000" w:rsidP="00147C53">
      <w:pPr>
        <w:jc w:val="right"/>
        <w:rPr>
          <w:rFonts w:ascii="Verdana" w:hAnsi="Verdana"/>
        </w:rPr>
      </w:pPr>
      <w:hyperlink w:anchor="_top" w:history="1">
        <w:r w:rsidR="00147C53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76"/>
      </w:tblGrid>
      <w:tr w:rsidR="00147C53" w:rsidRPr="00952679" w14:paraId="54B4119C" w14:textId="77777777" w:rsidTr="00667597">
        <w:tc>
          <w:tcPr>
            <w:tcW w:w="5000" w:type="pct"/>
            <w:shd w:val="clear" w:color="auto" w:fill="C0C0C0"/>
          </w:tcPr>
          <w:p w14:paraId="32E9F6F6" w14:textId="77777777" w:rsidR="00147C53" w:rsidRPr="00952679" w:rsidRDefault="00147C53" w:rsidP="00B7612B">
            <w:pPr>
              <w:pStyle w:val="Heading2"/>
              <w:rPr>
                <w:rFonts w:ascii="Verdana" w:hAnsi="Verdana"/>
                <w:i w:val="0"/>
              </w:rPr>
            </w:pPr>
            <w:bookmarkStart w:id="48" w:name="_Toc152745116"/>
            <w:r w:rsidRPr="00952679">
              <w:rPr>
                <w:rFonts w:ascii="Verdana" w:hAnsi="Verdana"/>
                <w:i w:val="0"/>
              </w:rPr>
              <w:t xml:space="preserve">How to </w:t>
            </w:r>
            <w:r>
              <w:rPr>
                <w:rFonts w:ascii="Verdana" w:hAnsi="Verdana"/>
                <w:i w:val="0"/>
              </w:rPr>
              <w:t>Add</w:t>
            </w:r>
            <w:r w:rsidRPr="00952679">
              <w:rPr>
                <w:rFonts w:ascii="Verdana" w:hAnsi="Verdana"/>
                <w:i w:val="0"/>
              </w:rPr>
              <w:t xml:space="preserve"> Access to an Application and a Role</w:t>
            </w:r>
            <w:r w:rsidR="007171C4">
              <w:rPr>
                <w:rFonts w:ascii="Verdana" w:hAnsi="Verdana"/>
                <w:i w:val="0"/>
              </w:rPr>
              <w:t xml:space="preserve"> for Another Line of </w:t>
            </w:r>
            <w:r w:rsidR="00804F18">
              <w:rPr>
                <w:rFonts w:ascii="Verdana" w:hAnsi="Verdana"/>
                <w:i w:val="0"/>
              </w:rPr>
              <w:t>Business</w:t>
            </w:r>
            <w:bookmarkEnd w:id="48"/>
          </w:p>
        </w:tc>
      </w:tr>
    </w:tbl>
    <w:p w14:paraId="1B146A23" w14:textId="77777777" w:rsidR="002C1B61" w:rsidRPr="0042519E" w:rsidRDefault="002C1B61" w:rsidP="00CF085B">
      <w:pPr>
        <w:rPr>
          <w:rFonts w:ascii="Verdana" w:hAnsi="Verdana"/>
        </w:rPr>
      </w:pPr>
    </w:p>
    <w:p w14:paraId="793879BB" w14:textId="77777777" w:rsidR="007171C4" w:rsidRPr="00952679" w:rsidRDefault="007171C4" w:rsidP="007171C4">
      <w:pPr>
        <w:rPr>
          <w:rFonts w:ascii="Verdana" w:hAnsi="Verdana"/>
        </w:rPr>
      </w:pPr>
      <w:r w:rsidRPr="00952679">
        <w:rPr>
          <w:rFonts w:ascii="Verdana" w:hAnsi="Verdana"/>
        </w:rPr>
        <w:t>Follow the steps below</w:t>
      </w:r>
      <w:r w:rsidRPr="00952679">
        <w:rPr>
          <w:rFonts w:ascii="Verdana" w:hAnsi="Verdana" w:cs="Symbol"/>
          <w:bCs/>
          <w:iCs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4"/>
        <w:gridCol w:w="12342"/>
      </w:tblGrid>
      <w:tr w:rsidR="00CC3E80" w:rsidRPr="00DE011A" w14:paraId="537FF790" w14:textId="77777777" w:rsidTr="00BA6DFC">
        <w:tc>
          <w:tcPr>
            <w:tcW w:w="855" w:type="dxa"/>
            <w:shd w:val="pct10" w:color="auto" w:fill="auto"/>
          </w:tcPr>
          <w:p w14:paraId="06A303E8" w14:textId="77777777" w:rsidR="00CC3E80" w:rsidRPr="00DE011A" w:rsidRDefault="00CC3E80" w:rsidP="00B7612B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Step</w:t>
            </w:r>
          </w:p>
        </w:tc>
        <w:tc>
          <w:tcPr>
            <w:tcW w:w="17174" w:type="dxa"/>
            <w:shd w:val="pct10" w:color="auto" w:fill="auto"/>
          </w:tcPr>
          <w:p w14:paraId="36D99042" w14:textId="77777777" w:rsidR="00CC3E80" w:rsidRPr="00DE011A" w:rsidRDefault="00CC3E80" w:rsidP="00B7612B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Action</w:t>
            </w:r>
          </w:p>
        </w:tc>
      </w:tr>
      <w:tr w:rsidR="007171C4" w:rsidRPr="00DE011A" w14:paraId="5B74D0BC" w14:textId="77777777" w:rsidTr="00BA6DFC">
        <w:tc>
          <w:tcPr>
            <w:tcW w:w="855" w:type="dxa"/>
          </w:tcPr>
          <w:p w14:paraId="6F492301" w14:textId="77777777" w:rsidR="007171C4" w:rsidRPr="00DE011A" w:rsidRDefault="007171C4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</w:p>
        </w:tc>
        <w:tc>
          <w:tcPr>
            <w:tcW w:w="17174" w:type="dxa"/>
          </w:tcPr>
          <w:p w14:paraId="63D0D971" w14:textId="7EACD59B" w:rsidR="007171C4" w:rsidRPr="00DE011A" w:rsidRDefault="007171C4" w:rsidP="00667597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Log into </w:t>
            </w:r>
            <w:r w:rsidR="00790DC0" w:rsidRPr="00C6056E">
              <w:rPr>
                <w:rFonts w:ascii="Verdana" w:hAnsi="Verdana"/>
                <w:b/>
                <w:bCs/>
              </w:rPr>
              <w:t xml:space="preserve">CMS </w:t>
            </w:r>
            <w:r w:rsidRPr="00790DC0">
              <w:rPr>
                <w:rFonts w:ascii="Verdana" w:hAnsi="Verdana"/>
                <w:b/>
                <w:bCs/>
              </w:rPr>
              <w:t>MARx</w:t>
            </w:r>
            <w:r w:rsidR="00790DC0" w:rsidRPr="00C6056E">
              <w:rPr>
                <w:rFonts w:ascii="Verdana" w:hAnsi="Verdana"/>
                <w:b/>
                <w:bCs/>
              </w:rPr>
              <w:t xml:space="preserve"> Portal</w:t>
            </w:r>
            <w:r w:rsidR="00790DC0">
              <w:rPr>
                <w:rFonts w:ascii="Verdana" w:hAnsi="Verdana"/>
              </w:rPr>
              <w:t>.</w:t>
            </w:r>
            <w:r w:rsidRPr="00DE011A">
              <w:rPr>
                <w:rFonts w:ascii="Verdana" w:hAnsi="Verdana"/>
              </w:rPr>
              <w:t xml:space="preserve"> Refer to </w:t>
            </w:r>
            <w:hyperlink w:anchor="_Logging_into_MARx_2" w:history="1">
              <w:r w:rsidR="00565F4E">
                <w:rPr>
                  <w:rStyle w:val="Hyperlink"/>
                  <w:rFonts w:ascii="Verdana" w:hAnsi="Verdana"/>
                </w:rPr>
                <w:t>Logging into CMS MARx Portal</w:t>
              </w:r>
            </w:hyperlink>
            <w:r w:rsidRPr="00DE011A">
              <w:rPr>
                <w:rFonts w:ascii="Verdana" w:hAnsi="Verdana"/>
              </w:rPr>
              <w:t>.</w:t>
            </w:r>
          </w:p>
          <w:p w14:paraId="5E32BC76" w14:textId="77777777" w:rsidR="007171C4" w:rsidRPr="00DE011A" w:rsidRDefault="007171C4" w:rsidP="007171C4">
            <w:pPr>
              <w:rPr>
                <w:rFonts w:ascii="Verdana" w:hAnsi="Verdana"/>
              </w:rPr>
            </w:pPr>
          </w:p>
        </w:tc>
      </w:tr>
      <w:tr w:rsidR="007171C4" w:rsidRPr="00DE011A" w14:paraId="49CC15BC" w14:textId="77777777" w:rsidTr="00BA6DFC">
        <w:tc>
          <w:tcPr>
            <w:tcW w:w="855" w:type="dxa"/>
          </w:tcPr>
          <w:p w14:paraId="2B789C48" w14:textId="77777777" w:rsidR="007171C4" w:rsidRPr="00DE011A" w:rsidDel="00E3567B" w:rsidRDefault="007171C4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2</w:t>
            </w:r>
          </w:p>
        </w:tc>
        <w:tc>
          <w:tcPr>
            <w:tcW w:w="17174" w:type="dxa"/>
          </w:tcPr>
          <w:p w14:paraId="4D1043C8" w14:textId="478BA33A" w:rsidR="007171C4" w:rsidRPr="00DE011A" w:rsidRDefault="007171C4" w:rsidP="007171C4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Click the drop</w:t>
            </w:r>
            <w:r w:rsidR="00957382">
              <w:rPr>
                <w:rFonts w:ascii="Verdana" w:hAnsi="Verdana"/>
              </w:rPr>
              <w:t>-</w:t>
            </w:r>
            <w:r w:rsidRPr="00DE011A">
              <w:rPr>
                <w:rFonts w:ascii="Verdana" w:hAnsi="Verdana"/>
              </w:rPr>
              <w:t xml:space="preserve">down menu next to your name in the upper righthand corner. </w:t>
            </w:r>
          </w:p>
          <w:p w14:paraId="04053065" w14:textId="77777777" w:rsidR="007171C4" w:rsidRPr="00DE011A" w:rsidRDefault="007171C4" w:rsidP="007171C4">
            <w:pPr>
              <w:rPr>
                <w:rFonts w:ascii="Verdana" w:hAnsi="Verdana"/>
              </w:rPr>
            </w:pPr>
          </w:p>
          <w:p w14:paraId="561E32E9" w14:textId="3BCD6DA4" w:rsidR="007171C4" w:rsidRPr="00DE011A" w:rsidRDefault="006E0ED8" w:rsidP="007171C4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7067B26B">
                <v:shape id="_x0000_i1051" type="#_x0000_t75" style="width:404.4pt;height:142.8pt;visibility:visible">
                  <v:imagedata r:id="rId43" o:title=""/>
                </v:shape>
              </w:pict>
            </w:r>
          </w:p>
          <w:p w14:paraId="5F93F287" w14:textId="77777777" w:rsidR="007171C4" w:rsidRPr="00DE011A" w:rsidDel="00E3567B" w:rsidRDefault="007171C4" w:rsidP="007171C4">
            <w:pPr>
              <w:rPr>
                <w:rFonts w:ascii="Verdana" w:hAnsi="Verdana"/>
              </w:rPr>
            </w:pPr>
          </w:p>
        </w:tc>
      </w:tr>
      <w:tr w:rsidR="007171C4" w:rsidRPr="00DE011A" w14:paraId="46F97B6D" w14:textId="77777777" w:rsidTr="00BA6DFC">
        <w:tc>
          <w:tcPr>
            <w:tcW w:w="855" w:type="dxa"/>
          </w:tcPr>
          <w:p w14:paraId="356AAE54" w14:textId="77777777" w:rsidR="007171C4" w:rsidRPr="00DE011A" w:rsidDel="00E3567B" w:rsidRDefault="007171C4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3</w:t>
            </w:r>
          </w:p>
        </w:tc>
        <w:tc>
          <w:tcPr>
            <w:tcW w:w="17174" w:type="dxa"/>
          </w:tcPr>
          <w:p w14:paraId="58AEAEF8" w14:textId="77777777" w:rsidR="007171C4" w:rsidRPr="00DE011A" w:rsidRDefault="007171C4" w:rsidP="007171C4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Pr="00DE011A">
              <w:rPr>
                <w:rFonts w:ascii="Verdana" w:hAnsi="Verdana"/>
                <w:b/>
                <w:bCs/>
              </w:rPr>
              <w:t>My Access</w:t>
            </w:r>
            <w:r w:rsidRPr="00DE011A">
              <w:rPr>
                <w:rFonts w:ascii="Verdana" w:hAnsi="Verdana"/>
              </w:rPr>
              <w:t>.</w:t>
            </w:r>
          </w:p>
          <w:p w14:paraId="407B53DC" w14:textId="77777777" w:rsidR="007171C4" w:rsidRPr="00DE011A" w:rsidRDefault="007171C4" w:rsidP="007171C4">
            <w:pPr>
              <w:jc w:val="center"/>
              <w:rPr>
                <w:rFonts w:ascii="Verdana" w:hAnsi="Verdana"/>
                <w:noProof/>
              </w:rPr>
            </w:pPr>
          </w:p>
          <w:p w14:paraId="564CEAC0" w14:textId="77777777" w:rsidR="00BD5825" w:rsidRPr="00DE011A" w:rsidRDefault="006E0ED8" w:rsidP="007171C4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5534AB34">
                <v:shape id="_x0000_i1052" type="#_x0000_t75" style="width:384pt;height:153pt;visibility:visible">
                  <v:imagedata r:id="rId44" o:title=""/>
                </v:shape>
              </w:pict>
            </w:r>
          </w:p>
          <w:p w14:paraId="5FD69AB2" w14:textId="77777777" w:rsidR="007171C4" w:rsidRPr="00DE011A" w:rsidDel="00E3567B" w:rsidRDefault="007171C4" w:rsidP="007171C4">
            <w:pPr>
              <w:jc w:val="center"/>
              <w:rPr>
                <w:rFonts w:ascii="Verdana" w:hAnsi="Verdana"/>
              </w:rPr>
            </w:pPr>
          </w:p>
        </w:tc>
      </w:tr>
      <w:tr w:rsidR="007171C4" w:rsidRPr="00DE011A" w14:paraId="61902CA0" w14:textId="77777777" w:rsidTr="00BA6DFC">
        <w:tc>
          <w:tcPr>
            <w:tcW w:w="855" w:type="dxa"/>
          </w:tcPr>
          <w:p w14:paraId="6C00D97D" w14:textId="77777777" w:rsidR="007171C4" w:rsidRPr="00DE011A" w:rsidRDefault="007171C4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4</w:t>
            </w:r>
          </w:p>
        </w:tc>
        <w:tc>
          <w:tcPr>
            <w:tcW w:w="17174" w:type="dxa"/>
          </w:tcPr>
          <w:p w14:paraId="77A488E4" w14:textId="5301D517" w:rsidR="00BD5825" w:rsidRPr="00DE011A" w:rsidRDefault="00BD5825" w:rsidP="00BD5825">
            <w:pPr>
              <w:rPr>
                <w:rFonts w:ascii="Verdana" w:eastAsia="Times New Roman" w:hAnsi="Verdana"/>
              </w:rPr>
            </w:pPr>
            <w:r w:rsidRPr="00DE011A">
              <w:rPr>
                <w:rFonts w:ascii="Verdana" w:eastAsia="Times New Roman" w:hAnsi="Verdana"/>
              </w:rPr>
              <w:t>Click</w:t>
            </w:r>
            <w:r w:rsidR="00957382">
              <w:rPr>
                <w:rFonts w:ascii="Verdana" w:eastAsia="Times New Roman" w:hAnsi="Verdana"/>
              </w:rPr>
              <w:t xml:space="preserve"> the</w:t>
            </w:r>
            <w:r w:rsidRPr="00DE011A">
              <w:rPr>
                <w:rFonts w:ascii="Verdana" w:eastAsia="Times New Roman" w:hAnsi="Verdana"/>
              </w:rPr>
              <w:t xml:space="preserve"> </w:t>
            </w:r>
            <w:r w:rsidRPr="00DE011A">
              <w:rPr>
                <w:rFonts w:ascii="Verdana" w:eastAsia="Times New Roman" w:hAnsi="Verdana"/>
                <w:b/>
                <w:bCs/>
              </w:rPr>
              <w:t xml:space="preserve">Select Action </w:t>
            </w:r>
            <w:r w:rsidRPr="00DE011A">
              <w:rPr>
                <w:rFonts w:ascii="Verdana" w:eastAsia="Times New Roman" w:hAnsi="Verdana"/>
              </w:rPr>
              <w:t xml:space="preserve">dropdown and </w:t>
            </w:r>
            <w:r w:rsidR="00957382">
              <w:rPr>
                <w:rFonts w:ascii="Verdana" w:eastAsia="Times New Roman" w:hAnsi="Verdana"/>
              </w:rPr>
              <w:t>select</w:t>
            </w:r>
            <w:r w:rsidRPr="00DE011A">
              <w:rPr>
                <w:rFonts w:ascii="Verdana" w:eastAsia="Times New Roman" w:hAnsi="Verdana"/>
              </w:rPr>
              <w:t xml:space="preserve"> </w:t>
            </w:r>
            <w:r w:rsidRPr="00DE011A">
              <w:rPr>
                <w:rFonts w:ascii="Verdana" w:eastAsia="Times New Roman" w:hAnsi="Verdana"/>
                <w:b/>
                <w:bCs/>
              </w:rPr>
              <w:t>View/Modify Role Details</w:t>
            </w:r>
            <w:r w:rsidRPr="00DE011A">
              <w:rPr>
                <w:rFonts w:ascii="Verdana" w:eastAsia="Times New Roman" w:hAnsi="Verdana"/>
              </w:rPr>
              <w:t>.</w:t>
            </w:r>
          </w:p>
          <w:p w14:paraId="7E249606" w14:textId="77777777" w:rsidR="007171C4" w:rsidRPr="00DE011A" w:rsidRDefault="007171C4" w:rsidP="007171C4">
            <w:pPr>
              <w:rPr>
                <w:rFonts w:ascii="Verdana" w:hAnsi="Verdana"/>
              </w:rPr>
            </w:pPr>
          </w:p>
          <w:p w14:paraId="5C9C667B" w14:textId="1B898252" w:rsidR="007171C4" w:rsidRPr="00DE011A" w:rsidRDefault="00BD5825" w:rsidP="007171C4">
            <w:pPr>
              <w:jc w:val="center"/>
              <w:rPr>
                <w:rFonts w:ascii="Verdana" w:hAnsi="Verdana"/>
                <w:noProof/>
              </w:rPr>
            </w:pPr>
            <w:r w:rsidRPr="00DE011A">
              <w:rPr>
                <w:rFonts w:ascii="Verdana" w:hAnsi="Verdana"/>
                <w:noProof/>
              </w:rPr>
              <w:t xml:space="preserve"> </w:t>
            </w:r>
            <w:r w:rsidR="006E0ED8">
              <w:rPr>
                <w:noProof/>
              </w:rPr>
              <w:pict w14:anchorId="6098DF4D">
                <v:shape id="_x0000_i1053" type="#_x0000_t75" style="width:499.2pt;height:3in;visibility:visible">
                  <v:imagedata r:id="rId45" o:title=""/>
                </v:shape>
              </w:pict>
            </w:r>
          </w:p>
          <w:p w14:paraId="771451B9" w14:textId="77777777" w:rsidR="007171C4" w:rsidRPr="00DE011A" w:rsidRDefault="007171C4" w:rsidP="007171C4">
            <w:pPr>
              <w:jc w:val="center"/>
              <w:rPr>
                <w:rFonts w:ascii="Verdana" w:hAnsi="Verdana"/>
              </w:rPr>
            </w:pPr>
          </w:p>
        </w:tc>
      </w:tr>
      <w:tr w:rsidR="007171C4" w:rsidRPr="00DE011A" w14:paraId="359DFAAF" w14:textId="77777777" w:rsidTr="00BA6DFC">
        <w:tc>
          <w:tcPr>
            <w:tcW w:w="855" w:type="dxa"/>
          </w:tcPr>
          <w:p w14:paraId="730CF13B" w14:textId="77777777" w:rsidR="007171C4" w:rsidRPr="00DE011A" w:rsidRDefault="007171C4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5</w:t>
            </w:r>
          </w:p>
        </w:tc>
        <w:tc>
          <w:tcPr>
            <w:tcW w:w="17174" w:type="dxa"/>
          </w:tcPr>
          <w:p w14:paraId="528F4EFB" w14:textId="0858B836" w:rsidR="007171C4" w:rsidRDefault="00957382" w:rsidP="007171C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Click</w:t>
            </w:r>
            <w:r w:rsidRPr="00DE011A">
              <w:rPr>
                <w:rFonts w:ascii="Verdana" w:hAnsi="Verdana"/>
              </w:rPr>
              <w:t xml:space="preserve"> </w:t>
            </w:r>
            <w:r w:rsidR="00BD5825" w:rsidRPr="00DE011A">
              <w:rPr>
                <w:rFonts w:ascii="Verdana" w:hAnsi="Verdana"/>
                <w:b/>
                <w:bCs/>
              </w:rPr>
              <w:t>Modify</w:t>
            </w:r>
            <w:r w:rsidR="007171C4" w:rsidRPr="00DE011A">
              <w:rPr>
                <w:rFonts w:ascii="Verdana" w:hAnsi="Verdana"/>
              </w:rPr>
              <w:t>.</w:t>
            </w:r>
          </w:p>
          <w:p w14:paraId="5ED5D869" w14:textId="77777777" w:rsidR="00957382" w:rsidRPr="00DE011A" w:rsidRDefault="00957382" w:rsidP="007171C4">
            <w:pPr>
              <w:rPr>
                <w:rFonts w:ascii="Verdana" w:hAnsi="Verdana"/>
              </w:rPr>
            </w:pPr>
          </w:p>
          <w:p w14:paraId="4CDC1D32" w14:textId="76EC0570" w:rsidR="007171C4" w:rsidRPr="00DE011A" w:rsidRDefault="006E0ED8" w:rsidP="00BA6DFC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pict w14:anchorId="63BB7F03">
                <v:shape id="_x0000_i1054" type="#_x0000_t75" style="width:495.6pt;height:245.4pt;visibility:visible">
                  <v:imagedata r:id="rId46" o:title=""/>
                </v:shape>
              </w:pict>
            </w:r>
          </w:p>
          <w:p w14:paraId="71C88B89" w14:textId="77777777" w:rsidR="007171C4" w:rsidRPr="00DE011A" w:rsidRDefault="007171C4" w:rsidP="00957382">
            <w:pPr>
              <w:rPr>
                <w:rFonts w:ascii="Verdana" w:hAnsi="Verdana"/>
              </w:rPr>
            </w:pPr>
          </w:p>
        </w:tc>
      </w:tr>
      <w:tr w:rsidR="007171C4" w:rsidRPr="00DE011A" w14:paraId="2DB31EFE" w14:textId="77777777" w:rsidTr="00BA6DFC">
        <w:tc>
          <w:tcPr>
            <w:tcW w:w="855" w:type="dxa"/>
          </w:tcPr>
          <w:p w14:paraId="08A6E56B" w14:textId="77777777" w:rsidR="007171C4" w:rsidRPr="00DE011A" w:rsidRDefault="00BD5825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6</w:t>
            </w:r>
          </w:p>
        </w:tc>
        <w:tc>
          <w:tcPr>
            <w:tcW w:w="17174" w:type="dxa"/>
          </w:tcPr>
          <w:p w14:paraId="05BBE52F" w14:textId="77777777" w:rsidR="007171C4" w:rsidRPr="00DE011A" w:rsidRDefault="007171C4" w:rsidP="007171C4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Enter the following information:</w:t>
            </w:r>
          </w:p>
          <w:p w14:paraId="1453EF1A" w14:textId="77777777" w:rsidR="007171C4" w:rsidRPr="00DE011A" w:rsidRDefault="007171C4" w:rsidP="00B7612B">
            <w:pPr>
              <w:numPr>
                <w:ilvl w:val="0"/>
                <w:numId w:val="6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Plan Contact Number - Scroll to the end of the list add a comma (,), space and type Plan Contract Number. (</w:t>
            </w:r>
            <w:bookmarkStart w:id="49" w:name="OLE_LINK25"/>
            <w:r w:rsidRPr="00DE011A">
              <w:rPr>
                <w:rFonts w:ascii="Verdana" w:hAnsi="Verdana"/>
                <w:b/>
                <w:bCs/>
              </w:rPr>
              <w:t xml:space="preserve">Example:  </w:t>
            </w:r>
            <w:bookmarkStart w:id="50" w:name="OLE_LINK24"/>
            <w:r w:rsidRPr="00DE011A">
              <w:rPr>
                <w:rFonts w:ascii="Verdana" w:hAnsi="Verdana"/>
              </w:rPr>
              <w:t>S5601</w:t>
            </w:r>
            <w:r w:rsidR="00BD5825" w:rsidRPr="00DE011A">
              <w:rPr>
                <w:rFonts w:ascii="Verdana" w:hAnsi="Verdana"/>
              </w:rPr>
              <w:t>, S</w:t>
            </w:r>
            <w:r w:rsidR="002C0E53" w:rsidRPr="00DE011A">
              <w:rPr>
                <w:rFonts w:ascii="Verdana" w:hAnsi="Verdana"/>
              </w:rPr>
              <w:t>2893</w:t>
            </w:r>
            <w:bookmarkEnd w:id="49"/>
            <w:bookmarkEnd w:id="50"/>
            <w:r w:rsidRPr="00DE011A">
              <w:rPr>
                <w:rFonts w:ascii="Verdana" w:hAnsi="Verdana"/>
              </w:rPr>
              <w:t>)</w:t>
            </w:r>
          </w:p>
          <w:p w14:paraId="730886AB" w14:textId="77777777" w:rsidR="007171C4" w:rsidRPr="00DE011A" w:rsidRDefault="007171C4" w:rsidP="00B7612B">
            <w:pPr>
              <w:numPr>
                <w:ilvl w:val="0"/>
                <w:numId w:val="5"/>
              </w:num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>Reason for Request - Needed for role</w:t>
            </w:r>
          </w:p>
          <w:p w14:paraId="2923403D" w14:textId="77777777" w:rsidR="007171C4" w:rsidRPr="00DE011A" w:rsidRDefault="007171C4" w:rsidP="007171C4">
            <w:pPr>
              <w:jc w:val="center"/>
              <w:rPr>
                <w:rFonts w:ascii="Verdana" w:hAnsi="Verdana"/>
                <w:noProof/>
              </w:rPr>
            </w:pPr>
          </w:p>
          <w:p w14:paraId="48643036" w14:textId="77777777" w:rsidR="00BD5825" w:rsidRPr="00DE011A" w:rsidRDefault="006E0ED8" w:rsidP="007171C4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2B048177">
                <v:shape id="_x0000_i1055" type="#_x0000_t75" style="width:457.2pt;height:307.8pt;visibility:visible">
                  <v:imagedata r:id="rId47" o:title=""/>
                </v:shape>
              </w:pict>
            </w:r>
          </w:p>
          <w:p w14:paraId="469A6F78" w14:textId="77777777" w:rsidR="007171C4" w:rsidRPr="00DE011A" w:rsidRDefault="007171C4" w:rsidP="007171C4">
            <w:pPr>
              <w:rPr>
                <w:rFonts w:ascii="Verdana" w:hAnsi="Verdana"/>
              </w:rPr>
            </w:pPr>
          </w:p>
        </w:tc>
      </w:tr>
      <w:tr w:rsidR="007171C4" w:rsidRPr="00DE011A" w14:paraId="57B2BFB5" w14:textId="77777777" w:rsidTr="00BA6DFC">
        <w:tc>
          <w:tcPr>
            <w:tcW w:w="855" w:type="dxa"/>
          </w:tcPr>
          <w:p w14:paraId="4BB8CC4A" w14:textId="77777777" w:rsidR="007171C4" w:rsidRPr="00DE011A" w:rsidRDefault="00BD5825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7</w:t>
            </w:r>
          </w:p>
        </w:tc>
        <w:tc>
          <w:tcPr>
            <w:tcW w:w="17174" w:type="dxa"/>
          </w:tcPr>
          <w:p w14:paraId="0B8220CE" w14:textId="77777777" w:rsidR="007171C4" w:rsidRPr="00DE011A" w:rsidRDefault="007171C4" w:rsidP="007171C4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Pr="00DE011A">
              <w:rPr>
                <w:rFonts w:ascii="Verdana" w:hAnsi="Verdana"/>
                <w:b/>
                <w:bCs/>
              </w:rPr>
              <w:t>Submit</w:t>
            </w:r>
            <w:r w:rsidRPr="00DE011A">
              <w:rPr>
                <w:rFonts w:ascii="Verdana" w:hAnsi="Verdana"/>
              </w:rPr>
              <w:t>.</w:t>
            </w:r>
          </w:p>
          <w:p w14:paraId="1A314439" w14:textId="77777777" w:rsidR="007171C4" w:rsidRPr="00DE011A" w:rsidRDefault="007171C4" w:rsidP="007171C4">
            <w:pPr>
              <w:rPr>
                <w:rFonts w:ascii="Verdana" w:hAnsi="Verdana"/>
              </w:rPr>
            </w:pPr>
          </w:p>
          <w:p w14:paraId="6F12F9D3" w14:textId="77777777" w:rsidR="007171C4" w:rsidRPr="00DE011A" w:rsidRDefault="006E0ED8" w:rsidP="007171C4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pict w14:anchorId="66E770DE">
                <v:shape id="_x0000_i1056" type="#_x0000_t75" style="width:482.4pt;height:214.2pt;visibility:visible">
                  <v:imagedata r:id="rId48" o:title=""/>
                </v:shape>
              </w:pict>
            </w:r>
          </w:p>
          <w:p w14:paraId="4606F98E" w14:textId="77777777" w:rsidR="007171C4" w:rsidRPr="00DE011A" w:rsidRDefault="007171C4" w:rsidP="007171C4">
            <w:pPr>
              <w:jc w:val="center"/>
              <w:rPr>
                <w:rFonts w:ascii="Verdana" w:hAnsi="Verdana"/>
              </w:rPr>
            </w:pPr>
          </w:p>
          <w:p w14:paraId="14A097A0" w14:textId="77777777" w:rsidR="007171C4" w:rsidRDefault="007171C4" w:rsidP="007171C4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  <w:b/>
                <w:bCs/>
              </w:rPr>
              <w:t xml:space="preserve">Result:  </w:t>
            </w:r>
            <w:r w:rsidRPr="00DE011A">
              <w:rPr>
                <w:rFonts w:ascii="Verdana" w:hAnsi="Verdana"/>
              </w:rPr>
              <w:t>System will provide a confirmation that your request has been submitted.</w:t>
            </w:r>
          </w:p>
          <w:p w14:paraId="6FE5A333" w14:textId="77777777" w:rsidR="00DE011A" w:rsidRPr="00DE011A" w:rsidRDefault="00DE011A" w:rsidP="007171C4">
            <w:pPr>
              <w:rPr>
                <w:rFonts w:ascii="Verdana" w:hAnsi="Verdana"/>
              </w:rPr>
            </w:pPr>
          </w:p>
        </w:tc>
      </w:tr>
      <w:tr w:rsidR="007171C4" w:rsidRPr="00DE011A" w14:paraId="330EF6A6" w14:textId="77777777" w:rsidTr="00BA6DFC">
        <w:tc>
          <w:tcPr>
            <w:tcW w:w="855" w:type="dxa"/>
          </w:tcPr>
          <w:p w14:paraId="7F71570B" w14:textId="77777777" w:rsidR="007171C4" w:rsidRPr="00DE011A" w:rsidRDefault="00D218BE" w:rsidP="007171C4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8</w:t>
            </w:r>
          </w:p>
        </w:tc>
        <w:tc>
          <w:tcPr>
            <w:tcW w:w="17174" w:type="dxa"/>
          </w:tcPr>
          <w:p w14:paraId="3A254E76" w14:textId="77777777" w:rsidR="007171C4" w:rsidRPr="00DE011A" w:rsidRDefault="007171C4" w:rsidP="007171C4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Pr="00DE011A">
              <w:rPr>
                <w:rFonts w:ascii="Verdana" w:hAnsi="Verdana"/>
                <w:b/>
                <w:bCs/>
              </w:rPr>
              <w:t>OK</w:t>
            </w:r>
            <w:r w:rsidRPr="00DE011A">
              <w:rPr>
                <w:rFonts w:ascii="Verdana" w:hAnsi="Verdana"/>
              </w:rPr>
              <w:t>.</w:t>
            </w:r>
          </w:p>
          <w:p w14:paraId="443FDC4F" w14:textId="77777777" w:rsidR="007171C4" w:rsidRPr="00DE011A" w:rsidRDefault="007171C4" w:rsidP="007171C4">
            <w:pPr>
              <w:rPr>
                <w:rFonts w:ascii="Verdana" w:hAnsi="Verdana"/>
              </w:rPr>
            </w:pPr>
          </w:p>
          <w:p w14:paraId="60F39B90" w14:textId="77777777" w:rsidR="007171C4" w:rsidRDefault="007171C4" w:rsidP="007171C4">
            <w:pPr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  <w:b/>
                <w:bCs/>
              </w:rPr>
              <w:t xml:space="preserve">Note:  </w:t>
            </w:r>
            <w:r w:rsidRPr="00DE011A">
              <w:rPr>
                <w:rFonts w:ascii="Verdana" w:hAnsi="Verdana"/>
              </w:rPr>
              <w:t>You will receive an email within 2-3 business days advising i</w:t>
            </w:r>
            <w:r w:rsidR="007F5777" w:rsidRPr="00DE011A">
              <w:rPr>
                <w:rFonts w:ascii="Verdana" w:hAnsi="Verdana"/>
              </w:rPr>
              <w:t>f the access r</w:t>
            </w:r>
            <w:r w:rsidRPr="00DE011A">
              <w:rPr>
                <w:rFonts w:ascii="Verdana" w:hAnsi="Verdana"/>
              </w:rPr>
              <w:t>equest has been approved or denied.</w:t>
            </w:r>
            <w:r w:rsidRPr="00DE011A">
              <w:rPr>
                <w:rFonts w:ascii="Verdana" w:hAnsi="Verdana"/>
                <w:b/>
                <w:bCs/>
              </w:rPr>
              <w:t xml:space="preserve"> </w:t>
            </w:r>
          </w:p>
          <w:p w14:paraId="7CA3CD7C" w14:textId="77777777" w:rsidR="00DE011A" w:rsidRPr="00DE011A" w:rsidRDefault="00DE011A" w:rsidP="007171C4">
            <w:pPr>
              <w:rPr>
                <w:rFonts w:ascii="Verdana" w:hAnsi="Verdana"/>
              </w:rPr>
            </w:pPr>
          </w:p>
        </w:tc>
      </w:tr>
    </w:tbl>
    <w:p w14:paraId="601907A8" w14:textId="77777777" w:rsidR="00CC3E80" w:rsidRDefault="00CC3E80" w:rsidP="00952679">
      <w:pPr>
        <w:jc w:val="right"/>
        <w:rPr>
          <w:rFonts w:ascii="Verdana" w:hAnsi="Verdana"/>
        </w:rPr>
      </w:pPr>
    </w:p>
    <w:p w14:paraId="3B47B191" w14:textId="77777777" w:rsidR="00952679" w:rsidRPr="00DE011A" w:rsidRDefault="00000000" w:rsidP="00952679">
      <w:pPr>
        <w:jc w:val="right"/>
        <w:rPr>
          <w:rFonts w:ascii="Verdana" w:hAnsi="Verdana"/>
        </w:rPr>
      </w:pPr>
      <w:hyperlink w:anchor="_top" w:history="1">
        <w:r w:rsidR="00952679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3176"/>
      </w:tblGrid>
      <w:tr w:rsidR="009E29A7" w:rsidRPr="00952679" w14:paraId="1E71AFB7" w14:textId="77777777" w:rsidTr="00667597">
        <w:tc>
          <w:tcPr>
            <w:tcW w:w="5000" w:type="pct"/>
            <w:shd w:val="clear" w:color="auto" w:fill="C0C0C0"/>
          </w:tcPr>
          <w:p w14:paraId="4873D2FB" w14:textId="77777777" w:rsidR="009E29A7" w:rsidRPr="00952679" w:rsidRDefault="00F6543D" w:rsidP="00952679">
            <w:pPr>
              <w:pStyle w:val="Heading2"/>
              <w:rPr>
                <w:rFonts w:ascii="Verdana" w:hAnsi="Verdana"/>
                <w:i w:val="0"/>
              </w:rPr>
            </w:pPr>
            <w:bookmarkStart w:id="51" w:name="_Toc152745117"/>
            <w:r w:rsidRPr="00952679">
              <w:rPr>
                <w:rFonts w:ascii="Verdana" w:hAnsi="Verdana"/>
                <w:i w:val="0"/>
              </w:rPr>
              <w:t>How to Register a Multi Factor Authentication (MFA) Using an Email Address</w:t>
            </w:r>
            <w:bookmarkEnd w:id="51"/>
          </w:p>
        </w:tc>
      </w:tr>
    </w:tbl>
    <w:p w14:paraId="0A6ED2BB" w14:textId="77777777" w:rsidR="00486D41" w:rsidRDefault="00486D41" w:rsidP="009E29A7">
      <w:pPr>
        <w:rPr>
          <w:rFonts w:ascii="Verdana" w:hAnsi="Verdana"/>
        </w:rPr>
      </w:pPr>
    </w:p>
    <w:p w14:paraId="5896FBD7" w14:textId="77777777" w:rsidR="00DE011A" w:rsidRPr="00952679" w:rsidRDefault="009E29A7" w:rsidP="009E29A7">
      <w:pPr>
        <w:rPr>
          <w:rFonts w:ascii="Verdana" w:hAnsi="Verdana"/>
        </w:rPr>
      </w:pPr>
      <w:r w:rsidRPr="00952679">
        <w:rPr>
          <w:rFonts w:ascii="Verdana" w:hAnsi="Verdana"/>
        </w:rPr>
        <w:t>It is a requirement to register a Multi Factor Authentication (MFA) device to retrieve the security code during the login process.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7"/>
        <w:gridCol w:w="12339"/>
      </w:tblGrid>
      <w:tr w:rsidR="00F6543D" w:rsidRPr="00DE011A" w14:paraId="7A39B02B" w14:textId="77777777" w:rsidTr="002F5FF6">
        <w:tc>
          <w:tcPr>
            <w:tcW w:w="855" w:type="dxa"/>
            <w:shd w:val="pct10" w:color="auto" w:fill="auto"/>
          </w:tcPr>
          <w:p w14:paraId="334851E1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Step</w:t>
            </w:r>
          </w:p>
        </w:tc>
        <w:tc>
          <w:tcPr>
            <w:tcW w:w="17174" w:type="dxa"/>
            <w:shd w:val="pct10" w:color="auto" w:fill="auto"/>
          </w:tcPr>
          <w:p w14:paraId="7879F85B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Action</w:t>
            </w:r>
          </w:p>
        </w:tc>
      </w:tr>
      <w:tr w:rsidR="00F6543D" w:rsidRPr="00DE011A" w14:paraId="12445CE2" w14:textId="77777777" w:rsidTr="002F5FF6">
        <w:tc>
          <w:tcPr>
            <w:tcW w:w="855" w:type="dxa"/>
          </w:tcPr>
          <w:p w14:paraId="12285E3B" w14:textId="77777777" w:rsidR="00F6543D" w:rsidRPr="00DE011A" w:rsidRDefault="00F6543D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1</w:t>
            </w:r>
          </w:p>
        </w:tc>
        <w:tc>
          <w:tcPr>
            <w:tcW w:w="17174" w:type="dxa"/>
          </w:tcPr>
          <w:p w14:paraId="31B3B39C" w14:textId="4E9FB5D3" w:rsidR="00F6543D" w:rsidRDefault="00502728" w:rsidP="00DB4102">
            <w:pPr>
              <w:pStyle w:val="ListParagraph"/>
              <w:autoSpaceDE w:val="0"/>
              <w:autoSpaceDN w:val="0"/>
              <w:adjustRightInd w:val="0"/>
              <w:ind w:left="0"/>
              <w:contextualSpacing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Log into </w:t>
            </w:r>
            <w:r w:rsidR="00790DC0" w:rsidRPr="00C6056E">
              <w:rPr>
                <w:rFonts w:ascii="Verdana" w:hAnsi="Verdana"/>
                <w:b/>
                <w:bCs/>
              </w:rPr>
              <w:t>CMS</w:t>
            </w:r>
            <w:r w:rsidR="00790DC0">
              <w:rPr>
                <w:rFonts w:ascii="Verdana" w:hAnsi="Verdana"/>
              </w:rPr>
              <w:t xml:space="preserve"> </w:t>
            </w:r>
            <w:r w:rsidRPr="00DE011A">
              <w:rPr>
                <w:rFonts w:ascii="Verdana" w:hAnsi="Verdana"/>
                <w:b/>
              </w:rPr>
              <w:t>MARx</w:t>
            </w:r>
            <w:r w:rsidR="00790DC0">
              <w:rPr>
                <w:rFonts w:ascii="Verdana" w:hAnsi="Verdana"/>
                <w:b/>
              </w:rPr>
              <w:t xml:space="preserve"> Portal</w:t>
            </w:r>
            <w:r w:rsidRPr="00DE011A">
              <w:rPr>
                <w:rFonts w:ascii="Verdana" w:hAnsi="Verdana"/>
              </w:rPr>
              <w:t xml:space="preserve">. Refer to </w:t>
            </w:r>
            <w:hyperlink w:anchor="_Logging_into_MARx_2" w:history="1">
              <w:r w:rsidR="00565F4E">
                <w:rPr>
                  <w:rStyle w:val="Hyperlink"/>
                  <w:rFonts w:ascii="Verdana" w:hAnsi="Verdana"/>
                </w:rPr>
                <w:t>Logging into CMS MARx Portal</w:t>
              </w:r>
            </w:hyperlink>
            <w:r w:rsidRPr="00DE011A">
              <w:rPr>
                <w:rFonts w:ascii="Verdana" w:hAnsi="Verdana"/>
              </w:rPr>
              <w:t>.</w:t>
            </w:r>
            <w:bookmarkStart w:id="52" w:name="P103_2899"/>
            <w:bookmarkEnd w:id="52"/>
          </w:p>
          <w:p w14:paraId="55FE27A9" w14:textId="77777777" w:rsidR="00DE011A" w:rsidRPr="00DE011A" w:rsidRDefault="00DE011A" w:rsidP="00DB4102">
            <w:pPr>
              <w:pStyle w:val="ListParagraph"/>
              <w:autoSpaceDE w:val="0"/>
              <w:autoSpaceDN w:val="0"/>
              <w:adjustRightInd w:val="0"/>
              <w:ind w:left="0"/>
              <w:contextualSpacing/>
              <w:rPr>
                <w:rFonts w:ascii="Verdana" w:hAnsi="Verdana"/>
              </w:rPr>
            </w:pPr>
          </w:p>
        </w:tc>
      </w:tr>
      <w:tr w:rsidR="00F6543D" w:rsidRPr="00DE011A" w14:paraId="7265CF8D" w14:textId="77777777" w:rsidTr="002F5FF6">
        <w:tc>
          <w:tcPr>
            <w:tcW w:w="855" w:type="dxa"/>
          </w:tcPr>
          <w:p w14:paraId="63ABFF73" w14:textId="77777777" w:rsidR="00F6543D" w:rsidRPr="00DE011A" w:rsidRDefault="00502728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2</w:t>
            </w:r>
          </w:p>
        </w:tc>
        <w:tc>
          <w:tcPr>
            <w:tcW w:w="17174" w:type="dxa"/>
          </w:tcPr>
          <w:p w14:paraId="5873C534" w14:textId="77777777" w:rsidR="00F6543D" w:rsidRPr="00DE011A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From the drop-down menu, select </w:t>
            </w:r>
            <w:r w:rsidR="007E2E3A" w:rsidRPr="00DE011A">
              <w:rPr>
                <w:rFonts w:ascii="Verdana" w:hAnsi="Verdana"/>
                <w:b/>
              </w:rPr>
              <w:t>My Profile</w:t>
            </w:r>
            <w:r w:rsidR="00952679" w:rsidRPr="00DE011A">
              <w:rPr>
                <w:rFonts w:ascii="Verdana" w:hAnsi="Verdana"/>
              </w:rPr>
              <w:t>.</w:t>
            </w:r>
          </w:p>
          <w:p w14:paraId="6C614157" w14:textId="77777777" w:rsidR="00F6543D" w:rsidRPr="00DE011A" w:rsidRDefault="00F6543D" w:rsidP="00DB4102">
            <w:pPr>
              <w:jc w:val="center"/>
              <w:rPr>
                <w:rFonts w:ascii="Verdana" w:hAnsi="Verdana"/>
                <w:noProof/>
              </w:rPr>
            </w:pPr>
          </w:p>
          <w:p w14:paraId="6A14A48F" w14:textId="77777777" w:rsidR="00502728" w:rsidRPr="00DE011A" w:rsidRDefault="006E0ED8" w:rsidP="00DB4102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pict w14:anchorId="57E1EF28">
                <v:shape id="_x0000_i1057" type="#_x0000_t75" style="width:6in;height:155.4pt;visibility:visible">
                  <v:imagedata r:id="rId49" o:title=""/>
                </v:shape>
              </w:pict>
            </w:r>
          </w:p>
          <w:p w14:paraId="34F9E8D4" w14:textId="77777777" w:rsidR="00F6543D" w:rsidRPr="00DE011A" w:rsidRDefault="00F6543D" w:rsidP="00DB4102">
            <w:pPr>
              <w:jc w:val="center"/>
              <w:rPr>
                <w:rFonts w:ascii="Verdana" w:hAnsi="Verdana"/>
              </w:rPr>
            </w:pPr>
          </w:p>
        </w:tc>
      </w:tr>
      <w:tr w:rsidR="00F6543D" w:rsidRPr="00DE011A" w14:paraId="7417BEBE" w14:textId="77777777" w:rsidTr="002F5FF6">
        <w:tc>
          <w:tcPr>
            <w:tcW w:w="855" w:type="dxa"/>
          </w:tcPr>
          <w:p w14:paraId="46D83973" w14:textId="77777777" w:rsidR="002F5FF6" w:rsidRPr="00DE011A" w:rsidRDefault="00502728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3</w:t>
            </w:r>
          </w:p>
        </w:tc>
        <w:tc>
          <w:tcPr>
            <w:tcW w:w="17174" w:type="dxa"/>
          </w:tcPr>
          <w:p w14:paraId="7020D9E6" w14:textId="77777777" w:rsidR="00F6543D" w:rsidRPr="00DE011A" w:rsidRDefault="007E2E3A" w:rsidP="00DB4102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="00AC1DCE" w:rsidRPr="00DE011A">
              <w:rPr>
                <w:rFonts w:ascii="Verdana" w:hAnsi="Verdana"/>
                <w:b/>
              </w:rPr>
              <w:t>Manage MFA Devices</w:t>
            </w:r>
            <w:r w:rsidR="00952679" w:rsidRPr="00DE011A">
              <w:rPr>
                <w:rFonts w:ascii="Verdana" w:hAnsi="Verdana"/>
              </w:rPr>
              <w:t>.</w:t>
            </w:r>
          </w:p>
          <w:p w14:paraId="375446B0" w14:textId="77777777" w:rsidR="00AC1DCE" w:rsidRPr="00DE011A" w:rsidRDefault="00AC1DCE" w:rsidP="00DB4102">
            <w:pPr>
              <w:jc w:val="center"/>
              <w:rPr>
                <w:rFonts w:ascii="Verdana" w:hAnsi="Verdana"/>
                <w:noProof/>
              </w:rPr>
            </w:pPr>
            <w:r w:rsidRPr="00DE011A">
              <w:rPr>
                <w:rFonts w:ascii="Verdana" w:hAnsi="Verdana"/>
                <w:noProof/>
              </w:rPr>
              <w:t xml:space="preserve"> </w:t>
            </w:r>
          </w:p>
          <w:p w14:paraId="3728AAC6" w14:textId="77777777" w:rsidR="00502728" w:rsidRPr="00DE011A" w:rsidRDefault="006E0ED8" w:rsidP="00DB4102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pict w14:anchorId="11A0AAB3">
                <v:shape id="_x0000_i1058" type="#_x0000_t75" style="width:366pt;height:163.8pt;visibility:visible">
                  <v:imagedata r:id="rId50" o:title=""/>
                </v:shape>
              </w:pict>
            </w:r>
          </w:p>
          <w:p w14:paraId="2E2C49CB" w14:textId="77777777" w:rsidR="00F6543D" w:rsidRPr="00DE011A" w:rsidRDefault="00F6543D" w:rsidP="00DB4102">
            <w:pPr>
              <w:jc w:val="center"/>
              <w:rPr>
                <w:rFonts w:ascii="Verdana" w:hAnsi="Verdana"/>
              </w:rPr>
            </w:pPr>
          </w:p>
        </w:tc>
      </w:tr>
      <w:tr w:rsidR="00AC1DCE" w:rsidRPr="00DE011A" w14:paraId="10BE20DC" w14:textId="77777777" w:rsidTr="002F5FF6">
        <w:tc>
          <w:tcPr>
            <w:tcW w:w="855" w:type="dxa"/>
          </w:tcPr>
          <w:p w14:paraId="4DFD8299" w14:textId="77777777" w:rsidR="002F5FF6" w:rsidRPr="00DE011A" w:rsidRDefault="00AC1DCE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4</w:t>
            </w:r>
          </w:p>
        </w:tc>
        <w:tc>
          <w:tcPr>
            <w:tcW w:w="17174" w:type="dxa"/>
          </w:tcPr>
          <w:p w14:paraId="1187FFED" w14:textId="77777777" w:rsidR="00AC1DCE" w:rsidRDefault="00AC1DCE" w:rsidP="00DB4102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Select </w:t>
            </w:r>
            <w:r w:rsidRPr="00DE011A">
              <w:rPr>
                <w:rFonts w:ascii="Verdana" w:hAnsi="Verdana"/>
                <w:b/>
                <w:bCs/>
              </w:rPr>
              <w:t>Register a device</w:t>
            </w:r>
            <w:r w:rsidRPr="00DE011A">
              <w:rPr>
                <w:rFonts w:ascii="Verdana" w:hAnsi="Verdana"/>
              </w:rPr>
              <w:t>.</w:t>
            </w:r>
          </w:p>
          <w:p w14:paraId="2971E07F" w14:textId="77777777" w:rsidR="00DE011A" w:rsidRPr="00DE011A" w:rsidRDefault="00DE011A" w:rsidP="00DB4102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</w:rPr>
            </w:pPr>
          </w:p>
        </w:tc>
      </w:tr>
      <w:tr w:rsidR="00502728" w:rsidRPr="00DE011A" w14:paraId="12BFE8B5" w14:textId="77777777" w:rsidTr="002F5FF6">
        <w:tc>
          <w:tcPr>
            <w:tcW w:w="855" w:type="dxa"/>
          </w:tcPr>
          <w:p w14:paraId="68FF5EA7" w14:textId="77777777" w:rsidR="002F5FF6" w:rsidRPr="00DE011A" w:rsidRDefault="00AC1DCE" w:rsidP="00DE011A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5</w:t>
            </w:r>
          </w:p>
        </w:tc>
        <w:tc>
          <w:tcPr>
            <w:tcW w:w="17174" w:type="dxa"/>
          </w:tcPr>
          <w:p w14:paraId="27DF187E" w14:textId="77777777" w:rsidR="00667597" w:rsidRDefault="00502728" w:rsidP="00DE011A">
            <w:pPr>
              <w:rPr>
                <w:rFonts w:ascii="Verdana" w:hAnsi="Verdana"/>
                <w:noProof/>
              </w:rPr>
            </w:pPr>
            <w:r w:rsidRPr="00DE011A">
              <w:rPr>
                <w:rFonts w:ascii="Verdana" w:hAnsi="Verdana"/>
                <w:noProof/>
              </w:rPr>
              <w:t xml:space="preserve">Expand the </w:t>
            </w:r>
            <w:r w:rsidR="00AC1DCE" w:rsidRPr="00DE011A">
              <w:rPr>
                <w:rFonts w:ascii="Verdana" w:hAnsi="Verdana"/>
                <w:b/>
                <w:bCs/>
                <w:noProof/>
              </w:rPr>
              <w:t xml:space="preserve">Select </w:t>
            </w:r>
            <w:r w:rsidRPr="00DE011A">
              <w:rPr>
                <w:rFonts w:ascii="Verdana" w:hAnsi="Verdana"/>
                <w:b/>
                <w:bCs/>
                <w:noProof/>
              </w:rPr>
              <w:t xml:space="preserve">MFA Device </w:t>
            </w:r>
            <w:r w:rsidRPr="00DE011A">
              <w:rPr>
                <w:rFonts w:ascii="Verdana" w:hAnsi="Verdana"/>
                <w:noProof/>
              </w:rPr>
              <w:t>drop down list and select E-mail.</w:t>
            </w:r>
          </w:p>
          <w:p w14:paraId="34BB5BDC" w14:textId="77777777" w:rsidR="00DE011A" w:rsidRPr="00DE011A" w:rsidRDefault="00DE011A" w:rsidP="00DE011A">
            <w:pPr>
              <w:rPr>
                <w:rFonts w:ascii="Verdana" w:hAnsi="Verdana"/>
              </w:rPr>
            </w:pPr>
          </w:p>
        </w:tc>
      </w:tr>
      <w:tr w:rsidR="00502728" w:rsidRPr="00DE011A" w14:paraId="43BA6E78" w14:textId="77777777" w:rsidTr="002F5FF6">
        <w:tc>
          <w:tcPr>
            <w:tcW w:w="855" w:type="dxa"/>
          </w:tcPr>
          <w:p w14:paraId="674F1CCD" w14:textId="77777777" w:rsidR="00502728" w:rsidRPr="00DE011A" w:rsidRDefault="002F5FF6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6</w:t>
            </w:r>
          </w:p>
        </w:tc>
        <w:tc>
          <w:tcPr>
            <w:tcW w:w="17174" w:type="dxa"/>
          </w:tcPr>
          <w:p w14:paraId="6110D563" w14:textId="77777777" w:rsidR="00502728" w:rsidRPr="00DE011A" w:rsidRDefault="00502728" w:rsidP="00502728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</w:rPr>
              <w:t xml:space="preserve">Enter “E-mail” or a brief description in the field labeled </w:t>
            </w:r>
            <w:r w:rsidRPr="00DE011A">
              <w:rPr>
                <w:rFonts w:ascii="Verdana" w:hAnsi="Verdana"/>
                <w:b/>
                <w:bCs/>
              </w:rPr>
              <w:t xml:space="preserve">Enter MFA Device Description </w:t>
            </w:r>
            <w:r w:rsidRPr="00DE011A">
              <w:rPr>
                <w:rFonts w:ascii="Verdana" w:hAnsi="Verdana"/>
              </w:rPr>
              <w:t xml:space="preserve">and click </w:t>
            </w:r>
            <w:r w:rsidRPr="00DE011A">
              <w:rPr>
                <w:rFonts w:ascii="Verdana" w:hAnsi="Verdana"/>
                <w:b/>
                <w:bCs/>
              </w:rPr>
              <w:t>Submit</w:t>
            </w:r>
            <w:r w:rsidRPr="00DE011A">
              <w:rPr>
                <w:rFonts w:ascii="Verdana" w:hAnsi="Verdana"/>
              </w:rPr>
              <w:t>.</w:t>
            </w:r>
            <w:r w:rsidRPr="00DE011A">
              <w:rPr>
                <w:rFonts w:ascii="Verdana" w:hAnsi="Verdana"/>
                <w:b/>
                <w:bCs/>
              </w:rPr>
              <w:t xml:space="preserve"> </w:t>
            </w:r>
          </w:p>
          <w:p w14:paraId="5DD72CE7" w14:textId="77777777" w:rsidR="00502728" w:rsidRPr="00DE011A" w:rsidRDefault="00502728" w:rsidP="00502728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  <w:b/>
                <w:bCs/>
              </w:rPr>
            </w:pPr>
          </w:p>
          <w:p w14:paraId="22E27003" w14:textId="77777777" w:rsidR="00502728" w:rsidRPr="00DE011A" w:rsidRDefault="00502728" w:rsidP="00502728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  <w:b/>
                <w:bCs/>
              </w:rPr>
            </w:pPr>
            <w:r w:rsidRPr="00DE011A">
              <w:rPr>
                <w:rFonts w:ascii="Verdana" w:hAnsi="Verdana"/>
                <w:b/>
                <w:bCs/>
              </w:rPr>
              <w:t xml:space="preserve">Notes:  </w:t>
            </w:r>
          </w:p>
          <w:p w14:paraId="63EFF19D" w14:textId="77777777" w:rsidR="00502728" w:rsidRPr="00DE011A" w:rsidRDefault="00502728" w:rsidP="00B7612B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Only two attempts are allowed to register your MFA device. If unable to register your device within two attempts, log out and then back in to try again. </w:t>
            </w:r>
          </w:p>
          <w:p w14:paraId="0714FBAA" w14:textId="77777777" w:rsidR="00502728" w:rsidRPr="00DE011A" w:rsidRDefault="00502728" w:rsidP="00B7612B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The e-mail address on your profile with be automatically used to obtain the Security Code. </w:t>
            </w:r>
          </w:p>
          <w:p w14:paraId="4B076440" w14:textId="77777777" w:rsidR="00502728" w:rsidRPr="00DE011A" w:rsidRDefault="00502728" w:rsidP="00502728">
            <w:pPr>
              <w:rPr>
                <w:rFonts w:ascii="Verdana" w:hAnsi="Verdana"/>
                <w:noProof/>
              </w:rPr>
            </w:pPr>
          </w:p>
          <w:p w14:paraId="759DCDA1" w14:textId="77777777" w:rsidR="00502728" w:rsidRPr="00DE011A" w:rsidRDefault="006E0ED8" w:rsidP="00502728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pict w14:anchorId="5BC14E59">
                <v:shape id="_x0000_i1059" type="#_x0000_t75" style="width:351pt;height:468pt;visibility:visible">
                  <v:imagedata r:id="rId51" o:title=""/>
                </v:shape>
              </w:pict>
            </w:r>
          </w:p>
          <w:p w14:paraId="41E68649" w14:textId="77777777" w:rsidR="00502728" w:rsidRPr="00DE011A" w:rsidRDefault="00502728" w:rsidP="00DB4102">
            <w:pPr>
              <w:pStyle w:val="ListParagraph"/>
              <w:spacing w:line="276" w:lineRule="auto"/>
              <w:ind w:left="0"/>
              <w:contextualSpacing/>
              <w:rPr>
                <w:rFonts w:ascii="Verdana" w:hAnsi="Verdana"/>
              </w:rPr>
            </w:pPr>
          </w:p>
        </w:tc>
      </w:tr>
      <w:tr w:rsidR="00F6543D" w:rsidRPr="00DE011A" w14:paraId="2BEC74D8" w14:textId="77777777" w:rsidTr="002F5FF6">
        <w:tc>
          <w:tcPr>
            <w:tcW w:w="855" w:type="dxa"/>
          </w:tcPr>
          <w:p w14:paraId="622CC42A" w14:textId="77777777" w:rsidR="00F6543D" w:rsidRPr="00DE011A" w:rsidRDefault="002F5FF6" w:rsidP="00DB4102">
            <w:pPr>
              <w:jc w:val="center"/>
              <w:rPr>
                <w:rFonts w:ascii="Verdana" w:hAnsi="Verdana"/>
                <w:b/>
              </w:rPr>
            </w:pPr>
            <w:r w:rsidRPr="00DE011A">
              <w:rPr>
                <w:rFonts w:ascii="Verdana" w:hAnsi="Verdana"/>
                <w:b/>
              </w:rPr>
              <w:t>7</w:t>
            </w:r>
          </w:p>
        </w:tc>
        <w:tc>
          <w:tcPr>
            <w:tcW w:w="17174" w:type="dxa"/>
          </w:tcPr>
          <w:p w14:paraId="6A6E5F8A" w14:textId="77777777" w:rsidR="00F6543D" w:rsidRPr="00DE011A" w:rsidRDefault="00F6543D" w:rsidP="00DB4102">
            <w:pPr>
              <w:rPr>
                <w:rFonts w:ascii="Verdana" w:hAnsi="Verdana"/>
              </w:rPr>
            </w:pPr>
            <w:r w:rsidRPr="00DE011A">
              <w:rPr>
                <w:rFonts w:ascii="Verdana" w:hAnsi="Verdana"/>
              </w:rPr>
              <w:t xml:space="preserve">You will receive </w:t>
            </w:r>
            <w:r w:rsidR="00502728" w:rsidRPr="00DE011A">
              <w:rPr>
                <w:rFonts w:ascii="Verdana" w:hAnsi="Verdana"/>
              </w:rPr>
              <w:t>a confirmation that the changes to your profile were submitted successfully.</w:t>
            </w:r>
          </w:p>
          <w:p w14:paraId="27541AA2" w14:textId="77777777" w:rsidR="00F6543D" w:rsidRPr="00DE011A" w:rsidRDefault="00F6543D" w:rsidP="00DB4102">
            <w:pPr>
              <w:pStyle w:val="ListParagraph"/>
              <w:spacing w:line="276" w:lineRule="auto"/>
              <w:contextualSpacing/>
              <w:jc w:val="center"/>
              <w:rPr>
                <w:rFonts w:ascii="Verdana" w:hAnsi="Verdana"/>
              </w:rPr>
            </w:pPr>
          </w:p>
          <w:p w14:paraId="608E8919" w14:textId="77777777" w:rsidR="00502728" w:rsidRPr="00DE011A" w:rsidRDefault="006E0ED8" w:rsidP="00DB4102">
            <w:pPr>
              <w:pStyle w:val="ListParagraph"/>
              <w:spacing w:line="276" w:lineRule="auto"/>
              <w:contextualSpacing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pict w14:anchorId="21E78473">
                <v:shape id="_x0000_i1060" type="#_x0000_t75" style="width:372pt;height:60.6pt;visibility:visible">
                  <v:imagedata r:id="rId52" o:title=""/>
                </v:shape>
              </w:pict>
            </w:r>
          </w:p>
          <w:p w14:paraId="572E7286" w14:textId="77777777" w:rsidR="00F6543D" w:rsidRPr="00DE011A" w:rsidRDefault="00F6543D" w:rsidP="00DB4102">
            <w:pPr>
              <w:pStyle w:val="ListParagraph"/>
              <w:spacing w:line="276" w:lineRule="auto"/>
              <w:ind w:left="0"/>
              <w:contextualSpacing/>
              <w:jc w:val="both"/>
              <w:rPr>
                <w:rFonts w:ascii="Verdana" w:hAnsi="Verdana"/>
              </w:rPr>
            </w:pPr>
          </w:p>
        </w:tc>
      </w:tr>
    </w:tbl>
    <w:p w14:paraId="294B471B" w14:textId="77777777" w:rsidR="00F6543D" w:rsidRPr="00952679" w:rsidRDefault="00F6543D" w:rsidP="00F6543D">
      <w:pPr>
        <w:rPr>
          <w:rFonts w:ascii="Verdana" w:hAnsi="Verdana"/>
        </w:rPr>
      </w:pPr>
    </w:p>
    <w:p w14:paraId="47F398F8" w14:textId="77777777" w:rsidR="00952679" w:rsidRPr="00DE011A" w:rsidRDefault="00000000" w:rsidP="00952679">
      <w:pPr>
        <w:jc w:val="right"/>
        <w:rPr>
          <w:rFonts w:ascii="Verdana" w:hAnsi="Verdana"/>
        </w:rPr>
      </w:pPr>
      <w:hyperlink w:anchor="_top" w:history="1">
        <w:r w:rsidR="00952679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76"/>
      </w:tblGrid>
      <w:tr w:rsidR="009319C9" w:rsidRPr="00952679" w14:paraId="288417C3" w14:textId="77777777" w:rsidTr="0070288A">
        <w:tc>
          <w:tcPr>
            <w:tcW w:w="5000" w:type="pct"/>
            <w:shd w:val="clear" w:color="auto" w:fill="C0C0C0"/>
          </w:tcPr>
          <w:p w14:paraId="67404AD7" w14:textId="77777777" w:rsidR="009319C9" w:rsidRPr="00952679" w:rsidRDefault="009319C9" w:rsidP="00952679">
            <w:pPr>
              <w:pStyle w:val="Heading2"/>
              <w:rPr>
                <w:rFonts w:ascii="Verdana" w:hAnsi="Verdana"/>
                <w:i w:val="0"/>
              </w:rPr>
            </w:pPr>
            <w:bookmarkStart w:id="53" w:name="_Log_Activity"/>
            <w:bookmarkStart w:id="54" w:name="_Toc152745118"/>
            <w:bookmarkEnd w:id="53"/>
            <w:r w:rsidRPr="00952679">
              <w:rPr>
                <w:rFonts w:ascii="Verdana" w:hAnsi="Verdana"/>
                <w:i w:val="0"/>
              </w:rPr>
              <w:t>Log Activity</w:t>
            </w:r>
            <w:bookmarkEnd w:id="54"/>
          </w:p>
        </w:tc>
      </w:tr>
    </w:tbl>
    <w:p w14:paraId="6E905EC4" w14:textId="77777777" w:rsidR="00C30DB2" w:rsidRPr="00952679" w:rsidRDefault="001807C0" w:rsidP="009319C9">
      <w:pPr>
        <w:rPr>
          <w:rFonts w:ascii="Verdana" w:hAnsi="Verdana"/>
        </w:rPr>
      </w:pPr>
      <w:r w:rsidRPr="00952679">
        <w:rPr>
          <w:rFonts w:ascii="Verdana" w:hAnsi="Verdana"/>
        </w:rPr>
        <w:t>MARx</w:t>
      </w:r>
      <w:r w:rsidR="009319C9" w:rsidRPr="00952679">
        <w:rPr>
          <w:rFonts w:ascii="Verdana" w:hAnsi="Verdana"/>
        </w:rPr>
        <w:t xml:space="preserve"> is a Read-only system.</w:t>
      </w:r>
    </w:p>
    <w:p w14:paraId="3390779F" w14:textId="77777777" w:rsidR="00C30DB2" w:rsidRPr="00952679" w:rsidRDefault="00C30DB2" w:rsidP="009319C9">
      <w:pPr>
        <w:rPr>
          <w:rFonts w:ascii="Verdana" w:hAnsi="Verdana"/>
        </w:rPr>
      </w:pPr>
    </w:p>
    <w:p w14:paraId="4849D053" w14:textId="600F410F" w:rsidR="00C30DB2" w:rsidRPr="00952679" w:rsidRDefault="009319C9" w:rsidP="0030003C">
      <w:pPr>
        <w:rPr>
          <w:rFonts w:ascii="Verdana" w:hAnsi="Verdana"/>
        </w:rPr>
      </w:pPr>
      <w:r w:rsidRPr="00952679">
        <w:rPr>
          <w:rFonts w:ascii="Verdana" w:hAnsi="Verdana"/>
        </w:rPr>
        <w:t>While CCR</w:t>
      </w:r>
      <w:r w:rsidR="005A19EE">
        <w:rPr>
          <w:rFonts w:ascii="Verdana" w:hAnsi="Verdana"/>
        </w:rPr>
        <w:t>s are</w:t>
      </w:r>
      <w:r w:rsidRPr="00952679">
        <w:rPr>
          <w:rFonts w:ascii="Verdana" w:hAnsi="Verdana"/>
        </w:rPr>
        <w:t xml:space="preserve"> not able to document in </w:t>
      </w:r>
      <w:r w:rsidR="001807C0" w:rsidRPr="00952679">
        <w:rPr>
          <w:rFonts w:ascii="Verdana" w:hAnsi="Verdana"/>
        </w:rPr>
        <w:t>MARx</w:t>
      </w:r>
      <w:r w:rsidRPr="00952679">
        <w:rPr>
          <w:rFonts w:ascii="Verdana" w:hAnsi="Verdana"/>
        </w:rPr>
        <w:t>, CCR</w:t>
      </w:r>
      <w:r w:rsidR="005A19EE">
        <w:rPr>
          <w:rFonts w:ascii="Verdana" w:hAnsi="Verdana"/>
        </w:rPr>
        <w:t>s</w:t>
      </w:r>
      <w:r w:rsidR="00C30DB2" w:rsidRPr="00952679">
        <w:rPr>
          <w:rFonts w:ascii="Verdana" w:hAnsi="Verdana"/>
        </w:rPr>
        <w:t xml:space="preserve"> </w:t>
      </w:r>
      <w:r w:rsidRPr="00952679">
        <w:rPr>
          <w:rFonts w:ascii="Verdana" w:hAnsi="Verdana"/>
        </w:rPr>
        <w:t xml:space="preserve">should document their </w:t>
      </w:r>
      <w:r w:rsidR="001807C0" w:rsidRPr="00952679">
        <w:rPr>
          <w:rFonts w:ascii="Verdana" w:hAnsi="Verdana"/>
        </w:rPr>
        <w:t>MARx</w:t>
      </w:r>
      <w:r w:rsidRPr="00952679">
        <w:rPr>
          <w:rFonts w:ascii="Verdana" w:hAnsi="Verdana"/>
        </w:rPr>
        <w:t xml:space="preserve"> findings in </w:t>
      </w:r>
      <w:r w:rsidR="00790DC0">
        <w:rPr>
          <w:rFonts w:ascii="Verdana" w:hAnsi="Verdana"/>
        </w:rPr>
        <w:t xml:space="preserve">the </w:t>
      </w:r>
      <w:r w:rsidR="00790DC0">
        <w:rPr>
          <w:rFonts w:ascii="Verdana" w:hAnsi="Verdana"/>
          <w:b/>
        </w:rPr>
        <w:t>Medicare D Alerts</w:t>
      </w:r>
      <w:r w:rsidR="00A92503">
        <w:rPr>
          <w:rFonts w:ascii="Verdana" w:hAnsi="Verdana"/>
          <w:b/>
        </w:rPr>
        <w:t xml:space="preserve"> </w:t>
      </w:r>
      <w:r w:rsidR="00A92503" w:rsidRPr="00F400C6">
        <w:rPr>
          <w:rFonts w:ascii="Verdana" w:hAnsi="Verdana"/>
          <w:bCs/>
        </w:rPr>
        <w:t>panel on the Medicare D Landing Page</w:t>
      </w:r>
      <w:r w:rsidR="0030003C" w:rsidRPr="00952679">
        <w:rPr>
          <w:rFonts w:ascii="Verdana" w:hAnsi="Verdana"/>
        </w:rPr>
        <w:t>.</w:t>
      </w:r>
    </w:p>
    <w:p w14:paraId="52C9D785" w14:textId="77777777" w:rsidR="00DE011A" w:rsidRDefault="00DE011A" w:rsidP="00952679">
      <w:pPr>
        <w:jc w:val="right"/>
        <w:rPr>
          <w:rFonts w:ascii="Verdana" w:hAnsi="Verdana"/>
        </w:rPr>
      </w:pPr>
    </w:p>
    <w:p w14:paraId="245DDB37" w14:textId="77777777" w:rsidR="00952679" w:rsidRPr="00DE011A" w:rsidRDefault="00000000" w:rsidP="00952679">
      <w:pPr>
        <w:jc w:val="right"/>
        <w:rPr>
          <w:rFonts w:ascii="Verdana" w:hAnsi="Verdana"/>
        </w:rPr>
      </w:pPr>
      <w:hyperlink w:anchor="_top" w:history="1">
        <w:r w:rsidR="00952679" w:rsidRPr="0095267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76"/>
      </w:tblGrid>
      <w:tr w:rsidR="00C30DB2" w:rsidRPr="00952679" w14:paraId="4DF096DF" w14:textId="77777777" w:rsidTr="0058674E">
        <w:tc>
          <w:tcPr>
            <w:tcW w:w="5000" w:type="pct"/>
            <w:shd w:val="clear" w:color="auto" w:fill="C0C0C0"/>
          </w:tcPr>
          <w:p w14:paraId="3FAF94E9" w14:textId="77777777" w:rsidR="00C30DB2" w:rsidRPr="00952679" w:rsidRDefault="00C30DB2" w:rsidP="00952679">
            <w:pPr>
              <w:pStyle w:val="Heading2"/>
              <w:rPr>
                <w:rFonts w:ascii="Verdana" w:hAnsi="Verdana"/>
                <w:i w:val="0"/>
              </w:rPr>
            </w:pPr>
            <w:bookmarkStart w:id="55" w:name="_Toc152745119"/>
            <w:r w:rsidRPr="00952679">
              <w:rPr>
                <w:rFonts w:ascii="Verdana" w:hAnsi="Verdana"/>
                <w:i w:val="0"/>
              </w:rPr>
              <w:t>Resolution Time</w:t>
            </w:r>
            <w:bookmarkEnd w:id="55"/>
          </w:p>
        </w:tc>
      </w:tr>
    </w:tbl>
    <w:p w14:paraId="21D8B5E4" w14:textId="77777777" w:rsidR="00C30DB2" w:rsidRPr="00952679" w:rsidRDefault="00C30DB2" w:rsidP="00C30DB2">
      <w:pPr>
        <w:rPr>
          <w:rFonts w:ascii="Verdana" w:hAnsi="Verdana"/>
        </w:rPr>
      </w:pPr>
      <w:r w:rsidRPr="00952679">
        <w:rPr>
          <w:rFonts w:ascii="Verdana" w:hAnsi="Verdana"/>
        </w:rPr>
        <w:t xml:space="preserve">Approved MARx </w:t>
      </w:r>
      <w:r w:rsidR="009B2972">
        <w:rPr>
          <w:rFonts w:ascii="Verdana" w:hAnsi="Verdana"/>
        </w:rPr>
        <w:t xml:space="preserve">Initial </w:t>
      </w:r>
      <w:r w:rsidRPr="00952679">
        <w:rPr>
          <w:rFonts w:ascii="Verdana" w:hAnsi="Verdana"/>
        </w:rPr>
        <w:t>Access Requests = within 72 hours of submission</w:t>
      </w:r>
    </w:p>
    <w:p w14:paraId="11C6AD3E" w14:textId="77777777" w:rsidR="007B543D" w:rsidRDefault="007B543D" w:rsidP="00952679">
      <w:pPr>
        <w:jc w:val="right"/>
        <w:rPr>
          <w:rFonts w:ascii="Verdana" w:hAnsi="Verdana"/>
        </w:rPr>
      </w:pPr>
    </w:p>
    <w:p w14:paraId="0DF0ECF5" w14:textId="77777777" w:rsidR="007B543D" w:rsidRDefault="00000000" w:rsidP="007B543D">
      <w:pPr>
        <w:jc w:val="right"/>
        <w:rPr>
          <w:rFonts w:ascii="Verdana" w:hAnsi="Verdana"/>
        </w:rPr>
      </w:pPr>
      <w:hyperlink w:anchor="_top" w:history="1">
        <w:r w:rsidR="007B543D" w:rsidRPr="00777254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3176"/>
      </w:tblGrid>
      <w:tr w:rsidR="007B543D" w:rsidRPr="0064267B" w14:paraId="363F8DD7" w14:textId="77777777" w:rsidTr="007E2E3A">
        <w:tc>
          <w:tcPr>
            <w:tcW w:w="5000" w:type="pct"/>
            <w:shd w:val="clear" w:color="auto" w:fill="C0C0C0"/>
          </w:tcPr>
          <w:p w14:paraId="6EBF26C7" w14:textId="77777777" w:rsidR="007B543D" w:rsidRPr="0064267B" w:rsidRDefault="007B543D" w:rsidP="0065632F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56" w:name="_Toc525825645"/>
            <w:bookmarkStart w:id="57" w:name="_Toc152745120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56"/>
            <w:bookmarkEnd w:id="57"/>
          </w:p>
        </w:tc>
      </w:tr>
    </w:tbl>
    <w:p w14:paraId="3F313A29" w14:textId="77777777" w:rsidR="007E2E3A" w:rsidRPr="00DE011A" w:rsidRDefault="007E2E3A" w:rsidP="007E2E3A">
      <w:pPr>
        <w:rPr>
          <w:rFonts w:ascii="Verdana" w:hAnsi="Verdana"/>
        </w:rPr>
      </w:pPr>
      <w:r>
        <w:rPr>
          <w:rFonts w:ascii="Verdana" w:hAnsi="Verdana"/>
          <w:b/>
        </w:rPr>
        <w:t xml:space="preserve">Parent SOP:  </w:t>
      </w:r>
      <w:r w:rsidRPr="00DB4BE5">
        <w:rPr>
          <w:rFonts w:ascii="Verdana" w:hAnsi="Verdana"/>
          <w:bCs/>
        </w:rPr>
        <w:t>CALL-0048:</w:t>
      </w:r>
      <w:r w:rsidR="00DE011A">
        <w:rPr>
          <w:rFonts w:ascii="Verdana" w:hAnsi="Verdana"/>
          <w:bCs/>
        </w:rPr>
        <w:t xml:space="preserve"> </w:t>
      </w:r>
      <w:r w:rsidRPr="00DB4BE5">
        <w:rPr>
          <w:rFonts w:ascii="Verdana" w:hAnsi="Verdana"/>
          <w:bCs/>
          <w:color w:val="333333"/>
        </w:rPr>
        <w:t xml:space="preserve"> </w:t>
      </w:r>
      <w:hyperlink r:id="rId53" w:tgtFrame="_blank" w:history="1">
        <w:r w:rsidRPr="00DB4BE5">
          <w:rPr>
            <w:rStyle w:val="Hyperlink"/>
            <w:rFonts w:ascii="Verdana" w:hAnsi="Verdana"/>
            <w:bCs/>
          </w:rPr>
          <w:t>Medicare Part D Customer Care Call Center Requirements-CVS Caremark Part D Services, L.L.C.</w:t>
        </w:r>
      </w:hyperlink>
    </w:p>
    <w:p w14:paraId="5E91148E" w14:textId="5C047DC2" w:rsidR="007E2E3A" w:rsidRDefault="007E2E3A" w:rsidP="007E2E3A">
      <w:pPr>
        <w:rPr>
          <w:rFonts w:ascii="Verdana" w:hAnsi="Verdana"/>
        </w:rPr>
      </w:pPr>
      <w:r>
        <w:rPr>
          <w:rFonts w:ascii="Verdana" w:hAnsi="Verdana"/>
          <w:b/>
        </w:rPr>
        <w:t xml:space="preserve">Abbreviations/Definitions:  </w:t>
      </w:r>
      <w:hyperlink r:id="rId54" w:history="1">
        <w:r>
          <w:rPr>
            <w:rStyle w:val="Hyperlink"/>
            <w:rFonts w:ascii="Verdana" w:hAnsi="Verdana"/>
          </w:rPr>
          <w:t>Abbreviations / Definitions</w:t>
        </w:r>
      </w:hyperlink>
    </w:p>
    <w:p w14:paraId="7ECE675F" w14:textId="77777777" w:rsidR="007B543D" w:rsidRDefault="007B543D" w:rsidP="00952679">
      <w:pPr>
        <w:jc w:val="right"/>
        <w:rPr>
          <w:rFonts w:ascii="Verdana" w:hAnsi="Verdana"/>
        </w:rPr>
      </w:pPr>
    </w:p>
    <w:p w14:paraId="4F6094E8" w14:textId="77777777" w:rsidR="00952679" w:rsidRPr="00DE011A" w:rsidRDefault="00000000" w:rsidP="00952679">
      <w:pPr>
        <w:jc w:val="right"/>
        <w:rPr>
          <w:rFonts w:ascii="Verdana" w:hAnsi="Verdana"/>
        </w:rPr>
      </w:pPr>
      <w:hyperlink w:anchor="_top" w:history="1">
        <w:r w:rsidR="00952679" w:rsidRPr="00952679">
          <w:rPr>
            <w:rStyle w:val="Hyperlink"/>
            <w:rFonts w:ascii="Verdana" w:hAnsi="Verdana"/>
          </w:rPr>
          <w:t>Top of the Document</w:t>
        </w:r>
      </w:hyperlink>
    </w:p>
    <w:p w14:paraId="473D699D" w14:textId="77777777" w:rsidR="00C30DB2" w:rsidRPr="00952679" w:rsidRDefault="00C30DB2" w:rsidP="00C30DB2">
      <w:pPr>
        <w:jc w:val="center"/>
        <w:rPr>
          <w:rFonts w:ascii="Verdana" w:hAnsi="Verdana"/>
          <w:sz w:val="16"/>
          <w:szCs w:val="16"/>
        </w:rPr>
      </w:pPr>
      <w:r w:rsidRPr="00952679">
        <w:rPr>
          <w:rFonts w:ascii="Verdana" w:hAnsi="Verdana"/>
          <w:sz w:val="16"/>
          <w:szCs w:val="16"/>
        </w:rPr>
        <w:t xml:space="preserve">Not </w:t>
      </w:r>
      <w:r w:rsidR="003136F9" w:rsidRPr="00952679">
        <w:rPr>
          <w:rFonts w:ascii="Verdana" w:hAnsi="Verdana"/>
          <w:sz w:val="16"/>
          <w:szCs w:val="16"/>
        </w:rPr>
        <w:t>to</w:t>
      </w:r>
      <w:r w:rsidRPr="00952679">
        <w:rPr>
          <w:rFonts w:ascii="Verdana" w:hAnsi="Verdana"/>
          <w:sz w:val="16"/>
          <w:szCs w:val="16"/>
        </w:rPr>
        <w:t xml:space="preserve"> Be Reproduced </w:t>
      </w:r>
      <w:r w:rsidR="003136F9" w:rsidRPr="00952679">
        <w:rPr>
          <w:rFonts w:ascii="Verdana" w:hAnsi="Verdana"/>
          <w:sz w:val="16"/>
          <w:szCs w:val="16"/>
        </w:rPr>
        <w:t>or</w:t>
      </w:r>
      <w:r w:rsidRPr="00952679">
        <w:rPr>
          <w:rFonts w:ascii="Verdana" w:hAnsi="Verdana"/>
          <w:sz w:val="16"/>
          <w:szCs w:val="16"/>
        </w:rPr>
        <w:t xml:space="preserve"> Disclosed to Others </w:t>
      </w:r>
      <w:r w:rsidR="003136F9" w:rsidRPr="00952679">
        <w:rPr>
          <w:rFonts w:ascii="Verdana" w:hAnsi="Verdana"/>
          <w:sz w:val="16"/>
          <w:szCs w:val="16"/>
        </w:rPr>
        <w:t>without</w:t>
      </w:r>
      <w:r w:rsidRPr="00952679">
        <w:rPr>
          <w:rFonts w:ascii="Verdana" w:hAnsi="Verdana"/>
          <w:sz w:val="16"/>
          <w:szCs w:val="16"/>
        </w:rPr>
        <w:t xml:space="preserve"> Prior Written Approval</w:t>
      </w:r>
    </w:p>
    <w:p w14:paraId="1A098401" w14:textId="77777777" w:rsidR="00FC1C44" w:rsidRPr="00952679" w:rsidRDefault="00C30DB2" w:rsidP="00C30DB2">
      <w:pPr>
        <w:jc w:val="center"/>
        <w:rPr>
          <w:rFonts w:ascii="Verdana" w:hAnsi="Verdana"/>
          <w:color w:val="000000"/>
          <w:sz w:val="16"/>
          <w:szCs w:val="16"/>
        </w:rPr>
      </w:pPr>
      <w:r w:rsidRPr="00952679">
        <w:rPr>
          <w:rFonts w:ascii="Verdana" w:hAnsi="Verdana"/>
          <w:b/>
          <w:color w:val="000000"/>
          <w:sz w:val="16"/>
          <w:szCs w:val="16"/>
        </w:rPr>
        <w:t xml:space="preserve">ELECTRONIC DATA = OFFICIAL VERSION – PAPER COPY </w:t>
      </w:r>
      <w:r w:rsidR="00486D41">
        <w:rPr>
          <w:rFonts w:ascii="Verdana" w:hAnsi="Verdana"/>
          <w:b/>
          <w:color w:val="000000"/>
          <w:sz w:val="16"/>
          <w:szCs w:val="16"/>
        </w:rPr>
        <w:t>=</w:t>
      </w:r>
      <w:r w:rsidRPr="00952679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sectPr w:rsidR="00FC1C44" w:rsidRPr="00952679" w:rsidSect="00303F88">
      <w:footerReference w:type="default" r:id="rId55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4BBB1" w14:textId="77777777" w:rsidR="00527544" w:rsidRDefault="00527544">
      <w:r>
        <w:separator/>
      </w:r>
    </w:p>
  </w:endnote>
  <w:endnote w:type="continuationSeparator" w:id="0">
    <w:p w14:paraId="7E474E54" w14:textId="77777777" w:rsidR="00527544" w:rsidRDefault="00527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DD804" w14:textId="77777777" w:rsidR="002D4218" w:rsidRDefault="002D421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E61D8">
      <w:rPr>
        <w:noProof/>
      </w:rPr>
      <w:t>32</w:t>
    </w:r>
    <w:r>
      <w:rPr>
        <w:noProof/>
      </w:rPr>
      <w:fldChar w:fldCharType="end"/>
    </w:r>
  </w:p>
  <w:p w14:paraId="2A850751" w14:textId="77777777" w:rsidR="002D4218" w:rsidRDefault="002D42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44D13" w14:textId="77777777" w:rsidR="00527544" w:rsidRDefault="00527544">
      <w:r>
        <w:separator/>
      </w:r>
    </w:p>
  </w:footnote>
  <w:footnote w:type="continuationSeparator" w:id="0">
    <w:p w14:paraId="0760994A" w14:textId="77777777" w:rsidR="00527544" w:rsidRDefault="00527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9.2pt;height:16.8pt" o:bullet="t">
        <v:imagedata r:id="rId1" o:title="important icon"/>
      </v:shape>
    </w:pict>
  </w:numPicBullet>
  <w:numPicBullet w:numPicBulletId="1">
    <w:pict>
      <v:shape id="_x0000_i1037" type="#_x0000_t75" alt="image2s" style="width:24pt;height:24pt;visibility:visible" o:bullet="t">
        <v:imagedata r:id="rId2" o:title="image2s"/>
      </v:shape>
    </w:pict>
  </w:numPicBullet>
  <w:abstractNum w:abstractNumId="0" w15:restartNumberingAfterBreak="0">
    <w:nsid w:val="17717241"/>
    <w:multiLevelType w:val="hybridMultilevel"/>
    <w:tmpl w:val="E3CED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466577"/>
    <w:multiLevelType w:val="hybridMultilevel"/>
    <w:tmpl w:val="B2CE0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00AD4"/>
    <w:multiLevelType w:val="hybridMultilevel"/>
    <w:tmpl w:val="5322B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08069DC"/>
    <w:multiLevelType w:val="hybridMultilevel"/>
    <w:tmpl w:val="2998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859B3"/>
    <w:multiLevelType w:val="hybridMultilevel"/>
    <w:tmpl w:val="EFE6F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A7498"/>
    <w:multiLevelType w:val="hybridMultilevel"/>
    <w:tmpl w:val="921CD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C46BD"/>
    <w:multiLevelType w:val="hybridMultilevel"/>
    <w:tmpl w:val="2DAC7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104A5"/>
    <w:multiLevelType w:val="hybridMultilevel"/>
    <w:tmpl w:val="28A2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547DB"/>
    <w:multiLevelType w:val="hybridMultilevel"/>
    <w:tmpl w:val="51A0BDD4"/>
    <w:lvl w:ilvl="0" w:tplc="F9F0F22A">
      <w:start w:val="1"/>
      <w:numFmt w:val="bullet"/>
      <w:lvlText w:val="•"/>
      <w:lvlJc w:val="left"/>
      <w:pPr>
        <w:ind w:left="108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3117F9"/>
    <w:multiLevelType w:val="hybridMultilevel"/>
    <w:tmpl w:val="E2E28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36297B"/>
    <w:multiLevelType w:val="hybridMultilevel"/>
    <w:tmpl w:val="17846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5642C"/>
    <w:multiLevelType w:val="hybridMultilevel"/>
    <w:tmpl w:val="66426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6240F2"/>
    <w:multiLevelType w:val="hybridMultilevel"/>
    <w:tmpl w:val="982C7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1423C"/>
    <w:multiLevelType w:val="hybridMultilevel"/>
    <w:tmpl w:val="16762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950E0E"/>
    <w:multiLevelType w:val="hybridMultilevel"/>
    <w:tmpl w:val="23EA2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63508"/>
    <w:multiLevelType w:val="hybridMultilevel"/>
    <w:tmpl w:val="673CE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109717">
    <w:abstractNumId w:val="8"/>
  </w:num>
  <w:num w:numId="2" w16cid:durableId="579095450">
    <w:abstractNumId w:val="0"/>
  </w:num>
  <w:num w:numId="3" w16cid:durableId="167984115">
    <w:abstractNumId w:val="2"/>
  </w:num>
  <w:num w:numId="4" w16cid:durableId="362898296">
    <w:abstractNumId w:val="1"/>
  </w:num>
  <w:num w:numId="5" w16cid:durableId="1236629796">
    <w:abstractNumId w:val="14"/>
  </w:num>
  <w:num w:numId="6" w16cid:durableId="624772323">
    <w:abstractNumId w:val="12"/>
  </w:num>
  <w:num w:numId="7" w16cid:durableId="25452699">
    <w:abstractNumId w:val="13"/>
  </w:num>
  <w:num w:numId="8" w16cid:durableId="1828402579">
    <w:abstractNumId w:val="15"/>
  </w:num>
  <w:num w:numId="9" w16cid:durableId="2083983653">
    <w:abstractNumId w:val="9"/>
  </w:num>
  <w:num w:numId="10" w16cid:durableId="2072458723">
    <w:abstractNumId w:val="11"/>
  </w:num>
  <w:num w:numId="11" w16cid:durableId="2064255103">
    <w:abstractNumId w:val="4"/>
  </w:num>
  <w:num w:numId="12" w16cid:durableId="688793624">
    <w:abstractNumId w:val="7"/>
  </w:num>
  <w:num w:numId="13" w16cid:durableId="1633175976">
    <w:abstractNumId w:val="3"/>
  </w:num>
  <w:num w:numId="14" w16cid:durableId="1975865822">
    <w:abstractNumId w:val="5"/>
  </w:num>
  <w:num w:numId="15" w16cid:durableId="1914047735">
    <w:abstractNumId w:val="10"/>
  </w:num>
  <w:num w:numId="16" w16cid:durableId="17997657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2D64"/>
    <w:rsid w:val="000014C2"/>
    <w:rsid w:val="000100D6"/>
    <w:rsid w:val="00011CCE"/>
    <w:rsid w:val="00012AFC"/>
    <w:rsid w:val="000132F5"/>
    <w:rsid w:val="00013D47"/>
    <w:rsid w:val="00015A2E"/>
    <w:rsid w:val="000207EA"/>
    <w:rsid w:val="00031243"/>
    <w:rsid w:val="00040C87"/>
    <w:rsid w:val="000503F1"/>
    <w:rsid w:val="000505E4"/>
    <w:rsid w:val="000536F9"/>
    <w:rsid w:val="00061D10"/>
    <w:rsid w:val="0007187C"/>
    <w:rsid w:val="00071DD4"/>
    <w:rsid w:val="000722E6"/>
    <w:rsid w:val="000825E5"/>
    <w:rsid w:val="0008665F"/>
    <w:rsid w:val="000A0556"/>
    <w:rsid w:val="000A71D9"/>
    <w:rsid w:val="000B3C4C"/>
    <w:rsid w:val="000B4A96"/>
    <w:rsid w:val="000C4DF9"/>
    <w:rsid w:val="000D6714"/>
    <w:rsid w:val="000E22FA"/>
    <w:rsid w:val="000E7575"/>
    <w:rsid w:val="001066B3"/>
    <w:rsid w:val="00106A03"/>
    <w:rsid w:val="00113AFE"/>
    <w:rsid w:val="001245E1"/>
    <w:rsid w:val="00135FD1"/>
    <w:rsid w:val="0014176D"/>
    <w:rsid w:val="00147C53"/>
    <w:rsid w:val="0015002A"/>
    <w:rsid w:val="00152167"/>
    <w:rsid w:val="00156119"/>
    <w:rsid w:val="001615E3"/>
    <w:rsid w:val="0016273A"/>
    <w:rsid w:val="00167476"/>
    <w:rsid w:val="00172C28"/>
    <w:rsid w:val="00174178"/>
    <w:rsid w:val="001807C0"/>
    <w:rsid w:val="00185B6C"/>
    <w:rsid w:val="0019353A"/>
    <w:rsid w:val="001A1FC5"/>
    <w:rsid w:val="001A638B"/>
    <w:rsid w:val="001B3C72"/>
    <w:rsid w:val="001C41A7"/>
    <w:rsid w:val="001C5CEF"/>
    <w:rsid w:val="001C7F04"/>
    <w:rsid w:val="001D0755"/>
    <w:rsid w:val="001D54D2"/>
    <w:rsid w:val="001D61B5"/>
    <w:rsid w:val="001D7300"/>
    <w:rsid w:val="001E0605"/>
    <w:rsid w:val="001E3018"/>
    <w:rsid w:val="001E48BC"/>
    <w:rsid w:val="001E749B"/>
    <w:rsid w:val="00200A96"/>
    <w:rsid w:val="002016B4"/>
    <w:rsid w:val="002059D3"/>
    <w:rsid w:val="00211C90"/>
    <w:rsid w:val="00215763"/>
    <w:rsid w:val="00231966"/>
    <w:rsid w:val="00232577"/>
    <w:rsid w:val="00233EF6"/>
    <w:rsid w:val="00235301"/>
    <w:rsid w:val="0023616B"/>
    <w:rsid w:val="00237019"/>
    <w:rsid w:val="00242EAE"/>
    <w:rsid w:val="00250679"/>
    <w:rsid w:val="002516F1"/>
    <w:rsid w:val="00253EE7"/>
    <w:rsid w:val="0025598B"/>
    <w:rsid w:val="00256D36"/>
    <w:rsid w:val="002609A1"/>
    <w:rsid w:val="00261B47"/>
    <w:rsid w:val="0029237C"/>
    <w:rsid w:val="00297753"/>
    <w:rsid w:val="002A29CF"/>
    <w:rsid w:val="002B1FB3"/>
    <w:rsid w:val="002B40F4"/>
    <w:rsid w:val="002B52FB"/>
    <w:rsid w:val="002B593E"/>
    <w:rsid w:val="002B611F"/>
    <w:rsid w:val="002C0E53"/>
    <w:rsid w:val="002C1B61"/>
    <w:rsid w:val="002D0772"/>
    <w:rsid w:val="002D1E79"/>
    <w:rsid w:val="002D3951"/>
    <w:rsid w:val="002D4218"/>
    <w:rsid w:val="002D7D77"/>
    <w:rsid w:val="002F1DFA"/>
    <w:rsid w:val="002F3065"/>
    <w:rsid w:val="002F5FF6"/>
    <w:rsid w:val="0030003C"/>
    <w:rsid w:val="00301107"/>
    <w:rsid w:val="00303F88"/>
    <w:rsid w:val="003105FA"/>
    <w:rsid w:val="003136F9"/>
    <w:rsid w:val="0031789E"/>
    <w:rsid w:val="00322542"/>
    <w:rsid w:val="00323889"/>
    <w:rsid w:val="0032461C"/>
    <w:rsid w:val="00326EB1"/>
    <w:rsid w:val="003324D7"/>
    <w:rsid w:val="0033544C"/>
    <w:rsid w:val="003539D8"/>
    <w:rsid w:val="00355A13"/>
    <w:rsid w:val="00370ADA"/>
    <w:rsid w:val="003801E2"/>
    <w:rsid w:val="0038113A"/>
    <w:rsid w:val="00382B73"/>
    <w:rsid w:val="00394F68"/>
    <w:rsid w:val="003A1C10"/>
    <w:rsid w:val="003B0B5E"/>
    <w:rsid w:val="003B1448"/>
    <w:rsid w:val="003B15C9"/>
    <w:rsid w:val="003C0C77"/>
    <w:rsid w:val="003C20ED"/>
    <w:rsid w:val="003D38ED"/>
    <w:rsid w:val="003E3905"/>
    <w:rsid w:val="003E3D95"/>
    <w:rsid w:val="003E4188"/>
    <w:rsid w:val="003F2C6D"/>
    <w:rsid w:val="00402D3D"/>
    <w:rsid w:val="00405C86"/>
    <w:rsid w:val="00406DB5"/>
    <w:rsid w:val="004171D0"/>
    <w:rsid w:val="00420409"/>
    <w:rsid w:val="0042519E"/>
    <w:rsid w:val="00427EEB"/>
    <w:rsid w:val="00437F83"/>
    <w:rsid w:val="004474CA"/>
    <w:rsid w:val="0045029F"/>
    <w:rsid w:val="00452E80"/>
    <w:rsid w:val="00457EAE"/>
    <w:rsid w:val="00457F59"/>
    <w:rsid w:val="004603A5"/>
    <w:rsid w:val="00467B44"/>
    <w:rsid w:val="00476A0F"/>
    <w:rsid w:val="00477DC1"/>
    <w:rsid w:val="00485A27"/>
    <w:rsid w:val="00486D41"/>
    <w:rsid w:val="00495959"/>
    <w:rsid w:val="00496ECC"/>
    <w:rsid w:val="00497113"/>
    <w:rsid w:val="004A04D9"/>
    <w:rsid w:val="004A18E3"/>
    <w:rsid w:val="004A2310"/>
    <w:rsid w:val="004B3040"/>
    <w:rsid w:val="004B3140"/>
    <w:rsid w:val="004B3D75"/>
    <w:rsid w:val="004C7E04"/>
    <w:rsid w:val="004D0105"/>
    <w:rsid w:val="004D0962"/>
    <w:rsid w:val="004D2105"/>
    <w:rsid w:val="004D2115"/>
    <w:rsid w:val="004D24E3"/>
    <w:rsid w:val="004D60A6"/>
    <w:rsid w:val="004E221D"/>
    <w:rsid w:val="004E6FAB"/>
    <w:rsid w:val="004F08C9"/>
    <w:rsid w:val="004F39F2"/>
    <w:rsid w:val="004F3F44"/>
    <w:rsid w:val="005006B4"/>
    <w:rsid w:val="00502728"/>
    <w:rsid w:val="00502D4E"/>
    <w:rsid w:val="00503B12"/>
    <w:rsid w:val="0050685E"/>
    <w:rsid w:val="00510BBE"/>
    <w:rsid w:val="00514F23"/>
    <w:rsid w:val="00516535"/>
    <w:rsid w:val="00516DA9"/>
    <w:rsid w:val="00521F5F"/>
    <w:rsid w:val="00524CDD"/>
    <w:rsid w:val="00527544"/>
    <w:rsid w:val="0053363C"/>
    <w:rsid w:val="00536134"/>
    <w:rsid w:val="00546D94"/>
    <w:rsid w:val="00547C2A"/>
    <w:rsid w:val="00552508"/>
    <w:rsid w:val="00560B65"/>
    <w:rsid w:val="00561F4F"/>
    <w:rsid w:val="00563C17"/>
    <w:rsid w:val="00565F4E"/>
    <w:rsid w:val="005708EE"/>
    <w:rsid w:val="00573D98"/>
    <w:rsid w:val="00574568"/>
    <w:rsid w:val="00575F20"/>
    <w:rsid w:val="005860DD"/>
    <w:rsid w:val="0058674E"/>
    <w:rsid w:val="0058700B"/>
    <w:rsid w:val="005910B5"/>
    <w:rsid w:val="0059441F"/>
    <w:rsid w:val="005A19EE"/>
    <w:rsid w:val="005A4F74"/>
    <w:rsid w:val="005E2424"/>
    <w:rsid w:val="005E7256"/>
    <w:rsid w:val="005F1BB8"/>
    <w:rsid w:val="005F314E"/>
    <w:rsid w:val="006001C5"/>
    <w:rsid w:val="00602371"/>
    <w:rsid w:val="00604C60"/>
    <w:rsid w:val="006137A9"/>
    <w:rsid w:val="006171B8"/>
    <w:rsid w:val="00622D77"/>
    <w:rsid w:val="00634D17"/>
    <w:rsid w:val="006353D4"/>
    <w:rsid w:val="00636B18"/>
    <w:rsid w:val="00637CA1"/>
    <w:rsid w:val="0064075A"/>
    <w:rsid w:val="00641D22"/>
    <w:rsid w:val="006449FE"/>
    <w:rsid w:val="00644C70"/>
    <w:rsid w:val="00655DE5"/>
    <w:rsid w:val="0065632F"/>
    <w:rsid w:val="00657F45"/>
    <w:rsid w:val="00667597"/>
    <w:rsid w:val="0067291F"/>
    <w:rsid w:val="00673988"/>
    <w:rsid w:val="00676D20"/>
    <w:rsid w:val="00682C27"/>
    <w:rsid w:val="00685539"/>
    <w:rsid w:val="00690F22"/>
    <w:rsid w:val="006A0481"/>
    <w:rsid w:val="006A321A"/>
    <w:rsid w:val="006A73EB"/>
    <w:rsid w:val="006B71D3"/>
    <w:rsid w:val="006D266C"/>
    <w:rsid w:val="006E0ED8"/>
    <w:rsid w:val="006E20D3"/>
    <w:rsid w:val="006E5274"/>
    <w:rsid w:val="006F0396"/>
    <w:rsid w:val="006F0B5B"/>
    <w:rsid w:val="006F581F"/>
    <w:rsid w:val="0070288A"/>
    <w:rsid w:val="00704AF2"/>
    <w:rsid w:val="00710001"/>
    <w:rsid w:val="00712859"/>
    <w:rsid w:val="007133C4"/>
    <w:rsid w:val="007171C4"/>
    <w:rsid w:val="00720398"/>
    <w:rsid w:val="0073294A"/>
    <w:rsid w:val="007338B2"/>
    <w:rsid w:val="00752801"/>
    <w:rsid w:val="0076702A"/>
    <w:rsid w:val="00773D9C"/>
    <w:rsid w:val="00774900"/>
    <w:rsid w:val="00774C81"/>
    <w:rsid w:val="0077725B"/>
    <w:rsid w:val="00786BEB"/>
    <w:rsid w:val="00790DC0"/>
    <w:rsid w:val="00793C02"/>
    <w:rsid w:val="00797157"/>
    <w:rsid w:val="007A1F59"/>
    <w:rsid w:val="007A5C84"/>
    <w:rsid w:val="007A7354"/>
    <w:rsid w:val="007B543D"/>
    <w:rsid w:val="007B5C2E"/>
    <w:rsid w:val="007E2E3A"/>
    <w:rsid w:val="007F5777"/>
    <w:rsid w:val="0080103E"/>
    <w:rsid w:val="00802F13"/>
    <w:rsid w:val="00803604"/>
    <w:rsid w:val="00804F18"/>
    <w:rsid w:val="00806B9D"/>
    <w:rsid w:val="00812B2D"/>
    <w:rsid w:val="00817B17"/>
    <w:rsid w:val="00821D40"/>
    <w:rsid w:val="00823184"/>
    <w:rsid w:val="0082351C"/>
    <w:rsid w:val="00824527"/>
    <w:rsid w:val="00825D53"/>
    <w:rsid w:val="00830927"/>
    <w:rsid w:val="00833E63"/>
    <w:rsid w:val="0083465E"/>
    <w:rsid w:val="008346CF"/>
    <w:rsid w:val="00840BA7"/>
    <w:rsid w:val="008459DD"/>
    <w:rsid w:val="00846684"/>
    <w:rsid w:val="00854048"/>
    <w:rsid w:val="00860567"/>
    <w:rsid w:val="00862777"/>
    <w:rsid w:val="00863876"/>
    <w:rsid w:val="0086793D"/>
    <w:rsid w:val="008739E5"/>
    <w:rsid w:val="00877414"/>
    <w:rsid w:val="00877DAF"/>
    <w:rsid w:val="00887581"/>
    <w:rsid w:val="00887964"/>
    <w:rsid w:val="00895D86"/>
    <w:rsid w:val="00896622"/>
    <w:rsid w:val="008A049E"/>
    <w:rsid w:val="008A4EA6"/>
    <w:rsid w:val="008A7423"/>
    <w:rsid w:val="008A772B"/>
    <w:rsid w:val="008A7F4E"/>
    <w:rsid w:val="008C07D3"/>
    <w:rsid w:val="008C2197"/>
    <w:rsid w:val="008C3493"/>
    <w:rsid w:val="008D0FB6"/>
    <w:rsid w:val="008D11A6"/>
    <w:rsid w:val="008D2126"/>
    <w:rsid w:val="008D235A"/>
    <w:rsid w:val="008D2D64"/>
    <w:rsid w:val="008D42F6"/>
    <w:rsid w:val="008D46DE"/>
    <w:rsid w:val="008E0F05"/>
    <w:rsid w:val="008E1AEF"/>
    <w:rsid w:val="008E1BD6"/>
    <w:rsid w:val="008E2D7B"/>
    <w:rsid w:val="008E5D28"/>
    <w:rsid w:val="008E61D8"/>
    <w:rsid w:val="008E7729"/>
    <w:rsid w:val="008F3E1C"/>
    <w:rsid w:val="00902287"/>
    <w:rsid w:val="00902E07"/>
    <w:rsid w:val="00904BF3"/>
    <w:rsid w:val="00905346"/>
    <w:rsid w:val="0091671F"/>
    <w:rsid w:val="00922738"/>
    <w:rsid w:val="00923AE5"/>
    <w:rsid w:val="009275BD"/>
    <w:rsid w:val="009303BC"/>
    <w:rsid w:val="009319C9"/>
    <w:rsid w:val="00932410"/>
    <w:rsid w:val="00937142"/>
    <w:rsid w:val="00937736"/>
    <w:rsid w:val="0094013D"/>
    <w:rsid w:val="00942F85"/>
    <w:rsid w:val="00947847"/>
    <w:rsid w:val="009518B9"/>
    <w:rsid w:val="00952679"/>
    <w:rsid w:val="00952B07"/>
    <w:rsid w:val="00956EEE"/>
    <w:rsid w:val="00957382"/>
    <w:rsid w:val="00966B90"/>
    <w:rsid w:val="00966FC2"/>
    <w:rsid w:val="009671F0"/>
    <w:rsid w:val="00974570"/>
    <w:rsid w:val="0098233B"/>
    <w:rsid w:val="0099622D"/>
    <w:rsid w:val="009A2A79"/>
    <w:rsid w:val="009A5513"/>
    <w:rsid w:val="009B03F3"/>
    <w:rsid w:val="009B2972"/>
    <w:rsid w:val="009B4A54"/>
    <w:rsid w:val="009B7D82"/>
    <w:rsid w:val="009C2F68"/>
    <w:rsid w:val="009C551D"/>
    <w:rsid w:val="009C6D7A"/>
    <w:rsid w:val="009D61C9"/>
    <w:rsid w:val="009D72EB"/>
    <w:rsid w:val="009E29A7"/>
    <w:rsid w:val="009E4BE8"/>
    <w:rsid w:val="009F4304"/>
    <w:rsid w:val="00A11E14"/>
    <w:rsid w:val="00A141FD"/>
    <w:rsid w:val="00A17A80"/>
    <w:rsid w:val="00A17B2D"/>
    <w:rsid w:val="00A3132C"/>
    <w:rsid w:val="00A31D6E"/>
    <w:rsid w:val="00A32A64"/>
    <w:rsid w:val="00A37E6D"/>
    <w:rsid w:val="00A40E31"/>
    <w:rsid w:val="00A5381C"/>
    <w:rsid w:val="00A5495E"/>
    <w:rsid w:val="00A61A9F"/>
    <w:rsid w:val="00A636FF"/>
    <w:rsid w:val="00A7166B"/>
    <w:rsid w:val="00A72C08"/>
    <w:rsid w:val="00A73076"/>
    <w:rsid w:val="00A759AA"/>
    <w:rsid w:val="00A80A57"/>
    <w:rsid w:val="00A85045"/>
    <w:rsid w:val="00A870FB"/>
    <w:rsid w:val="00A871DB"/>
    <w:rsid w:val="00A908F6"/>
    <w:rsid w:val="00A90DD0"/>
    <w:rsid w:val="00A92503"/>
    <w:rsid w:val="00A97B7D"/>
    <w:rsid w:val="00AA11CA"/>
    <w:rsid w:val="00AA7370"/>
    <w:rsid w:val="00AB33E1"/>
    <w:rsid w:val="00AB4351"/>
    <w:rsid w:val="00AB4BB3"/>
    <w:rsid w:val="00AB7681"/>
    <w:rsid w:val="00AC066E"/>
    <w:rsid w:val="00AC1DCE"/>
    <w:rsid w:val="00AC2A58"/>
    <w:rsid w:val="00AD1646"/>
    <w:rsid w:val="00AD2674"/>
    <w:rsid w:val="00AD53BF"/>
    <w:rsid w:val="00AD5FC1"/>
    <w:rsid w:val="00AD6B8C"/>
    <w:rsid w:val="00AE041F"/>
    <w:rsid w:val="00B02B07"/>
    <w:rsid w:val="00B06084"/>
    <w:rsid w:val="00B060B4"/>
    <w:rsid w:val="00B10E9E"/>
    <w:rsid w:val="00B14756"/>
    <w:rsid w:val="00B26045"/>
    <w:rsid w:val="00B265DE"/>
    <w:rsid w:val="00B34C87"/>
    <w:rsid w:val="00B40626"/>
    <w:rsid w:val="00B46A95"/>
    <w:rsid w:val="00B548B1"/>
    <w:rsid w:val="00B54C9B"/>
    <w:rsid w:val="00B61229"/>
    <w:rsid w:val="00B70965"/>
    <w:rsid w:val="00B7612B"/>
    <w:rsid w:val="00B76883"/>
    <w:rsid w:val="00B77116"/>
    <w:rsid w:val="00B86F41"/>
    <w:rsid w:val="00B877D1"/>
    <w:rsid w:val="00B93963"/>
    <w:rsid w:val="00B95AD0"/>
    <w:rsid w:val="00BA1D81"/>
    <w:rsid w:val="00BA1E2D"/>
    <w:rsid w:val="00BA314F"/>
    <w:rsid w:val="00BA6A8E"/>
    <w:rsid w:val="00BA6DFC"/>
    <w:rsid w:val="00BA7070"/>
    <w:rsid w:val="00BA7FBD"/>
    <w:rsid w:val="00BB371A"/>
    <w:rsid w:val="00BB5550"/>
    <w:rsid w:val="00BC5BAD"/>
    <w:rsid w:val="00BC6FC3"/>
    <w:rsid w:val="00BD185B"/>
    <w:rsid w:val="00BD5825"/>
    <w:rsid w:val="00BD625B"/>
    <w:rsid w:val="00BD6A86"/>
    <w:rsid w:val="00BD7042"/>
    <w:rsid w:val="00BE4FA8"/>
    <w:rsid w:val="00BE77C2"/>
    <w:rsid w:val="00BF0FFA"/>
    <w:rsid w:val="00BF74E9"/>
    <w:rsid w:val="00C001F5"/>
    <w:rsid w:val="00C02054"/>
    <w:rsid w:val="00C07899"/>
    <w:rsid w:val="00C16883"/>
    <w:rsid w:val="00C172B4"/>
    <w:rsid w:val="00C17A94"/>
    <w:rsid w:val="00C30DB2"/>
    <w:rsid w:val="00C312A0"/>
    <w:rsid w:val="00C3475D"/>
    <w:rsid w:val="00C45408"/>
    <w:rsid w:val="00C51AE2"/>
    <w:rsid w:val="00C52793"/>
    <w:rsid w:val="00C56389"/>
    <w:rsid w:val="00C566B3"/>
    <w:rsid w:val="00C6056E"/>
    <w:rsid w:val="00C617CD"/>
    <w:rsid w:val="00C63E0D"/>
    <w:rsid w:val="00C65578"/>
    <w:rsid w:val="00C6614B"/>
    <w:rsid w:val="00C66994"/>
    <w:rsid w:val="00C67B32"/>
    <w:rsid w:val="00C70FBC"/>
    <w:rsid w:val="00C73ADD"/>
    <w:rsid w:val="00C77596"/>
    <w:rsid w:val="00C82441"/>
    <w:rsid w:val="00CB0C1D"/>
    <w:rsid w:val="00CC20FA"/>
    <w:rsid w:val="00CC3E80"/>
    <w:rsid w:val="00CD2875"/>
    <w:rsid w:val="00CE0CBF"/>
    <w:rsid w:val="00CE2B28"/>
    <w:rsid w:val="00CF085B"/>
    <w:rsid w:val="00CF3693"/>
    <w:rsid w:val="00CF5DF3"/>
    <w:rsid w:val="00D06878"/>
    <w:rsid w:val="00D1155D"/>
    <w:rsid w:val="00D218BE"/>
    <w:rsid w:val="00D226FE"/>
    <w:rsid w:val="00D23408"/>
    <w:rsid w:val="00D313D4"/>
    <w:rsid w:val="00D36733"/>
    <w:rsid w:val="00D471B5"/>
    <w:rsid w:val="00D565B9"/>
    <w:rsid w:val="00D56F75"/>
    <w:rsid w:val="00D571DB"/>
    <w:rsid w:val="00D62BB1"/>
    <w:rsid w:val="00D63DF2"/>
    <w:rsid w:val="00D67E83"/>
    <w:rsid w:val="00D80B84"/>
    <w:rsid w:val="00D80FF3"/>
    <w:rsid w:val="00D85254"/>
    <w:rsid w:val="00D961DE"/>
    <w:rsid w:val="00D97504"/>
    <w:rsid w:val="00DA1F55"/>
    <w:rsid w:val="00DA7BC9"/>
    <w:rsid w:val="00DB1FA4"/>
    <w:rsid w:val="00DB4102"/>
    <w:rsid w:val="00DC2561"/>
    <w:rsid w:val="00DC2F78"/>
    <w:rsid w:val="00DD3EA9"/>
    <w:rsid w:val="00DE011A"/>
    <w:rsid w:val="00DE533C"/>
    <w:rsid w:val="00DF4F2E"/>
    <w:rsid w:val="00E05C41"/>
    <w:rsid w:val="00E06FAD"/>
    <w:rsid w:val="00E12250"/>
    <w:rsid w:val="00E130A6"/>
    <w:rsid w:val="00E2269B"/>
    <w:rsid w:val="00E23DC0"/>
    <w:rsid w:val="00E32D4F"/>
    <w:rsid w:val="00E40801"/>
    <w:rsid w:val="00E52ABB"/>
    <w:rsid w:val="00E54069"/>
    <w:rsid w:val="00E54620"/>
    <w:rsid w:val="00E55A88"/>
    <w:rsid w:val="00E565B5"/>
    <w:rsid w:val="00E60389"/>
    <w:rsid w:val="00E70BE5"/>
    <w:rsid w:val="00E71B2A"/>
    <w:rsid w:val="00E84983"/>
    <w:rsid w:val="00E918E9"/>
    <w:rsid w:val="00E94CBC"/>
    <w:rsid w:val="00EA161C"/>
    <w:rsid w:val="00EB52F0"/>
    <w:rsid w:val="00EB57EB"/>
    <w:rsid w:val="00EC068F"/>
    <w:rsid w:val="00EC1ACE"/>
    <w:rsid w:val="00EC334E"/>
    <w:rsid w:val="00ED1D88"/>
    <w:rsid w:val="00EE7348"/>
    <w:rsid w:val="00EF1768"/>
    <w:rsid w:val="00EF2255"/>
    <w:rsid w:val="00EF2551"/>
    <w:rsid w:val="00EF3FF0"/>
    <w:rsid w:val="00EF42D4"/>
    <w:rsid w:val="00EF6555"/>
    <w:rsid w:val="00EF7245"/>
    <w:rsid w:val="00F04190"/>
    <w:rsid w:val="00F11F04"/>
    <w:rsid w:val="00F13F27"/>
    <w:rsid w:val="00F15FE6"/>
    <w:rsid w:val="00F1612F"/>
    <w:rsid w:val="00F21D3C"/>
    <w:rsid w:val="00F35179"/>
    <w:rsid w:val="00F400C6"/>
    <w:rsid w:val="00F40E29"/>
    <w:rsid w:val="00F45459"/>
    <w:rsid w:val="00F472F6"/>
    <w:rsid w:val="00F50850"/>
    <w:rsid w:val="00F51150"/>
    <w:rsid w:val="00F6543D"/>
    <w:rsid w:val="00F67BD0"/>
    <w:rsid w:val="00F747EA"/>
    <w:rsid w:val="00F74DD4"/>
    <w:rsid w:val="00F859B7"/>
    <w:rsid w:val="00F86918"/>
    <w:rsid w:val="00F9524A"/>
    <w:rsid w:val="00FA16BD"/>
    <w:rsid w:val="00FC1C44"/>
    <w:rsid w:val="00FC3681"/>
    <w:rsid w:val="00FC4043"/>
    <w:rsid w:val="00FC49D1"/>
    <w:rsid w:val="00FD7E68"/>
    <w:rsid w:val="00FE15EC"/>
    <w:rsid w:val="00FE3247"/>
    <w:rsid w:val="00FE70A5"/>
    <w:rsid w:val="00FF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5E3816"/>
  <w15:chartTrackingRefBased/>
  <w15:docId w15:val="{454643DC-C7ED-4BF8-9999-7AB48AF1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-Italic" w:eastAsia="Calibri-Italic" w:hAnsi="Calibri-Italic" w:cs="Calibri-Italic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3E80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C1C44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2B52FB"/>
    <w:pPr>
      <w:ind w:left="720"/>
    </w:pPr>
    <w:rPr>
      <w:rFonts w:ascii="Arial" w:hAnsi="Arial"/>
    </w:rPr>
  </w:style>
  <w:style w:type="paragraph" w:customStyle="1" w:styleId="Default">
    <w:name w:val="Default"/>
    <w:rsid w:val="00FE70A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58700B"/>
    <w:pPr>
      <w:tabs>
        <w:tab w:val="right" w:leader="dot" w:pos="12950"/>
      </w:tabs>
    </w:pPr>
  </w:style>
  <w:style w:type="paragraph" w:styleId="TOC2">
    <w:name w:val="toc 2"/>
    <w:basedOn w:val="Normal"/>
    <w:next w:val="Normal"/>
    <w:autoRedefine/>
    <w:uiPriority w:val="39"/>
    <w:rsid w:val="00C30DB2"/>
    <w:pPr>
      <w:ind w:left="240"/>
    </w:pPr>
  </w:style>
  <w:style w:type="paragraph" w:styleId="BalloonText">
    <w:name w:val="Balloon Text"/>
    <w:basedOn w:val="Normal"/>
    <w:link w:val="BalloonTextChar"/>
    <w:rsid w:val="00CC3E80"/>
    <w:rPr>
      <w:rFonts w:ascii="Calibri" w:hAnsi="Calibri" w:cs="Wingdings"/>
      <w:sz w:val="20"/>
      <w:szCs w:val="16"/>
    </w:rPr>
  </w:style>
  <w:style w:type="character" w:customStyle="1" w:styleId="BalloonTextChar">
    <w:name w:val="Balloon Text Char"/>
    <w:link w:val="BalloonText"/>
    <w:rsid w:val="00CC3E80"/>
    <w:rPr>
      <w:rFonts w:ascii="Calibri" w:hAnsi="Calibri" w:cs="Wingdings"/>
      <w:szCs w:val="16"/>
    </w:rPr>
  </w:style>
  <w:style w:type="character" w:styleId="CommentReference">
    <w:name w:val="annotation reference"/>
    <w:rsid w:val="00602371"/>
    <w:rPr>
      <w:sz w:val="16"/>
      <w:szCs w:val="16"/>
    </w:rPr>
  </w:style>
  <w:style w:type="paragraph" w:styleId="CommentText">
    <w:name w:val="annotation text"/>
    <w:basedOn w:val="Normal"/>
    <w:link w:val="CommentTextChar"/>
    <w:rsid w:val="0060237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02371"/>
  </w:style>
  <w:style w:type="paragraph" w:styleId="CommentSubject">
    <w:name w:val="annotation subject"/>
    <w:basedOn w:val="CommentText"/>
    <w:next w:val="CommentText"/>
    <w:link w:val="CommentSubjectChar"/>
    <w:rsid w:val="00602371"/>
    <w:rPr>
      <w:b/>
      <w:bCs/>
    </w:rPr>
  </w:style>
  <w:style w:type="character" w:customStyle="1" w:styleId="CommentSubjectChar">
    <w:name w:val="Comment Subject Char"/>
    <w:link w:val="CommentSubject"/>
    <w:rsid w:val="00602371"/>
    <w:rPr>
      <w:b/>
      <w:bCs/>
    </w:rPr>
  </w:style>
  <w:style w:type="paragraph" w:styleId="Revision">
    <w:name w:val="Revision"/>
    <w:hidden/>
    <w:uiPriority w:val="99"/>
    <w:semiHidden/>
    <w:rsid w:val="00BA1D81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2D4218"/>
    <w:rPr>
      <w:sz w:val="24"/>
      <w:szCs w:val="24"/>
    </w:rPr>
  </w:style>
  <w:style w:type="character" w:customStyle="1" w:styleId="tableentry">
    <w:name w:val="tableentry"/>
    <w:rsid w:val="00CC3E80"/>
    <w:rPr>
      <w:rFonts w:ascii="Wingdings" w:hAnsi="Wingdings" w:cs="Wingdings" w:hint="default"/>
      <w:sz w:val="18"/>
      <w:szCs w:val="18"/>
    </w:rPr>
  </w:style>
  <w:style w:type="character" w:styleId="UnresolvedMention">
    <w:name w:val="Unresolved Mention"/>
    <w:uiPriority w:val="99"/>
    <w:semiHidden/>
    <w:unhideWhenUsed/>
    <w:rsid w:val="002C1B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cms.gov/Research-Statistics-Data-and-Systems/CMS-Information-Technology/EnterpriseIdentityManagement/Guides-and-Documentation.html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portal.cms.gov/portal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yperlink" Target="file:///C:\Users\AppData\Local\Microsoft\Windows\INetCache\Content.Outlook\AppData\Local\Microsoft\Windows\INetCache\Content.Outlook\AppData\Local\Microsoft\Windows\INetCache\Content.Outlook\6PTFXIHK\CMS-2-01742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ortal.cms.gov/portal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policy.corp.cvscaremark.com/pnp/faces/SecureDocRenderer?documentId=CALL-0048&amp;uid=pnpdev1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portal.cms.gov/portal/" TargetMode="External"/><Relationship Id="rId23" Type="http://schemas.openxmlformats.org/officeDocument/2006/relationships/image" Target="media/image9.png"/><Relationship Id="rId28" Type="http://schemas.openxmlformats.org/officeDocument/2006/relationships/hyperlink" Target="mailto:no-reply@idm.cms.gov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rtal.cms.gov/portal/help/digital/ho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passVersion_ xmlns="65624d1d-cfd8-476a-9af4-03c08f6d829e">
      <Url xsi:nil="true"/>
      <Description xsi:nil="true"/>
    </CompassVersion_>
    <UserStoryNumber xmlns="65624d1d-cfd8-476a-9af4-03c08f6d829e" xsi:nil="true"/>
    <USStory_x0023_ xmlns="65624d1d-cfd8-476a-9af4-03c08f6d829e" xsi:nil="true"/>
    <lcf76f155ced4ddcb4097134ff3c332f xmlns="65624d1d-cfd8-476a-9af4-03c08f6d829e">
      <Terms xmlns="http://schemas.microsoft.com/office/infopath/2007/PartnerControls"/>
    </lcf76f155ced4ddcb4097134ff3c332f>
    <ReleaseName_x002f_Year xmlns="65624d1d-cfd8-476a-9af4-03c08f6d829e" xsi:nil="true"/>
    <LOB xmlns="65624d1d-cfd8-476a-9af4-03c08f6d829e" xsi:nil="true"/>
    <TaxCatchAll xmlns="a7c4a04d-57ed-4144-aac1-e9fd4ebb6938" xsi:nil="true"/>
    <Notes xmlns="65624d1d-cfd8-476a-9af4-03c08f6d829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5EA64E6B344EA2F2A4020CC41A24" ma:contentTypeVersion="35" ma:contentTypeDescription="Create a new document." ma:contentTypeScope="" ma:versionID="c5fdc8568ac99c14affb663dbd395f92">
  <xsd:schema xmlns:xsd="http://www.w3.org/2001/XMLSchema" xmlns:xs="http://www.w3.org/2001/XMLSchema" xmlns:p="http://schemas.microsoft.com/office/2006/metadata/properties" xmlns:ns2="65624d1d-cfd8-476a-9af4-03c08f6d829e" xmlns:ns3="a7c4a04d-57ed-4144-aac1-e9fd4ebb6938" targetNamespace="http://schemas.microsoft.com/office/2006/metadata/properties" ma:root="true" ma:fieldsID="40d70b4bb4b2a0343d5d55eb404f881f" ns2:_="" ns3:_="">
    <xsd:import namespace="65624d1d-cfd8-476a-9af4-03c08f6d829e"/>
    <xsd:import namespace="a7c4a04d-57ed-4144-aac1-e9fd4ebb6938"/>
    <xsd:element name="properties">
      <xsd:complexType>
        <xsd:sequence>
          <xsd:element name="documentManagement">
            <xsd:complexType>
              <xsd:all>
                <xsd:element ref="ns2:LOB" minOccurs="0"/>
                <xsd:element ref="ns2:Notes" minOccurs="0"/>
                <xsd:element ref="ns2:ReleaseName_x002f_Year" minOccurs="0"/>
                <xsd:element ref="ns2:USStory_x0023_" minOccurs="0"/>
                <xsd:element ref="ns2:UserStoryNumber" minOccurs="0"/>
                <xsd:element ref="ns2:CompassVersion_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24d1d-cfd8-476a-9af4-03c08f6d829e" elementFormDefault="qualified">
    <xsd:import namespace="http://schemas.microsoft.com/office/2006/documentManagement/types"/>
    <xsd:import namespace="http://schemas.microsoft.com/office/infopath/2007/PartnerControls"/>
    <xsd:element name="LOB" ma:index="2" nillable="true" ma:displayName="LOB" ma:format="Dropdown" ma:internalName="LOB" ma:readOnly="false">
      <xsd:simpleType>
        <xsd:restriction base="dms:Choice">
          <xsd:enumeration value="Care Only"/>
          <xsd:enumeration value="PHD Only"/>
          <xsd:enumeration value="Shared"/>
          <xsd:enumeration value="Aetna"/>
        </xsd:restriction>
      </xsd:simpleType>
    </xsd:element>
    <xsd:element name="Notes" ma:index="3" nillable="true" ma:displayName="Notes" ma:format="Dropdown" ma:internalName="Notes" ma:readOnly="false">
      <xsd:simpleType>
        <xsd:restriction base="dms:Note">
          <xsd:maxLength value="255"/>
        </xsd:restriction>
      </xsd:simpleType>
    </xsd:element>
    <xsd:element name="ReleaseName_x002f_Year" ma:index="4" nillable="true" ma:displayName="Release Name/Year" ma:format="Dropdown" ma:internalName="ReleaseName_x002f_Year" ma:readOnly="false">
      <xsd:simpleType>
        <xsd:restriction base="dms:Text">
          <xsd:maxLength value="255"/>
        </xsd:restriction>
      </xsd:simpleType>
    </xsd:element>
    <xsd:element name="USStory_x0023_" ma:index="6" nillable="true" ma:displayName="theSource Compass Document Title" ma:format="Dropdown" ma:list="660c0a1d-3f33-4e5b-a7a5-be88833a8b50" ma:internalName="USStory_x0023_" ma:readOnly="false" ma:showField="theSourceDocumentTitle">
      <xsd:simpleType>
        <xsd:restriction base="dms:Lookup"/>
      </xsd:simpleType>
    </xsd:element>
    <xsd:element name="UserStoryNumber" ma:index="7" nillable="true" ma:displayName="User Story Number" ma:description="&#10;" ma:format="Dropdown" ma:internalName="UserStoryNumber" ma:readOnly="false">
      <xsd:simpleType>
        <xsd:restriction base="dms:Note">
          <xsd:maxLength value="255"/>
        </xsd:restriction>
      </xsd:simpleType>
    </xsd:element>
    <xsd:element name="CompassVersion_" ma:index="8" nillable="true" ma:displayName="Compass Version_" ma:format="Hyperlink" ma:internalName="CompassVersion_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hidden="true" ma:internalName="MediaServiceAutoTags" ma:readOnly="true">
      <xsd:simpleType>
        <xsd:restriction base="dms:Text"/>
      </xsd:simpleType>
    </xsd:element>
    <xsd:element name="MediaServiceOCR" ma:index="11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c4a04d-57ed-4144-aac1-e9fd4ebb693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5" nillable="true" ma:displayName="Taxonomy Catch All Column" ma:hidden="true" ma:list="{bc85311b-016a-4b33-a25d-3a9d61f515ac}" ma:internalName="TaxCatchAll" ma:readOnly="false" ma:showField="CatchAllData" ma:web="a7c4a04d-57ed-4144-aac1-e9fd4ebb69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2C16F6-6A0D-4EB9-A347-2D900F8D865D}">
  <ds:schemaRefs>
    <ds:schemaRef ds:uri="http://schemas.microsoft.com/office/2006/metadata/properties"/>
    <ds:schemaRef ds:uri="http://schemas.microsoft.com/office/infopath/2007/PartnerControls"/>
    <ds:schemaRef ds:uri="65624d1d-cfd8-476a-9af4-03c08f6d829e"/>
    <ds:schemaRef ds:uri="a7c4a04d-57ed-4144-aac1-e9fd4ebb6938"/>
  </ds:schemaRefs>
</ds:datastoreItem>
</file>

<file path=customXml/itemProps2.xml><?xml version="1.0" encoding="utf-8"?>
<ds:datastoreItem xmlns:ds="http://schemas.openxmlformats.org/officeDocument/2006/customXml" ds:itemID="{35C94601-598B-44D1-A11F-6AA1FA2825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527D60-6EAD-4682-A81C-369C94FCFB1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43DDC3-CB2F-4451-8A0B-8011916B8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624d1d-cfd8-476a-9af4-03c08f6d829e"/>
    <ds:schemaRef ds:uri="a7c4a04d-57ed-4144-aac1-e9fd4ebb6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2</TotalTime>
  <Pages>1</Pages>
  <Words>1823</Words>
  <Characters>10393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12192</CharactersWithSpaces>
  <SharedDoc>false</SharedDoc>
  <HLinks>
    <vt:vector size="192" baseType="variant">
      <vt:variant>
        <vt:i4>262192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6553638</vt:i4>
      </vt:variant>
      <vt:variant>
        <vt:i4>96</vt:i4>
      </vt:variant>
      <vt:variant>
        <vt:i4>0</vt:i4>
      </vt:variant>
      <vt:variant>
        <vt:i4>5</vt:i4>
      </vt:variant>
      <vt:variant>
        <vt:lpwstr>../AppData/Local/Microsoft/Windows/INetCache/Content.Outlook/AppData/Local/Microsoft/Windows/INetCache/Content.Outlook/AppData/Local/Microsoft/Windows/INetCache/Content.Outlook/6PTFXIHK/CMS-2-017428</vt:lpwstr>
      </vt:variant>
      <vt:variant>
        <vt:lpwstr/>
      </vt:variant>
      <vt:variant>
        <vt:i4>1310811</vt:i4>
      </vt:variant>
      <vt:variant>
        <vt:i4>93</vt:i4>
      </vt:variant>
      <vt:variant>
        <vt:i4>0</vt:i4>
      </vt:variant>
      <vt:variant>
        <vt:i4>5</vt:i4>
      </vt:variant>
      <vt:variant>
        <vt:lpwstr>https://policy.corp.cvscaremark.com/pnp/faces/SecureDocRenderer?documentId=CALL-0048&amp;uid=pnpdev1</vt:lpwstr>
      </vt:variant>
      <vt:variant>
        <vt:lpwstr/>
      </vt:variant>
      <vt:variant>
        <vt:i4>262192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7077927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_Logging_into_MARx_2</vt:lpwstr>
      </vt:variant>
      <vt:variant>
        <vt:i4>262192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7077927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_Logging_into_MARx_2</vt:lpwstr>
      </vt:variant>
      <vt:variant>
        <vt:i4>262192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2752516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_Logging_into_CMS</vt:lpwstr>
      </vt:variant>
      <vt:variant>
        <vt:i4>262192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917549</vt:i4>
      </vt:variant>
      <vt:variant>
        <vt:i4>60</vt:i4>
      </vt:variant>
      <vt:variant>
        <vt:i4>0</vt:i4>
      </vt:variant>
      <vt:variant>
        <vt:i4>5</vt:i4>
      </vt:variant>
      <vt:variant>
        <vt:lpwstr>mailto:no-reply@idm.cms.gov</vt:lpwstr>
      </vt:variant>
      <vt:variant>
        <vt:lpwstr/>
      </vt:variant>
      <vt:variant>
        <vt:i4>8126552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_Registration_and_Creating</vt:lpwstr>
      </vt:variant>
      <vt:variant>
        <vt:i4>2818169</vt:i4>
      </vt:variant>
      <vt:variant>
        <vt:i4>54</vt:i4>
      </vt:variant>
      <vt:variant>
        <vt:i4>0</vt:i4>
      </vt:variant>
      <vt:variant>
        <vt:i4>5</vt:i4>
      </vt:variant>
      <vt:variant>
        <vt:lpwstr>https://portal.cms.gov/portal/</vt:lpwstr>
      </vt:variant>
      <vt:variant>
        <vt:lpwstr/>
      </vt:variant>
      <vt:variant>
        <vt:i4>262192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458782</vt:i4>
      </vt:variant>
      <vt:variant>
        <vt:i4>48</vt:i4>
      </vt:variant>
      <vt:variant>
        <vt:i4>0</vt:i4>
      </vt:variant>
      <vt:variant>
        <vt:i4>5</vt:i4>
      </vt:variant>
      <vt:variant>
        <vt:lpwstr>../AppData/Local/Microsoft/Windows/INetCache/Content.Outlook/AppData/Local/Microsoft/Windows/INetCache/Content.Outlook/AppData/Local/Microsoft/Windows/INetCache/Content.Outlook/6PTFXIHK/CMS-PRD1-076166</vt:lpwstr>
      </vt:variant>
      <vt:variant>
        <vt:lpwstr/>
      </vt:variant>
      <vt:variant>
        <vt:i4>2818169</vt:i4>
      </vt:variant>
      <vt:variant>
        <vt:i4>45</vt:i4>
      </vt:variant>
      <vt:variant>
        <vt:i4>0</vt:i4>
      </vt:variant>
      <vt:variant>
        <vt:i4>5</vt:i4>
      </vt:variant>
      <vt:variant>
        <vt:lpwstr>https://portal.cms.gov/portal/</vt:lpwstr>
      </vt:variant>
      <vt:variant>
        <vt:lpwstr/>
      </vt:variant>
      <vt:variant>
        <vt:i4>2097267</vt:i4>
      </vt:variant>
      <vt:variant>
        <vt:i4>42</vt:i4>
      </vt:variant>
      <vt:variant>
        <vt:i4>0</vt:i4>
      </vt:variant>
      <vt:variant>
        <vt:i4>5</vt:i4>
      </vt:variant>
      <vt:variant>
        <vt:lpwstr>https://portal.cms.gov/portal/help/digital/home</vt:lpwstr>
      </vt:variant>
      <vt:variant>
        <vt:lpwstr/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458782</vt:i4>
      </vt:variant>
      <vt:variant>
        <vt:i4>36</vt:i4>
      </vt:variant>
      <vt:variant>
        <vt:i4>0</vt:i4>
      </vt:variant>
      <vt:variant>
        <vt:i4>5</vt:i4>
      </vt:variant>
      <vt:variant>
        <vt:lpwstr>../AppData/Local/Microsoft/Windows/INetCache/Content.Outlook/AppData/Local/Microsoft/Windows/INetCache/Content.Outlook/AppData/Local/Microsoft/Windows/INetCache/Content.Outlook/6PTFXIHK/CMS-PRD1-076166</vt:lpwstr>
      </vt:variant>
      <vt:variant>
        <vt:lpwstr/>
      </vt:variant>
      <vt:variant>
        <vt:i4>7274623</vt:i4>
      </vt:variant>
      <vt:variant>
        <vt:i4>33</vt:i4>
      </vt:variant>
      <vt:variant>
        <vt:i4>0</vt:i4>
      </vt:variant>
      <vt:variant>
        <vt:i4>5</vt:i4>
      </vt:variant>
      <vt:variant>
        <vt:lpwstr>https://www.cms.gov/Research-Statistics-Data-and-Systems/CMS-Information-Technology/EnterpriseIdentityManagement/Guides-and-Documentation.html</vt:lpwstr>
      </vt:variant>
      <vt:variant>
        <vt:lpwstr/>
      </vt:variant>
      <vt:variant>
        <vt:i4>2818169</vt:i4>
      </vt:variant>
      <vt:variant>
        <vt:i4>30</vt:i4>
      </vt:variant>
      <vt:variant>
        <vt:i4>0</vt:i4>
      </vt:variant>
      <vt:variant>
        <vt:i4>5</vt:i4>
      </vt:variant>
      <vt:variant>
        <vt:lpwstr>https://portal.cms.gov/portal/</vt:lpwstr>
      </vt:variant>
      <vt:variant>
        <vt:lpwstr/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_Toc150182703</vt:lpwstr>
      </vt:variant>
      <vt:variant>
        <vt:i4>1114174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_Toc150182702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_Toc150182701</vt:lpwstr>
      </vt:variant>
      <vt:variant>
        <vt:i4>1114174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_Toc150182700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_Toc150182699</vt:lpwstr>
      </vt:variant>
      <vt:variant>
        <vt:i4>1572927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_Toc150182698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_Toc150182697</vt:lpwstr>
      </vt:variant>
      <vt:variant>
        <vt:i4>1572927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_Toc150182696</vt:lpwstr>
      </vt:variant>
      <vt:variant>
        <vt:i4>1572927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_Toc150182695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Um1zeup</dc:creator>
  <cp:keywords/>
  <cp:lastModifiedBy>Kristoff, Angel T</cp:lastModifiedBy>
  <cp:revision>2</cp:revision>
  <dcterms:created xsi:type="dcterms:W3CDTF">2024-05-15T19:04:00Z</dcterms:created>
  <dcterms:modified xsi:type="dcterms:W3CDTF">2024-05-15T19:04:00Z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2021-09-02T18:53:08Z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759c483b-a975-41e0-8211-065435425d42</vt:lpwstr>
  </property>
  <property fmtid="{D5CDD505-2E9C-101B-9397-08002B2CF9AE}" pid="8" name="MSIP_Label_67599526-06ca-49cc-9fa9-5307800a949a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0x010100BFF65EA64E6B344EA2F2A4020CC41A24</vt:lpwstr>
  </property>
</Properties>
</file>