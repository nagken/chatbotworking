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79D4CC" w14:textId="7CBD7012" w:rsidR="00540A99" w:rsidRPr="00F95799" w:rsidRDefault="00BD1B2D" w:rsidP="00CC7409">
      <w:pPr>
        <w:pStyle w:val="Heading1"/>
        <w:spacing w:before="120" w:after="120"/>
        <w:rPr>
          <w:rFonts w:ascii="Verdana" w:hAnsi="Verdana"/>
          <w:bCs/>
          <w:color w:val="auto"/>
          <w:sz w:val="36"/>
          <w:szCs w:val="36"/>
        </w:rPr>
      </w:pPr>
      <w:bookmarkStart w:id="0" w:name="_top"/>
      <w:bookmarkStart w:id="1" w:name="OLE_LINK8"/>
      <w:bookmarkEnd w:id="0"/>
      <w:r>
        <w:rPr>
          <w:rFonts w:ascii="Verdana" w:hAnsi="Verdana"/>
          <w:bCs/>
          <w:color w:val="auto"/>
          <w:sz w:val="36"/>
          <w:szCs w:val="36"/>
        </w:rPr>
        <w:t xml:space="preserve">PeopleSafe - </w:t>
      </w:r>
      <w:r w:rsidR="00540A99" w:rsidRPr="00F95799">
        <w:rPr>
          <w:rFonts w:ascii="Verdana" w:hAnsi="Verdana"/>
          <w:bCs/>
          <w:color w:val="auto"/>
          <w:sz w:val="36"/>
          <w:szCs w:val="36"/>
        </w:rPr>
        <w:t>O</w:t>
      </w:r>
      <w:r w:rsidR="00DC1E1D" w:rsidRPr="00F95799">
        <w:rPr>
          <w:rFonts w:ascii="Verdana" w:hAnsi="Verdana"/>
          <w:bCs/>
          <w:color w:val="auto"/>
          <w:sz w:val="36"/>
          <w:szCs w:val="36"/>
        </w:rPr>
        <w:t>rder Status</w:t>
      </w:r>
      <w:r w:rsidR="00CC2491" w:rsidRPr="00F95799">
        <w:rPr>
          <w:rFonts w:ascii="Verdana" w:hAnsi="Verdana"/>
          <w:bCs/>
          <w:color w:val="auto"/>
          <w:sz w:val="36"/>
          <w:szCs w:val="36"/>
        </w:rPr>
        <w:t xml:space="preserve">  </w:t>
      </w:r>
    </w:p>
    <w:bookmarkEnd w:id="1"/>
    <w:p w14:paraId="57E570C5" w14:textId="77777777" w:rsidR="008C2882" w:rsidRPr="00F95799" w:rsidRDefault="008C2882" w:rsidP="001457FD">
      <w:pPr>
        <w:pStyle w:val="TOC2"/>
      </w:pPr>
    </w:p>
    <w:p w14:paraId="21FF0C7A" w14:textId="3E19866A" w:rsidR="00091538" w:rsidRDefault="00077732">
      <w:pPr>
        <w:pStyle w:val="TOC2"/>
        <w:rPr>
          <w:rFonts w:asciiTheme="minorHAnsi" w:eastAsiaTheme="minorEastAsia" w:hAnsiTheme="minorHAnsi" w:cstheme="minorBidi"/>
          <w:noProof/>
          <w:color w:val="auto"/>
          <w:kern w:val="2"/>
          <w:u w:val="none"/>
          <w14:ligatures w14:val="standardContextual"/>
        </w:rPr>
      </w:pPr>
      <w:r w:rsidRPr="00F95799">
        <w:fldChar w:fldCharType="begin"/>
      </w:r>
      <w:r w:rsidRPr="00F95799">
        <w:instrText xml:space="preserve"> TOC \o "2-2" \n \h \z \u </w:instrText>
      </w:r>
      <w:r w:rsidRPr="00F95799">
        <w:fldChar w:fldCharType="separate"/>
      </w:r>
      <w:hyperlink w:anchor="_Toc187928566" w:history="1">
        <w:r w:rsidR="00091538" w:rsidRPr="008F3F58">
          <w:rPr>
            <w:rStyle w:val="Hyperlink"/>
            <w:noProof/>
          </w:rPr>
          <w:t>High Level Process</w:t>
        </w:r>
      </w:hyperlink>
    </w:p>
    <w:p w14:paraId="508E5E04" w14:textId="4C08EE67" w:rsidR="00091538" w:rsidRDefault="00091538">
      <w:pPr>
        <w:pStyle w:val="TOC2"/>
        <w:rPr>
          <w:rFonts w:asciiTheme="minorHAnsi" w:eastAsiaTheme="minorEastAsia" w:hAnsiTheme="minorHAnsi" w:cstheme="minorBidi"/>
          <w:noProof/>
          <w:color w:val="auto"/>
          <w:kern w:val="2"/>
          <w:u w:val="none"/>
          <w14:ligatures w14:val="standardContextual"/>
        </w:rPr>
      </w:pPr>
      <w:hyperlink w:anchor="_Toc187928567" w:history="1">
        <w:r w:rsidRPr="008F3F58">
          <w:rPr>
            <w:rStyle w:val="Hyperlink"/>
            <w:noProof/>
          </w:rPr>
          <w:t>Order Status</w:t>
        </w:r>
      </w:hyperlink>
    </w:p>
    <w:p w14:paraId="00B9940D" w14:textId="01DB3073" w:rsidR="00091538" w:rsidRDefault="00091538">
      <w:pPr>
        <w:pStyle w:val="TOC2"/>
        <w:rPr>
          <w:rFonts w:asciiTheme="minorHAnsi" w:eastAsiaTheme="minorEastAsia" w:hAnsiTheme="minorHAnsi" w:cstheme="minorBidi"/>
          <w:noProof/>
          <w:color w:val="auto"/>
          <w:kern w:val="2"/>
          <w:u w:val="none"/>
          <w14:ligatures w14:val="standardContextual"/>
        </w:rPr>
      </w:pPr>
      <w:hyperlink w:anchor="_Toc187928568" w:history="1">
        <w:r w:rsidRPr="008F3F58">
          <w:rPr>
            <w:rStyle w:val="Hyperlink"/>
            <w:noProof/>
          </w:rPr>
          <w:t>Checking the Status of a Reship</w:t>
        </w:r>
      </w:hyperlink>
    </w:p>
    <w:p w14:paraId="6A716CF8" w14:textId="7C8EE294" w:rsidR="00091538" w:rsidRDefault="00091538">
      <w:pPr>
        <w:pStyle w:val="TOC2"/>
        <w:rPr>
          <w:rFonts w:asciiTheme="minorHAnsi" w:eastAsiaTheme="minorEastAsia" w:hAnsiTheme="minorHAnsi" w:cstheme="minorBidi"/>
          <w:noProof/>
          <w:color w:val="auto"/>
          <w:kern w:val="2"/>
          <w:u w:val="none"/>
          <w14:ligatures w14:val="standardContextual"/>
        </w:rPr>
      </w:pPr>
      <w:hyperlink w:anchor="_Toc187928569" w:history="1">
        <w:r w:rsidRPr="008F3F58">
          <w:rPr>
            <w:rStyle w:val="Hyperlink"/>
            <w:noProof/>
          </w:rPr>
          <w:t>Consolidated Orders</w:t>
        </w:r>
      </w:hyperlink>
    </w:p>
    <w:p w14:paraId="1C6E536B" w14:textId="1765DEC5" w:rsidR="00091538" w:rsidRDefault="00091538">
      <w:pPr>
        <w:pStyle w:val="TOC2"/>
        <w:rPr>
          <w:rFonts w:asciiTheme="minorHAnsi" w:eastAsiaTheme="minorEastAsia" w:hAnsiTheme="minorHAnsi" w:cstheme="minorBidi"/>
          <w:noProof/>
          <w:color w:val="auto"/>
          <w:kern w:val="2"/>
          <w:u w:val="none"/>
          <w14:ligatures w14:val="standardContextual"/>
        </w:rPr>
      </w:pPr>
      <w:hyperlink w:anchor="_Toc187928570" w:history="1">
        <w:r w:rsidRPr="008F3F58">
          <w:rPr>
            <w:rStyle w:val="Hyperlink"/>
            <w:noProof/>
          </w:rPr>
          <w:t>Interpretation of Order Status Details</w:t>
        </w:r>
      </w:hyperlink>
    </w:p>
    <w:p w14:paraId="4F82EF56" w14:textId="7717F3FF" w:rsidR="00091538" w:rsidRDefault="00091538">
      <w:pPr>
        <w:pStyle w:val="TOC2"/>
        <w:rPr>
          <w:rFonts w:asciiTheme="minorHAnsi" w:eastAsiaTheme="minorEastAsia" w:hAnsiTheme="minorHAnsi" w:cstheme="minorBidi"/>
          <w:noProof/>
          <w:color w:val="auto"/>
          <w:kern w:val="2"/>
          <w:u w:val="none"/>
          <w14:ligatures w14:val="standardContextual"/>
        </w:rPr>
      </w:pPr>
      <w:hyperlink w:anchor="_Toc187928571" w:history="1">
        <w:r w:rsidRPr="008F3F58">
          <w:rPr>
            <w:rStyle w:val="Hyperlink"/>
            <w:noProof/>
          </w:rPr>
          <w:t>Order Status Reference Table</w:t>
        </w:r>
      </w:hyperlink>
    </w:p>
    <w:p w14:paraId="6D248A4F" w14:textId="133FDB72" w:rsidR="00091538" w:rsidRDefault="00091538">
      <w:pPr>
        <w:pStyle w:val="TOC2"/>
        <w:rPr>
          <w:rFonts w:asciiTheme="minorHAnsi" w:eastAsiaTheme="minorEastAsia" w:hAnsiTheme="minorHAnsi" w:cstheme="minorBidi"/>
          <w:noProof/>
          <w:color w:val="auto"/>
          <w:kern w:val="2"/>
          <w:u w:val="none"/>
          <w14:ligatures w14:val="standardContextual"/>
        </w:rPr>
      </w:pPr>
      <w:hyperlink w:anchor="_Toc187928572" w:history="1">
        <w:r w:rsidRPr="008F3F58">
          <w:rPr>
            <w:rStyle w:val="Hyperlink"/>
            <w:noProof/>
          </w:rPr>
          <w:t>Order Status Screen</w:t>
        </w:r>
      </w:hyperlink>
    </w:p>
    <w:p w14:paraId="2DDAF143" w14:textId="08968B17" w:rsidR="00091538" w:rsidRDefault="00091538">
      <w:pPr>
        <w:pStyle w:val="TOC2"/>
        <w:rPr>
          <w:rFonts w:asciiTheme="minorHAnsi" w:eastAsiaTheme="minorEastAsia" w:hAnsiTheme="minorHAnsi" w:cstheme="minorBidi"/>
          <w:noProof/>
          <w:color w:val="auto"/>
          <w:kern w:val="2"/>
          <w:u w:val="none"/>
          <w14:ligatures w14:val="standardContextual"/>
        </w:rPr>
      </w:pPr>
      <w:hyperlink w:anchor="_Toc187928573" w:history="1">
        <w:r w:rsidRPr="008F3F58">
          <w:rPr>
            <w:rStyle w:val="Hyperlink"/>
            <w:noProof/>
          </w:rPr>
          <w:t>USPS For 10 Days or More:  Order Shows “Pre-Shipment” or “In-Transit” Status</w:t>
        </w:r>
      </w:hyperlink>
    </w:p>
    <w:p w14:paraId="436654DB" w14:textId="6B7D2684" w:rsidR="00091538" w:rsidRDefault="00091538">
      <w:pPr>
        <w:pStyle w:val="TOC2"/>
        <w:rPr>
          <w:rFonts w:asciiTheme="minorHAnsi" w:eastAsiaTheme="minorEastAsia" w:hAnsiTheme="minorHAnsi" w:cstheme="minorBidi"/>
          <w:noProof/>
          <w:color w:val="auto"/>
          <w:kern w:val="2"/>
          <w:u w:val="none"/>
          <w14:ligatures w14:val="standardContextual"/>
        </w:rPr>
      </w:pPr>
      <w:hyperlink w:anchor="_Toc187928574" w:history="1">
        <w:r w:rsidRPr="008F3F58">
          <w:rPr>
            <w:rStyle w:val="Hyperlink"/>
            <w:noProof/>
          </w:rPr>
          <w:t>Prescriber Requests Hold Until</w:t>
        </w:r>
      </w:hyperlink>
    </w:p>
    <w:p w14:paraId="47D23445" w14:textId="76F3DA2C" w:rsidR="00091538" w:rsidRDefault="00091538">
      <w:pPr>
        <w:pStyle w:val="TOC2"/>
        <w:rPr>
          <w:rFonts w:asciiTheme="minorHAnsi" w:eastAsiaTheme="minorEastAsia" w:hAnsiTheme="minorHAnsi" w:cstheme="minorBidi"/>
          <w:noProof/>
          <w:color w:val="auto"/>
          <w:kern w:val="2"/>
          <w:u w:val="none"/>
          <w14:ligatures w14:val="standardContextual"/>
        </w:rPr>
      </w:pPr>
      <w:hyperlink w:anchor="_Toc187928575" w:history="1">
        <w:r w:rsidRPr="008F3F58">
          <w:rPr>
            <w:rStyle w:val="Hyperlink"/>
            <w:noProof/>
          </w:rPr>
          <w:t>Future Fill</w:t>
        </w:r>
      </w:hyperlink>
    </w:p>
    <w:p w14:paraId="662C0551" w14:textId="6D7801C4" w:rsidR="00091538" w:rsidRDefault="00091538">
      <w:pPr>
        <w:pStyle w:val="TOC2"/>
        <w:rPr>
          <w:rFonts w:asciiTheme="minorHAnsi" w:eastAsiaTheme="minorEastAsia" w:hAnsiTheme="minorHAnsi" w:cstheme="minorBidi"/>
          <w:noProof/>
          <w:color w:val="auto"/>
          <w:kern w:val="2"/>
          <w:u w:val="none"/>
          <w14:ligatures w14:val="standardContextual"/>
        </w:rPr>
      </w:pPr>
      <w:hyperlink w:anchor="_Toc187928576" w:history="1">
        <w:r w:rsidRPr="008F3F58">
          <w:rPr>
            <w:rStyle w:val="Hyperlink"/>
            <w:noProof/>
          </w:rPr>
          <w:t>Delayed Prescriber Response</w:t>
        </w:r>
      </w:hyperlink>
    </w:p>
    <w:p w14:paraId="41D4F4DA" w14:textId="0B68F7F2" w:rsidR="00091538" w:rsidRDefault="00091538">
      <w:pPr>
        <w:pStyle w:val="TOC2"/>
        <w:rPr>
          <w:rFonts w:asciiTheme="minorHAnsi" w:eastAsiaTheme="minorEastAsia" w:hAnsiTheme="minorHAnsi" w:cstheme="minorBidi"/>
          <w:noProof/>
          <w:color w:val="auto"/>
          <w:kern w:val="2"/>
          <w:u w:val="none"/>
          <w14:ligatures w14:val="standardContextual"/>
        </w:rPr>
      </w:pPr>
      <w:hyperlink w:anchor="_Toc187928577" w:history="1">
        <w:r w:rsidRPr="008F3F58">
          <w:rPr>
            <w:rStyle w:val="Hyperlink"/>
            <w:noProof/>
          </w:rPr>
          <w:t>Ghost Orders</w:t>
        </w:r>
      </w:hyperlink>
    </w:p>
    <w:p w14:paraId="21C235C6" w14:textId="006AF471" w:rsidR="00091538" w:rsidRDefault="00091538">
      <w:pPr>
        <w:pStyle w:val="TOC2"/>
        <w:rPr>
          <w:rFonts w:asciiTheme="minorHAnsi" w:eastAsiaTheme="minorEastAsia" w:hAnsiTheme="minorHAnsi" w:cstheme="minorBidi"/>
          <w:noProof/>
          <w:color w:val="auto"/>
          <w:kern w:val="2"/>
          <w:u w:val="none"/>
          <w14:ligatures w14:val="standardContextual"/>
        </w:rPr>
      </w:pPr>
      <w:hyperlink w:anchor="_Toc187928578" w:history="1">
        <w:r w:rsidRPr="008F3F58">
          <w:rPr>
            <w:rStyle w:val="Hyperlink"/>
            <w:noProof/>
          </w:rPr>
          <w:t>Expedite Scanned Order</w:t>
        </w:r>
      </w:hyperlink>
    </w:p>
    <w:p w14:paraId="3295B9F5" w14:textId="2DE0FF51" w:rsidR="00091538" w:rsidRDefault="00091538">
      <w:pPr>
        <w:pStyle w:val="TOC2"/>
        <w:rPr>
          <w:rFonts w:asciiTheme="minorHAnsi" w:eastAsiaTheme="minorEastAsia" w:hAnsiTheme="minorHAnsi" w:cstheme="minorBidi"/>
          <w:noProof/>
          <w:color w:val="auto"/>
          <w:kern w:val="2"/>
          <w:u w:val="none"/>
          <w14:ligatures w14:val="standardContextual"/>
        </w:rPr>
      </w:pPr>
      <w:hyperlink w:anchor="_Toc187928579" w:history="1">
        <w:r w:rsidRPr="008F3F58">
          <w:rPr>
            <w:rStyle w:val="Hyperlink"/>
            <w:noProof/>
          </w:rPr>
          <w:t>Related Documents</w:t>
        </w:r>
      </w:hyperlink>
    </w:p>
    <w:p w14:paraId="53B71F0A" w14:textId="47F45547" w:rsidR="00555564" w:rsidRPr="00F95799" w:rsidRDefault="00077732" w:rsidP="001457FD">
      <w:pPr>
        <w:pStyle w:val="TOC2"/>
      </w:pPr>
      <w:r w:rsidRPr="00F95799">
        <w:fldChar w:fldCharType="end"/>
      </w:r>
    </w:p>
    <w:p w14:paraId="05C21900" w14:textId="78EA3C09" w:rsidR="005D3BF5" w:rsidRDefault="0E50755A" w:rsidP="001457FD">
      <w:pPr>
        <w:spacing w:before="120" w:after="120"/>
      </w:pPr>
      <w:bookmarkStart w:id="2" w:name="_Overview"/>
      <w:bookmarkEnd w:id="2"/>
      <w:r w:rsidRPr="7A3F94D2">
        <w:rPr>
          <w:b/>
          <w:bCs/>
        </w:rPr>
        <w:t>Description</w:t>
      </w:r>
      <w:r w:rsidR="5F47F78E" w:rsidRPr="7A3F94D2">
        <w:rPr>
          <w:b/>
          <w:bCs/>
        </w:rPr>
        <w:t xml:space="preserve">: </w:t>
      </w:r>
      <w:r w:rsidR="005D3BF5">
        <w:rPr>
          <w:b/>
          <w:bCs/>
        </w:rPr>
        <w:t xml:space="preserve"> </w:t>
      </w:r>
      <w:r w:rsidR="5F47F78E" w:rsidRPr="005D3BF5">
        <w:t>Inquiries</w:t>
      </w:r>
      <w:bookmarkStart w:id="3" w:name="OLE_LINK1"/>
      <w:r w:rsidR="65B7CC40">
        <w:t xml:space="preserve"> about the status of the</w:t>
      </w:r>
      <w:r w:rsidR="1C85415F">
        <w:t xml:space="preserve"> member</w:t>
      </w:r>
      <w:r w:rsidR="5B1E23F6">
        <w:t>’</w:t>
      </w:r>
      <w:r w:rsidR="1C85415F">
        <w:t>s</w:t>
      </w:r>
      <w:r w:rsidR="65B7CC40">
        <w:t xml:space="preserve"> prescription order</w:t>
      </w:r>
      <w:bookmarkEnd w:id="3"/>
      <w:r w:rsidR="65B7CC40">
        <w:t>.</w:t>
      </w:r>
    </w:p>
    <w:tbl>
      <w:tblPr>
        <w:tblW w:w="5000" w:type="pct"/>
        <w:jc w:val="center"/>
        <w:tblCellMar>
          <w:top w:w="173" w:type="dxa"/>
          <w:left w:w="115" w:type="dxa"/>
          <w:bottom w:w="115" w:type="dxa"/>
          <w:right w:w="115" w:type="dxa"/>
        </w:tblCellMar>
        <w:tblLook w:val="04A0" w:firstRow="1" w:lastRow="0" w:firstColumn="1" w:lastColumn="0" w:noHBand="0" w:noVBand="1"/>
      </w:tblPr>
      <w:tblGrid>
        <w:gridCol w:w="8923"/>
        <w:gridCol w:w="3991"/>
      </w:tblGrid>
      <w:tr w:rsidR="00CA2C46" w:rsidRPr="00F95799" w14:paraId="13A7DD49" w14:textId="77777777" w:rsidTr="047CE19B">
        <w:trPr>
          <w:jc w:val="center"/>
        </w:trPr>
        <w:tc>
          <w:tcPr>
            <w:tcW w:w="22799" w:type="dxa"/>
            <w:gridSpan w:val="2"/>
            <w:tcBorders>
              <w:top w:val="single" w:sz="18" w:space="0" w:color="FFC000" w:themeColor="accent4"/>
              <w:left w:val="single" w:sz="18" w:space="0" w:color="FFC000" w:themeColor="accent4"/>
              <w:right w:val="single" w:sz="18" w:space="0" w:color="FFC000" w:themeColor="accent4"/>
            </w:tcBorders>
            <w:shd w:val="clear" w:color="auto" w:fill="FFC000" w:themeFill="accent4"/>
          </w:tcPr>
          <w:p w14:paraId="1A2B8C08" w14:textId="5944ADCD" w:rsidR="00CA2C46" w:rsidRPr="00F95799" w:rsidRDefault="00CA2C46" w:rsidP="00CC7409">
            <w:pPr>
              <w:pStyle w:val="Heading2"/>
              <w:spacing w:before="120" w:after="120"/>
              <w:rPr>
                <w:sz w:val="16"/>
                <w:szCs w:val="16"/>
              </w:rPr>
            </w:pPr>
            <w:bookmarkStart w:id="4" w:name="_High_Level_Process"/>
            <w:bookmarkStart w:id="5" w:name="_Toc528224738"/>
            <w:bookmarkStart w:id="6" w:name="_Toc530045011"/>
            <w:bookmarkStart w:id="7" w:name="_Toc187928566"/>
            <w:bookmarkEnd w:id="4"/>
            <w:r w:rsidRPr="00F95799">
              <w:t>High Level Process</w:t>
            </w:r>
            <w:bookmarkEnd w:id="5"/>
            <w:bookmarkEnd w:id="6"/>
            <w:bookmarkEnd w:id="7"/>
          </w:p>
        </w:tc>
      </w:tr>
      <w:tr w:rsidR="00121D8D" w:rsidRPr="00F95799" w14:paraId="244D742D" w14:textId="77777777" w:rsidTr="047CE19B">
        <w:trPr>
          <w:trHeight w:val="1357"/>
          <w:jc w:val="center"/>
        </w:trPr>
        <w:tc>
          <w:tcPr>
            <w:tcW w:w="16378" w:type="dxa"/>
            <w:tcBorders>
              <w:left w:val="single" w:sz="18" w:space="0" w:color="FFC000" w:themeColor="accent4"/>
            </w:tcBorders>
            <w:shd w:val="clear" w:color="auto" w:fill="auto"/>
            <w:vAlign w:val="center"/>
          </w:tcPr>
          <w:p w14:paraId="29E0ECD9" w14:textId="2DAD6DA4" w:rsidR="00121D8D" w:rsidRPr="00F95799" w:rsidRDefault="00121D8D" w:rsidP="001457FD">
            <w:pPr>
              <w:pStyle w:val="ListParagraph"/>
              <w:numPr>
                <w:ilvl w:val="0"/>
                <w:numId w:val="9"/>
              </w:numPr>
              <w:spacing w:before="120" w:after="120"/>
              <w:rPr>
                <w:rStyle w:val="Hyperlink"/>
                <w:b/>
                <w:color w:val="auto"/>
                <w:sz w:val="28"/>
                <w:szCs w:val="32"/>
                <w:u w:val="none"/>
              </w:rPr>
            </w:pPr>
            <w:hyperlink w:anchor="DeterminetheNameandNumber" w:history="1">
              <w:r w:rsidRPr="00F95799">
                <w:rPr>
                  <w:rStyle w:val="Hyperlink"/>
                  <w:b/>
                  <w:sz w:val="28"/>
                  <w:szCs w:val="32"/>
                </w:rPr>
                <w:t>Determine</w:t>
              </w:r>
            </w:hyperlink>
            <w:r w:rsidRPr="00F95799">
              <w:rPr>
                <w:rStyle w:val="Hyperlink"/>
                <w:b/>
                <w:color w:val="auto"/>
                <w:sz w:val="28"/>
                <w:szCs w:val="32"/>
                <w:u w:val="none"/>
              </w:rPr>
              <w:t xml:space="preserve"> the name of the medication(s) and the number of medications included in the order.</w:t>
            </w:r>
          </w:p>
          <w:p w14:paraId="2B9688F9" w14:textId="77777777" w:rsidR="00121D8D" w:rsidRPr="00B6507B" w:rsidRDefault="00121D8D" w:rsidP="001457FD">
            <w:pPr>
              <w:pStyle w:val="ListParagraph"/>
              <w:numPr>
                <w:ilvl w:val="0"/>
                <w:numId w:val="21"/>
              </w:numPr>
              <w:spacing w:before="120" w:after="120"/>
              <w:rPr>
                <w:b/>
                <w:sz w:val="28"/>
                <w:szCs w:val="32"/>
              </w:rPr>
            </w:pPr>
            <w:r w:rsidRPr="00F95799">
              <w:t xml:space="preserve">If the member is inquiring about the status of an Order Reship, refer to </w:t>
            </w:r>
            <w:hyperlink w:anchor="_Checking_Status_of" w:history="1">
              <w:r w:rsidRPr="00F95799">
                <w:rPr>
                  <w:rStyle w:val="Hyperlink"/>
                </w:rPr>
                <w:t>Checking the Status of a Reship</w:t>
              </w:r>
            </w:hyperlink>
            <w:r w:rsidRPr="00F95799">
              <w:t>.</w:t>
            </w:r>
          </w:p>
          <w:p w14:paraId="1CBAA051" w14:textId="1C58B66D" w:rsidR="00B6507B" w:rsidRPr="00B6507B" w:rsidRDefault="19A85522" w:rsidP="001457FD">
            <w:pPr>
              <w:pStyle w:val="ListParagraph"/>
              <w:spacing w:before="120" w:after="120"/>
              <w:rPr>
                <w:rStyle w:val="Hyperlink"/>
                <w:color w:val="auto"/>
                <w:sz w:val="28"/>
                <w:szCs w:val="28"/>
                <w:u w:val="none"/>
              </w:rPr>
            </w:pPr>
            <w:r>
              <w:rPr>
                <w:noProof/>
              </w:rPr>
              <w:drawing>
                <wp:inline distT="0" distB="0" distL="0" distR="0" wp14:anchorId="60AEAD16" wp14:editId="2557A4C3">
                  <wp:extent cx="238095" cy="209524"/>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7A3F94D2">
              <w:rPr>
                <w:rStyle w:val="Hyperlink"/>
                <w:color w:val="auto"/>
                <w:u w:val="none"/>
              </w:rPr>
              <w:t xml:space="preserve"> Verify the number of days the order has been in process, and how much medication the member has on hand. </w:t>
            </w:r>
          </w:p>
          <w:p w14:paraId="4F9F1CAA" w14:textId="6D393ED9" w:rsidR="00B6507B" w:rsidRPr="00B6507B" w:rsidRDefault="19A85522" w:rsidP="001457FD">
            <w:pPr>
              <w:pStyle w:val="ListParagraph"/>
              <w:spacing w:before="120" w:after="120"/>
              <w:rPr>
                <w:color w:val="000000" w:themeColor="text1"/>
              </w:rPr>
            </w:pPr>
            <w:r w:rsidRPr="7A3F94D2">
              <w:rPr>
                <w:rStyle w:val="Hyperlink"/>
                <w:color w:val="auto"/>
                <w:u w:val="none"/>
              </w:rPr>
              <w:t xml:space="preserve"> </w:t>
            </w:r>
            <w:r w:rsidR="348DF943" w:rsidRPr="7A3F94D2">
              <w:rPr>
                <w:color w:val="000000" w:themeColor="text1"/>
              </w:rPr>
              <w:t xml:space="preserve">Holding Period </w:t>
            </w:r>
            <w:r w:rsidR="005D3BF5">
              <w:rPr>
                <w:color w:val="000000" w:themeColor="text1"/>
              </w:rPr>
              <w:t>is 8-23</w:t>
            </w:r>
            <w:r w:rsidR="348DF943" w:rsidRPr="7A3F94D2">
              <w:rPr>
                <w:color w:val="000000" w:themeColor="text1"/>
              </w:rPr>
              <w:t xml:space="preserve"> days</w:t>
            </w:r>
            <w:r w:rsidR="005D3BF5">
              <w:rPr>
                <w:color w:val="000000" w:themeColor="text1"/>
              </w:rPr>
              <w:t xml:space="preserve"> prior to anticipated medication depletion</w:t>
            </w:r>
            <w:r w:rsidR="348DF943" w:rsidRPr="7A3F94D2">
              <w:rPr>
                <w:color w:val="000000" w:themeColor="text1"/>
              </w:rPr>
              <w:t xml:space="preserve"> in processing </w:t>
            </w:r>
            <w:r w:rsidR="005D3BF5">
              <w:rPr>
                <w:color w:val="000000" w:themeColor="text1"/>
              </w:rPr>
              <w:t xml:space="preserve">and when </w:t>
            </w:r>
            <w:r w:rsidR="348DF943" w:rsidRPr="7A3F94D2">
              <w:rPr>
                <w:color w:val="000000" w:themeColor="text1"/>
              </w:rPr>
              <w:t xml:space="preserve">changes or </w:t>
            </w:r>
            <w:r w:rsidR="005D3BF5">
              <w:rPr>
                <w:color w:val="000000" w:themeColor="text1"/>
              </w:rPr>
              <w:t xml:space="preserve">order </w:t>
            </w:r>
            <w:r w:rsidR="348DF943" w:rsidRPr="7A3F94D2">
              <w:rPr>
                <w:color w:val="000000" w:themeColor="text1"/>
              </w:rPr>
              <w:t xml:space="preserve">cancel </w:t>
            </w:r>
            <w:r w:rsidR="005D3BF5">
              <w:rPr>
                <w:color w:val="000000" w:themeColor="text1"/>
              </w:rPr>
              <w:t xml:space="preserve">cancelation </w:t>
            </w:r>
            <w:r w:rsidR="001457FD">
              <w:rPr>
                <w:color w:val="000000" w:themeColor="text1"/>
              </w:rPr>
              <w:t xml:space="preserve">is </w:t>
            </w:r>
            <w:r w:rsidR="001457FD" w:rsidRPr="7A3F94D2">
              <w:rPr>
                <w:color w:val="000000" w:themeColor="text1"/>
              </w:rPr>
              <w:t>allowed</w:t>
            </w:r>
            <w:r w:rsidR="348DF943" w:rsidRPr="7A3F94D2">
              <w:rPr>
                <w:color w:val="000000" w:themeColor="text1"/>
              </w:rPr>
              <w:t>)</w:t>
            </w:r>
          </w:p>
          <w:p w14:paraId="34EB0491" w14:textId="58D2968D" w:rsidR="00B6507B" w:rsidRPr="00B6507B" w:rsidRDefault="00B6507B" w:rsidP="001457FD">
            <w:pPr>
              <w:pStyle w:val="ListParagraph"/>
              <w:spacing w:before="120" w:after="120"/>
              <w:rPr>
                <w:rStyle w:val="Hyperlink"/>
                <w:color w:val="auto"/>
                <w:u w:val="none"/>
              </w:rPr>
            </w:pPr>
          </w:p>
        </w:tc>
        <w:tc>
          <w:tcPr>
            <w:tcW w:w="6421" w:type="dxa"/>
            <w:tcBorders>
              <w:right w:val="single" w:sz="18" w:space="0" w:color="FFC000" w:themeColor="accent4"/>
            </w:tcBorders>
            <w:shd w:val="clear" w:color="auto" w:fill="FFF2CC" w:themeFill="accent4" w:themeFillTint="33"/>
            <w:vAlign w:val="center"/>
          </w:tcPr>
          <w:p w14:paraId="371B104F" w14:textId="3129A7C3" w:rsidR="00121D8D" w:rsidRPr="00F803EF" w:rsidRDefault="43450E3C" w:rsidP="001457FD">
            <w:pPr>
              <w:spacing w:before="120" w:after="120"/>
              <w:rPr>
                <w:b/>
                <w:bCs/>
              </w:rPr>
            </w:pPr>
            <w:r>
              <w:rPr>
                <w:noProof/>
              </w:rPr>
              <w:drawing>
                <wp:inline distT="0" distB="0" distL="0" distR="0" wp14:anchorId="5FEBF3ED" wp14:editId="13AAC79E">
                  <wp:extent cx="2413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241300" cy="209550"/>
                          </a:xfrm>
                          <a:prstGeom prst="rect">
                            <a:avLst/>
                          </a:prstGeom>
                        </pic:spPr>
                      </pic:pic>
                    </a:graphicData>
                  </a:graphic>
                </wp:inline>
              </w:drawing>
            </w:r>
            <w:r w:rsidR="1611DD53" w:rsidRPr="7A3F94D2">
              <w:rPr>
                <w:b/>
                <w:bCs/>
                <w:color w:val="FF0000"/>
              </w:rPr>
              <w:t xml:space="preserve"> </w:t>
            </w:r>
            <w:r w:rsidR="1611DD53" w:rsidRPr="7A3F94D2">
              <w:rPr>
                <w:b/>
                <w:bCs/>
              </w:rPr>
              <w:t>MED D Beneficiaries</w:t>
            </w:r>
            <w:r w:rsidR="7E616950" w:rsidRPr="7A3F94D2">
              <w:rPr>
                <w:b/>
                <w:bCs/>
              </w:rPr>
              <w:t xml:space="preserve">: </w:t>
            </w:r>
            <w:r w:rsidR="000C6A61">
              <w:rPr>
                <w:b/>
                <w:bCs/>
              </w:rPr>
              <w:t xml:space="preserve"> </w:t>
            </w:r>
            <w:r w:rsidR="7E616950" w:rsidRPr="000C6A61">
              <w:t>If</w:t>
            </w:r>
            <w:r w:rsidR="1611DD53">
              <w:t xml:space="preserve"> you have not been trained to handle MED D or EGWP calls, warm transfer </w:t>
            </w:r>
            <w:r w:rsidR="1611DD53" w:rsidRPr="7A3F94D2">
              <w:rPr>
                <w:b/>
                <w:bCs/>
              </w:rPr>
              <w:t xml:space="preserve">ALL </w:t>
            </w:r>
            <w:r w:rsidR="1611DD53">
              <w:t>Med D call types to the appropriate Med D Care phone number located in the CIF.  This includes basic refill and order status calls</w:t>
            </w:r>
            <w:r w:rsidR="00FA2350">
              <w:t xml:space="preserve">. </w:t>
            </w:r>
            <w:r w:rsidR="1611DD53">
              <w:t>This is due to regulations regarding automatic refills and the increased complexity in handling MED D calls.</w:t>
            </w:r>
          </w:p>
        </w:tc>
      </w:tr>
      <w:tr w:rsidR="00121D8D" w:rsidRPr="002B4E2C" w14:paraId="68CCDA7D" w14:textId="77777777" w:rsidTr="047CE19B">
        <w:trPr>
          <w:trHeight w:val="3625"/>
          <w:jc w:val="center"/>
        </w:trPr>
        <w:tc>
          <w:tcPr>
            <w:tcW w:w="16378" w:type="dxa"/>
            <w:tcBorders>
              <w:left w:val="single" w:sz="18" w:space="0" w:color="FFC000" w:themeColor="accent4"/>
            </w:tcBorders>
            <w:shd w:val="clear" w:color="auto" w:fill="auto"/>
          </w:tcPr>
          <w:p w14:paraId="4A6EB525" w14:textId="1EF18271" w:rsidR="00121D8D" w:rsidRPr="00F95799" w:rsidRDefault="00121D8D" w:rsidP="001457FD">
            <w:pPr>
              <w:pStyle w:val="ListParagraph"/>
              <w:numPr>
                <w:ilvl w:val="0"/>
                <w:numId w:val="9"/>
              </w:numPr>
              <w:spacing w:before="120" w:after="120"/>
              <w:rPr>
                <w:rStyle w:val="Hyperlink"/>
                <w:b/>
                <w:color w:val="auto"/>
                <w:sz w:val="28"/>
                <w:szCs w:val="32"/>
                <w:u w:val="none"/>
              </w:rPr>
            </w:pPr>
            <w:r w:rsidRPr="00F95799">
              <w:rPr>
                <w:rStyle w:val="Hyperlink"/>
                <w:b/>
                <w:color w:val="auto"/>
                <w:sz w:val="28"/>
                <w:szCs w:val="32"/>
                <w:u w:val="none"/>
              </w:rPr>
              <w:t xml:space="preserve">On the Main Screen </w:t>
            </w:r>
            <w:hyperlink w:anchor="LocateRxNumber" w:history="1">
              <w:r w:rsidRPr="00F95799">
                <w:rPr>
                  <w:rStyle w:val="Hyperlink"/>
                  <w:b/>
                  <w:sz w:val="28"/>
                </w:rPr>
                <w:t>verify</w:t>
              </w:r>
            </w:hyperlink>
            <w:r w:rsidRPr="00F95799">
              <w:rPr>
                <w:b/>
                <w:sz w:val="28"/>
              </w:rPr>
              <w:t xml:space="preserve"> the phone number on the account then </w:t>
            </w:r>
            <w:hyperlink w:anchor="LocateRxNumber" w:history="1">
              <w:r w:rsidRPr="00F95799">
                <w:rPr>
                  <w:rStyle w:val="Hyperlink"/>
                  <w:b/>
                  <w:sz w:val="28"/>
                  <w:szCs w:val="32"/>
                </w:rPr>
                <w:t>locate</w:t>
              </w:r>
            </w:hyperlink>
            <w:r w:rsidRPr="00F95799">
              <w:rPr>
                <w:rStyle w:val="Hyperlink"/>
                <w:b/>
                <w:color w:val="auto"/>
                <w:sz w:val="28"/>
                <w:szCs w:val="32"/>
                <w:u w:val="none"/>
              </w:rPr>
              <w:t xml:space="preserve"> the prescription (Rx) numbers.</w:t>
            </w:r>
          </w:p>
          <w:p w14:paraId="14281B45" w14:textId="27B4D445" w:rsidR="00121D8D" w:rsidRPr="00F95799" w:rsidRDefault="00121D8D" w:rsidP="001457FD">
            <w:pPr>
              <w:pStyle w:val="ListParagraph"/>
              <w:numPr>
                <w:ilvl w:val="0"/>
                <w:numId w:val="10"/>
              </w:numPr>
              <w:spacing w:before="120" w:after="120"/>
            </w:pPr>
            <w:r w:rsidRPr="00F95799">
              <w:t>If more than one open order is located for the same medication</w:t>
            </w:r>
            <w:r w:rsidR="00C72A05" w:rsidRPr="00F95799">
              <w:t xml:space="preserve"> </w:t>
            </w:r>
            <w:r w:rsidRPr="00F95799">
              <w:t xml:space="preserve">proceed to </w:t>
            </w:r>
            <w:hyperlink w:anchor="_Ghost_Orders" w:history="1">
              <w:r w:rsidRPr="00F95799">
                <w:rPr>
                  <w:rStyle w:val="Hyperlink"/>
                </w:rPr>
                <w:t>Ghost Orders</w:t>
              </w:r>
            </w:hyperlink>
            <w:r w:rsidRPr="00F95799">
              <w:t>.</w:t>
            </w:r>
          </w:p>
          <w:p w14:paraId="61AADCD6" w14:textId="77777777" w:rsidR="00BA3C46" w:rsidRPr="00F95799" w:rsidRDefault="00BA3C46" w:rsidP="001457FD">
            <w:pPr>
              <w:pStyle w:val="ListParagraph"/>
              <w:spacing w:before="120" w:after="120"/>
            </w:pPr>
          </w:p>
          <w:p w14:paraId="72E6F57A" w14:textId="37D40E85" w:rsidR="00EE1DF8" w:rsidRPr="002D19A1" w:rsidRDefault="00121D8D" w:rsidP="001457FD">
            <w:pPr>
              <w:numPr>
                <w:ilvl w:val="0"/>
                <w:numId w:val="10"/>
              </w:numPr>
              <w:spacing w:before="120" w:after="120"/>
              <w:jc w:val="both"/>
              <w:rPr>
                <w:u w:val="single"/>
              </w:rPr>
            </w:pPr>
            <w:r w:rsidRPr="00F95799">
              <w:t xml:space="preserve">If the order cannot be located, </w:t>
            </w:r>
            <w:r w:rsidR="001056BA" w:rsidRPr="00F95799">
              <w:t>check View Comments to see if FastStart assisted</w:t>
            </w:r>
            <w:r w:rsidR="00FA2350" w:rsidRPr="00F95799">
              <w:t xml:space="preserve">. </w:t>
            </w:r>
            <w:r w:rsidR="008E7B12">
              <w:t xml:space="preserve">Press the </w:t>
            </w:r>
            <w:r w:rsidR="001056BA" w:rsidRPr="00F95799">
              <w:t>“expand all” button to see details if NEW</w:t>
            </w:r>
            <w:r w:rsidR="00074E63" w:rsidRPr="00F95799">
              <w:t xml:space="preserve"> </w:t>
            </w:r>
            <w:r w:rsidR="001056BA" w:rsidRPr="00F95799">
              <w:t>RX/F</w:t>
            </w:r>
            <w:r w:rsidR="008E7B12">
              <w:t>astStart</w:t>
            </w:r>
            <w:r w:rsidR="001056BA" w:rsidRPr="00F95799">
              <w:t xml:space="preserve"> Department has placed an order request</w:t>
            </w:r>
            <w:r w:rsidR="00FA2350" w:rsidRPr="00F95799">
              <w:t xml:space="preserve">. </w:t>
            </w:r>
            <w:r w:rsidRPr="00F95799">
              <w:t>Refer to</w:t>
            </w:r>
            <w:r w:rsidR="00D81C4E" w:rsidRPr="00F95799">
              <w:t xml:space="preserve"> </w:t>
            </w:r>
            <w:hyperlink r:id="rId13" w:anchor="!/view?docid=a1443f4f-499e-442c-be11-fd2b207bf86c" w:history="1">
              <w:r w:rsidR="00680E0D">
                <w:rPr>
                  <w:rStyle w:val="Hyperlink"/>
                </w:rPr>
                <w:t>PeopleSafe - Obtaining a New Prescription for the Member (058827)</w:t>
              </w:r>
            </w:hyperlink>
            <w:r w:rsidR="009B1CBD" w:rsidRPr="009B1CBD">
              <w:rPr>
                <w:rStyle w:val="Hyperlink"/>
                <w:color w:val="auto"/>
                <w:u w:val="none"/>
              </w:rPr>
              <w:t>.</w:t>
            </w:r>
            <w:r w:rsidR="00D81C4E" w:rsidRPr="009B1CBD">
              <w:t xml:space="preserve"> </w:t>
            </w:r>
          </w:p>
          <w:p w14:paraId="21642D34" w14:textId="77777777" w:rsidR="00121D8D" w:rsidRPr="002D19A1" w:rsidRDefault="00121D8D" w:rsidP="001457FD">
            <w:pPr>
              <w:spacing w:before="120" w:after="120"/>
              <w:ind w:left="720"/>
              <w:jc w:val="both"/>
              <w:rPr>
                <w:u w:val="single"/>
              </w:rPr>
            </w:pPr>
          </w:p>
          <w:p w14:paraId="1B26DC50" w14:textId="2556F3F7" w:rsidR="00121D8D" w:rsidRDefault="00121D8D" w:rsidP="001457FD">
            <w:pPr>
              <w:pStyle w:val="ListParagraph"/>
              <w:numPr>
                <w:ilvl w:val="0"/>
                <w:numId w:val="10"/>
              </w:numPr>
              <w:spacing w:before="120" w:after="120"/>
            </w:pPr>
            <w:r w:rsidRPr="002D19A1">
              <w:t xml:space="preserve">If no notes, refer to </w:t>
            </w:r>
            <w:hyperlink r:id="rId14" w:anchor="!/view?docid=d5f72caf-b0d3-49a4-9e28-725508eba4a5" w:history="1">
              <w:r w:rsidR="00AC3A75">
                <w:rPr>
                  <w:rStyle w:val="Hyperlink"/>
                </w:rPr>
                <w:t>Order Not Showing in System (004757)</w:t>
              </w:r>
            </w:hyperlink>
            <w:r w:rsidRPr="00C8051A">
              <w:t>.</w:t>
            </w:r>
          </w:p>
          <w:p w14:paraId="7A32D06E" w14:textId="77777777" w:rsidR="004F2214" w:rsidRPr="004F2214" w:rsidRDefault="004F2214" w:rsidP="001457FD">
            <w:pPr>
              <w:spacing w:before="120" w:after="120"/>
            </w:pPr>
          </w:p>
          <w:p w14:paraId="79386063" w14:textId="09C3ADE0" w:rsidR="00C479C0" w:rsidRDefault="000A015F" w:rsidP="001457FD">
            <w:pPr>
              <w:pStyle w:val="ListParagraph"/>
              <w:numPr>
                <w:ilvl w:val="0"/>
                <w:numId w:val="11"/>
              </w:numPr>
              <w:spacing w:before="120" w:after="120"/>
            </w:pPr>
            <w:bookmarkStart w:id="8" w:name="OLE_LINK6"/>
            <w:r>
              <w:t xml:space="preserve"> </w:t>
            </w:r>
            <w:r w:rsidR="00C479C0" w:rsidRPr="00777467">
              <w:t xml:space="preserve">If a doctor calls into Customer Care wanting a fax </w:t>
            </w:r>
            <w:r w:rsidR="0000018C">
              <w:t xml:space="preserve">that </w:t>
            </w:r>
            <w:r w:rsidR="0000018C" w:rsidRPr="00777467">
              <w:t>states</w:t>
            </w:r>
            <w:r w:rsidR="00C479C0" w:rsidRPr="00777467">
              <w:t xml:space="preserve"> </w:t>
            </w:r>
            <w:r w:rsidR="008C1FA2">
              <w:t xml:space="preserve">a </w:t>
            </w:r>
            <w:r w:rsidR="00C479C0" w:rsidRPr="00777467">
              <w:t>mail order</w:t>
            </w:r>
            <w:r w:rsidR="00635CFE">
              <w:t xml:space="preserve"> RX</w:t>
            </w:r>
            <w:r w:rsidR="008C1FA2">
              <w:t xml:space="preserve"> was</w:t>
            </w:r>
            <w:r w:rsidR="00C479C0" w:rsidRPr="00777467">
              <w:t xml:space="preserve"> cancelled/voided,</w:t>
            </w:r>
            <w:r w:rsidR="00EE1DF8" w:rsidRPr="00777467">
              <w:t xml:space="preserve"> </w:t>
            </w:r>
            <w:r w:rsidR="00EE1DF8" w:rsidRPr="00F43BA8">
              <w:rPr>
                <w:b/>
                <w:bCs/>
              </w:rPr>
              <w:t>warm transfer</w:t>
            </w:r>
            <w:r w:rsidR="00EE1DF8" w:rsidRPr="00777467">
              <w:t xml:space="preserve"> to the </w:t>
            </w:r>
            <w:r w:rsidR="003E4EEE">
              <w:t>Participant Services/Member Services</w:t>
            </w:r>
            <w:r w:rsidR="00E56411">
              <w:t xml:space="preserve"> line </w:t>
            </w:r>
            <w:r w:rsidR="00EE1DF8" w:rsidRPr="00777467">
              <w:t xml:space="preserve">listed as </w:t>
            </w:r>
            <w:r w:rsidR="00EE1DF8" w:rsidRPr="00F43BA8">
              <w:rPr>
                <w:b/>
                <w:bCs/>
              </w:rPr>
              <w:t>1-8</w:t>
            </w:r>
            <w:r w:rsidR="003E4EEE" w:rsidRPr="00F43BA8">
              <w:rPr>
                <w:b/>
                <w:bCs/>
              </w:rPr>
              <w:t>66</w:t>
            </w:r>
            <w:r w:rsidR="00EE1DF8" w:rsidRPr="00F43BA8">
              <w:rPr>
                <w:b/>
                <w:bCs/>
              </w:rPr>
              <w:t>-</w:t>
            </w:r>
            <w:r w:rsidR="003E4EEE" w:rsidRPr="00F43BA8">
              <w:rPr>
                <w:b/>
                <w:bCs/>
              </w:rPr>
              <w:t>644</w:t>
            </w:r>
            <w:r w:rsidR="00EE1DF8" w:rsidRPr="00F43BA8">
              <w:rPr>
                <w:b/>
                <w:bCs/>
              </w:rPr>
              <w:t>-</w:t>
            </w:r>
            <w:r w:rsidR="003E4EEE" w:rsidRPr="00F43BA8">
              <w:rPr>
                <w:b/>
                <w:bCs/>
              </w:rPr>
              <w:t>0876</w:t>
            </w:r>
            <w:r w:rsidR="00EE1DF8" w:rsidRPr="00777467">
              <w:t xml:space="preserve"> to complete the request. </w:t>
            </w:r>
            <w:bookmarkEnd w:id="8"/>
          </w:p>
          <w:p w14:paraId="3CDEBA49" w14:textId="59D44AA0" w:rsidR="008727C0" w:rsidRPr="00777467" w:rsidRDefault="008727C0" w:rsidP="001457FD">
            <w:pPr>
              <w:pStyle w:val="ListParagraph"/>
              <w:numPr>
                <w:ilvl w:val="0"/>
                <w:numId w:val="11"/>
              </w:numPr>
              <w:spacing w:before="120" w:after="120"/>
            </w:pPr>
            <w:r w:rsidRPr="008727C0">
              <w:t xml:space="preserve"> </w:t>
            </w:r>
            <w:r w:rsidR="006B6A75">
              <w:rPr>
                <w:noProof/>
              </w:rPr>
              <w:drawing>
                <wp:inline distT="0" distB="0" distL="0" distR="0" wp14:anchorId="6D28D957" wp14:editId="5326C7BB">
                  <wp:extent cx="237490" cy="208915"/>
                  <wp:effectExtent l="0" t="0" r="0" b="635"/>
                  <wp:docPr id="2" name="Picture 2"/>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1">
                            <a:extLst>
                              <a:ext uri="{28A0092B-C50C-407E-A947-70E740481C1C}">
                                <a14:useLocalDpi xmlns:a14="http://schemas.microsoft.com/office/drawing/2010/main" val="0"/>
                              </a:ext>
                            </a:extLst>
                          </a:blip>
                          <a:stretch>
                            <a:fillRect/>
                          </a:stretch>
                        </pic:blipFill>
                        <pic:spPr>
                          <a:xfrm>
                            <a:off x="0" y="0"/>
                            <a:ext cx="237490" cy="208915"/>
                          </a:xfrm>
                          <a:prstGeom prst="rect">
                            <a:avLst/>
                          </a:prstGeom>
                        </pic:spPr>
                      </pic:pic>
                    </a:graphicData>
                  </a:graphic>
                </wp:inline>
              </w:drawing>
            </w:r>
            <w:r w:rsidR="006B6A75">
              <w:t xml:space="preserve"> </w:t>
            </w:r>
            <w:r w:rsidRPr="008727C0">
              <w:t xml:space="preserve">Orders that were recently placed through Caremark.com will not immediately show on the </w:t>
            </w:r>
            <w:r w:rsidRPr="00BA0CEE">
              <w:rPr>
                <w:b/>
                <w:bCs/>
              </w:rPr>
              <w:t>Order Status</w:t>
            </w:r>
            <w:r w:rsidRPr="008727C0">
              <w:t xml:space="preserve"> screen in PeopleSafe.</w:t>
            </w:r>
          </w:p>
        </w:tc>
        <w:tc>
          <w:tcPr>
            <w:tcW w:w="6421" w:type="dxa"/>
            <w:tcBorders>
              <w:right w:val="single" w:sz="18" w:space="0" w:color="FFC000" w:themeColor="accent4"/>
            </w:tcBorders>
            <w:shd w:val="clear" w:color="auto" w:fill="FFF2CC" w:themeFill="accent4" w:themeFillTint="33"/>
          </w:tcPr>
          <w:p w14:paraId="7A578DD1" w14:textId="5D3DCBF2" w:rsidR="00121D8D" w:rsidRPr="00F803EF" w:rsidRDefault="482F0026" w:rsidP="001457FD">
            <w:pPr>
              <w:spacing w:before="120" w:after="120"/>
            </w:pPr>
            <w:r w:rsidRPr="047CE19B">
              <w:rPr>
                <w:b/>
                <w:bCs/>
              </w:rPr>
              <w:t>Reminder:</w:t>
            </w:r>
            <w:r w:rsidR="2B08D75F" w:rsidRPr="047CE19B">
              <w:rPr>
                <w:b/>
                <w:bCs/>
              </w:rPr>
              <w:t xml:space="preserve">  </w:t>
            </w:r>
            <w:r w:rsidR="362EF89F">
              <w:t xml:space="preserve">If the member </w:t>
            </w:r>
            <w:r w:rsidR="6C7D5575">
              <w:t>indicates,</w:t>
            </w:r>
            <w:r w:rsidR="362EF89F">
              <w:t xml:space="preserve"> they had an issue with the IVR (</w:t>
            </w:r>
            <w:r w:rsidR="362EF89F" w:rsidRPr="047CE19B">
              <w:rPr>
                <w:b/>
                <w:bCs/>
              </w:rPr>
              <w:t>Example</w:t>
            </w:r>
            <w:r w:rsidR="3F03F591" w:rsidRPr="047CE19B">
              <w:rPr>
                <w:b/>
                <w:bCs/>
              </w:rPr>
              <w:t>:</w:t>
            </w:r>
            <w:r w:rsidR="28CE1F1A" w:rsidRPr="047CE19B">
              <w:rPr>
                <w:b/>
                <w:bCs/>
              </w:rPr>
              <w:t xml:space="preserve"> </w:t>
            </w:r>
            <w:r w:rsidR="3F03F591" w:rsidRPr="047CE19B">
              <w:rPr>
                <w:b/>
                <w:bCs/>
              </w:rPr>
              <w:t xml:space="preserve"> </w:t>
            </w:r>
            <w:r w:rsidR="7BCBAD7B">
              <w:t>They</w:t>
            </w:r>
            <w:r w:rsidR="362EF89F">
              <w:t xml:space="preserve"> had placed an order over the </w:t>
            </w:r>
            <w:r w:rsidR="69495526">
              <w:t>IVR,</w:t>
            </w:r>
            <w:r w:rsidR="362EF89F">
              <w:t xml:space="preserve"> and no order exists) proceed with placing the order for the member. Then to report the issue internally, fill out the </w:t>
            </w:r>
            <w:bookmarkStart w:id="9" w:name="OLE_LINK3"/>
            <w:r w:rsidR="00121D8D">
              <w:fldChar w:fldCharType="begin"/>
            </w:r>
            <w:r w:rsidR="00121D8D">
              <w:instrText xml:space="preserve">HYPERLINK "https://thesource.cvshealth.com/nuxeo/thesource/#!/view?docid=f40faeae-bfe0-40aa-87d1-fa1fbb23b5da" </w:instrText>
            </w:r>
            <w:r w:rsidR="00121D8D">
              <w:fldChar w:fldCharType="separate"/>
            </w:r>
            <w:r w:rsidR="7AA41218" w:rsidRPr="047CE19B">
              <w:rPr>
                <w:rStyle w:val="Hyperlink"/>
              </w:rPr>
              <w:t>IVR Research Request Procedures and Form(045732)</w:t>
            </w:r>
            <w:r w:rsidR="00121D8D">
              <w:fldChar w:fldCharType="end"/>
            </w:r>
            <w:r w:rsidR="362EF89F">
              <w:t xml:space="preserve"> </w:t>
            </w:r>
            <w:bookmarkEnd w:id="9"/>
            <w:r w:rsidR="362EF89F">
              <w:t>form and email as directed in the form.</w:t>
            </w:r>
          </w:p>
          <w:p w14:paraId="0BE87ACC" w14:textId="77777777" w:rsidR="008F016D" w:rsidRPr="00F803EF" w:rsidRDefault="008F016D" w:rsidP="001457FD">
            <w:pPr>
              <w:spacing w:before="120" w:after="120"/>
              <w:rPr>
                <w:bCs/>
              </w:rPr>
            </w:pPr>
          </w:p>
          <w:p w14:paraId="6F07420E" w14:textId="69E05DDF" w:rsidR="009D02EA" w:rsidRPr="00EC6996" w:rsidRDefault="7969345A" w:rsidP="001457FD">
            <w:pPr>
              <w:spacing w:before="120" w:after="120"/>
              <w:rPr>
                <w:b/>
                <w:bCs/>
              </w:rPr>
            </w:pPr>
            <w:r w:rsidRPr="7A3F94D2">
              <w:rPr>
                <w:b/>
                <w:bCs/>
              </w:rPr>
              <w:t>Tip</w:t>
            </w:r>
            <w:r w:rsidR="6C90D4BC" w:rsidRPr="7A3F94D2">
              <w:rPr>
                <w:b/>
                <w:bCs/>
              </w:rPr>
              <w:t>:</w:t>
            </w:r>
            <w:r w:rsidR="000C6A61">
              <w:rPr>
                <w:b/>
                <w:bCs/>
              </w:rPr>
              <w:t xml:space="preserve"> </w:t>
            </w:r>
            <w:r w:rsidR="6C90D4BC" w:rsidRPr="7A3F94D2">
              <w:rPr>
                <w:b/>
                <w:bCs/>
              </w:rPr>
              <w:t xml:space="preserve"> </w:t>
            </w:r>
            <w:r w:rsidR="6C90D4BC" w:rsidRPr="000C6A61">
              <w:t>CCR</w:t>
            </w:r>
            <w:r w:rsidRPr="000C6A61">
              <w:t xml:space="preserve"> </w:t>
            </w:r>
            <w:r>
              <w:t>should be on “Mail” tab and also select Status</w:t>
            </w:r>
            <w:r w:rsidR="71EC151A">
              <w:t>: “</w:t>
            </w:r>
            <w:r>
              <w:t xml:space="preserve">All” when looking for a Mail Order. The search can also be narrowed by selecting </w:t>
            </w:r>
            <w:r w:rsidRPr="7A3F94D2">
              <w:rPr>
                <w:b/>
                <w:bCs/>
              </w:rPr>
              <w:t>Display By</w:t>
            </w:r>
            <w:r w:rsidR="483065BB" w:rsidRPr="7A3F94D2">
              <w:rPr>
                <w:b/>
                <w:bCs/>
              </w:rPr>
              <w:t>:</w:t>
            </w:r>
            <w:r w:rsidR="00EC6996">
              <w:rPr>
                <w:b/>
                <w:bCs/>
              </w:rPr>
              <w:t xml:space="preserve">  </w:t>
            </w:r>
            <w:r w:rsidR="483065BB" w:rsidRPr="7A3F94D2">
              <w:rPr>
                <w:b/>
                <w:bCs/>
              </w:rPr>
              <w:t>“</w:t>
            </w:r>
            <w:r w:rsidRPr="7A3F94D2">
              <w:rPr>
                <w:b/>
                <w:bCs/>
              </w:rPr>
              <w:t>Participant</w:t>
            </w:r>
            <w:r w:rsidR="00FA2350" w:rsidRPr="7A3F94D2">
              <w:rPr>
                <w:b/>
                <w:bCs/>
              </w:rPr>
              <w:t>.”</w:t>
            </w:r>
            <w:r>
              <w:t xml:space="preserve"> </w:t>
            </w:r>
            <w:r w:rsidR="34E85925">
              <w:t xml:space="preserve">Remember Ctrl + F can be used to quickly search for the Rx number or name. </w:t>
            </w:r>
          </w:p>
          <w:p w14:paraId="720D62C4" w14:textId="77777777" w:rsidR="009D02EA" w:rsidRDefault="009D02EA" w:rsidP="001457FD">
            <w:pPr>
              <w:spacing w:before="120" w:after="120"/>
              <w:rPr>
                <w:bCs/>
              </w:rPr>
            </w:pPr>
          </w:p>
          <w:p w14:paraId="70BB9EED" w14:textId="5FFA0C7C" w:rsidR="008F016D" w:rsidRPr="00F803EF" w:rsidRDefault="009D02EA" w:rsidP="001457FD">
            <w:pPr>
              <w:spacing w:before="120" w:after="120"/>
              <w:rPr>
                <w:rStyle w:val="Hyperlink"/>
                <w:bCs/>
                <w:color w:val="auto"/>
                <w:u w:val="none"/>
              </w:rPr>
            </w:pPr>
            <w:r>
              <w:rPr>
                <w:bCs/>
              </w:rPr>
              <w:t>If prescription can’t be found under the “Mail</w:t>
            </w:r>
            <w:r w:rsidR="00D629A1">
              <w:rPr>
                <w:bCs/>
              </w:rPr>
              <w:t>”</w:t>
            </w:r>
            <w:r>
              <w:rPr>
                <w:bCs/>
              </w:rPr>
              <w:t xml:space="preserve"> tab, check the “All” tab to see if it was processed at a retail pharmacy</w:t>
            </w:r>
            <w:r w:rsidR="00FA2350">
              <w:rPr>
                <w:bCs/>
              </w:rPr>
              <w:t>.</w:t>
            </w:r>
          </w:p>
        </w:tc>
      </w:tr>
      <w:tr w:rsidR="00121D8D" w:rsidRPr="002B4E2C" w14:paraId="002E4509" w14:textId="77777777" w:rsidTr="047CE19B">
        <w:trPr>
          <w:jc w:val="center"/>
        </w:trPr>
        <w:tc>
          <w:tcPr>
            <w:tcW w:w="22799" w:type="dxa"/>
            <w:gridSpan w:val="2"/>
            <w:tcBorders>
              <w:left w:val="single" w:sz="18" w:space="0" w:color="FFC000" w:themeColor="accent4"/>
              <w:right w:val="single" w:sz="18" w:space="0" w:color="FFC000" w:themeColor="accent4"/>
            </w:tcBorders>
            <w:shd w:val="clear" w:color="auto" w:fill="auto"/>
          </w:tcPr>
          <w:p w14:paraId="15E6D8EF" w14:textId="1E73413F" w:rsidR="00121D8D" w:rsidRPr="002B4E2C" w:rsidRDefault="001056BA" w:rsidP="001457FD">
            <w:pPr>
              <w:pStyle w:val="ListParagraph"/>
              <w:numPr>
                <w:ilvl w:val="0"/>
                <w:numId w:val="9"/>
              </w:numPr>
              <w:spacing w:before="120" w:after="120"/>
              <w:rPr>
                <w:b/>
                <w:sz w:val="28"/>
                <w:szCs w:val="28"/>
              </w:rPr>
            </w:pPr>
            <w:hyperlink w:anchor="VerifyAddress" w:history="1">
              <w:r w:rsidRPr="002B4E2C">
                <w:rPr>
                  <w:rStyle w:val="Hyperlink"/>
                  <w:b/>
                  <w:sz w:val="28"/>
                  <w:szCs w:val="28"/>
                </w:rPr>
                <w:t>V</w:t>
              </w:r>
              <w:r w:rsidR="00121D8D" w:rsidRPr="002B4E2C">
                <w:rPr>
                  <w:rStyle w:val="Hyperlink"/>
                  <w:b/>
                  <w:sz w:val="28"/>
                  <w:szCs w:val="28"/>
                </w:rPr>
                <w:t>erify</w:t>
              </w:r>
            </w:hyperlink>
            <w:r w:rsidR="00121D8D" w:rsidRPr="002B4E2C">
              <w:rPr>
                <w:rStyle w:val="Hyperlink"/>
                <w:b/>
                <w:color w:val="auto"/>
                <w:sz w:val="28"/>
                <w:szCs w:val="28"/>
                <w:u w:val="none"/>
              </w:rPr>
              <w:t xml:space="preserve"> the shipping address of the order</w:t>
            </w:r>
            <w:r w:rsidR="00121D8D" w:rsidRPr="002B4E2C">
              <w:rPr>
                <w:b/>
                <w:sz w:val="28"/>
                <w:szCs w:val="28"/>
              </w:rPr>
              <w:t xml:space="preserve">. </w:t>
            </w:r>
          </w:p>
          <w:p w14:paraId="541D1566" w14:textId="728C56AF" w:rsidR="00121D8D" w:rsidRPr="00AF620A" w:rsidRDefault="482F0026" w:rsidP="001457FD">
            <w:pPr>
              <w:pStyle w:val="ListParagraph"/>
              <w:numPr>
                <w:ilvl w:val="0"/>
                <w:numId w:val="11"/>
              </w:numPr>
              <w:spacing w:before="120" w:after="120"/>
            </w:pPr>
            <w:r>
              <w:t xml:space="preserve">If the shipping address is NOT correct, proceed to </w:t>
            </w:r>
            <w:hyperlink r:id="rId15" w:anchor="!/view?docid=a09925d4-9dbb-407b-b579-c17eec6e62ee" w:history="1">
              <w:r w:rsidR="2790D227" w:rsidRPr="047CE19B">
                <w:rPr>
                  <w:rStyle w:val="Hyperlink"/>
                </w:rPr>
                <w:t>PeopleSafe - Address, Email and Phone Number Changes (004566)</w:t>
              </w:r>
            </w:hyperlink>
            <w:r w:rsidR="1AB53DF6">
              <w:t>/</w:t>
            </w:r>
            <w:hyperlink r:id="rId16" w:anchor="!/view?docid=0ba6dea9-4b34-4351-b06a-ec81046f6c0f">
              <w:r w:rsidR="6B6B307F" w:rsidRPr="047CE19B">
                <w:rPr>
                  <w:rStyle w:val="Hyperlink"/>
                </w:rPr>
                <w:t>MED D - Address Changes and Out of Area (OOA) (030149)</w:t>
              </w:r>
            </w:hyperlink>
            <w:r>
              <w:t>.</w:t>
            </w:r>
            <w:r w:rsidR="5078FA93" w:rsidRPr="047CE19B">
              <w:rPr>
                <w:color w:val="000000" w:themeColor="text1"/>
              </w:rPr>
              <w:t xml:space="preserve"> </w:t>
            </w:r>
          </w:p>
          <w:p w14:paraId="53730FB4" w14:textId="59F35FF2" w:rsidR="008F016D" w:rsidRPr="0088502B" w:rsidRDefault="7969345A" w:rsidP="001457FD">
            <w:pPr>
              <w:pStyle w:val="ListParagraph"/>
              <w:numPr>
                <w:ilvl w:val="0"/>
                <w:numId w:val="11"/>
              </w:numPr>
              <w:spacing w:before="120" w:after="120"/>
              <w:rPr>
                <w:rStyle w:val="Hyperlink"/>
                <w:color w:val="auto"/>
                <w:u w:val="none"/>
              </w:rPr>
            </w:pPr>
            <w:r>
              <w:t xml:space="preserve">If the order has not arrived and </w:t>
            </w:r>
            <w:r w:rsidR="4002A4A5">
              <w:t>a member</w:t>
            </w:r>
            <w:r>
              <w:t xml:space="preserve"> is low on medication, verify the number of day’s supply the member has on hand and offer available options</w:t>
            </w:r>
            <w:r w:rsidR="00FA2350">
              <w:t xml:space="preserve">. </w:t>
            </w:r>
            <w:r w:rsidRPr="7A3F94D2">
              <w:rPr>
                <w:color w:val="000000" w:themeColor="text1"/>
              </w:rPr>
              <w:t xml:space="preserve">Refer to </w:t>
            </w:r>
            <w:hyperlink r:id="rId17" w:anchor="!/view?docid=3b7dbf62-c6e3-494d-86af-4a5ff49a52af">
              <w:r w:rsidR="004A54A2">
                <w:rPr>
                  <w:rStyle w:val="Hyperlink"/>
                </w:rPr>
                <w:t>Member Low or Out of Medication (046109)</w:t>
              </w:r>
            </w:hyperlink>
            <w:r>
              <w:t xml:space="preserve">. </w:t>
            </w:r>
          </w:p>
        </w:tc>
      </w:tr>
      <w:tr w:rsidR="00121D8D" w:rsidRPr="002B4E2C" w14:paraId="6957771E" w14:textId="77777777" w:rsidTr="047CE19B">
        <w:trPr>
          <w:jc w:val="center"/>
        </w:trPr>
        <w:tc>
          <w:tcPr>
            <w:tcW w:w="22799" w:type="dxa"/>
            <w:gridSpan w:val="2"/>
            <w:tcBorders>
              <w:left w:val="single" w:sz="18" w:space="0" w:color="FFC000" w:themeColor="accent4"/>
              <w:right w:val="single" w:sz="18" w:space="0" w:color="FFC000" w:themeColor="accent4"/>
            </w:tcBorders>
            <w:shd w:val="clear" w:color="auto" w:fill="auto"/>
          </w:tcPr>
          <w:p w14:paraId="0A1B192E" w14:textId="09D7A498" w:rsidR="00BA3C46" w:rsidRPr="002B4E2C" w:rsidRDefault="001056BA" w:rsidP="001457FD">
            <w:pPr>
              <w:pStyle w:val="Dotbullet"/>
              <w:numPr>
                <w:ilvl w:val="0"/>
                <w:numId w:val="9"/>
              </w:numPr>
              <w:spacing w:before="120" w:after="120"/>
              <w:rPr>
                <w:rStyle w:val="Hyperlink"/>
                <w:b/>
                <w:color w:val="auto"/>
                <w:sz w:val="28"/>
                <w:szCs w:val="28"/>
                <w:u w:val="none"/>
              </w:rPr>
            </w:pPr>
            <w:hyperlink w:anchor="Details" w:history="1">
              <w:r w:rsidRPr="002B4E2C">
                <w:rPr>
                  <w:rStyle w:val="Hyperlink"/>
                  <w:b/>
                  <w:sz w:val="28"/>
                  <w:szCs w:val="28"/>
                </w:rPr>
                <w:t>Verify</w:t>
              </w:r>
            </w:hyperlink>
            <w:r w:rsidRPr="002B4E2C">
              <w:rPr>
                <w:rStyle w:val="Hyperlink"/>
                <w:b/>
                <w:color w:val="auto"/>
                <w:sz w:val="28"/>
                <w:szCs w:val="28"/>
                <w:u w:val="none"/>
              </w:rPr>
              <w:t xml:space="preserve"> prescription details. </w:t>
            </w:r>
          </w:p>
          <w:p w14:paraId="4CA1A1F3" w14:textId="0173D4B3" w:rsidR="00BA3C46" w:rsidRPr="002B4E2C" w:rsidRDefault="00BA3C46" w:rsidP="001457FD">
            <w:pPr>
              <w:pStyle w:val="Dotbullet"/>
              <w:numPr>
                <w:ilvl w:val="0"/>
                <w:numId w:val="0"/>
              </w:numPr>
              <w:spacing w:before="120" w:after="120"/>
              <w:ind w:left="360"/>
              <w:rPr>
                <w:snapToGrid/>
                <w:szCs w:val="24"/>
              </w:rPr>
            </w:pPr>
            <w:r w:rsidRPr="002B4E2C">
              <w:rPr>
                <w:color w:val="000000"/>
                <w:szCs w:val="24"/>
              </w:rPr>
              <w:t xml:space="preserve">Refer to </w:t>
            </w:r>
            <w:hyperlink r:id="rId18" w:anchor="!/view?docid=dd38d4b0-3772-4091-8b1a-4513ad33b65f" w:history="1">
              <w:r w:rsidR="00680E0D">
                <w:rPr>
                  <w:rStyle w:val="Hyperlink"/>
                  <w:szCs w:val="24"/>
                </w:rPr>
                <w:t>PeopleSafe - Preventing Class 1 Errors (106802)</w:t>
              </w:r>
            </w:hyperlink>
            <w:r w:rsidR="00211720">
              <w:rPr>
                <w:color w:val="0000FF"/>
                <w:szCs w:val="24"/>
                <w:u w:val="single"/>
              </w:rPr>
              <w:t>.</w:t>
            </w:r>
          </w:p>
          <w:p w14:paraId="56120DA5" w14:textId="33BB76DF" w:rsidR="00A52D60" w:rsidRDefault="00FE4B5E" w:rsidP="001457FD">
            <w:pPr>
              <w:spacing w:before="120" w:after="120"/>
              <w:ind w:left="360"/>
              <w:rPr>
                <w:color w:val="000000"/>
              </w:rPr>
            </w:pPr>
            <w:r>
              <w:rPr>
                <w:noProof/>
              </w:rPr>
              <w:drawing>
                <wp:inline distT="0" distB="0" distL="0" distR="0" wp14:anchorId="515830D3" wp14:editId="0FD2BAD5">
                  <wp:extent cx="304762" cy="304762"/>
                  <wp:effectExtent l="0" t="0" r="635" b="635"/>
                  <wp:docPr id="983553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53164" name="Picture 983553164"/>
                          <pic:cNvPicPr/>
                        </pic:nvPicPr>
                        <pic:blipFill>
                          <a:blip r:embed="rId19">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t xml:space="preserve"> </w:t>
            </w:r>
            <w:r w:rsidR="00387C11">
              <w:t xml:space="preserve">Review </w:t>
            </w:r>
            <w:r w:rsidR="008E2378">
              <w:t xml:space="preserve">and confirm </w:t>
            </w:r>
            <w:r w:rsidR="00A52D60">
              <w:t>the</w:t>
            </w:r>
            <w:r w:rsidR="00247298">
              <w:t xml:space="preserve">:  </w:t>
            </w:r>
            <w:r w:rsidR="00247298">
              <w:rPr>
                <w:color w:val="000000"/>
              </w:rPr>
              <w:t xml:space="preserve"> </w:t>
            </w:r>
          </w:p>
          <w:p w14:paraId="30972F5B" w14:textId="3D8FF0B4" w:rsidR="00247298" w:rsidRPr="00A52D60" w:rsidRDefault="00247298" w:rsidP="001457FD">
            <w:pPr>
              <w:pStyle w:val="ListParagraph"/>
              <w:numPr>
                <w:ilvl w:val="0"/>
                <w:numId w:val="40"/>
              </w:numPr>
              <w:spacing w:before="120" w:after="120"/>
              <w:rPr>
                <w:rFonts w:ascii="Times New Roman" w:hAnsi="Times New Roman"/>
                <w:color w:val="000000"/>
              </w:rPr>
            </w:pPr>
            <w:r w:rsidRPr="00A52D60">
              <w:rPr>
                <w:color w:val="000000"/>
              </w:rPr>
              <w:t>Member name</w:t>
            </w:r>
          </w:p>
          <w:p w14:paraId="33007F0A" w14:textId="77777777" w:rsidR="00247298" w:rsidRPr="00A52D60" w:rsidRDefault="00247298" w:rsidP="001457FD">
            <w:pPr>
              <w:pStyle w:val="ListParagraph"/>
              <w:numPr>
                <w:ilvl w:val="0"/>
                <w:numId w:val="40"/>
              </w:numPr>
              <w:spacing w:before="120" w:after="120"/>
              <w:rPr>
                <w:rFonts w:ascii="Times New Roman" w:eastAsiaTheme="minorHAnsi" w:hAnsi="Times New Roman" w:cs="Calibri"/>
                <w:color w:val="000000"/>
                <w:sz w:val="22"/>
                <w:szCs w:val="22"/>
              </w:rPr>
            </w:pPr>
            <w:r w:rsidRPr="00A52D60">
              <w:rPr>
                <w:color w:val="000000"/>
              </w:rPr>
              <w:t>Drug name</w:t>
            </w:r>
          </w:p>
          <w:p w14:paraId="35167953" w14:textId="77777777" w:rsidR="00247298" w:rsidRPr="00A52D60" w:rsidRDefault="00247298" w:rsidP="001457FD">
            <w:pPr>
              <w:pStyle w:val="ListParagraph"/>
              <w:numPr>
                <w:ilvl w:val="0"/>
                <w:numId w:val="40"/>
              </w:numPr>
              <w:spacing w:before="120" w:after="120"/>
              <w:rPr>
                <w:rFonts w:ascii="Times New Roman" w:hAnsi="Times New Roman"/>
                <w:color w:val="000000"/>
              </w:rPr>
            </w:pPr>
            <w:r w:rsidRPr="00A52D60">
              <w:rPr>
                <w:color w:val="000000"/>
              </w:rPr>
              <w:t>Dosage form</w:t>
            </w:r>
          </w:p>
          <w:p w14:paraId="3A394510" w14:textId="77777777" w:rsidR="00247298" w:rsidRPr="00A52D60" w:rsidRDefault="00247298" w:rsidP="001457FD">
            <w:pPr>
              <w:pStyle w:val="ListParagraph"/>
              <w:numPr>
                <w:ilvl w:val="0"/>
                <w:numId w:val="40"/>
              </w:numPr>
              <w:spacing w:before="120" w:after="120"/>
              <w:rPr>
                <w:rFonts w:ascii="Times New Roman" w:hAnsi="Times New Roman"/>
                <w:color w:val="000000"/>
              </w:rPr>
            </w:pPr>
            <w:r w:rsidRPr="00A52D60">
              <w:rPr>
                <w:color w:val="000000"/>
              </w:rPr>
              <w:t>Strength,</w:t>
            </w:r>
          </w:p>
          <w:p w14:paraId="421B3D78" w14:textId="77777777" w:rsidR="00247298" w:rsidRPr="00A52D60" w:rsidRDefault="00247298" w:rsidP="001457FD">
            <w:pPr>
              <w:pStyle w:val="ListParagraph"/>
              <w:numPr>
                <w:ilvl w:val="0"/>
                <w:numId w:val="40"/>
              </w:numPr>
              <w:spacing w:before="120" w:after="120"/>
              <w:rPr>
                <w:rFonts w:ascii="Times New Roman" w:hAnsi="Times New Roman"/>
                <w:color w:val="000000"/>
              </w:rPr>
            </w:pPr>
            <w:r w:rsidRPr="00A52D60">
              <w:rPr>
                <w:color w:val="000000"/>
              </w:rPr>
              <w:t>Quantity </w:t>
            </w:r>
            <w:r w:rsidRPr="00A52D60">
              <w:rPr>
                <w:b/>
                <w:bCs/>
                <w:color w:val="000000"/>
              </w:rPr>
              <w:t>and</w:t>
            </w:r>
            <w:r w:rsidRPr="00A52D60">
              <w:rPr>
                <w:color w:val="000000"/>
              </w:rPr>
              <w:t> Days’ supply</w:t>
            </w:r>
          </w:p>
          <w:p w14:paraId="2A120973" w14:textId="77777777" w:rsidR="00247298" w:rsidRPr="00A52D60" w:rsidRDefault="00247298" w:rsidP="001457FD">
            <w:pPr>
              <w:pStyle w:val="ListParagraph"/>
              <w:numPr>
                <w:ilvl w:val="0"/>
                <w:numId w:val="40"/>
              </w:numPr>
              <w:spacing w:before="120" w:after="120"/>
              <w:rPr>
                <w:rFonts w:ascii="Times New Roman" w:hAnsi="Times New Roman"/>
                <w:color w:val="000000"/>
              </w:rPr>
            </w:pPr>
            <w:r w:rsidRPr="00A52D60">
              <w:rPr>
                <w:color w:val="000000"/>
              </w:rPr>
              <w:t>Number of Refills </w:t>
            </w:r>
          </w:p>
          <w:p w14:paraId="6FCEBDE2" w14:textId="651097C2" w:rsidR="00121D8D" w:rsidRPr="0088502B" w:rsidRDefault="00247298" w:rsidP="001457FD">
            <w:pPr>
              <w:pStyle w:val="Dotbullet"/>
              <w:numPr>
                <w:ilvl w:val="0"/>
                <w:numId w:val="40"/>
              </w:numPr>
              <w:tabs>
                <w:tab w:val="left" w:pos="720"/>
              </w:tabs>
              <w:spacing w:before="120" w:after="120"/>
              <w:rPr>
                <w:rStyle w:val="Hyperlink"/>
                <w:color w:val="auto"/>
                <w:szCs w:val="24"/>
                <w:u w:val="none"/>
              </w:rPr>
            </w:pPr>
            <w:r>
              <w:rPr>
                <w:szCs w:val="24"/>
              </w:rPr>
              <w:t>Provide cost estimate of order / medications as well as provide the cost disclaimer.</w:t>
            </w:r>
          </w:p>
        </w:tc>
      </w:tr>
      <w:bookmarkStart w:id="10" w:name="OLE_LINK26"/>
      <w:bookmarkStart w:id="11" w:name="OLE_LINK25"/>
      <w:tr w:rsidR="00121D8D" w:rsidRPr="002B4E2C" w14:paraId="4BBA3191" w14:textId="77777777" w:rsidTr="047CE19B">
        <w:trPr>
          <w:jc w:val="center"/>
        </w:trPr>
        <w:tc>
          <w:tcPr>
            <w:tcW w:w="22799" w:type="dxa"/>
            <w:gridSpan w:val="2"/>
            <w:tcBorders>
              <w:left w:val="single" w:sz="18" w:space="0" w:color="FFC000" w:themeColor="accent4"/>
              <w:right w:val="single" w:sz="18" w:space="0" w:color="FFC000" w:themeColor="accent4"/>
            </w:tcBorders>
            <w:shd w:val="clear" w:color="auto" w:fill="auto"/>
          </w:tcPr>
          <w:p w14:paraId="5B81A904" w14:textId="0789BC7F" w:rsidR="00121D8D" w:rsidRDefault="008C6EC0" w:rsidP="001457FD">
            <w:pPr>
              <w:pStyle w:val="ListParagraph"/>
              <w:numPr>
                <w:ilvl w:val="0"/>
                <w:numId w:val="9"/>
              </w:numPr>
              <w:spacing w:before="120" w:after="120"/>
              <w:rPr>
                <w:b/>
                <w:sz w:val="28"/>
                <w:szCs w:val="28"/>
              </w:rPr>
            </w:pPr>
            <w:r>
              <w:fldChar w:fldCharType="begin"/>
            </w:r>
            <w:r>
              <w:instrText xml:space="preserve"> HYPERLINK \l "Researchtheorderstatus" </w:instrText>
            </w:r>
            <w:r>
              <w:fldChar w:fldCharType="separate"/>
            </w:r>
            <w:r w:rsidR="00121D8D" w:rsidRPr="002B4E2C">
              <w:rPr>
                <w:rStyle w:val="Hyperlink"/>
                <w:b/>
                <w:sz w:val="28"/>
                <w:szCs w:val="28"/>
              </w:rPr>
              <w:t>Research</w:t>
            </w:r>
            <w:r>
              <w:rPr>
                <w:rStyle w:val="Hyperlink"/>
                <w:b/>
                <w:sz w:val="28"/>
                <w:szCs w:val="28"/>
              </w:rPr>
              <w:fldChar w:fldCharType="end"/>
            </w:r>
            <w:r w:rsidR="00121D8D" w:rsidRPr="002B4E2C">
              <w:rPr>
                <w:rStyle w:val="Hyperlink"/>
                <w:b/>
                <w:color w:val="auto"/>
                <w:sz w:val="28"/>
                <w:szCs w:val="28"/>
                <w:u w:val="none"/>
              </w:rPr>
              <w:t xml:space="preserve"> the order status</w:t>
            </w:r>
            <w:r w:rsidR="00D542CB">
              <w:rPr>
                <w:rStyle w:val="Hyperlink"/>
                <w:b/>
                <w:color w:val="auto"/>
                <w:sz w:val="28"/>
                <w:szCs w:val="28"/>
                <w:u w:val="none"/>
              </w:rPr>
              <w:t>.</w:t>
            </w:r>
            <w:r w:rsidR="00121D8D" w:rsidRPr="002B4E2C">
              <w:rPr>
                <w:b/>
                <w:sz w:val="28"/>
                <w:szCs w:val="28"/>
              </w:rPr>
              <w:t xml:space="preserve"> </w:t>
            </w:r>
          </w:p>
          <w:p w14:paraId="183DE69B" w14:textId="6FBFF339" w:rsidR="00121D8D" w:rsidRPr="00805125" w:rsidRDefault="00121D8D" w:rsidP="001457FD">
            <w:pPr>
              <w:pStyle w:val="ListParagraph"/>
              <w:numPr>
                <w:ilvl w:val="0"/>
                <w:numId w:val="33"/>
              </w:numPr>
              <w:spacing w:before="120" w:after="120"/>
            </w:pPr>
            <w:hyperlink w:anchor="OrderLevelComments" w:history="1">
              <w:r w:rsidRPr="00805125">
                <w:rPr>
                  <w:rStyle w:val="Hyperlink"/>
                </w:rPr>
                <w:t>Order Level Comments</w:t>
              </w:r>
            </w:hyperlink>
          </w:p>
          <w:p w14:paraId="19C48E38" w14:textId="67983D95" w:rsidR="00121D8D" w:rsidRPr="00805125" w:rsidRDefault="009F3082" w:rsidP="001457FD">
            <w:pPr>
              <w:pStyle w:val="ListParagraph"/>
              <w:numPr>
                <w:ilvl w:val="0"/>
                <w:numId w:val="33"/>
              </w:numPr>
              <w:spacing w:before="120" w:after="120"/>
              <w:rPr>
                <w:rStyle w:val="Hyperlink"/>
              </w:rPr>
            </w:pPr>
            <w:r>
              <w:fldChar w:fldCharType="begin"/>
            </w:r>
            <w:r w:rsidR="004B585F">
              <w:instrText>HYPERLINK  \l "RxDetailsonOrderStatusScreen"</w:instrText>
            </w:r>
            <w:r>
              <w:fldChar w:fldCharType="separate"/>
            </w:r>
            <w:r w:rsidR="00121D8D" w:rsidRPr="00805125">
              <w:rPr>
                <w:rStyle w:val="Hyperlink"/>
              </w:rPr>
              <w:t>Prescription Details on Order Status screen</w:t>
            </w:r>
          </w:p>
          <w:p w14:paraId="2490BFE1" w14:textId="2451839E" w:rsidR="00121D8D" w:rsidRPr="006460EF" w:rsidRDefault="009F3082" w:rsidP="001457FD">
            <w:pPr>
              <w:pStyle w:val="ListParagraph"/>
              <w:numPr>
                <w:ilvl w:val="0"/>
                <w:numId w:val="33"/>
              </w:numPr>
              <w:spacing w:before="120" w:after="120"/>
              <w:rPr>
                <w:rStyle w:val="Hyperlink"/>
              </w:rPr>
            </w:pPr>
            <w:r>
              <w:fldChar w:fldCharType="end"/>
            </w:r>
            <w:r w:rsidR="006460EF">
              <w:fldChar w:fldCharType="begin"/>
            </w:r>
            <w:r w:rsidR="004B585F">
              <w:instrText>HYPERLINK  \l "RxDetails"</w:instrText>
            </w:r>
            <w:r w:rsidR="006460EF">
              <w:fldChar w:fldCharType="separate"/>
            </w:r>
            <w:r w:rsidR="00121D8D" w:rsidRPr="006460EF">
              <w:rPr>
                <w:rStyle w:val="Hyperlink"/>
              </w:rPr>
              <w:t>Prescription Details</w:t>
            </w:r>
          </w:p>
          <w:p w14:paraId="601DE3CB" w14:textId="0C77D43F" w:rsidR="00121D8D" w:rsidRPr="00805125" w:rsidRDefault="006460EF" w:rsidP="001457FD">
            <w:pPr>
              <w:pStyle w:val="ListParagraph"/>
              <w:numPr>
                <w:ilvl w:val="0"/>
                <w:numId w:val="33"/>
              </w:numPr>
              <w:spacing w:before="120" w:after="120"/>
            </w:pPr>
            <w:r>
              <w:fldChar w:fldCharType="end"/>
            </w:r>
            <w:hyperlink w:anchor="ViewComments" w:history="1">
              <w:r w:rsidR="00121D8D" w:rsidRPr="00805125">
                <w:rPr>
                  <w:rStyle w:val="Hyperlink"/>
                </w:rPr>
                <w:t>View Comments</w:t>
              </w:r>
            </w:hyperlink>
            <w:r w:rsidR="00121D8D" w:rsidRPr="00805125">
              <w:t xml:space="preserve"> </w:t>
            </w:r>
          </w:p>
          <w:p w14:paraId="53E6FFFC" w14:textId="77777777" w:rsidR="00121D8D" w:rsidRPr="0068017A" w:rsidRDefault="00121D8D" w:rsidP="001457FD">
            <w:pPr>
              <w:pStyle w:val="ListParagraph"/>
              <w:numPr>
                <w:ilvl w:val="0"/>
                <w:numId w:val="33"/>
              </w:numPr>
              <w:spacing w:before="120" w:after="120"/>
              <w:rPr>
                <w:rStyle w:val="Hyperlink"/>
                <w:color w:val="auto"/>
                <w:u w:val="none"/>
              </w:rPr>
            </w:pPr>
            <w:hyperlink w:anchor="ViewProblemsNotepadRxVersion" w:history="1">
              <w:r w:rsidRPr="00805125">
                <w:rPr>
                  <w:rStyle w:val="Hyperlink"/>
                </w:rPr>
                <w:t xml:space="preserve">View </w:t>
              </w:r>
              <w:r w:rsidR="00465E58" w:rsidRPr="00805125">
                <w:rPr>
                  <w:rStyle w:val="Hyperlink"/>
                </w:rPr>
                <w:t xml:space="preserve">additional details </w:t>
              </w:r>
            </w:hyperlink>
          </w:p>
          <w:bookmarkEnd w:id="10"/>
          <w:p w14:paraId="75B8C067" w14:textId="576E417A" w:rsidR="000A3BCD" w:rsidRPr="000A3BCD" w:rsidRDefault="000A3BCD" w:rsidP="001457FD">
            <w:pPr>
              <w:pStyle w:val="ListParagraph"/>
              <w:numPr>
                <w:ilvl w:val="0"/>
                <w:numId w:val="33"/>
              </w:numPr>
              <w:spacing w:before="120" w:after="120"/>
            </w:pPr>
            <w:r w:rsidRPr="0068017A">
              <w:rPr>
                <w:rStyle w:val="Hyperlink"/>
                <w:color w:val="auto"/>
                <w:u w:val="none"/>
              </w:rPr>
              <w:t xml:space="preserve">Check </w:t>
            </w:r>
            <w:r w:rsidR="00556D82" w:rsidRPr="008813D4">
              <w:rPr>
                <w:rStyle w:val="Hyperlink"/>
                <w:color w:val="auto"/>
                <w:u w:val="none"/>
              </w:rPr>
              <w:t xml:space="preserve">Claim Order </w:t>
            </w:r>
            <w:r>
              <w:rPr>
                <w:rStyle w:val="Hyperlink"/>
                <w:color w:val="auto"/>
                <w:u w:val="none"/>
              </w:rPr>
              <w:t xml:space="preserve">Comments for temporary stock issues. </w:t>
            </w:r>
            <w:bookmarkEnd w:id="11"/>
          </w:p>
        </w:tc>
      </w:tr>
      <w:tr w:rsidR="00121D8D" w:rsidRPr="002B4E2C" w14:paraId="11CFA5B3" w14:textId="77777777" w:rsidTr="047CE19B">
        <w:trPr>
          <w:trHeight w:val="1395"/>
          <w:jc w:val="center"/>
        </w:trPr>
        <w:tc>
          <w:tcPr>
            <w:tcW w:w="22799" w:type="dxa"/>
            <w:gridSpan w:val="2"/>
            <w:tcBorders>
              <w:left w:val="single" w:sz="18" w:space="0" w:color="FFC000" w:themeColor="accent4"/>
              <w:right w:val="single" w:sz="18" w:space="0" w:color="FFC000" w:themeColor="accent4"/>
            </w:tcBorders>
            <w:shd w:val="clear" w:color="auto" w:fill="auto"/>
          </w:tcPr>
          <w:p w14:paraId="410C7525" w14:textId="7F85A1C3" w:rsidR="00121D8D" w:rsidRPr="002B4E2C" w:rsidRDefault="00465E58" w:rsidP="001457FD">
            <w:pPr>
              <w:pStyle w:val="ListParagraph"/>
              <w:numPr>
                <w:ilvl w:val="0"/>
                <w:numId w:val="9"/>
              </w:numPr>
              <w:spacing w:before="120" w:after="120"/>
              <w:rPr>
                <w:b/>
                <w:szCs w:val="28"/>
              </w:rPr>
            </w:pPr>
            <w:hyperlink w:anchor="reviewthedetailstodetermine" w:history="1">
              <w:r w:rsidRPr="003D2B11">
                <w:rPr>
                  <w:rStyle w:val="Hyperlink"/>
                  <w:b/>
                  <w:sz w:val="28"/>
                  <w:szCs w:val="28"/>
                </w:rPr>
                <w:t>Review</w:t>
              </w:r>
            </w:hyperlink>
            <w:r w:rsidRPr="00E665ED">
              <w:rPr>
                <w:b/>
                <w:color w:val="000000"/>
                <w:sz w:val="28"/>
                <w:szCs w:val="28"/>
              </w:rPr>
              <w:t xml:space="preserve"> the </w:t>
            </w:r>
            <w:r w:rsidR="006724D2">
              <w:rPr>
                <w:b/>
                <w:color w:val="000000"/>
                <w:sz w:val="28"/>
                <w:szCs w:val="28"/>
              </w:rPr>
              <w:t>d</w:t>
            </w:r>
            <w:r w:rsidRPr="00E665ED">
              <w:rPr>
                <w:b/>
                <w:color w:val="000000"/>
                <w:sz w:val="28"/>
                <w:szCs w:val="28"/>
              </w:rPr>
              <w:t xml:space="preserve">etails to </w:t>
            </w:r>
            <w:r w:rsidR="006724D2">
              <w:rPr>
                <w:b/>
                <w:color w:val="000000"/>
                <w:sz w:val="28"/>
                <w:szCs w:val="28"/>
              </w:rPr>
              <w:t>d</w:t>
            </w:r>
            <w:r w:rsidR="00121D8D" w:rsidRPr="006724D2">
              <w:rPr>
                <w:b/>
                <w:color w:val="000000"/>
                <w:sz w:val="28"/>
                <w:szCs w:val="28"/>
              </w:rPr>
              <w:t>etermine</w:t>
            </w:r>
            <w:r w:rsidR="00121D8D" w:rsidRPr="002B4E2C">
              <w:rPr>
                <w:b/>
                <w:sz w:val="28"/>
                <w:szCs w:val="28"/>
              </w:rPr>
              <w:t xml:space="preserve"> if any action needs to be taken</w:t>
            </w:r>
            <w:r w:rsidR="00FA2350">
              <w:rPr>
                <w:b/>
                <w:sz w:val="28"/>
                <w:szCs w:val="28"/>
              </w:rPr>
              <w:t>.</w:t>
            </w:r>
            <w:r w:rsidR="00FA2350" w:rsidRPr="002B4E2C">
              <w:rPr>
                <w:b/>
                <w:sz w:val="28"/>
                <w:szCs w:val="28"/>
              </w:rPr>
              <w:t xml:space="preserve"> </w:t>
            </w:r>
          </w:p>
          <w:p w14:paraId="15F6F4BF" w14:textId="22A3FB27" w:rsidR="00121D8D" w:rsidRDefault="00121D8D" w:rsidP="001457FD">
            <w:pPr>
              <w:pStyle w:val="ListParagraph"/>
              <w:spacing w:before="120" w:after="120"/>
              <w:ind w:left="360"/>
            </w:pPr>
            <w:r w:rsidRPr="002B4E2C">
              <w:rPr>
                <w:color w:val="000000"/>
              </w:rPr>
              <w:t>Refer</w:t>
            </w:r>
            <w:r w:rsidRPr="002B4E2C">
              <w:t xml:space="preserve"> to the </w:t>
            </w:r>
            <w:hyperlink w:anchor="_Order_Status_Reference_1" w:history="1">
              <w:r w:rsidRPr="002B4E2C">
                <w:rPr>
                  <w:rStyle w:val="Hyperlink"/>
                  <w:bCs/>
                </w:rPr>
                <w:t>Order Status Reference Table</w:t>
              </w:r>
            </w:hyperlink>
            <w:r w:rsidRPr="002B4E2C">
              <w:t xml:space="preserve"> </w:t>
            </w:r>
            <w:r w:rsidRPr="002B4E2C">
              <w:rPr>
                <w:color w:val="000000"/>
              </w:rPr>
              <w:t>to view explanations of the “Status” field and conflicts for the prescriptions</w:t>
            </w:r>
            <w:r w:rsidR="00FA2350" w:rsidRPr="002B4E2C">
              <w:rPr>
                <w:color w:val="000000"/>
              </w:rPr>
              <w:t xml:space="preserve">. </w:t>
            </w:r>
            <w:r w:rsidRPr="002B4E2C">
              <w:t>Also refer to the following sections of this document as needed:</w:t>
            </w:r>
          </w:p>
          <w:p w14:paraId="724A1726" w14:textId="77777777" w:rsidR="0046517F" w:rsidRPr="0046517F" w:rsidRDefault="00121D8D" w:rsidP="001457FD">
            <w:pPr>
              <w:pStyle w:val="ListParagraph"/>
              <w:numPr>
                <w:ilvl w:val="0"/>
                <w:numId w:val="34"/>
              </w:numPr>
              <w:spacing w:before="120" w:after="120"/>
            </w:pPr>
            <w:hyperlink w:anchor="_Prescriber_Requests_Hold" w:history="1">
              <w:r w:rsidRPr="0046517F">
                <w:rPr>
                  <w:rStyle w:val="Hyperlink"/>
                </w:rPr>
                <w:t>Prescriber Req Hold Until</w:t>
              </w:r>
              <w:r w:rsidR="0046517F" w:rsidRPr="0046517F">
                <w:rPr>
                  <w:rStyle w:val="Hyperlink"/>
                </w:rPr>
                <w:t xml:space="preserve"> </w:t>
              </w:r>
            </w:hyperlink>
          </w:p>
          <w:p w14:paraId="3780584E" w14:textId="5347530E" w:rsidR="00121D8D" w:rsidRPr="0046517F" w:rsidRDefault="00AF59A2" w:rsidP="001457FD">
            <w:pPr>
              <w:pStyle w:val="ListParagraph"/>
              <w:numPr>
                <w:ilvl w:val="0"/>
                <w:numId w:val="34"/>
              </w:numPr>
              <w:spacing w:before="120" w:after="120"/>
              <w:rPr>
                <w:rStyle w:val="Hyperlink"/>
              </w:rPr>
            </w:pPr>
            <w:r>
              <w:fldChar w:fldCharType="begin"/>
            </w:r>
            <w:r w:rsidR="00CC55C7" w:rsidRPr="0046517F">
              <w:instrText>HYPERLINK  \l "_Future_Fill"</w:instrText>
            </w:r>
            <w:r>
              <w:fldChar w:fldCharType="separate"/>
            </w:r>
            <w:r w:rsidR="00121D8D" w:rsidRPr="0046517F">
              <w:rPr>
                <w:rStyle w:val="Hyperlink"/>
              </w:rPr>
              <w:t>Future Fill</w:t>
            </w:r>
          </w:p>
          <w:p w14:paraId="51C87224" w14:textId="390D49E8" w:rsidR="00121D8D" w:rsidRPr="002B4E2C" w:rsidRDefault="00AF59A2" w:rsidP="00CC7409">
            <w:pPr>
              <w:pStyle w:val="ListParagraph"/>
              <w:numPr>
                <w:ilvl w:val="0"/>
                <w:numId w:val="34"/>
              </w:numPr>
              <w:spacing w:before="120" w:after="120"/>
              <w:rPr>
                <w:sz w:val="20"/>
                <w:szCs w:val="20"/>
              </w:rPr>
            </w:pPr>
            <w:r>
              <w:fldChar w:fldCharType="end"/>
            </w:r>
            <w:hyperlink w:anchor="_Delayed_Prescriber_Response" w:history="1">
              <w:r w:rsidR="00121D8D" w:rsidRPr="002B4E2C">
                <w:rPr>
                  <w:rStyle w:val="Hyperlink"/>
                </w:rPr>
                <w:t>Delayed Prescriber Response</w:t>
              </w:r>
            </w:hyperlink>
          </w:p>
        </w:tc>
      </w:tr>
      <w:tr w:rsidR="00121D8D" w:rsidRPr="002B4E2C" w14:paraId="3A16E316" w14:textId="77777777" w:rsidTr="047CE19B">
        <w:trPr>
          <w:jc w:val="center"/>
        </w:trPr>
        <w:tc>
          <w:tcPr>
            <w:tcW w:w="22799" w:type="dxa"/>
            <w:gridSpan w:val="2"/>
            <w:tcBorders>
              <w:left w:val="single" w:sz="18" w:space="0" w:color="FFC000" w:themeColor="accent4"/>
              <w:bottom w:val="single" w:sz="18" w:space="0" w:color="FFC000" w:themeColor="accent4"/>
              <w:right w:val="single" w:sz="18" w:space="0" w:color="FFC000" w:themeColor="accent4"/>
            </w:tcBorders>
            <w:shd w:val="clear" w:color="auto" w:fill="auto"/>
          </w:tcPr>
          <w:p w14:paraId="6614769A" w14:textId="2EA5FC55" w:rsidR="00121D8D" w:rsidRPr="002B4E2C" w:rsidRDefault="00121D8D" w:rsidP="001457FD">
            <w:pPr>
              <w:pStyle w:val="ListParagraph"/>
              <w:numPr>
                <w:ilvl w:val="0"/>
                <w:numId w:val="9"/>
              </w:numPr>
              <w:spacing w:before="120" w:after="120"/>
              <w:rPr>
                <w:b/>
                <w:sz w:val="28"/>
                <w:szCs w:val="28"/>
              </w:rPr>
            </w:pPr>
            <w:hyperlink w:anchor="Informthememberoftheorderstatus" w:history="1">
              <w:r w:rsidRPr="002B4E2C">
                <w:rPr>
                  <w:rStyle w:val="Hyperlink"/>
                  <w:b/>
                  <w:sz w:val="28"/>
                  <w:szCs w:val="28"/>
                </w:rPr>
                <w:t>Inform</w:t>
              </w:r>
            </w:hyperlink>
            <w:r w:rsidRPr="002B4E2C">
              <w:rPr>
                <w:rStyle w:val="Hyperlink"/>
                <w:b/>
                <w:color w:val="auto"/>
                <w:sz w:val="28"/>
                <w:szCs w:val="28"/>
                <w:u w:val="none"/>
              </w:rPr>
              <w:t xml:space="preserve"> the member of the order status.</w:t>
            </w:r>
            <w:r w:rsidRPr="002B4E2C">
              <w:t xml:space="preserve"> </w:t>
            </w:r>
          </w:p>
        </w:tc>
      </w:tr>
    </w:tbl>
    <w:p w14:paraId="1B12A779" w14:textId="77777777" w:rsidR="00423D3F" w:rsidRPr="002B4E2C" w:rsidRDefault="00423D3F" w:rsidP="00CC7409">
      <w:pPr>
        <w:spacing w:before="120" w:after="120"/>
      </w:pPr>
    </w:p>
    <w:p w14:paraId="35AF96B0" w14:textId="3317A3F1" w:rsidR="00540A99" w:rsidRPr="002D19A1" w:rsidRDefault="00FB00DF" w:rsidP="00CC7409">
      <w:pPr>
        <w:spacing w:before="120" w:after="120"/>
        <w:jc w:val="right"/>
      </w:pPr>
      <w:hyperlink w:anchor="_top" w:history="1">
        <w:r w:rsidRPr="00BC075C">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540A99" w:rsidRPr="002B4E2C" w14:paraId="7BF4308D" w14:textId="77777777" w:rsidTr="00FB1443">
        <w:tc>
          <w:tcPr>
            <w:tcW w:w="5000" w:type="pct"/>
            <w:shd w:val="clear" w:color="auto" w:fill="BFBFBF" w:themeFill="background1" w:themeFillShade="BF"/>
          </w:tcPr>
          <w:p w14:paraId="2C34AD96" w14:textId="701AFB5B" w:rsidR="00540A99" w:rsidRPr="002D19A1" w:rsidRDefault="00D91282" w:rsidP="00584A06">
            <w:pPr>
              <w:pStyle w:val="Heading2"/>
              <w:spacing w:before="0" w:after="0"/>
              <w:rPr>
                <w:i/>
                <w:iCs w:val="0"/>
              </w:rPr>
            </w:pPr>
            <w:bookmarkStart w:id="12" w:name="_Various_Work_Instructions"/>
            <w:bookmarkStart w:id="13" w:name="_Process"/>
            <w:bookmarkStart w:id="14" w:name="_Various_Work_Instructions1"/>
            <w:bookmarkStart w:id="15" w:name="_Various_Work_Instructions_1"/>
            <w:bookmarkStart w:id="16" w:name="_Order_Status_for"/>
            <w:bookmarkStart w:id="17" w:name="_Order_Status"/>
            <w:bookmarkStart w:id="18" w:name="_Toc187928567"/>
            <w:bookmarkEnd w:id="12"/>
            <w:bookmarkEnd w:id="13"/>
            <w:bookmarkEnd w:id="14"/>
            <w:bookmarkEnd w:id="15"/>
            <w:bookmarkEnd w:id="16"/>
            <w:bookmarkEnd w:id="17"/>
            <w:r w:rsidRPr="002D19A1">
              <w:rPr>
                <w:iCs w:val="0"/>
              </w:rPr>
              <w:t>Order Status</w:t>
            </w:r>
            <w:bookmarkEnd w:id="18"/>
          </w:p>
        </w:tc>
      </w:tr>
    </w:tbl>
    <w:p w14:paraId="6C3FDED9" w14:textId="59CDC49A" w:rsidR="00CA2C46" w:rsidRPr="00E218F8" w:rsidRDefault="00AB34D9" w:rsidP="00A14F7C">
      <w:pPr>
        <w:spacing w:before="120" w:after="120"/>
      </w:pPr>
      <w:r w:rsidRPr="00E218F8">
        <w:t>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914"/>
        <w:gridCol w:w="5921"/>
        <w:gridCol w:w="6115"/>
      </w:tblGrid>
      <w:tr w:rsidR="00E218F8" w:rsidRPr="00E218F8" w14:paraId="4D02B380" w14:textId="77777777" w:rsidTr="00FB1443">
        <w:trPr>
          <w:trHeight w:val="258"/>
        </w:trPr>
        <w:tc>
          <w:tcPr>
            <w:tcW w:w="353" w:type="pct"/>
            <w:shd w:val="clear" w:color="auto" w:fill="D9D9D9" w:themeFill="background1" w:themeFillShade="D9"/>
          </w:tcPr>
          <w:p w14:paraId="0FE40277" w14:textId="0617A1D7" w:rsidR="00E218F8" w:rsidRPr="00FB1443" w:rsidRDefault="00E218F8" w:rsidP="00FB1443">
            <w:pPr>
              <w:spacing w:before="120" w:after="120"/>
              <w:jc w:val="center"/>
              <w:rPr>
                <w:b/>
                <w:bCs/>
              </w:rPr>
            </w:pPr>
            <w:r w:rsidRPr="00FB1443">
              <w:rPr>
                <w:b/>
                <w:bCs/>
              </w:rPr>
              <w:t>Step</w:t>
            </w:r>
          </w:p>
        </w:tc>
        <w:tc>
          <w:tcPr>
            <w:tcW w:w="4647" w:type="pct"/>
            <w:gridSpan w:val="2"/>
            <w:shd w:val="clear" w:color="auto" w:fill="D9D9D9" w:themeFill="background1" w:themeFillShade="D9"/>
          </w:tcPr>
          <w:p w14:paraId="393F5092" w14:textId="495DF832" w:rsidR="00E218F8" w:rsidRPr="00FB1443" w:rsidRDefault="00E218F8" w:rsidP="00FB1443">
            <w:pPr>
              <w:spacing w:before="120" w:after="120"/>
              <w:jc w:val="center"/>
              <w:rPr>
                <w:b/>
                <w:bCs/>
              </w:rPr>
            </w:pPr>
            <w:r w:rsidRPr="00FB1443">
              <w:rPr>
                <w:b/>
                <w:bCs/>
              </w:rPr>
              <w:t>Action</w:t>
            </w:r>
          </w:p>
        </w:tc>
      </w:tr>
      <w:tr w:rsidR="00540A99" w:rsidRPr="00E218F8" w14:paraId="0C63B40D" w14:textId="77777777" w:rsidTr="047CE19B">
        <w:trPr>
          <w:trHeight w:val="672"/>
        </w:trPr>
        <w:tc>
          <w:tcPr>
            <w:tcW w:w="353" w:type="pct"/>
          </w:tcPr>
          <w:p w14:paraId="69551AD9" w14:textId="77777777" w:rsidR="003D144E" w:rsidRPr="00E218F8" w:rsidRDefault="00CA2C46" w:rsidP="00A14F7C">
            <w:pPr>
              <w:spacing w:before="120" w:after="120"/>
              <w:jc w:val="center"/>
              <w:rPr>
                <w:b/>
              </w:rPr>
            </w:pPr>
            <w:r w:rsidRPr="00E218F8">
              <w:rPr>
                <w:b/>
              </w:rPr>
              <w:t>1</w:t>
            </w:r>
            <w:r w:rsidR="00E26260" w:rsidRPr="00E218F8">
              <w:rPr>
                <w:noProof/>
              </w:rPr>
              <w:t xml:space="preserve"> </w:t>
            </w:r>
          </w:p>
        </w:tc>
        <w:tc>
          <w:tcPr>
            <w:tcW w:w="4647" w:type="pct"/>
            <w:gridSpan w:val="2"/>
          </w:tcPr>
          <w:p w14:paraId="6A1C3DC3" w14:textId="6A2502AD" w:rsidR="00B6507B" w:rsidRPr="00E218F8" w:rsidRDefault="00540A99" w:rsidP="00FB1443">
            <w:pPr>
              <w:rPr>
                <w:color w:val="000000"/>
              </w:rPr>
            </w:pPr>
            <w:bookmarkStart w:id="19" w:name="DeterminetheNameandNumber"/>
            <w:r w:rsidRPr="00E218F8">
              <w:t>Determine the name of the medication(s) and the number of medications included in the order</w:t>
            </w:r>
            <w:bookmarkEnd w:id="19"/>
            <w:r w:rsidR="00FA2350" w:rsidRPr="00E218F8">
              <w:rPr>
                <w:color w:val="000000"/>
              </w:rPr>
              <w:t xml:space="preserve">. </w:t>
            </w:r>
          </w:p>
          <w:p w14:paraId="67BFEC4F" w14:textId="77777777" w:rsidR="00B6507B" w:rsidRPr="00E218F8" w:rsidRDefault="00B6507B" w:rsidP="00FB1443">
            <w:pPr>
              <w:rPr>
                <w:color w:val="000000"/>
              </w:rPr>
            </w:pPr>
          </w:p>
          <w:p w14:paraId="263424F1" w14:textId="5C0850B2" w:rsidR="005D3BF5" w:rsidRDefault="000A3BCD" w:rsidP="00FB1443">
            <w:pPr>
              <w:rPr>
                <w:color w:val="000000" w:themeColor="text1"/>
              </w:rPr>
            </w:pPr>
            <w:r>
              <w:rPr>
                <w:noProof/>
                <w:color w:val="000000" w:themeColor="text1"/>
              </w:rPr>
              <w:drawing>
                <wp:inline distT="0" distB="0" distL="0" distR="0" wp14:anchorId="460CB081" wp14:editId="1AC4AA7B">
                  <wp:extent cx="238095" cy="20952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color w:val="000000" w:themeColor="text1"/>
              </w:rPr>
              <w:t xml:space="preserve"> </w:t>
            </w:r>
            <w:r w:rsidR="19A85522" w:rsidRPr="7A3F94D2">
              <w:rPr>
                <w:color w:val="000000" w:themeColor="text1"/>
              </w:rPr>
              <w:t xml:space="preserve">Verify the number of days the order has been in process, and how much medication the member has on hand. </w:t>
            </w:r>
          </w:p>
          <w:p w14:paraId="352B917B" w14:textId="5DA58A77" w:rsidR="00B6507B" w:rsidRPr="00E218F8" w:rsidRDefault="00B6507B" w:rsidP="00FB1443">
            <w:pPr>
              <w:rPr>
                <w:color w:val="000000"/>
              </w:rPr>
            </w:pPr>
          </w:p>
          <w:p w14:paraId="27C9836E" w14:textId="630F30AC" w:rsidR="00AB5E95" w:rsidRDefault="005D3BF5" w:rsidP="00FB1443">
            <w:pPr>
              <w:rPr>
                <w:color w:val="000000" w:themeColor="text1"/>
              </w:rPr>
            </w:pPr>
            <w:r w:rsidRPr="005D3BF5">
              <w:rPr>
                <w:b/>
                <w:bCs/>
                <w:color w:val="000000" w:themeColor="text1"/>
              </w:rPr>
              <w:t>Note:</w:t>
            </w:r>
            <w:r>
              <w:rPr>
                <w:color w:val="000000" w:themeColor="text1"/>
              </w:rPr>
              <w:t xml:space="preserve">  </w:t>
            </w:r>
            <w:bookmarkStart w:id="20" w:name="OLE_LINK19"/>
            <w:r>
              <w:rPr>
                <w:color w:val="000000" w:themeColor="text1"/>
              </w:rPr>
              <w:t xml:space="preserve">The </w:t>
            </w:r>
            <w:r w:rsidR="47230F51" w:rsidRPr="7A3F94D2">
              <w:rPr>
                <w:color w:val="000000" w:themeColor="text1"/>
              </w:rPr>
              <w:t>Holding Period</w:t>
            </w:r>
            <w:r w:rsidR="00000C93">
              <w:rPr>
                <w:color w:val="000000" w:themeColor="text1"/>
              </w:rPr>
              <w:t xml:space="preserve"> for ARP</w:t>
            </w:r>
            <w:r w:rsidR="47230F51" w:rsidRPr="7A3F94D2">
              <w:rPr>
                <w:color w:val="000000" w:themeColor="text1"/>
              </w:rPr>
              <w:t xml:space="preserve"> </w:t>
            </w:r>
            <w:r>
              <w:rPr>
                <w:color w:val="000000" w:themeColor="text1"/>
              </w:rPr>
              <w:t>is 8-23 days prior to anticipated medication depletion and is when change(s) or order cancellation is allowed.</w:t>
            </w:r>
            <w:bookmarkEnd w:id="20"/>
          </w:p>
          <w:p w14:paraId="6B527571" w14:textId="77777777" w:rsidR="001457FD" w:rsidRPr="00C92EAE" w:rsidRDefault="001457FD" w:rsidP="00A14F7C">
            <w:pPr>
              <w:pStyle w:val="Dotbullet"/>
              <w:numPr>
                <w:ilvl w:val="0"/>
                <w:numId w:val="0"/>
              </w:numPr>
              <w:spacing w:before="120" w:after="120"/>
            </w:pPr>
          </w:p>
          <w:p w14:paraId="78C3D8DE" w14:textId="44A1AC93" w:rsidR="0060513F" w:rsidRPr="00E218F8" w:rsidRDefault="00465F20" w:rsidP="00A14F7C">
            <w:pPr>
              <w:pStyle w:val="Dotbullet"/>
              <w:numPr>
                <w:ilvl w:val="0"/>
                <w:numId w:val="0"/>
              </w:numPr>
              <w:spacing w:before="120" w:after="120"/>
              <w:jc w:val="right"/>
              <w:rPr>
                <w:szCs w:val="24"/>
              </w:rPr>
            </w:pPr>
            <w:hyperlink w:anchor="_High_Level_Process" w:history="1">
              <w:r w:rsidRPr="00C92EAE">
                <w:rPr>
                  <w:rStyle w:val="Hyperlink"/>
                  <w:szCs w:val="24"/>
                </w:rPr>
                <w:t>Return to High Level Process</w:t>
              </w:r>
            </w:hyperlink>
          </w:p>
        </w:tc>
      </w:tr>
      <w:tr w:rsidR="008C2882" w:rsidRPr="00E218F8" w14:paraId="38900BD1" w14:textId="77777777" w:rsidTr="047CE19B">
        <w:trPr>
          <w:trHeight w:val="42"/>
        </w:trPr>
        <w:tc>
          <w:tcPr>
            <w:tcW w:w="353" w:type="pct"/>
          </w:tcPr>
          <w:p w14:paraId="67FF0819" w14:textId="1CA78923" w:rsidR="00A91517" w:rsidRPr="00E218F8" w:rsidRDefault="006A4125" w:rsidP="00A14F7C">
            <w:pPr>
              <w:spacing w:before="120" w:after="120"/>
              <w:jc w:val="center"/>
              <w:rPr>
                <w:b/>
              </w:rPr>
            </w:pPr>
            <w:r w:rsidRPr="00E218F8">
              <w:rPr>
                <w:b/>
              </w:rPr>
              <w:t>2</w:t>
            </w:r>
          </w:p>
        </w:tc>
        <w:tc>
          <w:tcPr>
            <w:tcW w:w="4647" w:type="pct"/>
            <w:gridSpan w:val="2"/>
          </w:tcPr>
          <w:p w14:paraId="3DE69BD2" w14:textId="77777777" w:rsidR="00A91517" w:rsidRPr="00E218F8" w:rsidRDefault="00A91517" w:rsidP="00A14F7C">
            <w:pPr>
              <w:spacing w:before="120" w:after="120"/>
            </w:pPr>
            <w:bookmarkStart w:id="21" w:name="LocateRxNumber"/>
            <w:r w:rsidRPr="00E218F8">
              <w:t>On the Main Screen,</w:t>
            </w:r>
            <w:r w:rsidR="006A4125" w:rsidRPr="00E218F8">
              <w:t xml:space="preserve"> </w:t>
            </w:r>
            <w:r w:rsidR="00F03D7C" w:rsidRPr="00E218F8">
              <w:t xml:space="preserve">verify the phone number on the account and then </w:t>
            </w:r>
            <w:r w:rsidR="006A4125" w:rsidRPr="00E218F8">
              <w:t xml:space="preserve">click the </w:t>
            </w:r>
            <w:r w:rsidR="006A4125" w:rsidRPr="00E218F8">
              <w:rPr>
                <w:b/>
              </w:rPr>
              <w:t>Mail</w:t>
            </w:r>
            <w:r w:rsidR="006A4125" w:rsidRPr="00E218F8">
              <w:t xml:space="preserve"> tab </w:t>
            </w:r>
            <w:r w:rsidR="00F03D7C" w:rsidRPr="00E218F8">
              <w:t>to</w:t>
            </w:r>
            <w:r w:rsidRPr="00E218F8">
              <w:t xml:space="preserve"> locate the prescription numbers</w:t>
            </w:r>
            <w:r w:rsidR="003B7932" w:rsidRPr="00E218F8">
              <w:t>.</w:t>
            </w:r>
            <w:bookmarkEnd w:id="21"/>
          </w:p>
          <w:p w14:paraId="52F4A0FA" w14:textId="77777777" w:rsidR="006A4125" w:rsidRPr="00E218F8" w:rsidRDefault="006A4125" w:rsidP="00A14F7C">
            <w:pPr>
              <w:spacing w:before="120" w:after="120"/>
            </w:pPr>
          </w:p>
          <w:p w14:paraId="12EE9901" w14:textId="1DB32092" w:rsidR="007E5F82" w:rsidRPr="00E218F8" w:rsidRDefault="006A4125" w:rsidP="00A14F7C">
            <w:pPr>
              <w:numPr>
                <w:ilvl w:val="0"/>
                <w:numId w:val="13"/>
              </w:numPr>
              <w:spacing w:before="120" w:after="120"/>
            </w:pPr>
            <w:r w:rsidRPr="00E218F8">
              <w:rPr>
                <w:bCs/>
              </w:rPr>
              <w:t>If the order is located</w:t>
            </w:r>
            <w:r w:rsidRPr="00E218F8">
              <w:rPr>
                <w:b/>
              </w:rPr>
              <w:t>,</w:t>
            </w:r>
            <w:r w:rsidRPr="00E218F8">
              <w:t xml:space="preserve"> proceed to </w:t>
            </w:r>
            <w:r w:rsidR="00022123" w:rsidRPr="00E218F8">
              <w:t>Step 3</w:t>
            </w:r>
            <w:r w:rsidRPr="00E218F8">
              <w:t>.</w:t>
            </w:r>
          </w:p>
          <w:p w14:paraId="3F1B9195" w14:textId="7BF554E1" w:rsidR="000A3BCD" w:rsidRPr="001457FD" w:rsidRDefault="007E5F82" w:rsidP="00A14F7C">
            <w:pPr>
              <w:numPr>
                <w:ilvl w:val="0"/>
                <w:numId w:val="13"/>
              </w:numPr>
              <w:spacing w:before="120" w:after="120"/>
              <w:jc w:val="both"/>
              <w:rPr>
                <w:bCs/>
              </w:rPr>
            </w:pPr>
            <w:r w:rsidRPr="00E218F8">
              <w:rPr>
                <w:bCs/>
              </w:rPr>
              <w:t>If more than one open order is located for the same medication,</w:t>
            </w:r>
            <w:r w:rsidRPr="00E218F8">
              <w:t xml:space="preserve"> proceed to </w:t>
            </w:r>
            <w:hyperlink w:anchor="_Ghost_Orders" w:history="1">
              <w:r w:rsidRPr="00E218F8">
                <w:rPr>
                  <w:rStyle w:val="Hyperlink"/>
                </w:rPr>
                <w:t>Ghost Orders</w:t>
              </w:r>
            </w:hyperlink>
            <w:r w:rsidRPr="00E218F8">
              <w:t>.</w:t>
            </w:r>
            <w:r w:rsidR="00211720" w:rsidRPr="00E218F8">
              <w:t xml:space="preserve"> </w:t>
            </w:r>
          </w:p>
          <w:p w14:paraId="1FACD8F2" w14:textId="2765849A" w:rsidR="000A3BCD" w:rsidRDefault="000A3BCD" w:rsidP="00A14F7C">
            <w:pPr>
              <w:numPr>
                <w:ilvl w:val="0"/>
                <w:numId w:val="13"/>
              </w:numPr>
              <w:spacing w:before="120" w:after="120"/>
              <w:jc w:val="both"/>
            </w:pPr>
            <w:r>
              <w:rPr>
                <w:bCs/>
              </w:rPr>
              <w:t>I</w:t>
            </w:r>
            <w:r w:rsidR="006A4125" w:rsidRPr="00E218F8">
              <w:rPr>
                <w:bCs/>
              </w:rPr>
              <w:t>f the order cannot be located,</w:t>
            </w:r>
            <w:r w:rsidR="006A4125" w:rsidRPr="00E218F8">
              <w:rPr>
                <w:b/>
              </w:rPr>
              <w:t xml:space="preserve"> </w:t>
            </w:r>
            <w:r w:rsidR="000F7599" w:rsidRPr="00E218F8">
              <w:t xml:space="preserve">review </w:t>
            </w:r>
            <w:r w:rsidR="00EE1DF8" w:rsidRPr="00E218F8">
              <w:t>View Comments</w:t>
            </w:r>
            <w:r w:rsidR="00921BFC" w:rsidRPr="00E218F8">
              <w:t xml:space="preserve"> to see if FastStart assisted</w:t>
            </w:r>
            <w:r w:rsidR="00FA2350" w:rsidRPr="00E218F8">
              <w:t xml:space="preserve">. </w:t>
            </w:r>
            <w:r w:rsidR="006C34DF" w:rsidRPr="00E218F8">
              <w:t>Click</w:t>
            </w:r>
            <w:r w:rsidR="001056BA" w:rsidRPr="00E218F8">
              <w:t xml:space="preserve"> “expand all” button to see details if </w:t>
            </w:r>
            <w:bookmarkStart w:id="22" w:name="OLE_LINK61"/>
            <w:r w:rsidR="008E7B12" w:rsidRPr="00E218F8">
              <w:t>New Rx</w:t>
            </w:r>
            <w:r w:rsidR="001056BA" w:rsidRPr="00E218F8">
              <w:t>/</w:t>
            </w:r>
            <w:r w:rsidR="008E7B12" w:rsidRPr="00E218F8">
              <w:t xml:space="preserve">FastStart </w:t>
            </w:r>
            <w:r w:rsidR="001056BA" w:rsidRPr="00E218F8">
              <w:t xml:space="preserve">Department </w:t>
            </w:r>
            <w:bookmarkEnd w:id="22"/>
            <w:r w:rsidR="001056BA" w:rsidRPr="00E218F8">
              <w:t>has placed an order request</w:t>
            </w:r>
            <w:r w:rsidR="00FA2350" w:rsidRPr="00E218F8">
              <w:t xml:space="preserve">. </w:t>
            </w:r>
            <w:r w:rsidR="00921BFC" w:rsidRPr="00E218F8">
              <w:t>Refer to</w:t>
            </w:r>
            <w:r w:rsidR="00EE1DF8" w:rsidRPr="00E218F8">
              <w:t xml:space="preserve"> </w:t>
            </w:r>
            <w:hyperlink r:id="rId20" w:anchor="!/view?docid=a1443f4f-499e-442c-be11-fd2b207bf86c" w:history="1">
              <w:r w:rsidR="00680E0D">
                <w:rPr>
                  <w:rStyle w:val="Hyperlink"/>
                </w:rPr>
                <w:t>PeopleSafe - Obtaining a New Prescription for the Member (058827)</w:t>
              </w:r>
            </w:hyperlink>
            <w:r w:rsidR="00EE1DF8" w:rsidRPr="00E218F8">
              <w:t xml:space="preserve">. </w:t>
            </w:r>
          </w:p>
          <w:p w14:paraId="149D142A" w14:textId="273E8856" w:rsidR="00921BFC" w:rsidRPr="00E218F8" w:rsidRDefault="000A3BCD" w:rsidP="00A14F7C">
            <w:pPr>
              <w:numPr>
                <w:ilvl w:val="0"/>
                <w:numId w:val="13"/>
              </w:numPr>
              <w:spacing w:before="120" w:after="120"/>
              <w:jc w:val="both"/>
            </w:pPr>
            <w:r>
              <w:t>I</w:t>
            </w:r>
            <w:r w:rsidR="00C07867" w:rsidRPr="00E218F8">
              <w:t>f the order cannot be located,</w:t>
            </w:r>
            <w:r w:rsidR="00D953C1" w:rsidRPr="00E218F8">
              <w:t xml:space="preserve"> c</w:t>
            </w:r>
            <w:r w:rsidR="00C07867" w:rsidRPr="00E218F8">
              <w:t xml:space="preserve">lick on the </w:t>
            </w:r>
            <w:r w:rsidR="00C07867" w:rsidRPr="00E218F8">
              <w:rPr>
                <w:b/>
                <w:bCs/>
              </w:rPr>
              <w:t>ALL</w:t>
            </w:r>
            <w:r w:rsidR="00C07867" w:rsidRPr="00E218F8">
              <w:t xml:space="preserve"> tab to verify that the </w:t>
            </w:r>
            <w:r w:rsidR="00D93414" w:rsidRPr="00E218F8">
              <w:t>prescription</w:t>
            </w:r>
            <w:r w:rsidR="00C07867" w:rsidRPr="00E218F8">
              <w:t xml:space="preserve"> was not filled at a retail pharmacy. If you locate the </w:t>
            </w:r>
            <w:r w:rsidR="00D93414" w:rsidRPr="00E218F8">
              <w:t>prescription</w:t>
            </w:r>
            <w:r w:rsidR="00C07867" w:rsidRPr="00E218F8">
              <w:t>, educate the member on picking up the medication at the local pharmacy</w:t>
            </w:r>
            <w:r w:rsidR="00FA2350" w:rsidRPr="00E218F8">
              <w:t xml:space="preserve">. </w:t>
            </w:r>
            <w:r w:rsidR="00C07867" w:rsidRPr="00E218F8">
              <w:t xml:space="preserve">If the member wishes to transfer the </w:t>
            </w:r>
            <w:r w:rsidR="00D93414" w:rsidRPr="00E218F8">
              <w:t>prescription</w:t>
            </w:r>
            <w:r w:rsidR="00C07867" w:rsidRPr="00E218F8">
              <w:t xml:space="preserve"> to mail order, then refer to </w:t>
            </w:r>
            <w:bookmarkStart w:id="23" w:name="OLE_LINK11"/>
            <w:bookmarkStart w:id="24" w:name="OLE_LINK10"/>
            <w:r w:rsidR="00D93414" w:rsidRPr="00E218F8">
              <w:fldChar w:fldCharType="begin"/>
            </w:r>
            <w:r w:rsidR="00C63CC0">
              <w:instrText>HYPERLINK "https://thesource.cvshealth.com/nuxeo/thesource/" \l "!/view?docid=be4afe4d-8e76-411f-8691-7687ec8811ca"</w:instrText>
            </w:r>
            <w:r w:rsidR="00D93414" w:rsidRPr="00E218F8">
              <w:fldChar w:fldCharType="separate"/>
            </w:r>
            <w:bookmarkEnd w:id="23"/>
            <w:bookmarkEnd w:id="24"/>
            <w:proofErr w:type="spellStart"/>
            <w:r w:rsidR="00C63CC0">
              <w:rPr>
                <w:rStyle w:val="Hyperlink"/>
              </w:rPr>
              <w:t>PeopleSafe</w:t>
            </w:r>
            <w:proofErr w:type="spellEnd"/>
            <w:r w:rsidR="00C63CC0">
              <w:rPr>
                <w:rStyle w:val="Hyperlink"/>
              </w:rPr>
              <w:t xml:space="preserve"> - Rx Transfer: From Retail to Caremark Mail Order Pharmacy (041401)</w:t>
            </w:r>
            <w:r w:rsidR="00D93414" w:rsidRPr="00E218F8">
              <w:fldChar w:fldCharType="end"/>
            </w:r>
            <w:r w:rsidR="00792908" w:rsidRPr="00E218F8">
              <w:t>.</w:t>
            </w:r>
          </w:p>
          <w:p w14:paraId="691B3A44" w14:textId="7748A0EB" w:rsidR="006A4125" w:rsidRPr="00E218F8" w:rsidRDefault="00921BFC" w:rsidP="00A14F7C">
            <w:pPr>
              <w:numPr>
                <w:ilvl w:val="1"/>
                <w:numId w:val="13"/>
              </w:numPr>
              <w:spacing w:before="120" w:after="120"/>
              <w:ind w:left="780"/>
            </w:pPr>
            <w:r w:rsidRPr="00E218F8">
              <w:rPr>
                <w:bCs/>
              </w:rPr>
              <w:t>If no notes</w:t>
            </w:r>
            <w:r w:rsidRPr="0068017A">
              <w:rPr>
                <w:bCs/>
              </w:rPr>
              <w:t>,</w:t>
            </w:r>
            <w:r w:rsidRPr="00E218F8">
              <w:rPr>
                <w:b/>
              </w:rPr>
              <w:t xml:space="preserve"> </w:t>
            </w:r>
            <w:r w:rsidR="006A4125" w:rsidRPr="00E218F8">
              <w:t xml:space="preserve">refer to </w:t>
            </w:r>
            <w:hyperlink r:id="rId21" w:anchor="!/view?docid=d5f72caf-b0d3-49a4-9e28-725508eba4a5" w:history="1">
              <w:r w:rsidR="00B61179">
                <w:rPr>
                  <w:rStyle w:val="Hyperlink"/>
                </w:rPr>
                <w:t>Order Not Showing in System (004757)</w:t>
              </w:r>
            </w:hyperlink>
            <w:r w:rsidR="006A4125" w:rsidRPr="00E218F8">
              <w:t>.</w:t>
            </w:r>
          </w:p>
          <w:p w14:paraId="54972695" w14:textId="77777777" w:rsidR="006A4125" w:rsidRPr="00E218F8" w:rsidRDefault="006A4125" w:rsidP="00A14F7C">
            <w:pPr>
              <w:spacing w:before="120" w:after="120"/>
              <w:ind w:left="360"/>
            </w:pPr>
          </w:p>
          <w:p w14:paraId="45B000D7" w14:textId="53465B0C" w:rsidR="006A4125" w:rsidRPr="00E218F8" w:rsidRDefault="006A4125" w:rsidP="00A14F7C">
            <w:pPr>
              <w:spacing w:before="120" w:after="120"/>
            </w:pPr>
            <w:r w:rsidRPr="00E218F8">
              <w:rPr>
                <w:b/>
              </w:rPr>
              <w:t xml:space="preserve">Note:  </w:t>
            </w:r>
            <w:r w:rsidRPr="00E218F8">
              <w:t>By default, mail orders will be filtered to only show “Recent” orders</w:t>
            </w:r>
            <w:r w:rsidR="00FA2350" w:rsidRPr="00E218F8">
              <w:t xml:space="preserve">. </w:t>
            </w:r>
            <w:r w:rsidRPr="00E218F8">
              <w:t xml:space="preserve">In the Status field, click </w:t>
            </w:r>
            <w:r w:rsidRPr="00E218F8">
              <w:rPr>
                <w:b/>
                <w:bCs/>
              </w:rPr>
              <w:t>All</w:t>
            </w:r>
            <w:r w:rsidRPr="00E218F8">
              <w:t xml:space="preserve"> to view all orders, if needed</w:t>
            </w:r>
            <w:r w:rsidR="00FA2350" w:rsidRPr="00E218F8">
              <w:t xml:space="preserve">. </w:t>
            </w:r>
            <w:r w:rsidRPr="00E218F8">
              <w:t>You can sort orders by the Rx Number and Dispensed Drug columns.</w:t>
            </w:r>
          </w:p>
          <w:p w14:paraId="0C1D025D" w14:textId="77777777" w:rsidR="00843F36" w:rsidRPr="00E218F8" w:rsidRDefault="00843F36" w:rsidP="00A14F7C">
            <w:pPr>
              <w:spacing w:before="120" w:after="120"/>
            </w:pPr>
          </w:p>
          <w:p w14:paraId="57E90EDF" w14:textId="77777777" w:rsidR="00611736" w:rsidRDefault="006D12EF" w:rsidP="00A14F7C">
            <w:pPr>
              <w:spacing w:before="120" w:after="120"/>
            </w:pPr>
            <w:r w:rsidRPr="00E218F8">
              <w:t xml:space="preserve"> </w:t>
            </w:r>
            <w:r w:rsidRPr="00E218F8">
              <w:rPr>
                <w:noProof/>
              </w:rPr>
              <w:drawing>
                <wp:inline distT="0" distB="0" distL="0" distR="0" wp14:anchorId="113A2F17" wp14:editId="0B5B9653">
                  <wp:extent cx="236220" cy="213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E218F8">
              <w:t xml:space="preserve"> </w:t>
            </w:r>
          </w:p>
          <w:p w14:paraId="476CFD28" w14:textId="3A4A5A9A" w:rsidR="006D12EF" w:rsidRPr="00E218F8" w:rsidRDefault="00843F36" w:rsidP="00A14F7C">
            <w:pPr>
              <w:pStyle w:val="ListParagraph"/>
              <w:numPr>
                <w:ilvl w:val="0"/>
                <w:numId w:val="41"/>
              </w:numPr>
              <w:spacing w:before="120" w:after="120"/>
            </w:pPr>
            <w:r w:rsidRPr="00E218F8">
              <w:t xml:space="preserve">Orders </w:t>
            </w:r>
            <w:r w:rsidR="00AF620A" w:rsidRPr="00E218F8">
              <w:t>with a status of “shipped” in the</w:t>
            </w:r>
            <w:r w:rsidRPr="00E218F8">
              <w:t xml:space="preserve"> </w:t>
            </w:r>
            <w:r w:rsidRPr="00611736">
              <w:rPr>
                <w:bCs/>
              </w:rPr>
              <w:t xml:space="preserve">Status Date/Status column represent the shipping label print date and </w:t>
            </w:r>
            <w:r w:rsidR="00F803EF" w:rsidRPr="00611736">
              <w:rPr>
                <w:bCs/>
              </w:rPr>
              <w:t>not</w:t>
            </w:r>
            <w:r w:rsidRPr="00E218F8">
              <w:t xml:space="preserve"> the actual Ship Date. </w:t>
            </w:r>
          </w:p>
          <w:p w14:paraId="67D0668B" w14:textId="51828CD4" w:rsidR="000A3BCD" w:rsidRPr="001457FD" w:rsidRDefault="009D0B03" w:rsidP="00A14F7C">
            <w:pPr>
              <w:pStyle w:val="ListParagraph"/>
              <w:numPr>
                <w:ilvl w:val="0"/>
                <w:numId w:val="41"/>
              </w:numPr>
              <w:spacing w:before="120" w:after="120"/>
              <w:rPr>
                <w:bCs/>
              </w:rPr>
            </w:pPr>
            <w:r w:rsidRPr="00E218F8">
              <w:t xml:space="preserve">Orders that were placed </w:t>
            </w:r>
            <w:r w:rsidR="00D94B17" w:rsidRPr="00E218F8">
              <w:t>through</w:t>
            </w:r>
            <w:r w:rsidRPr="00E218F8">
              <w:t xml:space="preserve"> Caremark.com will not immediately show on the Order Status screen</w:t>
            </w:r>
            <w:r w:rsidR="00D94B17" w:rsidRPr="00E218F8">
              <w:t xml:space="preserve"> in PeopleSafe</w:t>
            </w:r>
            <w:r w:rsidR="00FA2350" w:rsidRPr="00E218F8">
              <w:t xml:space="preserve">. </w:t>
            </w:r>
          </w:p>
          <w:p w14:paraId="1FE806C8" w14:textId="1861746A" w:rsidR="004E5CFA" w:rsidRPr="00E218F8" w:rsidRDefault="000A3BCD" w:rsidP="00A14F7C">
            <w:pPr>
              <w:pStyle w:val="ListParagraph"/>
              <w:numPr>
                <w:ilvl w:val="0"/>
                <w:numId w:val="41"/>
              </w:numPr>
              <w:spacing w:before="120" w:after="120"/>
            </w:pPr>
            <w:r>
              <w:rPr>
                <w:bCs/>
              </w:rPr>
              <w:t>D</w:t>
            </w:r>
            <w:r w:rsidR="00F803EF" w:rsidRPr="00611736">
              <w:rPr>
                <w:bCs/>
              </w:rPr>
              <w:t>o not</w:t>
            </w:r>
            <w:r w:rsidR="00843F36" w:rsidRPr="00E218F8">
              <w:t xml:space="preserve"> advise the member </w:t>
            </w:r>
            <w:r w:rsidR="00AF620A" w:rsidRPr="00E218F8">
              <w:t>their order shipped based on this date</w:t>
            </w:r>
            <w:r w:rsidR="00FA2350" w:rsidRPr="00E218F8">
              <w:t xml:space="preserve">. </w:t>
            </w:r>
            <w:r w:rsidR="00AF620A" w:rsidRPr="00E218F8">
              <w:t>Access the</w:t>
            </w:r>
            <w:r w:rsidR="00227E1C" w:rsidRPr="00E218F8">
              <w:t xml:space="preserve"> </w:t>
            </w:r>
            <w:hyperlink w:anchor="RxDetailsonOrderStatusScreen" w:history="1">
              <w:r w:rsidR="00227E1C" w:rsidRPr="00E218F8">
                <w:rPr>
                  <w:rStyle w:val="Hyperlink"/>
                </w:rPr>
                <w:t>Order Status Screen</w:t>
              </w:r>
            </w:hyperlink>
            <w:r w:rsidR="00AF620A" w:rsidRPr="00E218F8">
              <w:t xml:space="preserve"> to provide the actual shipped date. </w:t>
            </w:r>
          </w:p>
          <w:p w14:paraId="0A307EB5" w14:textId="77777777" w:rsidR="009D0B03" w:rsidRPr="00E218F8" w:rsidRDefault="009D0B03" w:rsidP="00A14F7C">
            <w:pPr>
              <w:spacing w:before="120" w:after="120"/>
            </w:pPr>
          </w:p>
          <w:p w14:paraId="5D4E3F23" w14:textId="77777777" w:rsidR="000A3BCD" w:rsidRDefault="000A3BCD" w:rsidP="00A14F7C">
            <w:pPr>
              <w:pStyle w:val="ListParagraph"/>
              <w:spacing w:before="120" w:after="120"/>
            </w:pPr>
          </w:p>
          <w:p w14:paraId="70F12249" w14:textId="6DBBC05A" w:rsidR="004E29E3" w:rsidRPr="00E218F8" w:rsidRDefault="0000018C" w:rsidP="00A14F7C">
            <w:pPr>
              <w:spacing w:before="120" w:after="120"/>
              <w:jc w:val="center"/>
            </w:pPr>
            <w:r>
              <w:rPr>
                <w:noProof/>
              </w:rPr>
              <w:drawing>
                <wp:inline distT="0" distB="0" distL="0" distR="0" wp14:anchorId="7004508D" wp14:editId="70932728">
                  <wp:extent cx="5352381" cy="296190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2381" cy="2961905"/>
                          </a:xfrm>
                          <a:prstGeom prst="rect">
                            <a:avLst/>
                          </a:prstGeom>
                        </pic:spPr>
                      </pic:pic>
                    </a:graphicData>
                  </a:graphic>
                </wp:inline>
              </w:drawing>
            </w:r>
          </w:p>
          <w:p w14:paraId="531E87AC" w14:textId="5D9628F6" w:rsidR="00A91517" w:rsidRPr="00C92EAE" w:rsidRDefault="00A91517" w:rsidP="00A14F7C">
            <w:pPr>
              <w:spacing w:before="120" w:after="120"/>
            </w:pPr>
          </w:p>
          <w:p w14:paraId="5547A4F4" w14:textId="53D36212" w:rsidR="006A4125" w:rsidRPr="00E218F8" w:rsidRDefault="006A4125" w:rsidP="00A14F7C">
            <w:pPr>
              <w:spacing w:before="120" w:after="120"/>
              <w:jc w:val="right"/>
            </w:pPr>
            <w:hyperlink w:anchor="_High_Level_Process" w:history="1">
              <w:r w:rsidRPr="00C92EAE">
                <w:rPr>
                  <w:rStyle w:val="Hyperlink"/>
                </w:rPr>
                <w:t>Return to High Level Process</w:t>
              </w:r>
            </w:hyperlink>
          </w:p>
        </w:tc>
      </w:tr>
      <w:tr w:rsidR="00801D71" w:rsidRPr="00E218F8" w14:paraId="03BB69E0" w14:textId="77777777" w:rsidTr="047CE19B">
        <w:tc>
          <w:tcPr>
            <w:tcW w:w="353" w:type="pct"/>
          </w:tcPr>
          <w:p w14:paraId="09222F57" w14:textId="4681B41E" w:rsidR="00801D71" w:rsidRPr="00E218F8" w:rsidRDefault="006A4125" w:rsidP="00A14F7C">
            <w:pPr>
              <w:spacing w:before="120" w:after="120"/>
              <w:jc w:val="center"/>
              <w:rPr>
                <w:b/>
              </w:rPr>
            </w:pPr>
            <w:r w:rsidRPr="00E218F8">
              <w:rPr>
                <w:b/>
              </w:rPr>
              <w:t>3</w:t>
            </w:r>
          </w:p>
        </w:tc>
        <w:tc>
          <w:tcPr>
            <w:tcW w:w="4647" w:type="pct"/>
            <w:gridSpan w:val="2"/>
          </w:tcPr>
          <w:p w14:paraId="7F7ECAFC" w14:textId="45B76F3E" w:rsidR="00801D71" w:rsidRDefault="00801D71" w:rsidP="00A14F7C">
            <w:pPr>
              <w:spacing w:before="120" w:after="120"/>
              <w:textAlignment w:val="top"/>
              <w:rPr>
                <w:color w:val="000000"/>
              </w:rPr>
            </w:pPr>
            <w:r w:rsidRPr="00E218F8">
              <w:rPr>
                <w:color w:val="000000"/>
              </w:rPr>
              <w:t xml:space="preserve">Click the </w:t>
            </w:r>
            <w:r w:rsidRPr="00E218F8">
              <w:rPr>
                <w:b/>
                <w:bCs/>
                <w:color w:val="000000"/>
              </w:rPr>
              <w:t xml:space="preserve">Order Number </w:t>
            </w:r>
            <w:r w:rsidR="006A4125" w:rsidRPr="00E218F8">
              <w:rPr>
                <w:bCs/>
                <w:color w:val="000000"/>
              </w:rPr>
              <w:t xml:space="preserve">link </w:t>
            </w:r>
            <w:r w:rsidRPr="00E218F8">
              <w:rPr>
                <w:bCs/>
                <w:color w:val="000000"/>
              </w:rPr>
              <w:t>for the order</w:t>
            </w:r>
            <w:r w:rsidRPr="00E218F8">
              <w:rPr>
                <w:color w:val="000000"/>
              </w:rPr>
              <w:t>.</w:t>
            </w:r>
          </w:p>
          <w:p w14:paraId="29336E86" w14:textId="77777777" w:rsidR="002C3D01" w:rsidRPr="00E218F8" w:rsidRDefault="002C3D01" w:rsidP="00A14F7C">
            <w:pPr>
              <w:spacing w:before="120" w:after="120"/>
              <w:textAlignment w:val="top"/>
              <w:rPr>
                <w:color w:val="000000"/>
              </w:rPr>
            </w:pPr>
          </w:p>
          <w:p w14:paraId="00F481AA" w14:textId="56CF1F3A" w:rsidR="00A377C8" w:rsidRPr="00E218F8" w:rsidRDefault="00D2224F" w:rsidP="00A14F7C">
            <w:pPr>
              <w:spacing w:before="120" w:after="120"/>
              <w:jc w:val="center"/>
              <w:textAlignment w:val="top"/>
              <w:rPr>
                <w:color w:val="000000"/>
              </w:rPr>
            </w:pPr>
            <w:r>
              <w:t xml:space="preserve"> </w:t>
            </w:r>
            <w:r w:rsidR="0000018C">
              <w:rPr>
                <w:noProof/>
              </w:rPr>
              <w:drawing>
                <wp:inline distT="0" distB="0" distL="0" distR="0" wp14:anchorId="216E9912" wp14:editId="2AF31371">
                  <wp:extent cx="4438095" cy="3219048"/>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095" cy="3219048"/>
                          </a:xfrm>
                          <a:prstGeom prst="rect">
                            <a:avLst/>
                          </a:prstGeom>
                        </pic:spPr>
                      </pic:pic>
                    </a:graphicData>
                  </a:graphic>
                </wp:inline>
              </w:drawing>
            </w:r>
          </w:p>
          <w:p w14:paraId="3E3E1018" w14:textId="77777777" w:rsidR="006A4125" w:rsidRPr="00E218F8" w:rsidRDefault="006A4125" w:rsidP="00A14F7C">
            <w:pPr>
              <w:spacing w:before="120" w:after="120"/>
              <w:rPr>
                <w:b/>
                <w:bCs/>
                <w:color w:val="000000"/>
              </w:rPr>
            </w:pPr>
          </w:p>
          <w:p w14:paraId="6DFC4DF2" w14:textId="59EF7A35" w:rsidR="00801D71" w:rsidRPr="00E218F8" w:rsidRDefault="56F4EDB7" w:rsidP="00A14F7C">
            <w:pPr>
              <w:spacing w:before="120" w:after="120"/>
              <w:rPr>
                <w:color w:val="000000"/>
              </w:rPr>
            </w:pPr>
            <w:r w:rsidRPr="7A3F94D2">
              <w:rPr>
                <w:b/>
                <w:bCs/>
                <w:color w:val="000000" w:themeColor="text1"/>
              </w:rPr>
              <w:t>Result</w:t>
            </w:r>
            <w:r w:rsidR="379756F7" w:rsidRPr="7A3F94D2">
              <w:rPr>
                <w:b/>
                <w:bCs/>
                <w:color w:val="000000" w:themeColor="text1"/>
              </w:rPr>
              <w:t xml:space="preserve">: </w:t>
            </w:r>
            <w:r w:rsidR="005D3BF5">
              <w:rPr>
                <w:b/>
                <w:bCs/>
                <w:color w:val="000000" w:themeColor="text1"/>
              </w:rPr>
              <w:t xml:space="preserve"> </w:t>
            </w:r>
            <w:r w:rsidR="379756F7" w:rsidRPr="005D3BF5">
              <w:rPr>
                <w:color w:val="000000" w:themeColor="text1"/>
              </w:rPr>
              <w:t>Order</w:t>
            </w:r>
            <w:r w:rsidRPr="7A3F94D2">
              <w:rPr>
                <w:color w:val="000000" w:themeColor="text1"/>
              </w:rPr>
              <w:t xml:space="preserve"> Status</w:t>
            </w:r>
            <w:r w:rsidRPr="7A3F94D2">
              <w:rPr>
                <w:b/>
                <w:bCs/>
                <w:color w:val="000000" w:themeColor="text1"/>
              </w:rPr>
              <w:t xml:space="preserve"> </w:t>
            </w:r>
            <w:r w:rsidRPr="7A3F94D2">
              <w:rPr>
                <w:color w:val="000000" w:themeColor="text1"/>
              </w:rPr>
              <w:t>screen display</w:t>
            </w:r>
            <w:r w:rsidR="04A65CC0" w:rsidRPr="7A3F94D2">
              <w:rPr>
                <w:color w:val="000000" w:themeColor="text1"/>
              </w:rPr>
              <w:t>s</w:t>
            </w:r>
            <w:r w:rsidR="00FA2350" w:rsidRPr="7A3F94D2">
              <w:rPr>
                <w:color w:val="000000" w:themeColor="text1"/>
              </w:rPr>
              <w:t xml:space="preserve">. </w:t>
            </w:r>
          </w:p>
          <w:p w14:paraId="034725F8" w14:textId="77777777" w:rsidR="006E63DE" w:rsidRPr="00E218F8" w:rsidRDefault="006E63DE" w:rsidP="00A14F7C">
            <w:pPr>
              <w:spacing w:before="120" w:after="120"/>
              <w:rPr>
                <w:color w:val="000000"/>
              </w:rPr>
            </w:pPr>
          </w:p>
          <w:p w14:paraId="377AF951" w14:textId="45C821D2" w:rsidR="007A1BB8" w:rsidRPr="00E218F8" w:rsidRDefault="43450E3C" w:rsidP="00A14F7C">
            <w:pPr>
              <w:spacing w:before="120" w:after="120"/>
              <w:rPr>
                <w:color w:val="000000"/>
              </w:rPr>
            </w:pPr>
            <w:r>
              <w:rPr>
                <w:noProof/>
              </w:rPr>
              <w:drawing>
                <wp:inline distT="0" distB="0" distL="0" distR="0" wp14:anchorId="3DD68C66" wp14:editId="2B21310A">
                  <wp:extent cx="241300" cy="20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41300" cy="209550"/>
                          </a:xfrm>
                          <a:prstGeom prst="rect">
                            <a:avLst/>
                          </a:prstGeom>
                        </pic:spPr>
                      </pic:pic>
                    </a:graphicData>
                  </a:graphic>
                </wp:inline>
              </w:drawing>
            </w:r>
            <w:r w:rsidR="5AC9F453" w:rsidRPr="7A3F94D2">
              <w:rPr>
                <w:color w:val="000000" w:themeColor="text1"/>
              </w:rPr>
              <w:t xml:space="preserve"> </w:t>
            </w:r>
            <w:r w:rsidR="53BE5078" w:rsidRPr="7A3F94D2">
              <w:rPr>
                <w:color w:val="000000" w:themeColor="text1"/>
              </w:rPr>
              <w:t xml:space="preserve">If </w:t>
            </w:r>
            <w:r w:rsidR="6CF3B870" w:rsidRPr="7A3F94D2">
              <w:rPr>
                <w:color w:val="000000" w:themeColor="text1"/>
              </w:rPr>
              <w:t>an order</w:t>
            </w:r>
            <w:r w:rsidR="53BE5078" w:rsidRPr="7A3F94D2">
              <w:rPr>
                <w:color w:val="000000" w:themeColor="text1"/>
              </w:rPr>
              <w:t xml:space="preserve"> is cancelled, review </w:t>
            </w:r>
            <w:r w:rsidR="1A87BA4D" w:rsidRPr="7A3F94D2">
              <w:rPr>
                <w:color w:val="000000" w:themeColor="text1"/>
              </w:rPr>
              <w:t>the order</w:t>
            </w:r>
            <w:r w:rsidR="53BE5078" w:rsidRPr="7A3F94D2">
              <w:rPr>
                <w:color w:val="000000" w:themeColor="text1"/>
              </w:rPr>
              <w:t xml:space="preserve"> </w:t>
            </w:r>
            <w:r w:rsidR="03ECCB9A" w:rsidRPr="7A3F94D2">
              <w:rPr>
                <w:color w:val="000000" w:themeColor="text1"/>
              </w:rPr>
              <w:t>to determine</w:t>
            </w:r>
            <w:r w:rsidR="53BE5078" w:rsidRPr="7A3F94D2">
              <w:rPr>
                <w:color w:val="000000" w:themeColor="text1"/>
              </w:rPr>
              <w:t xml:space="preserve"> why </w:t>
            </w:r>
            <w:r w:rsidR="548EFA47" w:rsidRPr="7A3F94D2">
              <w:rPr>
                <w:color w:val="000000" w:themeColor="text1"/>
              </w:rPr>
              <w:t>then,</w:t>
            </w:r>
            <w:r w:rsidR="53BE5078" w:rsidRPr="7A3F94D2">
              <w:rPr>
                <w:color w:val="000000" w:themeColor="text1"/>
              </w:rPr>
              <w:t xml:space="preserve"> if necessary, verify address and complete order.</w:t>
            </w:r>
            <w:r w:rsidR="5AC9F453" w:rsidRPr="7A3F94D2">
              <w:rPr>
                <w:color w:val="000000" w:themeColor="text1"/>
              </w:rPr>
              <w:t xml:space="preserve"> </w:t>
            </w:r>
          </w:p>
        </w:tc>
      </w:tr>
      <w:tr w:rsidR="00465F20" w:rsidRPr="00E218F8" w14:paraId="61CE83BA" w14:textId="77777777" w:rsidTr="047CE19B">
        <w:tc>
          <w:tcPr>
            <w:tcW w:w="353" w:type="pct"/>
          </w:tcPr>
          <w:p w14:paraId="47D97ADC" w14:textId="4BB1F64A" w:rsidR="00465F20" w:rsidRPr="00E218F8" w:rsidRDefault="006A4125" w:rsidP="00A14F7C">
            <w:pPr>
              <w:spacing w:before="120" w:after="120"/>
              <w:jc w:val="center"/>
              <w:rPr>
                <w:b/>
                <w:color w:val="000000"/>
              </w:rPr>
            </w:pPr>
            <w:r w:rsidRPr="00E218F8">
              <w:rPr>
                <w:b/>
                <w:color w:val="000000"/>
              </w:rPr>
              <w:t>4</w:t>
            </w:r>
          </w:p>
          <w:p w14:paraId="7D4B2482" w14:textId="77777777" w:rsidR="00465F20" w:rsidRPr="00E218F8" w:rsidRDefault="00465F20" w:rsidP="00A14F7C">
            <w:pPr>
              <w:spacing w:before="120" w:after="120"/>
              <w:jc w:val="center"/>
              <w:rPr>
                <w:b/>
              </w:rPr>
            </w:pPr>
            <w:r w:rsidRPr="00E218F8">
              <w:rPr>
                <w:noProof/>
              </w:rPr>
              <w:t xml:space="preserve"> </w:t>
            </w:r>
          </w:p>
        </w:tc>
        <w:tc>
          <w:tcPr>
            <w:tcW w:w="4647" w:type="pct"/>
            <w:gridSpan w:val="2"/>
          </w:tcPr>
          <w:p w14:paraId="46C48038" w14:textId="77777777" w:rsidR="00465F20" w:rsidRPr="00E218F8" w:rsidRDefault="00465F20" w:rsidP="00A14F7C">
            <w:pPr>
              <w:spacing w:before="120" w:after="120"/>
              <w:rPr>
                <w:color w:val="000000"/>
              </w:rPr>
            </w:pPr>
            <w:bookmarkStart w:id="25" w:name="OLE_LINK7"/>
            <w:bookmarkStart w:id="26" w:name="VerifyAddress"/>
            <w:r w:rsidRPr="00E218F8">
              <w:rPr>
                <w:color w:val="000000"/>
              </w:rPr>
              <w:t>Verify the shipping address of the order</w:t>
            </w:r>
            <w:bookmarkEnd w:id="25"/>
            <w:r w:rsidRPr="00E218F8">
              <w:rPr>
                <w:color w:val="000000"/>
              </w:rPr>
              <w:t>.</w:t>
            </w:r>
            <w:bookmarkEnd w:id="26"/>
          </w:p>
          <w:p w14:paraId="7B77BAE2" w14:textId="77777777" w:rsidR="00465F20" w:rsidRPr="00E218F8" w:rsidRDefault="00465F20" w:rsidP="00A14F7C">
            <w:pPr>
              <w:spacing w:before="120" w:after="120"/>
              <w:rPr>
                <w:color w:val="000000"/>
              </w:rPr>
            </w:pPr>
          </w:p>
          <w:p w14:paraId="0A385FBE" w14:textId="62EDC883" w:rsidR="00465F20" w:rsidRPr="001457FD" w:rsidRDefault="00465F20" w:rsidP="00A14F7C">
            <w:pPr>
              <w:numPr>
                <w:ilvl w:val="0"/>
                <w:numId w:val="22"/>
              </w:numPr>
              <w:spacing w:before="120" w:after="120"/>
              <w:rPr>
                <w:bCs/>
                <w:color w:val="000000"/>
              </w:rPr>
            </w:pPr>
            <w:r w:rsidRPr="00E218F8">
              <w:rPr>
                <w:bCs/>
                <w:color w:val="000000"/>
              </w:rPr>
              <w:t xml:space="preserve">If the shipping address is </w:t>
            </w:r>
            <w:r w:rsidR="00211720" w:rsidRPr="008342C3">
              <w:rPr>
                <w:b/>
                <w:color w:val="000000"/>
              </w:rPr>
              <w:t>correct</w:t>
            </w:r>
            <w:r w:rsidR="00065772" w:rsidRPr="00E218F8">
              <w:rPr>
                <w:bCs/>
                <w:color w:val="000000"/>
              </w:rPr>
              <w:t xml:space="preserve"> and </w:t>
            </w:r>
            <w:r w:rsidR="009F6CFE" w:rsidRPr="00E218F8">
              <w:rPr>
                <w:bCs/>
                <w:color w:val="000000"/>
              </w:rPr>
              <w:t xml:space="preserve">there are </w:t>
            </w:r>
            <w:r w:rsidR="00065772" w:rsidRPr="00E218F8">
              <w:rPr>
                <w:bCs/>
                <w:color w:val="000000"/>
              </w:rPr>
              <w:t xml:space="preserve">no other questions </w:t>
            </w:r>
            <w:r w:rsidR="009F6CFE" w:rsidRPr="00E218F8">
              <w:rPr>
                <w:bCs/>
                <w:color w:val="000000"/>
              </w:rPr>
              <w:t xml:space="preserve">about the order, </w:t>
            </w:r>
            <w:r w:rsidRPr="00E218F8">
              <w:rPr>
                <w:bCs/>
                <w:color w:val="000000"/>
              </w:rPr>
              <w:t xml:space="preserve">proceed to Step </w:t>
            </w:r>
            <w:r w:rsidR="00163282" w:rsidRPr="00E218F8">
              <w:rPr>
                <w:bCs/>
                <w:color w:val="000000"/>
              </w:rPr>
              <w:t>5</w:t>
            </w:r>
            <w:r w:rsidRPr="00E218F8">
              <w:rPr>
                <w:bCs/>
                <w:color w:val="000000"/>
              </w:rPr>
              <w:t>.</w:t>
            </w:r>
          </w:p>
          <w:p w14:paraId="2FBDA157" w14:textId="25010337" w:rsidR="00465F20" w:rsidRPr="00E218F8" w:rsidRDefault="38C9609C" w:rsidP="00A14F7C">
            <w:pPr>
              <w:numPr>
                <w:ilvl w:val="0"/>
                <w:numId w:val="22"/>
              </w:numPr>
              <w:spacing w:before="120" w:after="120"/>
            </w:pPr>
            <w:r w:rsidRPr="047CE19B">
              <w:rPr>
                <w:color w:val="000000" w:themeColor="text1"/>
              </w:rPr>
              <w:t xml:space="preserve">If the shipping address is </w:t>
            </w:r>
            <w:r w:rsidR="325F0A7C" w:rsidRPr="047CE19B">
              <w:rPr>
                <w:b/>
                <w:bCs/>
                <w:color w:val="000000" w:themeColor="text1"/>
              </w:rPr>
              <w:t>in</w:t>
            </w:r>
            <w:r w:rsidRPr="047CE19B">
              <w:rPr>
                <w:b/>
                <w:bCs/>
                <w:color w:val="000000" w:themeColor="text1"/>
              </w:rPr>
              <w:t>correct</w:t>
            </w:r>
            <w:r w:rsidRPr="047CE19B">
              <w:rPr>
                <w:color w:val="000000" w:themeColor="text1"/>
              </w:rPr>
              <w:t>,</w:t>
            </w:r>
            <w:r w:rsidRPr="047CE19B">
              <w:rPr>
                <w:b/>
                <w:bCs/>
                <w:color w:val="000000" w:themeColor="text1"/>
              </w:rPr>
              <w:t xml:space="preserve"> </w:t>
            </w:r>
            <w:r w:rsidRPr="047CE19B">
              <w:rPr>
                <w:color w:val="000000" w:themeColor="text1"/>
              </w:rPr>
              <w:t xml:space="preserve">refer to </w:t>
            </w:r>
            <w:hyperlink r:id="rId25" w:anchor="!/view?docid=a09925d4-9dbb-407b-b579-c17eec6e62ee" w:history="1">
              <w:r w:rsidR="7C4E15BB" w:rsidRPr="047CE19B">
                <w:rPr>
                  <w:rStyle w:val="Hyperlink"/>
                </w:rPr>
                <w:t>PeopleSafe - Address, Email and Phone Number Changes (004566)</w:t>
              </w:r>
            </w:hyperlink>
            <w:r w:rsidR="3CFEDAA1">
              <w:t>/</w:t>
            </w:r>
            <w:hyperlink r:id="rId26" w:anchor="!/view?docid=0ba6dea9-4b34-4351-b06a-ec81046f6c0f">
              <w:r w:rsidR="3CFEDAA1" w:rsidRPr="047CE19B">
                <w:rPr>
                  <w:rStyle w:val="Hyperlink"/>
                </w:rPr>
                <w:t>MED D - Address Changes and Out of Area (OOA) (030149)</w:t>
              </w:r>
            </w:hyperlink>
            <w:r w:rsidR="1AB53DF6">
              <w:t>.</w:t>
            </w:r>
            <w:r w:rsidR="5078FA93">
              <w:t xml:space="preserve"> </w:t>
            </w:r>
          </w:p>
          <w:p w14:paraId="5A416C5D" w14:textId="51EAEE13" w:rsidR="000A3BCD" w:rsidRPr="0068017A" w:rsidRDefault="000A3BCD" w:rsidP="00A14F7C">
            <w:pPr>
              <w:spacing w:before="120" w:after="120"/>
              <w:rPr>
                <w:b/>
                <w:bCs/>
                <w:color w:val="000000" w:themeColor="text1"/>
              </w:rPr>
            </w:pPr>
          </w:p>
          <w:p w14:paraId="7D4DAD9D" w14:textId="2515477B" w:rsidR="00211720" w:rsidRPr="00E218F8" w:rsidRDefault="000A3BCD" w:rsidP="00A14F7C">
            <w:pPr>
              <w:spacing w:before="120" w:after="120"/>
            </w:pPr>
            <w:r>
              <w:rPr>
                <w:b/>
                <w:bCs/>
                <w:color w:val="000000" w:themeColor="text1"/>
              </w:rPr>
              <w:t>N</w:t>
            </w:r>
            <w:r w:rsidR="36476050" w:rsidRPr="7A3F94D2">
              <w:rPr>
                <w:b/>
                <w:bCs/>
                <w:color w:val="000000" w:themeColor="text1"/>
              </w:rPr>
              <w:t>ote</w:t>
            </w:r>
            <w:r w:rsidR="7A1A37EE" w:rsidRPr="7A3F94D2">
              <w:rPr>
                <w:b/>
                <w:bCs/>
                <w:color w:val="000000" w:themeColor="text1"/>
              </w:rPr>
              <w:t xml:space="preserve">: </w:t>
            </w:r>
            <w:r w:rsidR="005D3BF5">
              <w:rPr>
                <w:b/>
                <w:bCs/>
                <w:color w:val="000000" w:themeColor="text1"/>
              </w:rPr>
              <w:t xml:space="preserve"> </w:t>
            </w:r>
            <w:r w:rsidR="7A1A37EE" w:rsidRPr="005D3BF5">
              <w:rPr>
                <w:color w:val="000000" w:themeColor="text1"/>
              </w:rPr>
              <w:t>If</w:t>
            </w:r>
            <w:r w:rsidR="36476050">
              <w:t xml:space="preserve"> speaking to an authenticated member or authorized party (</w:t>
            </w:r>
            <w:r w:rsidR="607456D9" w:rsidRPr="7A3F94D2">
              <w:rPr>
                <w:b/>
                <w:bCs/>
              </w:rPr>
              <w:t>Examples</w:t>
            </w:r>
            <w:r w:rsidR="11C6C79F" w:rsidRPr="7A3F94D2">
              <w:rPr>
                <w:b/>
                <w:bCs/>
              </w:rPr>
              <w:t xml:space="preserve">: </w:t>
            </w:r>
            <w:r w:rsidR="005D3BF5">
              <w:rPr>
                <w:b/>
                <w:bCs/>
              </w:rPr>
              <w:t xml:space="preserve"> </w:t>
            </w:r>
            <w:r w:rsidR="11C6C79F" w:rsidRPr="005D3BF5">
              <w:t>POA</w:t>
            </w:r>
            <w:r w:rsidR="36476050" w:rsidRPr="005D3BF5">
              <w:t>,</w:t>
            </w:r>
            <w:r w:rsidR="36476050">
              <w:t xml:space="preserve"> TPA) ONLY, proactively provide this information. </w:t>
            </w:r>
          </w:p>
          <w:p w14:paraId="6A7EA08A" w14:textId="77777777" w:rsidR="00991319" w:rsidRDefault="00991319" w:rsidP="00A14F7C">
            <w:pPr>
              <w:spacing w:before="120" w:after="120"/>
              <w:rPr>
                <w:b/>
                <w:color w:val="000000"/>
              </w:rPr>
            </w:pPr>
          </w:p>
          <w:p w14:paraId="2D2672C7" w14:textId="567C52A8" w:rsidR="008F4B28" w:rsidRPr="00E218F8" w:rsidRDefault="00465F20" w:rsidP="00A14F7C">
            <w:pPr>
              <w:spacing w:before="120" w:after="120"/>
              <w:rPr>
                <w:color w:val="000000"/>
              </w:rPr>
            </w:pPr>
            <w:r w:rsidRPr="00E218F8">
              <w:rPr>
                <w:b/>
                <w:color w:val="000000"/>
              </w:rPr>
              <w:t>Example:</w:t>
            </w:r>
            <w:r w:rsidR="007A340D" w:rsidRPr="00E218F8">
              <w:rPr>
                <w:bCs/>
                <w:color w:val="000000"/>
              </w:rPr>
              <w:t xml:space="preserve"> </w:t>
            </w:r>
            <w:r w:rsidRPr="00E218F8">
              <w:rPr>
                <w:color w:val="000000"/>
              </w:rPr>
              <w:t xml:space="preserve"> </w:t>
            </w:r>
            <w:r w:rsidR="001B415A" w:rsidRPr="00E218F8">
              <w:rPr>
                <w:bCs/>
                <w:noProof/>
              </w:rPr>
              <w:drawing>
                <wp:inline distT="0" distB="0" distL="0" distR="0" wp14:anchorId="3F90EB35" wp14:editId="63EA6443">
                  <wp:extent cx="241300" cy="209550"/>
                  <wp:effectExtent l="0" t="0" r="0" b="0"/>
                  <wp:docPr id="17" name="Picture 17" descr="Icon - Call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con - Callo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211720" w:rsidRPr="00E218F8">
              <w:rPr>
                <w:bCs/>
              </w:rPr>
              <w:t xml:space="preserve"> </w:t>
            </w:r>
            <w:r w:rsidRPr="00E218F8">
              <w:rPr>
                <w:color w:val="000000"/>
              </w:rPr>
              <w:t xml:space="preserve">We have your current shipping address as </w:t>
            </w:r>
            <w:r w:rsidR="006F285F">
              <w:rPr>
                <w:color w:val="000000"/>
              </w:rPr>
              <w:t>&lt;shipping address&gt;</w:t>
            </w:r>
            <w:r w:rsidRPr="00E218F8">
              <w:rPr>
                <w:color w:val="000000"/>
              </w:rPr>
              <w:t xml:space="preserve"> </w:t>
            </w:r>
            <w:r w:rsidR="00110A47" w:rsidRPr="00E218F8">
              <w:rPr>
                <w:color w:val="000000"/>
              </w:rPr>
              <w:t xml:space="preserve">and best available contact number as </w:t>
            </w:r>
            <w:r w:rsidR="006F285F">
              <w:rPr>
                <w:color w:val="000000"/>
              </w:rPr>
              <w:t>&lt;</w:t>
            </w:r>
            <w:r w:rsidR="006F285F" w:rsidRPr="00E218F8">
              <w:rPr>
                <w:color w:val="000000"/>
              </w:rPr>
              <w:t>cell, home, work</w:t>
            </w:r>
            <w:r w:rsidR="006F285F">
              <w:rPr>
                <w:color w:val="000000"/>
              </w:rPr>
              <w:t xml:space="preserve"> number&gt;</w:t>
            </w:r>
            <w:r w:rsidR="008E7B12" w:rsidRPr="00E218F8">
              <w:rPr>
                <w:color w:val="000000"/>
              </w:rPr>
              <w:t xml:space="preserve"> </w:t>
            </w:r>
            <w:bookmarkStart w:id="27" w:name="OLE_LINK16"/>
            <w:r w:rsidRPr="00E218F8">
              <w:rPr>
                <w:color w:val="000000"/>
              </w:rPr>
              <w:t>Is this correct?</w:t>
            </w:r>
            <w:bookmarkEnd w:id="27"/>
          </w:p>
          <w:p w14:paraId="497FF4BE" w14:textId="77777777" w:rsidR="00991319" w:rsidRDefault="00991319" w:rsidP="00A14F7C">
            <w:pPr>
              <w:pStyle w:val="ListParagraph"/>
              <w:spacing w:before="120" w:after="120"/>
              <w:ind w:left="1800"/>
              <w:rPr>
                <w:color w:val="000000"/>
              </w:rPr>
            </w:pPr>
            <w:bookmarkStart w:id="28" w:name="OLE_LINK15"/>
          </w:p>
          <w:p w14:paraId="3591DFE5" w14:textId="4F18727B" w:rsidR="00180CFD" w:rsidRPr="00991319" w:rsidRDefault="48837D44" w:rsidP="00A14F7C">
            <w:pPr>
              <w:pStyle w:val="ListParagraph"/>
              <w:numPr>
                <w:ilvl w:val="0"/>
                <w:numId w:val="42"/>
              </w:numPr>
              <w:spacing w:before="120" w:after="120"/>
              <w:rPr>
                <w:color w:val="000000"/>
              </w:rPr>
            </w:pPr>
            <w:r w:rsidRPr="7A3F94D2">
              <w:rPr>
                <w:color w:val="000000" w:themeColor="text1"/>
              </w:rPr>
              <w:t xml:space="preserve">If </w:t>
            </w:r>
            <w:r w:rsidR="0F3E6233" w:rsidRPr="7A3F94D2">
              <w:rPr>
                <w:b/>
                <w:bCs/>
                <w:color w:val="000000" w:themeColor="text1"/>
              </w:rPr>
              <w:t>no</w:t>
            </w:r>
            <w:r w:rsidRPr="7A3F94D2">
              <w:rPr>
                <w:color w:val="000000" w:themeColor="text1"/>
              </w:rPr>
              <w:t xml:space="preserve">, update with </w:t>
            </w:r>
            <w:r w:rsidR="4AAC2F70" w:rsidRPr="7A3F94D2">
              <w:rPr>
                <w:color w:val="000000" w:themeColor="text1"/>
              </w:rPr>
              <w:t>the correct</w:t>
            </w:r>
            <w:r w:rsidRPr="7A3F94D2">
              <w:rPr>
                <w:color w:val="000000" w:themeColor="text1"/>
              </w:rPr>
              <w:t xml:space="preserve"> number.</w:t>
            </w:r>
          </w:p>
          <w:p w14:paraId="057566CA" w14:textId="5755E072" w:rsidR="00180CFD" w:rsidRPr="00991319" w:rsidRDefault="00180CFD" w:rsidP="00A14F7C">
            <w:pPr>
              <w:pStyle w:val="ListParagraph"/>
              <w:numPr>
                <w:ilvl w:val="0"/>
                <w:numId w:val="42"/>
              </w:numPr>
              <w:spacing w:before="120" w:after="120"/>
              <w:rPr>
                <w:color w:val="000000"/>
              </w:rPr>
            </w:pPr>
            <w:r w:rsidRPr="00991319">
              <w:rPr>
                <w:color w:val="242424"/>
                <w:shd w:val="clear" w:color="auto" w:fill="FFFFFF"/>
              </w:rPr>
              <w:t>If cell phone number, enroll the cell phone</w:t>
            </w:r>
            <w:r w:rsidR="0000018C">
              <w:rPr>
                <w:color w:val="242424"/>
                <w:shd w:val="clear" w:color="auto" w:fill="FFFFFF"/>
              </w:rPr>
              <w:t>, refer to</w:t>
            </w:r>
            <w:r w:rsidRPr="00991319">
              <w:rPr>
                <w:color w:val="242424"/>
                <w:shd w:val="clear" w:color="auto" w:fill="FFFFFF"/>
              </w:rPr>
              <w:t> </w:t>
            </w:r>
            <w:bookmarkStart w:id="29" w:name="OLE_LINK95"/>
            <w:bookmarkEnd w:id="29"/>
            <w:proofErr w:type="spellStart"/>
            <w:r w:rsidRPr="00991319">
              <w:rPr>
                <w:color w:val="000000"/>
              </w:rPr>
              <w:fldChar w:fldCharType="begin"/>
            </w:r>
            <w:r w:rsidR="0000018C">
              <w:rPr>
                <w:color w:val="000000"/>
              </w:rPr>
              <w:instrText>HYPERLINK "https://thesource.cvshealth.com/nuxeo/thesource/" \l "!/view?docid=918203d3-2d76-4044-b2d9-0ced0504d471" \t "_blank"</w:instrText>
            </w:r>
            <w:r w:rsidRPr="00991319">
              <w:rPr>
                <w:color w:val="000000"/>
              </w:rPr>
            </w:r>
            <w:r w:rsidRPr="00991319">
              <w:rPr>
                <w:color w:val="000000"/>
              </w:rPr>
              <w:fldChar w:fldCharType="separate"/>
            </w:r>
            <w:r w:rsidR="0000018C">
              <w:rPr>
                <w:color w:val="0000FF"/>
                <w:u w:val="single"/>
              </w:rPr>
              <w:t>PeopleSafe</w:t>
            </w:r>
            <w:proofErr w:type="spellEnd"/>
            <w:r w:rsidR="0000018C">
              <w:rPr>
                <w:color w:val="0000FF"/>
                <w:u w:val="single"/>
              </w:rPr>
              <w:t xml:space="preserve"> - Obtaining an Email Address and Managing Messaging Platform Alerts (027674)</w:t>
            </w:r>
            <w:r w:rsidRPr="00991319">
              <w:rPr>
                <w:color w:val="000000"/>
              </w:rPr>
              <w:fldChar w:fldCharType="end"/>
            </w:r>
            <w:r w:rsidRPr="00991319">
              <w:rPr>
                <w:color w:val="242424"/>
                <w:shd w:val="clear" w:color="auto" w:fill="FFFFFF"/>
              </w:rPr>
              <w:t>.</w:t>
            </w:r>
          </w:p>
          <w:bookmarkEnd w:id="28"/>
          <w:p w14:paraId="798400AB" w14:textId="77777777" w:rsidR="000F7599" w:rsidRPr="00E218F8" w:rsidRDefault="000F7599" w:rsidP="00A14F7C">
            <w:pPr>
              <w:spacing w:before="120" w:after="120"/>
              <w:rPr>
                <w:rFonts w:cs="Helvetica"/>
                <w:b/>
                <w:bCs/>
                <w:color w:val="000000"/>
              </w:rPr>
            </w:pPr>
          </w:p>
          <w:p w14:paraId="37751BC5" w14:textId="07FAE6FB" w:rsidR="00C54B06" w:rsidRPr="00E218F8" w:rsidRDefault="596E5CAE" w:rsidP="00A14F7C">
            <w:pPr>
              <w:pStyle w:val="NormalWeb"/>
              <w:spacing w:before="120" w:beforeAutospacing="0" w:after="120" w:afterAutospacing="0"/>
              <w:rPr>
                <w:color w:val="000000"/>
              </w:rPr>
            </w:pPr>
            <w:bookmarkStart w:id="30" w:name="OLE_LINK96"/>
            <w:r w:rsidRPr="00E218F8">
              <w:rPr>
                <w:color w:val="000000"/>
              </w:rPr>
              <w:t xml:space="preserve"> </w:t>
            </w:r>
            <w:r w:rsidR="5A2DADE5" w:rsidRPr="00E218F8">
              <w:rPr>
                <w:b/>
                <w:bCs/>
                <w:color w:val="242424"/>
                <w:shd w:val="clear" w:color="auto" w:fill="FFFFFF"/>
              </w:rPr>
              <w:t>Note</w:t>
            </w:r>
            <w:r w:rsidR="150A914C" w:rsidRPr="00E218F8">
              <w:rPr>
                <w:b/>
                <w:bCs/>
                <w:color w:val="242424"/>
                <w:shd w:val="clear" w:color="auto" w:fill="FFFFFF"/>
              </w:rPr>
              <w:t xml:space="preserve">: </w:t>
            </w:r>
            <w:r w:rsidR="005D3BF5">
              <w:rPr>
                <w:b/>
                <w:bCs/>
                <w:color w:val="242424"/>
                <w:shd w:val="clear" w:color="auto" w:fill="FFFFFF"/>
              </w:rPr>
              <w:t xml:space="preserve"> </w:t>
            </w:r>
            <w:r w:rsidR="150A914C" w:rsidRPr="005D3BF5">
              <w:rPr>
                <w:color w:val="242424"/>
                <w:shd w:val="clear" w:color="auto" w:fill="FFFFFF"/>
              </w:rPr>
              <w:t>Effective</w:t>
            </w:r>
            <w:r w:rsidR="5A2DADE5" w:rsidRPr="00E218F8">
              <w:rPr>
                <w:color w:val="242424"/>
                <w:shd w:val="clear" w:color="auto" w:fill="FFFFFF"/>
              </w:rPr>
              <w:t xml:space="preserve"> immediately, you do not need to ask the member if you can enable messaging preferences.</w:t>
            </w:r>
            <w:bookmarkEnd w:id="30"/>
          </w:p>
          <w:p w14:paraId="22B71B13" w14:textId="77777777" w:rsidR="00C54B06" w:rsidRPr="00E218F8" w:rsidRDefault="00C54B06" w:rsidP="00A14F7C">
            <w:pPr>
              <w:pStyle w:val="NormalWeb"/>
              <w:spacing w:before="120" w:beforeAutospacing="0" w:after="120" w:afterAutospacing="0"/>
              <w:rPr>
                <w:color w:val="000000"/>
              </w:rPr>
            </w:pPr>
            <w:r w:rsidRPr="00E218F8">
              <w:rPr>
                <w:b/>
                <w:bCs/>
                <w:color w:val="242424"/>
              </w:rPr>
              <w:t> </w:t>
            </w:r>
          </w:p>
          <w:p w14:paraId="65967ED1" w14:textId="0BC353C1" w:rsidR="00C54B06" w:rsidRPr="00E218F8" w:rsidRDefault="00586EAC" w:rsidP="00A14F7C">
            <w:pPr>
              <w:pStyle w:val="NormalWeb"/>
              <w:spacing w:before="120" w:beforeAutospacing="0" w:after="120" w:afterAutospacing="0"/>
              <w:ind w:left="720"/>
              <w:rPr>
                <w:b/>
                <w:bCs/>
                <w:color w:val="242424"/>
                <w:shd w:val="clear" w:color="auto" w:fill="FFFFFF"/>
              </w:rPr>
            </w:pPr>
            <w:r w:rsidRPr="00E218F8">
              <w:rPr>
                <w:color w:val="000000"/>
              </w:rPr>
              <w:t xml:space="preserve"> </w:t>
            </w:r>
            <w:r w:rsidRPr="00E218F8">
              <w:rPr>
                <w:noProof/>
                <w:color w:val="000000"/>
              </w:rPr>
              <w:drawing>
                <wp:inline distT="0" distB="0" distL="0" distR="0" wp14:anchorId="7903DE1D" wp14:editId="725615AE">
                  <wp:extent cx="238095" cy="209524"/>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E218F8">
              <w:rPr>
                <w:color w:val="000000"/>
              </w:rPr>
              <w:t xml:space="preserve"> </w:t>
            </w:r>
            <w:r w:rsidR="00C54B06" w:rsidRPr="00E218F8">
              <w:rPr>
                <w:b/>
                <w:bCs/>
                <w:color w:val="242424"/>
                <w:shd w:val="clear" w:color="auto" w:fill="FFFFFF"/>
              </w:rPr>
              <w:t>Do not read the text message disclaimer in PeopleSafe.</w:t>
            </w:r>
          </w:p>
          <w:p w14:paraId="0B3E4CAB" w14:textId="77777777" w:rsidR="00C54B06" w:rsidRPr="00E218F8" w:rsidRDefault="00C54B06" w:rsidP="00A14F7C">
            <w:pPr>
              <w:pStyle w:val="NormalWeb"/>
              <w:spacing w:before="120" w:beforeAutospacing="0" w:after="120" w:afterAutospacing="0"/>
              <w:ind w:left="360"/>
              <w:rPr>
                <w:color w:val="000000"/>
              </w:rPr>
            </w:pPr>
          </w:p>
          <w:p w14:paraId="29EB7DCA" w14:textId="5C1C85F7" w:rsidR="007A340D" w:rsidRPr="00E218F8" w:rsidRDefault="0717A46A" w:rsidP="00A14F7C">
            <w:pPr>
              <w:numPr>
                <w:ilvl w:val="1"/>
                <w:numId w:val="22"/>
              </w:numPr>
              <w:spacing w:before="120" w:after="120"/>
              <w:ind w:left="468"/>
              <w:textAlignment w:val="top"/>
              <w:rPr>
                <w:b/>
                <w:bCs/>
                <w:color w:val="000000"/>
              </w:rPr>
            </w:pPr>
            <w:r w:rsidRPr="7A3F94D2">
              <w:rPr>
                <w:b/>
                <w:bCs/>
                <w:color w:val="000000" w:themeColor="text1"/>
              </w:rPr>
              <w:t xml:space="preserve">Determine if </w:t>
            </w:r>
            <w:r w:rsidR="7F4F4C4E" w:rsidRPr="7A3F94D2">
              <w:rPr>
                <w:b/>
                <w:bCs/>
                <w:color w:val="000000" w:themeColor="text1"/>
              </w:rPr>
              <w:t xml:space="preserve">the </w:t>
            </w:r>
            <w:r w:rsidRPr="7A3F94D2">
              <w:rPr>
                <w:b/>
                <w:bCs/>
                <w:color w:val="000000" w:themeColor="text1"/>
              </w:rPr>
              <w:t>member has an email address on file.</w:t>
            </w:r>
          </w:p>
          <w:p w14:paraId="1FE0C1D4" w14:textId="50729CF1" w:rsidR="00C54B06" w:rsidRPr="008D3B32" w:rsidRDefault="00110A47" w:rsidP="00A14F7C">
            <w:pPr>
              <w:pStyle w:val="ListParagraph"/>
              <w:numPr>
                <w:ilvl w:val="1"/>
                <w:numId w:val="43"/>
              </w:numPr>
              <w:spacing w:before="120" w:after="120"/>
              <w:textAlignment w:val="top"/>
              <w:rPr>
                <w:bCs/>
                <w:color w:val="000000"/>
              </w:rPr>
            </w:pPr>
            <w:r w:rsidRPr="008D3B32">
              <w:rPr>
                <w:bCs/>
                <w:color w:val="000000"/>
              </w:rPr>
              <w:t xml:space="preserve">If </w:t>
            </w:r>
            <w:r w:rsidRPr="008D3B32">
              <w:rPr>
                <w:b/>
                <w:color w:val="000000"/>
              </w:rPr>
              <w:t>yes</w:t>
            </w:r>
            <w:r w:rsidRPr="008D3B32">
              <w:rPr>
                <w:bCs/>
                <w:color w:val="000000"/>
              </w:rPr>
              <w:t>,</w:t>
            </w:r>
            <w:r w:rsidR="00F803EF" w:rsidRPr="008D3B32">
              <w:rPr>
                <w:bCs/>
              </w:rPr>
              <w:t xml:space="preserve"> </w:t>
            </w:r>
            <w:r w:rsidR="001B415A" w:rsidRPr="00E218F8">
              <w:rPr>
                <w:noProof/>
              </w:rPr>
              <w:drawing>
                <wp:inline distT="0" distB="0" distL="0" distR="0" wp14:anchorId="15CC1CB9" wp14:editId="6CFAEE6B">
                  <wp:extent cx="241300" cy="209550"/>
                  <wp:effectExtent l="0" t="0" r="0" b="0"/>
                  <wp:docPr id="21" name="Picture 21" descr="Icon - Call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con - Callo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Pr="008D3B32">
              <w:rPr>
                <w:bCs/>
                <w:noProof/>
              </w:rPr>
              <w:t xml:space="preserve"> </w:t>
            </w:r>
            <w:r w:rsidRPr="008D3B32">
              <w:rPr>
                <w:bCs/>
                <w:color w:val="000000"/>
              </w:rPr>
              <w:t xml:space="preserve">Now that I have your refill alerts turned on, I show your email address is </w:t>
            </w:r>
            <w:r w:rsidR="006F285F" w:rsidRPr="008D3B32">
              <w:rPr>
                <w:bCs/>
                <w:color w:val="000000"/>
              </w:rPr>
              <w:t>&lt;</w:t>
            </w:r>
            <w:r w:rsidRPr="008D3B32">
              <w:rPr>
                <w:bCs/>
                <w:color w:val="000000"/>
              </w:rPr>
              <w:t>verify email address</w:t>
            </w:r>
            <w:r w:rsidR="006F285F" w:rsidRPr="008D3B32">
              <w:rPr>
                <w:bCs/>
                <w:color w:val="000000"/>
              </w:rPr>
              <w:t>&gt;</w:t>
            </w:r>
            <w:r w:rsidRPr="008D3B32">
              <w:rPr>
                <w:bCs/>
                <w:color w:val="000000"/>
              </w:rPr>
              <w:t xml:space="preserve">. </w:t>
            </w:r>
            <w:r w:rsidR="00180CFD" w:rsidRPr="008D3B32">
              <w:rPr>
                <w:color w:val="000000"/>
              </w:rPr>
              <w:t>Is this still correct?</w:t>
            </w:r>
          </w:p>
          <w:p w14:paraId="5D71C944" w14:textId="3E363A84" w:rsidR="00180CFD" w:rsidRPr="008D3B32" w:rsidRDefault="00180CFD" w:rsidP="00A14F7C">
            <w:pPr>
              <w:pStyle w:val="ListParagraph"/>
              <w:numPr>
                <w:ilvl w:val="1"/>
                <w:numId w:val="43"/>
              </w:numPr>
              <w:spacing w:before="120" w:after="120"/>
              <w:rPr>
                <w:color w:val="000000"/>
              </w:rPr>
            </w:pPr>
            <w:r w:rsidRPr="008D3B32">
              <w:rPr>
                <w:color w:val="000000"/>
              </w:rPr>
              <w:t xml:space="preserve">If </w:t>
            </w:r>
            <w:r w:rsidRPr="008D3B32">
              <w:rPr>
                <w:b/>
                <w:bCs/>
                <w:color w:val="000000"/>
              </w:rPr>
              <w:t>no</w:t>
            </w:r>
            <w:r w:rsidRPr="008D3B32">
              <w:rPr>
                <w:color w:val="000000"/>
              </w:rPr>
              <w:t>, update with correct email address</w:t>
            </w:r>
            <w:r w:rsidR="008D3B32" w:rsidRPr="008D3B32">
              <w:rPr>
                <w:color w:val="000000"/>
              </w:rPr>
              <w:t xml:space="preserve"> and e</w:t>
            </w:r>
            <w:r w:rsidRPr="008D3B32">
              <w:rPr>
                <w:color w:val="242424"/>
                <w:shd w:val="clear" w:color="auto" w:fill="FFFFFF"/>
              </w:rPr>
              <w:t>nroll in email</w:t>
            </w:r>
            <w:r w:rsidR="007C7832">
              <w:rPr>
                <w:color w:val="242424"/>
                <w:shd w:val="clear" w:color="auto" w:fill="FFFFFF"/>
              </w:rPr>
              <w:t>, refer to</w:t>
            </w:r>
            <w:r w:rsidRPr="008D3B32">
              <w:rPr>
                <w:color w:val="242424"/>
                <w:shd w:val="clear" w:color="auto" w:fill="FFFFFF"/>
              </w:rPr>
              <w:t xml:space="preserve"> </w:t>
            </w:r>
            <w:hyperlink r:id="rId28" w:anchor="!/view?docid=918203d3-2d76-4044-b2d9-0ced0504d471" w:tgtFrame="_blank" w:history="1">
              <w:r w:rsidR="007C7832">
                <w:rPr>
                  <w:color w:val="0000FF"/>
                  <w:u w:val="single"/>
                </w:rPr>
                <w:t>PeopleSafe - Obtaining an Email Address and Managing Messaging Platform Alerts (027674)</w:t>
              </w:r>
            </w:hyperlink>
            <w:r w:rsidRPr="008D3B32">
              <w:rPr>
                <w:color w:val="242424"/>
                <w:shd w:val="clear" w:color="auto" w:fill="FFFFFF"/>
              </w:rPr>
              <w:t>.</w:t>
            </w:r>
          </w:p>
          <w:p w14:paraId="2CA6C1EA" w14:textId="77777777" w:rsidR="00C54B06" w:rsidRPr="00E218F8" w:rsidRDefault="00C54B06" w:rsidP="00A14F7C">
            <w:pPr>
              <w:pStyle w:val="NormalWeb"/>
              <w:spacing w:before="120" w:beforeAutospacing="0" w:after="120" w:afterAutospacing="0"/>
              <w:ind w:left="720"/>
              <w:rPr>
                <w:b/>
                <w:bCs/>
                <w:color w:val="242424"/>
                <w:shd w:val="clear" w:color="auto" w:fill="FFFFFF"/>
              </w:rPr>
            </w:pPr>
          </w:p>
          <w:p w14:paraId="3C5C778E" w14:textId="32E522C2" w:rsidR="00207E1D" w:rsidRDefault="7FF07D28" w:rsidP="00A14F7C">
            <w:pPr>
              <w:pStyle w:val="NormalWeb"/>
              <w:spacing w:before="120" w:beforeAutospacing="0" w:after="120" w:afterAutospacing="0"/>
              <w:rPr>
                <w:color w:val="242424"/>
                <w:shd w:val="clear" w:color="auto" w:fill="FFFFFF"/>
              </w:rPr>
            </w:pPr>
            <w:r w:rsidRPr="00E218F8">
              <w:rPr>
                <w:color w:val="000000"/>
              </w:rPr>
              <w:t xml:space="preserve"> </w:t>
            </w:r>
            <w:r w:rsidR="3677F3EE" w:rsidRPr="00E218F8">
              <w:rPr>
                <w:b/>
                <w:bCs/>
                <w:color w:val="242424"/>
                <w:shd w:val="clear" w:color="auto" w:fill="FFFFFF"/>
              </w:rPr>
              <w:t>Note</w:t>
            </w:r>
            <w:r w:rsidR="644B1C74" w:rsidRPr="00E218F8">
              <w:rPr>
                <w:b/>
                <w:bCs/>
                <w:color w:val="242424"/>
                <w:shd w:val="clear" w:color="auto" w:fill="FFFFFF"/>
              </w:rPr>
              <w:t xml:space="preserve">: </w:t>
            </w:r>
            <w:r w:rsidR="005D3BF5">
              <w:rPr>
                <w:b/>
                <w:bCs/>
                <w:color w:val="242424"/>
                <w:shd w:val="clear" w:color="auto" w:fill="FFFFFF"/>
              </w:rPr>
              <w:t xml:space="preserve"> </w:t>
            </w:r>
            <w:r w:rsidR="644B1C74" w:rsidRPr="005D3BF5">
              <w:rPr>
                <w:color w:val="242424"/>
                <w:shd w:val="clear" w:color="auto" w:fill="FFFFFF"/>
              </w:rPr>
              <w:t>Effective</w:t>
            </w:r>
            <w:r w:rsidR="3677F3EE" w:rsidRPr="00E218F8">
              <w:rPr>
                <w:color w:val="242424"/>
                <w:shd w:val="clear" w:color="auto" w:fill="FFFFFF"/>
              </w:rPr>
              <w:t xml:space="preserve"> immediately, you do not need to ask the member if you can enable messaging preferences</w:t>
            </w:r>
            <w:r w:rsidR="6C724AED">
              <w:rPr>
                <w:color w:val="242424"/>
                <w:shd w:val="clear" w:color="auto" w:fill="FFFFFF"/>
              </w:rPr>
              <w:t xml:space="preserve">. </w:t>
            </w:r>
            <w:r w:rsidR="00FA2350">
              <w:rPr>
                <w:color w:val="242424"/>
                <w:shd w:val="clear" w:color="auto" w:fill="FFFFFF"/>
              </w:rPr>
              <w:t xml:space="preserve">                                              </w:t>
            </w:r>
          </w:p>
          <w:p w14:paraId="495F2300" w14:textId="60A7D70B" w:rsidR="00022123" w:rsidRPr="00E218F8" w:rsidRDefault="2EEEC8F8" w:rsidP="00A14F7C">
            <w:pPr>
              <w:pStyle w:val="NormalWeb"/>
              <w:spacing w:before="120" w:beforeAutospacing="0" w:after="120" w:afterAutospacing="0"/>
              <w:jc w:val="right"/>
              <w:rPr>
                <w:color w:val="000000"/>
              </w:rPr>
            </w:pPr>
            <w:hyperlink w:anchor="_High_Level_Process" w:history="1">
              <w:r w:rsidRPr="00E218F8">
                <w:rPr>
                  <w:rStyle w:val="Hyperlink"/>
                </w:rPr>
                <w:t>Return to High Level Process</w:t>
              </w:r>
            </w:hyperlink>
          </w:p>
        </w:tc>
      </w:tr>
      <w:tr w:rsidR="00022123" w:rsidRPr="00E218F8" w14:paraId="4A663CA0" w14:textId="77777777" w:rsidTr="047CE19B">
        <w:tc>
          <w:tcPr>
            <w:tcW w:w="353" w:type="pct"/>
          </w:tcPr>
          <w:p w14:paraId="4AA05069" w14:textId="3B75C831" w:rsidR="00022123" w:rsidRPr="00E218F8" w:rsidRDefault="00022123" w:rsidP="00A14F7C">
            <w:pPr>
              <w:spacing w:before="120" w:after="120"/>
              <w:jc w:val="center"/>
              <w:rPr>
                <w:b/>
              </w:rPr>
            </w:pPr>
            <w:bookmarkStart w:id="31" w:name="Orderstatus5"/>
            <w:r w:rsidRPr="00E218F8">
              <w:rPr>
                <w:b/>
              </w:rPr>
              <w:t>5</w:t>
            </w:r>
            <w:bookmarkEnd w:id="31"/>
          </w:p>
        </w:tc>
        <w:tc>
          <w:tcPr>
            <w:tcW w:w="4647" w:type="pct"/>
            <w:gridSpan w:val="2"/>
          </w:tcPr>
          <w:p w14:paraId="03399DD2" w14:textId="77777777" w:rsidR="00022123" w:rsidRPr="00E218F8" w:rsidRDefault="00022123" w:rsidP="00A14F7C">
            <w:pPr>
              <w:spacing w:before="120" w:after="120"/>
            </w:pPr>
            <w:bookmarkStart w:id="32" w:name="VerifyRx"/>
            <w:r w:rsidRPr="00E218F8">
              <w:rPr>
                <w:rStyle w:val="Hyperlink"/>
                <w:color w:val="auto"/>
                <w:u w:val="none"/>
              </w:rPr>
              <w:t>Verify the p</w:t>
            </w:r>
            <w:r w:rsidRPr="00E218F8">
              <w:t xml:space="preserve">rescription </w:t>
            </w:r>
            <w:bookmarkStart w:id="33" w:name="Details"/>
            <w:r w:rsidRPr="00E218F8">
              <w:t>details</w:t>
            </w:r>
            <w:bookmarkEnd w:id="32"/>
            <w:bookmarkEnd w:id="33"/>
            <w:r w:rsidRPr="00E218F8">
              <w:t xml:space="preserve">. </w:t>
            </w:r>
          </w:p>
          <w:p w14:paraId="54683450" w14:textId="77777777" w:rsidR="00022123" w:rsidRPr="00E218F8" w:rsidRDefault="00022123" w:rsidP="00A14F7C">
            <w:pPr>
              <w:pStyle w:val="Dotbullet"/>
              <w:numPr>
                <w:ilvl w:val="0"/>
                <w:numId w:val="0"/>
              </w:numPr>
              <w:spacing w:before="120" w:after="120"/>
              <w:rPr>
                <w:color w:val="000000"/>
                <w:szCs w:val="24"/>
              </w:rPr>
            </w:pPr>
          </w:p>
          <w:p w14:paraId="27304A6D" w14:textId="1E56B9B1" w:rsidR="00022123" w:rsidRPr="0000018C" w:rsidRDefault="00B14CF4" w:rsidP="00A14F7C">
            <w:pPr>
              <w:numPr>
                <w:ilvl w:val="0"/>
                <w:numId w:val="15"/>
              </w:numPr>
              <w:spacing w:before="120" w:after="120"/>
              <w:rPr>
                <w:bCs/>
              </w:rPr>
            </w:pPr>
            <w:r>
              <w:rPr>
                <w:bCs/>
                <w:noProof/>
              </w:rPr>
              <w:drawing>
                <wp:inline distT="0" distB="0" distL="0" distR="0" wp14:anchorId="20270DF6" wp14:editId="179882E7">
                  <wp:extent cx="304762" cy="304762"/>
                  <wp:effectExtent l="0" t="0" r="635" b="635"/>
                  <wp:docPr id="2105068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68059" name="Picture 2105068059"/>
                          <pic:cNvPicPr/>
                        </pic:nvPicPr>
                        <pic:blipFill>
                          <a:blip r:embed="rId19">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bCs/>
              </w:rPr>
              <w:t xml:space="preserve"> </w:t>
            </w:r>
            <w:r w:rsidR="00022123" w:rsidRPr="00E218F8">
              <w:rPr>
                <w:bCs/>
              </w:rPr>
              <w:t xml:space="preserve">If speaking to a </w:t>
            </w:r>
            <w:r w:rsidR="00022123" w:rsidRPr="00E218F8">
              <w:rPr>
                <w:b/>
              </w:rPr>
              <w:t>member or POA</w:t>
            </w:r>
            <w:r w:rsidR="00022123" w:rsidRPr="00E218F8">
              <w:rPr>
                <w:bCs/>
              </w:rPr>
              <w:t xml:space="preserve">, </w:t>
            </w:r>
            <w:r w:rsidR="001E0D7B">
              <w:rPr>
                <w:bCs/>
                <w:color w:val="000000"/>
              </w:rPr>
              <w:t>review</w:t>
            </w:r>
            <w:r w:rsidR="002B1BEF">
              <w:rPr>
                <w:bCs/>
                <w:color w:val="000000"/>
              </w:rPr>
              <w:t xml:space="preserve"> and </w:t>
            </w:r>
            <w:proofErr w:type="gramStart"/>
            <w:r w:rsidR="002B1BEF">
              <w:rPr>
                <w:bCs/>
                <w:color w:val="000000"/>
              </w:rPr>
              <w:t xml:space="preserve">confirm </w:t>
            </w:r>
            <w:r w:rsidR="00022123" w:rsidRPr="00E218F8">
              <w:rPr>
                <w:bCs/>
                <w:color w:val="000000"/>
              </w:rPr>
              <w:t xml:space="preserve"> the</w:t>
            </w:r>
            <w:proofErr w:type="gramEnd"/>
            <w:r w:rsidR="00022123" w:rsidRPr="00E218F8">
              <w:rPr>
                <w:bCs/>
                <w:color w:val="000000"/>
              </w:rPr>
              <w:t xml:space="preserve"> order to the member and verify the details for each prescription, including the </w:t>
            </w:r>
            <w:r w:rsidR="00553E50" w:rsidRPr="00E218F8">
              <w:rPr>
                <w:bCs/>
                <w:color w:val="000000"/>
              </w:rPr>
              <w:t xml:space="preserve">Member Name, </w:t>
            </w:r>
            <w:r w:rsidR="00022123" w:rsidRPr="00E218F8">
              <w:rPr>
                <w:bCs/>
                <w:color w:val="000000"/>
              </w:rPr>
              <w:t xml:space="preserve">Drug Name, Strength, </w:t>
            </w:r>
            <w:r w:rsidR="00553E50" w:rsidRPr="00E218F8">
              <w:rPr>
                <w:bCs/>
                <w:color w:val="000000"/>
              </w:rPr>
              <w:t xml:space="preserve">Dosage Form, </w:t>
            </w:r>
            <w:r w:rsidR="00022123" w:rsidRPr="00E218F8">
              <w:rPr>
                <w:bCs/>
                <w:color w:val="000000"/>
              </w:rPr>
              <w:t>Quantity and Days</w:t>
            </w:r>
            <w:r w:rsidR="00553E50" w:rsidRPr="00E218F8">
              <w:rPr>
                <w:bCs/>
                <w:color w:val="000000"/>
              </w:rPr>
              <w:t>’</w:t>
            </w:r>
            <w:r w:rsidR="00022123" w:rsidRPr="00E218F8">
              <w:rPr>
                <w:bCs/>
                <w:color w:val="000000"/>
              </w:rPr>
              <w:t xml:space="preserve"> Supply</w:t>
            </w:r>
            <w:r w:rsidR="00022123" w:rsidRPr="00E218F8">
              <w:rPr>
                <w:bCs/>
              </w:rPr>
              <w:t>.</w:t>
            </w:r>
            <w:r w:rsidR="00553E50" w:rsidRPr="00E218F8">
              <w:rPr>
                <w:bCs/>
              </w:rPr>
              <w:t xml:space="preserve"> Before submitting and completing the order </w:t>
            </w:r>
            <w:r w:rsidR="00C72A05" w:rsidRPr="00E218F8">
              <w:rPr>
                <w:bCs/>
              </w:rPr>
              <w:t>remember to inc</w:t>
            </w:r>
            <w:r w:rsidR="00553E50" w:rsidRPr="00E218F8">
              <w:rPr>
                <w:bCs/>
              </w:rPr>
              <w:t xml:space="preserve">lude </w:t>
            </w:r>
            <w:r w:rsidR="00C72A05" w:rsidRPr="00E218F8">
              <w:rPr>
                <w:bCs/>
              </w:rPr>
              <w:t xml:space="preserve">the </w:t>
            </w:r>
            <w:r w:rsidR="00553E50" w:rsidRPr="00E218F8">
              <w:rPr>
                <w:bCs/>
              </w:rPr>
              <w:t xml:space="preserve">Number of Refills left </w:t>
            </w:r>
            <w:r w:rsidR="00C72A05" w:rsidRPr="00E218F8">
              <w:rPr>
                <w:bCs/>
              </w:rPr>
              <w:t>on</w:t>
            </w:r>
            <w:r w:rsidR="00553E50" w:rsidRPr="00E218F8">
              <w:rPr>
                <w:bCs/>
              </w:rPr>
              <w:t xml:space="preserve"> the prescription</w:t>
            </w:r>
            <w:r w:rsidR="00C72A05" w:rsidRPr="00E218F8">
              <w:rPr>
                <w:bCs/>
              </w:rPr>
              <w:t xml:space="preserve"> in the final </w:t>
            </w:r>
            <w:r w:rsidR="00387C11">
              <w:rPr>
                <w:bCs/>
              </w:rPr>
              <w:t>review</w:t>
            </w:r>
            <w:r w:rsidR="00C72A05" w:rsidRPr="00E218F8">
              <w:rPr>
                <w:bCs/>
              </w:rPr>
              <w:t xml:space="preserve"> details also</w:t>
            </w:r>
            <w:r w:rsidR="00FA2350" w:rsidRPr="00E218F8">
              <w:rPr>
                <w:bCs/>
              </w:rPr>
              <w:t xml:space="preserve">. </w:t>
            </w:r>
          </w:p>
          <w:p w14:paraId="02A3FA83" w14:textId="3C645A73" w:rsidR="00022123" w:rsidRPr="00E218F8" w:rsidRDefault="00022123" w:rsidP="00A14F7C">
            <w:pPr>
              <w:pStyle w:val="Dotbullet"/>
              <w:numPr>
                <w:ilvl w:val="0"/>
                <w:numId w:val="14"/>
              </w:numPr>
              <w:spacing w:before="120" w:after="120"/>
              <w:rPr>
                <w:snapToGrid/>
                <w:szCs w:val="24"/>
              </w:rPr>
            </w:pPr>
            <w:r w:rsidRPr="00E218F8">
              <w:rPr>
                <w:bCs/>
                <w:snapToGrid/>
                <w:szCs w:val="24"/>
              </w:rPr>
              <w:t xml:space="preserve">If speaking to </w:t>
            </w:r>
            <w:r w:rsidR="00714535" w:rsidRPr="00E218F8">
              <w:rPr>
                <w:bCs/>
                <w:snapToGrid/>
                <w:szCs w:val="24"/>
              </w:rPr>
              <w:t xml:space="preserve">an </w:t>
            </w:r>
            <w:r w:rsidR="00714535" w:rsidRPr="00E218F8">
              <w:rPr>
                <w:b/>
                <w:snapToGrid/>
                <w:szCs w:val="24"/>
              </w:rPr>
              <w:t xml:space="preserve">authorized </w:t>
            </w:r>
            <w:r w:rsidRPr="00E218F8">
              <w:rPr>
                <w:b/>
                <w:snapToGrid/>
                <w:szCs w:val="24"/>
              </w:rPr>
              <w:t>party caller,</w:t>
            </w:r>
            <w:r w:rsidRPr="00E218F8">
              <w:rPr>
                <w:snapToGrid/>
                <w:szCs w:val="24"/>
              </w:rPr>
              <w:t xml:space="preserve"> only provide that information for those medications where they can provide you with the medication name.</w:t>
            </w:r>
          </w:p>
          <w:p w14:paraId="67CE2EEE" w14:textId="77777777" w:rsidR="00022123" w:rsidRPr="00E218F8" w:rsidRDefault="00022123" w:rsidP="00A14F7C">
            <w:pPr>
              <w:pStyle w:val="Dotbullet"/>
              <w:numPr>
                <w:ilvl w:val="0"/>
                <w:numId w:val="0"/>
              </w:numPr>
              <w:spacing w:before="120" w:after="120"/>
              <w:rPr>
                <w:color w:val="000000"/>
                <w:szCs w:val="24"/>
              </w:rPr>
            </w:pPr>
          </w:p>
          <w:p w14:paraId="3F194BBF" w14:textId="27876196" w:rsidR="00022123" w:rsidRPr="00E218F8" w:rsidRDefault="00022123" w:rsidP="00A14F7C">
            <w:pPr>
              <w:pStyle w:val="Dotbullet"/>
              <w:numPr>
                <w:ilvl w:val="0"/>
                <w:numId w:val="0"/>
              </w:numPr>
              <w:spacing w:before="120" w:after="120"/>
            </w:pPr>
            <w:r w:rsidRPr="00E218F8">
              <w:rPr>
                <w:color w:val="000000"/>
                <w:szCs w:val="24"/>
              </w:rPr>
              <w:t xml:space="preserve">Refer to </w:t>
            </w:r>
            <w:hyperlink r:id="rId29" w:anchor="!/view?docid=dd38d4b0-3772-4091-8b1a-4513ad33b65f" w:history="1">
              <w:r w:rsidR="00167BF8">
                <w:rPr>
                  <w:rStyle w:val="Hyperlink"/>
                  <w:szCs w:val="24"/>
                </w:rPr>
                <w:t>Preventing Class 1 Error Tips (106802)</w:t>
              </w:r>
            </w:hyperlink>
            <w:r w:rsidR="00714535" w:rsidRPr="00E218F8">
              <w:rPr>
                <w:szCs w:val="24"/>
              </w:rPr>
              <w:t>.</w:t>
            </w:r>
          </w:p>
          <w:p w14:paraId="487BA498" w14:textId="01110F99" w:rsidR="00022123" w:rsidRPr="00E218F8" w:rsidRDefault="00022123" w:rsidP="00A14F7C">
            <w:pPr>
              <w:spacing w:before="120" w:after="120"/>
              <w:jc w:val="right"/>
              <w:rPr>
                <w:color w:val="000000"/>
              </w:rPr>
            </w:pPr>
            <w:hyperlink w:anchor="_High_Level_Process" w:history="1">
              <w:r w:rsidRPr="00E218F8">
                <w:rPr>
                  <w:rStyle w:val="Hyperlink"/>
                </w:rPr>
                <w:t>Return to High Level Process</w:t>
              </w:r>
            </w:hyperlink>
          </w:p>
        </w:tc>
      </w:tr>
      <w:tr w:rsidR="00022123" w:rsidRPr="00E218F8" w14:paraId="74B8008F" w14:textId="77777777" w:rsidTr="047CE19B">
        <w:tc>
          <w:tcPr>
            <w:tcW w:w="353" w:type="pct"/>
          </w:tcPr>
          <w:p w14:paraId="4F30A50F" w14:textId="77777777" w:rsidR="00022123" w:rsidRPr="00E218F8" w:rsidRDefault="00022123" w:rsidP="00A14F7C">
            <w:pPr>
              <w:spacing w:before="120" w:after="120"/>
              <w:jc w:val="center"/>
              <w:rPr>
                <w:b/>
              </w:rPr>
            </w:pPr>
            <w:r w:rsidRPr="00E218F8">
              <w:rPr>
                <w:b/>
              </w:rPr>
              <w:t>6</w:t>
            </w:r>
          </w:p>
        </w:tc>
        <w:tc>
          <w:tcPr>
            <w:tcW w:w="4647" w:type="pct"/>
            <w:gridSpan w:val="2"/>
          </w:tcPr>
          <w:p w14:paraId="18390F9C" w14:textId="77777777" w:rsidR="00022123" w:rsidRPr="00E218F8" w:rsidRDefault="6F26896E" w:rsidP="00A14F7C">
            <w:pPr>
              <w:spacing w:before="120" w:after="120"/>
              <w:rPr>
                <w:b/>
                <w:bCs/>
                <w:color w:val="000000"/>
              </w:rPr>
            </w:pPr>
            <w:bookmarkStart w:id="34" w:name="Researchtheorderstatus"/>
            <w:bookmarkStart w:id="35" w:name="OrderLevelComments"/>
            <w:r w:rsidRPr="7A3F94D2">
              <w:rPr>
                <w:rStyle w:val="Hyperlink"/>
                <w:color w:val="auto"/>
                <w:u w:val="none"/>
              </w:rPr>
              <w:t xml:space="preserve">Research the order status </w:t>
            </w:r>
            <w:bookmarkEnd w:id="34"/>
            <w:r w:rsidRPr="7A3F94D2">
              <w:rPr>
                <w:rStyle w:val="Hyperlink"/>
                <w:color w:val="auto"/>
                <w:u w:val="none"/>
              </w:rPr>
              <w:t xml:space="preserve">then </w:t>
            </w:r>
            <w:bookmarkStart w:id="36" w:name="_Int_G1E0kxEo"/>
            <w:r w:rsidRPr="7A3F94D2">
              <w:rPr>
                <w:rStyle w:val="Hyperlink"/>
                <w:color w:val="auto"/>
                <w:u w:val="none"/>
              </w:rPr>
              <w:t>c</w:t>
            </w:r>
            <w:r w:rsidR="2EEEC8F8" w:rsidRPr="7A3F94D2">
              <w:rPr>
                <w:color w:val="000000" w:themeColor="text1"/>
              </w:rPr>
              <w:t>lick</w:t>
            </w:r>
            <w:bookmarkEnd w:id="36"/>
            <w:r w:rsidR="2EEEC8F8" w:rsidRPr="7A3F94D2">
              <w:rPr>
                <w:color w:val="000000" w:themeColor="text1"/>
              </w:rPr>
              <w:t xml:space="preserve"> the </w:t>
            </w:r>
            <w:r w:rsidR="2EEEC8F8" w:rsidRPr="7A3F94D2">
              <w:rPr>
                <w:b/>
                <w:bCs/>
                <w:color w:val="000000" w:themeColor="text1"/>
              </w:rPr>
              <w:t>Order Level Comments</w:t>
            </w:r>
            <w:r w:rsidR="2EEEC8F8" w:rsidRPr="7A3F94D2">
              <w:rPr>
                <w:color w:val="000000" w:themeColor="text1"/>
              </w:rPr>
              <w:t xml:space="preserve"> button.</w:t>
            </w:r>
            <w:bookmarkEnd w:id="35"/>
          </w:p>
          <w:p w14:paraId="6018A15F" w14:textId="77777777" w:rsidR="00022123" w:rsidRPr="00E218F8" w:rsidRDefault="00022123" w:rsidP="00A14F7C">
            <w:pPr>
              <w:spacing w:before="120" w:after="120"/>
              <w:rPr>
                <w:b/>
                <w:color w:val="000000"/>
              </w:rPr>
            </w:pPr>
          </w:p>
          <w:p w14:paraId="2BF3A137" w14:textId="6B2AB962" w:rsidR="00022123" w:rsidRPr="00E218F8" w:rsidRDefault="2EEEC8F8" w:rsidP="00A14F7C">
            <w:pPr>
              <w:spacing w:before="120" w:after="120"/>
              <w:rPr>
                <w:color w:val="000000"/>
              </w:rPr>
            </w:pPr>
            <w:r w:rsidRPr="7A3F94D2">
              <w:rPr>
                <w:b/>
                <w:bCs/>
                <w:color w:val="000000" w:themeColor="text1"/>
              </w:rPr>
              <w:t>Result</w:t>
            </w:r>
            <w:r w:rsidR="37860545" w:rsidRPr="7A3F94D2">
              <w:rPr>
                <w:b/>
                <w:bCs/>
                <w:color w:val="000000" w:themeColor="text1"/>
              </w:rPr>
              <w:t xml:space="preserve">: </w:t>
            </w:r>
            <w:r w:rsidR="005D3BF5">
              <w:rPr>
                <w:b/>
                <w:bCs/>
                <w:color w:val="000000" w:themeColor="text1"/>
              </w:rPr>
              <w:t xml:space="preserve"> </w:t>
            </w:r>
            <w:r w:rsidR="37860545" w:rsidRPr="005D3BF5">
              <w:rPr>
                <w:color w:val="000000" w:themeColor="text1"/>
              </w:rPr>
              <w:t>View</w:t>
            </w:r>
            <w:r w:rsidRPr="7A3F94D2">
              <w:rPr>
                <w:color w:val="000000" w:themeColor="text1"/>
              </w:rPr>
              <w:t xml:space="preserve"> Comments</w:t>
            </w:r>
            <w:r w:rsidRPr="7A3F94D2">
              <w:rPr>
                <w:b/>
                <w:bCs/>
                <w:color w:val="000000" w:themeColor="text1"/>
              </w:rPr>
              <w:t xml:space="preserve"> </w:t>
            </w:r>
            <w:r w:rsidRPr="7A3F94D2">
              <w:rPr>
                <w:color w:val="000000" w:themeColor="text1"/>
              </w:rPr>
              <w:t>screen displays</w:t>
            </w:r>
            <w:r w:rsidR="00FA2350" w:rsidRPr="7A3F94D2">
              <w:rPr>
                <w:color w:val="000000" w:themeColor="text1"/>
              </w:rPr>
              <w:t xml:space="preserve">. </w:t>
            </w:r>
            <w:r w:rsidRPr="7A3F94D2">
              <w:rPr>
                <w:color w:val="000000" w:themeColor="text1"/>
              </w:rPr>
              <w:t>The Order Number pre-populates under the Type field and specific notes pertaining to the Order Number will now be viewable.</w:t>
            </w:r>
          </w:p>
          <w:p w14:paraId="3C7C7D71" w14:textId="77777777" w:rsidR="00344F60" w:rsidRPr="00E218F8" w:rsidRDefault="00344F60" w:rsidP="00A14F7C">
            <w:pPr>
              <w:spacing w:before="120" w:after="120"/>
              <w:rPr>
                <w:b/>
                <w:color w:val="000000"/>
              </w:rPr>
            </w:pPr>
          </w:p>
          <w:p w14:paraId="0EE53650" w14:textId="41CB38D5" w:rsidR="00344F60" w:rsidRPr="00E218F8" w:rsidRDefault="506B4166" w:rsidP="00A14F7C">
            <w:pPr>
              <w:spacing w:before="120" w:after="120"/>
              <w:rPr>
                <w:color w:val="000000"/>
              </w:rPr>
            </w:pPr>
            <w:r w:rsidRPr="7A3F94D2">
              <w:rPr>
                <w:b/>
                <w:bCs/>
                <w:color w:val="000000" w:themeColor="text1"/>
              </w:rPr>
              <w:t>Note</w:t>
            </w:r>
            <w:r w:rsidR="54BBF172" w:rsidRPr="7A3F94D2">
              <w:rPr>
                <w:b/>
                <w:bCs/>
                <w:color w:val="000000" w:themeColor="text1"/>
              </w:rPr>
              <w:t xml:space="preserve">: </w:t>
            </w:r>
            <w:r w:rsidR="005D3BF5">
              <w:rPr>
                <w:b/>
                <w:bCs/>
                <w:color w:val="000000" w:themeColor="text1"/>
              </w:rPr>
              <w:t xml:space="preserve"> </w:t>
            </w:r>
            <w:r w:rsidR="54BBF172" w:rsidRPr="005D3BF5">
              <w:rPr>
                <w:color w:val="000000" w:themeColor="text1"/>
              </w:rPr>
              <w:t>It</w:t>
            </w:r>
            <w:r w:rsidRPr="7A3F94D2">
              <w:rPr>
                <w:color w:val="000000" w:themeColor="text1"/>
              </w:rPr>
              <w:t xml:space="preserve"> is VITAL to read the information under Order Level Comments from the Order Number</w:t>
            </w:r>
            <w:r w:rsidR="00FA2350" w:rsidRPr="7A3F94D2">
              <w:rPr>
                <w:color w:val="000000" w:themeColor="text1"/>
              </w:rPr>
              <w:t xml:space="preserve">. </w:t>
            </w:r>
            <w:r w:rsidRPr="7A3F94D2">
              <w:rPr>
                <w:color w:val="000000" w:themeColor="text1"/>
              </w:rPr>
              <w:t xml:space="preserve">There may be notes for this order/prescription that may not be viewable from the Main screen. </w:t>
            </w:r>
            <w:r w:rsidR="3FE919B2" w:rsidRPr="7A3F94D2">
              <w:rPr>
                <w:color w:val="000000" w:themeColor="text1"/>
              </w:rPr>
              <w:t>Click</w:t>
            </w:r>
            <w:r w:rsidR="34E85925" w:rsidRPr="7A3F94D2">
              <w:rPr>
                <w:color w:val="000000" w:themeColor="text1"/>
              </w:rPr>
              <w:t xml:space="preserve"> </w:t>
            </w:r>
            <w:r w:rsidR="716F9417" w:rsidRPr="7A3F94D2">
              <w:rPr>
                <w:color w:val="000000" w:themeColor="text1"/>
              </w:rPr>
              <w:t xml:space="preserve">the </w:t>
            </w:r>
            <w:r w:rsidR="716F9417" w:rsidRPr="7A3F94D2">
              <w:rPr>
                <w:b/>
                <w:bCs/>
                <w:color w:val="000000" w:themeColor="text1"/>
              </w:rPr>
              <w:t>Expand All</w:t>
            </w:r>
            <w:r w:rsidR="716F9417" w:rsidRPr="7A3F94D2">
              <w:rPr>
                <w:color w:val="000000" w:themeColor="text1"/>
              </w:rPr>
              <w:t xml:space="preserve"> button to </w:t>
            </w:r>
            <w:r w:rsidR="3FE919B2" w:rsidRPr="7A3F94D2">
              <w:rPr>
                <w:color w:val="000000" w:themeColor="text1"/>
              </w:rPr>
              <w:t>view</w:t>
            </w:r>
            <w:r w:rsidR="716F9417" w:rsidRPr="7A3F94D2">
              <w:rPr>
                <w:color w:val="000000" w:themeColor="text1"/>
              </w:rPr>
              <w:t xml:space="preserve"> more details. </w:t>
            </w:r>
          </w:p>
          <w:p w14:paraId="0A6161E0" w14:textId="77777777" w:rsidR="00A47480" w:rsidRPr="00E218F8" w:rsidRDefault="00A47480" w:rsidP="00A14F7C">
            <w:pPr>
              <w:spacing w:before="120" w:after="120"/>
              <w:rPr>
                <w:color w:val="000000"/>
              </w:rPr>
            </w:pPr>
          </w:p>
          <w:p w14:paraId="4123D104" w14:textId="3FD392B1" w:rsidR="00022123" w:rsidRPr="00E218F8" w:rsidRDefault="00A47480" w:rsidP="00A14F7C">
            <w:pPr>
              <w:spacing w:before="120" w:after="120"/>
            </w:pPr>
            <w:r w:rsidRPr="00E218F8">
              <w:rPr>
                <w:b/>
                <w:color w:val="000000"/>
              </w:rPr>
              <w:t xml:space="preserve">Note: </w:t>
            </w:r>
            <w:r w:rsidR="00AB74A8">
              <w:rPr>
                <w:b/>
                <w:color w:val="000000"/>
              </w:rPr>
              <w:t xml:space="preserve"> </w:t>
            </w:r>
            <w:r w:rsidR="004000D3" w:rsidRPr="00E218F8">
              <w:rPr>
                <w:color w:val="000000"/>
              </w:rPr>
              <w:t xml:space="preserve">Prescription may have been changed due to </w:t>
            </w:r>
            <w:r w:rsidR="0033159E" w:rsidRPr="00E218F8">
              <w:rPr>
                <w:color w:val="000000"/>
              </w:rPr>
              <w:t>Intervention’s</w:t>
            </w:r>
            <w:r w:rsidR="004000D3" w:rsidRPr="00E218F8">
              <w:rPr>
                <w:color w:val="000000"/>
              </w:rPr>
              <w:t xml:space="preserve"> process as part of the member’s prescription benefit plan</w:t>
            </w:r>
            <w:r w:rsidR="00FA2350" w:rsidRPr="00E218F8">
              <w:rPr>
                <w:color w:val="000000"/>
              </w:rPr>
              <w:t xml:space="preserve">. </w:t>
            </w:r>
            <w:r w:rsidR="004000D3" w:rsidRPr="00E218F8">
              <w:rPr>
                <w:color w:val="000000"/>
              </w:rPr>
              <w:t xml:space="preserve">If the member is unhappy with this change or has questions, refer to </w:t>
            </w:r>
            <w:hyperlink r:id="rId30" w:anchor="!/view?docid=92f4cbaf-20a3-4f57-a897-7b2f9f1b4f36" w:history="1">
              <w:r w:rsidR="006A3B68">
                <w:rPr>
                  <w:rStyle w:val="Hyperlink"/>
                </w:rPr>
                <w:t>Intervention Changebacks (004594)</w:t>
              </w:r>
            </w:hyperlink>
            <w:r w:rsidR="004000D3" w:rsidRPr="00E218F8">
              <w:rPr>
                <w:color w:val="000000"/>
              </w:rPr>
              <w:t>.</w:t>
            </w:r>
            <w:r w:rsidR="004000D3" w:rsidRPr="00E218F8">
              <w:rPr>
                <w:b/>
                <w:color w:val="000000"/>
              </w:rPr>
              <w:t xml:space="preserve"> </w:t>
            </w:r>
          </w:p>
          <w:p w14:paraId="1616689D" w14:textId="6FDA4D78" w:rsidR="00022123" w:rsidRPr="00E218F8" w:rsidRDefault="00022123" w:rsidP="00A14F7C">
            <w:pPr>
              <w:spacing w:before="120" w:after="120"/>
              <w:jc w:val="right"/>
              <w:rPr>
                <w:rStyle w:val="Hyperlink"/>
                <w:b/>
                <w:color w:val="auto"/>
                <w:u w:val="none"/>
              </w:rPr>
            </w:pPr>
            <w:hyperlink w:anchor="_High_Level_Process" w:history="1">
              <w:r w:rsidRPr="00C92EAE">
                <w:rPr>
                  <w:rStyle w:val="Hyperlink"/>
                </w:rPr>
                <w:t>Return to High Level Process</w:t>
              </w:r>
            </w:hyperlink>
          </w:p>
        </w:tc>
      </w:tr>
      <w:tr w:rsidR="00E218F8" w:rsidRPr="00E218F8" w14:paraId="2C66C02E" w14:textId="19B990A4" w:rsidTr="047CE19B">
        <w:trPr>
          <w:trHeight w:val="172"/>
        </w:trPr>
        <w:tc>
          <w:tcPr>
            <w:tcW w:w="353" w:type="pct"/>
            <w:vMerge w:val="restart"/>
          </w:tcPr>
          <w:p w14:paraId="51FA70A0" w14:textId="77777777" w:rsidR="00E218F8" w:rsidRPr="00E218F8" w:rsidRDefault="00E218F8" w:rsidP="00A14F7C">
            <w:pPr>
              <w:spacing w:before="120" w:after="120"/>
              <w:jc w:val="center"/>
              <w:rPr>
                <w:b/>
              </w:rPr>
            </w:pPr>
            <w:bookmarkStart w:id="37" w:name="_Hlk126735372"/>
            <w:bookmarkStart w:id="38" w:name="_Hlk126735486"/>
            <w:r w:rsidRPr="00E218F8">
              <w:rPr>
                <w:b/>
              </w:rPr>
              <w:t>7</w:t>
            </w:r>
          </w:p>
        </w:tc>
        <w:tc>
          <w:tcPr>
            <w:tcW w:w="4647" w:type="pct"/>
            <w:gridSpan w:val="2"/>
            <w:tcBorders>
              <w:bottom w:val="single" w:sz="4" w:space="0" w:color="auto"/>
            </w:tcBorders>
          </w:tcPr>
          <w:p w14:paraId="0C78D908" w14:textId="1A7FCF40" w:rsidR="00E218F8" w:rsidRDefault="00E218F8" w:rsidP="00A14F7C">
            <w:pPr>
              <w:spacing w:before="120" w:after="120"/>
              <w:rPr>
                <w:color w:val="000000"/>
              </w:rPr>
            </w:pPr>
            <w:bookmarkStart w:id="39" w:name="RxDetailsonOrderStatusScreen"/>
            <w:r w:rsidRPr="00E218F8">
              <w:rPr>
                <w:color w:val="000000"/>
              </w:rPr>
              <w:t xml:space="preserve">Return to the Order Status </w:t>
            </w:r>
            <w:bookmarkEnd w:id="39"/>
            <w:r w:rsidRPr="00E218F8">
              <w:rPr>
                <w:color w:val="000000"/>
              </w:rPr>
              <w:t>screen with the Back button and click on the</w:t>
            </w:r>
            <w:r w:rsidR="00623ACA">
              <w:rPr>
                <w:color w:val="000000"/>
              </w:rPr>
              <w:t xml:space="preserve"> </w:t>
            </w:r>
            <w:r w:rsidR="00623ACA" w:rsidRPr="00E218F8">
              <w:rPr>
                <w:b/>
                <w:color w:val="000000"/>
              </w:rPr>
              <w:t>Plus</w:t>
            </w:r>
            <w:r w:rsidRPr="00E218F8">
              <w:rPr>
                <w:color w:val="000000"/>
              </w:rPr>
              <w:t xml:space="preserve"> (+) button located under the Rx number to expand or display additional details</w:t>
            </w:r>
            <w:r w:rsidR="006B65B1">
              <w:rPr>
                <w:color w:val="000000"/>
              </w:rPr>
              <w:t xml:space="preserve">. Reference </w:t>
            </w:r>
            <w:hyperlink w:anchor="OrderStatusShipped" w:history="1">
              <w:r w:rsidR="006B65B1" w:rsidRPr="006B65B1">
                <w:rPr>
                  <w:rStyle w:val="Hyperlink"/>
                </w:rPr>
                <w:t>Order Status Reference Table-Shipped</w:t>
              </w:r>
            </w:hyperlink>
            <w:r w:rsidR="0088502B">
              <w:rPr>
                <w:color w:val="000000"/>
              </w:rPr>
              <w:t>.</w:t>
            </w:r>
          </w:p>
          <w:p w14:paraId="3EFA25D1" w14:textId="77777777" w:rsidR="000A3BCD" w:rsidRDefault="000A3BCD" w:rsidP="00A14F7C">
            <w:pPr>
              <w:spacing w:before="120" w:after="120"/>
              <w:rPr>
                <w:color w:val="000000"/>
              </w:rPr>
            </w:pPr>
            <w:bookmarkStart w:id="40" w:name="OLE_LINK28"/>
          </w:p>
          <w:p w14:paraId="6A90C001" w14:textId="0A487572" w:rsidR="00E218F8" w:rsidRDefault="000A3BCD" w:rsidP="00A14F7C">
            <w:pPr>
              <w:spacing w:before="120" w:after="120"/>
              <w:rPr>
                <w:color w:val="000000"/>
              </w:rPr>
            </w:pPr>
            <w:r>
              <w:rPr>
                <w:color w:val="000000"/>
              </w:rPr>
              <w:t xml:space="preserve">Check </w:t>
            </w:r>
            <w:r w:rsidR="00556D82">
              <w:rPr>
                <w:color w:val="000000"/>
              </w:rPr>
              <w:t>Claim Order Comments</w:t>
            </w:r>
            <w:r>
              <w:rPr>
                <w:color w:val="000000"/>
              </w:rPr>
              <w:t xml:space="preserve"> for temporary stock issues. </w:t>
            </w:r>
          </w:p>
          <w:p w14:paraId="4661B80C" w14:textId="77777777" w:rsidR="000A3BCD" w:rsidRPr="00E218F8" w:rsidRDefault="000A3BCD" w:rsidP="00A14F7C">
            <w:pPr>
              <w:spacing w:before="120" w:after="120"/>
              <w:rPr>
                <w:color w:val="000000"/>
              </w:rPr>
            </w:pPr>
          </w:p>
          <w:bookmarkEnd w:id="40"/>
          <w:p w14:paraId="30B6E053" w14:textId="77777777" w:rsidR="00E218F8" w:rsidRPr="00E218F8" w:rsidRDefault="00E218F8" w:rsidP="00A14F7C">
            <w:pPr>
              <w:spacing w:before="120" w:after="120"/>
              <w:rPr>
                <w:color w:val="000000"/>
              </w:rPr>
            </w:pPr>
            <w:r w:rsidRPr="00E218F8">
              <w:t xml:space="preserve">Refer to </w:t>
            </w:r>
            <w:hyperlink w:anchor="_Interpretation_of_Order_1" w:history="1">
              <w:r w:rsidRPr="00E218F8">
                <w:rPr>
                  <w:rStyle w:val="Hyperlink"/>
                </w:rPr>
                <w:t>Interpretation of Order Status Details</w:t>
              </w:r>
            </w:hyperlink>
            <w:r w:rsidRPr="00E218F8">
              <w:t xml:space="preserve"> for additional information.</w:t>
            </w:r>
          </w:p>
          <w:p w14:paraId="72C88C64" w14:textId="77777777" w:rsidR="00E218F8" w:rsidRPr="00E218F8" w:rsidRDefault="00E218F8" w:rsidP="00A14F7C">
            <w:pPr>
              <w:spacing w:before="120" w:after="120"/>
              <w:rPr>
                <w:color w:val="000000"/>
              </w:rPr>
            </w:pPr>
          </w:p>
          <w:p w14:paraId="12BEDA08" w14:textId="77777777" w:rsidR="00E218F8" w:rsidRPr="00E218F8" w:rsidRDefault="00E218F8" w:rsidP="00A14F7C">
            <w:pPr>
              <w:spacing w:before="120" w:after="120"/>
              <w:rPr>
                <w:b/>
                <w:color w:val="000000"/>
              </w:rPr>
            </w:pPr>
            <w:r w:rsidRPr="00E218F8">
              <w:rPr>
                <w:b/>
                <w:color w:val="000000"/>
              </w:rPr>
              <w:t>Example:</w:t>
            </w:r>
          </w:p>
          <w:p w14:paraId="3EBF2891" w14:textId="4F0EFEA9" w:rsidR="00E218F8" w:rsidRPr="00E218F8" w:rsidRDefault="007C7832" w:rsidP="00A14F7C">
            <w:pPr>
              <w:spacing w:before="120" w:after="120"/>
              <w:jc w:val="center"/>
              <w:rPr>
                <w:color w:val="000000"/>
              </w:rPr>
            </w:pPr>
            <w:r>
              <w:rPr>
                <w:noProof/>
              </w:rPr>
              <w:drawing>
                <wp:inline distT="0" distB="0" distL="0" distR="0" wp14:anchorId="49719C67" wp14:editId="2689FF60">
                  <wp:extent cx="5209524" cy="20761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9524" cy="2076190"/>
                          </a:xfrm>
                          <a:prstGeom prst="rect">
                            <a:avLst/>
                          </a:prstGeom>
                        </pic:spPr>
                      </pic:pic>
                    </a:graphicData>
                  </a:graphic>
                </wp:inline>
              </w:drawing>
            </w:r>
          </w:p>
          <w:p w14:paraId="46841D57" w14:textId="77777777" w:rsidR="00E218F8" w:rsidRPr="00E218F8" w:rsidRDefault="00E218F8" w:rsidP="00A14F7C">
            <w:pPr>
              <w:spacing w:before="120" w:after="120"/>
              <w:jc w:val="center"/>
              <w:rPr>
                <w:b/>
                <w:color w:val="000000"/>
              </w:rPr>
            </w:pPr>
            <w:r w:rsidRPr="00E218F8">
              <w:rPr>
                <w:b/>
                <w:color w:val="000000"/>
              </w:rPr>
              <w:t xml:space="preserve"> </w:t>
            </w:r>
          </w:p>
          <w:p w14:paraId="55666434" w14:textId="77777777" w:rsidR="00E218F8" w:rsidRPr="00E218F8" w:rsidRDefault="00E218F8" w:rsidP="00A14F7C">
            <w:pPr>
              <w:spacing w:before="120" w:after="120"/>
              <w:rPr>
                <w:b/>
                <w:color w:val="000000"/>
              </w:rPr>
            </w:pPr>
            <w:r w:rsidRPr="00E218F8">
              <w:rPr>
                <w:b/>
                <w:color w:val="000000"/>
              </w:rPr>
              <w:t xml:space="preserve">Notes:  </w:t>
            </w:r>
          </w:p>
          <w:p w14:paraId="541EF150" w14:textId="26D850E2" w:rsidR="00E218F8" w:rsidRPr="00E218F8" w:rsidRDefault="00E218F8" w:rsidP="00A14F7C">
            <w:pPr>
              <w:numPr>
                <w:ilvl w:val="0"/>
                <w:numId w:val="14"/>
              </w:numPr>
              <w:spacing w:before="120" w:after="120"/>
              <w:rPr>
                <w:color w:val="000000"/>
              </w:rPr>
            </w:pPr>
            <w:r w:rsidRPr="00E218F8">
              <w:rPr>
                <w:color w:val="000000"/>
              </w:rPr>
              <w:t>The information next to the drop down provides standardized messaging for the order status</w:t>
            </w:r>
            <w:r w:rsidR="00FA2350" w:rsidRPr="00E218F8">
              <w:rPr>
                <w:color w:val="000000"/>
              </w:rPr>
              <w:t xml:space="preserve">. </w:t>
            </w:r>
            <w:r w:rsidRPr="00E218F8">
              <w:rPr>
                <w:color w:val="000000"/>
              </w:rPr>
              <w:t xml:space="preserve">This is the same verbiage used on the portal and IVR. </w:t>
            </w:r>
          </w:p>
          <w:p w14:paraId="421C5C69" w14:textId="0D4C86CB" w:rsidR="00E218F8" w:rsidRDefault="00E218F8" w:rsidP="00A14F7C">
            <w:pPr>
              <w:numPr>
                <w:ilvl w:val="0"/>
                <w:numId w:val="14"/>
              </w:numPr>
              <w:spacing w:before="120" w:after="120"/>
              <w:rPr>
                <w:color w:val="000000"/>
              </w:rPr>
            </w:pPr>
            <w:r w:rsidRPr="00E218F8">
              <w:rPr>
                <w:color w:val="000000"/>
              </w:rPr>
              <w:t xml:space="preserve">The due date listed is the date the order is expected to ship </w:t>
            </w:r>
            <w:r w:rsidR="007C7832" w:rsidRPr="00E218F8">
              <w:rPr>
                <w:color w:val="000000"/>
              </w:rPr>
              <w:t>by,</w:t>
            </w:r>
            <w:r w:rsidRPr="00E218F8">
              <w:rPr>
                <w:color w:val="000000"/>
              </w:rPr>
              <w:t xml:space="preserve"> but the processing time may vary. </w:t>
            </w:r>
          </w:p>
          <w:p w14:paraId="4CA503D8" w14:textId="5E4AF6BD" w:rsidR="00143F9C" w:rsidRPr="00E218F8" w:rsidRDefault="00143F9C" w:rsidP="00A14F7C">
            <w:pPr>
              <w:numPr>
                <w:ilvl w:val="0"/>
                <w:numId w:val="14"/>
              </w:numPr>
              <w:spacing w:before="120" w:after="120"/>
              <w:rPr>
                <w:color w:val="000000"/>
              </w:rPr>
            </w:pPr>
            <w:r>
              <w:rPr>
                <w:color w:val="000000"/>
              </w:rPr>
              <w:t>D</w:t>
            </w:r>
            <w:r w:rsidR="004E5BDF">
              <w:rPr>
                <w:color w:val="000000"/>
              </w:rPr>
              <w:t xml:space="preserve">o </w:t>
            </w:r>
            <w:r w:rsidR="004E5BDF" w:rsidRPr="00A14F7C">
              <w:rPr>
                <w:b/>
                <w:bCs/>
                <w:color w:val="000000"/>
              </w:rPr>
              <w:t>no</w:t>
            </w:r>
            <w:r w:rsidR="004E5BDF" w:rsidRPr="00FB1443">
              <w:rPr>
                <w:b/>
                <w:bCs/>
                <w:color w:val="000000"/>
              </w:rPr>
              <w:t>t</w:t>
            </w:r>
            <w:r>
              <w:rPr>
                <w:color w:val="000000"/>
              </w:rPr>
              <w:t xml:space="preserve"> go by the ‘Due’ date for advising the member when that medication will get to them. This is not an accurate date to provide members. </w:t>
            </w:r>
          </w:p>
          <w:p w14:paraId="5511F385" w14:textId="77777777" w:rsidR="00E218F8" w:rsidRPr="00E218F8" w:rsidRDefault="00E218F8" w:rsidP="00A14F7C">
            <w:pPr>
              <w:spacing w:before="120" w:after="120"/>
              <w:rPr>
                <w:color w:val="000000"/>
              </w:rPr>
            </w:pPr>
          </w:p>
          <w:p w14:paraId="2CB82B2E" w14:textId="4BDBD4B7" w:rsidR="00E218F8" w:rsidRPr="00E218F8" w:rsidRDefault="007C7832" w:rsidP="00A14F7C">
            <w:pPr>
              <w:spacing w:before="120" w:after="120"/>
              <w:jc w:val="center"/>
              <w:rPr>
                <w:color w:val="000000"/>
              </w:rPr>
            </w:pPr>
            <w:r>
              <w:rPr>
                <w:noProof/>
              </w:rPr>
              <w:drawing>
                <wp:inline distT="0" distB="0" distL="0" distR="0" wp14:anchorId="4B7DCB44" wp14:editId="33EBD262">
                  <wp:extent cx="5542857" cy="1342857"/>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2857" cy="1342857"/>
                          </a:xfrm>
                          <a:prstGeom prst="rect">
                            <a:avLst/>
                          </a:prstGeom>
                        </pic:spPr>
                      </pic:pic>
                    </a:graphicData>
                  </a:graphic>
                </wp:inline>
              </w:drawing>
            </w:r>
          </w:p>
          <w:p w14:paraId="305D52D6" w14:textId="77777777" w:rsidR="00E218F8" w:rsidRPr="00E218F8" w:rsidRDefault="00E218F8" w:rsidP="00A14F7C">
            <w:pPr>
              <w:spacing w:before="120" w:after="120"/>
              <w:jc w:val="right"/>
              <w:rPr>
                <w:color w:val="000000"/>
              </w:rPr>
            </w:pPr>
          </w:p>
          <w:p w14:paraId="7EEEA656" w14:textId="01262BEA" w:rsidR="00E218F8" w:rsidRPr="00E218F8" w:rsidRDefault="00E218F8" w:rsidP="00A14F7C">
            <w:pPr>
              <w:spacing w:before="120" w:after="120"/>
              <w:rPr>
                <w:color w:val="000000"/>
              </w:rPr>
            </w:pPr>
            <w:r w:rsidRPr="00E218F8">
              <w:rPr>
                <w:color w:val="000000"/>
              </w:rPr>
              <w:t xml:space="preserve">Prescription status expands to include additional statuses below: </w:t>
            </w:r>
          </w:p>
        </w:tc>
      </w:tr>
      <w:bookmarkEnd w:id="37"/>
      <w:tr w:rsidR="00E218F8" w:rsidRPr="00E218F8" w14:paraId="7EFE2994" w14:textId="77777777" w:rsidTr="00FB1443">
        <w:trPr>
          <w:trHeight w:val="20"/>
        </w:trPr>
        <w:tc>
          <w:tcPr>
            <w:tcW w:w="353" w:type="pct"/>
            <w:vMerge/>
          </w:tcPr>
          <w:p w14:paraId="2174E390" w14:textId="77777777" w:rsidR="00E218F8" w:rsidRPr="00E218F8" w:rsidRDefault="00E218F8" w:rsidP="00A14F7C">
            <w:pPr>
              <w:spacing w:before="120" w:after="120"/>
              <w:jc w:val="center"/>
              <w:rPr>
                <w:b/>
              </w:rPr>
            </w:pPr>
          </w:p>
        </w:tc>
        <w:tc>
          <w:tcPr>
            <w:tcW w:w="228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ACA16D" w14:textId="54D1E080" w:rsidR="00E218F8" w:rsidRPr="00E218F8" w:rsidRDefault="00E218F8" w:rsidP="00FB1443">
            <w:pPr>
              <w:spacing w:before="120" w:after="120"/>
              <w:jc w:val="center"/>
              <w:rPr>
                <w:color w:val="000000"/>
              </w:rPr>
            </w:pPr>
            <w:r w:rsidRPr="00E218F8">
              <w:rPr>
                <w:b/>
                <w:color w:val="000000"/>
              </w:rPr>
              <w:t>Rx Status</w:t>
            </w:r>
          </w:p>
        </w:tc>
        <w:tc>
          <w:tcPr>
            <w:tcW w:w="23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4ADC9D" w14:textId="56149323" w:rsidR="00E218F8" w:rsidRPr="00E218F8" w:rsidRDefault="00E218F8" w:rsidP="00FB1443">
            <w:pPr>
              <w:spacing w:before="120" w:after="120"/>
              <w:jc w:val="center"/>
              <w:rPr>
                <w:color w:val="000000"/>
              </w:rPr>
            </w:pPr>
            <w:r w:rsidRPr="00E218F8">
              <w:rPr>
                <w:b/>
                <w:color w:val="000000"/>
              </w:rPr>
              <w:t>Rx Status Description</w:t>
            </w:r>
          </w:p>
        </w:tc>
      </w:tr>
      <w:tr w:rsidR="00E218F8" w:rsidRPr="00E218F8" w14:paraId="486F0C6B" w14:textId="77777777" w:rsidTr="047CE19B">
        <w:trPr>
          <w:trHeight w:val="20"/>
        </w:trPr>
        <w:tc>
          <w:tcPr>
            <w:tcW w:w="353" w:type="pct"/>
            <w:vMerge/>
          </w:tcPr>
          <w:p w14:paraId="778E1BF5" w14:textId="77777777" w:rsidR="00E218F8" w:rsidRPr="00E218F8" w:rsidRDefault="00E218F8" w:rsidP="00A14F7C">
            <w:pPr>
              <w:spacing w:before="120" w:after="120"/>
              <w:jc w:val="center"/>
              <w:rPr>
                <w:b/>
              </w:rPr>
            </w:pPr>
          </w:p>
        </w:tc>
        <w:tc>
          <w:tcPr>
            <w:tcW w:w="2286" w:type="pct"/>
            <w:tcBorders>
              <w:top w:val="single" w:sz="4" w:space="0" w:color="auto"/>
              <w:left w:val="single" w:sz="4" w:space="0" w:color="auto"/>
              <w:bottom w:val="single" w:sz="4" w:space="0" w:color="auto"/>
              <w:right w:val="single" w:sz="4" w:space="0" w:color="auto"/>
            </w:tcBorders>
          </w:tcPr>
          <w:p w14:paraId="306656E2" w14:textId="129E6BCA" w:rsidR="00E218F8" w:rsidRPr="00E218F8" w:rsidRDefault="00E218F8" w:rsidP="00A14F7C">
            <w:pPr>
              <w:spacing w:before="120" w:after="120"/>
              <w:rPr>
                <w:color w:val="000000"/>
              </w:rPr>
            </w:pPr>
            <w:r w:rsidRPr="00E218F8">
              <w:rPr>
                <w:color w:val="000000"/>
              </w:rPr>
              <w:t>Future Fill</w:t>
            </w:r>
          </w:p>
        </w:tc>
        <w:tc>
          <w:tcPr>
            <w:tcW w:w="2361" w:type="pct"/>
            <w:tcBorders>
              <w:top w:val="single" w:sz="4" w:space="0" w:color="auto"/>
              <w:left w:val="single" w:sz="4" w:space="0" w:color="auto"/>
              <w:bottom w:val="single" w:sz="4" w:space="0" w:color="auto"/>
              <w:right w:val="single" w:sz="4" w:space="0" w:color="auto"/>
            </w:tcBorders>
          </w:tcPr>
          <w:p w14:paraId="21D37653" w14:textId="6E5D9595" w:rsidR="00E218F8" w:rsidRPr="00E218F8" w:rsidRDefault="30DAF516" w:rsidP="00A14F7C">
            <w:pPr>
              <w:spacing w:before="120" w:after="120"/>
              <w:rPr>
                <w:color w:val="000000"/>
              </w:rPr>
            </w:pPr>
            <w:r w:rsidRPr="7A3F94D2">
              <w:rPr>
                <w:color w:val="000000" w:themeColor="text1"/>
              </w:rPr>
              <w:t xml:space="preserve">Your order will be filled </w:t>
            </w:r>
            <w:bookmarkStart w:id="41" w:name="_Int_8NuyUgb1"/>
            <w:r w:rsidRPr="7A3F94D2">
              <w:rPr>
                <w:color w:val="000000" w:themeColor="text1"/>
              </w:rPr>
              <w:t>on</w:t>
            </w:r>
            <w:bookmarkEnd w:id="41"/>
            <w:r w:rsidRPr="7A3F94D2">
              <w:rPr>
                <w:color w:val="000000" w:themeColor="text1"/>
              </w:rPr>
              <w:t xml:space="preserve"> a later date.</w:t>
            </w:r>
          </w:p>
        </w:tc>
      </w:tr>
      <w:tr w:rsidR="00E218F8" w:rsidRPr="00E218F8" w14:paraId="383E28F2" w14:textId="77777777" w:rsidTr="047CE19B">
        <w:trPr>
          <w:trHeight w:val="20"/>
        </w:trPr>
        <w:tc>
          <w:tcPr>
            <w:tcW w:w="353" w:type="pct"/>
            <w:vMerge/>
          </w:tcPr>
          <w:p w14:paraId="673C3C89" w14:textId="77777777" w:rsidR="00E218F8" w:rsidRPr="00E218F8" w:rsidRDefault="00E218F8" w:rsidP="00A14F7C">
            <w:pPr>
              <w:spacing w:before="120" w:after="120"/>
              <w:jc w:val="center"/>
              <w:rPr>
                <w:b/>
              </w:rPr>
            </w:pPr>
          </w:p>
        </w:tc>
        <w:tc>
          <w:tcPr>
            <w:tcW w:w="2286" w:type="pct"/>
            <w:tcBorders>
              <w:top w:val="single" w:sz="4" w:space="0" w:color="auto"/>
              <w:left w:val="single" w:sz="4" w:space="0" w:color="auto"/>
              <w:bottom w:val="single" w:sz="4" w:space="0" w:color="auto"/>
              <w:right w:val="single" w:sz="4" w:space="0" w:color="auto"/>
            </w:tcBorders>
          </w:tcPr>
          <w:p w14:paraId="5FE47B1B" w14:textId="6299DD54" w:rsidR="00E218F8" w:rsidRPr="00E218F8" w:rsidRDefault="00E218F8" w:rsidP="00A14F7C">
            <w:pPr>
              <w:spacing w:before="120" w:after="120"/>
              <w:rPr>
                <w:color w:val="000000"/>
              </w:rPr>
            </w:pPr>
            <w:r w:rsidRPr="00E218F8">
              <w:rPr>
                <w:color w:val="000000"/>
              </w:rPr>
              <w:t>In Process</w:t>
            </w:r>
          </w:p>
        </w:tc>
        <w:tc>
          <w:tcPr>
            <w:tcW w:w="2361" w:type="pct"/>
            <w:tcBorders>
              <w:top w:val="single" w:sz="4" w:space="0" w:color="auto"/>
              <w:left w:val="single" w:sz="4" w:space="0" w:color="auto"/>
              <w:bottom w:val="single" w:sz="4" w:space="0" w:color="auto"/>
              <w:right w:val="single" w:sz="4" w:space="0" w:color="auto"/>
            </w:tcBorders>
          </w:tcPr>
          <w:p w14:paraId="0CEB418B" w14:textId="1740563D" w:rsidR="00E218F8" w:rsidRPr="00E218F8" w:rsidRDefault="00E218F8" w:rsidP="00A14F7C">
            <w:pPr>
              <w:spacing w:before="120" w:after="120"/>
              <w:rPr>
                <w:color w:val="000000"/>
              </w:rPr>
            </w:pPr>
            <w:r w:rsidRPr="00E218F8">
              <w:rPr>
                <w:color w:val="000000"/>
              </w:rPr>
              <w:t>Your order is being filled.</w:t>
            </w:r>
          </w:p>
        </w:tc>
      </w:tr>
      <w:tr w:rsidR="00E218F8" w:rsidRPr="00E218F8" w14:paraId="504E1736" w14:textId="77777777" w:rsidTr="047CE19B">
        <w:trPr>
          <w:trHeight w:val="20"/>
        </w:trPr>
        <w:tc>
          <w:tcPr>
            <w:tcW w:w="353" w:type="pct"/>
            <w:vMerge/>
          </w:tcPr>
          <w:p w14:paraId="43B58F46" w14:textId="77777777" w:rsidR="00E218F8" w:rsidRPr="00E218F8" w:rsidRDefault="00E218F8" w:rsidP="00A14F7C">
            <w:pPr>
              <w:spacing w:before="120" w:after="120"/>
              <w:jc w:val="center"/>
              <w:rPr>
                <w:b/>
              </w:rPr>
            </w:pPr>
          </w:p>
        </w:tc>
        <w:tc>
          <w:tcPr>
            <w:tcW w:w="2286" w:type="pct"/>
            <w:tcBorders>
              <w:top w:val="single" w:sz="4" w:space="0" w:color="auto"/>
              <w:left w:val="single" w:sz="4" w:space="0" w:color="auto"/>
              <w:bottom w:val="single" w:sz="4" w:space="0" w:color="auto"/>
              <w:right w:val="single" w:sz="4" w:space="0" w:color="auto"/>
            </w:tcBorders>
          </w:tcPr>
          <w:p w14:paraId="19B1C63E" w14:textId="43CCBB27" w:rsidR="00E218F8" w:rsidRPr="00E218F8" w:rsidRDefault="00E218F8" w:rsidP="00A14F7C">
            <w:pPr>
              <w:spacing w:before="120" w:after="120"/>
              <w:rPr>
                <w:color w:val="000000"/>
              </w:rPr>
            </w:pPr>
            <w:r w:rsidRPr="00E218F8">
              <w:rPr>
                <w:color w:val="000000"/>
              </w:rPr>
              <w:t>Order Filled</w:t>
            </w:r>
          </w:p>
        </w:tc>
        <w:tc>
          <w:tcPr>
            <w:tcW w:w="2361" w:type="pct"/>
            <w:tcBorders>
              <w:top w:val="single" w:sz="4" w:space="0" w:color="auto"/>
              <w:left w:val="single" w:sz="4" w:space="0" w:color="auto"/>
              <w:bottom w:val="single" w:sz="4" w:space="0" w:color="auto"/>
              <w:right w:val="single" w:sz="4" w:space="0" w:color="auto"/>
            </w:tcBorders>
          </w:tcPr>
          <w:p w14:paraId="27465596" w14:textId="4967D854" w:rsidR="00E218F8" w:rsidRPr="00E218F8" w:rsidRDefault="00FA2350" w:rsidP="00A14F7C">
            <w:pPr>
              <w:spacing w:before="120" w:after="120"/>
              <w:rPr>
                <w:color w:val="000000"/>
              </w:rPr>
            </w:pPr>
            <w:r w:rsidRPr="00E218F8">
              <w:rPr>
                <w:color w:val="000000"/>
              </w:rPr>
              <w:t>A pharmacist is reviewing your order</w:t>
            </w:r>
            <w:r w:rsidR="00E218F8" w:rsidRPr="00E218F8">
              <w:rPr>
                <w:color w:val="000000"/>
              </w:rPr>
              <w:t>.</w:t>
            </w:r>
          </w:p>
        </w:tc>
      </w:tr>
      <w:tr w:rsidR="00E218F8" w:rsidRPr="00E218F8" w14:paraId="4497BCC0" w14:textId="77777777" w:rsidTr="047CE19B">
        <w:trPr>
          <w:trHeight w:val="20"/>
        </w:trPr>
        <w:tc>
          <w:tcPr>
            <w:tcW w:w="353" w:type="pct"/>
            <w:vMerge/>
          </w:tcPr>
          <w:p w14:paraId="5EDD438A" w14:textId="77777777" w:rsidR="00E218F8" w:rsidRPr="00E218F8" w:rsidRDefault="00E218F8" w:rsidP="00A14F7C">
            <w:pPr>
              <w:spacing w:before="120" w:after="120"/>
              <w:jc w:val="center"/>
              <w:rPr>
                <w:b/>
              </w:rPr>
            </w:pPr>
          </w:p>
        </w:tc>
        <w:tc>
          <w:tcPr>
            <w:tcW w:w="2286" w:type="pct"/>
            <w:tcBorders>
              <w:top w:val="single" w:sz="4" w:space="0" w:color="auto"/>
              <w:left w:val="single" w:sz="4" w:space="0" w:color="auto"/>
              <w:bottom w:val="single" w:sz="4" w:space="0" w:color="auto"/>
              <w:right w:val="single" w:sz="4" w:space="0" w:color="auto"/>
            </w:tcBorders>
          </w:tcPr>
          <w:p w14:paraId="27378F22" w14:textId="2034A6A1" w:rsidR="00E218F8" w:rsidRPr="00E218F8" w:rsidRDefault="00E218F8" w:rsidP="00A14F7C">
            <w:pPr>
              <w:spacing w:before="120" w:after="120"/>
              <w:rPr>
                <w:color w:val="000000"/>
              </w:rPr>
            </w:pPr>
            <w:r w:rsidRPr="00E218F8">
              <w:rPr>
                <w:color w:val="000000"/>
              </w:rPr>
              <w:t>Order Verified</w:t>
            </w:r>
          </w:p>
        </w:tc>
        <w:tc>
          <w:tcPr>
            <w:tcW w:w="2361" w:type="pct"/>
            <w:tcBorders>
              <w:top w:val="single" w:sz="4" w:space="0" w:color="auto"/>
              <w:left w:val="single" w:sz="4" w:space="0" w:color="auto"/>
              <w:bottom w:val="single" w:sz="4" w:space="0" w:color="auto"/>
              <w:right w:val="single" w:sz="4" w:space="0" w:color="auto"/>
            </w:tcBorders>
          </w:tcPr>
          <w:p w14:paraId="6974E590" w14:textId="1D55C4FD" w:rsidR="00E218F8" w:rsidRPr="00E218F8" w:rsidRDefault="00E218F8" w:rsidP="00A14F7C">
            <w:pPr>
              <w:spacing w:before="120" w:after="120"/>
              <w:rPr>
                <w:color w:val="000000"/>
              </w:rPr>
            </w:pPr>
            <w:r w:rsidRPr="00E218F8">
              <w:rPr>
                <w:color w:val="000000"/>
              </w:rPr>
              <w:t>Your order is being prepared for shipping.</w:t>
            </w:r>
          </w:p>
        </w:tc>
      </w:tr>
      <w:tr w:rsidR="00E218F8" w:rsidRPr="00E218F8" w14:paraId="395E8F75" w14:textId="77777777" w:rsidTr="047CE19B">
        <w:trPr>
          <w:trHeight w:val="20"/>
        </w:trPr>
        <w:tc>
          <w:tcPr>
            <w:tcW w:w="353" w:type="pct"/>
            <w:vMerge/>
          </w:tcPr>
          <w:p w14:paraId="0C30D9C2" w14:textId="77777777" w:rsidR="00E218F8" w:rsidRPr="00E218F8" w:rsidRDefault="00E218F8" w:rsidP="00A14F7C">
            <w:pPr>
              <w:spacing w:before="120" w:after="120"/>
              <w:jc w:val="center"/>
              <w:rPr>
                <w:b/>
              </w:rPr>
            </w:pPr>
          </w:p>
        </w:tc>
        <w:tc>
          <w:tcPr>
            <w:tcW w:w="2286" w:type="pct"/>
            <w:tcBorders>
              <w:top w:val="single" w:sz="4" w:space="0" w:color="auto"/>
              <w:left w:val="single" w:sz="4" w:space="0" w:color="auto"/>
              <w:bottom w:val="single" w:sz="4" w:space="0" w:color="auto"/>
              <w:right w:val="single" w:sz="4" w:space="0" w:color="auto"/>
            </w:tcBorders>
          </w:tcPr>
          <w:p w14:paraId="5F7846C1" w14:textId="1EE931B4" w:rsidR="00E218F8" w:rsidRPr="00E218F8" w:rsidRDefault="00E218F8" w:rsidP="00A14F7C">
            <w:pPr>
              <w:spacing w:before="120" w:after="120"/>
              <w:rPr>
                <w:color w:val="000000"/>
              </w:rPr>
            </w:pPr>
            <w:r w:rsidRPr="00E218F8">
              <w:rPr>
                <w:color w:val="000000"/>
              </w:rPr>
              <w:t>Order Packed</w:t>
            </w:r>
          </w:p>
        </w:tc>
        <w:tc>
          <w:tcPr>
            <w:tcW w:w="2361" w:type="pct"/>
            <w:tcBorders>
              <w:top w:val="single" w:sz="4" w:space="0" w:color="auto"/>
              <w:left w:val="single" w:sz="4" w:space="0" w:color="auto"/>
              <w:bottom w:val="single" w:sz="4" w:space="0" w:color="auto"/>
              <w:right w:val="single" w:sz="4" w:space="0" w:color="auto"/>
            </w:tcBorders>
          </w:tcPr>
          <w:p w14:paraId="491EB04E" w14:textId="7E72EA1C" w:rsidR="00E218F8" w:rsidRPr="00E218F8" w:rsidRDefault="00E218F8" w:rsidP="00A14F7C">
            <w:pPr>
              <w:spacing w:before="120" w:after="120"/>
              <w:rPr>
                <w:color w:val="000000"/>
              </w:rPr>
            </w:pPr>
            <w:r w:rsidRPr="00E218F8">
              <w:rPr>
                <w:color w:val="000000"/>
              </w:rPr>
              <w:t>Your order is being prepared for shipping.</w:t>
            </w:r>
          </w:p>
        </w:tc>
      </w:tr>
      <w:tr w:rsidR="00E218F8" w:rsidRPr="00E218F8" w14:paraId="3C38C024" w14:textId="77777777" w:rsidTr="047CE19B">
        <w:trPr>
          <w:trHeight w:val="20"/>
        </w:trPr>
        <w:tc>
          <w:tcPr>
            <w:tcW w:w="353" w:type="pct"/>
            <w:vMerge/>
          </w:tcPr>
          <w:p w14:paraId="7BB23D4A" w14:textId="77777777" w:rsidR="00E218F8" w:rsidRPr="00E218F8" w:rsidRDefault="00E218F8" w:rsidP="00A14F7C">
            <w:pPr>
              <w:spacing w:before="120" w:after="120"/>
              <w:jc w:val="center"/>
              <w:rPr>
                <w:b/>
              </w:rPr>
            </w:pPr>
          </w:p>
        </w:tc>
        <w:tc>
          <w:tcPr>
            <w:tcW w:w="2286" w:type="pct"/>
            <w:tcBorders>
              <w:top w:val="single" w:sz="4" w:space="0" w:color="auto"/>
              <w:left w:val="single" w:sz="4" w:space="0" w:color="auto"/>
              <w:bottom w:val="single" w:sz="4" w:space="0" w:color="auto"/>
              <w:right w:val="single" w:sz="4" w:space="0" w:color="auto"/>
            </w:tcBorders>
          </w:tcPr>
          <w:p w14:paraId="405F1027" w14:textId="7324773E" w:rsidR="00E218F8" w:rsidRPr="00E218F8" w:rsidRDefault="00E218F8" w:rsidP="00A14F7C">
            <w:pPr>
              <w:spacing w:before="120" w:after="120"/>
              <w:rPr>
                <w:color w:val="000000"/>
              </w:rPr>
            </w:pPr>
            <w:r w:rsidRPr="00E218F8">
              <w:rPr>
                <w:color w:val="000000"/>
              </w:rPr>
              <w:t>Ready to Ship</w:t>
            </w:r>
          </w:p>
        </w:tc>
        <w:tc>
          <w:tcPr>
            <w:tcW w:w="2361" w:type="pct"/>
            <w:tcBorders>
              <w:top w:val="single" w:sz="4" w:space="0" w:color="auto"/>
              <w:left w:val="single" w:sz="4" w:space="0" w:color="auto"/>
              <w:bottom w:val="single" w:sz="4" w:space="0" w:color="auto"/>
              <w:right w:val="single" w:sz="4" w:space="0" w:color="auto"/>
            </w:tcBorders>
          </w:tcPr>
          <w:p w14:paraId="7FE62C27" w14:textId="198C29F6" w:rsidR="00E218F8" w:rsidRPr="00E218F8" w:rsidRDefault="00E218F8" w:rsidP="00A14F7C">
            <w:pPr>
              <w:spacing w:before="120" w:after="120"/>
              <w:rPr>
                <w:color w:val="000000"/>
              </w:rPr>
            </w:pPr>
            <w:r w:rsidRPr="00E218F8">
              <w:rPr>
                <w:color w:val="000000"/>
              </w:rPr>
              <w:t>Your order is being prepared for shipping.</w:t>
            </w:r>
          </w:p>
        </w:tc>
      </w:tr>
      <w:tr w:rsidR="00E218F8" w:rsidRPr="00E218F8" w14:paraId="5B4A6C99" w14:textId="77777777" w:rsidTr="047CE19B">
        <w:trPr>
          <w:trHeight w:val="20"/>
        </w:trPr>
        <w:tc>
          <w:tcPr>
            <w:tcW w:w="353" w:type="pct"/>
            <w:vMerge/>
          </w:tcPr>
          <w:p w14:paraId="682FF52D" w14:textId="77777777" w:rsidR="00E218F8" w:rsidRPr="00E218F8" w:rsidRDefault="00E218F8" w:rsidP="00A14F7C">
            <w:pPr>
              <w:spacing w:before="120" w:after="120"/>
              <w:jc w:val="center"/>
              <w:rPr>
                <w:b/>
              </w:rPr>
            </w:pPr>
          </w:p>
        </w:tc>
        <w:tc>
          <w:tcPr>
            <w:tcW w:w="2286" w:type="pct"/>
            <w:tcBorders>
              <w:top w:val="single" w:sz="4" w:space="0" w:color="auto"/>
              <w:left w:val="single" w:sz="4" w:space="0" w:color="auto"/>
              <w:bottom w:val="single" w:sz="4" w:space="0" w:color="auto"/>
              <w:right w:val="single" w:sz="4" w:space="0" w:color="auto"/>
            </w:tcBorders>
          </w:tcPr>
          <w:p w14:paraId="43CFD0E1" w14:textId="58FF6FD8" w:rsidR="00E218F8" w:rsidRPr="00E218F8" w:rsidRDefault="00E218F8" w:rsidP="00A14F7C">
            <w:pPr>
              <w:spacing w:before="120" w:after="120"/>
              <w:rPr>
                <w:color w:val="000000"/>
              </w:rPr>
            </w:pPr>
            <w:r w:rsidRPr="00E218F8">
              <w:rPr>
                <w:color w:val="000000"/>
              </w:rPr>
              <w:t>Shipped</w:t>
            </w:r>
          </w:p>
        </w:tc>
        <w:tc>
          <w:tcPr>
            <w:tcW w:w="2361" w:type="pct"/>
            <w:tcBorders>
              <w:top w:val="single" w:sz="4" w:space="0" w:color="auto"/>
              <w:left w:val="single" w:sz="4" w:space="0" w:color="auto"/>
              <w:bottom w:val="single" w:sz="4" w:space="0" w:color="auto"/>
              <w:right w:val="single" w:sz="4" w:space="0" w:color="auto"/>
            </w:tcBorders>
          </w:tcPr>
          <w:p w14:paraId="12DD9FDC" w14:textId="31328A86" w:rsidR="00E218F8" w:rsidRPr="00E218F8" w:rsidRDefault="00E218F8" w:rsidP="00A14F7C">
            <w:pPr>
              <w:spacing w:before="120" w:after="120"/>
              <w:rPr>
                <w:color w:val="000000"/>
              </w:rPr>
            </w:pPr>
            <w:r w:rsidRPr="00E218F8">
              <w:rPr>
                <w:color w:val="000000"/>
              </w:rPr>
              <w:t>Your order is on the way.</w:t>
            </w:r>
          </w:p>
        </w:tc>
      </w:tr>
      <w:tr w:rsidR="00E218F8" w:rsidRPr="00E218F8" w14:paraId="3BCB8EBA" w14:textId="77777777" w:rsidTr="047CE19B">
        <w:trPr>
          <w:trHeight w:val="20"/>
        </w:trPr>
        <w:tc>
          <w:tcPr>
            <w:tcW w:w="353" w:type="pct"/>
            <w:vMerge/>
          </w:tcPr>
          <w:p w14:paraId="513513D4" w14:textId="77777777" w:rsidR="00E218F8" w:rsidRPr="00E218F8" w:rsidRDefault="00E218F8" w:rsidP="00A14F7C">
            <w:pPr>
              <w:spacing w:before="120" w:after="120"/>
              <w:jc w:val="center"/>
              <w:rPr>
                <w:b/>
              </w:rPr>
            </w:pPr>
          </w:p>
        </w:tc>
        <w:tc>
          <w:tcPr>
            <w:tcW w:w="2286" w:type="pct"/>
            <w:tcBorders>
              <w:top w:val="single" w:sz="4" w:space="0" w:color="auto"/>
              <w:left w:val="single" w:sz="4" w:space="0" w:color="auto"/>
              <w:bottom w:val="single" w:sz="4" w:space="0" w:color="auto"/>
              <w:right w:val="single" w:sz="4" w:space="0" w:color="auto"/>
            </w:tcBorders>
          </w:tcPr>
          <w:p w14:paraId="1EC635F0" w14:textId="5A72A814" w:rsidR="00E218F8" w:rsidRPr="00E218F8" w:rsidRDefault="00E218F8" w:rsidP="00A14F7C">
            <w:pPr>
              <w:spacing w:before="120" w:after="120"/>
              <w:rPr>
                <w:color w:val="000000"/>
              </w:rPr>
            </w:pPr>
            <w:r w:rsidRPr="00E218F8">
              <w:rPr>
                <w:color w:val="000000"/>
              </w:rPr>
              <w:t>Delivered</w:t>
            </w:r>
          </w:p>
        </w:tc>
        <w:tc>
          <w:tcPr>
            <w:tcW w:w="2361" w:type="pct"/>
            <w:tcBorders>
              <w:top w:val="single" w:sz="4" w:space="0" w:color="auto"/>
              <w:left w:val="single" w:sz="4" w:space="0" w:color="auto"/>
              <w:bottom w:val="single" w:sz="4" w:space="0" w:color="auto"/>
              <w:right w:val="single" w:sz="4" w:space="0" w:color="auto"/>
            </w:tcBorders>
          </w:tcPr>
          <w:p w14:paraId="7C469B95" w14:textId="7AF90D72" w:rsidR="00E218F8" w:rsidRPr="00E218F8" w:rsidRDefault="00E218F8" w:rsidP="00A14F7C">
            <w:pPr>
              <w:spacing w:before="120" w:after="120"/>
              <w:rPr>
                <w:color w:val="000000"/>
              </w:rPr>
            </w:pPr>
            <w:r w:rsidRPr="00E218F8">
              <w:rPr>
                <w:color w:val="000000"/>
              </w:rPr>
              <w:t>Your order has been delivered.</w:t>
            </w:r>
          </w:p>
        </w:tc>
      </w:tr>
      <w:bookmarkEnd w:id="38"/>
      <w:tr w:rsidR="002752C9" w:rsidRPr="00E218F8" w:rsidDel="00022123" w14:paraId="3400FCC9" w14:textId="77777777" w:rsidTr="047CE19B">
        <w:tc>
          <w:tcPr>
            <w:tcW w:w="353" w:type="pct"/>
          </w:tcPr>
          <w:p w14:paraId="7CE7716F" w14:textId="3138B316" w:rsidR="002752C9" w:rsidRPr="00E218F8" w:rsidDel="00022123" w:rsidRDefault="008036A4" w:rsidP="00A14F7C">
            <w:pPr>
              <w:spacing w:before="120" w:after="120"/>
              <w:jc w:val="center"/>
              <w:rPr>
                <w:b/>
              </w:rPr>
            </w:pPr>
            <w:r w:rsidRPr="00E218F8">
              <w:rPr>
                <w:b/>
              </w:rPr>
              <w:t>8</w:t>
            </w:r>
          </w:p>
        </w:tc>
        <w:tc>
          <w:tcPr>
            <w:tcW w:w="4647" w:type="pct"/>
            <w:gridSpan w:val="2"/>
          </w:tcPr>
          <w:p w14:paraId="55F7AF87" w14:textId="6B6DD7AC" w:rsidR="002752C9" w:rsidRDefault="008036A4" w:rsidP="00A14F7C">
            <w:pPr>
              <w:tabs>
                <w:tab w:val="left" w:pos="4521"/>
              </w:tabs>
              <w:spacing w:before="120" w:after="120"/>
              <w:rPr>
                <w:color w:val="000000"/>
              </w:rPr>
            </w:pPr>
            <w:bookmarkStart w:id="42" w:name="RxDetails"/>
            <w:r w:rsidRPr="00E218F8">
              <w:rPr>
                <w:color w:val="000000"/>
              </w:rPr>
              <w:t xml:space="preserve">Click the </w:t>
            </w:r>
            <w:r w:rsidR="0087565C" w:rsidRPr="00E218F8">
              <w:rPr>
                <w:color w:val="000000"/>
              </w:rPr>
              <w:t xml:space="preserve">blue </w:t>
            </w:r>
            <w:r w:rsidRPr="00E218F8">
              <w:rPr>
                <w:b/>
                <w:color w:val="000000"/>
              </w:rPr>
              <w:t>Prescription Number</w:t>
            </w:r>
            <w:r w:rsidR="009F00CA" w:rsidRPr="00E218F8">
              <w:rPr>
                <w:b/>
                <w:color w:val="000000"/>
              </w:rPr>
              <w:t xml:space="preserve"> link</w:t>
            </w:r>
            <w:r w:rsidRPr="00E218F8">
              <w:rPr>
                <w:color w:val="000000"/>
              </w:rPr>
              <w:t xml:space="preserve"> </w:t>
            </w:r>
            <w:r w:rsidR="0087565C" w:rsidRPr="00E218F8">
              <w:rPr>
                <w:color w:val="000000"/>
              </w:rPr>
              <w:t>to</w:t>
            </w:r>
            <w:r w:rsidRPr="00E218F8">
              <w:rPr>
                <w:color w:val="000000"/>
              </w:rPr>
              <w:t xml:space="preserve"> review </w:t>
            </w:r>
            <w:r w:rsidR="00584360" w:rsidRPr="00E218F8">
              <w:rPr>
                <w:color w:val="000000"/>
              </w:rPr>
              <w:t xml:space="preserve">the </w:t>
            </w:r>
            <w:r w:rsidR="002752C9" w:rsidRPr="00E218F8">
              <w:rPr>
                <w:color w:val="000000"/>
              </w:rPr>
              <w:t xml:space="preserve">Status </w:t>
            </w:r>
            <w:r w:rsidR="00584360" w:rsidRPr="00E218F8">
              <w:rPr>
                <w:color w:val="000000"/>
              </w:rPr>
              <w:t xml:space="preserve">Comments </w:t>
            </w:r>
            <w:r w:rsidRPr="00E218F8">
              <w:rPr>
                <w:color w:val="000000"/>
              </w:rPr>
              <w:t>on the Prescription Details screen</w:t>
            </w:r>
            <w:r w:rsidR="002752C9" w:rsidRPr="00E218F8">
              <w:rPr>
                <w:color w:val="000000"/>
              </w:rPr>
              <w:t>.</w:t>
            </w:r>
            <w:bookmarkEnd w:id="42"/>
          </w:p>
          <w:p w14:paraId="0290412B" w14:textId="77777777" w:rsidR="00C4210E" w:rsidRPr="00E218F8" w:rsidRDefault="00C4210E" w:rsidP="00A14F7C">
            <w:pPr>
              <w:tabs>
                <w:tab w:val="left" w:pos="4521"/>
              </w:tabs>
              <w:spacing w:before="120" w:after="120"/>
              <w:rPr>
                <w:color w:val="000000"/>
              </w:rPr>
            </w:pPr>
          </w:p>
          <w:p w14:paraId="46E21069" w14:textId="403EF16B" w:rsidR="00DF0D45" w:rsidRDefault="007C7832" w:rsidP="00A14F7C">
            <w:pPr>
              <w:tabs>
                <w:tab w:val="left" w:pos="4521"/>
              </w:tabs>
              <w:spacing w:before="120" w:after="120"/>
              <w:jc w:val="center"/>
              <w:rPr>
                <w:b/>
                <w:color w:val="000000"/>
              </w:rPr>
            </w:pPr>
            <w:r>
              <w:rPr>
                <w:noProof/>
              </w:rPr>
              <w:drawing>
                <wp:inline distT="0" distB="0" distL="0" distR="0" wp14:anchorId="0C8A69F0" wp14:editId="350ED044">
                  <wp:extent cx="3676190" cy="1542857"/>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190" cy="1542857"/>
                          </a:xfrm>
                          <a:prstGeom prst="rect">
                            <a:avLst/>
                          </a:prstGeom>
                        </pic:spPr>
                      </pic:pic>
                    </a:graphicData>
                  </a:graphic>
                </wp:inline>
              </w:drawing>
            </w:r>
          </w:p>
          <w:p w14:paraId="4C35CB10" w14:textId="77777777" w:rsidR="00DF0D45" w:rsidRPr="00E218F8" w:rsidRDefault="00DF0D45" w:rsidP="00A14F7C">
            <w:pPr>
              <w:tabs>
                <w:tab w:val="left" w:pos="4521"/>
              </w:tabs>
              <w:spacing w:before="120" w:after="120"/>
              <w:rPr>
                <w:b/>
                <w:color w:val="000000"/>
              </w:rPr>
            </w:pPr>
          </w:p>
          <w:p w14:paraId="4A9FE8BE" w14:textId="3DA75DD5" w:rsidR="002752C9" w:rsidRPr="00E218F8" w:rsidRDefault="0E313FAB" w:rsidP="00A14F7C">
            <w:pPr>
              <w:tabs>
                <w:tab w:val="left" w:pos="4521"/>
              </w:tabs>
              <w:spacing w:before="120" w:after="120"/>
              <w:rPr>
                <w:color w:val="000000"/>
              </w:rPr>
            </w:pPr>
            <w:r w:rsidRPr="7A3F94D2">
              <w:rPr>
                <w:b/>
                <w:bCs/>
                <w:color w:val="000000" w:themeColor="text1"/>
              </w:rPr>
              <w:t>Examples</w:t>
            </w:r>
            <w:r w:rsidR="3EE427A7" w:rsidRPr="7A3F94D2">
              <w:rPr>
                <w:b/>
                <w:bCs/>
                <w:color w:val="000000" w:themeColor="text1"/>
              </w:rPr>
              <w:t xml:space="preserve">: </w:t>
            </w:r>
            <w:r w:rsidR="005D3BF5">
              <w:rPr>
                <w:b/>
                <w:bCs/>
                <w:color w:val="000000" w:themeColor="text1"/>
              </w:rPr>
              <w:t xml:space="preserve"> </w:t>
            </w:r>
            <w:r w:rsidR="3EE427A7" w:rsidRPr="005D3BF5">
              <w:rPr>
                <w:color w:val="000000" w:themeColor="text1"/>
              </w:rPr>
              <w:t>Rejected</w:t>
            </w:r>
            <w:r w:rsidRPr="7A3F94D2">
              <w:rPr>
                <w:color w:val="000000" w:themeColor="text1"/>
              </w:rPr>
              <w:t xml:space="preserve"> Reversal, Label Print, Adjudicated Divert, Shipped, etc.</w:t>
            </w:r>
          </w:p>
          <w:p w14:paraId="73B08B20" w14:textId="77777777" w:rsidR="002752C9" w:rsidRPr="00E218F8" w:rsidRDefault="002752C9" w:rsidP="00A14F7C">
            <w:pPr>
              <w:tabs>
                <w:tab w:val="left" w:pos="4521"/>
              </w:tabs>
              <w:spacing w:before="120" w:after="120"/>
              <w:rPr>
                <w:color w:val="000000"/>
              </w:rPr>
            </w:pPr>
          </w:p>
          <w:p w14:paraId="78938E7E" w14:textId="49C07242" w:rsidR="002752C9" w:rsidRDefault="007C7832" w:rsidP="00A14F7C">
            <w:pPr>
              <w:tabs>
                <w:tab w:val="left" w:pos="4521"/>
              </w:tabs>
              <w:spacing w:before="120" w:after="120"/>
              <w:jc w:val="center"/>
              <w:rPr>
                <w:noProof/>
              </w:rPr>
            </w:pPr>
            <w:r>
              <w:rPr>
                <w:noProof/>
              </w:rPr>
              <w:drawing>
                <wp:inline distT="0" distB="0" distL="0" distR="0" wp14:anchorId="539E6C17" wp14:editId="7FA58D70">
                  <wp:extent cx="5542857" cy="1866667"/>
                  <wp:effectExtent l="0" t="0" r="1270" b="635"/>
                  <wp:docPr id="992296705" name="Picture 99229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2857" cy="1866667"/>
                          </a:xfrm>
                          <a:prstGeom prst="rect">
                            <a:avLst/>
                          </a:prstGeom>
                        </pic:spPr>
                      </pic:pic>
                    </a:graphicData>
                  </a:graphic>
                </wp:inline>
              </w:drawing>
            </w:r>
          </w:p>
          <w:p w14:paraId="5D2A1F56" w14:textId="7A891911" w:rsidR="00E02212" w:rsidRPr="00E02212" w:rsidDel="00022123" w:rsidRDefault="00E02212" w:rsidP="00A14F7C">
            <w:pPr>
              <w:tabs>
                <w:tab w:val="left" w:pos="4521"/>
              </w:tabs>
              <w:spacing w:before="120" w:after="120"/>
              <w:jc w:val="center"/>
              <w:rPr>
                <w:noProof/>
              </w:rPr>
            </w:pPr>
          </w:p>
        </w:tc>
      </w:tr>
      <w:tr w:rsidR="00B82943" w:rsidRPr="00E218F8" w:rsidDel="00022123" w14:paraId="2F551380" w14:textId="77777777" w:rsidTr="047CE19B">
        <w:tc>
          <w:tcPr>
            <w:tcW w:w="353" w:type="pct"/>
          </w:tcPr>
          <w:p w14:paraId="24EE7CFE" w14:textId="77777777" w:rsidR="00B82943" w:rsidRPr="00E218F8" w:rsidRDefault="008036A4" w:rsidP="00A14F7C">
            <w:pPr>
              <w:spacing w:before="120" w:after="120"/>
              <w:jc w:val="center"/>
              <w:rPr>
                <w:b/>
              </w:rPr>
            </w:pPr>
            <w:r w:rsidRPr="00E218F8">
              <w:rPr>
                <w:b/>
              </w:rPr>
              <w:t>9</w:t>
            </w:r>
          </w:p>
        </w:tc>
        <w:tc>
          <w:tcPr>
            <w:tcW w:w="4647" w:type="pct"/>
            <w:gridSpan w:val="2"/>
          </w:tcPr>
          <w:p w14:paraId="6C3DEB2C" w14:textId="77777777" w:rsidR="00B82943" w:rsidRPr="00E218F8" w:rsidRDefault="00B82943" w:rsidP="00A14F7C">
            <w:pPr>
              <w:spacing w:before="120" w:after="120"/>
              <w:rPr>
                <w:color w:val="000000"/>
              </w:rPr>
            </w:pPr>
            <w:bookmarkStart w:id="43" w:name="ViewComments"/>
            <w:r w:rsidRPr="00E218F8">
              <w:rPr>
                <w:color w:val="000000"/>
              </w:rPr>
              <w:t xml:space="preserve">Click the </w:t>
            </w:r>
            <w:r w:rsidRPr="00E218F8">
              <w:rPr>
                <w:b/>
                <w:color w:val="000000"/>
              </w:rPr>
              <w:t xml:space="preserve">View Comments </w:t>
            </w:r>
            <w:r w:rsidRPr="00E218F8">
              <w:rPr>
                <w:color w:val="000000"/>
              </w:rPr>
              <w:t>button</w:t>
            </w:r>
            <w:r w:rsidR="0087565C" w:rsidRPr="00E218F8">
              <w:rPr>
                <w:color w:val="000000"/>
              </w:rPr>
              <w:t xml:space="preserve"> located at </w:t>
            </w:r>
            <w:r w:rsidRPr="00E218F8">
              <w:rPr>
                <w:color w:val="000000"/>
              </w:rPr>
              <w:t>the bottom of the screen</w:t>
            </w:r>
            <w:bookmarkEnd w:id="43"/>
            <w:r w:rsidRPr="00E218F8">
              <w:rPr>
                <w:color w:val="000000"/>
              </w:rPr>
              <w:t>.</w:t>
            </w:r>
          </w:p>
          <w:p w14:paraId="1E73DB17" w14:textId="77777777" w:rsidR="00B82943" w:rsidRPr="00E218F8" w:rsidRDefault="00B82943" w:rsidP="00A14F7C">
            <w:pPr>
              <w:spacing w:before="120" w:after="120"/>
              <w:rPr>
                <w:b/>
                <w:color w:val="000000"/>
              </w:rPr>
            </w:pPr>
          </w:p>
          <w:p w14:paraId="300AF490" w14:textId="58C7964F" w:rsidR="007E5F82" w:rsidRPr="00E218F8" w:rsidRDefault="1A3D2E7C" w:rsidP="00A14F7C">
            <w:pPr>
              <w:spacing w:before="120" w:after="120"/>
              <w:rPr>
                <w:color w:val="000000"/>
              </w:rPr>
            </w:pPr>
            <w:r w:rsidRPr="7A3F94D2">
              <w:rPr>
                <w:b/>
                <w:bCs/>
                <w:color w:val="000000" w:themeColor="text1"/>
              </w:rPr>
              <w:t>Result</w:t>
            </w:r>
            <w:r w:rsidR="3E918378" w:rsidRPr="7A3F94D2">
              <w:rPr>
                <w:b/>
                <w:bCs/>
                <w:color w:val="000000" w:themeColor="text1"/>
              </w:rPr>
              <w:t xml:space="preserve">: </w:t>
            </w:r>
            <w:r w:rsidR="005D3BF5">
              <w:rPr>
                <w:b/>
                <w:bCs/>
                <w:color w:val="000000" w:themeColor="text1"/>
              </w:rPr>
              <w:t xml:space="preserve"> </w:t>
            </w:r>
            <w:r w:rsidR="3E918378" w:rsidRPr="005D3BF5">
              <w:rPr>
                <w:color w:val="000000" w:themeColor="text1"/>
              </w:rPr>
              <w:t>View</w:t>
            </w:r>
            <w:r w:rsidRPr="7A3F94D2">
              <w:rPr>
                <w:color w:val="000000" w:themeColor="text1"/>
              </w:rPr>
              <w:t xml:space="preserve"> Comments</w:t>
            </w:r>
            <w:r w:rsidRPr="7A3F94D2">
              <w:rPr>
                <w:b/>
                <w:bCs/>
                <w:color w:val="000000" w:themeColor="text1"/>
              </w:rPr>
              <w:t xml:space="preserve"> </w:t>
            </w:r>
            <w:r w:rsidRPr="7A3F94D2">
              <w:rPr>
                <w:color w:val="000000" w:themeColor="text1"/>
              </w:rPr>
              <w:t>screen displays.</w:t>
            </w:r>
            <w:r w:rsidR="716F9417" w:rsidRPr="7A3F94D2">
              <w:rPr>
                <w:color w:val="000000" w:themeColor="text1"/>
              </w:rPr>
              <w:t xml:space="preserve"> </w:t>
            </w:r>
          </w:p>
        </w:tc>
      </w:tr>
      <w:tr w:rsidR="00B82943" w:rsidRPr="00E218F8" w:rsidDel="00022123" w14:paraId="1CC2938A" w14:textId="77777777" w:rsidTr="047CE19B">
        <w:tc>
          <w:tcPr>
            <w:tcW w:w="353" w:type="pct"/>
          </w:tcPr>
          <w:p w14:paraId="6DD9F182" w14:textId="77777777" w:rsidR="00B82943" w:rsidRPr="00E218F8" w:rsidRDefault="008036A4" w:rsidP="00A14F7C">
            <w:pPr>
              <w:spacing w:before="120" w:after="120"/>
              <w:jc w:val="center"/>
              <w:rPr>
                <w:b/>
              </w:rPr>
            </w:pPr>
            <w:r w:rsidRPr="00E218F8">
              <w:rPr>
                <w:b/>
              </w:rPr>
              <w:t>10</w:t>
            </w:r>
          </w:p>
        </w:tc>
        <w:tc>
          <w:tcPr>
            <w:tcW w:w="4647" w:type="pct"/>
            <w:gridSpan w:val="2"/>
          </w:tcPr>
          <w:p w14:paraId="5D130A87" w14:textId="4CC73F65" w:rsidR="00B82943" w:rsidRPr="00E218F8" w:rsidRDefault="00B82943" w:rsidP="00A14F7C">
            <w:pPr>
              <w:spacing w:before="120" w:after="120"/>
              <w:rPr>
                <w:color w:val="000000"/>
              </w:rPr>
            </w:pPr>
            <w:r w:rsidRPr="00E218F8">
              <w:rPr>
                <w:color w:val="000000"/>
              </w:rPr>
              <w:t xml:space="preserve">Locate the Prescription number from the drop-down menu and click </w:t>
            </w:r>
            <w:r w:rsidRPr="00E218F8">
              <w:rPr>
                <w:b/>
                <w:color w:val="000000"/>
              </w:rPr>
              <w:t>Search</w:t>
            </w:r>
            <w:r w:rsidR="00FA2350" w:rsidRPr="00E218F8">
              <w:rPr>
                <w:color w:val="000000"/>
              </w:rPr>
              <w:t xml:space="preserve">. </w:t>
            </w:r>
          </w:p>
          <w:p w14:paraId="3E87B216" w14:textId="77777777" w:rsidR="00B82943" w:rsidRPr="00E218F8" w:rsidRDefault="00B82943" w:rsidP="00A14F7C">
            <w:pPr>
              <w:spacing w:before="120" w:after="120"/>
              <w:rPr>
                <w:b/>
                <w:color w:val="000000"/>
              </w:rPr>
            </w:pPr>
          </w:p>
          <w:p w14:paraId="16E6511D" w14:textId="59A496DC" w:rsidR="007E5F82" w:rsidRPr="00E02212" w:rsidRDefault="1A3D2E7C" w:rsidP="00A14F7C">
            <w:pPr>
              <w:spacing w:before="120" w:after="120"/>
              <w:rPr>
                <w:color w:val="000000"/>
              </w:rPr>
            </w:pPr>
            <w:r w:rsidRPr="7A3F94D2">
              <w:rPr>
                <w:b/>
                <w:bCs/>
                <w:color w:val="000000" w:themeColor="text1"/>
              </w:rPr>
              <w:t>Note</w:t>
            </w:r>
            <w:r w:rsidR="0B97D843" w:rsidRPr="7A3F94D2">
              <w:rPr>
                <w:b/>
                <w:bCs/>
                <w:color w:val="000000" w:themeColor="text1"/>
              </w:rPr>
              <w:t xml:space="preserve">: </w:t>
            </w:r>
            <w:r w:rsidR="005D3BF5">
              <w:rPr>
                <w:b/>
                <w:bCs/>
                <w:color w:val="000000" w:themeColor="text1"/>
              </w:rPr>
              <w:t xml:space="preserve"> </w:t>
            </w:r>
            <w:r w:rsidR="0B97D843" w:rsidRPr="005D3BF5">
              <w:rPr>
                <w:color w:val="000000" w:themeColor="text1"/>
              </w:rPr>
              <w:t>Selecting</w:t>
            </w:r>
            <w:r w:rsidRPr="7A3F94D2">
              <w:rPr>
                <w:color w:val="000000" w:themeColor="text1"/>
              </w:rPr>
              <w:t xml:space="preserve"> S</w:t>
            </w:r>
            <w:r w:rsidR="1B4A11A9" w:rsidRPr="7A3F94D2">
              <w:rPr>
                <w:color w:val="000000" w:themeColor="text1"/>
              </w:rPr>
              <w:t>HOW ALL</w:t>
            </w:r>
            <w:r w:rsidRPr="7A3F94D2">
              <w:rPr>
                <w:color w:val="000000" w:themeColor="text1"/>
              </w:rPr>
              <w:t xml:space="preserve"> from </w:t>
            </w:r>
            <w:r w:rsidR="1B4A11A9" w:rsidRPr="7A3F94D2">
              <w:rPr>
                <w:color w:val="000000" w:themeColor="text1"/>
              </w:rPr>
              <w:t>the</w:t>
            </w:r>
            <w:r w:rsidRPr="7A3F94D2">
              <w:rPr>
                <w:color w:val="000000" w:themeColor="text1"/>
              </w:rPr>
              <w:t xml:space="preserve"> Type field</w:t>
            </w:r>
            <w:r w:rsidR="1B4A11A9" w:rsidRPr="7A3F94D2">
              <w:rPr>
                <w:color w:val="000000" w:themeColor="text1"/>
              </w:rPr>
              <w:t xml:space="preserve"> </w:t>
            </w:r>
            <w:r w:rsidRPr="7A3F94D2">
              <w:rPr>
                <w:color w:val="000000" w:themeColor="text1"/>
              </w:rPr>
              <w:t>display</w:t>
            </w:r>
            <w:r w:rsidR="607456D9" w:rsidRPr="7A3F94D2">
              <w:rPr>
                <w:color w:val="000000" w:themeColor="text1"/>
              </w:rPr>
              <w:t>s</w:t>
            </w:r>
            <w:r w:rsidRPr="7A3F94D2">
              <w:rPr>
                <w:color w:val="000000" w:themeColor="text1"/>
              </w:rPr>
              <w:t xml:space="preserve"> all available comments from the Member Level only</w:t>
            </w:r>
            <w:r w:rsidR="00FA2350" w:rsidRPr="7A3F94D2">
              <w:rPr>
                <w:color w:val="000000" w:themeColor="text1"/>
              </w:rPr>
              <w:t xml:space="preserve">. </w:t>
            </w:r>
            <w:r w:rsidR="1B4A11A9" w:rsidRPr="7A3F94D2">
              <w:rPr>
                <w:color w:val="000000" w:themeColor="text1"/>
              </w:rPr>
              <w:t>This</w:t>
            </w:r>
            <w:r w:rsidRPr="7A3F94D2">
              <w:rPr>
                <w:color w:val="000000" w:themeColor="text1"/>
              </w:rPr>
              <w:t xml:space="preserve"> may not display all Order level or Prescription Number </w:t>
            </w:r>
            <w:r w:rsidR="1B4A11A9" w:rsidRPr="7A3F94D2">
              <w:rPr>
                <w:color w:val="000000" w:themeColor="text1"/>
              </w:rPr>
              <w:t>n</w:t>
            </w:r>
            <w:r w:rsidRPr="7A3F94D2">
              <w:rPr>
                <w:color w:val="000000" w:themeColor="text1"/>
              </w:rPr>
              <w:t>otes</w:t>
            </w:r>
            <w:r w:rsidR="00FA2350" w:rsidRPr="7A3F94D2">
              <w:rPr>
                <w:color w:val="000000" w:themeColor="text1"/>
              </w:rPr>
              <w:t xml:space="preserve">. </w:t>
            </w:r>
            <w:r w:rsidRPr="7A3F94D2">
              <w:rPr>
                <w:color w:val="000000" w:themeColor="text1"/>
              </w:rPr>
              <w:t>All applicable comments should be viewed before seeking assistance.</w:t>
            </w:r>
          </w:p>
        </w:tc>
      </w:tr>
      <w:tr w:rsidR="002752C9" w:rsidRPr="00E218F8" w:rsidDel="00022123" w14:paraId="24350036" w14:textId="77777777" w:rsidTr="047CE19B">
        <w:tc>
          <w:tcPr>
            <w:tcW w:w="353" w:type="pct"/>
          </w:tcPr>
          <w:p w14:paraId="6FA2CBFA" w14:textId="77777777" w:rsidR="002752C9" w:rsidRPr="00E218F8" w:rsidDel="00022123" w:rsidRDefault="00B82943" w:rsidP="00A14F7C">
            <w:pPr>
              <w:spacing w:before="120" w:after="120"/>
              <w:jc w:val="center"/>
              <w:rPr>
                <w:b/>
              </w:rPr>
            </w:pPr>
            <w:r w:rsidRPr="00E218F8">
              <w:rPr>
                <w:b/>
              </w:rPr>
              <w:t>1</w:t>
            </w:r>
            <w:r w:rsidR="008036A4" w:rsidRPr="00E218F8">
              <w:rPr>
                <w:b/>
              </w:rPr>
              <w:t>1</w:t>
            </w:r>
          </w:p>
        </w:tc>
        <w:tc>
          <w:tcPr>
            <w:tcW w:w="4647" w:type="pct"/>
            <w:gridSpan w:val="2"/>
          </w:tcPr>
          <w:p w14:paraId="53783486" w14:textId="1A47D56C" w:rsidR="002752C9" w:rsidRPr="00E218F8" w:rsidRDefault="083AF7A8" w:rsidP="00A14F7C">
            <w:pPr>
              <w:spacing w:before="120" w:after="120"/>
              <w:rPr>
                <w:color w:val="000000"/>
              </w:rPr>
            </w:pPr>
            <w:bookmarkStart w:id="44" w:name="ViewProblemsNotepadRxVersion"/>
            <w:r w:rsidRPr="047CE19B">
              <w:rPr>
                <w:color w:val="000000" w:themeColor="text1"/>
              </w:rPr>
              <w:t>Click on</w:t>
            </w:r>
            <w:r w:rsidR="63DB6FEE" w:rsidRPr="047CE19B">
              <w:rPr>
                <w:color w:val="000000" w:themeColor="text1"/>
              </w:rPr>
              <w:t xml:space="preserve"> </w:t>
            </w:r>
            <w:r w:rsidR="63DB6FEE" w:rsidRPr="047CE19B">
              <w:rPr>
                <w:b/>
                <w:bCs/>
                <w:color w:val="000000" w:themeColor="text1"/>
              </w:rPr>
              <w:t>Back</w:t>
            </w:r>
            <w:r w:rsidR="63DB6FEE" w:rsidRPr="047CE19B">
              <w:rPr>
                <w:color w:val="000000" w:themeColor="text1"/>
              </w:rPr>
              <w:t xml:space="preserve"> to review additional details on the </w:t>
            </w:r>
            <w:r w:rsidR="63FBD797" w:rsidRPr="047CE19B">
              <w:rPr>
                <w:color w:val="000000" w:themeColor="text1"/>
              </w:rPr>
              <w:t>Prescription Details screen</w:t>
            </w:r>
            <w:r w:rsidR="00FA2350" w:rsidRPr="047CE19B">
              <w:rPr>
                <w:color w:val="000000" w:themeColor="text1"/>
              </w:rPr>
              <w:t xml:space="preserve">. </w:t>
            </w:r>
            <w:r w:rsidR="3E5CFCA6" w:rsidRPr="047CE19B">
              <w:rPr>
                <w:color w:val="000000" w:themeColor="text1"/>
              </w:rPr>
              <w:t xml:space="preserve">Scroll to the </w:t>
            </w:r>
            <w:r w:rsidR="63DB6FEE" w:rsidRPr="047CE19B">
              <w:rPr>
                <w:color w:val="000000" w:themeColor="text1"/>
              </w:rPr>
              <w:t xml:space="preserve">bottom of the page </w:t>
            </w:r>
            <w:r w:rsidR="3E5CFCA6" w:rsidRPr="047CE19B">
              <w:rPr>
                <w:color w:val="000000" w:themeColor="text1"/>
              </w:rPr>
              <w:t xml:space="preserve">to </w:t>
            </w:r>
            <w:r w:rsidR="63DB6FEE" w:rsidRPr="047CE19B">
              <w:rPr>
                <w:color w:val="000000" w:themeColor="text1"/>
              </w:rPr>
              <w:t xml:space="preserve">review the </w:t>
            </w:r>
            <w:r w:rsidR="52C09009" w:rsidRPr="047CE19B">
              <w:rPr>
                <w:color w:val="000000" w:themeColor="text1"/>
              </w:rPr>
              <w:t>View Problems</w:t>
            </w:r>
            <w:r w:rsidR="63FBD797" w:rsidRPr="047CE19B">
              <w:rPr>
                <w:i/>
                <w:iCs/>
                <w:color w:val="000000" w:themeColor="text1"/>
              </w:rPr>
              <w:t xml:space="preserve">, </w:t>
            </w:r>
            <w:r w:rsidR="63FBD797" w:rsidRPr="047CE19B">
              <w:rPr>
                <w:color w:val="000000" w:themeColor="text1"/>
              </w:rPr>
              <w:t>View Notepad</w:t>
            </w:r>
            <w:r w:rsidR="63FBD797" w:rsidRPr="047CE19B">
              <w:rPr>
                <w:i/>
                <w:iCs/>
                <w:color w:val="000000" w:themeColor="text1"/>
              </w:rPr>
              <w:t xml:space="preserve"> </w:t>
            </w:r>
            <w:r w:rsidR="63FBD797" w:rsidRPr="047CE19B">
              <w:rPr>
                <w:color w:val="000000" w:themeColor="text1"/>
              </w:rPr>
              <w:t>and View Rx Version</w:t>
            </w:r>
            <w:r w:rsidR="63FBD797" w:rsidRPr="047CE19B">
              <w:rPr>
                <w:i/>
                <w:iCs/>
                <w:color w:val="000000" w:themeColor="text1"/>
              </w:rPr>
              <w:t xml:space="preserve"> </w:t>
            </w:r>
            <w:r w:rsidR="63FBD797" w:rsidRPr="047CE19B">
              <w:rPr>
                <w:color w:val="000000" w:themeColor="text1"/>
              </w:rPr>
              <w:t>buttons</w:t>
            </w:r>
            <w:r w:rsidR="63DB6FEE" w:rsidRPr="047CE19B">
              <w:rPr>
                <w:color w:val="000000" w:themeColor="text1"/>
              </w:rPr>
              <w:t xml:space="preserve"> </w:t>
            </w:r>
            <w:r w:rsidR="3E5CFCA6" w:rsidRPr="047CE19B">
              <w:rPr>
                <w:color w:val="000000" w:themeColor="text1"/>
              </w:rPr>
              <w:t xml:space="preserve">that </w:t>
            </w:r>
            <w:r w:rsidR="63DB6FEE" w:rsidRPr="047CE19B">
              <w:rPr>
                <w:color w:val="000000" w:themeColor="text1"/>
              </w:rPr>
              <w:t xml:space="preserve">may contain additional </w:t>
            </w:r>
            <w:r w:rsidR="3E5CFCA6" w:rsidRPr="047CE19B">
              <w:rPr>
                <w:color w:val="000000" w:themeColor="text1"/>
              </w:rPr>
              <w:t>O</w:t>
            </w:r>
            <w:r w:rsidR="63DB6FEE" w:rsidRPr="047CE19B">
              <w:rPr>
                <w:color w:val="000000" w:themeColor="text1"/>
              </w:rPr>
              <w:t xml:space="preserve">rder </w:t>
            </w:r>
            <w:r w:rsidR="3E5CFCA6" w:rsidRPr="047CE19B">
              <w:rPr>
                <w:color w:val="000000" w:themeColor="text1"/>
              </w:rPr>
              <w:t>S</w:t>
            </w:r>
            <w:r w:rsidR="63DB6FEE" w:rsidRPr="047CE19B">
              <w:rPr>
                <w:color w:val="000000" w:themeColor="text1"/>
              </w:rPr>
              <w:t xml:space="preserve">tatus details. </w:t>
            </w:r>
            <w:bookmarkEnd w:id="44"/>
          </w:p>
          <w:p w14:paraId="4583D883" w14:textId="77777777" w:rsidR="002752C9" w:rsidRPr="00E218F8" w:rsidRDefault="002752C9" w:rsidP="00A14F7C">
            <w:pPr>
              <w:spacing w:before="120" w:after="120"/>
              <w:rPr>
                <w:color w:val="000000"/>
              </w:rPr>
            </w:pPr>
          </w:p>
          <w:p w14:paraId="583E7796" w14:textId="74DE2018" w:rsidR="00584360" w:rsidRPr="00E218F8" w:rsidRDefault="00AA3F23" w:rsidP="00A14F7C">
            <w:pPr>
              <w:spacing w:before="120" w:after="120"/>
              <w:rPr>
                <w:color w:val="000000"/>
              </w:rPr>
            </w:pPr>
            <w:r>
              <w:pict w14:anchorId="6C899320">
                <v:shape id="_x0000_i1026" type="#_x0000_t75" style="width:19.9pt;height:16.85pt;visibility:visible">
                  <v:imagedata r:id="rId35" o:title=""/>
                </v:shape>
              </w:pict>
            </w:r>
            <w:r w:rsidR="00584360" w:rsidRPr="00E218F8">
              <w:rPr>
                <w:color w:val="000000"/>
              </w:rPr>
              <w:t xml:space="preserve"> </w:t>
            </w:r>
            <w:r w:rsidR="00B82943" w:rsidRPr="00E218F8">
              <w:rPr>
                <w:color w:val="000000"/>
              </w:rPr>
              <w:t xml:space="preserve">Do </w:t>
            </w:r>
            <w:r w:rsidR="001371A1" w:rsidRPr="00E218F8">
              <w:rPr>
                <w:color w:val="000000"/>
              </w:rPr>
              <w:t>not</w:t>
            </w:r>
            <w:r w:rsidR="00B82943" w:rsidRPr="00E218F8">
              <w:rPr>
                <w:color w:val="000000"/>
              </w:rPr>
              <w:t xml:space="preserve"> read this verbiage to the caller. </w:t>
            </w:r>
          </w:p>
          <w:p w14:paraId="3A648697" w14:textId="77777777" w:rsidR="00517556" w:rsidRDefault="00517556" w:rsidP="00A14F7C">
            <w:pPr>
              <w:spacing w:before="120" w:after="120"/>
              <w:rPr>
                <w:b/>
                <w:color w:val="000000"/>
              </w:rPr>
            </w:pPr>
          </w:p>
          <w:p w14:paraId="5F21C25C" w14:textId="439B5DA6" w:rsidR="00584360" w:rsidRPr="00E218F8" w:rsidRDefault="00584360" w:rsidP="00A14F7C">
            <w:pPr>
              <w:spacing w:before="120" w:after="120"/>
              <w:rPr>
                <w:color w:val="000000"/>
              </w:rPr>
            </w:pPr>
            <w:r w:rsidRPr="00E218F8">
              <w:rPr>
                <w:b/>
                <w:color w:val="000000"/>
              </w:rPr>
              <w:t>Notes:</w:t>
            </w:r>
          </w:p>
          <w:p w14:paraId="75B0507E" w14:textId="27FDA67A" w:rsidR="00B82943" w:rsidRPr="00517556" w:rsidRDefault="00B82943" w:rsidP="00A14F7C">
            <w:pPr>
              <w:pStyle w:val="ListParagraph"/>
              <w:numPr>
                <w:ilvl w:val="0"/>
                <w:numId w:val="37"/>
              </w:numPr>
              <w:spacing w:before="120" w:after="120"/>
              <w:ind w:left="336"/>
              <w:rPr>
                <w:color w:val="000000"/>
              </w:rPr>
            </w:pPr>
            <w:bookmarkStart w:id="45" w:name="OLE_LINK17"/>
            <w:r w:rsidRPr="00517556">
              <w:rPr>
                <w:color w:val="000000"/>
              </w:rPr>
              <w:t xml:space="preserve">If </w:t>
            </w:r>
            <w:r w:rsidR="00584360" w:rsidRPr="00517556">
              <w:rPr>
                <w:color w:val="000000"/>
              </w:rPr>
              <w:t>you do</w:t>
            </w:r>
            <w:r w:rsidRPr="00517556">
              <w:rPr>
                <w:color w:val="000000"/>
              </w:rPr>
              <w:t xml:space="preserve"> not </w:t>
            </w:r>
            <w:r w:rsidRPr="00E01BA4">
              <w:rPr>
                <w:color w:val="000000"/>
              </w:rPr>
              <w:t>understand an abbreviation</w:t>
            </w:r>
            <w:r w:rsidRPr="00517556">
              <w:rPr>
                <w:color w:val="000000"/>
              </w:rPr>
              <w:t xml:space="preserve"> in these sections</w:t>
            </w:r>
            <w:r w:rsidR="00E01BA4">
              <w:rPr>
                <w:color w:val="000000"/>
              </w:rPr>
              <w:t>,</w:t>
            </w:r>
            <w:r w:rsidR="00353F54" w:rsidRPr="00517556">
              <w:rPr>
                <w:color w:val="000000"/>
              </w:rPr>
              <w:t xml:space="preserve"> </w:t>
            </w:r>
            <w:r w:rsidR="005906BE">
              <w:rPr>
                <w:color w:val="000000"/>
              </w:rPr>
              <w:t xml:space="preserve">please refer to </w:t>
            </w:r>
            <w:hyperlink r:id="rId36" w:anchor="!/view?docid=c1f1028b-e42c-4b4f-a4cf-cc0b42c91606" w:history="1">
              <w:r w:rsidR="007C7832">
                <w:rPr>
                  <w:rStyle w:val="Hyperlink"/>
                </w:rPr>
                <w:t>Customer Care Abbreviations, Definitions and Terms Index (017428)</w:t>
              </w:r>
            </w:hyperlink>
            <w:r w:rsidR="00E01BA4">
              <w:rPr>
                <w:color w:val="000000"/>
              </w:rPr>
              <w:t xml:space="preserve">. For additional assistance, </w:t>
            </w:r>
            <w:r w:rsidRPr="00517556">
              <w:rPr>
                <w:color w:val="000000"/>
              </w:rPr>
              <w:t xml:space="preserve">reach out to </w:t>
            </w:r>
            <w:hyperlink r:id="rId37" w:anchor="!/view?docid=ff2706a9-6f42-4ccd-87e1-59cb2ce103a8" w:history="1">
              <w:r w:rsidR="002D7093">
                <w:rPr>
                  <w:rStyle w:val="Hyperlink"/>
                </w:rPr>
                <w:t>Clinical (024833)</w:t>
              </w:r>
            </w:hyperlink>
            <w:r w:rsidRPr="00517556">
              <w:rPr>
                <w:color w:val="000000"/>
              </w:rPr>
              <w:t>.</w:t>
            </w:r>
          </w:p>
          <w:bookmarkEnd w:id="45"/>
          <w:p w14:paraId="080CDDAD" w14:textId="2A7FB515" w:rsidR="007E5F82" w:rsidRDefault="007E5F82" w:rsidP="00A14F7C">
            <w:pPr>
              <w:pStyle w:val="ListParagraph"/>
              <w:numPr>
                <w:ilvl w:val="0"/>
                <w:numId w:val="37"/>
              </w:numPr>
              <w:spacing w:before="120" w:after="120"/>
              <w:ind w:left="336"/>
              <w:rPr>
                <w:color w:val="000000"/>
              </w:rPr>
            </w:pPr>
            <w:r w:rsidRPr="00517556">
              <w:rPr>
                <w:color w:val="000000"/>
              </w:rPr>
              <w:t>Use the View Rx Version button to determine if there have been changes to the Rx</w:t>
            </w:r>
            <w:r w:rsidR="00FA2350" w:rsidRPr="00517556">
              <w:rPr>
                <w:color w:val="000000"/>
              </w:rPr>
              <w:t xml:space="preserve">. </w:t>
            </w:r>
            <w:r w:rsidRPr="00517556">
              <w:rPr>
                <w:color w:val="000000"/>
              </w:rPr>
              <w:t xml:space="preserve">Refer to </w:t>
            </w:r>
            <w:hyperlink r:id="rId38" w:anchor="!/view?docid=92f4cbaf-20a3-4f57-a897-7b2f9f1b4f36" w:history="1">
              <w:r w:rsidR="006A3B68">
                <w:rPr>
                  <w:rStyle w:val="Hyperlink"/>
                </w:rPr>
                <w:t>Intervention Changebacks (004594)</w:t>
              </w:r>
            </w:hyperlink>
            <w:r w:rsidRPr="00517556">
              <w:rPr>
                <w:color w:val="000000"/>
              </w:rPr>
              <w:t>.</w:t>
            </w:r>
          </w:p>
          <w:p w14:paraId="6FC5E1EF" w14:textId="77777777" w:rsidR="007C7832" w:rsidRPr="00517556" w:rsidRDefault="007C7832" w:rsidP="00A14F7C">
            <w:pPr>
              <w:pStyle w:val="ListParagraph"/>
              <w:spacing w:before="120" w:after="120"/>
              <w:ind w:left="336"/>
              <w:rPr>
                <w:color w:val="000000"/>
              </w:rPr>
            </w:pPr>
          </w:p>
          <w:p w14:paraId="7D439195" w14:textId="48E85017" w:rsidR="002752C9" w:rsidRPr="00ED5900" w:rsidDel="00022123" w:rsidRDefault="00275586" w:rsidP="00A14F7C">
            <w:pPr>
              <w:spacing w:before="120" w:after="120"/>
              <w:jc w:val="center"/>
              <w:rPr>
                <w:b/>
                <w:color w:val="000000"/>
              </w:rPr>
            </w:pPr>
            <w:r>
              <w:rPr>
                <w:noProof/>
              </w:rPr>
              <w:drawing>
                <wp:inline distT="0" distB="0" distL="0" distR="0" wp14:anchorId="1659EC3A" wp14:editId="226E1C2E">
                  <wp:extent cx="5486400" cy="693682"/>
                  <wp:effectExtent l="0" t="0" r="0" b="0"/>
                  <wp:docPr id="992296706" name="Picture 99229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693682"/>
                          </a:xfrm>
                          <a:prstGeom prst="rect">
                            <a:avLst/>
                          </a:prstGeom>
                        </pic:spPr>
                      </pic:pic>
                    </a:graphicData>
                  </a:graphic>
                </wp:inline>
              </w:drawing>
            </w:r>
            <w:r w:rsidR="001371A1" w:rsidRPr="00E218F8">
              <w:rPr>
                <w:b/>
                <w:noProof/>
              </w:rPr>
              <w:t xml:space="preserve"> </w:t>
            </w:r>
          </w:p>
        </w:tc>
      </w:tr>
      <w:tr w:rsidR="00801D71" w:rsidRPr="00E218F8" w14:paraId="49E7D959" w14:textId="77777777" w:rsidTr="047CE19B">
        <w:tc>
          <w:tcPr>
            <w:tcW w:w="353" w:type="pct"/>
          </w:tcPr>
          <w:p w14:paraId="2055CD7E" w14:textId="77777777" w:rsidR="00801D71" w:rsidRPr="00E218F8" w:rsidRDefault="008036A4" w:rsidP="00A14F7C">
            <w:pPr>
              <w:spacing w:before="120" w:after="120"/>
              <w:jc w:val="center"/>
              <w:rPr>
                <w:b/>
              </w:rPr>
            </w:pPr>
            <w:r w:rsidRPr="00E218F8">
              <w:rPr>
                <w:b/>
              </w:rPr>
              <w:t>12</w:t>
            </w:r>
          </w:p>
        </w:tc>
        <w:tc>
          <w:tcPr>
            <w:tcW w:w="4647" w:type="pct"/>
            <w:gridSpan w:val="2"/>
          </w:tcPr>
          <w:p w14:paraId="16B92541" w14:textId="57240587" w:rsidR="002752C9" w:rsidRPr="00E218F8" w:rsidRDefault="00801D71" w:rsidP="00A14F7C">
            <w:pPr>
              <w:spacing w:before="120" w:after="120"/>
              <w:rPr>
                <w:color w:val="000000"/>
              </w:rPr>
            </w:pPr>
            <w:bookmarkStart w:id="46" w:name="reviewthedetailstodetermine"/>
            <w:bookmarkStart w:id="47" w:name="DetermineActions"/>
            <w:r w:rsidRPr="00E218F8">
              <w:rPr>
                <w:color w:val="000000"/>
              </w:rPr>
              <w:t xml:space="preserve">Review the details to </w:t>
            </w:r>
            <w:bookmarkEnd w:id="46"/>
            <w:r w:rsidRPr="00E218F8">
              <w:rPr>
                <w:color w:val="000000"/>
              </w:rPr>
              <w:t xml:space="preserve">determine if any action needs to be </w:t>
            </w:r>
            <w:bookmarkStart w:id="48" w:name="Taken"/>
            <w:r w:rsidRPr="00E218F8">
              <w:rPr>
                <w:color w:val="000000"/>
              </w:rPr>
              <w:t>taken</w:t>
            </w:r>
            <w:bookmarkEnd w:id="47"/>
            <w:bookmarkEnd w:id="48"/>
            <w:r w:rsidR="00FA2350" w:rsidRPr="00E218F8">
              <w:rPr>
                <w:color w:val="000000"/>
              </w:rPr>
              <w:t xml:space="preserve">. </w:t>
            </w:r>
          </w:p>
          <w:p w14:paraId="57D6F738" w14:textId="77777777" w:rsidR="002752C9" w:rsidRPr="00E218F8" w:rsidRDefault="002752C9" w:rsidP="00A14F7C">
            <w:pPr>
              <w:spacing w:before="120" w:after="120"/>
              <w:rPr>
                <w:color w:val="000000"/>
              </w:rPr>
            </w:pPr>
          </w:p>
          <w:p w14:paraId="0B580C58" w14:textId="298EBB64" w:rsidR="007A4ABB" w:rsidRDefault="00801D71" w:rsidP="00A14F7C">
            <w:pPr>
              <w:spacing w:before="120" w:after="120"/>
              <w:rPr>
                <w:color w:val="000000"/>
              </w:rPr>
            </w:pPr>
            <w:r w:rsidRPr="00E218F8">
              <w:rPr>
                <w:color w:val="000000"/>
              </w:rPr>
              <w:t>Refer</w:t>
            </w:r>
            <w:r w:rsidRPr="00E218F8">
              <w:t xml:space="preserve"> to </w:t>
            </w:r>
            <w:r w:rsidR="00A70B83" w:rsidRPr="00E218F8">
              <w:t xml:space="preserve">the </w:t>
            </w:r>
            <w:hyperlink w:anchor="OrderStatusReferenceTable" w:history="1">
              <w:r w:rsidRPr="00E218F8">
                <w:rPr>
                  <w:rStyle w:val="Hyperlink"/>
                  <w:bCs/>
                </w:rPr>
                <w:t>Order Status Reference Table</w:t>
              </w:r>
            </w:hyperlink>
            <w:r w:rsidRPr="00E218F8">
              <w:t xml:space="preserve"> </w:t>
            </w:r>
            <w:r w:rsidRPr="00E218F8">
              <w:rPr>
                <w:color w:val="000000"/>
              </w:rPr>
              <w:t xml:space="preserve">to view explanations of the </w:t>
            </w:r>
            <w:r w:rsidR="00A70B83" w:rsidRPr="00E218F8">
              <w:rPr>
                <w:color w:val="000000"/>
              </w:rPr>
              <w:t>“</w:t>
            </w:r>
            <w:r w:rsidRPr="00E218F8">
              <w:rPr>
                <w:color w:val="000000"/>
              </w:rPr>
              <w:t>Status</w:t>
            </w:r>
            <w:r w:rsidR="00A70B83" w:rsidRPr="00E218F8">
              <w:rPr>
                <w:color w:val="000000"/>
              </w:rPr>
              <w:t>”</w:t>
            </w:r>
            <w:r w:rsidRPr="00E218F8">
              <w:rPr>
                <w:color w:val="000000"/>
              </w:rPr>
              <w:t xml:space="preserve"> field and conflicts for the prescriptions</w:t>
            </w:r>
            <w:r w:rsidR="00FA2350" w:rsidRPr="00E218F8">
              <w:rPr>
                <w:color w:val="000000"/>
              </w:rPr>
              <w:t xml:space="preserve">. </w:t>
            </w:r>
          </w:p>
          <w:p w14:paraId="28ECC1D0" w14:textId="77777777" w:rsidR="007A4ABB" w:rsidRDefault="007A4ABB" w:rsidP="00A14F7C">
            <w:pPr>
              <w:spacing w:before="120" w:after="120"/>
              <w:rPr>
                <w:color w:val="000000"/>
              </w:rPr>
            </w:pPr>
          </w:p>
          <w:p w14:paraId="54E8F764" w14:textId="348C5D9E" w:rsidR="007A4ABB" w:rsidRPr="00E218F8" w:rsidRDefault="001739D6" w:rsidP="00A14F7C">
            <w:pPr>
              <w:spacing w:before="120" w:after="120"/>
              <w:rPr>
                <w:color w:val="000000"/>
              </w:rPr>
            </w:pPr>
            <w:r w:rsidRPr="00E218F8">
              <w:rPr>
                <w:color w:val="000000"/>
              </w:rPr>
              <w:t>R</w:t>
            </w:r>
            <w:r w:rsidR="008C2882" w:rsidRPr="00E218F8">
              <w:rPr>
                <w:color w:val="000000"/>
              </w:rPr>
              <w:t xml:space="preserve">efer to the </w:t>
            </w:r>
            <w:r w:rsidRPr="00E218F8">
              <w:rPr>
                <w:color w:val="000000"/>
              </w:rPr>
              <w:t>below hyperlinks</w:t>
            </w:r>
            <w:r w:rsidR="008C2882" w:rsidRPr="00E218F8">
              <w:rPr>
                <w:color w:val="000000"/>
              </w:rPr>
              <w:t xml:space="preserve"> as needed: </w:t>
            </w:r>
          </w:p>
          <w:p w14:paraId="0E30B11A" w14:textId="0A7F8B31" w:rsidR="008C2882" w:rsidRPr="00E218F8" w:rsidRDefault="00ED4F43" w:rsidP="00A14F7C">
            <w:pPr>
              <w:numPr>
                <w:ilvl w:val="0"/>
                <w:numId w:val="8"/>
              </w:numPr>
              <w:spacing w:before="120" w:after="120"/>
              <w:rPr>
                <w:rStyle w:val="Hyperlink"/>
              </w:rPr>
            </w:pPr>
            <w:r w:rsidRPr="00E218F8">
              <w:fldChar w:fldCharType="begin"/>
            </w:r>
            <w:r w:rsidR="005B32C2" w:rsidRPr="00E218F8">
              <w:instrText>HYPERLINK  \l "_Prescriber_Requests_Hold"</w:instrText>
            </w:r>
            <w:r w:rsidRPr="00E218F8">
              <w:fldChar w:fldCharType="separate"/>
            </w:r>
            <w:r w:rsidR="008C2882" w:rsidRPr="00E218F8">
              <w:rPr>
                <w:rStyle w:val="Hyperlink"/>
              </w:rPr>
              <w:t>Prescriber Req Hold Until</w:t>
            </w:r>
          </w:p>
          <w:p w14:paraId="7D06F74D" w14:textId="0C6D8571" w:rsidR="008C2882" w:rsidRPr="00E218F8" w:rsidRDefault="00ED4F43" w:rsidP="00A14F7C">
            <w:pPr>
              <w:numPr>
                <w:ilvl w:val="0"/>
                <w:numId w:val="8"/>
              </w:numPr>
              <w:spacing w:before="120" w:after="120"/>
              <w:rPr>
                <w:color w:val="000000"/>
              </w:rPr>
            </w:pPr>
            <w:r w:rsidRPr="00E218F8">
              <w:fldChar w:fldCharType="end"/>
            </w:r>
            <w:hyperlink w:anchor="_Future_Fill" w:history="1">
              <w:r w:rsidR="008C2882" w:rsidRPr="00E218F8">
                <w:rPr>
                  <w:rStyle w:val="Hyperlink"/>
                </w:rPr>
                <w:t>Future Fill</w:t>
              </w:r>
            </w:hyperlink>
          </w:p>
          <w:p w14:paraId="0F4A4268" w14:textId="05AC9430" w:rsidR="008C2882" w:rsidRPr="00E218F8" w:rsidRDefault="00ED4F43" w:rsidP="00A14F7C">
            <w:pPr>
              <w:numPr>
                <w:ilvl w:val="0"/>
                <w:numId w:val="8"/>
              </w:numPr>
              <w:spacing w:before="120" w:after="120"/>
              <w:rPr>
                <w:rStyle w:val="Hyperlink"/>
              </w:rPr>
            </w:pPr>
            <w:r w:rsidRPr="00E218F8">
              <w:fldChar w:fldCharType="begin"/>
            </w:r>
            <w:r w:rsidR="005B32C2" w:rsidRPr="00E218F8">
              <w:instrText>HYPERLINK  \l "_Delayed_Prescriber_Response"</w:instrText>
            </w:r>
            <w:r w:rsidRPr="00E218F8">
              <w:fldChar w:fldCharType="separate"/>
            </w:r>
            <w:r w:rsidR="008C2882" w:rsidRPr="00E218F8">
              <w:rPr>
                <w:rStyle w:val="Hyperlink"/>
              </w:rPr>
              <w:t>Delayed Prescriber Response</w:t>
            </w:r>
          </w:p>
          <w:p w14:paraId="2EE245F5" w14:textId="6656717B" w:rsidR="007B03F7" w:rsidRPr="00E218F8" w:rsidRDefault="00ED4F43" w:rsidP="00A14F7C">
            <w:pPr>
              <w:numPr>
                <w:ilvl w:val="0"/>
                <w:numId w:val="8"/>
              </w:numPr>
              <w:spacing w:before="120" w:after="120"/>
              <w:rPr>
                <w:color w:val="000000"/>
              </w:rPr>
            </w:pPr>
            <w:r w:rsidRPr="00E218F8">
              <w:fldChar w:fldCharType="end"/>
            </w:r>
            <w:hyperlink r:id="rId40" w:anchor="!/view?docid=e655c92e-f73e-4069-a5d5-2804e4278124" w:history="1">
              <w:proofErr w:type="spellStart"/>
              <w:r w:rsidR="00C63CC0">
                <w:rPr>
                  <w:rStyle w:val="Hyperlink"/>
                </w:rPr>
                <w:t>PeopleSafe</w:t>
              </w:r>
              <w:proofErr w:type="spellEnd"/>
              <w:r w:rsidR="00C63CC0">
                <w:rPr>
                  <w:rStyle w:val="Hyperlink"/>
                </w:rPr>
                <w:t xml:space="preserve"> - Manage / Resolve Diverts - Immediate Release of Orders (117593)</w:t>
              </w:r>
            </w:hyperlink>
          </w:p>
          <w:p w14:paraId="39A287FE" w14:textId="77777777" w:rsidR="00801D71" w:rsidRPr="00E218F8" w:rsidRDefault="00801D71" w:rsidP="00A14F7C">
            <w:pPr>
              <w:spacing w:before="120" w:after="120"/>
              <w:rPr>
                <w:color w:val="000000"/>
              </w:rPr>
            </w:pPr>
          </w:p>
          <w:p w14:paraId="2B47F9C2" w14:textId="796E2195" w:rsidR="00801D71" w:rsidRPr="00E218F8" w:rsidRDefault="56F4EDB7" w:rsidP="00A14F7C">
            <w:pPr>
              <w:spacing w:before="120" w:after="120"/>
              <w:rPr>
                <w:color w:val="000000"/>
              </w:rPr>
            </w:pPr>
            <w:r w:rsidRPr="7A3F94D2">
              <w:rPr>
                <w:b/>
                <w:bCs/>
                <w:color w:val="000000" w:themeColor="text1"/>
              </w:rPr>
              <w:t>Note</w:t>
            </w:r>
            <w:r w:rsidR="109C3059" w:rsidRPr="7A3F94D2">
              <w:rPr>
                <w:b/>
                <w:bCs/>
                <w:color w:val="000000" w:themeColor="text1"/>
              </w:rPr>
              <w:t xml:space="preserve"> for Controlled Substances</w:t>
            </w:r>
            <w:r w:rsidR="1D3F0818" w:rsidRPr="7A3F94D2">
              <w:rPr>
                <w:b/>
                <w:bCs/>
                <w:color w:val="000000" w:themeColor="text1"/>
              </w:rPr>
              <w:t xml:space="preserve">: </w:t>
            </w:r>
            <w:r w:rsidR="005D3BF5">
              <w:rPr>
                <w:b/>
                <w:bCs/>
                <w:color w:val="000000" w:themeColor="text1"/>
              </w:rPr>
              <w:t xml:space="preserve"> </w:t>
            </w:r>
            <w:r w:rsidR="1D3F0818" w:rsidRPr="005D3BF5">
              <w:rPr>
                <w:color w:val="000000" w:themeColor="text1"/>
              </w:rPr>
              <w:t>For</w:t>
            </w:r>
            <w:r w:rsidRPr="7A3F94D2">
              <w:rPr>
                <w:color w:val="000000" w:themeColor="text1"/>
              </w:rPr>
              <w:t xml:space="preserve"> more information about controlled substances refer to </w:t>
            </w:r>
            <w:hyperlink r:id="rId41" w:anchor="!/view?docid=dc09fa82-fcf6-495a-ae85-50cd798c6815">
              <w:r w:rsidR="0028451B">
                <w:rPr>
                  <w:rStyle w:val="Hyperlink"/>
                </w:rPr>
                <w:t>Controlled Substances Information (C2-C5) (067214)</w:t>
              </w:r>
            </w:hyperlink>
            <w:r w:rsidRPr="7A3F94D2">
              <w:rPr>
                <w:color w:val="000000" w:themeColor="text1"/>
              </w:rPr>
              <w:t xml:space="preserve">.  To identify if a prescription is a controlled substance, click the </w:t>
            </w:r>
            <w:r w:rsidR="55BB8F4A" w:rsidRPr="7A3F94D2">
              <w:rPr>
                <w:color w:val="000000" w:themeColor="text1"/>
              </w:rPr>
              <w:t xml:space="preserve">blue </w:t>
            </w:r>
            <w:r w:rsidR="109C3059" w:rsidRPr="7A3F94D2">
              <w:rPr>
                <w:color w:val="000000" w:themeColor="text1"/>
              </w:rPr>
              <w:t>“</w:t>
            </w:r>
            <w:r w:rsidRPr="7A3F94D2">
              <w:rPr>
                <w:color w:val="000000" w:themeColor="text1"/>
              </w:rPr>
              <w:t>Rx number</w:t>
            </w:r>
            <w:r w:rsidR="109C3059" w:rsidRPr="7A3F94D2">
              <w:rPr>
                <w:color w:val="000000" w:themeColor="text1"/>
              </w:rPr>
              <w:t>”</w:t>
            </w:r>
            <w:r w:rsidRPr="7A3F94D2">
              <w:rPr>
                <w:b/>
                <w:bCs/>
                <w:color w:val="000000" w:themeColor="text1"/>
              </w:rPr>
              <w:t xml:space="preserve"> </w:t>
            </w:r>
            <w:r w:rsidRPr="7A3F94D2">
              <w:rPr>
                <w:color w:val="000000" w:themeColor="text1"/>
              </w:rPr>
              <w:t>hyperlink either on the Order Status or Main</w:t>
            </w:r>
            <w:r w:rsidRPr="7A3F94D2">
              <w:rPr>
                <w:b/>
                <w:bCs/>
                <w:color w:val="000000" w:themeColor="text1"/>
              </w:rPr>
              <w:t xml:space="preserve"> </w:t>
            </w:r>
            <w:r w:rsidRPr="7A3F94D2">
              <w:rPr>
                <w:color w:val="000000" w:themeColor="text1"/>
              </w:rPr>
              <w:t>screen</w:t>
            </w:r>
            <w:r w:rsidR="00FA2350" w:rsidRPr="7A3F94D2">
              <w:rPr>
                <w:color w:val="000000" w:themeColor="text1"/>
              </w:rPr>
              <w:t xml:space="preserve">. </w:t>
            </w:r>
            <w:r w:rsidR="55BB8F4A" w:rsidRPr="7A3F94D2">
              <w:rPr>
                <w:color w:val="000000" w:themeColor="text1"/>
              </w:rPr>
              <w:t>See below</w:t>
            </w:r>
            <w:r w:rsidR="0951B036" w:rsidRPr="7A3F94D2">
              <w:rPr>
                <w:color w:val="000000" w:themeColor="text1"/>
              </w:rPr>
              <w:t>.</w:t>
            </w:r>
          </w:p>
          <w:p w14:paraId="03456331" w14:textId="77777777" w:rsidR="00801D71" w:rsidRPr="00E218F8" w:rsidRDefault="00801D71" w:rsidP="00A14F7C">
            <w:pPr>
              <w:spacing w:before="120" w:after="120"/>
            </w:pPr>
          </w:p>
          <w:p w14:paraId="17FB0EDE" w14:textId="60BB73D5" w:rsidR="00801D71" w:rsidRPr="00E218F8" w:rsidRDefault="001B415A" w:rsidP="00A14F7C">
            <w:pPr>
              <w:spacing w:before="120" w:after="120"/>
              <w:jc w:val="center"/>
            </w:pPr>
            <w:r w:rsidRPr="00E218F8">
              <w:rPr>
                <w:noProof/>
              </w:rPr>
              <w:drawing>
                <wp:inline distT="0" distB="0" distL="0" distR="0" wp14:anchorId="2099C372" wp14:editId="609F7795">
                  <wp:extent cx="4019550" cy="165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9550" cy="1651000"/>
                          </a:xfrm>
                          <a:prstGeom prst="rect">
                            <a:avLst/>
                          </a:prstGeom>
                          <a:noFill/>
                          <a:ln>
                            <a:noFill/>
                          </a:ln>
                        </pic:spPr>
                      </pic:pic>
                    </a:graphicData>
                  </a:graphic>
                </wp:inline>
              </w:drawing>
            </w:r>
          </w:p>
          <w:p w14:paraId="6EC65640" w14:textId="2142FF37" w:rsidR="00801D71" w:rsidRPr="00E218F8" w:rsidRDefault="001371A1" w:rsidP="00A14F7C">
            <w:pPr>
              <w:spacing w:before="120" w:after="120"/>
              <w:jc w:val="right"/>
            </w:pPr>
            <w:r w:rsidRPr="00E218F8">
              <w:rPr>
                <w:b/>
                <w:color w:val="000000"/>
              </w:rPr>
              <w:t xml:space="preserve"> </w:t>
            </w:r>
            <w:hyperlink w:anchor="_High_Level_Process" w:history="1">
              <w:r w:rsidR="00E71910" w:rsidRPr="00C92EAE">
                <w:rPr>
                  <w:rStyle w:val="Hyperlink"/>
                </w:rPr>
                <w:t>Return to High Level Process</w:t>
              </w:r>
            </w:hyperlink>
          </w:p>
        </w:tc>
      </w:tr>
      <w:tr w:rsidR="00121C9E" w:rsidRPr="00E218F8" w14:paraId="0A11AAF8" w14:textId="77777777" w:rsidTr="047CE19B">
        <w:trPr>
          <w:trHeight w:val="288"/>
        </w:trPr>
        <w:tc>
          <w:tcPr>
            <w:tcW w:w="353" w:type="pct"/>
          </w:tcPr>
          <w:p w14:paraId="5E8A0E29" w14:textId="051DC895" w:rsidR="00121C9E" w:rsidRPr="00E218F8" w:rsidRDefault="00121C9E" w:rsidP="00A14F7C">
            <w:pPr>
              <w:spacing w:before="120" w:after="120"/>
              <w:jc w:val="center"/>
              <w:rPr>
                <w:b/>
              </w:rPr>
            </w:pPr>
            <w:r w:rsidRPr="00E218F8">
              <w:rPr>
                <w:b/>
              </w:rPr>
              <w:t>1</w:t>
            </w:r>
            <w:r w:rsidR="008036A4" w:rsidRPr="00E218F8">
              <w:rPr>
                <w:b/>
              </w:rPr>
              <w:t>3</w:t>
            </w:r>
          </w:p>
        </w:tc>
        <w:tc>
          <w:tcPr>
            <w:tcW w:w="4647" w:type="pct"/>
            <w:gridSpan w:val="2"/>
          </w:tcPr>
          <w:p w14:paraId="714E2B22" w14:textId="77777777" w:rsidR="00121C9E" w:rsidRPr="00E218F8" w:rsidRDefault="00121C9E" w:rsidP="00A14F7C">
            <w:pPr>
              <w:spacing w:before="120" w:after="120"/>
              <w:rPr>
                <w:color w:val="000000"/>
              </w:rPr>
            </w:pPr>
            <w:bookmarkStart w:id="49" w:name="Informthememberoftheorderstatus"/>
            <w:r w:rsidRPr="00E218F8">
              <w:rPr>
                <w:color w:val="000000"/>
              </w:rPr>
              <w:t>Inform the member of the order status.</w:t>
            </w:r>
          </w:p>
          <w:bookmarkEnd w:id="49"/>
          <w:p w14:paraId="5ED9BB4C" w14:textId="77777777" w:rsidR="008C2882" w:rsidRPr="00E218F8" w:rsidRDefault="008C2882" w:rsidP="00A14F7C">
            <w:pPr>
              <w:spacing w:before="120" w:after="120"/>
              <w:rPr>
                <w:color w:val="000000"/>
              </w:rPr>
            </w:pPr>
          </w:p>
          <w:p w14:paraId="61F34DDD" w14:textId="23B49289" w:rsidR="004909E6" w:rsidRPr="00E218F8" w:rsidRDefault="69A17605" w:rsidP="00A14F7C">
            <w:pPr>
              <w:numPr>
                <w:ilvl w:val="0"/>
                <w:numId w:val="25"/>
              </w:numPr>
              <w:spacing w:before="120" w:after="120"/>
              <w:ind w:left="468"/>
            </w:pPr>
            <w:r>
              <w:t xml:space="preserve">If the order has not arrived and member is low on medication, verify the number of </w:t>
            </w:r>
            <w:bookmarkStart w:id="50" w:name="_Int_ZEcNhB9s"/>
            <w:r>
              <w:t>day’s</w:t>
            </w:r>
            <w:bookmarkEnd w:id="50"/>
            <w:r>
              <w:t xml:space="preserve"> supply on hand and offer available options </w:t>
            </w:r>
            <w:r w:rsidR="2BCBC8C0">
              <w:t xml:space="preserve">if the member has less than </w:t>
            </w:r>
            <w:r w:rsidR="083AF7A8">
              <w:t>five</w:t>
            </w:r>
            <w:r w:rsidR="2BCBC8C0">
              <w:t xml:space="preserve"> days of me</w:t>
            </w:r>
            <w:r>
              <w:t>dication</w:t>
            </w:r>
            <w:r w:rsidR="00FA2350">
              <w:t>.</w:t>
            </w:r>
            <w:r w:rsidR="00FA2350" w:rsidRPr="047CE19B">
              <w:rPr>
                <w:color w:val="000000" w:themeColor="text1"/>
              </w:rPr>
              <w:t xml:space="preserve"> </w:t>
            </w:r>
            <w:r w:rsidRPr="047CE19B">
              <w:rPr>
                <w:color w:val="000000" w:themeColor="text1"/>
              </w:rPr>
              <w:t xml:space="preserve">Refer to </w:t>
            </w:r>
            <w:hyperlink r:id="rId43" w:anchor="!/view?docid=3b7dbf62-c6e3-494d-86af-4a5ff49a52af">
              <w:r w:rsidR="1838412B" w:rsidRPr="047CE19B">
                <w:rPr>
                  <w:rStyle w:val="Hyperlink"/>
                </w:rPr>
                <w:t>Member Low or Out of Medication (046109)</w:t>
              </w:r>
            </w:hyperlink>
            <w:r>
              <w:t>.</w:t>
            </w:r>
          </w:p>
          <w:p w14:paraId="4BF60CD4" w14:textId="77777777" w:rsidR="006E2115" w:rsidRPr="00E218F8" w:rsidRDefault="006E2115" w:rsidP="00A14F7C">
            <w:pPr>
              <w:spacing w:before="120" w:after="120"/>
              <w:ind w:left="468"/>
              <w:rPr>
                <w:bCs/>
                <w:color w:val="000000"/>
              </w:rPr>
            </w:pPr>
          </w:p>
          <w:p w14:paraId="4DFF0FC5" w14:textId="3819AC5C" w:rsidR="008C2882" w:rsidRPr="00E218F8" w:rsidRDefault="0F65BABD" w:rsidP="00A14F7C">
            <w:pPr>
              <w:numPr>
                <w:ilvl w:val="0"/>
                <w:numId w:val="25"/>
              </w:numPr>
              <w:spacing w:before="120" w:after="120"/>
              <w:ind w:left="468"/>
              <w:rPr>
                <w:color w:val="000000"/>
              </w:rPr>
            </w:pPr>
            <w:r w:rsidRPr="7A3F94D2">
              <w:rPr>
                <w:color w:val="000000" w:themeColor="text1"/>
              </w:rPr>
              <w:t xml:space="preserve">If the member wishes to upgrade </w:t>
            </w:r>
            <w:bookmarkStart w:id="51" w:name="_Int_lR5rvCnd"/>
            <w:proofErr w:type="gramStart"/>
            <w:r w:rsidRPr="7A3F94D2">
              <w:rPr>
                <w:color w:val="000000" w:themeColor="text1"/>
              </w:rPr>
              <w:t>shipping</w:t>
            </w:r>
            <w:bookmarkEnd w:id="51"/>
            <w:proofErr w:type="gramEnd"/>
            <w:r w:rsidRPr="7A3F94D2">
              <w:rPr>
                <w:color w:val="000000" w:themeColor="text1"/>
              </w:rPr>
              <w:t xml:space="preserve"> for an open order: </w:t>
            </w:r>
          </w:p>
          <w:p w14:paraId="26363C42" w14:textId="77777777" w:rsidR="00E07A6D" w:rsidRPr="00E07A6D" w:rsidRDefault="00E07A6D" w:rsidP="00A14F7C">
            <w:pPr>
              <w:spacing w:before="120" w:after="120"/>
              <w:ind w:left="828"/>
              <w:rPr>
                <w:color w:val="000000"/>
              </w:rPr>
            </w:pPr>
          </w:p>
          <w:p w14:paraId="4D0CD567" w14:textId="413E519E" w:rsidR="008C2882" w:rsidRPr="00E218F8" w:rsidRDefault="008C2882" w:rsidP="00A14F7C">
            <w:pPr>
              <w:numPr>
                <w:ilvl w:val="1"/>
                <w:numId w:val="16"/>
              </w:numPr>
              <w:spacing w:before="120" w:after="120"/>
              <w:ind w:left="828"/>
              <w:rPr>
                <w:color w:val="000000"/>
              </w:rPr>
            </w:pPr>
            <w:r w:rsidRPr="00E218F8">
              <w:rPr>
                <w:bCs/>
                <w:color w:val="000000"/>
              </w:rPr>
              <w:t>Access the Order Status screen for the order in question and select the type of shipping from the Shipping Method drop-down box</w:t>
            </w:r>
            <w:r w:rsidR="00FA2350" w:rsidRPr="00E218F8">
              <w:rPr>
                <w:bCs/>
                <w:color w:val="000000"/>
              </w:rPr>
              <w:t xml:space="preserve">. </w:t>
            </w:r>
            <w:r w:rsidRPr="00E218F8">
              <w:rPr>
                <w:bCs/>
                <w:color w:val="000000"/>
              </w:rPr>
              <w:t>Available options</w:t>
            </w:r>
            <w:r w:rsidRPr="00E218F8">
              <w:rPr>
                <w:color w:val="000000"/>
              </w:rPr>
              <w:t xml:space="preserve"> for upgrade are URGENT NEXT DAY ($23) and 2 DAY DELIVERY ($17)</w:t>
            </w:r>
            <w:r w:rsidR="00FA2350" w:rsidRPr="00E218F8">
              <w:rPr>
                <w:color w:val="000000"/>
              </w:rPr>
              <w:t xml:space="preserve">. </w:t>
            </w:r>
            <w:r w:rsidR="00C04571" w:rsidRPr="00E218F8">
              <w:rPr>
                <w:color w:val="000000"/>
              </w:rPr>
              <w:t xml:space="preserve">Refer to </w:t>
            </w:r>
            <w:hyperlink r:id="rId44" w:anchor="!/view?docid=97e4d878-f5fe-4901-8e76-4439f248ed76" w:history="1">
              <w:r w:rsidR="00E570DA">
                <w:rPr>
                  <w:rStyle w:val="Hyperlink"/>
                </w:rPr>
                <w:t>Expediting Mail Order Processing Time and/or Upgrading Order Shipping (118121)</w:t>
              </w:r>
            </w:hyperlink>
            <w:r w:rsidR="00C04571" w:rsidRPr="00E218F8">
              <w:rPr>
                <w:color w:val="000000"/>
              </w:rPr>
              <w:t xml:space="preserve">. </w:t>
            </w:r>
          </w:p>
          <w:p w14:paraId="5DD0CDC1" w14:textId="16541204" w:rsidR="005E2DCB" w:rsidRPr="00E218F8" w:rsidRDefault="005E2DCB" w:rsidP="00A14F7C">
            <w:pPr>
              <w:spacing w:before="120" w:after="120"/>
              <w:ind w:left="835"/>
              <w:rPr>
                <w:color w:val="000000"/>
              </w:rPr>
            </w:pPr>
            <w:bookmarkStart w:id="52" w:name="OLE_LINK2"/>
            <w:r w:rsidRPr="00E218F8">
              <w:rPr>
                <w:b/>
                <w:bCs/>
                <w:noProof/>
                <w:color w:val="000000"/>
              </w:rPr>
              <w:t>Exception:</w:t>
            </w:r>
            <w:r w:rsidRPr="00E218F8">
              <w:rPr>
                <w:noProof/>
                <w:color w:val="000000"/>
              </w:rPr>
              <w:t xml:space="preserve">  To </w:t>
            </w:r>
            <w:r w:rsidR="001739D6" w:rsidRPr="00E218F8">
              <w:rPr>
                <w:noProof/>
                <w:color w:val="000000"/>
              </w:rPr>
              <w:t>w</w:t>
            </w:r>
            <w:r w:rsidRPr="00E218F8">
              <w:rPr>
                <w:noProof/>
                <w:color w:val="000000"/>
              </w:rPr>
              <w:t xml:space="preserve">aive a </w:t>
            </w:r>
            <w:r w:rsidR="001739D6" w:rsidRPr="00E218F8">
              <w:rPr>
                <w:noProof/>
                <w:color w:val="000000"/>
              </w:rPr>
              <w:t>s</w:t>
            </w:r>
            <w:r w:rsidRPr="00E218F8">
              <w:rPr>
                <w:noProof/>
                <w:color w:val="000000"/>
              </w:rPr>
              <w:t xml:space="preserve">hipping </w:t>
            </w:r>
            <w:r w:rsidR="001739D6" w:rsidRPr="00E218F8">
              <w:rPr>
                <w:noProof/>
                <w:color w:val="000000"/>
              </w:rPr>
              <w:t>f</w:t>
            </w:r>
            <w:r w:rsidRPr="00E218F8">
              <w:rPr>
                <w:noProof/>
                <w:color w:val="000000"/>
              </w:rPr>
              <w:t xml:space="preserve">ee as a result of a PBM error, refer to </w:t>
            </w:r>
            <w:hyperlink r:id="rId45" w:anchor="!/view?docid=0f4d9cf5-94fe-4bc8-9e72-5d0d1d99fab8" w:history="1">
              <w:r w:rsidR="00C63CC0">
                <w:rPr>
                  <w:rStyle w:val="Hyperlink"/>
                </w:rPr>
                <w:t>PeopleSafe - PBM Error Expediting Mail Order Processing Time and/or Upgrading Order Shipping (004754)</w:t>
              </w:r>
            </w:hyperlink>
            <w:r w:rsidRPr="00E218F8">
              <w:t>.</w:t>
            </w:r>
          </w:p>
          <w:bookmarkEnd w:id="52"/>
          <w:p w14:paraId="597ACE60" w14:textId="77777777" w:rsidR="006E2115" w:rsidRPr="00E218F8" w:rsidRDefault="006E2115" w:rsidP="00A14F7C">
            <w:pPr>
              <w:spacing w:before="120" w:after="120"/>
              <w:ind w:left="828"/>
              <w:rPr>
                <w:color w:val="000000"/>
              </w:rPr>
            </w:pPr>
          </w:p>
          <w:p w14:paraId="0063AC49" w14:textId="42498B10" w:rsidR="008C2882" w:rsidRPr="00E218F8" w:rsidRDefault="008C2882" w:rsidP="00A14F7C">
            <w:pPr>
              <w:numPr>
                <w:ilvl w:val="1"/>
                <w:numId w:val="16"/>
              </w:numPr>
              <w:spacing w:before="120" w:after="120"/>
              <w:ind w:left="828"/>
              <w:rPr>
                <w:color w:val="000000"/>
              </w:rPr>
            </w:pPr>
            <w:r w:rsidRPr="00E218F8">
              <w:rPr>
                <w:color w:val="000000"/>
              </w:rPr>
              <w:t xml:space="preserve">Click the </w:t>
            </w:r>
            <w:r w:rsidRPr="00E218F8">
              <w:rPr>
                <w:b/>
                <w:color w:val="000000"/>
              </w:rPr>
              <w:t>Update</w:t>
            </w:r>
            <w:r w:rsidRPr="00E218F8">
              <w:rPr>
                <w:color w:val="000000"/>
              </w:rPr>
              <w:t xml:space="preserve"> button.</w:t>
            </w:r>
          </w:p>
          <w:p w14:paraId="0AD51429" w14:textId="77777777" w:rsidR="0043292E" w:rsidRPr="00E218F8" w:rsidRDefault="0043292E" w:rsidP="00A14F7C">
            <w:pPr>
              <w:spacing w:before="120" w:after="120"/>
              <w:ind w:left="1080"/>
              <w:rPr>
                <w:color w:val="000000"/>
              </w:rPr>
            </w:pPr>
          </w:p>
          <w:p w14:paraId="2B731FBF" w14:textId="38B26CF3" w:rsidR="008C2882" w:rsidRPr="00E218F8" w:rsidRDefault="0043292E" w:rsidP="00A14F7C">
            <w:pPr>
              <w:spacing w:before="120" w:after="120"/>
              <w:rPr>
                <w:color w:val="000000"/>
              </w:rPr>
            </w:pPr>
            <w:r w:rsidRPr="00E218F8">
              <w:rPr>
                <w:color w:val="000000"/>
              </w:rPr>
              <w:t xml:space="preserve">Refer to </w:t>
            </w:r>
            <w:hyperlink r:id="rId46" w:anchor="!/view?docid=97e4d878-f5fe-4901-8e76-4439f248ed76" w:history="1">
              <w:r w:rsidR="0052485A">
                <w:rPr>
                  <w:rStyle w:val="Hyperlink"/>
                </w:rPr>
                <w:t>Expediting Mail Order Processing Time and/or Upgrading Order Shipping (118121)</w:t>
              </w:r>
            </w:hyperlink>
            <w:r w:rsidRPr="00E218F8">
              <w:t xml:space="preserve">. </w:t>
            </w:r>
          </w:p>
          <w:p w14:paraId="7A95A2BD" w14:textId="77777777" w:rsidR="0043292E" w:rsidRPr="00E218F8" w:rsidRDefault="0043292E" w:rsidP="00A14F7C">
            <w:pPr>
              <w:spacing w:before="120" w:after="120"/>
              <w:rPr>
                <w:color w:val="000000"/>
              </w:rPr>
            </w:pPr>
          </w:p>
          <w:p w14:paraId="59911EBD" w14:textId="24C1E463" w:rsidR="008C2882" w:rsidRPr="00E218F8" w:rsidRDefault="00AA3F23" w:rsidP="00A14F7C">
            <w:pPr>
              <w:spacing w:before="120" w:after="120"/>
              <w:ind w:left="360"/>
              <w:rPr>
                <w:color w:val="000000"/>
              </w:rPr>
            </w:pPr>
            <w:r>
              <w:pict w14:anchorId="23025188">
                <v:shape id="_x0000_i1027" type="#_x0000_t75" style="width:19.9pt;height:16.85pt;visibility:visible">
                  <v:imagedata r:id="rId35" o:title=""/>
                </v:shape>
              </w:pict>
            </w:r>
            <w:r w:rsidR="008C2882" w:rsidRPr="00E218F8">
              <w:rPr>
                <w:b/>
                <w:color w:val="000000"/>
              </w:rPr>
              <w:t xml:space="preserve"> </w:t>
            </w:r>
            <w:r w:rsidR="008C2882" w:rsidRPr="00E218F8">
              <w:rPr>
                <w:color w:val="000000"/>
              </w:rPr>
              <w:t>The order must be prior to Label Print status</w:t>
            </w:r>
            <w:r w:rsidR="00FA2350" w:rsidRPr="00E218F8">
              <w:rPr>
                <w:color w:val="000000"/>
              </w:rPr>
              <w:t xml:space="preserve">. </w:t>
            </w:r>
            <w:r w:rsidR="008C2882" w:rsidRPr="00E218F8">
              <w:rPr>
                <w:color w:val="000000"/>
              </w:rPr>
              <w:t>Orders in Label Print status should not be upgraded</w:t>
            </w:r>
            <w:r w:rsidR="00FA2350" w:rsidRPr="00E218F8">
              <w:rPr>
                <w:color w:val="000000"/>
              </w:rPr>
              <w:t xml:space="preserve">. </w:t>
            </w:r>
          </w:p>
          <w:p w14:paraId="2F551473" w14:textId="77777777" w:rsidR="008C2882" w:rsidRPr="00E218F8" w:rsidRDefault="008C2882" w:rsidP="00A14F7C">
            <w:pPr>
              <w:spacing w:before="120" w:after="120"/>
              <w:ind w:left="360"/>
              <w:rPr>
                <w:b/>
                <w:color w:val="000000"/>
              </w:rPr>
            </w:pPr>
          </w:p>
          <w:p w14:paraId="6DFE46CF" w14:textId="36E8ECAF" w:rsidR="008C2882" w:rsidRPr="00E218F8" w:rsidRDefault="0F65BABD" w:rsidP="00A14F7C">
            <w:pPr>
              <w:spacing w:before="120" w:after="120"/>
              <w:rPr>
                <w:color w:val="000000"/>
              </w:rPr>
            </w:pPr>
            <w:r w:rsidRPr="7A3F94D2">
              <w:rPr>
                <w:b/>
                <w:bCs/>
                <w:color w:val="000000" w:themeColor="text1"/>
              </w:rPr>
              <w:t>Note</w:t>
            </w:r>
            <w:r w:rsidR="112573FF" w:rsidRPr="7A3F94D2">
              <w:rPr>
                <w:b/>
                <w:bCs/>
                <w:color w:val="000000" w:themeColor="text1"/>
              </w:rPr>
              <w:t xml:space="preserve">: </w:t>
            </w:r>
            <w:r w:rsidR="005D3BF5">
              <w:rPr>
                <w:b/>
                <w:bCs/>
                <w:color w:val="000000" w:themeColor="text1"/>
              </w:rPr>
              <w:t xml:space="preserve"> </w:t>
            </w:r>
            <w:r w:rsidR="112573FF" w:rsidRPr="005D3BF5">
              <w:rPr>
                <w:color w:val="000000" w:themeColor="text1"/>
              </w:rPr>
              <w:t>Refer</w:t>
            </w:r>
            <w:r w:rsidRPr="7A3F94D2">
              <w:rPr>
                <w:color w:val="000000" w:themeColor="text1"/>
              </w:rPr>
              <w:t xml:space="preserve"> to</w:t>
            </w:r>
            <w:r w:rsidRPr="7A3F94D2">
              <w:rPr>
                <w:b/>
                <w:bCs/>
                <w:color w:val="000000" w:themeColor="text1"/>
              </w:rPr>
              <w:t xml:space="preserve"> </w:t>
            </w:r>
            <w:hyperlink r:id="rId47" w:anchor="!/view?docid=49a324cd-73b1-4e49-bdae-9ac58e18d184">
              <w:r w:rsidR="00275586">
                <w:rPr>
                  <w:rStyle w:val="Hyperlink"/>
                </w:rPr>
                <w:t>PeopleSafe - Shipping Guidelines, Fees and Order Tracking (004611)</w:t>
              </w:r>
            </w:hyperlink>
            <w:r>
              <w:t xml:space="preserve"> </w:t>
            </w:r>
            <w:r w:rsidRPr="7A3F94D2">
              <w:rPr>
                <w:color w:val="000000" w:themeColor="text1"/>
              </w:rPr>
              <w:t xml:space="preserve">for additional information about shipping. The </w:t>
            </w:r>
            <w:bookmarkStart w:id="53" w:name="_Int_ci1AmCfV"/>
            <w:r w:rsidRPr="7A3F94D2">
              <w:rPr>
                <w:color w:val="000000" w:themeColor="text1"/>
              </w:rPr>
              <w:t>member</w:t>
            </w:r>
            <w:bookmarkEnd w:id="53"/>
            <w:r w:rsidRPr="7A3F94D2">
              <w:rPr>
                <w:color w:val="000000" w:themeColor="text1"/>
              </w:rPr>
              <w:t xml:space="preserve"> should be advised that this will only upgrade the shipping, </w:t>
            </w:r>
            <w:r w:rsidR="412665C8" w:rsidRPr="7A3F94D2">
              <w:rPr>
                <w:color w:val="000000" w:themeColor="text1"/>
              </w:rPr>
              <w:t xml:space="preserve">not </w:t>
            </w:r>
            <w:r w:rsidRPr="7A3F94D2">
              <w:rPr>
                <w:color w:val="000000" w:themeColor="text1"/>
              </w:rPr>
              <w:t xml:space="preserve">the </w:t>
            </w:r>
            <w:r w:rsidR="55BB8F4A" w:rsidRPr="7A3F94D2">
              <w:rPr>
                <w:color w:val="000000" w:themeColor="text1"/>
              </w:rPr>
              <w:t xml:space="preserve">normal </w:t>
            </w:r>
            <w:r w:rsidRPr="7A3F94D2">
              <w:rPr>
                <w:color w:val="000000" w:themeColor="text1"/>
              </w:rPr>
              <w:t xml:space="preserve">processing </w:t>
            </w:r>
            <w:r w:rsidR="55BB8F4A" w:rsidRPr="7A3F94D2">
              <w:rPr>
                <w:color w:val="000000" w:themeColor="text1"/>
              </w:rPr>
              <w:t xml:space="preserve">time </w:t>
            </w:r>
            <w:r w:rsidRPr="7A3F94D2">
              <w:rPr>
                <w:color w:val="000000" w:themeColor="text1"/>
              </w:rPr>
              <w:t>of the order.</w:t>
            </w:r>
            <w:r w:rsidR="217CABAC" w:rsidRPr="7A3F94D2">
              <w:rPr>
                <w:color w:val="000000" w:themeColor="text1"/>
              </w:rPr>
              <w:t xml:space="preserve"> </w:t>
            </w:r>
          </w:p>
          <w:p w14:paraId="6889B8F0" w14:textId="69B1FFB5" w:rsidR="005E2DCB" w:rsidRPr="00E218F8" w:rsidRDefault="005E2DCB" w:rsidP="00A14F7C">
            <w:pPr>
              <w:spacing w:before="120" w:after="120"/>
              <w:rPr>
                <w:color w:val="000000"/>
              </w:rPr>
            </w:pPr>
            <w:r w:rsidRPr="00E218F8">
              <w:rPr>
                <w:b/>
                <w:bCs/>
                <w:noProof/>
                <w:color w:val="000000"/>
              </w:rPr>
              <w:t>Exception:</w:t>
            </w:r>
            <w:r w:rsidRPr="00E218F8">
              <w:rPr>
                <w:noProof/>
                <w:color w:val="000000"/>
              </w:rPr>
              <w:t xml:space="preserve">  To </w:t>
            </w:r>
            <w:r w:rsidR="001739D6" w:rsidRPr="00E218F8">
              <w:rPr>
                <w:noProof/>
                <w:color w:val="000000"/>
              </w:rPr>
              <w:t>w</w:t>
            </w:r>
            <w:r w:rsidRPr="00E218F8">
              <w:rPr>
                <w:noProof/>
                <w:color w:val="000000"/>
              </w:rPr>
              <w:t xml:space="preserve">aive a </w:t>
            </w:r>
            <w:r w:rsidR="001739D6" w:rsidRPr="00E218F8">
              <w:rPr>
                <w:noProof/>
                <w:color w:val="000000"/>
              </w:rPr>
              <w:t>s</w:t>
            </w:r>
            <w:r w:rsidRPr="00E218F8">
              <w:rPr>
                <w:noProof/>
                <w:color w:val="000000"/>
              </w:rPr>
              <w:t xml:space="preserve">hipping </w:t>
            </w:r>
            <w:r w:rsidR="001739D6" w:rsidRPr="00E218F8">
              <w:rPr>
                <w:noProof/>
                <w:color w:val="000000"/>
              </w:rPr>
              <w:t>f</w:t>
            </w:r>
            <w:r w:rsidRPr="00E218F8">
              <w:rPr>
                <w:noProof/>
                <w:color w:val="000000"/>
              </w:rPr>
              <w:t xml:space="preserve">ee as a result of a PBM error, refer to </w:t>
            </w:r>
            <w:hyperlink r:id="rId48" w:anchor="!/view?docid=0f4d9cf5-94fe-4bc8-9e72-5d0d1d99fab8" w:history="1">
              <w:r w:rsidR="00C63CC0">
                <w:rPr>
                  <w:rStyle w:val="Hyperlink"/>
                </w:rPr>
                <w:t>PeopleSafe - PBM Error Expediting Mail Order Processing Time and/or Upgrading Order Shipping (00754)</w:t>
              </w:r>
            </w:hyperlink>
            <w:r w:rsidRPr="00E218F8">
              <w:t>.</w:t>
            </w:r>
          </w:p>
          <w:p w14:paraId="22C06E16" w14:textId="77777777" w:rsidR="005E2DCB" w:rsidRPr="00E218F8" w:rsidRDefault="005E2DCB" w:rsidP="00A14F7C">
            <w:pPr>
              <w:spacing w:before="120" w:after="120"/>
              <w:ind w:left="360"/>
              <w:rPr>
                <w:color w:val="000000"/>
              </w:rPr>
            </w:pPr>
          </w:p>
          <w:p w14:paraId="4EEF5488" w14:textId="77777777" w:rsidR="008C2882" w:rsidRPr="00E218F8" w:rsidRDefault="008C2882" w:rsidP="00A14F7C">
            <w:pPr>
              <w:spacing w:before="120" w:after="120"/>
              <w:ind w:left="360"/>
              <w:rPr>
                <w:color w:val="000000"/>
              </w:rPr>
            </w:pPr>
          </w:p>
          <w:p w14:paraId="4E8ABD72" w14:textId="77777777" w:rsidR="008C2882" w:rsidRPr="00E218F8" w:rsidRDefault="6411B94C" w:rsidP="00A14F7C">
            <w:pPr>
              <w:numPr>
                <w:ilvl w:val="0"/>
                <w:numId w:val="26"/>
              </w:numPr>
              <w:spacing w:before="120" w:after="120"/>
              <w:ind w:left="378"/>
              <w:rPr>
                <w:color w:val="000000"/>
              </w:rPr>
            </w:pPr>
            <w:r w:rsidRPr="047CE19B">
              <w:rPr>
                <w:color w:val="000000" w:themeColor="text1"/>
              </w:rPr>
              <w:t xml:space="preserve">If the member </w:t>
            </w:r>
            <w:r w:rsidR="2BCBC8C0" w:rsidRPr="047CE19B">
              <w:rPr>
                <w:color w:val="000000" w:themeColor="text1"/>
              </w:rPr>
              <w:t xml:space="preserve">requests an Rx filled by a </w:t>
            </w:r>
            <w:r w:rsidRPr="047CE19B">
              <w:rPr>
                <w:color w:val="000000" w:themeColor="text1"/>
              </w:rPr>
              <w:t>different manufacturer</w:t>
            </w:r>
            <w:r w:rsidR="2BCBC8C0" w:rsidRPr="047CE19B">
              <w:rPr>
                <w:color w:val="000000" w:themeColor="text1"/>
              </w:rPr>
              <w:t xml:space="preserve"> </w:t>
            </w:r>
            <w:r w:rsidRPr="047CE19B">
              <w:rPr>
                <w:color w:val="000000" w:themeColor="text1"/>
              </w:rPr>
              <w:t>contact the Senior Team</w:t>
            </w:r>
            <w:r w:rsidR="2BCBC8C0" w:rsidRPr="047CE19B">
              <w:rPr>
                <w:color w:val="000000" w:themeColor="text1"/>
              </w:rPr>
              <w:t>. T</w:t>
            </w:r>
            <w:r w:rsidRPr="047CE19B">
              <w:rPr>
                <w:color w:val="000000" w:themeColor="text1"/>
              </w:rPr>
              <w:t>hey will add stop see</w:t>
            </w:r>
            <w:r w:rsidR="0734293B" w:rsidRPr="047CE19B">
              <w:rPr>
                <w:color w:val="000000" w:themeColor="text1"/>
              </w:rPr>
              <w:t xml:space="preserve"> comments</w:t>
            </w:r>
            <w:r w:rsidRPr="047CE19B">
              <w:rPr>
                <w:color w:val="000000" w:themeColor="text1"/>
              </w:rPr>
              <w:t xml:space="preserve"> to</w:t>
            </w:r>
            <w:r w:rsidR="0734293B" w:rsidRPr="047CE19B">
              <w:rPr>
                <w:color w:val="000000" w:themeColor="text1"/>
              </w:rPr>
              <w:t xml:space="preserve"> the</w:t>
            </w:r>
            <w:r w:rsidRPr="047CE19B">
              <w:rPr>
                <w:color w:val="000000" w:themeColor="text1"/>
              </w:rPr>
              <w:t xml:space="preserve"> account </w:t>
            </w:r>
            <w:r w:rsidR="229973C0" w:rsidRPr="047CE19B">
              <w:rPr>
                <w:color w:val="000000" w:themeColor="text1"/>
              </w:rPr>
              <w:t xml:space="preserve">notating the Member’s request to </w:t>
            </w:r>
            <w:r w:rsidRPr="047CE19B">
              <w:rPr>
                <w:color w:val="000000" w:themeColor="text1"/>
              </w:rPr>
              <w:t>release the order with a different manufacture</w:t>
            </w:r>
            <w:r w:rsidR="229973C0" w:rsidRPr="047CE19B">
              <w:rPr>
                <w:color w:val="000000" w:themeColor="text1"/>
              </w:rPr>
              <w:t xml:space="preserve">r. They will also </w:t>
            </w:r>
            <w:r w:rsidRPr="047CE19B">
              <w:rPr>
                <w:color w:val="000000" w:themeColor="text1"/>
              </w:rPr>
              <w:t>contact the pharmacy to have the order expedited.</w:t>
            </w:r>
          </w:p>
          <w:p w14:paraId="3B92A8AA" w14:textId="77777777" w:rsidR="00E71910" w:rsidRPr="00E218F8" w:rsidRDefault="00E71910" w:rsidP="00A14F7C">
            <w:pPr>
              <w:spacing w:before="120" w:after="120"/>
              <w:jc w:val="right"/>
              <w:rPr>
                <w:color w:val="000000"/>
              </w:rPr>
            </w:pPr>
          </w:p>
          <w:p w14:paraId="045D4AF7" w14:textId="0A568D05" w:rsidR="00E71910" w:rsidRPr="00E218F8" w:rsidRDefault="00E71910" w:rsidP="00A14F7C">
            <w:pPr>
              <w:spacing w:before="120" w:after="120"/>
              <w:jc w:val="right"/>
              <w:rPr>
                <w:color w:val="000000"/>
              </w:rPr>
            </w:pPr>
            <w:hyperlink w:anchor="_High_Level_Process" w:history="1">
              <w:r w:rsidRPr="00C92EAE">
                <w:rPr>
                  <w:rStyle w:val="Hyperlink"/>
                </w:rPr>
                <w:t>Return to High Level Process</w:t>
              </w:r>
            </w:hyperlink>
          </w:p>
        </w:tc>
      </w:tr>
      <w:tr w:rsidR="00EB01AB" w:rsidRPr="00E218F8" w14:paraId="4C2EA363" w14:textId="77777777" w:rsidTr="047CE19B">
        <w:trPr>
          <w:trHeight w:val="288"/>
        </w:trPr>
        <w:tc>
          <w:tcPr>
            <w:tcW w:w="353" w:type="pct"/>
          </w:tcPr>
          <w:p w14:paraId="62D89946" w14:textId="1808886D" w:rsidR="00EB01AB" w:rsidRPr="00E218F8" w:rsidRDefault="00EB01AB" w:rsidP="00A14F7C">
            <w:pPr>
              <w:spacing w:before="120" w:after="120"/>
              <w:jc w:val="center"/>
              <w:rPr>
                <w:b/>
              </w:rPr>
            </w:pPr>
            <w:r w:rsidRPr="00E218F8">
              <w:rPr>
                <w:b/>
              </w:rPr>
              <w:t>14</w:t>
            </w:r>
          </w:p>
        </w:tc>
        <w:tc>
          <w:tcPr>
            <w:tcW w:w="4647" w:type="pct"/>
            <w:gridSpan w:val="2"/>
          </w:tcPr>
          <w:p w14:paraId="2A7D0093" w14:textId="2A9C8BDA" w:rsidR="00EB01AB" w:rsidRPr="00E218F8" w:rsidRDefault="6A473C42" w:rsidP="00A14F7C">
            <w:pPr>
              <w:spacing w:before="120" w:after="120"/>
            </w:pPr>
            <w:r>
              <w:t>For all orders, e</w:t>
            </w:r>
            <w:r w:rsidR="4EA5EDC9">
              <w:t xml:space="preserve">ncourage </w:t>
            </w:r>
            <w:r>
              <w:t xml:space="preserve">members to utilize Caremark.com </w:t>
            </w:r>
            <w:r w:rsidR="641A4042">
              <w:t>to check</w:t>
            </w:r>
            <w:r w:rsidR="4EA5EDC9">
              <w:t xml:space="preserve"> the status of order</w:t>
            </w:r>
            <w:r>
              <w:t>s</w:t>
            </w:r>
            <w:r w:rsidR="00FA2350">
              <w:t xml:space="preserve">. </w:t>
            </w:r>
            <w:r w:rsidR="0DBBB1C6">
              <w:t xml:space="preserve">Review their </w:t>
            </w:r>
            <w:r w:rsidR="406F464C">
              <w:t>MP</w:t>
            </w:r>
            <w:r w:rsidR="0DBBB1C6">
              <w:t xml:space="preserve"> preferences &amp;</w:t>
            </w:r>
            <w:r>
              <w:t xml:space="preserve"> remind the</w:t>
            </w:r>
            <w:r w:rsidR="0DBBB1C6">
              <w:t>m</w:t>
            </w:r>
            <w:r>
              <w:t xml:space="preserve"> </w:t>
            </w:r>
            <w:r w:rsidR="0DBBB1C6">
              <w:t>that they are receiving order notifica</w:t>
            </w:r>
            <w:r>
              <w:t>t</w:t>
            </w:r>
            <w:r w:rsidR="0DBBB1C6">
              <w:t>i</w:t>
            </w:r>
            <w:r>
              <w:t>ons</w:t>
            </w:r>
            <w:r w:rsidR="0DBBB1C6">
              <w:t xml:space="preserve"> too (if applicable in the account)</w:t>
            </w:r>
            <w:r w:rsidR="4EA5EDC9">
              <w:t xml:space="preserve">. </w:t>
            </w:r>
          </w:p>
          <w:p w14:paraId="188BE1B2" w14:textId="77777777" w:rsidR="00EB01AB" w:rsidRPr="00E218F8" w:rsidRDefault="00EB01AB" w:rsidP="00A14F7C">
            <w:pPr>
              <w:spacing w:before="120" w:after="120"/>
            </w:pPr>
          </w:p>
          <w:p w14:paraId="78389276" w14:textId="43EF6806" w:rsidR="00072AE5" w:rsidRPr="00E218F8" w:rsidRDefault="00072AE5" w:rsidP="00A14F7C">
            <w:pPr>
              <w:spacing w:before="120" w:after="120"/>
            </w:pPr>
            <w:r w:rsidRPr="00E218F8">
              <w:t xml:space="preserve">Refer to </w:t>
            </w:r>
            <w:hyperlink r:id="rId49" w:anchor="!/view?docid=d3dcf7c9-3cc9-4864-b6c1-165416474fa1" w:history="1">
              <w:r w:rsidR="009D63C2">
                <w:rPr>
                  <w:rStyle w:val="Hyperlink"/>
                </w:rPr>
                <w:t>Messaging Platform Alerts (110103)</w:t>
              </w:r>
            </w:hyperlink>
            <w:r w:rsidR="00475E2C">
              <w:rPr>
                <w:rStyle w:val="Hyperlink"/>
                <w:u w:val="none"/>
              </w:rPr>
              <w:t xml:space="preserve"> </w:t>
            </w:r>
            <w:r w:rsidR="00475E2C" w:rsidRPr="00475E2C">
              <w:rPr>
                <w:rStyle w:val="Hyperlink"/>
                <w:color w:val="auto"/>
                <w:u w:val="none"/>
              </w:rPr>
              <w:t>and</w:t>
            </w:r>
            <w:r w:rsidRPr="00E218F8">
              <w:t xml:space="preserve"> </w:t>
            </w:r>
            <w:hyperlink r:id="rId50" w:anchor="!/view?docid=918203d3-2d76-4044-b2d9-0ced0504d471" w:history="1">
              <w:r w:rsidR="00275586">
                <w:rPr>
                  <w:rStyle w:val="Hyperlink"/>
                </w:rPr>
                <w:t>PeopleSafe - Obtaining an Email Address and Managing Messaging Platform Alerts (027674)</w:t>
              </w:r>
            </w:hyperlink>
            <w:r w:rsidR="00475E2C" w:rsidRPr="00475E2C">
              <w:rPr>
                <w:rStyle w:val="Hyperlink"/>
                <w:u w:val="none"/>
              </w:rPr>
              <w:t xml:space="preserve"> </w:t>
            </w:r>
            <w:r w:rsidRPr="00E218F8">
              <w:t>as needed.</w:t>
            </w:r>
          </w:p>
          <w:p w14:paraId="3AC4F307" w14:textId="4503C0F3" w:rsidR="00B12CF8" w:rsidRPr="00E218F8" w:rsidRDefault="00B12CF8" w:rsidP="00A14F7C">
            <w:pPr>
              <w:numPr>
                <w:ilvl w:val="0"/>
                <w:numId w:val="17"/>
              </w:numPr>
              <w:spacing w:before="120" w:after="120"/>
            </w:pPr>
            <w:r w:rsidRPr="00E218F8">
              <w:t xml:space="preserve">Using </w:t>
            </w:r>
            <w:r w:rsidR="00950C1F" w:rsidRPr="00E218F8">
              <w:t>MP</w:t>
            </w:r>
            <w:r w:rsidRPr="00E218F8">
              <w:t xml:space="preserve"> or the </w:t>
            </w:r>
            <w:r w:rsidR="000D0261" w:rsidRPr="00E218F8">
              <w:t>web</w:t>
            </w:r>
            <w:r w:rsidRPr="00E218F8">
              <w:t xml:space="preserve"> will notify the member if there is a delay in processing their order</w:t>
            </w:r>
            <w:r w:rsidR="000D0261" w:rsidRPr="00E218F8">
              <w:t>.</w:t>
            </w:r>
          </w:p>
          <w:p w14:paraId="30AC3088" w14:textId="77777777" w:rsidR="00656C02" w:rsidRPr="00E218F8" w:rsidRDefault="00656C02" w:rsidP="00A14F7C">
            <w:pPr>
              <w:numPr>
                <w:ilvl w:val="0"/>
                <w:numId w:val="17"/>
              </w:numPr>
              <w:spacing w:before="120" w:after="120"/>
              <w:rPr>
                <w:color w:val="000000"/>
              </w:rPr>
            </w:pPr>
            <w:r w:rsidRPr="00E218F8">
              <w:rPr>
                <w:bCs/>
              </w:rPr>
              <w:t>Do not</w:t>
            </w:r>
            <w:r w:rsidRPr="00E218F8">
              <w:t xml:space="preserve"> provide the member with a general shipping time frame, as this will vary depending on shipping method and geographic location of the member.</w:t>
            </w:r>
          </w:p>
          <w:p w14:paraId="58CE94D7" w14:textId="77777777" w:rsidR="00EB01AB" w:rsidRPr="00E218F8" w:rsidRDefault="00EB01AB" w:rsidP="00A14F7C">
            <w:pPr>
              <w:numPr>
                <w:ilvl w:val="0"/>
                <w:numId w:val="17"/>
              </w:numPr>
              <w:spacing w:before="120" w:after="120"/>
            </w:pPr>
            <w:r w:rsidRPr="00E218F8">
              <w:t>Once the order ships, the member can use the tracking number to determine how long it will take for the order to arrive. </w:t>
            </w:r>
          </w:p>
          <w:p w14:paraId="0830E83B" w14:textId="304894E6" w:rsidR="00656C02" w:rsidRPr="00E218F8" w:rsidRDefault="00656C02" w:rsidP="00A14F7C">
            <w:pPr>
              <w:numPr>
                <w:ilvl w:val="0"/>
                <w:numId w:val="17"/>
              </w:numPr>
              <w:spacing w:before="120" w:after="120"/>
            </w:pPr>
            <w:r w:rsidRPr="00E218F8">
              <w:t>Members can track their orders by going to Caremark.com</w:t>
            </w:r>
            <w:r w:rsidR="006F285F">
              <w:t>.</w:t>
            </w:r>
          </w:p>
          <w:p w14:paraId="5749D707" w14:textId="77777777" w:rsidR="00656C02" w:rsidRPr="00E218F8" w:rsidRDefault="00EB01AB" w:rsidP="00A14F7C">
            <w:pPr>
              <w:numPr>
                <w:ilvl w:val="0"/>
                <w:numId w:val="17"/>
              </w:numPr>
              <w:spacing w:before="120" w:after="120"/>
            </w:pPr>
            <w:r w:rsidRPr="00E218F8">
              <w:t xml:space="preserve">Orders will ship via USPS or UPS. </w:t>
            </w:r>
          </w:p>
          <w:p w14:paraId="46CB1F34" w14:textId="741DB5A5" w:rsidR="00EB01AB" w:rsidRPr="00E218F8" w:rsidRDefault="00656C02" w:rsidP="00A14F7C">
            <w:pPr>
              <w:numPr>
                <w:ilvl w:val="0"/>
                <w:numId w:val="17"/>
              </w:numPr>
              <w:spacing w:before="120" w:after="120"/>
            </w:pPr>
            <w:r w:rsidRPr="00E218F8">
              <w:t>O</w:t>
            </w:r>
            <w:r w:rsidR="00EB01AB" w:rsidRPr="00E218F8">
              <w:t xml:space="preserve">rders </w:t>
            </w:r>
            <w:r w:rsidRPr="00E218F8">
              <w:t xml:space="preserve">shipped using USPS </w:t>
            </w:r>
            <w:r w:rsidR="00EB01AB" w:rsidRPr="00E218F8">
              <w:t xml:space="preserve">can be </w:t>
            </w:r>
            <w:r w:rsidRPr="00E218F8">
              <w:t xml:space="preserve">also </w:t>
            </w:r>
            <w:r w:rsidR="00EB01AB" w:rsidRPr="00E218F8">
              <w:t xml:space="preserve">tracked online at USPS.com or by calling </w:t>
            </w:r>
            <w:r w:rsidR="00EB01AB" w:rsidRPr="00E218F8">
              <w:rPr>
                <w:b/>
                <w:bCs/>
              </w:rPr>
              <w:t>1-800-222-1811</w:t>
            </w:r>
            <w:r w:rsidR="00FA2350" w:rsidRPr="00E218F8">
              <w:t xml:space="preserve">. </w:t>
            </w:r>
            <w:r w:rsidR="00EB01AB" w:rsidRPr="00E218F8">
              <w:t>UPS orders can be tracked online at UPS.com or by calling 1-800-PickUPS.</w:t>
            </w:r>
          </w:p>
          <w:p w14:paraId="7978EACC" w14:textId="760662A2" w:rsidR="00E667BB" w:rsidRPr="00E218F8" w:rsidRDefault="001B415A" w:rsidP="00A14F7C">
            <w:pPr>
              <w:spacing w:before="120" w:after="120"/>
              <w:ind w:left="360"/>
            </w:pPr>
            <w:r w:rsidRPr="00E218F8">
              <w:rPr>
                <w:noProof/>
              </w:rPr>
              <w:drawing>
                <wp:inline distT="0" distB="0" distL="0" distR="0" wp14:anchorId="7C72D336" wp14:editId="6E02CC99">
                  <wp:extent cx="241300" cy="209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E667BB" w:rsidRPr="00E218F8">
              <w:t xml:space="preserve"> Tracking information may not appear for up to </w:t>
            </w:r>
            <w:r w:rsidR="00886447">
              <w:t>2 business days</w:t>
            </w:r>
            <w:r w:rsidR="00CC4126" w:rsidRPr="00E218F8">
              <w:t xml:space="preserve"> </w:t>
            </w:r>
            <w:r w:rsidR="00E667BB" w:rsidRPr="00E218F8">
              <w:t>after shipping date.</w:t>
            </w:r>
          </w:p>
          <w:p w14:paraId="2ED49D4E" w14:textId="77777777" w:rsidR="000753B0" w:rsidRPr="00E218F8" w:rsidRDefault="000753B0" w:rsidP="00A14F7C">
            <w:pPr>
              <w:spacing w:before="120" w:after="120"/>
              <w:ind w:left="360"/>
              <w:rPr>
                <w:color w:val="000000"/>
              </w:rPr>
            </w:pPr>
          </w:p>
          <w:p w14:paraId="74F0926F" w14:textId="073CD197" w:rsidR="00EB01AB" w:rsidRPr="00E02212" w:rsidRDefault="000753B0" w:rsidP="00A14F7C">
            <w:pPr>
              <w:spacing w:before="120" w:after="120"/>
              <w:ind w:left="360"/>
              <w:rPr>
                <w:color w:val="000000"/>
              </w:rPr>
            </w:pPr>
            <w:r w:rsidRPr="00E218F8">
              <w:rPr>
                <w:color w:val="000000"/>
              </w:rPr>
              <w:t xml:space="preserve">Refer to </w:t>
            </w:r>
            <w:hyperlink r:id="rId51" w:anchor="!/view?docid=eba6db9b-ee3f-4d67-a3a2-1e4ea850624a" w:history="1">
              <w:r w:rsidR="005C7D44">
                <w:rPr>
                  <w:rStyle w:val="Hyperlink"/>
                </w:rPr>
                <w:t>Shipment Tracking by Carrier Website (092227)</w:t>
              </w:r>
            </w:hyperlink>
            <w:r w:rsidR="00E02212">
              <w:rPr>
                <w:rStyle w:val="Hyperlink"/>
              </w:rPr>
              <w:t>.</w:t>
            </w:r>
          </w:p>
        </w:tc>
      </w:tr>
    </w:tbl>
    <w:p w14:paraId="343ED892" w14:textId="77777777" w:rsidR="00DC1E1D" w:rsidRPr="002B4E2C" w:rsidRDefault="00DC1E1D" w:rsidP="00A14F7C">
      <w:pPr>
        <w:spacing w:before="120" w:after="120"/>
      </w:pPr>
    </w:p>
    <w:bookmarkStart w:id="54" w:name="_Order_Status_for_"/>
    <w:bookmarkStart w:id="55" w:name="_Interpretation_of_Order"/>
    <w:bookmarkStart w:id="56" w:name="_Order_Status_Research"/>
    <w:bookmarkEnd w:id="54"/>
    <w:bookmarkEnd w:id="55"/>
    <w:bookmarkEnd w:id="56"/>
    <w:p w14:paraId="6A071714" w14:textId="217734FC" w:rsidR="00DA784D" w:rsidRPr="002D19A1" w:rsidRDefault="00BC075C" w:rsidP="00A14F7C">
      <w:pPr>
        <w:spacing w:before="120" w:after="120"/>
        <w:jc w:val="right"/>
      </w:pPr>
      <w:r>
        <w:fldChar w:fldCharType="begin"/>
      </w:r>
      <w:r>
        <w:instrText xml:space="preserve"> HYPERLINK  \l "_top" </w:instrText>
      </w:r>
      <w:r>
        <w:fldChar w:fldCharType="separate"/>
      </w:r>
      <w:r w:rsidR="00FB00DF" w:rsidRPr="00BC075C">
        <w:rPr>
          <w:rStyle w:val="Hyperlink"/>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AB34D9" w:rsidRPr="002B4E2C" w14:paraId="70DF2718" w14:textId="77777777" w:rsidTr="00FB1443">
        <w:tc>
          <w:tcPr>
            <w:tcW w:w="5000" w:type="pct"/>
            <w:shd w:val="clear" w:color="auto" w:fill="BFBFBF" w:themeFill="background1" w:themeFillShade="BF"/>
          </w:tcPr>
          <w:p w14:paraId="2D0D4364" w14:textId="6C9F6A87" w:rsidR="00AB34D9" w:rsidRPr="002D19A1" w:rsidRDefault="00D91282" w:rsidP="00584A06">
            <w:pPr>
              <w:pStyle w:val="Heading2"/>
              <w:spacing w:before="0" w:after="0"/>
              <w:rPr>
                <w:i/>
                <w:iCs w:val="0"/>
              </w:rPr>
            </w:pPr>
            <w:bookmarkStart w:id="57" w:name="_Checking_Status_of"/>
            <w:bookmarkStart w:id="58" w:name="_Checking_the_Status"/>
            <w:bookmarkStart w:id="59" w:name="_Toc187928568"/>
            <w:bookmarkEnd w:id="57"/>
            <w:bookmarkEnd w:id="58"/>
            <w:r w:rsidRPr="002D19A1">
              <w:rPr>
                <w:iCs w:val="0"/>
              </w:rPr>
              <w:t xml:space="preserve">Checking </w:t>
            </w:r>
            <w:r w:rsidR="007A1BB8" w:rsidRPr="002D19A1">
              <w:rPr>
                <w:iCs w:val="0"/>
              </w:rPr>
              <w:t xml:space="preserve">the </w:t>
            </w:r>
            <w:r w:rsidRPr="002D19A1">
              <w:rPr>
                <w:iCs w:val="0"/>
              </w:rPr>
              <w:t xml:space="preserve">Status of a </w:t>
            </w:r>
            <w:r w:rsidR="00914241" w:rsidRPr="002D19A1">
              <w:rPr>
                <w:iCs w:val="0"/>
              </w:rPr>
              <w:t>Reship</w:t>
            </w:r>
            <w:bookmarkEnd w:id="59"/>
          </w:p>
        </w:tc>
      </w:tr>
    </w:tbl>
    <w:p w14:paraId="192134E4" w14:textId="62BE8F44" w:rsidR="00B12CF8" w:rsidRPr="00E218F8" w:rsidRDefault="00AB34D9" w:rsidP="00A14F7C">
      <w:pPr>
        <w:spacing w:before="120" w:after="120"/>
      </w:pPr>
      <w:r w:rsidRPr="00E218F8">
        <w:t>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862"/>
        <w:gridCol w:w="12088"/>
      </w:tblGrid>
      <w:tr w:rsidR="00E218F8" w:rsidRPr="00E218F8" w14:paraId="2EB21C48" w14:textId="77777777" w:rsidTr="00FB1443">
        <w:tc>
          <w:tcPr>
            <w:tcW w:w="333" w:type="pct"/>
            <w:shd w:val="clear" w:color="auto" w:fill="D9D9D9" w:themeFill="background1" w:themeFillShade="D9"/>
          </w:tcPr>
          <w:p w14:paraId="4F518497" w14:textId="139A049A" w:rsidR="00E218F8" w:rsidRPr="00FB1443" w:rsidRDefault="00ED16C3" w:rsidP="00FB1443">
            <w:pPr>
              <w:spacing w:before="120" w:after="120"/>
              <w:jc w:val="center"/>
              <w:rPr>
                <w:b/>
                <w:bCs/>
              </w:rPr>
            </w:pPr>
            <w:r w:rsidRPr="00FB1443">
              <w:rPr>
                <w:b/>
                <w:bCs/>
              </w:rPr>
              <w:t>Step</w:t>
            </w:r>
          </w:p>
        </w:tc>
        <w:tc>
          <w:tcPr>
            <w:tcW w:w="4667" w:type="pct"/>
            <w:shd w:val="clear" w:color="auto" w:fill="D9D9D9" w:themeFill="background1" w:themeFillShade="D9"/>
          </w:tcPr>
          <w:p w14:paraId="05587CA3" w14:textId="73A59E5D" w:rsidR="00E218F8" w:rsidRPr="00FB1443" w:rsidRDefault="00ED16C3" w:rsidP="00FB1443">
            <w:pPr>
              <w:spacing w:before="120" w:after="120"/>
              <w:jc w:val="center"/>
              <w:rPr>
                <w:b/>
                <w:bCs/>
              </w:rPr>
            </w:pPr>
            <w:r w:rsidRPr="00FB1443">
              <w:rPr>
                <w:b/>
                <w:bCs/>
              </w:rPr>
              <w:t>Action</w:t>
            </w:r>
          </w:p>
        </w:tc>
      </w:tr>
      <w:tr w:rsidR="00AB34D9" w:rsidRPr="00E218F8" w14:paraId="56B86C4D" w14:textId="77777777" w:rsidTr="047CE19B">
        <w:tc>
          <w:tcPr>
            <w:tcW w:w="333" w:type="pct"/>
          </w:tcPr>
          <w:p w14:paraId="29F6C0CF" w14:textId="77777777" w:rsidR="00AB34D9" w:rsidRPr="00E218F8" w:rsidRDefault="0069117A" w:rsidP="00A14F7C">
            <w:pPr>
              <w:spacing w:before="120" w:after="120"/>
              <w:jc w:val="center"/>
              <w:rPr>
                <w:b/>
              </w:rPr>
            </w:pPr>
            <w:r w:rsidRPr="00E218F8">
              <w:rPr>
                <w:b/>
              </w:rPr>
              <w:t>1</w:t>
            </w:r>
          </w:p>
        </w:tc>
        <w:tc>
          <w:tcPr>
            <w:tcW w:w="4667" w:type="pct"/>
          </w:tcPr>
          <w:p w14:paraId="48AC95AB" w14:textId="0DE71BB4" w:rsidR="0088502B" w:rsidRDefault="00AB34D9" w:rsidP="00A14F7C">
            <w:pPr>
              <w:pStyle w:val="Dotbullet"/>
              <w:numPr>
                <w:ilvl w:val="0"/>
                <w:numId w:val="44"/>
              </w:numPr>
              <w:spacing w:before="120" w:after="120"/>
              <w:rPr>
                <w:snapToGrid/>
                <w:szCs w:val="24"/>
              </w:rPr>
            </w:pPr>
            <w:r w:rsidRPr="00E218F8">
              <w:rPr>
                <w:snapToGrid/>
                <w:szCs w:val="24"/>
              </w:rPr>
              <w:t>Obtain the name of the medication(s) and the number of medications included in the order</w:t>
            </w:r>
            <w:r w:rsidR="00FA2350" w:rsidRPr="00E218F8">
              <w:rPr>
                <w:snapToGrid/>
                <w:szCs w:val="24"/>
              </w:rPr>
              <w:t xml:space="preserve">. </w:t>
            </w:r>
          </w:p>
          <w:p w14:paraId="0336A7B4" w14:textId="50863BAF" w:rsidR="007A1BB8" w:rsidRDefault="00662B13" w:rsidP="00A14F7C">
            <w:pPr>
              <w:pStyle w:val="Dotbullet"/>
              <w:numPr>
                <w:ilvl w:val="0"/>
                <w:numId w:val="44"/>
              </w:numPr>
              <w:spacing w:before="120" w:after="120"/>
              <w:rPr>
                <w:snapToGrid/>
                <w:szCs w:val="24"/>
              </w:rPr>
            </w:pPr>
            <w:r w:rsidRPr="00E218F8">
              <w:rPr>
                <w:snapToGrid/>
                <w:szCs w:val="24"/>
              </w:rPr>
              <w:t>Verify the correct phone number is on file and that no updates are needed.</w:t>
            </w:r>
          </w:p>
          <w:p w14:paraId="7A4F7E97" w14:textId="43709162" w:rsidR="004E2A6D" w:rsidRPr="00E218F8" w:rsidRDefault="00D574AC" w:rsidP="00A14F7C">
            <w:pPr>
              <w:pStyle w:val="Dotbullet"/>
              <w:numPr>
                <w:ilvl w:val="0"/>
                <w:numId w:val="44"/>
              </w:numPr>
              <w:spacing w:before="120" w:after="120"/>
              <w:rPr>
                <w:snapToGrid/>
                <w:szCs w:val="24"/>
              </w:rPr>
            </w:pPr>
            <w:bookmarkStart w:id="60" w:name="OLE_LINK14"/>
            <w:r>
              <w:rPr>
                <w:snapToGrid/>
                <w:szCs w:val="24"/>
              </w:rPr>
              <w:t>E</w:t>
            </w:r>
            <w:r w:rsidR="004E2A6D">
              <w:rPr>
                <w:snapToGrid/>
                <w:szCs w:val="24"/>
              </w:rPr>
              <w:t xml:space="preserve">nsure you are on the </w:t>
            </w:r>
            <w:r w:rsidR="004E2A6D" w:rsidRPr="00CC7409">
              <w:rPr>
                <w:b/>
                <w:bCs/>
                <w:snapToGrid/>
                <w:szCs w:val="24"/>
              </w:rPr>
              <w:t>Mail tab</w:t>
            </w:r>
            <w:r w:rsidR="004E2A6D">
              <w:rPr>
                <w:snapToGrid/>
                <w:szCs w:val="24"/>
              </w:rPr>
              <w:t xml:space="preserve"> (and click the ‘</w:t>
            </w:r>
            <w:r w:rsidR="004E2A6D" w:rsidRPr="00CC7409">
              <w:rPr>
                <w:b/>
                <w:bCs/>
                <w:snapToGrid/>
                <w:szCs w:val="24"/>
              </w:rPr>
              <w:t>All</w:t>
            </w:r>
            <w:r w:rsidR="004E2A6D">
              <w:rPr>
                <w:snapToGrid/>
                <w:szCs w:val="24"/>
              </w:rPr>
              <w:t>’ hyperlink button). This will ensure you are viewing all necessary information</w:t>
            </w:r>
            <w:r w:rsidR="007320A4">
              <w:rPr>
                <w:snapToGrid/>
                <w:szCs w:val="24"/>
              </w:rPr>
              <w:t xml:space="preserve"> in the Mail order itself</w:t>
            </w:r>
            <w:r w:rsidR="004E2A6D">
              <w:rPr>
                <w:snapToGrid/>
                <w:szCs w:val="24"/>
              </w:rPr>
              <w:t xml:space="preserve">. </w:t>
            </w:r>
            <w:bookmarkEnd w:id="60"/>
          </w:p>
        </w:tc>
      </w:tr>
      <w:tr w:rsidR="00AB34D9" w:rsidRPr="00E218F8" w14:paraId="3F8B84B6" w14:textId="77777777" w:rsidTr="047CE19B">
        <w:trPr>
          <w:trHeight w:val="42"/>
        </w:trPr>
        <w:tc>
          <w:tcPr>
            <w:tcW w:w="333" w:type="pct"/>
          </w:tcPr>
          <w:p w14:paraId="7C1FB324" w14:textId="77777777" w:rsidR="00AB34D9" w:rsidRPr="00E218F8" w:rsidRDefault="0069117A" w:rsidP="00A14F7C">
            <w:pPr>
              <w:spacing w:before="120" w:after="120"/>
              <w:jc w:val="center"/>
              <w:rPr>
                <w:b/>
              </w:rPr>
            </w:pPr>
            <w:r w:rsidRPr="00E218F8">
              <w:rPr>
                <w:b/>
              </w:rPr>
              <w:t>2</w:t>
            </w:r>
          </w:p>
        </w:tc>
        <w:tc>
          <w:tcPr>
            <w:tcW w:w="4667" w:type="pct"/>
          </w:tcPr>
          <w:p w14:paraId="67285EDE" w14:textId="77777777" w:rsidR="00B12CF8" w:rsidRPr="00E218F8" w:rsidRDefault="00AB34D9" w:rsidP="00A14F7C">
            <w:pPr>
              <w:spacing w:before="120" w:after="120"/>
            </w:pPr>
            <w:r w:rsidRPr="00E218F8">
              <w:rPr>
                <w:bCs/>
              </w:rPr>
              <w:t xml:space="preserve">View </w:t>
            </w:r>
            <w:r w:rsidR="000A5941" w:rsidRPr="00E218F8">
              <w:rPr>
                <w:bCs/>
              </w:rPr>
              <w:t>C</w:t>
            </w:r>
            <w:r w:rsidR="00A70B83" w:rsidRPr="00E218F8">
              <w:rPr>
                <w:bCs/>
              </w:rPr>
              <w:t>omments</w:t>
            </w:r>
            <w:r w:rsidR="00A70B83" w:rsidRPr="00E218F8">
              <w:t xml:space="preserve"> </w:t>
            </w:r>
            <w:r w:rsidRPr="00E218F8">
              <w:t xml:space="preserve">at </w:t>
            </w:r>
            <w:r w:rsidR="000A5941" w:rsidRPr="00E218F8">
              <w:t xml:space="preserve">the appropriate </w:t>
            </w:r>
            <w:r w:rsidRPr="00E218F8">
              <w:t xml:space="preserve">Member Level to locate </w:t>
            </w:r>
            <w:r w:rsidR="00A70B83" w:rsidRPr="00E218F8">
              <w:t xml:space="preserve">the </w:t>
            </w:r>
            <w:r w:rsidRPr="00E218F8">
              <w:t>date of reship request.</w:t>
            </w:r>
            <w:r w:rsidR="00A70B83" w:rsidRPr="00E218F8">
              <w:t xml:space="preserve"> </w:t>
            </w:r>
          </w:p>
          <w:p w14:paraId="12CC4EFB" w14:textId="77777777" w:rsidR="00B12CF8" w:rsidRPr="00E218F8" w:rsidRDefault="00B12CF8" w:rsidP="00A14F7C">
            <w:pPr>
              <w:spacing w:before="120" w:after="120"/>
            </w:pPr>
          </w:p>
          <w:p w14:paraId="42FEAEFA" w14:textId="1318718D" w:rsidR="00AB34D9" w:rsidRPr="00E218F8" w:rsidRDefault="00A70B83" w:rsidP="00A14F7C">
            <w:pPr>
              <w:spacing w:before="120" w:after="120"/>
            </w:pPr>
            <w:r w:rsidRPr="00E218F8">
              <w:t xml:space="preserve">Refer to </w:t>
            </w:r>
            <w:hyperlink r:id="rId52" w:anchor="!/view?docid=dfe59c11-8a1a-4c1e-b939-2825186a20ce" w:history="1">
              <w:r w:rsidR="004E2969">
                <w:rPr>
                  <w:rStyle w:val="Hyperlink"/>
                </w:rPr>
                <w:t>PeopleSafe - Viewing and Adding Comments (086165)</w:t>
              </w:r>
            </w:hyperlink>
            <w:r w:rsidRPr="00E218F8">
              <w:t>.</w:t>
            </w:r>
          </w:p>
        </w:tc>
      </w:tr>
      <w:tr w:rsidR="00251D6F" w:rsidRPr="00E218F8" w14:paraId="64D8D044" w14:textId="77777777" w:rsidTr="047CE19B">
        <w:trPr>
          <w:trHeight w:val="38"/>
        </w:trPr>
        <w:tc>
          <w:tcPr>
            <w:tcW w:w="333" w:type="pct"/>
          </w:tcPr>
          <w:p w14:paraId="666F166D" w14:textId="77777777" w:rsidR="00251D6F" w:rsidRPr="00E218F8" w:rsidRDefault="00423D3F" w:rsidP="00A14F7C">
            <w:pPr>
              <w:spacing w:before="120" w:after="120"/>
              <w:jc w:val="center"/>
              <w:rPr>
                <w:b/>
              </w:rPr>
            </w:pPr>
            <w:r w:rsidRPr="00E218F8">
              <w:rPr>
                <w:b/>
              </w:rPr>
              <w:t>3</w:t>
            </w:r>
          </w:p>
        </w:tc>
        <w:tc>
          <w:tcPr>
            <w:tcW w:w="4667" w:type="pct"/>
          </w:tcPr>
          <w:p w14:paraId="290FC50B" w14:textId="5920C771" w:rsidR="00A22FFA" w:rsidRPr="00E218F8" w:rsidRDefault="00251D6F" w:rsidP="00A14F7C">
            <w:pPr>
              <w:spacing w:before="120" w:after="120"/>
            </w:pPr>
            <w:r w:rsidRPr="00E218F8">
              <w:t>Determine if reship has been completed and shipped.</w:t>
            </w:r>
          </w:p>
          <w:p w14:paraId="3DE6EFE5" w14:textId="5990329C" w:rsidR="00A23401" w:rsidRPr="001457FD" w:rsidRDefault="6E734577" w:rsidP="00A14F7C">
            <w:pPr>
              <w:numPr>
                <w:ilvl w:val="0"/>
                <w:numId w:val="18"/>
              </w:numPr>
              <w:spacing w:before="120" w:after="120"/>
              <w:rPr>
                <w:bCs/>
              </w:rPr>
            </w:pPr>
            <w:r>
              <w:t xml:space="preserve">If </w:t>
            </w:r>
            <w:r w:rsidR="070354A4">
              <w:t>yes</w:t>
            </w:r>
            <w:r w:rsidR="32991CF1">
              <w:t>,</w:t>
            </w:r>
            <w:r>
              <w:t xml:space="preserve"> inform </w:t>
            </w:r>
            <w:r w:rsidR="535DD712">
              <w:t>the member</w:t>
            </w:r>
            <w:r>
              <w:t xml:space="preserve"> of ship date and method.</w:t>
            </w:r>
          </w:p>
          <w:p w14:paraId="5F8DFABB" w14:textId="2F2B954D" w:rsidR="00A23401" w:rsidRPr="00E218F8" w:rsidRDefault="2774A2C3" w:rsidP="00A14F7C">
            <w:pPr>
              <w:numPr>
                <w:ilvl w:val="0"/>
                <w:numId w:val="18"/>
              </w:numPr>
              <w:spacing w:before="120" w:after="120"/>
            </w:pPr>
            <w:r>
              <w:t xml:space="preserve">If </w:t>
            </w:r>
            <w:r w:rsidR="5BBB98D3">
              <w:t>no</w:t>
            </w:r>
            <w:r w:rsidR="0E0AF9E3">
              <w:t>,</w:t>
            </w:r>
            <w:r>
              <w:t xml:space="preserve"> proceed to </w:t>
            </w:r>
            <w:hyperlink w:anchor="step6">
              <w:r w:rsidRPr="047CE19B">
                <w:rPr>
                  <w:rStyle w:val="Hyperlink"/>
                </w:rPr>
                <w:t>Step 6.</w:t>
              </w:r>
            </w:hyperlink>
          </w:p>
        </w:tc>
      </w:tr>
      <w:tr w:rsidR="00251D6F" w:rsidRPr="00E218F8" w14:paraId="25D0E6FF" w14:textId="77777777" w:rsidTr="047CE19B">
        <w:trPr>
          <w:trHeight w:val="38"/>
        </w:trPr>
        <w:tc>
          <w:tcPr>
            <w:tcW w:w="333" w:type="pct"/>
          </w:tcPr>
          <w:p w14:paraId="6CBAB5F7" w14:textId="77777777" w:rsidR="00251D6F" w:rsidRPr="00E218F8" w:rsidRDefault="00423D3F" w:rsidP="00A14F7C">
            <w:pPr>
              <w:spacing w:before="120" w:after="120"/>
              <w:jc w:val="center"/>
              <w:rPr>
                <w:b/>
              </w:rPr>
            </w:pPr>
            <w:r w:rsidRPr="00E218F8">
              <w:rPr>
                <w:b/>
              </w:rPr>
              <w:t>4</w:t>
            </w:r>
          </w:p>
        </w:tc>
        <w:tc>
          <w:tcPr>
            <w:tcW w:w="4667" w:type="pct"/>
          </w:tcPr>
          <w:p w14:paraId="51E3A8D5" w14:textId="77777777" w:rsidR="008A4A2C" w:rsidRPr="00E218F8" w:rsidRDefault="00251D6F" w:rsidP="00A14F7C">
            <w:pPr>
              <w:spacing w:before="120" w:after="120"/>
            </w:pPr>
            <w:r w:rsidRPr="00E218F8">
              <w:t xml:space="preserve">Click </w:t>
            </w:r>
            <w:r w:rsidR="005F4045" w:rsidRPr="00E218F8">
              <w:t xml:space="preserve">the </w:t>
            </w:r>
            <w:r w:rsidR="00A70B83" w:rsidRPr="00E218F8">
              <w:rPr>
                <w:b/>
              </w:rPr>
              <w:t>View Activity</w:t>
            </w:r>
            <w:r w:rsidR="00A70B83" w:rsidRPr="00E218F8">
              <w:t xml:space="preserve"> button</w:t>
            </w:r>
            <w:r w:rsidRPr="00E218F8">
              <w:t xml:space="preserve"> from th</w:t>
            </w:r>
            <w:r w:rsidR="00A70B83" w:rsidRPr="00E218F8">
              <w:t>e “Main Screen”</w:t>
            </w:r>
            <w:r w:rsidRPr="00E218F8">
              <w:t xml:space="preserve"> to locate "Reship Prepd" Activity code.</w:t>
            </w:r>
          </w:p>
        </w:tc>
      </w:tr>
      <w:tr w:rsidR="00251D6F" w:rsidRPr="00E218F8" w14:paraId="33D8F9AA" w14:textId="77777777" w:rsidTr="047CE19B">
        <w:trPr>
          <w:trHeight w:val="38"/>
        </w:trPr>
        <w:tc>
          <w:tcPr>
            <w:tcW w:w="333" w:type="pct"/>
          </w:tcPr>
          <w:p w14:paraId="5A3A8287" w14:textId="77777777" w:rsidR="00251D6F" w:rsidRPr="00E218F8" w:rsidRDefault="00423D3F" w:rsidP="00A14F7C">
            <w:pPr>
              <w:spacing w:before="120" w:after="120"/>
              <w:jc w:val="center"/>
              <w:rPr>
                <w:b/>
              </w:rPr>
            </w:pPr>
            <w:r w:rsidRPr="00E218F8">
              <w:rPr>
                <w:b/>
              </w:rPr>
              <w:t>5</w:t>
            </w:r>
          </w:p>
        </w:tc>
        <w:tc>
          <w:tcPr>
            <w:tcW w:w="4667" w:type="pct"/>
          </w:tcPr>
          <w:p w14:paraId="11AE503C" w14:textId="77777777" w:rsidR="00CD013F" w:rsidRPr="00E218F8" w:rsidRDefault="00CD013F" w:rsidP="00A14F7C">
            <w:pPr>
              <w:spacing w:before="120" w:after="120"/>
              <w:textAlignment w:val="top"/>
              <w:rPr>
                <w:color w:val="000000"/>
              </w:rPr>
            </w:pPr>
            <w:r w:rsidRPr="00E218F8">
              <w:rPr>
                <w:color w:val="000000"/>
              </w:rPr>
              <w:t xml:space="preserve">Click the </w:t>
            </w:r>
            <w:r w:rsidRPr="00E218F8">
              <w:rPr>
                <w:b/>
                <w:bCs/>
                <w:color w:val="000000"/>
              </w:rPr>
              <w:t>Order Number</w:t>
            </w:r>
            <w:r w:rsidR="00F552C7" w:rsidRPr="00E218F8">
              <w:rPr>
                <w:bCs/>
                <w:color w:val="000000"/>
              </w:rPr>
              <w:t xml:space="preserve"> </w:t>
            </w:r>
            <w:r w:rsidR="005F4045" w:rsidRPr="00E218F8">
              <w:rPr>
                <w:bCs/>
                <w:color w:val="000000"/>
              </w:rPr>
              <w:t xml:space="preserve">link </w:t>
            </w:r>
            <w:r w:rsidR="00F552C7" w:rsidRPr="00E218F8">
              <w:rPr>
                <w:bCs/>
                <w:color w:val="000000"/>
              </w:rPr>
              <w:t>for the reship order</w:t>
            </w:r>
            <w:r w:rsidRPr="00E218F8">
              <w:rPr>
                <w:color w:val="000000"/>
              </w:rPr>
              <w:t>.</w:t>
            </w:r>
          </w:p>
          <w:p w14:paraId="6748C372" w14:textId="77777777" w:rsidR="00B12CF8" w:rsidRPr="00E218F8" w:rsidRDefault="00B12CF8" w:rsidP="00A14F7C">
            <w:pPr>
              <w:spacing w:before="120" w:after="120"/>
              <w:textAlignment w:val="top"/>
              <w:rPr>
                <w:color w:val="000000"/>
              </w:rPr>
            </w:pPr>
          </w:p>
          <w:p w14:paraId="6D7EC859" w14:textId="51503D69" w:rsidR="00251D6F" w:rsidRPr="00E218F8" w:rsidRDefault="25AD179E" w:rsidP="00A14F7C">
            <w:pPr>
              <w:spacing w:before="120" w:after="120"/>
            </w:pPr>
            <w:r w:rsidRPr="7A3F94D2">
              <w:rPr>
                <w:b/>
                <w:bCs/>
                <w:color w:val="000000" w:themeColor="text1"/>
              </w:rPr>
              <w:t>Result</w:t>
            </w:r>
            <w:r w:rsidR="4BB56128" w:rsidRPr="7A3F94D2">
              <w:rPr>
                <w:b/>
                <w:bCs/>
                <w:color w:val="000000" w:themeColor="text1"/>
              </w:rPr>
              <w:t xml:space="preserve">: </w:t>
            </w:r>
            <w:r w:rsidR="005D3BF5">
              <w:rPr>
                <w:b/>
                <w:bCs/>
                <w:color w:val="000000" w:themeColor="text1"/>
              </w:rPr>
              <w:t xml:space="preserve"> </w:t>
            </w:r>
            <w:r w:rsidR="4BB56128" w:rsidRPr="005D3BF5">
              <w:rPr>
                <w:color w:val="000000" w:themeColor="text1"/>
              </w:rPr>
              <w:t>Order</w:t>
            </w:r>
            <w:r w:rsidRPr="7A3F94D2">
              <w:rPr>
                <w:color w:val="000000" w:themeColor="text1"/>
              </w:rPr>
              <w:t xml:space="preserve"> Status</w:t>
            </w:r>
            <w:r w:rsidRPr="7A3F94D2">
              <w:rPr>
                <w:b/>
                <w:bCs/>
                <w:color w:val="000000" w:themeColor="text1"/>
              </w:rPr>
              <w:t xml:space="preserve"> </w:t>
            </w:r>
            <w:r w:rsidRPr="7A3F94D2">
              <w:rPr>
                <w:color w:val="000000" w:themeColor="text1"/>
              </w:rPr>
              <w:t>screen display</w:t>
            </w:r>
            <w:r w:rsidR="6AD2D4C5" w:rsidRPr="7A3F94D2">
              <w:rPr>
                <w:color w:val="000000" w:themeColor="text1"/>
              </w:rPr>
              <w:t>s</w:t>
            </w:r>
            <w:r w:rsidR="00FA2350" w:rsidRPr="7A3F94D2">
              <w:rPr>
                <w:color w:val="000000" w:themeColor="text1"/>
              </w:rPr>
              <w:t>.</w:t>
            </w:r>
            <w:r w:rsidR="00FA2350">
              <w:t xml:space="preserve"> </w:t>
            </w:r>
          </w:p>
        </w:tc>
      </w:tr>
      <w:tr w:rsidR="001410F4" w:rsidRPr="00E218F8" w14:paraId="7E45BB93" w14:textId="77777777" w:rsidTr="047CE19B">
        <w:trPr>
          <w:trHeight w:val="38"/>
        </w:trPr>
        <w:tc>
          <w:tcPr>
            <w:tcW w:w="333" w:type="pct"/>
          </w:tcPr>
          <w:p w14:paraId="25EEC800" w14:textId="77B17DA2" w:rsidR="001410F4" w:rsidRPr="00E218F8" w:rsidRDefault="001410F4" w:rsidP="00A14F7C">
            <w:pPr>
              <w:spacing w:before="120" w:after="120"/>
              <w:jc w:val="center"/>
              <w:rPr>
                <w:b/>
                <w:color w:val="000000"/>
              </w:rPr>
            </w:pPr>
            <w:bookmarkStart w:id="61" w:name="step6"/>
            <w:bookmarkEnd w:id="61"/>
            <w:r w:rsidRPr="00E218F8">
              <w:rPr>
                <w:b/>
                <w:color w:val="000000"/>
              </w:rPr>
              <w:t>6</w:t>
            </w:r>
          </w:p>
          <w:p w14:paraId="547B684A" w14:textId="053FF8DC" w:rsidR="001410F4" w:rsidRPr="00E218F8" w:rsidRDefault="001410F4" w:rsidP="00A14F7C">
            <w:pPr>
              <w:spacing w:before="120" w:after="120"/>
              <w:jc w:val="center"/>
              <w:rPr>
                <w:b/>
              </w:rPr>
            </w:pPr>
          </w:p>
        </w:tc>
        <w:tc>
          <w:tcPr>
            <w:tcW w:w="4667" w:type="pct"/>
          </w:tcPr>
          <w:p w14:paraId="1D5CB2E1" w14:textId="77777777" w:rsidR="001410F4" w:rsidRPr="00E218F8" w:rsidRDefault="001410F4" w:rsidP="00A14F7C">
            <w:pPr>
              <w:spacing w:before="120" w:after="120"/>
              <w:rPr>
                <w:color w:val="000000"/>
              </w:rPr>
            </w:pPr>
            <w:r w:rsidRPr="00E218F8">
              <w:rPr>
                <w:color w:val="000000"/>
              </w:rPr>
              <w:t>Verify the shipping address of the order.</w:t>
            </w:r>
          </w:p>
          <w:p w14:paraId="08472CF8" w14:textId="77777777" w:rsidR="001410F4" w:rsidRPr="00E218F8" w:rsidRDefault="001410F4" w:rsidP="00A14F7C">
            <w:pPr>
              <w:spacing w:before="120" w:after="120"/>
              <w:rPr>
                <w:color w:val="000000"/>
              </w:rPr>
            </w:pPr>
          </w:p>
          <w:p w14:paraId="4487EF66" w14:textId="0BF26E7B" w:rsidR="001410F4" w:rsidRPr="00CF020C" w:rsidRDefault="001410F4" w:rsidP="00A14F7C">
            <w:pPr>
              <w:numPr>
                <w:ilvl w:val="0"/>
                <w:numId w:val="12"/>
              </w:numPr>
              <w:spacing w:before="120" w:after="120"/>
              <w:rPr>
                <w:bCs/>
                <w:color w:val="000000"/>
              </w:rPr>
            </w:pPr>
            <w:r w:rsidRPr="00E218F8">
              <w:rPr>
                <w:bCs/>
                <w:color w:val="000000"/>
              </w:rPr>
              <w:t xml:space="preserve">If the shipping address is </w:t>
            </w:r>
            <w:r w:rsidR="0089022C" w:rsidRPr="00E218F8">
              <w:rPr>
                <w:bCs/>
                <w:color w:val="000000"/>
              </w:rPr>
              <w:t>correct</w:t>
            </w:r>
            <w:r w:rsidRPr="00E218F8">
              <w:rPr>
                <w:bCs/>
                <w:color w:val="000000"/>
              </w:rPr>
              <w:t xml:space="preserve">, proceed to Step </w:t>
            </w:r>
            <w:r w:rsidR="008E7B12" w:rsidRPr="00E218F8">
              <w:rPr>
                <w:bCs/>
                <w:color w:val="000000"/>
              </w:rPr>
              <w:t>7</w:t>
            </w:r>
            <w:r w:rsidRPr="00E218F8">
              <w:rPr>
                <w:bCs/>
                <w:color w:val="000000"/>
              </w:rPr>
              <w:t>.</w:t>
            </w:r>
          </w:p>
          <w:p w14:paraId="2DF7EDF4" w14:textId="56814AF0" w:rsidR="001410F4" w:rsidRPr="00E218F8" w:rsidRDefault="001410F4" w:rsidP="00A14F7C">
            <w:pPr>
              <w:numPr>
                <w:ilvl w:val="0"/>
                <w:numId w:val="12"/>
              </w:numPr>
              <w:spacing w:before="120" w:after="120"/>
            </w:pPr>
            <w:r w:rsidRPr="00E218F8">
              <w:rPr>
                <w:bCs/>
                <w:color w:val="000000"/>
              </w:rPr>
              <w:t xml:space="preserve">If the shipping address is </w:t>
            </w:r>
            <w:r w:rsidR="0089022C" w:rsidRPr="00E218F8">
              <w:rPr>
                <w:bCs/>
                <w:color w:val="000000"/>
              </w:rPr>
              <w:t>inc</w:t>
            </w:r>
            <w:r w:rsidRPr="00E218F8">
              <w:rPr>
                <w:bCs/>
                <w:color w:val="000000"/>
              </w:rPr>
              <w:t>orrect</w:t>
            </w:r>
            <w:r w:rsidRPr="00E218F8">
              <w:rPr>
                <w:b/>
                <w:color w:val="000000"/>
              </w:rPr>
              <w:t xml:space="preserve"> </w:t>
            </w:r>
            <w:r w:rsidRPr="00E218F8">
              <w:rPr>
                <w:color w:val="000000"/>
              </w:rPr>
              <w:t xml:space="preserve">refer to </w:t>
            </w:r>
            <w:hyperlink r:id="rId53" w:anchor="!/view?docid=a09925d4-9dbb-407b-b579-c17eec6e62ee" w:history="1">
              <w:r w:rsidR="004E2969">
                <w:rPr>
                  <w:rStyle w:val="Hyperlink"/>
                </w:rPr>
                <w:t>PeopleSafe - Address, Email and Phone Number Changes (004566)</w:t>
              </w:r>
            </w:hyperlink>
            <w:r w:rsidR="001554FE" w:rsidRPr="005B32E0">
              <w:t>/</w:t>
            </w:r>
            <w:hyperlink r:id="rId54" w:anchor="!/view?docid=0ba6dea9-4b34-4351-b06a-ec81046f6c0f" w:history="1">
              <w:r w:rsidR="001554FE">
                <w:rPr>
                  <w:rStyle w:val="Hyperlink"/>
                </w:rPr>
                <w:t>MED D - Address Changes and Out of Area (OOA) (030149)</w:t>
              </w:r>
            </w:hyperlink>
            <w:r w:rsidR="004D6945" w:rsidRPr="00E218F8">
              <w:t>.</w:t>
            </w:r>
            <w:r w:rsidR="00B25FC7" w:rsidRPr="00E218F8">
              <w:rPr>
                <w:color w:val="000000"/>
              </w:rPr>
              <w:t xml:space="preserve"> </w:t>
            </w:r>
          </w:p>
          <w:p w14:paraId="1B707193" w14:textId="77777777" w:rsidR="001410F4" w:rsidRPr="00E218F8" w:rsidRDefault="001410F4" w:rsidP="00A14F7C">
            <w:pPr>
              <w:spacing w:before="120" w:after="120"/>
              <w:rPr>
                <w:b/>
                <w:color w:val="000000"/>
              </w:rPr>
            </w:pPr>
          </w:p>
          <w:p w14:paraId="594A330A" w14:textId="3AC6BD3F" w:rsidR="001739D6" w:rsidRPr="00E218F8" w:rsidRDefault="6E631DEE" w:rsidP="00A14F7C">
            <w:pPr>
              <w:spacing w:before="120" w:after="120"/>
            </w:pPr>
            <w:r w:rsidRPr="7A3F94D2">
              <w:rPr>
                <w:b/>
                <w:bCs/>
                <w:color w:val="000000" w:themeColor="text1"/>
              </w:rPr>
              <w:t>Note</w:t>
            </w:r>
            <w:r w:rsidR="51E75A61" w:rsidRPr="7A3F94D2">
              <w:rPr>
                <w:b/>
                <w:bCs/>
                <w:color w:val="000000" w:themeColor="text1"/>
              </w:rPr>
              <w:t xml:space="preserve">: </w:t>
            </w:r>
            <w:r w:rsidR="005D3BF5">
              <w:rPr>
                <w:b/>
                <w:bCs/>
                <w:color w:val="000000" w:themeColor="text1"/>
              </w:rPr>
              <w:t xml:space="preserve"> </w:t>
            </w:r>
            <w:r w:rsidR="51E75A61" w:rsidRPr="005D3BF5">
              <w:rPr>
                <w:color w:val="000000" w:themeColor="text1"/>
              </w:rPr>
              <w:t>If</w:t>
            </w:r>
            <w:r>
              <w:t xml:space="preserve"> speaking to an authenticated member or authorized party (POA, TPA) ONLY, you may proactively provide this information. </w:t>
            </w:r>
          </w:p>
          <w:p w14:paraId="2AEFF146" w14:textId="6E85160F" w:rsidR="00CF020C" w:rsidRDefault="6E631DEE" w:rsidP="00A14F7C">
            <w:pPr>
              <w:spacing w:before="120" w:after="120"/>
              <w:rPr>
                <w:b/>
                <w:bCs/>
                <w:color w:val="000000" w:themeColor="text1"/>
              </w:rPr>
            </w:pPr>
            <w:r w:rsidRPr="7A3F94D2">
              <w:rPr>
                <w:b/>
                <w:bCs/>
                <w:color w:val="000000" w:themeColor="text1"/>
              </w:rPr>
              <w:t>Example</w:t>
            </w:r>
            <w:r w:rsidR="0988EC86" w:rsidRPr="7A3F94D2">
              <w:rPr>
                <w:b/>
                <w:bCs/>
                <w:color w:val="000000" w:themeColor="text1"/>
              </w:rPr>
              <w:t xml:space="preserve">: </w:t>
            </w:r>
            <w:r w:rsidR="005D3BF5">
              <w:rPr>
                <w:b/>
                <w:bCs/>
                <w:color w:val="000000" w:themeColor="text1"/>
              </w:rPr>
              <w:t xml:space="preserve"> </w:t>
            </w:r>
          </w:p>
          <w:p w14:paraId="2048E2E0" w14:textId="692E20A6" w:rsidR="001410F4" w:rsidRPr="00E218F8" w:rsidRDefault="00CF020C" w:rsidP="00A14F7C">
            <w:pPr>
              <w:spacing w:before="120" w:after="120"/>
              <w:rPr>
                <w:color w:val="000000"/>
              </w:rPr>
            </w:pPr>
            <w:r>
              <w:rPr>
                <w:noProof/>
                <w:color w:val="000000" w:themeColor="text1"/>
              </w:rPr>
              <w:drawing>
                <wp:inline distT="0" distB="0" distL="0" distR="0" wp14:anchorId="0133777A" wp14:editId="090C49B7">
                  <wp:extent cx="238158" cy="209579"/>
                  <wp:effectExtent l="0" t="0" r="9525" b="0"/>
                  <wp:docPr id="992296707" name="Picture 992296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96707" name="Picture 992296707"/>
                          <pic:cNvPicPr/>
                        </pic:nvPicPr>
                        <pic:blipFill>
                          <a:blip r:embed="rId5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Pr>
                <w:color w:val="000000" w:themeColor="text1"/>
              </w:rPr>
              <w:t xml:space="preserve"> </w:t>
            </w:r>
            <w:r w:rsidR="0988EC86" w:rsidRPr="005D3BF5">
              <w:rPr>
                <w:color w:val="000000" w:themeColor="text1"/>
              </w:rPr>
              <w:t>We</w:t>
            </w:r>
            <w:r w:rsidR="6E631DEE" w:rsidRPr="005D3BF5">
              <w:rPr>
                <w:color w:val="000000" w:themeColor="text1"/>
              </w:rPr>
              <w:t xml:space="preserve"> </w:t>
            </w:r>
            <w:r w:rsidR="6E631DEE" w:rsidRPr="7A3F94D2">
              <w:rPr>
                <w:color w:val="000000" w:themeColor="text1"/>
              </w:rPr>
              <w:t>have your current shipping address as 123 Main Street Anytown, RI 12345</w:t>
            </w:r>
            <w:r w:rsidR="00FA2350" w:rsidRPr="7A3F94D2">
              <w:rPr>
                <w:color w:val="000000" w:themeColor="text1"/>
              </w:rPr>
              <w:t xml:space="preserve">. </w:t>
            </w:r>
            <w:r w:rsidR="6E631DEE" w:rsidRPr="7A3F94D2">
              <w:rPr>
                <w:color w:val="000000" w:themeColor="text1"/>
              </w:rPr>
              <w:t>Is this still correct?</w:t>
            </w:r>
          </w:p>
          <w:p w14:paraId="22D67873" w14:textId="77777777" w:rsidR="00972FF3" w:rsidRPr="00E218F8" w:rsidRDefault="00972FF3" w:rsidP="00A14F7C">
            <w:pPr>
              <w:spacing w:before="120" w:after="120"/>
              <w:rPr>
                <w:color w:val="000000"/>
              </w:rPr>
            </w:pPr>
          </w:p>
          <w:p w14:paraId="43C1D644" w14:textId="2D53B3A3" w:rsidR="00972FF3" w:rsidRPr="00E218F8" w:rsidRDefault="5B91C5B3" w:rsidP="00A14F7C">
            <w:pPr>
              <w:spacing w:before="120" w:after="120"/>
              <w:rPr>
                <w:color w:val="000000"/>
              </w:rPr>
            </w:pPr>
            <w:r w:rsidRPr="7A3F94D2">
              <w:rPr>
                <w:b/>
                <w:bCs/>
                <w:color w:val="000000" w:themeColor="text1"/>
              </w:rPr>
              <w:t>Note</w:t>
            </w:r>
            <w:r w:rsidR="431944DD" w:rsidRPr="7A3F94D2">
              <w:rPr>
                <w:b/>
                <w:bCs/>
                <w:color w:val="000000" w:themeColor="text1"/>
              </w:rPr>
              <w:t xml:space="preserve">: </w:t>
            </w:r>
            <w:r w:rsidR="005D3BF5">
              <w:rPr>
                <w:b/>
                <w:bCs/>
                <w:color w:val="000000" w:themeColor="text1"/>
              </w:rPr>
              <w:t xml:space="preserve"> </w:t>
            </w:r>
            <w:r w:rsidR="431944DD" w:rsidRPr="005D3BF5">
              <w:rPr>
                <w:color w:val="000000" w:themeColor="text1"/>
              </w:rPr>
              <w:t>If</w:t>
            </w:r>
            <w:r w:rsidRPr="7A3F94D2">
              <w:rPr>
                <w:color w:val="000000" w:themeColor="text1"/>
              </w:rPr>
              <w:t xml:space="preserve"> the order has shipped to </w:t>
            </w:r>
            <w:r w:rsidR="7FFE7F14" w:rsidRPr="7A3F94D2">
              <w:rPr>
                <w:color w:val="000000" w:themeColor="text1"/>
              </w:rPr>
              <w:t>the incorrect</w:t>
            </w:r>
            <w:r w:rsidRPr="7A3F94D2">
              <w:rPr>
                <w:color w:val="000000" w:themeColor="text1"/>
              </w:rPr>
              <w:t xml:space="preserve"> address, </w:t>
            </w:r>
            <w:r w:rsidR="0951B036" w:rsidRPr="7A3F94D2">
              <w:rPr>
                <w:color w:val="000000" w:themeColor="text1"/>
              </w:rPr>
              <w:t>contact the</w:t>
            </w:r>
            <w:r w:rsidRPr="7A3F94D2">
              <w:rPr>
                <w:color w:val="000000" w:themeColor="text1"/>
              </w:rPr>
              <w:t xml:space="preserve"> </w:t>
            </w:r>
            <w:hyperlink r:id="rId56" w:anchor="!/view?docid=9eef064d-c7d7-42f7-9026-1497496b4d51">
              <w:r w:rsidR="00564588">
                <w:rPr>
                  <w:rStyle w:val="Hyperlink"/>
                </w:rPr>
                <w:t>Senior Team (016311)</w:t>
              </w:r>
            </w:hyperlink>
            <w:r w:rsidRPr="7A3F94D2">
              <w:rPr>
                <w:color w:val="000000" w:themeColor="text1"/>
              </w:rPr>
              <w:t xml:space="preserve"> for possible re-direct with shipping carrier.  </w:t>
            </w:r>
          </w:p>
        </w:tc>
      </w:tr>
      <w:tr w:rsidR="001410F4" w:rsidRPr="00E218F8" w14:paraId="4E0352B0" w14:textId="77777777" w:rsidTr="047CE19B">
        <w:trPr>
          <w:trHeight w:val="38"/>
        </w:trPr>
        <w:tc>
          <w:tcPr>
            <w:tcW w:w="333" w:type="pct"/>
          </w:tcPr>
          <w:p w14:paraId="543A048A" w14:textId="77777777" w:rsidR="001410F4" w:rsidRPr="00E218F8" w:rsidRDefault="001410F4" w:rsidP="00A14F7C">
            <w:pPr>
              <w:spacing w:before="120" w:after="120"/>
              <w:jc w:val="center"/>
              <w:rPr>
                <w:b/>
              </w:rPr>
            </w:pPr>
            <w:r w:rsidRPr="00E218F8">
              <w:rPr>
                <w:b/>
              </w:rPr>
              <w:t>7</w:t>
            </w:r>
          </w:p>
        </w:tc>
        <w:tc>
          <w:tcPr>
            <w:tcW w:w="4667" w:type="pct"/>
          </w:tcPr>
          <w:p w14:paraId="50CD1200" w14:textId="77777777" w:rsidR="001410F4" w:rsidRPr="00E218F8" w:rsidRDefault="001410F4" w:rsidP="00A14F7C">
            <w:pPr>
              <w:spacing w:before="120" w:after="120"/>
            </w:pPr>
            <w:r w:rsidRPr="00E218F8">
              <w:rPr>
                <w:rStyle w:val="Hyperlink"/>
                <w:color w:val="auto"/>
                <w:u w:val="none"/>
              </w:rPr>
              <w:t>Verify the p</w:t>
            </w:r>
            <w:r w:rsidRPr="00E218F8">
              <w:t xml:space="preserve">rescription details. </w:t>
            </w:r>
          </w:p>
          <w:p w14:paraId="66386B1B" w14:textId="77777777" w:rsidR="001410F4" w:rsidRPr="00E218F8" w:rsidRDefault="001410F4" w:rsidP="00A14F7C">
            <w:pPr>
              <w:pStyle w:val="Dotbullet"/>
              <w:numPr>
                <w:ilvl w:val="0"/>
                <w:numId w:val="0"/>
              </w:numPr>
              <w:spacing w:before="120" w:after="120"/>
              <w:rPr>
                <w:color w:val="000000"/>
                <w:szCs w:val="24"/>
              </w:rPr>
            </w:pPr>
          </w:p>
          <w:p w14:paraId="32E7CB14" w14:textId="2DC65172" w:rsidR="001410F4" w:rsidRPr="00E218F8" w:rsidRDefault="00B14CF4" w:rsidP="00A14F7C">
            <w:pPr>
              <w:numPr>
                <w:ilvl w:val="0"/>
                <w:numId w:val="15"/>
              </w:numPr>
              <w:spacing w:before="120" w:after="120"/>
            </w:pPr>
            <w:r>
              <w:rPr>
                <w:bCs/>
                <w:noProof/>
              </w:rPr>
              <w:drawing>
                <wp:inline distT="0" distB="0" distL="0" distR="0" wp14:anchorId="0FFF252F" wp14:editId="2A030E27">
                  <wp:extent cx="304762" cy="304762"/>
                  <wp:effectExtent l="0" t="0" r="635" b="635"/>
                  <wp:docPr id="526123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23199" name="Picture 526123199"/>
                          <pic:cNvPicPr/>
                        </pic:nvPicPr>
                        <pic:blipFill>
                          <a:blip r:embed="rId19">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bCs/>
              </w:rPr>
              <w:t xml:space="preserve"> </w:t>
            </w:r>
            <w:r w:rsidR="001410F4" w:rsidRPr="00E218F8">
              <w:rPr>
                <w:bCs/>
              </w:rPr>
              <w:t>If speaking to a member or POA</w:t>
            </w:r>
            <w:r w:rsidR="001410F4" w:rsidRPr="00117DE5">
              <w:rPr>
                <w:bCs/>
              </w:rPr>
              <w:t>,</w:t>
            </w:r>
            <w:r w:rsidR="001410F4" w:rsidRPr="00E218F8">
              <w:rPr>
                <w:b/>
              </w:rPr>
              <w:t xml:space="preserve"> </w:t>
            </w:r>
            <w:r w:rsidR="00387C11">
              <w:rPr>
                <w:color w:val="000000"/>
              </w:rPr>
              <w:t>review</w:t>
            </w:r>
            <w:r w:rsidR="002B1BEF">
              <w:rPr>
                <w:color w:val="000000"/>
              </w:rPr>
              <w:t xml:space="preserve"> and confirm</w:t>
            </w:r>
            <w:r w:rsidR="000A5941" w:rsidRPr="00E218F8">
              <w:rPr>
                <w:color w:val="000000"/>
              </w:rPr>
              <w:t xml:space="preserve"> the order to the member and verify the details for each prescription, including the Member Name, Drug Name, Strength, Dosage Form, Quantity and Days’ Supply</w:t>
            </w:r>
            <w:r w:rsidR="00FA2350" w:rsidRPr="00E218F8">
              <w:t xml:space="preserve">. </w:t>
            </w:r>
            <w:r w:rsidR="000A5941" w:rsidRPr="00E218F8">
              <w:t xml:space="preserve">Before submitting and completing the order include the Number of Refills left on the prescription in the final </w:t>
            </w:r>
            <w:r w:rsidR="00387C11">
              <w:t>review</w:t>
            </w:r>
            <w:r w:rsidR="00387C11" w:rsidRPr="00E218F8">
              <w:t xml:space="preserve"> </w:t>
            </w:r>
            <w:r w:rsidR="000A5941" w:rsidRPr="00E218F8">
              <w:t>details also</w:t>
            </w:r>
            <w:r w:rsidR="00FA2350" w:rsidRPr="00E218F8">
              <w:t xml:space="preserve">. </w:t>
            </w:r>
          </w:p>
          <w:p w14:paraId="01668A79" w14:textId="2C0A323F" w:rsidR="001410F4" w:rsidRPr="00E218F8" w:rsidRDefault="001410F4" w:rsidP="00A14F7C">
            <w:pPr>
              <w:pStyle w:val="Dotbullet"/>
              <w:numPr>
                <w:ilvl w:val="0"/>
                <w:numId w:val="14"/>
              </w:numPr>
              <w:spacing w:before="120" w:after="120"/>
              <w:rPr>
                <w:snapToGrid/>
                <w:szCs w:val="24"/>
              </w:rPr>
            </w:pPr>
            <w:r w:rsidRPr="00E218F8">
              <w:rPr>
                <w:bCs/>
                <w:snapToGrid/>
                <w:szCs w:val="24"/>
              </w:rPr>
              <w:t>If speaking to an authorized party caller,</w:t>
            </w:r>
            <w:r w:rsidRPr="00E218F8">
              <w:rPr>
                <w:snapToGrid/>
                <w:szCs w:val="24"/>
              </w:rPr>
              <w:t xml:space="preserve"> only provide that information for those medications where they can provide you with the medication name.</w:t>
            </w:r>
          </w:p>
          <w:p w14:paraId="55DAED04" w14:textId="77777777" w:rsidR="001410F4" w:rsidRPr="00E218F8" w:rsidRDefault="001410F4" w:rsidP="00A14F7C">
            <w:pPr>
              <w:pStyle w:val="Dotbullet"/>
              <w:numPr>
                <w:ilvl w:val="0"/>
                <w:numId w:val="0"/>
              </w:numPr>
              <w:spacing w:before="120" w:after="120"/>
              <w:rPr>
                <w:color w:val="000000"/>
                <w:szCs w:val="24"/>
              </w:rPr>
            </w:pPr>
          </w:p>
          <w:p w14:paraId="4AC3A0F9" w14:textId="506D9FC8" w:rsidR="001410F4" w:rsidRPr="00E218F8" w:rsidRDefault="001410F4" w:rsidP="00A14F7C">
            <w:pPr>
              <w:pStyle w:val="Dotbullet"/>
              <w:numPr>
                <w:ilvl w:val="0"/>
                <w:numId w:val="0"/>
              </w:numPr>
              <w:spacing w:before="120" w:after="120"/>
              <w:rPr>
                <w:color w:val="000000"/>
                <w:szCs w:val="24"/>
              </w:rPr>
            </w:pPr>
            <w:r w:rsidRPr="00E218F8">
              <w:rPr>
                <w:color w:val="000000"/>
                <w:szCs w:val="24"/>
              </w:rPr>
              <w:t xml:space="preserve">Refer to </w:t>
            </w:r>
            <w:hyperlink r:id="rId57" w:anchor="!/view?docid=dd38d4b0-3772-4091-8b1a-4513ad33b65f" w:history="1">
              <w:r w:rsidR="004E2969">
                <w:rPr>
                  <w:rStyle w:val="Hyperlink"/>
                  <w:szCs w:val="24"/>
                </w:rPr>
                <w:t>PeopleSafe - Preventing Class 1 Errors (106802)</w:t>
              </w:r>
            </w:hyperlink>
            <w:r w:rsidR="001739D6" w:rsidRPr="00E218F8">
              <w:rPr>
                <w:rStyle w:val="Hyperlink"/>
                <w:szCs w:val="24"/>
              </w:rPr>
              <w:t>.</w:t>
            </w:r>
          </w:p>
        </w:tc>
      </w:tr>
      <w:tr w:rsidR="00251D6F" w:rsidRPr="00E218F8" w14:paraId="2C5025DF" w14:textId="77777777" w:rsidTr="047CE19B">
        <w:trPr>
          <w:trHeight w:val="38"/>
        </w:trPr>
        <w:tc>
          <w:tcPr>
            <w:tcW w:w="333" w:type="pct"/>
          </w:tcPr>
          <w:p w14:paraId="708808CB" w14:textId="77777777" w:rsidR="00251D6F" w:rsidRPr="00E218F8" w:rsidRDefault="00251D6F" w:rsidP="00A14F7C">
            <w:pPr>
              <w:spacing w:before="120" w:after="120"/>
              <w:jc w:val="center"/>
              <w:rPr>
                <w:b/>
              </w:rPr>
            </w:pPr>
            <w:r w:rsidRPr="00E218F8">
              <w:rPr>
                <w:b/>
              </w:rPr>
              <w:t>8</w:t>
            </w:r>
          </w:p>
        </w:tc>
        <w:tc>
          <w:tcPr>
            <w:tcW w:w="4667" w:type="pct"/>
          </w:tcPr>
          <w:p w14:paraId="2DC6524D" w14:textId="77777777" w:rsidR="008A4A2C" w:rsidRPr="00E218F8" w:rsidRDefault="00F552C7" w:rsidP="00A14F7C">
            <w:pPr>
              <w:spacing w:before="120" w:after="120"/>
              <w:rPr>
                <w:color w:val="000000"/>
              </w:rPr>
            </w:pPr>
            <w:r w:rsidRPr="00E218F8">
              <w:rPr>
                <w:color w:val="000000"/>
              </w:rPr>
              <w:t xml:space="preserve">Click the </w:t>
            </w:r>
            <w:r w:rsidR="00CD7661" w:rsidRPr="00E218F8">
              <w:rPr>
                <w:b/>
                <w:color w:val="000000"/>
              </w:rPr>
              <w:t>Plus</w:t>
            </w:r>
            <w:r w:rsidR="00CD7661" w:rsidRPr="00E218F8">
              <w:rPr>
                <w:color w:val="000000"/>
              </w:rPr>
              <w:t xml:space="preserve"> </w:t>
            </w:r>
            <w:r w:rsidRPr="00E218F8">
              <w:rPr>
                <w:color w:val="000000"/>
              </w:rPr>
              <w:t>(+) button for the Rx number to expand or display its Prescription Details.</w:t>
            </w:r>
          </w:p>
        </w:tc>
      </w:tr>
      <w:tr w:rsidR="00A70B83" w:rsidRPr="00E218F8" w14:paraId="4C72CF61" w14:textId="77777777" w:rsidTr="047CE19B">
        <w:trPr>
          <w:trHeight w:val="288"/>
        </w:trPr>
        <w:tc>
          <w:tcPr>
            <w:tcW w:w="333" w:type="pct"/>
          </w:tcPr>
          <w:p w14:paraId="19C9A3F2" w14:textId="77777777" w:rsidR="00A70B83" w:rsidRPr="00E218F8" w:rsidRDefault="00A70B83" w:rsidP="00A14F7C">
            <w:pPr>
              <w:spacing w:before="120" w:after="120"/>
              <w:jc w:val="center"/>
              <w:rPr>
                <w:b/>
              </w:rPr>
            </w:pPr>
            <w:r w:rsidRPr="00E218F8">
              <w:rPr>
                <w:b/>
              </w:rPr>
              <w:t>9</w:t>
            </w:r>
          </w:p>
        </w:tc>
        <w:tc>
          <w:tcPr>
            <w:tcW w:w="4667" w:type="pct"/>
          </w:tcPr>
          <w:p w14:paraId="67A33CC6" w14:textId="77777777" w:rsidR="00A70B83" w:rsidRPr="00E218F8" w:rsidRDefault="00A70B83" w:rsidP="00A14F7C">
            <w:pPr>
              <w:spacing w:before="120" w:after="120"/>
            </w:pPr>
            <w:r w:rsidRPr="00E218F8">
              <w:t>Verify Reship Labels Printed</w:t>
            </w:r>
            <w:r w:rsidR="0089022C" w:rsidRPr="00E218F8">
              <w:t xml:space="preserve"> the </w:t>
            </w:r>
            <w:r w:rsidRPr="00E218F8">
              <w:t>date and time.</w:t>
            </w:r>
          </w:p>
          <w:p w14:paraId="7C5F6B2B" w14:textId="77777777" w:rsidR="00CD7661" w:rsidRPr="00E218F8" w:rsidRDefault="00CD7661" w:rsidP="00A14F7C">
            <w:pPr>
              <w:spacing w:before="120" w:after="120"/>
              <w:rPr>
                <w:b/>
              </w:rPr>
            </w:pPr>
          </w:p>
          <w:p w14:paraId="3E436A8F" w14:textId="230E3547" w:rsidR="00CD7661" w:rsidRPr="00E218F8" w:rsidRDefault="00CD7661" w:rsidP="00A14F7C">
            <w:pPr>
              <w:numPr>
                <w:ilvl w:val="0"/>
                <w:numId w:val="14"/>
              </w:numPr>
              <w:spacing w:before="120" w:after="120"/>
            </w:pPr>
            <w:r w:rsidRPr="00E218F8">
              <w:rPr>
                <w:bCs/>
              </w:rPr>
              <w:t>If</w:t>
            </w:r>
            <w:r w:rsidRPr="00E218F8">
              <w:rPr>
                <w:b/>
              </w:rPr>
              <w:t xml:space="preserve"> </w:t>
            </w:r>
            <w:r w:rsidR="0089022C" w:rsidRPr="00E218F8">
              <w:rPr>
                <w:bCs/>
              </w:rPr>
              <w:t>l</w:t>
            </w:r>
            <w:r w:rsidRPr="00E218F8">
              <w:rPr>
                <w:bCs/>
              </w:rPr>
              <w:t>abeled</w:t>
            </w:r>
            <w:r w:rsidRPr="00E218F8">
              <w:rPr>
                <w:b/>
              </w:rPr>
              <w:t xml:space="preserve"> </w:t>
            </w:r>
            <w:r w:rsidRPr="00E218F8">
              <w:t>inform member the order will be shipped within one business day.</w:t>
            </w:r>
          </w:p>
          <w:p w14:paraId="3B5BD122" w14:textId="0D4154F8" w:rsidR="00CD7661" w:rsidRPr="00E218F8" w:rsidRDefault="00CD7661" w:rsidP="00A14F7C">
            <w:pPr>
              <w:numPr>
                <w:ilvl w:val="0"/>
                <w:numId w:val="14"/>
              </w:numPr>
              <w:spacing w:before="120" w:after="120"/>
              <w:rPr>
                <w:b/>
              </w:rPr>
            </w:pPr>
            <w:r w:rsidRPr="00E218F8">
              <w:rPr>
                <w:bCs/>
              </w:rPr>
              <w:t>If</w:t>
            </w:r>
            <w:r w:rsidRPr="00E218F8">
              <w:rPr>
                <w:b/>
              </w:rPr>
              <w:t xml:space="preserve"> </w:t>
            </w:r>
            <w:r w:rsidR="0089022C" w:rsidRPr="00E218F8">
              <w:rPr>
                <w:bCs/>
              </w:rPr>
              <w:t>l</w:t>
            </w:r>
            <w:r w:rsidRPr="00E218F8">
              <w:rPr>
                <w:bCs/>
              </w:rPr>
              <w:t xml:space="preserve">abel has </w:t>
            </w:r>
            <w:r w:rsidR="0089022C" w:rsidRPr="00E218F8">
              <w:rPr>
                <w:bCs/>
              </w:rPr>
              <w:t>not p</w:t>
            </w:r>
            <w:r w:rsidRPr="00E218F8">
              <w:rPr>
                <w:bCs/>
              </w:rPr>
              <w:t xml:space="preserve">rinted and the date of original request is over one business </w:t>
            </w:r>
            <w:r w:rsidR="00A22FFA" w:rsidRPr="00E218F8">
              <w:rPr>
                <w:bCs/>
              </w:rPr>
              <w:t>day,</w:t>
            </w:r>
            <w:r w:rsidR="00286D46" w:rsidRPr="00E218F8">
              <w:rPr>
                <w:bCs/>
              </w:rPr>
              <w:t xml:space="preserve"> then</w:t>
            </w:r>
            <w:r w:rsidRPr="00E218F8">
              <w:t xml:space="preserve"> refer to </w:t>
            </w:r>
            <w:hyperlink r:id="rId58" w:anchor="!/view?docid=97e4d878-f5fe-4901-8e76-4439f248ed76" w:history="1">
              <w:r w:rsidR="0052485A">
                <w:rPr>
                  <w:rStyle w:val="Hyperlink"/>
                </w:rPr>
                <w:t>Expediting Mail Order Processing Time and/or Upgrading Order Shipping (118121)</w:t>
              </w:r>
            </w:hyperlink>
            <w:r w:rsidRPr="00E218F8">
              <w:t xml:space="preserve"> procedure.</w:t>
            </w:r>
          </w:p>
        </w:tc>
      </w:tr>
      <w:tr w:rsidR="00CD7661" w:rsidRPr="00E218F8" w14:paraId="542E3FE4" w14:textId="77777777" w:rsidTr="047CE19B">
        <w:trPr>
          <w:trHeight w:val="38"/>
        </w:trPr>
        <w:tc>
          <w:tcPr>
            <w:tcW w:w="333" w:type="pct"/>
          </w:tcPr>
          <w:p w14:paraId="6B8AA7C2" w14:textId="77777777" w:rsidR="00CD7661" w:rsidRPr="00E218F8" w:rsidRDefault="00CD7661" w:rsidP="00A14F7C">
            <w:pPr>
              <w:spacing w:before="120" w:after="120"/>
              <w:jc w:val="center"/>
              <w:rPr>
                <w:b/>
              </w:rPr>
            </w:pPr>
            <w:r w:rsidRPr="00E218F8">
              <w:rPr>
                <w:b/>
              </w:rPr>
              <w:t>10</w:t>
            </w:r>
          </w:p>
        </w:tc>
        <w:tc>
          <w:tcPr>
            <w:tcW w:w="4667" w:type="pct"/>
          </w:tcPr>
          <w:p w14:paraId="4152B06B" w14:textId="731EB677" w:rsidR="00CD7661" w:rsidRPr="00E218F8" w:rsidRDefault="5327D1CD" w:rsidP="00A14F7C">
            <w:pPr>
              <w:spacing w:before="120" w:after="120"/>
              <w:rPr>
                <w:color w:val="000000"/>
              </w:rPr>
            </w:pPr>
            <w:r>
              <w:t xml:space="preserve">Verify </w:t>
            </w:r>
            <w:r w:rsidR="5F2A3A29">
              <w:t>the day’s</w:t>
            </w:r>
            <w:r>
              <w:t xml:space="preserve"> supply </w:t>
            </w:r>
            <w:r w:rsidR="5C5DAC78">
              <w:t xml:space="preserve">on hand with </w:t>
            </w:r>
            <w:r>
              <w:t>the member</w:t>
            </w:r>
            <w:r w:rsidR="00FA2350">
              <w:t xml:space="preserve">. </w:t>
            </w:r>
            <w:r w:rsidR="5C5DAC78">
              <w:t xml:space="preserve">If they indicate </w:t>
            </w:r>
            <w:r w:rsidR="6C16D4CB">
              <w:t>five</w:t>
            </w:r>
            <w:r w:rsidR="5C5DAC78">
              <w:t xml:space="preserve"> days or </w:t>
            </w:r>
            <w:r w:rsidR="001A347D">
              <w:t>less,</w:t>
            </w:r>
            <w:r w:rsidR="5C5DAC78">
              <w:t xml:space="preserve"> then educate the member on the best available o</w:t>
            </w:r>
            <w:r>
              <w:t>ptions</w:t>
            </w:r>
            <w:r w:rsidR="5C5DAC78">
              <w:t xml:space="preserve"> to get medication filled. </w:t>
            </w:r>
          </w:p>
          <w:p w14:paraId="1C46C4ED" w14:textId="77777777" w:rsidR="00CD7661" w:rsidRPr="00E218F8" w:rsidRDefault="00CD7661" w:rsidP="00A14F7C">
            <w:pPr>
              <w:spacing w:before="120" w:after="120"/>
              <w:rPr>
                <w:color w:val="000000"/>
              </w:rPr>
            </w:pPr>
          </w:p>
          <w:p w14:paraId="61FD7995" w14:textId="5FB49947" w:rsidR="00CD7661" w:rsidRPr="00E218F8" w:rsidRDefault="00CD7661" w:rsidP="00A14F7C">
            <w:pPr>
              <w:spacing w:before="120" w:after="120"/>
            </w:pPr>
            <w:r w:rsidRPr="00E218F8">
              <w:rPr>
                <w:color w:val="000000"/>
              </w:rPr>
              <w:t xml:space="preserve">Refer to </w:t>
            </w:r>
            <w:hyperlink r:id="rId59" w:anchor="!/view?docid=3b7dbf62-c6e3-494d-86af-4a5ff49a52af">
              <w:r w:rsidR="00D873A5">
                <w:rPr>
                  <w:rStyle w:val="Hyperlink"/>
                </w:rPr>
                <w:t>Member Low or Out of Medication (046109)</w:t>
              </w:r>
            </w:hyperlink>
            <w:r w:rsidRPr="00E218F8">
              <w:t>.</w:t>
            </w:r>
          </w:p>
        </w:tc>
      </w:tr>
      <w:tr w:rsidR="00251D6F" w:rsidRPr="00E218F8" w14:paraId="71DE98B6" w14:textId="77777777" w:rsidTr="047CE19B">
        <w:trPr>
          <w:trHeight w:val="38"/>
        </w:trPr>
        <w:tc>
          <w:tcPr>
            <w:tcW w:w="333" w:type="pct"/>
          </w:tcPr>
          <w:p w14:paraId="0D55E3D9" w14:textId="77777777" w:rsidR="00251D6F" w:rsidRPr="00E218F8" w:rsidRDefault="00CD7661" w:rsidP="00A14F7C">
            <w:pPr>
              <w:spacing w:before="120" w:after="120"/>
              <w:jc w:val="center"/>
              <w:rPr>
                <w:b/>
              </w:rPr>
            </w:pPr>
            <w:r w:rsidRPr="00E218F8">
              <w:rPr>
                <w:b/>
              </w:rPr>
              <w:t>11</w:t>
            </w:r>
          </w:p>
        </w:tc>
        <w:tc>
          <w:tcPr>
            <w:tcW w:w="4667" w:type="pct"/>
          </w:tcPr>
          <w:p w14:paraId="3312C364" w14:textId="77777777" w:rsidR="00251D6F" w:rsidRPr="00E218F8" w:rsidRDefault="00251D6F" w:rsidP="00A14F7C">
            <w:pPr>
              <w:spacing w:before="120" w:after="120"/>
            </w:pPr>
            <w:r w:rsidRPr="00E218F8">
              <w:t xml:space="preserve">Inform </w:t>
            </w:r>
            <w:r w:rsidR="00B269E3" w:rsidRPr="00E218F8">
              <w:t>member</w:t>
            </w:r>
            <w:r w:rsidRPr="00E218F8">
              <w:t xml:space="preserve"> of the order status indicated.</w:t>
            </w:r>
          </w:p>
        </w:tc>
      </w:tr>
      <w:tr w:rsidR="00CD7661" w:rsidRPr="00E218F8" w14:paraId="6DC72296" w14:textId="77777777" w:rsidTr="047CE19B">
        <w:trPr>
          <w:trHeight w:val="38"/>
        </w:trPr>
        <w:tc>
          <w:tcPr>
            <w:tcW w:w="333" w:type="pct"/>
          </w:tcPr>
          <w:p w14:paraId="03955F9A" w14:textId="1E367421" w:rsidR="00CD7661" w:rsidRPr="00E218F8" w:rsidRDefault="00CD7661" w:rsidP="00A14F7C">
            <w:pPr>
              <w:spacing w:before="120" w:after="120"/>
              <w:jc w:val="center"/>
              <w:rPr>
                <w:b/>
              </w:rPr>
            </w:pPr>
            <w:r w:rsidRPr="00E218F8">
              <w:rPr>
                <w:b/>
              </w:rPr>
              <w:t>12</w:t>
            </w:r>
          </w:p>
        </w:tc>
        <w:tc>
          <w:tcPr>
            <w:tcW w:w="4667" w:type="pct"/>
          </w:tcPr>
          <w:p w14:paraId="14815690" w14:textId="13310CBB" w:rsidR="00286D46" w:rsidRPr="00E218F8" w:rsidRDefault="5C5DAC78" w:rsidP="00A14F7C">
            <w:pPr>
              <w:spacing w:before="120" w:after="120"/>
            </w:pPr>
            <w:r>
              <w:t xml:space="preserve">For all orders, encourage members to utilize Caremark.com </w:t>
            </w:r>
            <w:r w:rsidR="0E9BC61A">
              <w:t>to check</w:t>
            </w:r>
            <w:r>
              <w:t xml:space="preserve"> the status of orders</w:t>
            </w:r>
            <w:r w:rsidR="00FA2350">
              <w:t xml:space="preserve">. </w:t>
            </w:r>
            <w:r>
              <w:t xml:space="preserve">Review their </w:t>
            </w:r>
            <w:r w:rsidR="513A2E7E">
              <w:t xml:space="preserve">MP </w:t>
            </w:r>
            <w:r>
              <w:t>preferences &amp; remind them that they are receiving order notifications too (if applicable in the account)</w:t>
            </w:r>
            <w:r w:rsidR="00FA2350">
              <w:t xml:space="preserve">. </w:t>
            </w:r>
          </w:p>
          <w:p w14:paraId="40E28DF5" w14:textId="77777777" w:rsidR="00CD7661" w:rsidRPr="00E218F8" w:rsidRDefault="00CD7661" w:rsidP="00A14F7C">
            <w:pPr>
              <w:spacing w:before="120" w:after="120"/>
            </w:pPr>
          </w:p>
          <w:p w14:paraId="47B93744" w14:textId="292E5B2C" w:rsidR="006F2638" w:rsidRPr="00E218F8" w:rsidRDefault="006F2638" w:rsidP="00A14F7C">
            <w:pPr>
              <w:tabs>
                <w:tab w:val="left" w:pos="2249"/>
              </w:tabs>
              <w:spacing w:before="120" w:after="120"/>
            </w:pPr>
            <w:r w:rsidRPr="00E218F8">
              <w:t xml:space="preserve">Refer to </w:t>
            </w:r>
            <w:hyperlink r:id="rId60" w:anchor="!/view?docid=d3dcf7c9-3cc9-4864-b6c1-165416474fa1" w:history="1">
              <w:r w:rsidR="00CF1915">
                <w:rPr>
                  <w:rStyle w:val="Hyperlink"/>
                </w:rPr>
                <w:t>Messaging Platform Alerts (110103)</w:t>
              </w:r>
            </w:hyperlink>
            <w:r w:rsidR="007E75D9">
              <w:t xml:space="preserve"> and</w:t>
            </w:r>
            <w:r w:rsidRPr="00E218F8">
              <w:t xml:space="preserve"> </w:t>
            </w:r>
            <w:hyperlink r:id="rId61" w:anchor="!/view?docid=918203d3-2d76-4044-b2d9-0ced0504d471" w:history="1">
              <w:r w:rsidR="00CF020C">
                <w:rPr>
                  <w:rStyle w:val="Hyperlink"/>
                </w:rPr>
                <w:t>PeopleSafe - Obtaining an Email Address and Managing Messaging Platform Alerts (027674)</w:t>
              </w:r>
            </w:hyperlink>
            <w:r w:rsidRPr="00E218F8">
              <w:t>.</w:t>
            </w:r>
          </w:p>
          <w:p w14:paraId="6A974EAD" w14:textId="77777777" w:rsidR="006E2115" w:rsidRPr="00E218F8" w:rsidRDefault="006E2115" w:rsidP="00A14F7C">
            <w:pPr>
              <w:spacing w:before="120" w:after="120"/>
            </w:pPr>
          </w:p>
          <w:p w14:paraId="381BCEA6" w14:textId="16B45A4A" w:rsidR="00656C02" w:rsidRPr="00E218F8" w:rsidRDefault="00656C02" w:rsidP="00A14F7C">
            <w:pPr>
              <w:numPr>
                <w:ilvl w:val="0"/>
                <w:numId w:val="17"/>
              </w:numPr>
              <w:spacing w:before="120" w:after="120"/>
            </w:pPr>
            <w:r w:rsidRPr="00E218F8">
              <w:t xml:space="preserve">Using </w:t>
            </w:r>
            <w:r w:rsidR="00CA6B04" w:rsidRPr="00E218F8">
              <w:t xml:space="preserve">MP </w:t>
            </w:r>
            <w:r w:rsidRPr="00E218F8">
              <w:t>or the web will notify the member if there is a delay in processing their order.</w:t>
            </w:r>
          </w:p>
          <w:p w14:paraId="1DD381D6" w14:textId="49B232CA" w:rsidR="00656C02" w:rsidRPr="00E218F8" w:rsidRDefault="00656C02" w:rsidP="00A14F7C">
            <w:pPr>
              <w:numPr>
                <w:ilvl w:val="0"/>
                <w:numId w:val="17"/>
              </w:numPr>
              <w:spacing w:before="120" w:after="120"/>
              <w:rPr>
                <w:color w:val="000000"/>
              </w:rPr>
            </w:pPr>
            <w:r w:rsidRPr="00E218F8">
              <w:rPr>
                <w:bCs/>
              </w:rPr>
              <w:t>Do not</w:t>
            </w:r>
            <w:r w:rsidRPr="00E218F8">
              <w:t xml:space="preserve"> provide the member with a general shipping time frame, as this will vary depending on shipping method and geographic location of the member.</w:t>
            </w:r>
          </w:p>
          <w:p w14:paraId="5628A5D0" w14:textId="1C4F08CF" w:rsidR="00656C02" w:rsidRPr="00E218F8" w:rsidRDefault="00656C02" w:rsidP="00A14F7C">
            <w:pPr>
              <w:numPr>
                <w:ilvl w:val="0"/>
                <w:numId w:val="17"/>
              </w:numPr>
              <w:spacing w:before="120" w:after="120"/>
            </w:pPr>
            <w:r w:rsidRPr="00E218F8">
              <w:t>Once the order ships, the member can use the tracking number to determine how long it will take for the order to arrive. </w:t>
            </w:r>
          </w:p>
          <w:p w14:paraId="706E09CE" w14:textId="25F1DEB0" w:rsidR="00656C02" w:rsidRPr="00E218F8" w:rsidRDefault="00656C02" w:rsidP="00A14F7C">
            <w:pPr>
              <w:numPr>
                <w:ilvl w:val="0"/>
                <w:numId w:val="17"/>
              </w:numPr>
              <w:spacing w:before="120" w:after="120"/>
            </w:pPr>
            <w:r w:rsidRPr="00E218F8">
              <w:t>Members can track their orders by going to Caremark.com</w:t>
            </w:r>
            <w:r w:rsidR="00D952B5">
              <w:t>.</w:t>
            </w:r>
          </w:p>
          <w:p w14:paraId="487B1D98" w14:textId="11E04300" w:rsidR="00656C02" w:rsidRPr="00E218F8" w:rsidRDefault="00656C02" w:rsidP="00A14F7C">
            <w:pPr>
              <w:numPr>
                <w:ilvl w:val="0"/>
                <w:numId w:val="17"/>
              </w:numPr>
              <w:spacing w:before="120" w:after="120"/>
            </w:pPr>
            <w:r w:rsidRPr="00E218F8">
              <w:t xml:space="preserve">Orders will ship via USPS or UPS. </w:t>
            </w:r>
          </w:p>
          <w:p w14:paraId="362B3081" w14:textId="42850EBE" w:rsidR="00656C02" w:rsidRPr="00E218F8" w:rsidRDefault="00656C02" w:rsidP="00A14F7C">
            <w:pPr>
              <w:numPr>
                <w:ilvl w:val="0"/>
                <w:numId w:val="17"/>
              </w:numPr>
              <w:spacing w:before="120" w:after="120"/>
            </w:pPr>
            <w:r w:rsidRPr="00E218F8">
              <w:t xml:space="preserve">Orders shipped using USPS can be also tracked online at USPS.com or by calling </w:t>
            </w:r>
            <w:r w:rsidRPr="00E218F8">
              <w:rPr>
                <w:b/>
                <w:bCs/>
              </w:rPr>
              <w:t>1-800-222-1811</w:t>
            </w:r>
            <w:r w:rsidR="00FA2350" w:rsidRPr="00E218F8">
              <w:t xml:space="preserve">. </w:t>
            </w:r>
            <w:r w:rsidRPr="00E218F8">
              <w:t>UPS orders can be tracked online at UPS.com or by calling 1-800-PickUPS.</w:t>
            </w:r>
            <w:r w:rsidR="00AF620A" w:rsidRPr="00E218F8">
              <w:t xml:space="preserve"> </w:t>
            </w:r>
          </w:p>
          <w:p w14:paraId="31F08800" w14:textId="1D1B8FE0" w:rsidR="00656C02" w:rsidRPr="00E218F8" w:rsidRDefault="001B415A" w:rsidP="00A14F7C">
            <w:pPr>
              <w:spacing w:before="120" w:after="120"/>
              <w:ind w:left="360"/>
            </w:pPr>
            <w:r w:rsidRPr="00E218F8">
              <w:rPr>
                <w:noProof/>
              </w:rPr>
              <w:drawing>
                <wp:inline distT="0" distB="0" distL="0" distR="0" wp14:anchorId="5C1DB680" wp14:editId="456B3813">
                  <wp:extent cx="241300" cy="20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656C02" w:rsidRPr="00E218F8">
              <w:t xml:space="preserve"> Tracking information m</w:t>
            </w:r>
            <w:r w:rsidR="00CC4126" w:rsidRPr="00E218F8">
              <w:t xml:space="preserve">ay not </w:t>
            </w:r>
            <w:r w:rsidR="0089022C" w:rsidRPr="00E218F8">
              <w:t>display</w:t>
            </w:r>
            <w:r w:rsidR="00CC4126" w:rsidRPr="00E218F8">
              <w:t xml:space="preserve"> for up to </w:t>
            </w:r>
            <w:r w:rsidR="00886447">
              <w:t>2 business days</w:t>
            </w:r>
            <w:r w:rsidR="00CC4126" w:rsidRPr="00E218F8">
              <w:t xml:space="preserve"> </w:t>
            </w:r>
            <w:r w:rsidR="00656C02" w:rsidRPr="00E218F8">
              <w:t>after shipping date.</w:t>
            </w:r>
            <w:r w:rsidR="00AF620A" w:rsidRPr="00E218F8">
              <w:t xml:space="preserve"> </w:t>
            </w:r>
          </w:p>
          <w:p w14:paraId="739E383F" w14:textId="77777777" w:rsidR="000753B0" w:rsidRPr="00E218F8" w:rsidRDefault="000753B0" w:rsidP="00A14F7C">
            <w:pPr>
              <w:spacing w:before="120" w:after="120"/>
              <w:ind w:left="360"/>
            </w:pPr>
          </w:p>
          <w:p w14:paraId="22E607D4" w14:textId="0BD22D59" w:rsidR="000753B0" w:rsidRPr="00E218F8" w:rsidRDefault="000753B0" w:rsidP="00A14F7C">
            <w:pPr>
              <w:spacing w:before="120" w:after="120"/>
              <w:ind w:left="360"/>
              <w:rPr>
                <w:color w:val="000000"/>
              </w:rPr>
            </w:pPr>
            <w:r w:rsidRPr="00E218F8">
              <w:rPr>
                <w:color w:val="000000"/>
              </w:rPr>
              <w:t>Refer to</w:t>
            </w:r>
            <w:r w:rsidR="00E02212">
              <w:rPr>
                <w:color w:val="000000"/>
              </w:rPr>
              <w:t xml:space="preserve"> </w:t>
            </w:r>
            <w:hyperlink r:id="rId62" w:anchor="!/view?docid=eba6db9b-ee3f-4d67-a3a2-1e4ea850624a" w:history="1">
              <w:hyperlink r:id="rId63" w:anchor="!/view?docid=eba6db9b-ee3f-4d67-a3a2-1e4ea850624a" w:history="1">
                <w:r w:rsidR="005C7D44">
                  <w:rPr>
                    <w:rStyle w:val="Hyperlink"/>
                  </w:rPr>
                  <w:t>Shipment Tracking by Carrier Website (092227)</w:t>
                </w:r>
              </w:hyperlink>
            </w:hyperlink>
            <w:r w:rsidR="001B5B37" w:rsidRPr="00E218F8">
              <w:rPr>
                <w:rStyle w:val="Hyperlink"/>
              </w:rPr>
              <w:t>.</w:t>
            </w:r>
          </w:p>
        </w:tc>
      </w:tr>
    </w:tbl>
    <w:p w14:paraId="0B86B4C7" w14:textId="77777777" w:rsidR="00AB34D9" w:rsidRPr="002B4E2C" w:rsidRDefault="00AB34D9" w:rsidP="00A14F7C">
      <w:pPr>
        <w:spacing w:before="120" w:after="120"/>
        <w:jc w:val="right"/>
      </w:pPr>
    </w:p>
    <w:bookmarkStart w:id="62" w:name="_Order_Status_Reference"/>
    <w:bookmarkStart w:id="63" w:name="_TR_OK_(Translated"/>
    <w:bookmarkStart w:id="64" w:name="_TR_DIV_Translated"/>
    <w:bookmarkStart w:id="65" w:name="_EXT_TR_OK"/>
    <w:bookmarkStart w:id="66" w:name="_EXT_TR_DIV"/>
    <w:bookmarkStart w:id="67" w:name="_AD_ACC_(Adjudicated"/>
    <w:bookmarkStart w:id="68" w:name="_AD_DIV_(Adjudicated"/>
    <w:bookmarkStart w:id="69" w:name="_AD_ERR_(Adjudicated"/>
    <w:bookmarkStart w:id="70" w:name="_EXT_AD_ACC"/>
    <w:bookmarkStart w:id="71" w:name="_EXT_AD_DIV"/>
    <w:bookmarkStart w:id="72" w:name="_EXT_AD_ERR"/>
    <w:bookmarkStart w:id="73" w:name="_PAI_AD_ACC"/>
    <w:bookmarkStart w:id="74" w:name="_REJ_AD_ACC"/>
    <w:bookmarkStart w:id="75" w:name="_ERR_AD_ACC"/>
    <w:bookmarkStart w:id="76" w:name="_AW_ACC_(Awaiting"/>
    <w:bookmarkStart w:id="77" w:name="_PAI_AW_ACC"/>
    <w:bookmarkStart w:id="78" w:name="_RD_LBL_(Ready"/>
    <w:bookmarkStart w:id="79" w:name="_PHARMACY_CHANGES_WILL"/>
    <w:bookmarkStart w:id="80" w:name="_LBL_PT_(Label"/>
    <w:bookmarkStart w:id="81" w:name="_PAI_LBL_PT"/>
    <w:bookmarkStart w:id="82" w:name="_CM_ACC_(Complete"/>
    <w:bookmarkStart w:id="83" w:name="_MV_RES_(Moved"/>
    <w:bookmarkStart w:id="84" w:name="_RJ_RBP_(Rejected"/>
    <w:bookmarkStart w:id="85" w:name="_RJ_REV_(Rejected"/>
    <w:bookmarkStart w:id="86" w:name="_VD_REV_(Void"/>
    <w:bookmarkStart w:id="87" w:name="_Reject_–_DP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14:paraId="49D1F981" w14:textId="15E22057" w:rsidR="001A1CF4" w:rsidRPr="002D19A1" w:rsidRDefault="00BC075C" w:rsidP="00A14F7C">
      <w:pPr>
        <w:spacing w:before="120" w:after="120"/>
        <w:jc w:val="right"/>
      </w:pPr>
      <w:r>
        <w:fldChar w:fldCharType="begin"/>
      </w:r>
      <w:r>
        <w:instrText xml:space="preserve"> HYPERLINK  \l "_top" </w:instrText>
      </w:r>
      <w:r>
        <w:fldChar w:fldCharType="separate"/>
      </w:r>
      <w:r w:rsidR="00FB00DF" w:rsidRPr="00BC075C">
        <w:rPr>
          <w:rStyle w:val="Hyperlink"/>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1A1CF4" w:rsidRPr="002B4E2C" w14:paraId="7DF96696" w14:textId="77777777" w:rsidTr="00FB1443">
        <w:tc>
          <w:tcPr>
            <w:tcW w:w="5000" w:type="pct"/>
            <w:shd w:val="clear" w:color="auto" w:fill="BFBFBF" w:themeFill="background1" w:themeFillShade="BF"/>
          </w:tcPr>
          <w:p w14:paraId="175DA115" w14:textId="6D0CA3BD" w:rsidR="001A1CF4" w:rsidRPr="00777467" w:rsidRDefault="001A1CF4" w:rsidP="00584A06">
            <w:pPr>
              <w:pStyle w:val="Heading2"/>
              <w:spacing w:before="0" w:after="0"/>
              <w:rPr>
                <w:i/>
                <w:iCs w:val="0"/>
              </w:rPr>
            </w:pPr>
            <w:bookmarkStart w:id="88" w:name="_Toc187928569"/>
            <w:r w:rsidRPr="00777467">
              <w:rPr>
                <w:iCs w:val="0"/>
              </w:rPr>
              <w:t>Consolidated Orders</w:t>
            </w:r>
            <w:bookmarkEnd w:id="88"/>
            <w:r w:rsidR="0052664F" w:rsidRPr="00777467">
              <w:rPr>
                <w:iCs w:val="0"/>
              </w:rPr>
              <w:t xml:space="preserve"> </w:t>
            </w:r>
            <w:r w:rsidR="00AB5E95" w:rsidRPr="00777467">
              <w:rPr>
                <w:noProof/>
              </w:rPr>
              <w:t xml:space="preserve"> </w:t>
            </w:r>
          </w:p>
        </w:tc>
      </w:tr>
    </w:tbl>
    <w:p w14:paraId="5CD3172B" w14:textId="0226DAF4" w:rsidR="001A1CF4" w:rsidRPr="002B4E2C" w:rsidRDefault="00674FF6" w:rsidP="00A14F7C">
      <w:pPr>
        <w:spacing w:before="120" w:after="120"/>
      </w:pPr>
      <w:r w:rsidRPr="002B4E2C">
        <w:rPr>
          <w:color w:val="000000"/>
        </w:rPr>
        <w:t>P</w:t>
      </w:r>
      <w:r w:rsidR="001A1CF4" w:rsidRPr="002B4E2C">
        <w:rPr>
          <w:color w:val="000000"/>
        </w:rPr>
        <w:t>rescription orders for a member and/or members’ household can be consolidated with one another</w:t>
      </w:r>
      <w:r w:rsidRPr="002B4E2C">
        <w:rPr>
          <w:color w:val="000000"/>
        </w:rPr>
        <w:t xml:space="preserve">. </w:t>
      </w:r>
      <w:r w:rsidR="001A1CF4" w:rsidRPr="002B4E2C">
        <w:rPr>
          <w:color w:val="000000"/>
        </w:rPr>
        <w:t xml:space="preserve">PeopleSafe displays a </w:t>
      </w:r>
      <w:r w:rsidR="00657AC2" w:rsidRPr="002B4E2C">
        <w:rPr>
          <w:color w:val="000000"/>
        </w:rPr>
        <w:t xml:space="preserve">status of “Consolidated” on the Order Status screens and a </w:t>
      </w:r>
      <w:r w:rsidR="001A1CF4" w:rsidRPr="002B4E2C">
        <w:rPr>
          <w:color w:val="000000"/>
        </w:rPr>
        <w:t>status of CNSLD (consolidated)</w:t>
      </w:r>
      <w:r w:rsidR="00DC34B3" w:rsidRPr="002B4E2C">
        <w:rPr>
          <w:color w:val="000000"/>
        </w:rPr>
        <w:t xml:space="preserve"> on the Reship</w:t>
      </w:r>
      <w:r w:rsidRPr="002B4E2C">
        <w:rPr>
          <w:color w:val="000000"/>
        </w:rPr>
        <w:t xml:space="preserve">, </w:t>
      </w:r>
      <w:r w:rsidR="00DC34B3" w:rsidRPr="002B4E2C">
        <w:rPr>
          <w:color w:val="000000"/>
        </w:rPr>
        <w:t>Order Level Comments and Communication History screens</w:t>
      </w:r>
      <w:r w:rsidR="00FA2350" w:rsidRPr="002B4E2C">
        <w:rPr>
          <w:color w:val="000000"/>
        </w:rPr>
        <w:t xml:space="preserve">. </w:t>
      </w:r>
      <w:r w:rsidR="001A1CF4" w:rsidRPr="002B4E2C">
        <w:rPr>
          <w:color w:val="000000"/>
        </w:rPr>
        <w:t>The affected orders keep their original order numbers but will be shipped together</w:t>
      </w:r>
      <w:r w:rsidR="00FA2350" w:rsidRPr="002B4E2C">
        <w:rPr>
          <w:color w:val="000000"/>
        </w:rPr>
        <w:t xml:space="preserve">. </w:t>
      </w:r>
    </w:p>
    <w:p w14:paraId="798AEE31" w14:textId="77777777" w:rsidR="00C62EDB" w:rsidRDefault="00C62EDB" w:rsidP="00A14F7C">
      <w:pPr>
        <w:spacing w:before="120" w:after="120"/>
        <w:rPr>
          <w:color w:val="000000"/>
        </w:rPr>
      </w:pPr>
    </w:p>
    <w:p w14:paraId="322E60B4" w14:textId="78A70E6D" w:rsidR="003432D6" w:rsidRPr="002B4E2C" w:rsidRDefault="001A1CF4" w:rsidP="00A14F7C">
      <w:pPr>
        <w:spacing w:before="120" w:after="120"/>
        <w:rPr>
          <w:color w:val="000000"/>
        </w:rPr>
      </w:pPr>
      <w:r w:rsidRPr="0089022C">
        <w:rPr>
          <w:color w:val="000000"/>
        </w:rPr>
        <w:t>HIPAA and state regulations are carefully followed so that our members’ personal health information (PHI) is not compromised</w:t>
      </w:r>
      <w:r w:rsidR="00FA2350" w:rsidRPr="0089022C">
        <w:rPr>
          <w:color w:val="000000"/>
        </w:rPr>
        <w:t>.</w:t>
      </w:r>
      <w:r w:rsidR="00FA2350">
        <w:rPr>
          <w:color w:val="000000"/>
        </w:rPr>
        <w:t xml:space="preserve"> </w:t>
      </w:r>
      <w:r w:rsidRPr="002B4E2C">
        <w:rPr>
          <w:color w:val="000000"/>
        </w:rPr>
        <w:t xml:space="preserve">The Mail Order facility will work within a set of rules to determine if there are any orders being sent to the same address that can be consolidated with one another. </w:t>
      </w:r>
    </w:p>
    <w:p w14:paraId="38409FD3" w14:textId="77777777" w:rsidR="003432D6" w:rsidRPr="002B4E2C" w:rsidRDefault="003432D6" w:rsidP="00A14F7C">
      <w:pPr>
        <w:spacing w:before="120" w:after="120"/>
        <w:rPr>
          <w:color w:val="000000"/>
        </w:rPr>
      </w:pPr>
    </w:p>
    <w:p w14:paraId="2240319A" w14:textId="07AEC2DD" w:rsidR="003432D6" w:rsidRDefault="00AA3F23" w:rsidP="00A14F7C">
      <w:pPr>
        <w:spacing w:before="120" w:after="120"/>
        <w:rPr>
          <w:color w:val="000000"/>
        </w:rPr>
      </w:pPr>
      <w:r>
        <w:pict w14:anchorId="5C585A47">
          <v:shape id="_x0000_i1028" type="#_x0000_t75" style="width:19.9pt;height:16.85pt;visibility:visible">
            <v:imagedata r:id="rId35" o:title=""/>
          </v:shape>
        </w:pict>
      </w:r>
      <w:r w:rsidR="00F803EF">
        <w:rPr>
          <w:noProof/>
          <w:color w:val="000000"/>
        </w:rPr>
        <w:t xml:space="preserve"> </w:t>
      </w:r>
      <w:r w:rsidR="003432D6" w:rsidRPr="002D19A1">
        <w:rPr>
          <w:color w:val="000000"/>
        </w:rPr>
        <w:t xml:space="preserve">Consolidated orders </w:t>
      </w:r>
      <w:r w:rsidR="001739D6">
        <w:rPr>
          <w:color w:val="000000"/>
        </w:rPr>
        <w:t>are not</w:t>
      </w:r>
      <w:r w:rsidR="003432D6" w:rsidRPr="002D19A1">
        <w:rPr>
          <w:color w:val="000000"/>
        </w:rPr>
        <w:t xml:space="preserve"> sent if the receiving member is not an authorized party on the other member’s account or if members share an address but have different accounts.</w:t>
      </w:r>
    </w:p>
    <w:p w14:paraId="49CCD169" w14:textId="4E9C84DF" w:rsidR="004A143D" w:rsidRPr="00777467" w:rsidRDefault="003432D6" w:rsidP="00A14F7C">
      <w:pPr>
        <w:spacing w:before="120" w:after="120"/>
        <w:rPr>
          <w:b/>
          <w:color w:val="000000"/>
        </w:rPr>
      </w:pPr>
      <w:r w:rsidRPr="00777467">
        <w:rPr>
          <w:b/>
          <w:color w:val="000000"/>
        </w:rPr>
        <w:t xml:space="preserve">Examples:  </w:t>
      </w:r>
    </w:p>
    <w:p w14:paraId="4B457E68" w14:textId="50FFF415" w:rsidR="004A143D" w:rsidRPr="00E02212" w:rsidRDefault="5DD27D00" w:rsidP="00A14F7C">
      <w:pPr>
        <w:numPr>
          <w:ilvl w:val="0"/>
          <w:numId w:val="47"/>
        </w:numPr>
        <w:spacing w:before="120" w:after="120"/>
        <w:rPr>
          <w:color w:val="000000"/>
        </w:rPr>
      </w:pPr>
      <w:r w:rsidRPr="7A3F94D2">
        <w:rPr>
          <w:color w:val="000000" w:themeColor="text1"/>
        </w:rPr>
        <w:t xml:space="preserve">Two adults may not be consolidated into a </w:t>
      </w:r>
      <w:bookmarkStart w:id="89" w:name="_Int_B5hCP1HJ"/>
      <w:r w:rsidRPr="7A3F94D2">
        <w:rPr>
          <w:color w:val="000000" w:themeColor="text1"/>
        </w:rPr>
        <w:t>single</w:t>
      </w:r>
      <w:bookmarkEnd w:id="89"/>
      <w:r w:rsidRPr="7A3F94D2">
        <w:rPr>
          <w:color w:val="000000" w:themeColor="text1"/>
        </w:rPr>
        <w:t xml:space="preserve"> unless permission has been granted</w:t>
      </w:r>
      <w:r w:rsidR="00FA2350" w:rsidRPr="7A3F94D2">
        <w:rPr>
          <w:color w:val="000000" w:themeColor="text1"/>
        </w:rPr>
        <w:t xml:space="preserve">. </w:t>
      </w:r>
    </w:p>
    <w:p w14:paraId="6D697A4B" w14:textId="29657F08" w:rsidR="003432D6" w:rsidRPr="002B4E2C" w:rsidRDefault="003432D6" w:rsidP="00A14F7C">
      <w:pPr>
        <w:numPr>
          <w:ilvl w:val="0"/>
          <w:numId w:val="47"/>
        </w:numPr>
        <w:spacing w:before="120" w:after="120"/>
        <w:rPr>
          <w:color w:val="000000"/>
        </w:rPr>
      </w:pPr>
      <w:r w:rsidRPr="002B4E2C">
        <w:rPr>
          <w:color w:val="000000"/>
        </w:rPr>
        <w:t>Parent and child medications may</w:t>
      </w:r>
      <w:r w:rsidR="00035027">
        <w:rPr>
          <w:color w:val="000000"/>
        </w:rPr>
        <w:t xml:space="preserve"> </w:t>
      </w:r>
      <w:r w:rsidRPr="002B4E2C">
        <w:rPr>
          <w:color w:val="000000"/>
        </w:rPr>
        <w:t>be consolidated into a single shipment.</w:t>
      </w:r>
    </w:p>
    <w:p w14:paraId="028585DD" w14:textId="77777777" w:rsidR="001A1CF4" w:rsidRPr="002B4E2C" w:rsidRDefault="001A1CF4" w:rsidP="00A14F7C">
      <w:pPr>
        <w:spacing w:before="120" w:after="120"/>
        <w:rPr>
          <w:color w:val="000000"/>
          <w:sz w:val="27"/>
          <w:szCs w:val="27"/>
        </w:rPr>
      </w:pPr>
      <w:r w:rsidRPr="002B4E2C">
        <w:rPr>
          <w:color w:val="000000"/>
        </w:rPr>
        <w:t> </w:t>
      </w:r>
    </w:p>
    <w:p w14:paraId="576D1114" w14:textId="6CFF9776" w:rsidR="003432D6" w:rsidRPr="002B4E2C" w:rsidRDefault="001A1CF4" w:rsidP="00A14F7C">
      <w:pPr>
        <w:spacing w:before="120" w:after="120"/>
        <w:rPr>
          <w:color w:val="000000"/>
        </w:rPr>
      </w:pPr>
      <w:r w:rsidRPr="002B4E2C">
        <w:rPr>
          <w:color w:val="000000"/>
        </w:rPr>
        <w:t xml:space="preserve">Orders are </w:t>
      </w:r>
      <w:r w:rsidR="001739D6">
        <w:rPr>
          <w:color w:val="000000"/>
        </w:rPr>
        <w:t>not</w:t>
      </w:r>
      <w:r w:rsidR="001739D6" w:rsidRPr="002B4E2C">
        <w:rPr>
          <w:color w:val="000000"/>
        </w:rPr>
        <w:t xml:space="preserve"> </w:t>
      </w:r>
      <w:r w:rsidRPr="002B4E2C">
        <w:rPr>
          <w:color w:val="000000"/>
        </w:rPr>
        <w:t xml:space="preserve">held </w:t>
      </w:r>
      <w:r w:rsidR="00180CFD" w:rsidRPr="002B4E2C">
        <w:rPr>
          <w:color w:val="000000"/>
        </w:rPr>
        <w:t>to</w:t>
      </w:r>
      <w:r w:rsidRPr="002B4E2C">
        <w:rPr>
          <w:color w:val="000000"/>
        </w:rPr>
        <w:t xml:space="preserve"> consolidate them into one shipment</w:t>
      </w:r>
      <w:r w:rsidR="00FA2350" w:rsidRPr="002B4E2C">
        <w:rPr>
          <w:color w:val="000000"/>
        </w:rPr>
        <w:t xml:space="preserve">. </w:t>
      </w:r>
      <w:r w:rsidR="001739D6">
        <w:rPr>
          <w:color w:val="000000"/>
        </w:rPr>
        <w:t>O</w:t>
      </w:r>
      <w:r w:rsidRPr="002B4E2C">
        <w:rPr>
          <w:color w:val="000000"/>
        </w:rPr>
        <w:t>rder processing turnaround times are not affected by this change.</w:t>
      </w:r>
    </w:p>
    <w:p w14:paraId="0E35030A" w14:textId="77777777" w:rsidR="001A1CF4" w:rsidRPr="002B4E2C" w:rsidRDefault="001A1CF4" w:rsidP="00A14F7C">
      <w:pPr>
        <w:spacing w:before="120" w:after="120"/>
        <w:rPr>
          <w:color w:val="000000"/>
        </w:rPr>
      </w:pPr>
    </w:p>
    <w:p w14:paraId="2BE6D34E" w14:textId="73EE8E0E" w:rsidR="001739D6" w:rsidRDefault="001739D6" w:rsidP="00A14F7C">
      <w:pPr>
        <w:spacing w:before="120" w:after="120"/>
        <w:rPr>
          <w:color w:val="000000"/>
        </w:rPr>
      </w:pPr>
      <w:r w:rsidRPr="0033159E">
        <w:rPr>
          <w:b/>
          <w:bCs/>
          <w:color w:val="000000"/>
        </w:rPr>
        <w:t>The following includes</w:t>
      </w:r>
      <w:r w:rsidR="001A1CF4" w:rsidRPr="0033159E">
        <w:rPr>
          <w:b/>
          <w:bCs/>
          <w:color w:val="000000"/>
        </w:rPr>
        <w:t xml:space="preserve"> details about how PeopleSafe and the Outbound IVR reflect consolidated shipments</w:t>
      </w:r>
      <w:r w:rsidR="005F4045" w:rsidRPr="0033159E">
        <w:rPr>
          <w:b/>
          <w:bCs/>
          <w:color w:val="000000"/>
        </w:rPr>
        <w:t xml:space="preserve"> and FAQs for the Customer Care Representative</w:t>
      </w:r>
      <w:r w:rsidR="0088502B">
        <w:rPr>
          <w:b/>
          <w:bCs/>
          <w:color w:val="000000"/>
        </w:rPr>
        <w:t>:</w:t>
      </w:r>
      <w:r w:rsidR="005F4045" w:rsidRPr="002B4E2C">
        <w:rPr>
          <w:color w:val="000000"/>
        </w:rPr>
        <w:t xml:space="preserve"> </w:t>
      </w:r>
    </w:p>
    <w:p w14:paraId="22C247CA" w14:textId="23A7AE11" w:rsidR="005F4045" w:rsidRDefault="005F4045" w:rsidP="00A14F7C">
      <w:pPr>
        <w:spacing w:before="120" w:after="120"/>
        <w:rPr>
          <w:color w:val="000000"/>
        </w:rPr>
      </w:pPr>
      <w:r w:rsidRPr="002B4E2C">
        <w:rPr>
          <w:bCs/>
          <w:color w:val="000000"/>
        </w:rPr>
        <w:t>When orders are consolidated and shipped together:</w:t>
      </w:r>
      <w:r w:rsidRPr="002B4E2C" w:rsidDel="005F4045">
        <w:rPr>
          <w:color w:val="000000"/>
        </w:rPr>
        <w:t xml:space="preserve"> </w:t>
      </w:r>
    </w:p>
    <w:p w14:paraId="0D749640" w14:textId="63F1E938" w:rsidR="005F4045" w:rsidRDefault="005F4045" w:rsidP="00A14F7C">
      <w:pPr>
        <w:numPr>
          <w:ilvl w:val="0"/>
          <w:numId w:val="19"/>
        </w:numPr>
        <w:spacing w:before="120" w:after="120"/>
        <w:rPr>
          <w:bCs/>
        </w:rPr>
      </w:pPr>
      <w:r w:rsidRPr="002B4E2C">
        <w:rPr>
          <w:bCs/>
          <w:color w:val="000000"/>
        </w:rPr>
        <w:t>T</w:t>
      </w:r>
      <w:r w:rsidR="001A1CF4" w:rsidRPr="002B4E2C">
        <w:rPr>
          <w:color w:val="000000"/>
        </w:rPr>
        <w:t xml:space="preserve">he Main Screen displays </w:t>
      </w:r>
      <w:r w:rsidR="00DC34B3" w:rsidRPr="0089022C">
        <w:rPr>
          <w:color w:val="000000"/>
        </w:rPr>
        <w:t>SHIPPED</w:t>
      </w:r>
      <w:r w:rsidR="00DC34B3" w:rsidRPr="0089022C">
        <w:rPr>
          <w:color w:val="FF0000"/>
        </w:rPr>
        <w:t xml:space="preserve"> </w:t>
      </w:r>
      <w:r w:rsidR="001A1CF4" w:rsidRPr="0089022C">
        <w:t>under the column labeled Status Date/Status</w:t>
      </w:r>
      <w:r w:rsidRPr="00E02212">
        <w:t>:</w:t>
      </w:r>
      <w:r w:rsidR="001A1CF4" w:rsidRPr="002B4E2C">
        <w:rPr>
          <w:bCs/>
        </w:rPr>
        <w:t xml:space="preserve"> </w:t>
      </w:r>
    </w:p>
    <w:p w14:paraId="528CE714" w14:textId="77777777" w:rsidR="0088502B" w:rsidRPr="002B4E2C" w:rsidRDefault="0088502B" w:rsidP="00A14F7C">
      <w:pPr>
        <w:spacing w:before="120" w:after="120"/>
        <w:ind w:left="360"/>
        <w:rPr>
          <w:bCs/>
        </w:rPr>
      </w:pPr>
    </w:p>
    <w:p w14:paraId="50C9FF1E" w14:textId="04768C8A" w:rsidR="002841BA" w:rsidRPr="002D19A1" w:rsidRDefault="001A347D" w:rsidP="00A14F7C">
      <w:pPr>
        <w:spacing w:before="120" w:after="120"/>
        <w:jc w:val="center"/>
        <w:rPr>
          <w:b/>
          <w:bCs/>
          <w:color w:val="000000"/>
        </w:rPr>
      </w:pPr>
      <w:r>
        <w:rPr>
          <w:noProof/>
        </w:rPr>
        <w:drawing>
          <wp:inline distT="0" distB="0" distL="0" distR="0" wp14:anchorId="642C7003" wp14:editId="5B22B4BF">
            <wp:extent cx="5486400" cy="740616"/>
            <wp:effectExtent l="0" t="0" r="0" b="2540"/>
            <wp:docPr id="992296708" name="Picture 992296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740616"/>
                    </a:xfrm>
                    <a:prstGeom prst="rect">
                      <a:avLst/>
                    </a:prstGeom>
                  </pic:spPr>
                </pic:pic>
              </a:graphicData>
            </a:graphic>
          </wp:inline>
        </w:drawing>
      </w:r>
    </w:p>
    <w:p w14:paraId="72F60A31" w14:textId="77777777" w:rsidR="0088502B" w:rsidRPr="00777467" w:rsidRDefault="0088502B" w:rsidP="00A14F7C">
      <w:pPr>
        <w:spacing w:before="120" w:after="120"/>
        <w:jc w:val="center"/>
        <w:rPr>
          <w:b/>
          <w:bCs/>
          <w:color w:val="000000"/>
        </w:rPr>
      </w:pPr>
    </w:p>
    <w:p w14:paraId="1BD8F53D" w14:textId="7DA2E0D1" w:rsidR="002841BA" w:rsidRPr="0089022C" w:rsidRDefault="005F4045" w:rsidP="00A14F7C">
      <w:pPr>
        <w:numPr>
          <w:ilvl w:val="0"/>
          <w:numId w:val="20"/>
        </w:numPr>
        <w:spacing w:before="120" w:after="120"/>
        <w:rPr>
          <w:bCs/>
        </w:rPr>
      </w:pPr>
      <w:r w:rsidRPr="002B4E2C">
        <w:rPr>
          <w:bCs/>
          <w:color w:val="000000"/>
        </w:rPr>
        <w:t>T</w:t>
      </w:r>
      <w:r w:rsidR="002841BA" w:rsidRPr="002B4E2C">
        <w:rPr>
          <w:color w:val="000000"/>
        </w:rPr>
        <w:t xml:space="preserve">he </w:t>
      </w:r>
      <w:r w:rsidR="002841BA" w:rsidRPr="0089022C">
        <w:rPr>
          <w:bCs/>
          <w:color w:val="000000"/>
        </w:rPr>
        <w:t>Order Status Screen displays SHIPPED - CONSOLIDATED</w:t>
      </w:r>
      <w:r w:rsidR="002841BA" w:rsidRPr="0089022C">
        <w:rPr>
          <w:bCs/>
          <w:color w:val="FF0000"/>
        </w:rPr>
        <w:t xml:space="preserve"> </w:t>
      </w:r>
      <w:r w:rsidR="002841BA" w:rsidRPr="0089022C">
        <w:rPr>
          <w:bCs/>
        </w:rPr>
        <w:t>under the column labeled Status Date/Status</w:t>
      </w:r>
      <w:r w:rsidRPr="0089022C">
        <w:rPr>
          <w:bCs/>
        </w:rPr>
        <w:t>:</w:t>
      </w:r>
      <w:r w:rsidR="002841BA" w:rsidRPr="0089022C">
        <w:rPr>
          <w:bCs/>
        </w:rPr>
        <w:t xml:space="preserve"> </w:t>
      </w:r>
    </w:p>
    <w:p w14:paraId="6D44EC0A" w14:textId="77777777" w:rsidR="001A1CF4" w:rsidRPr="002B4E2C" w:rsidRDefault="002841BA" w:rsidP="00A14F7C">
      <w:pPr>
        <w:spacing w:before="120" w:after="120"/>
        <w:rPr>
          <w:color w:val="000000"/>
          <w:sz w:val="27"/>
          <w:szCs w:val="27"/>
        </w:rPr>
      </w:pPr>
      <w:r w:rsidRPr="002B4E2C">
        <w:rPr>
          <w:b/>
          <w:bCs/>
        </w:rPr>
        <w:t xml:space="preserve">  </w:t>
      </w:r>
      <w:r w:rsidRPr="002B4E2C">
        <w:rPr>
          <w:b/>
          <w:color w:val="000000"/>
        </w:rPr>
        <w:t xml:space="preserve">  </w:t>
      </w:r>
    </w:p>
    <w:p w14:paraId="08203565" w14:textId="601DE87D" w:rsidR="002841BA" w:rsidRPr="002D19A1" w:rsidRDefault="004E5A16" w:rsidP="00A14F7C">
      <w:pPr>
        <w:spacing w:before="120" w:after="120"/>
        <w:jc w:val="center"/>
      </w:pPr>
      <w:r>
        <w:rPr>
          <w:noProof/>
        </w:rPr>
        <w:drawing>
          <wp:inline distT="0" distB="0" distL="0" distR="0" wp14:anchorId="42EF4147" wp14:editId="7333C812">
            <wp:extent cx="3657600" cy="2007476"/>
            <wp:effectExtent l="0" t="0" r="0" b="0"/>
            <wp:docPr id="992296709" name="Picture 992296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57600" cy="2007476"/>
                    </a:xfrm>
                    <a:prstGeom prst="rect">
                      <a:avLst/>
                    </a:prstGeom>
                  </pic:spPr>
                </pic:pic>
              </a:graphicData>
            </a:graphic>
          </wp:inline>
        </w:drawing>
      </w:r>
    </w:p>
    <w:p w14:paraId="4A55D32C" w14:textId="77777777" w:rsidR="001A1CF4" w:rsidRPr="00AF620A" w:rsidRDefault="001A1CF4" w:rsidP="00A14F7C">
      <w:pPr>
        <w:spacing w:before="120" w:after="120"/>
        <w:jc w:val="center"/>
        <w:rPr>
          <w:color w:val="000000"/>
          <w:sz w:val="27"/>
          <w:szCs w:val="27"/>
        </w:rPr>
      </w:pPr>
    </w:p>
    <w:p w14:paraId="59930F3B" w14:textId="6FA03104" w:rsidR="001A1CF4" w:rsidRPr="002B4E2C" w:rsidRDefault="001A1CF4" w:rsidP="00A14F7C">
      <w:pPr>
        <w:numPr>
          <w:ilvl w:val="0"/>
          <w:numId w:val="20"/>
        </w:numPr>
        <w:spacing w:before="120" w:after="120"/>
        <w:rPr>
          <w:color w:val="000000"/>
        </w:rPr>
      </w:pPr>
      <w:r w:rsidRPr="002B4E2C">
        <w:rPr>
          <w:color w:val="000000"/>
        </w:rPr>
        <w:t>The Order Status, Reship, Order-Level Comments and Communication History screens display</w:t>
      </w:r>
      <w:r w:rsidR="002841BA" w:rsidRPr="002B4E2C">
        <w:rPr>
          <w:color w:val="000000"/>
        </w:rPr>
        <w:t>s</w:t>
      </w:r>
      <w:r w:rsidRPr="002B4E2C">
        <w:rPr>
          <w:color w:val="000000"/>
        </w:rPr>
        <w:t xml:space="preserve"> </w:t>
      </w:r>
      <w:r w:rsidR="002841BA" w:rsidRPr="002B4E2C">
        <w:rPr>
          <w:color w:val="000000"/>
        </w:rPr>
        <w:t xml:space="preserve">the following </w:t>
      </w:r>
      <w:r w:rsidRPr="002B4E2C">
        <w:rPr>
          <w:color w:val="000000"/>
        </w:rPr>
        <w:t>consolidation statuses if we have shipped or plan to ship multiple orders together</w:t>
      </w:r>
      <w:r w:rsidR="00FA2350" w:rsidRPr="002B4E2C">
        <w:rPr>
          <w:color w:val="000000"/>
        </w:rPr>
        <w:t xml:space="preserve">. </w:t>
      </w:r>
      <w:r w:rsidRPr="00F803EF">
        <w:rPr>
          <w:color w:val="000000"/>
        </w:rPr>
        <w:t>Order Status</w:t>
      </w:r>
      <w:r w:rsidRPr="002B4E2C">
        <w:rPr>
          <w:b/>
          <w:bCs/>
          <w:color w:val="000000"/>
        </w:rPr>
        <w:t> </w:t>
      </w:r>
      <w:r w:rsidRPr="002B4E2C">
        <w:rPr>
          <w:color w:val="000000"/>
        </w:rPr>
        <w:t>values include:</w:t>
      </w:r>
    </w:p>
    <w:p w14:paraId="79BC38E0" w14:textId="77777777" w:rsidR="003432D6" w:rsidRPr="002B4E2C" w:rsidRDefault="003432D6" w:rsidP="00A14F7C">
      <w:pPr>
        <w:spacing w:before="120" w:after="120"/>
        <w:rPr>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4A0" w:firstRow="1" w:lastRow="0" w:firstColumn="1" w:lastColumn="0" w:noHBand="0" w:noVBand="1"/>
      </w:tblPr>
      <w:tblGrid>
        <w:gridCol w:w="3743"/>
        <w:gridCol w:w="9207"/>
      </w:tblGrid>
      <w:tr w:rsidR="00D422E7" w:rsidRPr="002B4E2C" w14:paraId="6BDFA899" w14:textId="77777777" w:rsidTr="00FB1443">
        <w:tc>
          <w:tcPr>
            <w:tcW w:w="1445" w:type="pct"/>
            <w:shd w:val="clear" w:color="auto" w:fill="D9D9D9" w:themeFill="background1" w:themeFillShade="D9"/>
          </w:tcPr>
          <w:p w14:paraId="44DEDF89" w14:textId="77777777" w:rsidR="0052664F" w:rsidRPr="002B4E2C" w:rsidRDefault="0052664F" w:rsidP="00FB1443">
            <w:pPr>
              <w:spacing w:before="120" w:after="120"/>
              <w:jc w:val="center"/>
              <w:rPr>
                <w:b/>
                <w:color w:val="000000"/>
              </w:rPr>
            </w:pPr>
            <w:r w:rsidRPr="002B4E2C">
              <w:rPr>
                <w:b/>
                <w:color w:val="000000"/>
              </w:rPr>
              <w:t>Status</w:t>
            </w:r>
          </w:p>
        </w:tc>
        <w:tc>
          <w:tcPr>
            <w:tcW w:w="3555" w:type="pct"/>
            <w:shd w:val="clear" w:color="auto" w:fill="D9D9D9" w:themeFill="background1" w:themeFillShade="D9"/>
          </w:tcPr>
          <w:p w14:paraId="353275D8" w14:textId="77777777" w:rsidR="0052664F" w:rsidRPr="002B4E2C" w:rsidRDefault="0052664F" w:rsidP="00FB1443">
            <w:pPr>
              <w:spacing w:before="120" w:after="120"/>
              <w:jc w:val="center"/>
              <w:rPr>
                <w:b/>
                <w:color w:val="000000"/>
              </w:rPr>
            </w:pPr>
            <w:r w:rsidRPr="002B4E2C">
              <w:rPr>
                <w:b/>
                <w:color w:val="000000"/>
              </w:rPr>
              <w:t>Meaning</w:t>
            </w:r>
          </w:p>
        </w:tc>
      </w:tr>
      <w:tr w:rsidR="0052664F" w:rsidRPr="002B4E2C" w14:paraId="4AF794DF" w14:textId="77777777" w:rsidTr="00ED16C3">
        <w:tc>
          <w:tcPr>
            <w:tcW w:w="1445" w:type="pct"/>
            <w:shd w:val="clear" w:color="auto" w:fill="auto"/>
          </w:tcPr>
          <w:p w14:paraId="7E53DA35" w14:textId="77777777" w:rsidR="0052664F" w:rsidRPr="002B4E2C" w:rsidRDefault="0052664F" w:rsidP="00A14F7C">
            <w:pPr>
              <w:spacing w:before="120" w:after="120"/>
              <w:rPr>
                <w:sz w:val="27"/>
                <w:szCs w:val="27"/>
              </w:rPr>
            </w:pPr>
            <w:r w:rsidRPr="002B4E2C">
              <w:rPr>
                <w:b/>
                <w:bCs/>
              </w:rPr>
              <w:t>ENTERED-CNSLD</w:t>
            </w:r>
          </w:p>
        </w:tc>
        <w:tc>
          <w:tcPr>
            <w:tcW w:w="3555" w:type="pct"/>
            <w:shd w:val="clear" w:color="auto" w:fill="auto"/>
          </w:tcPr>
          <w:p w14:paraId="71E7215B" w14:textId="77777777" w:rsidR="0052664F" w:rsidRPr="00F803EF" w:rsidRDefault="0052664F" w:rsidP="00A14F7C">
            <w:pPr>
              <w:spacing w:before="120" w:after="120"/>
              <w:rPr>
                <w:color w:val="000000"/>
                <w:sz w:val="27"/>
                <w:szCs w:val="27"/>
              </w:rPr>
            </w:pPr>
            <w:r w:rsidRPr="00F803EF">
              <w:rPr>
                <w:color w:val="000000"/>
              </w:rPr>
              <w:t>The order is in Entered status and will be Consolidated</w:t>
            </w:r>
            <w:r w:rsidR="00F27D0E" w:rsidRPr="00F803EF">
              <w:rPr>
                <w:color w:val="000000"/>
              </w:rPr>
              <w:t>.</w:t>
            </w:r>
          </w:p>
        </w:tc>
      </w:tr>
      <w:tr w:rsidR="0052664F" w:rsidRPr="002B4E2C" w14:paraId="76677FFA" w14:textId="77777777" w:rsidTr="00ED16C3">
        <w:tc>
          <w:tcPr>
            <w:tcW w:w="1445" w:type="pct"/>
            <w:shd w:val="clear" w:color="auto" w:fill="auto"/>
          </w:tcPr>
          <w:p w14:paraId="17170FBF" w14:textId="77777777" w:rsidR="0052664F" w:rsidRPr="002B4E2C" w:rsidRDefault="0052664F" w:rsidP="00A14F7C">
            <w:pPr>
              <w:spacing w:before="120" w:after="120"/>
              <w:rPr>
                <w:sz w:val="27"/>
                <w:szCs w:val="27"/>
              </w:rPr>
            </w:pPr>
            <w:r w:rsidRPr="002B4E2C">
              <w:rPr>
                <w:b/>
                <w:bCs/>
              </w:rPr>
              <w:t>ENTERED-EXPEDITED-CNSLD</w:t>
            </w:r>
          </w:p>
        </w:tc>
        <w:tc>
          <w:tcPr>
            <w:tcW w:w="3555" w:type="pct"/>
            <w:shd w:val="clear" w:color="auto" w:fill="auto"/>
          </w:tcPr>
          <w:p w14:paraId="6AC3D8F8" w14:textId="77777777" w:rsidR="0052664F" w:rsidRPr="00F803EF" w:rsidRDefault="0052664F" w:rsidP="00A14F7C">
            <w:pPr>
              <w:spacing w:before="120" w:after="120"/>
              <w:rPr>
                <w:color w:val="000000"/>
                <w:sz w:val="27"/>
                <w:szCs w:val="27"/>
              </w:rPr>
            </w:pPr>
            <w:r w:rsidRPr="00F803EF">
              <w:rPr>
                <w:color w:val="000000"/>
              </w:rPr>
              <w:t>The order is in Entered Status</w:t>
            </w:r>
            <w:r w:rsidR="00674FF6" w:rsidRPr="00F803EF">
              <w:rPr>
                <w:color w:val="000000"/>
              </w:rPr>
              <w:t xml:space="preserve">, </w:t>
            </w:r>
            <w:r w:rsidRPr="00F803EF">
              <w:rPr>
                <w:color w:val="000000"/>
              </w:rPr>
              <w:t>has</w:t>
            </w:r>
            <w:r w:rsidR="00674FF6" w:rsidRPr="00F803EF">
              <w:rPr>
                <w:color w:val="000000"/>
              </w:rPr>
              <w:t xml:space="preserve"> </w:t>
            </w:r>
            <w:r w:rsidRPr="00F803EF">
              <w:rPr>
                <w:color w:val="000000"/>
              </w:rPr>
              <w:t>been Expedited and will be Consolidated.</w:t>
            </w:r>
          </w:p>
        </w:tc>
      </w:tr>
      <w:tr w:rsidR="0052664F" w:rsidRPr="002B4E2C" w14:paraId="0B1B4A4C" w14:textId="77777777" w:rsidTr="00ED16C3">
        <w:tc>
          <w:tcPr>
            <w:tcW w:w="1445" w:type="pct"/>
            <w:shd w:val="clear" w:color="auto" w:fill="auto"/>
          </w:tcPr>
          <w:p w14:paraId="7BA58A82" w14:textId="77777777" w:rsidR="0052664F" w:rsidRPr="002B4E2C" w:rsidRDefault="0052664F" w:rsidP="00A14F7C">
            <w:pPr>
              <w:spacing w:before="120" w:after="120"/>
              <w:rPr>
                <w:sz w:val="27"/>
                <w:szCs w:val="27"/>
              </w:rPr>
            </w:pPr>
            <w:r w:rsidRPr="002B4E2C">
              <w:rPr>
                <w:b/>
                <w:bCs/>
              </w:rPr>
              <w:t>SHIP’D-CNSLD</w:t>
            </w:r>
          </w:p>
        </w:tc>
        <w:tc>
          <w:tcPr>
            <w:tcW w:w="3555" w:type="pct"/>
            <w:shd w:val="clear" w:color="auto" w:fill="auto"/>
          </w:tcPr>
          <w:p w14:paraId="18BFA4A0" w14:textId="77777777" w:rsidR="0052664F" w:rsidRPr="00F803EF" w:rsidRDefault="0052664F" w:rsidP="00A14F7C">
            <w:pPr>
              <w:spacing w:before="120" w:after="120"/>
              <w:rPr>
                <w:color w:val="000000"/>
                <w:sz w:val="27"/>
                <w:szCs w:val="27"/>
              </w:rPr>
            </w:pPr>
            <w:r w:rsidRPr="00F803EF">
              <w:rPr>
                <w:color w:val="000000"/>
              </w:rPr>
              <w:t xml:space="preserve">The order has </w:t>
            </w:r>
            <w:r w:rsidR="00674FF6" w:rsidRPr="00F803EF">
              <w:rPr>
                <w:color w:val="000000"/>
              </w:rPr>
              <w:t>S</w:t>
            </w:r>
            <w:r w:rsidRPr="00F803EF">
              <w:rPr>
                <w:color w:val="000000"/>
              </w:rPr>
              <w:t>hipped as part of a Consolidated order</w:t>
            </w:r>
            <w:r w:rsidR="00F27D0E" w:rsidRPr="00F803EF">
              <w:rPr>
                <w:color w:val="000000"/>
              </w:rPr>
              <w:t>.</w:t>
            </w:r>
          </w:p>
        </w:tc>
      </w:tr>
      <w:tr w:rsidR="0052664F" w:rsidRPr="002B4E2C" w14:paraId="21782B22" w14:textId="77777777" w:rsidTr="00ED16C3">
        <w:tc>
          <w:tcPr>
            <w:tcW w:w="1445" w:type="pct"/>
            <w:shd w:val="clear" w:color="auto" w:fill="auto"/>
          </w:tcPr>
          <w:p w14:paraId="30FDF39E" w14:textId="77777777" w:rsidR="0052664F" w:rsidRPr="002B4E2C" w:rsidRDefault="0052664F" w:rsidP="00A14F7C">
            <w:pPr>
              <w:spacing w:before="120" w:after="120"/>
              <w:rPr>
                <w:b/>
                <w:bCs/>
              </w:rPr>
            </w:pPr>
            <w:r w:rsidRPr="002B4E2C">
              <w:rPr>
                <w:b/>
                <w:bCs/>
              </w:rPr>
              <w:t>REJECTED-CANCELED-CNSLD</w:t>
            </w:r>
          </w:p>
        </w:tc>
        <w:tc>
          <w:tcPr>
            <w:tcW w:w="3555" w:type="pct"/>
            <w:shd w:val="clear" w:color="auto" w:fill="auto"/>
          </w:tcPr>
          <w:p w14:paraId="1977BC1C" w14:textId="4CC5ACB8" w:rsidR="0052664F" w:rsidRPr="00F803EF" w:rsidRDefault="0052664F" w:rsidP="00A14F7C">
            <w:pPr>
              <w:spacing w:before="120" w:after="120"/>
              <w:rPr>
                <w:color w:val="000000"/>
              </w:rPr>
            </w:pPr>
            <w:r w:rsidRPr="00F803EF">
              <w:rPr>
                <w:color w:val="000000"/>
              </w:rPr>
              <w:t xml:space="preserve">The order was </w:t>
            </w:r>
            <w:r w:rsidR="00674FF6" w:rsidRPr="00F803EF">
              <w:rPr>
                <w:color w:val="000000"/>
              </w:rPr>
              <w:t>R</w:t>
            </w:r>
            <w:r w:rsidRPr="00F803EF">
              <w:rPr>
                <w:color w:val="000000"/>
              </w:rPr>
              <w:t>ejected/</w:t>
            </w:r>
            <w:r w:rsidR="00674FF6" w:rsidRPr="00F803EF">
              <w:rPr>
                <w:color w:val="000000"/>
              </w:rPr>
              <w:t>C</w:t>
            </w:r>
            <w:r w:rsidRPr="00F803EF">
              <w:rPr>
                <w:color w:val="000000"/>
              </w:rPr>
              <w:t>anceled and was going to be Consolidated</w:t>
            </w:r>
            <w:r w:rsidR="00D952B5">
              <w:rPr>
                <w:color w:val="000000"/>
              </w:rPr>
              <w:t>.</w:t>
            </w:r>
          </w:p>
        </w:tc>
      </w:tr>
    </w:tbl>
    <w:p w14:paraId="1A1B6A3B" w14:textId="77777777" w:rsidR="0052664F" w:rsidRPr="002B4E2C" w:rsidRDefault="0052664F" w:rsidP="00A14F7C">
      <w:pPr>
        <w:spacing w:before="120" w:after="120"/>
        <w:rPr>
          <w:color w:val="000000"/>
          <w:sz w:val="27"/>
          <w:szCs w:val="27"/>
        </w:rPr>
      </w:pPr>
    </w:p>
    <w:p w14:paraId="7932A233" w14:textId="381FE828" w:rsidR="001A1CF4" w:rsidRPr="001B5B37" w:rsidRDefault="001A1CF4" w:rsidP="00A14F7C">
      <w:pPr>
        <w:numPr>
          <w:ilvl w:val="0"/>
          <w:numId w:val="20"/>
        </w:numPr>
        <w:spacing w:before="120" w:after="120"/>
        <w:rPr>
          <w:color w:val="000000"/>
        </w:rPr>
      </w:pPr>
      <w:r w:rsidRPr="002B4E2C">
        <w:rPr>
          <w:color w:val="000000"/>
        </w:rPr>
        <w:t>The Order-Level Comments include order numbers for all prescription orders included in the consolidated shipment</w:t>
      </w:r>
      <w:r w:rsidR="007A6D08" w:rsidRPr="002B4E2C">
        <w:rPr>
          <w:color w:val="000000"/>
        </w:rPr>
        <w:t>:</w:t>
      </w:r>
    </w:p>
    <w:p w14:paraId="61F45951" w14:textId="77777777" w:rsidR="001B5B37" w:rsidRDefault="001B5B37" w:rsidP="00A14F7C">
      <w:pPr>
        <w:spacing w:before="120" w:after="120"/>
        <w:jc w:val="center"/>
        <w:rPr>
          <w:noProof/>
        </w:rPr>
      </w:pPr>
    </w:p>
    <w:p w14:paraId="58177405" w14:textId="5D40F92F" w:rsidR="001A1CF4" w:rsidRPr="00777467" w:rsidRDefault="004E5A16" w:rsidP="00A14F7C">
      <w:pPr>
        <w:spacing w:before="120" w:after="120"/>
        <w:jc w:val="center"/>
        <w:rPr>
          <w:b/>
          <w:bCs/>
          <w:color w:val="000000"/>
        </w:rPr>
      </w:pPr>
      <w:r>
        <w:rPr>
          <w:noProof/>
        </w:rPr>
        <w:drawing>
          <wp:inline distT="0" distB="0" distL="0" distR="0" wp14:anchorId="28BAAE18" wp14:editId="1CB5AA0F">
            <wp:extent cx="4200000" cy="1095238"/>
            <wp:effectExtent l="0" t="0" r="0" b="0"/>
            <wp:docPr id="992296711" name="Picture 99229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00000" cy="1095238"/>
                    </a:xfrm>
                    <a:prstGeom prst="rect">
                      <a:avLst/>
                    </a:prstGeom>
                  </pic:spPr>
                </pic:pic>
              </a:graphicData>
            </a:graphic>
          </wp:inline>
        </w:drawing>
      </w:r>
    </w:p>
    <w:p w14:paraId="771E5F64" w14:textId="77777777" w:rsidR="00C62EDB" w:rsidRPr="00C62EDB" w:rsidRDefault="00C62EDB" w:rsidP="00A14F7C">
      <w:pPr>
        <w:spacing w:before="120" w:after="120"/>
        <w:ind w:left="360"/>
        <w:rPr>
          <w:color w:val="000000"/>
          <w:sz w:val="27"/>
          <w:szCs w:val="27"/>
        </w:rPr>
      </w:pPr>
    </w:p>
    <w:p w14:paraId="79A9F569" w14:textId="4A7EA21F" w:rsidR="001A1CF4" w:rsidRPr="002B4E2C" w:rsidRDefault="007A6D08" w:rsidP="00A14F7C">
      <w:pPr>
        <w:numPr>
          <w:ilvl w:val="0"/>
          <w:numId w:val="20"/>
        </w:numPr>
        <w:spacing w:before="120" w:after="120"/>
        <w:rPr>
          <w:color w:val="000000"/>
          <w:sz w:val="27"/>
          <w:szCs w:val="27"/>
        </w:rPr>
      </w:pPr>
      <w:r w:rsidRPr="002B4E2C">
        <w:rPr>
          <w:color w:val="000000"/>
        </w:rPr>
        <w:t>Members</w:t>
      </w:r>
      <w:r w:rsidR="001A1CF4" w:rsidRPr="002B4E2C">
        <w:rPr>
          <w:color w:val="000000"/>
        </w:rPr>
        <w:t xml:space="preserve"> will receive one outbound alert with the following information:</w:t>
      </w:r>
    </w:p>
    <w:p w14:paraId="002CFA78" w14:textId="7ECE3D1F" w:rsidR="001A1CF4" w:rsidRPr="002B4E2C" w:rsidRDefault="00E02212" w:rsidP="00A14F7C">
      <w:pPr>
        <w:spacing w:before="120" w:after="120"/>
        <w:ind w:left="360"/>
        <w:rPr>
          <w:color w:val="000000"/>
          <w:sz w:val="27"/>
          <w:szCs w:val="27"/>
        </w:rPr>
      </w:pPr>
      <w:r>
        <w:rPr>
          <w:color w:val="000000"/>
        </w:rPr>
        <w:t>&lt;</w:t>
      </w:r>
      <w:r w:rsidR="001A1CF4" w:rsidRPr="002B4E2C">
        <w:rPr>
          <w:color w:val="000000"/>
        </w:rPr>
        <w:t>#</w:t>
      </w:r>
      <w:r>
        <w:rPr>
          <w:color w:val="000000"/>
        </w:rPr>
        <w:t>&gt;</w:t>
      </w:r>
      <w:r w:rsidR="001A1CF4" w:rsidRPr="002B4E2C">
        <w:rPr>
          <w:color w:val="000000"/>
        </w:rPr>
        <w:t xml:space="preserve"> of your prescription orders were shipped on </w:t>
      </w:r>
      <w:r>
        <w:rPr>
          <w:color w:val="000000"/>
        </w:rPr>
        <w:t>&lt;</w:t>
      </w:r>
      <w:r w:rsidR="001A1CF4" w:rsidRPr="002B4E2C">
        <w:rPr>
          <w:color w:val="000000"/>
        </w:rPr>
        <w:t>Date</w:t>
      </w:r>
      <w:r>
        <w:rPr>
          <w:color w:val="000000"/>
        </w:rPr>
        <w:t>&gt;</w:t>
      </w:r>
      <w:r w:rsidR="001A1CF4" w:rsidRPr="002B4E2C">
        <w:rPr>
          <w:color w:val="000000"/>
        </w:rPr>
        <w:t xml:space="preserve">. You will receive </w:t>
      </w:r>
      <w:r>
        <w:rPr>
          <w:color w:val="000000"/>
        </w:rPr>
        <w:t>&lt;</w:t>
      </w:r>
      <w:r w:rsidR="001A1CF4" w:rsidRPr="002B4E2C">
        <w:rPr>
          <w:color w:val="000000"/>
        </w:rPr>
        <w:t>#</w:t>
      </w:r>
      <w:r>
        <w:rPr>
          <w:color w:val="000000"/>
        </w:rPr>
        <w:t>&gt;</w:t>
      </w:r>
      <w:r w:rsidR="001A1CF4" w:rsidRPr="002B4E2C">
        <w:rPr>
          <w:color w:val="000000"/>
        </w:rPr>
        <w:t xml:space="preserve"> prescriptions with this delivery.</w:t>
      </w:r>
    </w:p>
    <w:p w14:paraId="5E739F58" w14:textId="3E5DD983" w:rsidR="001A1CF4" w:rsidRPr="002B4E2C" w:rsidRDefault="001A1CF4" w:rsidP="00A14F7C">
      <w:pPr>
        <w:spacing w:before="120" w:after="120"/>
      </w:pPr>
      <w:r w:rsidRPr="002B4E2C">
        <w:rPr>
          <w:color w:val="000000"/>
        </w:rPr>
        <w:t>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4A0" w:firstRow="1" w:lastRow="0" w:firstColumn="1" w:lastColumn="0" w:noHBand="0" w:noVBand="1"/>
      </w:tblPr>
      <w:tblGrid>
        <w:gridCol w:w="4261"/>
        <w:gridCol w:w="8689"/>
      </w:tblGrid>
      <w:tr w:rsidR="005F4045" w:rsidRPr="002B4E2C" w14:paraId="01B8526E" w14:textId="77777777" w:rsidTr="00FB1443">
        <w:tc>
          <w:tcPr>
            <w:tcW w:w="1645" w:type="pct"/>
            <w:shd w:val="clear" w:color="auto" w:fill="D9D9D9" w:themeFill="background1" w:themeFillShade="D9"/>
          </w:tcPr>
          <w:p w14:paraId="14B4DBDF" w14:textId="77777777" w:rsidR="005F4045" w:rsidRPr="002B4E2C" w:rsidRDefault="005F4045" w:rsidP="00FB1443">
            <w:pPr>
              <w:spacing w:before="120" w:after="120"/>
              <w:jc w:val="center"/>
              <w:rPr>
                <w:b/>
                <w:color w:val="000000"/>
              </w:rPr>
            </w:pPr>
            <w:r w:rsidRPr="002B4E2C">
              <w:rPr>
                <w:b/>
                <w:color w:val="000000"/>
              </w:rPr>
              <w:t>Question / Statement</w:t>
            </w:r>
          </w:p>
        </w:tc>
        <w:tc>
          <w:tcPr>
            <w:tcW w:w="3355" w:type="pct"/>
            <w:shd w:val="clear" w:color="auto" w:fill="D9D9D9" w:themeFill="background1" w:themeFillShade="D9"/>
          </w:tcPr>
          <w:p w14:paraId="7963B8E0" w14:textId="77777777" w:rsidR="005F4045" w:rsidRPr="002B4E2C" w:rsidRDefault="005F4045" w:rsidP="00FB1443">
            <w:pPr>
              <w:spacing w:before="120" w:after="120"/>
              <w:jc w:val="center"/>
              <w:rPr>
                <w:b/>
                <w:color w:val="000000"/>
              </w:rPr>
            </w:pPr>
            <w:r w:rsidRPr="002B4E2C">
              <w:rPr>
                <w:b/>
                <w:color w:val="000000"/>
              </w:rPr>
              <w:t>Answer</w:t>
            </w:r>
          </w:p>
        </w:tc>
      </w:tr>
      <w:tr w:rsidR="005F4045" w:rsidRPr="002B4E2C" w14:paraId="47AF079F" w14:textId="77777777" w:rsidTr="047CE19B">
        <w:tc>
          <w:tcPr>
            <w:tcW w:w="1645" w:type="pct"/>
            <w:shd w:val="clear" w:color="auto" w:fill="auto"/>
          </w:tcPr>
          <w:p w14:paraId="173EEC8D" w14:textId="77777777" w:rsidR="005F4045" w:rsidRPr="002B4E2C" w:rsidRDefault="005F4045" w:rsidP="00A14F7C">
            <w:pPr>
              <w:spacing w:before="120" w:after="120"/>
              <w:rPr>
                <w:color w:val="000000"/>
              </w:rPr>
            </w:pPr>
            <w:r w:rsidRPr="002B4E2C">
              <w:rPr>
                <w:b/>
                <w:color w:val="000000"/>
              </w:rPr>
              <w:t>Can the member opt out?</w:t>
            </w:r>
            <w:r w:rsidRPr="002B4E2C">
              <w:rPr>
                <w:color w:val="000000"/>
              </w:rPr>
              <w:t xml:space="preserve"> </w:t>
            </w:r>
          </w:p>
        </w:tc>
        <w:tc>
          <w:tcPr>
            <w:tcW w:w="3355" w:type="pct"/>
            <w:shd w:val="clear" w:color="auto" w:fill="auto"/>
          </w:tcPr>
          <w:p w14:paraId="6405A59B" w14:textId="77777777" w:rsidR="005F4045" w:rsidRPr="002B4E2C" w:rsidRDefault="005F4045" w:rsidP="00A14F7C">
            <w:pPr>
              <w:spacing w:before="120" w:after="120"/>
              <w:rPr>
                <w:color w:val="000000"/>
              </w:rPr>
            </w:pPr>
            <w:r w:rsidRPr="002B4E2C">
              <w:rPr>
                <w:color w:val="000000"/>
              </w:rPr>
              <w:t>No. Members cannot opt out of this consolidation process.</w:t>
            </w:r>
          </w:p>
        </w:tc>
      </w:tr>
      <w:tr w:rsidR="005F4045" w:rsidRPr="002B4E2C" w14:paraId="6BC65C08" w14:textId="77777777" w:rsidTr="047CE19B">
        <w:tc>
          <w:tcPr>
            <w:tcW w:w="1645" w:type="pct"/>
            <w:shd w:val="clear" w:color="auto" w:fill="auto"/>
          </w:tcPr>
          <w:p w14:paraId="20C43036" w14:textId="1897A7C8" w:rsidR="005F4045" w:rsidRPr="002B4E2C" w:rsidRDefault="005F4045" w:rsidP="00A14F7C">
            <w:pPr>
              <w:spacing w:before="120" w:after="120"/>
              <w:rPr>
                <w:b/>
                <w:bCs/>
                <w:color w:val="000000"/>
              </w:rPr>
            </w:pPr>
            <w:r w:rsidRPr="047CE19B">
              <w:rPr>
                <w:b/>
                <w:bCs/>
                <w:color w:val="000000" w:themeColor="text1"/>
              </w:rPr>
              <w:t>What if I only see one order with a CNSLD status? Where</w:t>
            </w:r>
            <w:r w:rsidR="1A891DA6" w:rsidRPr="047CE19B">
              <w:rPr>
                <w:b/>
                <w:bCs/>
                <w:color w:val="000000" w:themeColor="text1"/>
              </w:rPr>
              <w:t xml:space="preserve"> is</w:t>
            </w:r>
            <w:r w:rsidR="009729DF">
              <w:rPr>
                <w:b/>
                <w:bCs/>
                <w:color w:val="000000" w:themeColor="text1"/>
              </w:rPr>
              <w:t xml:space="preserve"> </w:t>
            </w:r>
            <w:r w:rsidRPr="047CE19B">
              <w:rPr>
                <w:b/>
                <w:bCs/>
                <w:color w:val="000000" w:themeColor="text1"/>
              </w:rPr>
              <w:t>the other order(s)?</w:t>
            </w:r>
          </w:p>
        </w:tc>
        <w:tc>
          <w:tcPr>
            <w:tcW w:w="3355" w:type="pct"/>
            <w:shd w:val="clear" w:color="auto" w:fill="auto"/>
          </w:tcPr>
          <w:p w14:paraId="217A4C1B" w14:textId="77777777" w:rsidR="005F4045" w:rsidRPr="002B4E2C" w:rsidRDefault="005F4045" w:rsidP="00A14F7C">
            <w:pPr>
              <w:spacing w:before="120" w:after="120"/>
              <w:rPr>
                <w:color w:val="000000"/>
              </w:rPr>
            </w:pPr>
            <w:r w:rsidRPr="002B4E2C">
              <w:rPr>
                <w:color w:val="000000"/>
              </w:rPr>
              <w:t xml:space="preserve">Order-level comments for the order will indicate what other orders are </w:t>
            </w:r>
            <w:r w:rsidR="00674FF6" w:rsidRPr="002B4E2C">
              <w:rPr>
                <w:color w:val="000000"/>
              </w:rPr>
              <w:t>I</w:t>
            </w:r>
            <w:r w:rsidRPr="002B4E2C">
              <w:rPr>
                <w:color w:val="000000"/>
              </w:rPr>
              <w:t>ncluded in the consolidated shipment.</w:t>
            </w:r>
          </w:p>
        </w:tc>
      </w:tr>
      <w:tr w:rsidR="005F4045" w:rsidRPr="002B4E2C" w14:paraId="37A4B0A7" w14:textId="77777777" w:rsidTr="047CE19B">
        <w:tc>
          <w:tcPr>
            <w:tcW w:w="1645" w:type="pct"/>
            <w:shd w:val="clear" w:color="auto" w:fill="auto"/>
          </w:tcPr>
          <w:p w14:paraId="33C58FE6" w14:textId="77777777" w:rsidR="005F4045" w:rsidRPr="002B4E2C" w:rsidRDefault="24BFF8BC" w:rsidP="00A14F7C">
            <w:pPr>
              <w:spacing w:before="120" w:after="120"/>
              <w:rPr>
                <w:b/>
                <w:bCs/>
                <w:color w:val="000000"/>
              </w:rPr>
            </w:pPr>
            <w:r w:rsidRPr="047CE19B">
              <w:rPr>
                <w:b/>
                <w:bCs/>
                <w:color w:val="000000" w:themeColor="text1"/>
              </w:rPr>
              <w:t>Should I educate the member about order consolidation?</w:t>
            </w:r>
          </w:p>
        </w:tc>
        <w:tc>
          <w:tcPr>
            <w:tcW w:w="3355" w:type="pct"/>
            <w:shd w:val="clear" w:color="auto" w:fill="auto"/>
          </w:tcPr>
          <w:p w14:paraId="197D566A" w14:textId="69224AFC" w:rsidR="00C47449" w:rsidRDefault="2C0EEBC2" w:rsidP="00A14F7C">
            <w:pPr>
              <w:spacing w:before="120" w:after="120"/>
              <w:rPr>
                <w:color w:val="000000"/>
              </w:rPr>
            </w:pPr>
            <w:r w:rsidRPr="7A3F94D2">
              <w:rPr>
                <w:color w:val="000000" w:themeColor="text1"/>
              </w:rPr>
              <w:t xml:space="preserve">If the member asks about the Outbound IVR </w:t>
            </w:r>
            <w:r w:rsidR="1860AF23" w:rsidRPr="7A3F94D2">
              <w:rPr>
                <w:color w:val="000000" w:themeColor="text1"/>
              </w:rPr>
              <w:t>notification,</w:t>
            </w:r>
            <w:r w:rsidR="036B4A0E" w:rsidRPr="7A3F94D2">
              <w:rPr>
                <w:color w:val="000000" w:themeColor="text1"/>
              </w:rPr>
              <w:t xml:space="preserve"> </w:t>
            </w:r>
            <w:r w:rsidRPr="7A3F94D2">
              <w:rPr>
                <w:color w:val="000000" w:themeColor="text1"/>
              </w:rPr>
              <w:t>educate the member that we combine multiple orders into a single shipment when both recipients are authorized to receive information about each other’s account</w:t>
            </w:r>
            <w:r w:rsidR="00FA2350" w:rsidRPr="7A3F94D2">
              <w:rPr>
                <w:color w:val="000000" w:themeColor="text1"/>
              </w:rPr>
              <w:t xml:space="preserve">. </w:t>
            </w:r>
          </w:p>
          <w:p w14:paraId="6A84C61A" w14:textId="77777777" w:rsidR="00C47449" w:rsidRDefault="00C47449" w:rsidP="00A14F7C">
            <w:pPr>
              <w:spacing w:before="120" w:after="120"/>
              <w:rPr>
                <w:color w:val="000000"/>
              </w:rPr>
            </w:pPr>
          </w:p>
          <w:p w14:paraId="3D2E4119" w14:textId="7868E0CB" w:rsidR="005F4045" w:rsidRPr="002B4E2C" w:rsidRDefault="005F4045" w:rsidP="00A14F7C">
            <w:pPr>
              <w:spacing w:before="120" w:after="120"/>
              <w:rPr>
                <w:color w:val="000000"/>
              </w:rPr>
            </w:pPr>
            <w:r w:rsidRPr="002B4E2C">
              <w:rPr>
                <w:color w:val="000000"/>
              </w:rPr>
              <w:t>HIPAA and state regulations are carefully followed so that our members’ personal health information (PHI) is not compromised.</w:t>
            </w:r>
          </w:p>
          <w:p w14:paraId="32842E0E" w14:textId="77777777" w:rsidR="005F4045" w:rsidRPr="002B4E2C" w:rsidRDefault="005F4045" w:rsidP="00A14F7C">
            <w:pPr>
              <w:spacing w:before="120" w:after="120"/>
              <w:rPr>
                <w:color w:val="000000"/>
              </w:rPr>
            </w:pPr>
          </w:p>
          <w:p w14:paraId="13E79DFD" w14:textId="0D0C5B42" w:rsidR="005F4045" w:rsidRPr="002B4E2C" w:rsidRDefault="24BFF8BC" w:rsidP="00A14F7C">
            <w:pPr>
              <w:spacing w:before="120" w:after="120"/>
              <w:rPr>
                <w:color w:val="000000"/>
              </w:rPr>
            </w:pPr>
            <w:r w:rsidRPr="047CE19B">
              <w:rPr>
                <w:color w:val="000000" w:themeColor="text1"/>
              </w:rPr>
              <w:t xml:space="preserve">In most cases CCRs </w:t>
            </w:r>
            <w:r w:rsidR="7515960E" w:rsidRPr="047CE19B">
              <w:rPr>
                <w:color w:val="000000" w:themeColor="text1"/>
              </w:rPr>
              <w:t>will not</w:t>
            </w:r>
            <w:r w:rsidRPr="047CE19B">
              <w:rPr>
                <w:color w:val="000000" w:themeColor="text1"/>
              </w:rPr>
              <w:t xml:space="preserve"> need to explain our consolidated shipment process in detail to the </w:t>
            </w:r>
            <w:bookmarkStart w:id="90" w:name="_Int_iYiG72Wk"/>
            <w:r w:rsidRPr="047CE19B">
              <w:rPr>
                <w:color w:val="000000" w:themeColor="text1"/>
              </w:rPr>
              <w:t>member</w:t>
            </w:r>
            <w:bookmarkEnd w:id="90"/>
            <w:r w:rsidR="00FA2350" w:rsidRPr="047CE19B">
              <w:rPr>
                <w:color w:val="000000" w:themeColor="text1"/>
              </w:rPr>
              <w:t xml:space="preserve">. </w:t>
            </w:r>
            <w:r w:rsidRPr="047CE19B">
              <w:rPr>
                <w:color w:val="000000" w:themeColor="text1"/>
              </w:rPr>
              <w:t xml:space="preserve">It is generally enough to communicate that the order has shipped (or will be shipping soon). </w:t>
            </w:r>
          </w:p>
        </w:tc>
      </w:tr>
      <w:tr w:rsidR="007A6D08" w:rsidRPr="002B4E2C" w14:paraId="43FE80D7" w14:textId="77777777" w:rsidTr="047CE19B">
        <w:tc>
          <w:tcPr>
            <w:tcW w:w="1645" w:type="pct"/>
            <w:shd w:val="clear" w:color="auto" w:fill="auto"/>
          </w:tcPr>
          <w:p w14:paraId="4419C3EB" w14:textId="77777777" w:rsidR="007A6D08" w:rsidRPr="002B4E2C" w:rsidRDefault="007A6D08" w:rsidP="00A14F7C">
            <w:pPr>
              <w:spacing w:before="120" w:after="120"/>
              <w:rPr>
                <w:b/>
                <w:color w:val="000000"/>
              </w:rPr>
            </w:pPr>
            <w:r w:rsidRPr="002B4E2C">
              <w:rPr>
                <w:b/>
                <w:bCs/>
              </w:rPr>
              <w:t>Can the member see that the orders have been consolidated when they check the order status online?</w:t>
            </w:r>
          </w:p>
        </w:tc>
        <w:tc>
          <w:tcPr>
            <w:tcW w:w="3355" w:type="pct"/>
            <w:shd w:val="clear" w:color="auto" w:fill="auto"/>
          </w:tcPr>
          <w:p w14:paraId="2B7DF2A0" w14:textId="78C7F010" w:rsidR="007A6D08" w:rsidRPr="002B4E2C" w:rsidRDefault="2CF11AAE" w:rsidP="00A14F7C">
            <w:pPr>
              <w:spacing w:before="120" w:after="120"/>
            </w:pPr>
            <w:r>
              <w:t xml:space="preserve">Consolidated orders will NOT have a special “Consolidated” </w:t>
            </w:r>
            <w:r w:rsidR="59D97CEB">
              <w:t>status</w:t>
            </w:r>
            <w:r>
              <w:t xml:space="preserve"> online. </w:t>
            </w:r>
          </w:p>
          <w:p w14:paraId="19D1BF51" w14:textId="77777777" w:rsidR="007A6D08" w:rsidRPr="002B4E2C" w:rsidRDefault="007A6D08" w:rsidP="00A14F7C">
            <w:pPr>
              <w:spacing w:before="120" w:after="120"/>
            </w:pPr>
          </w:p>
          <w:p w14:paraId="1EA53C14" w14:textId="77777777" w:rsidR="007A6D08" w:rsidRPr="002B4E2C" w:rsidRDefault="729565DD" w:rsidP="00A14F7C">
            <w:pPr>
              <w:spacing w:before="120" w:after="120"/>
              <w:rPr>
                <w:color w:val="000000"/>
              </w:rPr>
            </w:pPr>
            <w:r>
              <w:t>The member will see the Shipped status for each order and consolidated orders will have the same tracking number and other details.</w:t>
            </w:r>
          </w:p>
        </w:tc>
      </w:tr>
      <w:tr w:rsidR="005F4045" w:rsidRPr="002B4E2C" w14:paraId="381CEAFD" w14:textId="77777777" w:rsidTr="047CE19B">
        <w:tc>
          <w:tcPr>
            <w:tcW w:w="1645" w:type="pct"/>
            <w:shd w:val="clear" w:color="auto" w:fill="auto"/>
          </w:tcPr>
          <w:p w14:paraId="15A18D14" w14:textId="77777777" w:rsidR="005F4045" w:rsidRPr="002B4E2C" w:rsidRDefault="005F4045" w:rsidP="00A14F7C">
            <w:pPr>
              <w:spacing w:before="120" w:after="120"/>
              <w:rPr>
                <w:b/>
                <w:color w:val="000000"/>
              </w:rPr>
            </w:pPr>
            <w:r w:rsidRPr="002B4E2C">
              <w:rPr>
                <w:b/>
                <w:color w:val="000000"/>
              </w:rPr>
              <w:t>Can I still make changes to a consolidated order?</w:t>
            </w:r>
          </w:p>
        </w:tc>
        <w:tc>
          <w:tcPr>
            <w:tcW w:w="3355" w:type="pct"/>
            <w:shd w:val="clear" w:color="auto" w:fill="auto"/>
          </w:tcPr>
          <w:p w14:paraId="71ADEAFD" w14:textId="77777777" w:rsidR="005F4045" w:rsidRPr="002B4E2C" w:rsidRDefault="005F4045" w:rsidP="00A14F7C">
            <w:pPr>
              <w:spacing w:before="120" w:after="120"/>
              <w:rPr>
                <w:color w:val="000000"/>
              </w:rPr>
            </w:pPr>
            <w:r w:rsidRPr="002B4E2C">
              <w:rPr>
                <w:color w:val="000000"/>
              </w:rPr>
              <w:t>Yes</w:t>
            </w:r>
            <w:r w:rsidR="00AF13A1" w:rsidRPr="002B4E2C">
              <w:rPr>
                <w:color w:val="000000"/>
              </w:rPr>
              <w:t>, l</w:t>
            </w:r>
            <w:r w:rsidRPr="002B4E2C">
              <w:rPr>
                <w:color w:val="000000"/>
              </w:rPr>
              <w:t xml:space="preserve">ike any other order changes (expedite, cancel, edit, etc.) can be made as long as the order is still in process. </w:t>
            </w:r>
          </w:p>
        </w:tc>
      </w:tr>
      <w:tr w:rsidR="005F4045" w:rsidRPr="002B4E2C" w14:paraId="4DA2CD20" w14:textId="77777777" w:rsidTr="047CE19B">
        <w:tc>
          <w:tcPr>
            <w:tcW w:w="1645" w:type="pct"/>
            <w:shd w:val="clear" w:color="auto" w:fill="auto"/>
          </w:tcPr>
          <w:p w14:paraId="486FC826" w14:textId="77777777" w:rsidR="005F4045" w:rsidRPr="002B4E2C" w:rsidRDefault="005F4045" w:rsidP="00A14F7C">
            <w:pPr>
              <w:spacing w:before="120" w:after="120"/>
              <w:rPr>
                <w:b/>
                <w:color w:val="000000"/>
              </w:rPr>
            </w:pPr>
            <w:r w:rsidRPr="002B4E2C">
              <w:rPr>
                <w:b/>
                <w:color w:val="000000"/>
              </w:rPr>
              <w:t>Does shipping consolidation only apply to certain order methods?</w:t>
            </w:r>
          </w:p>
        </w:tc>
        <w:tc>
          <w:tcPr>
            <w:tcW w:w="3355" w:type="pct"/>
            <w:shd w:val="clear" w:color="auto" w:fill="auto"/>
          </w:tcPr>
          <w:p w14:paraId="035E244A" w14:textId="39E4F479" w:rsidR="005F4045" w:rsidRPr="002B4E2C" w:rsidRDefault="2C0EEBC2" w:rsidP="00A14F7C">
            <w:pPr>
              <w:spacing w:before="120" w:after="120"/>
              <w:rPr>
                <w:color w:val="000000"/>
              </w:rPr>
            </w:pPr>
            <w:r w:rsidRPr="7A3F94D2">
              <w:rPr>
                <w:color w:val="000000" w:themeColor="text1"/>
              </w:rPr>
              <w:t>No</w:t>
            </w:r>
            <w:r w:rsidR="32758226" w:rsidRPr="7A3F94D2">
              <w:rPr>
                <w:color w:val="000000" w:themeColor="text1"/>
              </w:rPr>
              <w:t>, p</w:t>
            </w:r>
            <w:r w:rsidRPr="7A3F94D2">
              <w:rPr>
                <w:color w:val="000000" w:themeColor="text1"/>
              </w:rPr>
              <w:t>rescription shipments are considered for consolidation regardless of how they were received (</w:t>
            </w:r>
            <w:r w:rsidR="4D974045" w:rsidRPr="7A3F94D2">
              <w:rPr>
                <w:b/>
                <w:bCs/>
                <w:color w:val="000000" w:themeColor="text1"/>
              </w:rPr>
              <w:t>Examples</w:t>
            </w:r>
            <w:r w:rsidR="435C8C1F" w:rsidRPr="7A3F94D2">
              <w:rPr>
                <w:b/>
                <w:bCs/>
                <w:color w:val="000000" w:themeColor="text1"/>
              </w:rPr>
              <w:t xml:space="preserve">: </w:t>
            </w:r>
            <w:r w:rsidR="00BC075C">
              <w:rPr>
                <w:b/>
                <w:bCs/>
                <w:color w:val="000000" w:themeColor="text1"/>
              </w:rPr>
              <w:t xml:space="preserve"> </w:t>
            </w:r>
            <w:r w:rsidR="435C8C1F" w:rsidRPr="7A3F94D2">
              <w:rPr>
                <w:b/>
                <w:bCs/>
                <w:color w:val="000000" w:themeColor="text1"/>
              </w:rPr>
              <w:t>CCR</w:t>
            </w:r>
            <w:r w:rsidRPr="7A3F94D2">
              <w:rPr>
                <w:color w:val="000000" w:themeColor="text1"/>
              </w:rPr>
              <w:t xml:space="preserve">, IVR, Portal, </w:t>
            </w:r>
            <w:r w:rsidR="2A17B2F4" w:rsidRPr="7A3F94D2">
              <w:rPr>
                <w:color w:val="000000" w:themeColor="text1"/>
              </w:rPr>
              <w:t>eFax</w:t>
            </w:r>
            <w:r w:rsidRPr="7A3F94D2">
              <w:rPr>
                <w:color w:val="000000" w:themeColor="text1"/>
              </w:rPr>
              <w:t>, DR phone call, mail etc.).</w:t>
            </w:r>
          </w:p>
        </w:tc>
      </w:tr>
    </w:tbl>
    <w:p w14:paraId="79A41ED6" w14:textId="77777777" w:rsidR="005F4045" w:rsidRPr="002B4E2C" w:rsidRDefault="005F4045" w:rsidP="00A14F7C">
      <w:pPr>
        <w:spacing w:before="120" w:after="120"/>
      </w:pPr>
    </w:p>
    <w:p w14:paraId="283FEC42" w14:textId="2F1E5664" w:rsidR="00FB13D5" w:rsidRPr="002D19A1" w:rsidRDefault="00FB00DF" w:rsidP="00A14F7C">
      <w:pPr>
        <w:spacing w:before="120" w:after="120"/>
        <w:jc w:val="right"/>
      </w:pPr>
      <w:hyperlink w:anchor="_top" w:history="1">
        <w:r w:rsidRPr="00BC075C">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055CEC" w:rsidRPr="002B4E2C" w14:paraId="2EC43CCF" w14:textId="77777777" w:rsidTr="00FB1443">
        <w:tc>
          <w:tcPr>
            <w:tcW w:w="5000" w:type="pct"/>
            <w:shd w:val="clear" w:color="auto" w:fill="BFBFBF" w:themeFill="background1" w:themeFillShade="BF"/>
          </w:tcPr>
          <w:p w14:paraId="375764D6" w14:textId="41BDDBBC" w:rsidR="00055CEC" w:rsidRPr="00777467" w:rsidRDefault="00055CEC" w:rsidP="00584A06">
            <w:pPr>
              <w:pStyle w:val="Heading2"/>
              <w:spacing w:before="0" w:after="0"/>
              <w:rPr>
                <w:i/>
                <w:iCs w:val="0"/>
              </w:rPr>
            </w:pPr>
            <w:bookmarkStart w:id="91" w:name="_Interpretation_of_Order_1"/>
            <w:bookmarkStart w:id="92" w:name="_Toc451756887"/>
            <w:bookmarkStart w:id="93" w:name="_Toc187928570"/>
            <w:bookmarkEnd w:id="91"/>
            <w:r w:rsidRPr="00777467">
              <w:rPr>
                <w:iCs w:val="0"/>
              </w:rPr>
              <w:t>Interpretation of Order Status Details</w:t>
            </w:r>
            <w:bookmarkEnd w:id="92"/>
            <w:bookmarkEnd w:id="93"/>
            <w:r w:rsidR="00985A34" w:rsidRPr="00777467">
              <w:rPr>
                <w:iCs w:val="0"/>
              </w:rPr>
              <w:t xml:space="preserve"> </w:t>
            </w:r>
            <w:r w:rsidR="00DA6F16" w:rsidRPr="00777467">
              <w:rPr>
                <w:noProof/>
              </w:rPr>
              <w:t xml:space="preserve"> </w:t>
            </w:r>
            <w:r w:rsidR="00985A34" w:rsidRPr="00777467">
              <w:rPr>
                <w:iCs w:val="0"/>
              </w:rPr>
              <w:t xml:space="preserve"> </w:t>
            </w:r>
          </w:p>
        </w:tc>
      </w:tr>
    </w:tbl>
    <w:p w14:paraId="395DAD96" w14:textId="77777777" w:rsidR="00055CEC" w:rsidRPr="002B4E2C" w:rsidRDefault="00055CEC" w:rsidP="00CC7409">
      <w:pPr>
        <w:tabs>
          <w:tab w:val="left" w:pos="5340"/>
        </w:tabs>
        <w:spacing w:before="120" w:after="120"/>
      </w:pPr>
    </w:p>
    <w:p w14:paraId="59D92BE8" w14:textId="56101EA9" w:rsidR="00CC2491" w:rsidRPr="002D19A1" w:rsidRDefault="67EF8559" w:rsidP="00A14F7C">
      <w:pPr>
        <w:spacing w:before="120" w:after="120"/>
        <w:rPr>
          <w:color w:val="000000"/>
        </w:rPr>
      </w:pPr>
      <w:r w:rsidRPr="7A3F94D2">
        <w:rPr>
          <w:b/>
          <w:bCs/>
          <w:color w:val="000000" w:themeColor="text1"/>
        </w:rPr>
        <w:t>MED D Only</w:t>
      </w:r>
      <w:r w:rsidR="23F8255C" w:rsidRPr="7A3F94D2">
        <w:rPr>
          <w:b/>
          <w:bCs/>
          <w:color w:val="000000" w:themeColor="text1"/>
        </w:rPr>
        <w:t xml:space="preserve">: </w:t>
      </w:r>
      <w:r w:rsidR="005D3BF5">
        <w:rPr>
          <w:b/>
          <w:bCs/>
          <w:color w:val="000000" w:themeColor="text1"/>
        </w:rPr>
        <w:t xml:space="preserve"> </w:t>
      </w:r>
      <w:r w:rsidRPr="7A3F94D2">
        <w:rPr>
          <w:color w:val="000000" w:themeColor="text1"/>
        </w:rPr>
        <w:t xml:space="preserve"> </w:t>
      </w:r>
    </w:p>
    <w:p w14:paraId="7B764A01" w14:textId="77777777" w:rsidR="00343789" w:rsidRPr="00777467" w:rsidRDefault="00343789" w:rsidP="00A14F7C">
      <w:pPr>
        <w:spacing w:before="120" w:after="120"/>
      </w:pPr>
    </w:p>
    <w:p w14:paraId="2B1547D3" w14:textId="4549EC38" w:rsidR="00055CEC" w:rsidRPr="00C62EDB" w:rsidRDefault="001B415A" w:rsidP="00A14F7C">
      <w:pPr>
        <w:spacing w:before="120" w:after="120"/>
        <w:jc w:val="center"/>
      </w:pPr>
      <w:r>
        <w:rPr>
          <w:noProof/>
        </w:rPr>
        <w:drawing>
          <wp:inline distT="0" distB="0" distL="0" distR="0" wp14:anchorId="79789A03" wp14:editId="4C15463F">
            <wp:extent cx="5930900" cy="4438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0900" cy="4438650"/>
                    </a:xfrm>
                    <a:prstGeom prst="rect">
                      <a:avLst/>
                    </a:prstGeom>
                    <a:noFill/>
                    <a:ln>
                      <a:noFill/>
                    </a:ln>
                  </pic:spPr>
                </pic:pic>
              </a:graphicData>
            </a:graphic>
          </wp:inline>
        </w:drawing>
      </w:r>
    </w:p>
    <w:p w14:paraId="6A713541" w14:textId="77777777" w:rsidR="00055CEC" w:rsidRPr="00AF620A" w:rsidRDefault="00055CEC" w:rsidP="00A14F7C">
      <w:pPr>
        <w:spacing w:before="120" w:after="120"/>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4A0" w:firstRow="1" w:lastRow="0" w:firstColumn="1" w:lastColumn="0" w:noHBand="0" w:noVBand="1"/>
      </w:tblPr>
      <w:tblGrid>
        <w:gridCol w:w="681"/>
        <w:gridCol w:w="5548"/>
        <w:gridCol w:w="6721"/>
      </w:tblGrid>
      <w:tr w:rsidR="00055CEC" w:rsidRPr="002B4E2C" w14:paraId="2C544275" w14:textId="77777777" w:rsidTr="00FB1443">
        <w:tc>
          <w:tcPr>
            <w:tcW w:w="263" w:type="pct"/>
            <w:shd w:val="clear" w:color="auto" w:fill="D9D9D9" w:themeFill="background1" w:themeFillShade="D9"/>
          </w:tcPr>
          <w:p w14:paraId="1414E305" w14:textId="5B3B0D1C" w:rsidR="00055CEC" w:rsidRPr="002B4E2C" w:rsidRDefault="00055CEC" w:rsidP="00FB1443">
            <w:pPr>
              <w:spacing w:before="120" w:after="120"/>
              <w:jc w:val="center"/>
              <w:rPr>
                <w:b/>
              </w:rPr>
            </w:pPr>
            <w:r w:rsidRPr="002B4E2C">
              <w:rPr>
                <w:b/>
              </w:rPr>
              <w:t>#</w:t>
            </w:r>
          </w:p>
        </w:tc>
        <w:tc>
          <w:tcPr>
            <w:tcW w:w="2142" w:type="pct"/>
            <w:shd w:val="clear" w:color="auto" w:fill="D9D9D9" w:themeFill="background1" w:themeFillShade="D9"/>
          </w:tcPr>
          <w:p w14:paraId="0055F995" w14:textId="77777777" w:rsidR="00055CEC" w:rsidRPr="002B4E2C" w:rsidRDefault="00055CEC" w:rsidP="00FB1443">
            <w:pPr>
              <w:spacing w:before="120" w:after="120"/>
              <w:jc w:val="center"/>
              <w:rPr>
                <w:b/>
              </w:rPr>
            </w:pPr>
            <w:r w:rsidRPr="002B4E2C">
              <w:rPr>
                <w:b/>
              </w:rPr>
              <w:t>Before</w:t>
            </w:r>
          </w:p>
        </w:tc>
        <w:tc>
          <w:tcPr>
            <w:tcW w:w="2595" w:type="pct"/>
            <w:shd w:val="clear" w:color="auto" w:fill="D9D9D9" w:themeFill="background1" w:themeFillShade="D9"/>
          </w:tcPr>
          <w:p w14:paraId="7D547688" w14:textId="77777777" w:rsidR="00055CEC" w:rsidRPr="002B4E2C" w:rsidRDefault="00055CEC" w:rsidP="00FB1443">
            <w:pPr>
              <w:spacing w:before="120" w:after="120"/>
              <w:jc w:val="center"/>
              <w:rPr>
                <w:b/>
              </w:rPr>
            </w:pPr>
            <w:r w:rsidRPr="002B4E2C">
              <w:rPr>
                <w:b/>
              </w:rPr>
              <w:t>After</w:t>
            </w:r>
          </w:p>
        </w:tc>
      </w:tr>
      <w:tr w:rsidR="00055CEC" w:rsidRPr="002B4E2C" w14:paraId="109C7037" w14:textId="77777777" w:rsidTr="7A3F94D2">
        <w:tc>
          <w:tcPr>
            <w:tcW w:w="263" w:type="pct"/>
          </w:tcPr>
          <w:p w14:paraId="37865EE4" w14:textId="77777777" w:rsidR="00055CEC" w:rsidRPr="002B4E2C" w:rsidRDefault="00055CEC" w:rsidP="00A14F7C">
            <w:pPr>
              <w:spacing w:before="120" w:after="120"/>
              <w:jc w:val="center"/>
              <w:rPr>
                <w:b/>
              </w:rPr>
            </w:pPr>
            <w:r w:rsidRPr="002B4E2C">
              <w:rPr>
                <w:b/>
              </w:rPr>
              <w:t>1</w:t>
            </w:r>
          </w:p>
        </w:tc>
        <w:tc>
          <w:tcPr>
            <w:tcW w:w="2142" w:type="pct"/>
          </w:tcPr>
          <w:p w14:paraId="38F3293F" w14:textId="19A25366" w:rsidR="00055CEC" w:rsidRPr="002B4E2C" w:rsidRDefault="0F8EC0E6" w:rsidP="00A14F7C">
            <w:pPr>
              <w:spacing w:before="120" w:after="120"/>
            </w:pPr>
            <w:r w:rsidRPr="7A3F94D2">
              <w:rPr>
                <w:rFonts w:cs="Arial"/>
              </w:rPr>
              <w:t xml:space="preserve">The member included a credit card as </w:t>
            </w:r>
            <w:r w:rsidR="1E273836" w:rsidRPr="7A3F94D2">
              <w:rPr>
                <w:rFonts w:cs="Arial"/>
              </w:rPr>
              <w:t>a form</w:t>
            </w:r>
            <w:r w:rsidRPr="7A3F94D2">
              <w:rPr>
                <w:rFonts w:cs="Arial"/>
              </w:rPr>
              <w:t xml:space="preserve"> of payment.</w:t>
            </w:r>
          </w:p>
        </w:tc>
        <w:tc>
          <w:tcPr>
            <w:tcW w:w="2595" w:type="pct"/>
          </w:tcPr>
          <w:p w14:paraId="63821640" w14:textId="77777777" w:rsidR="00055CEC" w:rsidRPr="002B4E2C" w:rsidRDefault="00055CEC" w:rsidP="00A14F7C">
            <w:pPr>
              <w:spacing w:before="120" w:after="120"/>
            </w:pPr>
            <w:r w:rsidRPr="002B4E2C">
              <w:rPr>
                <w:rFonts w:cs="Arial"/>
              </w:rPr>
              <w:t>We received Auto Authorization to charge the credit card.</w:t>
            </w:r>
          </w:p>
        </w:tc>
      </w:tr>
      <w:tr w:rsidR="00055CEC" w:rsidRPr="002B4E2C" w14:paraId="1A89E003" w14:textId="77777777" w:rsidTr="7A3F94D2">
        <w:tc>
          <w:tcPr>
            <w:tcW w:w="263" w:type="pct"/>
          </w:tcPr>
          <w:p w14:paraId="5C89B516" w14:textId="77777777" w:rsidR="00055CEC" w:rsidRPr="002B4E2C" w:rsidRDefault="00055CEC" w:rsidP="00A14F7C">
            <w:pPr>
              <w:spacing w:before="120" w:after="120"/>
              <w:jc w:val="center"/>
              <w:rPr>
                <w:b/>
              </w:rPr>
            </w:pPr>
            <w:r w:rsidRPr="002B4E2C">
              <w:rPr>
                <w:b/>
              </w:rPr>
              <w:t>2</w:t>
            </w:r>
          </w:p>
        </w:tc>
        <w:tc>
          <w:tcPr>
            <w:tcW w:w="2142" w:type="pct"/>
          </w:tcPr>
          <w:p w14:paraId="29F4F54B" w14:textId="79A21D65" w:rsidR="00055CEC" w:rsidRPr="002B4E2C" w:rsidRDefault="00055CEC" w:rsidP="00A14F7C">
            <w:pPr>
              <w:spacing w:before="120" w:after="120"/>
            </w:pPr>
            <w:r w:rsidRPr="002B4E2C">
              <w:rPr>
                <w:rFonts w:cs="Arial"/>
              </w:rPr>
              <w:t xml:space="preserve">The member’s plan has a </w:t>
            </w:r>
            <w:r w:rsidR="00503255">
              <w:rPr>
                <w:rFonts w:cs="Arial"/>
              </w:rPr>
              <w:t>h</w:t>
            </w:r>
            <w:r w:rsidRPr="002B4E2C">
              <w:rPr>
                <w:rFonts w:cs="Arial"/>
              </w:rPr>
              <w:t>igh copay alert to force a conflict for a call to the member.</w:t>
            </w:r>
          </w:p>
        </w:tc>
        <w:tc>
          <w:tcPr>
            <w:tcW w:w="2595" w:type="pct"/>
          </w:tcPr>
          <w:p w14:paraId="35731218" w14:textId="53DAD152" w:rsidR="00055CEC" w:rsidRPr="002B4E2C" w:rsidRDefault="00055CEC" w:rsidP="00A14F7C">
            <w:pPr>
              <w:spacing w:before="120" w:after="120"/>
            </w:pPr>
            <w:r w:rsidRPr="002B4E2C">
              <w:rPr>
                <w:rFonts w:cs="Arial"/>
              </w:rPr>
              <w:t xml:space="preserve">Mary H called the member to see if she </w:t>
            </w:r>
            <w:r w:rsidR="00AF13A1" w:rsidRPr="002B4E2C">
              <w:rPr>
                <w:rFonts w:cs="Arial"/>
              </w:rPr>
              <w:t xml:space="preserve">will </w:t>
            </w:r>
            <w:r w:rsidRPr="002B4E2C">
              <w:rPr>
                <w:rFonts w:cs="Arial"/>
              </w:rPr>
              <w:t>authorize the charges to her credit card</w:t>
            </w:r>
            <w:r w:rsidR="00FA2350" w:rsidRPr="002B4E2C">
              <w:rPr>
                <w:rFonts w:cs="Arial"/>
              </w:rPr>
              <w:t>.</w:t>
            </w:r>
            <w:r w:rsidR="00FA2350">
              <w:rPr>
                <w:rFonts w:cs="Arial"/>
              </w:rPr>
              <w:t xml:space="preserve"> </w:t>
            </w:r>
            <w:r w:rsidRPr="002B4E2C">
              <w:rPr>
                <w:rFonts w:cs="Arial"/>
              </w:rPr>
              <w:t>The member agreed.</w:t>
            </w:r>
          </w:p>
        </w:tc>
      </w:tr>
      <w:tr w:rsidR="00055CEC" w:rsidRPr="002B4E2C" w14:paraId="339880DC" w14:textId="77777777" w:rsidTr="7A3F94D2">
        <w:tc>
          <w:tcPr>
            <w:tcW w:w="263" w:type="pct"/>
          </w:tcPr>
          <w:p w14:paraId="36639CE5" w14:textId="77777777" w:rsidR="00055CEC" w:rsidRPr="002B4E2C" w:rsidRDefault="00055CEC" w:rsidP="00A14F7C">
            <w:pPr>
              <w:spacing w:before="120" w:after="120"/>
              <w:jc w:val="center"/>
              <w:rPr>
                <w:b/>
              </w:rPr>
            </w:pPr>
            <w:r w:rsidRPr="002B4E2C">
              <w:rPr>
                <w:b/>
              </w:rPr>
              <w:t>3</w:t>
            </w:r>
          </w:p>
        </w:tc>
        <w:tc>
          <w:tcPr>
            <w:tcW w:w="2142" w:type="pct"/>
          </w:tcPr>
          <w:p w14:paraId="2686D3CF" w14:textId="77777777" w:rsidR="00055CEC" w:rsidRPr="002B4E2C" w:rsidRDefault="00055CEC" w:rsidP="00A14F7C">
            <w:pPr>
              <w:spacing w:before="120" w:after="120"/>
            </w:pPr>
            <w:r w:rsidRPr="002B4E2C">
              <w:rPr>
                <w:rFonts w:cs="Arial"/>
              </w:rPr>
              <w:t xml:space="preserve">Since the order was over </w:t>
            </w:r>
            <w:r w:rsidR="00F803EF" w:rsidRPr="002B4E2C">
              <w:rPr>
                <w:rFonts w:cs="Arial"/>
              </w:rPr>
              <w:t>$250,</w:t>
            </w:r>
            <w:r w:rsidRPr="002B4E2C">
              <w:rPr>
                <w:rFonts w:cs="Arial"/>
              </w:rPr>
              <w:t xml:space="preserve"> we couldn’t send an invoice.</w:t>
            </w:r>
          </w:p>
        </w:tc>
        <w:tc>
          <w:tcPr>
            <w:tcW w:w="2595" w:type="pct"/>
          </w:tcPr>
          <w:p w14:paraId="1D788524" w14:textId="78E45A0F" w:rsidR="00055CEC" w:rsidRPr="002B4E2C" w:rsidRDefault="00055CEC" w:rsidP="00A14F7C">
            <w:pPr>
              <w:spacing w:before="120" w:after="120"/>
            </w:pPr>
            <w:r w:rsidRPr="002B4E2C">
              <w:rPr>
                <w:rFonts w:cs="Arial"/>
              </w:rPr>
              <w:t>Since Mary H already talked to the member, refer to #2</w:t>
            </w:r>
            <w:r w:rsidR="00AF13A1" w:rsidRPr="002B4E2C">
              <w:rPr>
                <w:rFonts w:cs="Arial"/>
              </w:rPr>
              <w:t xml:space="preserve"> above</w:t>
            </w:r>
            <w:r w:rsidR="00FA2350" w:rsidRPr="002B4E2C">
              <w:rPr>
                <w:rFonts w:cs="Arial"/>
              </w:rPr>
              <w:t>.</w:t>
            </w:r>
            <w:r w:rsidR="00FA2350">
              <w:rPr>
                <w:rFonts w:cs="Arial"/>
              </w:rPr>
              <w:t xml:space="preserve"> </w:t>
            </w:r>
            <w:r w:rsidR="00AF13A1" w:rsidRPr="002B4E2C">
              <w:rPr>
                <w:rFonts w:cs="Arial"/>
              </w:rPr>
              <w:t>T</w:t>
            </w:r>
            <w:r w:rsidRPr="002B4E2C">
              <w:rPr>
                <w:rFonts w:cs="Arial"/>
              </w:rPr>
              <w:t>he conflict was resolved and released from the que</w:t>
            </w:r>
            <w:r w:rsidR="00AF13A1" w:rsidRPr="002B4E2C">
              <w:rPr>
                <w:rFonts w:cs="Arial"/>
              </w:rPr>
              <w:t>ue</w:t>
            </w:r>
            <w:r w:rsidRPr="002B4E2C">
              <w:rPr>
                <w:rFonts w:cs="Arial"/>
              </w:rPr>
              <w:t>.</w:t>
            </w:r>
          </w:p>
        </w:tc>
      </w:tr>
      <w:tr w:rsidR="00055CEC" w:rsidRPr="002B4E2C" w14:paraId="68604162" w14:textId="77777777" w:rsidTr="7A3F94D2">
        <w:tc>
          <w:tcPr>
            <w:tcW w:w="263" w:type="pct"/>
          </w:tcPr>
          <w:p w14:paraId="7C943609" w14:textId="77777777" w:rsidR="00055CEC" w:rsidRPr="002B4E2C" w:rsidRDefault="00055CEC" w:rsidP="00A14F7C">
            <w:pPr>
              <w:spacing w:before="120" w:after="120"/>
              <w:jc w:val="center"/>
              <w:rPr>
                <w:b/>
              </w:rPr>
            </w:pPr>
            <w:r w:rsidRPr="002B4E2C">
              <w:rPr>
                <w:b/>
              </w:rPr>
              <w:t>4</w:t>
            </w:r>
          </w:p>
        </w:tc>
        <w:tc>
          <w:tcPr>
            <w:tcW w:w="2142" w:type="pct"/>
          </w:tcPr>
          <w:p w14:paraId="5CE9E75C" w14:textId="5D5CF1AE" w:rsidR="00055CEC" w:rsidRPr="002B4E2C" w:rsidRDefault="0F8EC0E6" w:rsidP="00A14F7C">
            <w:pPr>
              <w:spacing w:before="120" w:after="120"/>
            </w:pPr>
            <w:r w:rsidRPr="7A3F94D2">
              <w:rPr>
                <w:rFonts w:cs="Arial"/>
              </w:rPr>
              <w:t>The order was over the cardholder limit</w:t>
            </w:r>
            <w:r w:rsidR="00FA2350" w:rsidRPr="7A3F94D2">
              <w:rPr>
                <w:rFonts w:cs="Arial"/>
              </w:rPr>
              <w:t xml:space="preserve">. </w:t>
            </w:r>
            <w:r w:rsidR="3FE919B2" w:rsidRPr="7A3F94D2">
              <w:rPr>
                <w:rFonts w:cs="Arial"/>
              </w:rPr>
              <w:t>Also,</w:t>
            </w:r>
            <w:r w:rsidR="32758226" w:rsidRPr="7A3F94D2">
              <w:rPr>
                <w:rFonts w:cs="Arial"/>
              </w:rPr>
              <w:t xml:space="preserve"> t</w:t>
            </w:r>
            <w:r w:rsidRPr="7A3F94D2">
              <w:rPr>
                <w:rFonts w:cs="Arial"/>
              </w:rPr>
              <w:t xml:space="preserve">he member may have a balance due over </w:t>
            </w:r>
            <w:bookmarkStart w:id="94" w:name="_Int_7XN8Z1WR"/>
            <w:r w:rsidRPr="7A3F94D2">
              <w:rPr>
                <w:rFonts w:cs="Arial"/>
              </w:rPr>
              <w:t>60 days</w:t>
            </w:r>
            <w:bookmarkEnd w:id="94"/>
            <w:r w:rsidRPr="7A3F94D2">
              <w:rPr>
                <w:rFonts w:cs="Arial"/>
              </w:rPr>
              <w:t xml:space="preserve">. View Comments attached to </w:t>
            </w:r>
            <w:r w:rsidR="32758226" w:rsidRPr="7A3F94D2">
              <w:rPr>
                <w:rFonts w:cs="Arial"/>
              </w:rPr>
              <w:t xml:space="preserve">the </w:t>
            </w:r>
            <w:r w:rsidRPr="7A3F94D2">
              <w:rPr>
                <w:rFonts w:cs="Arial"/>
              </w:rPr>
              <w:t>specific Order Number for amount.</w:t>
            </w:r>
          </w:p>
        </w:tc>
        <w:tc>
          <w:tcPr>
            <w:tcW w:w="2595" w:type="pct"/>
          </w:tcPr>
          <w:p w14:paraId="145DAA70" w14:textId="77777777" w:rsidR="00055CEC" w:rsidRPr="002B4E2C" w:rsidRDefault="00055CEC" w:rsidP="00A14F7C">
            <w:pPr>
              <w:spacing w:before="120" w:after="120"/>
            </w:pPr>
            <w:r w:rsidRPr="002B4E2C">
              <w:rPr>
                <w:rFonts w:cs="Arial"/>
              </w:rPr>
              <w:t>Refer to #2 and #3</w:t>
            </w:r>
            <w:r w:rsidR="00AF13A1" w:rsidRPr="002B4E2C">
              <w:rPr>
                <w:rFonts w:cs="Arial"/>
              </w:rPr>
              <w:t xml:space="preserve"> above</w:t>
            </w:r>
            <w:r w:rsidRPr="002B4E2C">
              <w:rPr>
                <w:rFonts w:cs="Arial"/>
              </w:rPr>
              <w:t>.</w:t>
            </w:r>
          </w:p>
        </w:tc>
      </w:tr>
      <w:tr w:rsidR="00055CEC" w:rsidRPr="002B4E2C" w14:paraId="772E21DA" w14:textId="77777777" w:rsidTr="7A3F94D2">
        <w:tc>
          <w:tcPr>
            <w:tcW w:w="263" w:type="pct"/>
          </w:tcPr>
          <w:p w14:paraId="4FB93D5E" w14:textId="77777777" w:rsidR="00055CEC" w:rsidRPr="002B4E2C" w:rsidRDefault="00055CEC" w:rsidP="00A14F7C">
            <w:pPr>
              <w:spacing w:before="120" w:after="120"/>
              <w:jc w:val="center"/>
              <w:rPr>
                <w:b/>
              </w:rPr>
            </w:pPr>
            <w:r w:rsidRPr="002B4E2C">
              <w:rPr>
                <w:b/>
              </w:rPr>
              <w:t>5</w:t>
            </w:r>
          </w:p>
        </w:tc>
        <w:tc>
          <w:tcPr>
            <w:tcW w:w="2142" w:type="pct"/>
          </w:tcPr>
          <w:p w14:paraId="10742727" w14:textId="77777777" w:rsidR="00055CEC" w:rsidRPr="002B4E2C" w:rsidRDefault="00055CEC" w:rsidP="00A14F7C">
            <w:pPr>
              <w:spacing w:before="120" w:after="120"/>
            </w:pPr>
            <w:r w:rsidRPr="002B4E2C">
              <w:rPr>
                <w:rFonts w:cs="Arial"/>
              </w:rPr>
              <w:t xml:space="preserve">The prescriber wrote for Brand </w:t>
            </w:r>
            <w:r w:rsidR="00AF13A1" w:rsidRPr="002B4E2C">
              <w:rPr>
                <w:rFonts w:cs="Arial"/>
              </w:rPr>
              <w:t>o</w:t>
            </w:r>
            <w:r w:rsidRPr="002B4E2C">
              <w:rPr>
                <w:rFonts w:cs="Arial"/>
              </w:rPr>
              <w:t>nly. The member’s plan is set up to call the member and ask if they would prefer the generic.</w:t>
            </w:r>
          </w:p>
        </w:tc>
        <w:tc>
          <w:tcPr>
            <w:tcW w:w="2595" w:type="pct"/>
          </w:tcPr>
          <w:p w14:paraId="530EBB23" w14:textId="59B4D128" w:rsidR="00055CEC" w:rsidRPr="002B4E2C" w:rsidRDefault="0F8EC0E6" w:rsidP="00A14F7C">
            <w:pPr>
              <w:spacing w:before="120" w:after="120"/>
              <w:rPr>
                <w:rFonts w:cs="Arial"/>
                <w:color w:val="FF0000"/>
              </w:rPr>
            </w:pPr>
            <w:r w:rsidRPr="7A3F94D2">
              <w:rPr>
                <w:rFonts w:cs="Arial"/>
              </w:rPr>
              <w:t>No call was actually made to the member</w:t>
            </w:r>
            <w:r w:rsidR="00FA2350" w:rsidRPr="7A3F94D2">
              <w:rPr>
                <w:rFonts w:cs="Arial"/>
              </w:rPr>
              <w:t xml:space="preserve">. </w:t>
            </w:r>
            <w:r w:rsidRPr="7A3F94D2">
              <w:rPr>
                <w:rFonts w:cs="Arial"/>
              </w:rPr>
              <w:t xml:space="preserve">The conflict was </w:t>
            </w:r>
            <w:r w:rsidR="3B84150D" w:rsidRPr="7A3F94D2">
              <w:rPr>
                <w:rFonts w:cs="Arial"/>
              </w:rPr>
              <w:t>overridden,</w:t>
            </w:r>
            <w:r w:rsidRPr="7A3F94D2">
              <w:rPr>
                <w:rFonts w:cs="Arial"/>
              </w:rPr>
              <w:t xml:space="preserve"> and the prescription was filled as is</w:t>
            </w:r>
            <w:r w:rsidR="00FA2350" w:rsidRPr="7A3F94D2">
              <w:rPr>
                <w:rFonts w:cs="Arial"/>
              </w:rPr>
              <w:t>.</w:t>
            </w:r>
            <w:r w:rsidR="00FA2350" w:rsidRPr="7A3F94D2">
              <w:rPr>
                <w:rFonts w:cs="Arial"/>
                <w:color w:val="FF0000"/>
              </w:rPr>
              <w:t xml:space="preserve"> </w:t>
            </w:r>
          </w:p>
        </w:tc>
      </w:tr>
      <w:tr w:rsidR="00055CEC" w:rsidRPr="002B4E2C" w14:paraId="788B557B" w14:textId="77777777" w:rsidTr="7A3F94D2">
        <w:tc>
          <w:tcPr>
            <w:tcW w:w="263" w:type="pct"/>
          </w:tcPr>
          <w:p w14:paraId="3FD596DD" w14:textId="77777777" w:rsidR="00055CEC" w:rsidRPr="002B4E2C" w:rsidRDefault="00055CEC" w:rsidP="00A14F7C">
            <w:pPr>
              <w:spacing w:before="120" w:after="120"/>
              <w:jc w:val="center"/>
              <w:rPr>
                <w:b/>
              </w:rPr>
            </w:pPr>
            <w:r w:rsidRPr="002B4E2C">
              <w:rPr>
                <w:b/>
              </w:rPr>
              <w:t>6</w:t>
            </w:r>
          </w:p>
        </w:tc>
        <w:tc>
          <w:tcPr>
            <w:tcW w:w="2142" w:type="pct"/>
          </w:tcPr>
          <w:p w14:paraId="00098111" w14:textId="3F2C3BF7" w:rsidR="00055CEC" w:rsidRPr="002B4E2C" w:rsidRDefault="00055CEC" w:rsidP="00A14F7C">
            <w:pPr>
              <w:spacing w:before="120" w:after="120"/>
            </w:pPr>
            <w:r w:rsidRPr="002B4E2C">
              <w:rPr>
                <w:rFonts w:cs="Arial"/>
              </w:rPr>
              <w:t>The member’s plan is set up to call the prescriber to verify some information on this type of medication due to the high cost of the medication</w:t>
            </w:r>
            <w:r w:rsidR="00AF13A1" w:rsidRPr="002B4E2C">
              <w:rPr>
                <w:rFonts w:cs="Arial"/>
              </w:rPr>
              <w:t>.</w:t>
            </w:r>
            <w:r w:rsidR="001B5B37">
              <w:rPr>
                <w:rFonts w:cs="Arial"/>
              </w:rPr>
              <w:t xml:space="preserve"> </w:t>
            </w:r>
            <w:r w:rsidR="00AF13A1" w:rsidRPr="002B4E2C">
              <w:rPr>
                <w:rFonts w:cs="Arial"/>
              </w:rPr>
              <w:t xml:space="preserve"> F</w:t>
            </w:r>
            <w:r w:rsidRPr="002B4E2C">
              <w:rPr>
                <w:rFonts w:cs="Arial"/>
              </w:rPr>
              <w:t xml:space="preserve">or </w:t>
            </w:r>
            <w:r w:rsidR="00F803EF" w:rsidRPr="002B4E2C">
              <w:rPr>
                <w:rFonts w:cs="Arial"/>
              </w:rPr>
              <w:t>example,</w:t>
            </w:r>
            <w:r w:rsidRPr="002B4E2C">
              <w:rPr>
                <w:rFonts w:cs="Arial"/>
              </w:rPr>
              <w:t xml:space="preserve"> the prescription is over $500. CCM stands for Custom Care Mail.</w:t>
            </w:r>
          </w:p>
        </w:tc>
        <w:tc>
          <w:tcPr>
            <w:tcW w:w="2595" w:type="pct"/>
          </w:tcPr>
          <w:p w14:paraId="07A9286B" w14:textId="5A914C0A" w:rsidR="00055CEC" w:rsidRPr="002B4E2C" w:rsidRDefault="0F8EC0E6" w:rsidP="00A14F7C">
            <w:pPr>
              <w:spacing w:before="120" w:after="120"/>
              <w:rPr>
                <w:rFonts w:cs="Arial"/>
              </w:rPr>
            </w:pPr>
            <w:r w:rsidRPr="7A3F94D2">
              <w:rPr>
                <w:rFonts w:cs="Arial"/>
              </w:rPr>
              <w:t>No prescriber contact was initiated</w:t>
            </w:r>
            <w:r w:rsidR="00FA2350" w:rsidRPr="7A3F94D2">
              <w:rPr>
                <w:rFonts w:cs="Arial"/>
              </w:rPr>
              <w:t xml:space="preserve">. </w:t>
            </w:r>
            <w:r w:rsidRPr="7A3F94D2">
              <w:rPr>
                <w:rFonts w:cs="Arial"/>
              </w:rPr>
              <w:t xml:space="preserve">The conflict was </w:t>
            </w:r>
            <w:r w:rsidR="69D8DC35" w:rsidRPr="7A3F94D2">
              <w:rPr>
                <w:rFonts w:cs="Arial"/>
              </w:rPr>
              <w:t>overridden,</w:t>
            </w:r>
            <w:r w:rsidRPr="7A3F94D2">
              <w:rPr>
                <w:rFonts w:cs="Arial"/>
              </w:rPr>
              <w:t xml:space="preserve"> and the prescription was filled as is</w:t>
            </w:r>
            <w:r w:rsidR="00FA2350" w:rsidRPr="7A3F94D2">
              <w:rPr>
                <w:rFonts w:cs="Arial"/>
              </w:rPr>
              <w:t xml:space="preserve">. </w:t>
            </w:r>
          </w:p>
          <w:p w14:paraId="7F805009" w14:textId="77777777" w:rsidR="00055CEC" w:rsidRPr="002B4E2C" w:rsidRDefault="00055CEC" w:rsidP="00A14F7C">
            <w:pPr>
              <w:spacing w:before="120" w:after="120"/>
            </w:pPr>
          </w:p>
        </w:tc>
      </w:tr>
      <w:tr w:rsidR="00055CEC" w:rsidRPr="002B4E2C" w14:paraId="0DDC55D9" w14:textId="77777777" w:rsidTr="7A3F94D2">
        <w:tc>
          <w:tcPr>
            <w:tcW w:w="263" w:type="pct"/>
          </w:tcPr>
          <w:p w14:paraId="145B5330" w14:textId="77777777" w:rsidR="00055CEC" w:rsidRPr="002B4E2C" w:rsidRDefault="00055CEC" w:rsidP="00A14F7C">
            <w:pPr>
              <w:spacing w:before="120" w:after="120"/>
              <w:jc w:val="center"/>
              <w:rPr>
                <w:b/>
              </w:rPr>
            </w:pPr>
            <w:r w:rsidRPr="002B4E2C">
              <w:rPr>
                <w:b/>
              </w:rPr>
              <w:t>7</w:t>
            </w:r>
          </w:p>
        </w:tc>
        <w:tc>
          <w:tcPr>
            <w:tcW w:w="2142" w:type="pct"/>
          </w:tcPr>
          <w:p w14:paraId="0E930386" w14:textId="77777777" w:rsidR="00055CEC" w:rsidRPr="002B4E2C" w:rsidRDefault="00055CEC" w:rsidP="00A14F7C">
            <w:pPr>
              <w:spacing w:before="120" w:after="120"/>
            </w:pPr>
            <w:r w:rsidRPr="002B4E2C">
              <w:rPr>
                <w:rFonts w:cs="Arial"/>
              </w:rPr>
              <w:t>A CCR placed a Stop See Comment on the member profile.</w:t>
            </w:r>
          </w:p>
        </w:tc>
        <w:tc>
          <w:tcPr>
            <w:tcW w:w="2595" w:type="pct"/>
          </w:tcPr>
          <w:p w14:paraId="38FAF02A" w14:textId="6F1FAF74" w:rsidR="00055CEC" w:rsidRPr="002B4E2C" w:rsidRDefault="00055CEC" w:rsidP="00A14F7C">
            <w:pPr>
              <w:spacing w:before="120" w:after="120"/>
            </w:pPr>
            <w:r w:rsidRPr="002B4E2C">
              <w:rPr>
                <w:rFonts w:cs="Arial"/>
              </w:rPr>
              <w:t xml:space="preserve">The Stop See Comment was </w:t>
            </w:r>
            <w:r w:rsidR="0088502B" w:rsidRPr="002B4E2C">
              <w:rPr>
                <w:rFonts w:cs="Arial"/>
              </w:rPr>
              <w:t>read,</w:t>
            </w:r>
            <w:r w:rsidRPr="002B4E2C">
              <w:rPr>
                <w:rFonts w:cs="Arial"/>
              </w:rPr>
              <w:t xml:space="preserve"> and the conflict removed to let the order process.</w:t>
            </w:r>
          </w:p>
        </w:tc>
      </w:tr>
      <w:tr w:rsidR="00055CEC" w:rsidRPr="002B4E2C" w14:paraId="615B40CC" w14:textId="77777777" w:rsidTr="7A3F94D2">
        <w:tc>
          <w:tcPr>
            <w:tcW w:w="263" w:type="pct"/>
          </w:tcPr>
          <w:p w14:paraId="58D63076" w14:textId="77777777" w:rsidR="00055CEC" w:rsidRPr="002B4E2C" w:rsidRDefault="00055CEC" w:rsidP="00A14F7C">
            <w:pPr>
              <w:spacing w:before="120" w:after="120"/>
              <w:jc w:val="center"/>
              <w:rPr>
                <w:b/>
              </w:rPr>
            </w:pPr>
            <w:r w:rsidRPr="002B4E2C">
              <w:rPr>
                <w:b/>
              </w:rPr>
              <w:t>8</w:t>
            </w:r>
          </w:p>
        </w:tc>
        <w:tc>
          <w:tcPr>
            <w:tcW w:w="2142" w:type="pct"/>
          </w:tcPr>
          <w:p w14:paraId="2C0DF569" w14:textId="0ADB32C4" w:rsidR="00055CEC" w:rsidRPr="002B4E2C" w:rsidRDefault="00055CEC" w:rsidP="00A14F7C">
            <w:pPr>
              <w:spacing w:before="120" w:after="120"/>
              <w:rPr>
                <w:rFonts w:cs="Arial"/>
              </w:rPr>
            </w:pPr>
            <w:r w:rsidRPr="002B4E2C">
              <w:rPr>
                <w:rFonts w:cs="Arial"/>
              </w:rPr>
              <w:t>The member’s plan is set up to call the prescriber to verify some information on this type of medication</w:t>
            </w:r>
            <w:r w:rsidR="00FA2350" w:rsidRPr="002B4E2C">
              <w:rPr>
                <w:rFonts w:cs="Arial"/>
              </w:rPr>
              <w:t>.</w:t>
            </w:r>
            <w:r w:rsidR="00FA2350">
              <w:rPr>
                <w:rFonts w:cs="Arial"/>
              </w:rPr>
              <w:t xml:space="preserve"> </w:t>
            </w:r>
            <w:r w:rsidRPr="002B4E2C">
              <w:rPr>
                <w:rFonts w:cs="Arial"/>
              </w:rPr>
              <w:t>CCM stands for Custom Care Mail.</w:t>
            </w:r>
          </w:p>
        </w:tc>
        <w:tc>
          <w:tcPr>
            <w:tcW w:w="2595" w:type="pct"/>
          </w:tcPr>
          <w:p w14:paraId="2E8C8F1E" w14:textId="60CF08FE" w:rsidR="00055CEC" w:rsidRPr="002B4E2C" w:rsidRDefault="00055CEC" w:rsidP="00A14F7C">
            <w:pPr>
              <w:spacing w:before="120" w:after="120"/>
              <w:rPr>
                <w:rFonts w:cs="Arial"/>
              </w:rPr>
            </w:pPr>
            <w:r w:rsidRPr="002B4E2C">
              <w:rPr>
                <w:rFonts w:cs="Arial"/>
              </w:rPr>
              <w:t xml:space="preserve">Prescriber contact was </w:t>
            </w:r>
            <w:r w:rsidR="0088502B" w:rsidRPr="002B4E2C">
              <w:rPr>
                <w:rFonts w:cs="Arial"/>
              </w:rPr>
              <w:t>made,</w:t>
            </w:r>
            <w:r w:rsidRPr="002B4E2C">
              <w:rPr>
                <w:rFonts w:cs="Arial"/>
              </w:rPr>
              <w:t xml:space="preserve"> and prescriber denied making any changes to the current prescription</w:t>
            </w:r>
            <w:r w:rsidR="00FA2350" w:rsidRPr="002B4E2C">
              <w:rPr>
                <w:rFonts w:cs="Arial"/>
              </w:rPr>
              <w:t xml:space="preserve">. </w:t>
            </w:r>
            <w:r w:rsidRPr="002B4E2C">
              <w:rPr>
                <w:rFonts w:cs="Arial"/>
              </w:rPr>
              <w:t xml:space="preserve">The prescription was Filled </w:t>
            </w:r>
            <w:r w:rsidR="00503255">
              <w:rPr>
                <w:rFonts w:cs="Arial"/>
              </w:rPr>
              <w:t>a</w:t>
            </w:r>
            <w:r w:rsidRPr="002B4E2C">
              <w:rPr>
                <w:rFonts w:cs="Arial"/>
              </w:rPr>
              <w:t>s Written, FAW.</w:t>
            </w:r>
          </w:p>
        </w:tc>
      </w:tr>
      <w:tr w:rsidR="00055CEC" w:rsidRPr="002B4E2C" w14:paraId="1DBB5B47" w14:textId="77777777" w:rsidTr="7A3F94D2">
        <w:tc>
          <w:tcPr>
            <w:tcW w:w="263" w:type="pct"/>
          </w:tcPr>
          <w:p w14:paraId="04D1B638" w14:textId="77777777" w:rsidR="00055CEC" w:rsidRPr="002B4E2C" w:rsidRDefault="00055CEC" w:rsidP="00A14F7C">
            <w:pPr>
              <w:spacing w:before="120" w:after="120"/>
              <w:jc w:val="center"/>
              <w:rPr>
                <w:b/>
              </w:rPr>
            </w:pPr>
            <w:r w:rsidRPr="002B4E2C">
              <w:rPr>
                <w:b/>
              </w:rPr>
              <w:t>9</w:t>
            </w:r>
          </w:p>
        </w:tc>
        <w:tc>
          <w:tcPr>
            <w:tcW w:w="2142" w:type="pct"/>
          </w:tcPr>
          <w:p w14:paraId="7C48293A" w14:textId="77777777" w:rsidR="00055CEC" w:rsidRPr="002B4E2C" w:rsidRDefault="00055CEC" w:rsidP="00A14F7C">
            <w:pPr>
              <w:spacing w:before="120" w:after="120"/>
              <w:rPr>
                <w:rFonts w:cs="Arial"/>
              </w:rPr>
            </w:pPr>
            <w:r w:rsidRPr="002B4E2C">
              <w:rPr>
                <w:rFonts w:cs="Arial"/>
              </w:rPr>
              <w:t>The prescription was diverted to the Not in Stock queue because the medication was on back order or discontinued.</w:t>
            </w:r>
          </w:p>
        </w:tc>
        <w:tc>
          <w:tcPr>
            <w:tcW w:w="2595" w:type="pct"/>
          </w:tcPr>
          <w:p w14:paraId="7762A0AF" w14:textId="6142775E" w:rsidR="00055CEC" w:rsidRPr="002B4E2C" w:rsidRDefault="0F8EC0E6" w:rsidP="00A14F7C">
            <w:pPr>
              <w:spacing w:before="120" w:after="120"/>
              <w:rPr>
                <w:rFonts w:cs="Arial"/>
              </w:rPr>
            </w:pPr>
            <w:r w:rsidRPr="7A3F94D2">
              <w:rPr>
                <w:rFonts w:cs="Arial"/>
              </w:rPr>
              <w:t>The prescriber was called to see if another medication could be dispensed</w:t>
            </w:r>
            <w:r w:rsidR="00FA2350" w:rsidRPr="7A3F94D2">
              <w:rPr>
                <w:rFonts w:cs="Arial"/>
              </w:rPr>
              <w:t xml:space="preserve">. </w:t>
            </w:r>
            <w:r w:rsidRPr="7A3F94D2">
              <w:rPr>
                <w:rFonts w:cs="Arial"/>
              </w:rPr>
              <w:t xml:space="preserve">The prescriber changed the </w:t>
            </w:r>
            <w:r w:rsidR="5B1E23F6" w:rsidRPr="7A3F94D2">
              <w:rPr>
                <w:rFonts w:cs="Arial"/>
              </w:rPr>
              <w:t>medication,</w:t>
            </w:r>
            <w:r w:rsidRPr="7A3F94D2">
              <w:rPr>
                <w:rFonts w:cs="Arial"/>
              </w:rPr>
              <w:t xml:space="preserve"> and a letter was sent to the </w:t>
            </w:r>
            <w:bookmarkStart w:id="95" w:name="_Int_ivXPFvZg"/>
            <w:r w:rsidRPr="7A3F94D2">
              <w:rPr>
                <w:rFonts w:cs="Arial"/>
              </w:rPr>
              <w:t>member</w:t>
            </w:r>
            <w:bookmarkEnd w:id="95"/>
            <w:r w:rsidRPr="7A3F94D2">
              <w:rPr>
                <w:rFonts w:cs="Arial"/>
              </w:rPr>
              <w:t xml:space="preserve"> informing them of the change in medication.</w:t>
            </w:r>
          </w:p>
        </w:tc>
      </w:tr>
      <w:tr w:rsidR="00055CEC" w:rsidRPr="002B4E2C" w14:paraId="13A4CED3" w14:textId="77777777" w:rsidTr="7A3F94D2">
        <w:tc>
          <w:tcPr>
            <w:tcW w:w="263" w:type="pct"/>
          </w:tcPr>
          <w:p w14:paraId="37A97674" w14:textId="77777777" w:rsidR="00055CEC" w:rsidRPr="002B4E2C" w:rsidRDefault="00055CEC" w:rsidP="00A14F7C">
            <w:pPr>
              <w:spacing w:before="120" w:after="120"/>
              <w:jc w:val="center"/>
              <w:rPr>
                <w:b/>
              </w:rPr>
            </w:pPr>
            <w:r w:rsidRPr="002B4E2C">
              <w:rPr>
                <w:b/>
              </w:rPr>
              <w:t>10</w:t>
            </w:r>
          </w:p>
        </w:tc>
        <w:tc>
          <w:tcPr>
            <w:tcW w:w="2142" w:type="pct"/>
          </w:tcPr>
          <w:p w14:paraId="7B321ACD" w14:textId="77777777" w:rsidR="00055CEC" w:rsidRPr="002B4E2C" w:rsidRDefault="00055CEC" w:rsidP="00A14F7C">
            <w:pPr>
              <w:spacing w:before="120" w:after="120"/>
              <w:rPr>
                <w:rFonts w:cs="Arial"/>
              </w:rPr>
            </w:pPr>
            <w:r w:rsidRPr="002B4E2C">
              <w:rPr>
                <w:rFonts w:cs="Arial"/>
              </w:rPr>
              <w:t>When the original prescription was sent in</w:t>
            </w:r>
            <w:r w:rsidR="00AF13A1" w:rsidRPr="002B4E2C">
              <w:rPr>
                <w:rFonts w:cs="Arial"/>
              </w:rPr>
              <w:t>;</w:t>
            </w:r>
            <w:r w:rsidRPr="002B4E2C">
              <w:rPr>
                <w:rFonts w:cs="Arial"/>
              </w:rPr>
              <w:t xml:space="preserve"> the prescriber did not write directions for how to take the medication.</w:t>
            </w:r>
          </w:p>
        </w:tc>
        <w:tc>
          <w:tcPr>
            <w:tcW w:w="2595" w:type="pct"/>
          </w:tcPr>
          <w:p w14:paraId="4C3B226F" w14:textId="77777777" w:rsidR="00055CEC" w:rsidRPr="002B4E2C" w:rsidRDefault="00055CEC" w:rsidP="00A14F7C">
            <w:pPr>
              <w:spacing w:before="120" w:after="120"/>
              <w:rPr>
                <w:rFonts w:cs="Arial"/>
              </w:rPr>
            </w:pPr>
            <w:r w:rsidRPr="002B4E2C">
              <w:rPr>
                <w:rFonts w:cs="Arial"/>
              </w:rPr>
              <w:t>The prescriber was called and provided the missing instructions.</w:t>
            </w:r>
          </w:p>
        </w:tc>
      </w:tr>
    </w:tbl>
    <w:p w14:paraId="349F279B" w14:textId="3A2F054F" w:rsidR="00055CEC" w:rsidRDefault="00055CEC" w:rsidP="00A14F7C">
      <w:pPr>
        <w:spacing w:before="120" w:after="120"/>
      </w:pPr>
    </w:p>
    <w:p w14:paraId="38EB69F0" w14:textId="14A268C1" w:rsidR="005E2DCB" w:rsidRDefault="217CABAC" w:rsidP="00A14F7C">
      <w:pPr>
        <w:spacing w:before="120" w:after="120"/>
        <w:rPr>
          <w:rFonts w:cs="Arial"/>
        </w:rPr>
      </w:pPr>
      <w:r w:rsidRPr="7A3F94D2">
        <w:rPr>
          <w:b/>
          <w:bCs/>
        </w:rPr>
        <w:t>Excessive Day’s Supply</w:t>
      </w:r>
      <w:r w:rsidR="361C3D9E" w:rsidRPr="7A3F94D2">
        <w:rPr>
          <w:b/>
          <w:bCs/>
        </w:rPr>
        <w:t xml:space="preserve">: </w:t>
      </w:r>
      <w:r w:rsidR="005D3BF5">
        <w:rPr>
          <w:b/>
          <w:bCs/>
        </w:rPr>
        <w:t xml:space="preserve"> </w:t>
      </w:r>
      <w:r w:rsidR="361C3D9E" w:rsidRPr="005D3BF5">
        <w:t>The</w:t>
      </w:r>
      <w:r w:rsidRPr="7A3F94D2">
        <w:rPr>
          <w:rFonts w:cs="Arial"/>
        </w:rPr>
        <w:t xml:space="preserve"> </w:t>
      </w:r>
      <w:r w:rsidR="00B011D9" w:rsidRPr="7A3F94D2">
        <w:rPr>
          <w:rFonts w:cs="Arial"/>
        </w:rPr>
        <w:t>day’s</w:t>
      </w:r>
      <w:r w:rsidRPr="7A3F94D2">
        <w:rPr>
          <w:rFonts w:cs="Arial"/>
        </w:rPr>
        <w:t xml:space="preserve"> supply is initially calculated by dividing the prescribed quantity by the directed daily dosage</w:t>
      </w:r>
      <w:r w:rsidR="00FA2350" w:rsidRPr="7A3F94D2">
        <w:rPr>
          <w:rFonts w:cs="Arial"/>
        </w:rPr>
        <w:t xml:space="preserve">. </w:t>
      </w:r>
      <w:r w:rsidRPr="7A3F94D2">
        <w:rPr>
          <w:rFonts w:cs="Arial"/>
        </w:rPr>
        <w:t>This number may exceed plan limitations, particularly items dispensed in unbreakable packages</w:t>
      </w:r>
      <w:r w:rsidR="00FA2350" w:rsidRPr="7A3F94D2">
        <w:rPr>
          <w:rFonts w:cs="Arial"/>
        </w:rPr>
        <w:t xml:space="preserve">. </w:t>
      </w:r>
      <w:r w:rsidRPr="7A3F94D2">
        <w:rPr>
          <w:rFonts w:cs="Arial"/>
        </w:rPr>
        <w:t>As part of the dispensing process, a pharmacist will review and adjust the prescription to align it with plan allowances</w:t>
      </w:r>
      <w:r w:rsidR="00FA2350" w:rsidRPr="7A3F94D2">
        <w:rPr>
          <w:rFonts w:cs="Arial"/>
        </w:rPr>
        <w:t xml:space="preserve">. </w:t>
      </w:r>
      <w:r w:rsidRPr="7A3F94D2">
        <w:rPr>
          <w:rFonts w:cs="Arial"/>
        </w:rPr>
        <w:t>A new prescription is not necessary.</w:t>
      </w:r>
    </w:p>
    <w:p w14:paraId="738057AA" w14:textId="77777777" w:rsidR="00E91443" w:rsidRDefault="00E91443" w:rsidP="00A14F7C">
      <w:pPr>
        <w:spacing w:before="120" w:after="120"/>
        <w:rPr>
          <w:rFonts w:cs="Arial"/>
        </w:rPr>
      </w:pPr>
    </w:p>
    <w:p w14:paraId="0CC1BFB6" w14:textId="6872D534" w:rsidR="00643DA9" w:rsidRDefault="00251EF9" w:rsidP="00A14F7C">
      <w:pPr>
        <w:spacing w:before="120" w:after="120"/>
      </w:pPr>
      <w:r w:rsidRPr="00CC7409">
        <w:rPr>
          <w:rFonts w:cs="Arial"/>
          <w:b/>
          <w:bCs/>
        </w:rPr>
        <w:t>Not In Stock:</w:t>
      </w:r>
      <w:r>
        <w:rPr>
          <w:rFonts w:cs="Arial"/>
        </w:rPr>
        <w:t xml:space="preserve"> </w:t>
      </w:r>
      <w:bookmarkStart w:id="96" w:name="OLE_LINK20"/>
      <w:r w:rsidR="00830FAD">
        <w:rPr>
          <w:rFonts w:cs="Arial"/>
        </w:rPr>
        <w:t xml:space="preserve"> </w:t>
      </w:r>
      <w:r w:rsidR="009D4882">
        <w:t>R</w:t>
      </w:r>
      <w:r w:rsidR="00BB7D95">
        <w:t xml:space="preserve">efer to </w:t>
      </w:r>
      <w:hyperlink r:id="rId68" w:anchor="!/view?docid=c10d717e-f397-4f10-8fb6-3731cd856f5c" w:history="1">
        <w:r w:rsidR="00CC7576" w:rsidRPr="00CC7576">
          <w:rPr>
            <w:rStyle w:val="Hyperlink"/>
          </w:rPr>
          <w:t>Compass – Search for CVS Retail Inventory and View Claim Details (RxConnect) (066768)</w:t>
        </w:r>
      </w:hyperlink>
      <w:r w:rsidR="00BB7D95">
        <w:t>.</w:t>
      </w:r>
    </w:p>
    <w:bookmarkEnd w:id="96"/>
    <w:p w14:paraId="268112E3" w14:textId="1924567C" w:rsidR="005E2DCB" w:rsidRDefault="00273FAB" w:rsidP="00A14F7C">
      <w:pPr>
        <w:spacing w:before="120" w:after="120"/>
      </w:pPr>
      <w:r>
        <w:rPr>
          <w:rFonts w:cs="Arial"/>
        </w:rPr>
        <w:t xml:space="preserve"> </w:t>
      </w:r>
    </w:p>
    <w:p w14:paraId="391D868D" w14:textId="105B1A7D" w:rsidR="00126F78" w:rsidRDefault="001B415A" w:rsidP="00A14F7C">
      <w:pPr>
        <w:spacing w:before="120" w:after="120"/>
        <w:ind w:left="432" w:hanging="432"/>
      </w:pPr>
      <w:r>
        <w:rPr>
          <w:noProof/>
        </w:rPr>
        <w:drawing>
          <wp:inline distT="0" distB="0" distL="0" distR="0" wp14:anchorId="22B956E8" wp14:editId="3EEA7518">
            <wp:extent cx="241300" cy="209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126F78">
        <w:t xml:space="preserve"> In some instances, members may call in about an email received due to doctor hold on prescription</w:t>
      </w:r>
      <w:r w:rsidR="00FA2350">
        <w:t xml:space="preserve">. </w:t>
      </w:r>
      <w:r w:rsidR="00126F78">
        <w:t>If the caller indicates they have received an outbound communication from mail order pharmacy, open and view the item.</w:t>
      </w:r>
      <w:r w:rsidR="00C9462B">
        <w:t xml:space="preserve"> </w:t>
      </w:r>
    </w:p>
    <w:p w14:paraId="1DA3750F" w14:textId="436730DB" w:rsidR="00126F78" w:rsidRPr="00E02212" w:rsidRDefault="00126F78" w:rsidP="00A14F7C">
      <w:pPr>
        <w:numPr>
          <w:ilvl w:val="0"/>
          <w:numId w:val="20"/>
        </w:numPr>
        <w:spacing w:before="120" w:after="120"/>
        <w:ind w:left="810"/>
      </w:pPr>
      <w:r>
        <w:t>Ask probing questions.</w:t>
      </w:r>
    </w:p>
    <w:p w14:paraId="678C8263" w14:textId="6C0880B7" w:rsidR="00126F78" w:rsidRPr="001B5B37" w:rsidRDefault="00126F78" w:rsidP="00A14F7C">
      <w:pPr>
        <w:numPr>
          <w:ilvl w:val="0"/>
          <w:numId w:val="20"/>
        </w:numPr>
        <w:spacing w:before="120" w:after="120"/>
        <w:ind w:left="810"/>
      </w:pPr>
      <w:r>
        <w:t>Thank the caller for providing the information.</w:t>
      </w:r>
    </w:p>
    <w:p w14:paraId="17ED9099" w14:textId="05B017C3" w:rsidR="00BD2B0D" w:rsidRDefault="004E5A16" w:rsidP="00A14F7C">
      <w:pPr>
        <w:spacing w:before="120" w:after="120"/>
        <w:jc w:val="center"/>
      </w:pPr>
      <w:r w:rsidRPr="004E5A16">
        <w:rPr>
          <w:noProof/>
        </w:rPr>
        <w:drawing>
          <wp:inline distT="0" distB="0" distL="0" distR="0" wp14:anchorId="73728ACA" wp14:editId="0C4351C9">
            <wp:extent cx="5714286" cy="4066667"/>
            <wp:effectExtent l="0" t="0" r="1270" b="0"/>
            <wp:docPr id="992296712" name="Picture 99229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14286" cy="4066667"/>
                    </a:xfrm>
                    <a:prstGeom prst="rect">
                      <a:avLst/>
                    </a:prstGeom>
                  </pic:spPr>
                </pic:pic>
              </a:graphicData>
            </a:graphic>
          </wp:inline>
        </w:drawing>
      </w:r>
    </w:p>
    <w:p w14:paraId="4319D9E2" w14:textId="77777777" w:rsidR="004D7F1C" w:rsidRDefault="004D7F1C" w:rsidP="00A14F7C">
      <w:pPr>
        <w:spacing w:before="120" w:after="120"/>
        <w:jc w:val="center"/>
      </w:pPr>
    </w:p>
    <w:p w14:paraId="0FD0ED77" w14:textId="03AABA94" w:rsidR="00055CEC" w:rsidRPr="002D19A1" w:rsidRDefault="00FB00DF" w:rsidP="00A14F7C">
      <w:pPr>
        <w:spacing w:before="120" w:after="120"/>
        <w:jc w:val="right"/>
      </w:pPr>
      <w:hyperlink w:anchor="_top" w:history="1">
        <w:r w:rsidRPr="00BC075C">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055CEC" w:rsidRPr="002B4E2C" w14:paraId="7AD709E5" w14:textId="77777777" w:rsidTr="00FB1443">
        <w:tc>
          <w:tcPr>
            <w:tcW w:w="5000" w:type="pct"/>
            <w:shd w:val="clear" w:color="auto" w:fill="BFBFBF" w:themeFill="background1" w:themeFillShade="BF"/>
          </w:tcPr>
          <w:p w14:paraId="5D32A454" w14:textId="5EBC5A9C" w:rsidR="00055CEC" w:rsidRPr="00777467" w:rsidRDefault="00541E22" w:rsidP="00584A06">
            <w:pPr>
              <w:pStyle w:val="Heading2"/>
              <w:spacing w:before="0" w:after="0"/>
              <w:rPr>
                <w:i/>
                <w:iCs w:val="0"/>
              </w:rPr>
            </w:pPr>
            <w:bookmarkStart w:id="97" w:name="_Order_Status_Reference_1"/>
            <w:bookmarkStart w:id="98" w:name="_Toc187928571"/>
            <w:bookmarkStart w:id="99" w:name="_Toc451756888"/>
            <w:bookmarkEnd w:id="97"/>
            <w:r w:rsidRPr="00541E22">
              <w:rPr>
                <w:iCs w:val="0"/>
              </w:rPr>
              <w:t>Order Status Reference Ta</w:t>
            </w:r>
            <w:bookmarkStart w:id="100" w:name="OrderStatusReferenceTable"/>
            <w:bookmarkEnd w:id="100"/>
            <w:r w:rsidRPr="00541E22">
              <w:rPr>
                <w:iCs w:val="0"/>
              </w:rPr>
              <w:t>ble</w:t>
            </w:r>
            <w:bookmarkEnd w:id="98"/>
            <w:r w:rsidR="00CC4126">
              <w:rPr>
                <w:iCs w:val="0"/>
              </w:rPr>
              <w:t xml:space="preserve"> </w:t>
            </w:r>
            <w:bookmarkEnd w:id="99"/>
          </w:p>
        </w:tc>
      </w:tr>
    </w:tbl>
    <w:p w14:paraId="6E1DC33B" w14:textId="45506B25" w:rsidR="008B4025" w:rsidRDefault="00055CEC" w:rsidP="00A14F7C">
      <w:pPr>
        <w:spacing w:before="120" w:after="120"/>
      </w:pPr>
      <w:r w:rsidRPr="002D19A1">
        <w:t xml:space="preserve">The following reference table provides information about order status codes found on the </w:t>
      </w:r>
      <w:r w:rsidR="008B4025" w:rsidRPr="002B4E2C">
        <w:rPr>
          <w:b/>
        </w:rPr>
        <w:t>PeopleSafe</w:t>
      </w:r>
      <w:r w:rsidR="008B4025" w:rsidRPr="002D19A1">
        <w:t xml:space="preserve"> </w:t>
      </w:r>
      <w:r w:rsidRPr="002D19A1">
        <w:rPr>
          <w:b/>
        </w:rPr>
        <w:t>Main</w:t>
      </w:r>
      <w:r w:rsidRPr="002D19A1">
        <w:t xml:space="preserve"> </w:t>
      </w:r>
      <w:r w:rsidRPr="002B4E2C">
        <w:rPr>
          <w:b/>
        </w:rPr>
        <w:t>Screen</w:t>
      </w:r>
      <w:r w:rsidRPr="002D19A1">
        <w:t>.</w:t>
      </w:r>
    </w:p>
    <w:p w14:paraId="06D79863" w14:textId="74E6F2B2" w:rsidR="00777467" w:rsidRDefault="00777467" w:rsidP="00A14F7C">
      <w:pPr>
        <w:spacing w:before="120" w:after="120"/>
        <w:jc w:val="center"/>
      </w:pPr>
    </w:p>
    <w:p w14:paraId="7F388DE6" w14:textId="4334C196" w:rsidR="004E5A16" w:rsidRDefault="004E5A16" w:rsidP="00A14F7C">
      <w:pPr>
        <w:spacing w:before="120" w:after="120"/>
        <w:jc w:val="center"/>
      </w:pPr>
      <w:r>
        <w:rPr>
          <w:noProof/>
        </w:rPr>
        <w:drawing>
          <wp:inline distT="0" distB="0" distL="0" distR="0" wp14:anchorId="59F373BA" wp14:editId="1BC4B2C7">
            <wp:extent cx="5486400" cy="1201689"/>
            <wp:effectExtent l="0" t="0" r="0" b="0"/>
            <wp:docPr id="992296713" name="Picture 992296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1201689"/>
                    </a:xfrm>
                    <a:prstGeom prst="rect">
                      <a:avLst/>
                    </a:prstGeom>
                  </pic:spPr>
                </pic:pic>
              </a:graphicData>
            </a:graphic>
          </wp:inline>
        </w:drawing>
      </w:r>
    </w:p>
    <w:p w14:paraId="17FDBB73" w14:textId="77777777" w:rsidR="00055CEC" w:rsidRPr="002B4E2C" w:rsidRDefault="00055CEC" w:rsidP="00A14F7C">
      <w:pPr>
        <w:spacing w:before="120" w:after="120"/>
        <w:jc w:val="center"/>
        <w:rPr>
          <w:b/>
        </w:rPr>
      </w:pPr>
    </w:p>
    <w:tbl>
      <w:tblPr>
        <w:tblW w:w="5000"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73" w:type="dxa"/>
          <w:left w:w="115" w:type="dxa"/>
          <w:bottom w:w="115" w:type="dxa"/>
          <w:right w:w="115" w:type="dxa"/>
        </w:tblCellMar>
        <w:tblLook w:val="04A0" w:firstRow="1" w:lastRow="0" w:firstColumn="1" w:lastColumn="0" w:noHBand="0" w:noVBand="1"/>
      </w:tblPr>
      <w:tblGrid>
        <w:gridCol w:w="2272"/>
        <w:gridCol w:w="8968"/>
        <w:gridCol w:w="1710"/>
      </w:tblGrid>
      <w:tr w:rsidR="00FB4FC1" w:rsidRPr="002B4E2C" w14:paraId="677687FE" w14:textId="77777777" w:rsidTr="00FB1443">
        <w:tc>
          <w:tcPr>
            <w:tcW w:w="110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0CE811" w14:textId="77777777" w:rsidR="00055CEC" w:rsidRPr="002D19A1" w:rsidRDefault="00055CEC" w:rsidP="00A14F7C">
            <w:pPr>
              <w:spacing w:before="120" w:after="120"/>
              <w:jc w:val="center"/>
              <w:rPr>
                <w:b/>
                <w:bCs/>
              </w:rPr>
            </w:pPr>
            <w:r w:rsidRPr="002D19A1">
              <w:rPr>
                <w:b/>
                <w:bCs/>
              </w:rPr>
              <w:t>Status</w:t>
            </w:r>
            <w:r w:rsidR="00541E22">
              <w:rPr>
                <w:b/>
                <w:bCs/>
              </w:rPr>
              <w:t xml:space="preserve"> Date / Status</w:t>
            </w:r>
          </w:p>
          <w:p w14:paraId="162FC459" w14:textId="77777777" w:rsidR="00055CEC" w:rsidRPr="002B4E2C" w:rsidRDefault="00055CEC" w:rsidP="00FB1443">
            <w:pPr>
              <w:spacing w:before="120" w:after="120"/>
              <w:jc w:val="center"/>
              <w:rPr>
                <w:b/>
                <w:bCs/>
              </w:rPr>
            </w:pPr>
            <w:r w:rsidRPr="002D19A1">
              <w:rPr>
                <w:b/>
                <w:bCs/>
              </w:rPr>
              <w:t xml:space="preserve"> (Main </w:t>
            </w:r>
            <w:r w:rsidR="00B52BEA" w:rsidRPr="00777467">
              <w:rPr>
                <w:b/>
                <w:bCs/>
              </w:rPr>
              <w:t>PeopleSafe S</w:t>
            </w:r>
            <w:r w:rsidRPr="00777467">
              <w:rPr>
                <w:b/>
                <w:bCs/>
              </w:rPr>
              <w:t>creen</w:t>
            </w:r>
            <w:r w:rsidR="00B52BEA" w:rsidRPr="00777467">
              <w:rPr>
                <w:b/>
                <w:bCs/>
              </w:rPr>
              <w:t>)</w:t>
            </w:r>
            <w:r w:rsidRPr="00777467">
              <w:rPr>
                <w:b/>
                <w:bCs/>
              </w:rPr>
              <w:t xml:space="preserve"> </w:t>
            </w:r>
          </w:p>
        </w:tc>
        <w:tc>
          <w:tcPr>
            <w:tcW w:w="17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18C3AA9" w14:textId="77777777" w:rsidR="00055CEC" w:rsidRPr="002B4E2C" w:rsidRDefault="00055CEC" w:rsidP="00FB1443">
            <w:pPr>
              <w:spacing w:before="120" w:after="120"/>
              <w:jc w:val="center"/>
              <w:rPr>
                <w:b/>
                <w:bCs/>
              </w:rPr>
            </w:pPr>
            <w:r w:rsidRPr="002B4E2C">
              <w:rPr>
                <w:b/>
                <w:bCs/>
              </w:rPr>
              <w:t>Comments</w:t>
            </w:r>
          </w:p>
        </w:tc>
        <w:tc>
          <w:tcPr>
            <w:tcW w:w="216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BB3454E" w14:textId="77777777" w:rsidR="00055CEC" w:rsidRPr="002B4E2C" w:rsidRDefault="00055CEC" w:rsidP="00FB1443">
            <w:pPr>
              <w:spacing w:before="120" w:after="120"/>
              <w:jc w:val="center"/>
              <w:rPr>
                <w:b/>
                <w:bCs/>
              </w:rPr>
            </w:pPr>
            <w:r w:rsidRPr="002B4E2C">
              <w:rPr>
                <w:b/>
                <w:bCs/>
              </w:rPr>
              <w:t>Potential Talk Tracks</w:t>
            </w:r>
          </w:p>
        </w:tc>
      </w:tr>
      <w:tr w:rsidR="00FB4FC1" w:rsidRPr="002B4E2C" w14:paraId="0A1D981A" w14:textId="77777777" w:rsidTr="047CE19B">
        <w:tc>
          <w:tcPr>
            <w:tcW w:w="1104" w:type="pct"/>
            <w:tcBorders>
              <w:top w:val="single" w:sz="4" w:space="0" w:color="auto"/>
              <w:left w:val="single" w:sz="4" w:space="0" w:color="auto"/>
              <w:bottom w:val="single" w:sz="4" w:space="0" w:color="auto"/>
              <w:right w:val="single" w:sz="4" w:space="0" w:color="auto"/>
            </w:tcBorders>
          </w:tcPr>
          <w:p w14:paraId="494C0020" w14:textId="77777777" w:rsidR="00ED16C3" w:rsidRPr="002B4E2C" w:rsidRDefault="00ED16C3" w:rsidP="00A14F7C">
            <w:pPr>
              <w:spacing w:before="120" w:after="120"/>
              <w:rPr>
                <w:b/>
              </w:rPr>
            </w:pPr>
            <w:r w:rsidRPr="002B4E2C">
              <w:rPr>
                <w:b/>
              </w:rPr>
              <w:t xml:space="preserve">Exception </w:t>
            </w:r>
          </w:p>
        </w:tc>
        <w:tc>
          <w:tcPr>
            <w:tcW w:w="1727" w:type="pct"/>
            <w:tcBorders>
              <w:top w:val="single" w:sz="4" w:space="0" w:color="auto"/>
              <w:left w:val="single" w:sz="4" w:space="0" w:color="auto"/>
              <w:bottom w:val="single" w:sz="4" w:space="0" w:color="auto"/>
              <w:right w:val="single" w:sz="4" w:space="0" w:color="auto"/>
            </w:tcBorders>
          </w:tcPr>
          <w:p w14:paraId="7FE5EEE8" w14:textId="77777777" w:rsidR="00715D55" w:rsidRDefault="00ED16C3" w:rsidP="00A14F7C">
            <w:pPr>
              <w:numPr>
                <w:ilvl w:val="0"/>
                <w:numId w:val="20"/>
              </w:numPr>
              <w:spacing w:before="120" w:after="120"/>
              <w:rPr>
                <w:noProof/>
              </w:rPr>
            </w:pPr>
            <w:r w:rsidRPr="002B4E2C">
              <w:rPr>
                <w:noProof/>
              </w:rPr>
              <w:t>Order has exceeded an “internal due date</w:t>
            </w:r>
            <w:r>
              <w:rPr>
                <w:noProof/>
              </w:rPr>
              <w:t>.</w:t>
            </w:r>
            <w:r w:rsidRPr="002B4E2C">
              <w:rPr>
                <w:noProof/>
              </w:rPr>
              <w:t>”  This date is set by client expectations and can vary</w:t>
            </w:r>
            <w:r>
              <w:rPr>
                <w:noProof/>
              </w:rPr>
              <w:t xml:space="preserve"> and</w:t>
            </w:r>
            <w:r w:rsidRPr="002B4E2C">
              <w:rPr>
                <w:noProof/>
              </w:rPr>
              <w:t xml:space="preserve"> it could be </w:t>
            </w:r>
            <w:r>
              <w:rPr>
                <w:noProof/>
              </w:rPr>
              <w:t>within</w:t>
            </w:r>
            <w:r w:rsidRPr="002B4E2C">
              <w:rPr>
                <w:noProof/>
              </w:rPr>
              <w:t xml:space="preserve"> </w:t>
            </w:r>
            <w:r>
              <w:rPr>
                <w:noProof/>
              </w:rPr>
              <w:t xml:space="preserve">two </w:t>
            </w:r>
            <w:r w:rsidRPr="002B4E2C">
              <w:rPr>
                <w:noProof/>
              </w:rPr>
              <w:t xml:space="preserve">business days.  </w:t>
            </w:r>
          </w:p>
          <w:p w14:paraId="03ADB833" w14:textId="606E3B4D" w:rsidR="00ED16C3" w:rsidRPr="002B4E2C" w:rsidRDefault="00ED16C3" w:rsidP="00A14F7C">
            <w:pPr>
              <w:spacing w:before="120" w:after="120"/>
              <w:ind w:left="360"/>
              <w:rPr>
                <w:noProof/>
              </w:rPr>
            </w:pPr>
            <w:r w:rsidRPr="002B4E2C">
              <w:rPr>
                <w:noProof/>
              </w:rPr>
              <w:t xml:space="preserve"> </w:t>
            </w:r>
          </w:p>
          <w:p w14:paraId="01C4EDF2" w14:textId="77777777" w:rsidR="00ED16C3" w:rsidRDefault="00ED16C3" w:rsidP="00A14F7C">
            <w:pPr>
              <w:spacing w:before="120" w:after="120"/>
              <w:rPr>
                <w:bCs/>
                <w:noProof/>
              </w:rPr>
            </w:pPr>
            <w:r w:rsidRPr="002B4E2C">
              <w:rPr>
                <w:noProof/>
              </w:rPr>
              <w:t xml:space="preserve"> </w:t>
            </w:r>
            <w:r>
              <w:rPr>
                <w:noProof/>
              </w:rPr>
              <w:drawing>
                <wp:inline distT="0" distB="0" distL="0" distR="0" wp14:anchorId="4E55E8A0" wp14:editId="0B9D2633">
                  <wp:extent cx="241300" cy="209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Pr="002D19A1">
              <w:rPr>
                <w:noProof/>
              </w:rPr>
              <w:t xml:space="preserve"> </w:t>
            </w:r>
            <w:r w:rsidRPr="0089022C">
              <w:rPr>
                <w:bCs/>
                <w:noProof/>
              </w:rPr>
              <w:t>Do not communicate this date to members</w:t>
            </w:r>
            <w:r>
              <w:rPr>
                <w:bCs/>
                <w:noProof/>
              </w:rPr>
              <w:t>.</w:t>
            </w:r>
          </w:p>
          <w:p w14:paraId="503FBF42" w14:textId="77777777" w:rsidR="00715D55" w:rsidRDefault="00715D55" w:rsidP="00A14F7C">
            <w:pPr>
              <w:pStyle w:val="ListParagraph"/>
              <w:spacing w:before="120" w:after="120"/>
              <w:ind w:left="360"/>
              <w:rPr>
                <w:noProof/>
              </w:rPr>
            </w:pPr>
          </w:p>
          <w:p w14:paraId="4A070956" w14:textId="6F2BACB9" w:rsidR="00ED16C3" w:rsidRDefault="00ED16C3" w:rsidP="00A14F7C">
            <w:pPr>
              <w:pStyle w:val="ListParagraph"/>
              <w:numPr>
                <w:ilvl w:val="0"/>
                <w:numId w:val="20"/>
              </w:numPr>
              <w:spacing w:before="120" w:after="120"/>
              <w:rPr>
                <w:noProof/>
              </w:rPr>
            </w:pPr>
            <w:r w:rsidRPr="00ED16C3">
              <w:rPr>
                <w:noProof/>
              </w:rPr>
              <w:t>It does not mean there is something wrong with the order.  Do not cause the member alarm until you have checked all the details on the Order Status screen.</w:t>
            </w:r>
          </w:p>
          <w:p w14:paraId="798E3807" w14:textId="77777777" w:rsidR="00715D55" w:rsidRPr="00ED16C3" w:rsidRDefault="00715D55" w:rsidP="00A14F7C">
            <w:pPr>
              <w:pStyle w:val="ListParagraph"/>
              <w:spacing w:before="120" w:after="120"/>
              <w:ind w:left="360"/>
              <w:rPr>
                <w:noProof/>
              </w:rPr>
            </w:pPr>
          </w:p>
          <w:p w14:paraId="3CFD1601" w14:textId="22CD7D01" w:rsidR="00ED16C3" w:rsidRPr="00ED16C3" w:rsidRDefault="00ED16C3" w:rsidP="00A14F7C">
            <w:pPr>
              <w:pStyle w:val="ListParagraph"/>
              <w:numPr>
                <w:ilvl w:val="0"/>
                <w:numId w:val="20"/>
              </w:numPr>
              <w:spacing w:before="120" w:after="120"/>
              <w:rPr>
                <w:bCs/>
                <w:noProof/>
              </w:rPr>
            </w:pPr>
            <w:r w:rsidRPr="00ED16C3">
              <w:rPr>
                <w:noProof/>
              </w:rPr>
              <w:t xml:space="preserve">Review the Order Status screen to identify the reason for the delay and advise the member accordingly.  Refer to </w:t>
            </w:r>
            <w:hyperlink r:id="rId71" w:anchor="!/view?docid=445b2dd4-59b7-4ddb-bd4e-b15b3b665989" w:history="1">
              <w:r w:rsidR="003E267A">
                <w:rPr>
                  <w:rStyle w:val="Hyperlink"/>
                </w:rPr>
                <w:t>Order Status Payment Exceptions (021319)</w:t>
              </w:r>
            </w:hyperlink>
            <w:r w:rsidRPr="00ED16C3">
              <w:t>.</w:t>
            </w:r>
          </w:p>
        </w:tc>
        <w:tc>
          <w:tcPr>
            <w:tcW w:w="2169" w:type="pct"/>
            <w:tcBorders>
              <w:top w:val="single" w:sz="4" w:space="0" w:color="auto"/>
              <w:left w:val="single" w:sz="4" w:space="0" w:color="auto"/>
              <w:bottom w:val="single" w:sz="4" w:space="0" w:color="auto"/>
              <w:right w:val="single" w:sz="4" w:space="0" w:color="auto"/>
            </w:tcBorders>
          </w:tcPr>
          <w:p w14:paraId="3F71C19E" w14:textId="72D9EECC" w:rsidR="00ED16C3" w:rsidRPr="002D19A1" w:rsidRDefault="00ED16C3" w:rsidP="00A14F7C">
            <w:pPr>
              <w:spacing w:before="120" w:after="120"/>
              <w:rPr>
                <w:noProof/>
              </w:rPr>
            </w:pPr>
          </w:p>
        </w:tc>
      </w:tr>
      <w:tr w:rsidR="00FB4FC1" w:rsidRPr="002B4E2C" w14:paraId="58635971" w14:textId="77777777" w:rsidTr="047CE19B">
        <w:tc>
          <w:tcPr>
            <w:tcW w:w="1104" w:type="pct"/>
            <w:tcBorders>
              <w:top w:val="single" w:sz="4" w:space="0" w:color="auto"/>
              <w:left w:val="single" w:sz="4" w:space="0" w:color="auto"/>
              <w:bottom w:val="single" w:sz="4" w:space="0" w:color="auto"/>
              <w:right w:val="single" w:sz="4" w:space="0" w:color="auto"/>
            </w:tcBorders>
          </w:tcPr>
          <w:p w14:paraId="2C60DEC9" w14:textId="4CAC43D7" w:rsidR="00F66186" w:rsidRPr="002D19A1" w:rsidRDefault="00F66186" w:rsidP="00A14F7C">
            <w:pPr>
              <w:spacing w:before="120" w:after="120"/>
              <w:rPr>
                <w:b/>
              </w:rPr>
            </w:pPr>
            <w:bookmarkStart w:id="101" w:name="_Toc11677197"/>
            <w:r w:rsidRPr="002B4E2C">
              <w:rPr>
                <w:b/>
              </w:rPr>
              <w:t>IN PROCESS</w:t>
            </w:r>
            <w:bookmarkEnd w:id="101"/>
          </w:p>
        </w:tc>
        <w:tc>
          <w:tcPr>
            <w:tcW w:w="1727" w:type="pct"/>
            <w:tcBorders>
              <w:top w:val="single" w:sz="4" w:space="0" w:color="auto"/>
              <w:left w:val="single" w:sz="4" w:space="0" w:color="auto"/>
              <w:bottom w:val="single" w:sz="4" w:space="0" w:color="auto"/>
              <w:right w:val="single" w:sz="4" w:space="0" w:color="auto"/>
            </w:tcBorders>
          </w:tcPr>
          <w:p w14:paraId="4F37FAFC" w14:textId="1FBE351B" w:rsidR="00C47449" w:rsidRPr="0033159E" w:rsidRDefault="00F66186" w:rsidP="00A14F7C">
            <w:pPr>
              <w:numPr>
                <w:ilvl w:val="0"/>
                <w:numId w:val="23"/>
              </w:numPr>
              <w:spacing w:before="120" w:after="120"/>
              <w:ind w:left="397"/>
            </w:pPr>
            <w:r w:rsidRPr="002D19A1">
              <w:t>Displays when a </w:t>
            </w:r>
            <w:r w:rsidR="00C47449">
              <w:t>H</w:t>
            </w:r>
            <w:r w:rsidR="00C47449" w:rsidRPr="002D19A1">
              <w:t xml:space="preserve">ome </w:t>
            </w:r>
            <w:r w:rsidR="00C47449">
              <w:t>D</w:t>
            </w:r>
            <w:r w:rsidR="00C47449" w:rsidRPr="002D19A1">
              <w:t>elivery</w:t>
            </w:r>
            <w:r w:rsidR="008E7B12">
              <w:t>/Mail Order</w:t>
            </w:r>
            <w:r w:rsidRPr="002D19A1">
              <w:t xml:space="preserve"> has no payment-related issues an</w:t>
            </w:r>
            <w:r w:rsidRPr="00777467">
              <w:t>d is within the normal internal processing timeframe</w:t>
            </w:r>
            <w:r w:rsidR="00FA2350">
              <w:t xml:space="preserve">. </w:t>
            </w:r>
          </w:p>
          <w:p w14:paraId="1B4F877C" w14:textId="6CF0F7F9" w:rsidR="00F66186" w:rsidRPr="002B4E2C" w:rsidRDefault="4D974045" w:rsidP="00A14F7C">
            <w:pPr>
              <w:spacing w:before="120" w:after="120"/>
              <w:ind w:left="397"/>
            </w:pPr>
            <w:r w:rsidRPr="7A3F94D2">
              <w:rPr>
                <w:b/>
                <w:bCs/>
              </w:rPr>
              <w:t>E</w:t>
            </w:r>
            <w:r w:rsidR="05C89F5D" w:rsidRPr="7A3F94D2">
              <w:rPr>
                <w:b/>
                <w:bCs/>
              </w:rPr>
              <w:t>xample</w:t>
            </w:r>
            <w:r w:rsidR="1D75AEAE" w:rsidRPr="7A3F94D2">
              <w:rPr>
                <w:b/>
                <w:bCs/>
              </w:rPr>
              <w:t xml:space="preserve">: </w:t>
            </w:r>
            <w:r w:rsidR="005D3BF5">
              <w:rPr>
                <w:b/>
                <w:bCs/>
              </w:rPr>
              <w:t xml:space="preserve"> </w:t>
            </w:r>
            <w:r w:rsidR="1D75AEAE" w:rsidRPr="005D3BF5">
              <w:t>The</w:t>
            </w:r>
            <w:r w:rsidR="05C89F5D">
              <w:t xml:space="preserve"> “Due Date” shown on the Order Status screen has not yet been reached</w:t>
            </w:r>
            <w:r w:rsidR="00FA2350">
              <w:t xml:space="preserve">. </w:t>
            </w:r>
            <w:r w:rsidR="60B3573C">
              <w:t xml:space="preserve">The “Due Date” is the last date the Rx would ship if there </w:t>
            </w:r>
            <w:r w:rsidR="0A247CBA">
              <w:t>were</w:t>
            </w:r>
            <w:r w:rsidR="60B3573C">
              <w:t xml:space="preserve"> no issues, although at times it may ship sooner than that date. </w:t>
            </w:r>
          </w:p>
          <w:p w14:paraId="550D57F1" w14:textId="77777777" w:rsidR="00F66186" w:rsidRPr="002B4E2C" w:rsidRDefault="00F66186" w:rsidP="00A14F7C">
            <w:pPr>
              <w:spacing w:before="120" w:after="120"/>
              <w:ind w:left="160"/>
            </w:pPr>
          </w:p>
          <w:p w14:paraId="7BF3A5B8" w14:textId="5DAC9D38" w:rsidR="00F66186" w:rsidRPr="002B4E2C" w:rsidRDefault="00F66186" w:rsidP="00A14F7C">
            <w:pPr>
              <w:numPr>
                <w:ilvl w:val="0"/>
                <w:numId w:val="23"/>
              </w:numPr>
              <w:spacing w:before="120" w:after="120"/>
              <w:ind w:left="397"/>
            </w:pPr>
            <w:r w:rsidRPr="002D19A1">
              <w:t>Advise the member the order is in process</w:t>
            </w:r>
            <w:r w:rsidR="00FA2350" w:rsidRPr="002D19A1">
              <w:t xml:space="preserve">. </w:t>
            </w:r>
            <w:r w:rsidRPr="002D19A1">
              <w:t xml:space="preserve">If prompted for details, review the Order Status </w:t>
            </w:r>
            <w:r w:rsidR="008F7C6A" w:rsidRPr="002D19A1">
              <w:t>screen,</w:t>
            </w:r>
            <w:r w:rsidRPr="002D19A1">
              <w:t xml:space="preserve"> and advise accordi</w:t>
            </w:r>
            <w:r w:rsidRPr="00777467">
              <w:t>ngly</w:t>
            </w:r>
            <w:r w:rsidR="00FA2350" w:rsidRPr="00777467">
              <w:t xml:space="preserve">. </w:t>
            </w:r>
            <w:r w:rsidR="0089022C">
              <w:t xml:space="preserve">Refer to </w:t>
            </w:r>
            <w:hyperlink w:anchor="Orderstatus5" w:history="1">
              <w:r w:rsidRPr="00C47449">
                <w:rPr>
                  <w:rStyle w:val="Hyperlink"/>
                </w:rPr>
                <w:t>Step 5 for accessing the Order Status screen.</w:t>
              </w:r>
            </w:hyperlink>
          </w:p>
        </w:tc>
        <w:tc>
          <w:tcPr>
            <w:tcW w:w="2169" w:type="pct"/>
            <w:tcBorders>
              <w:top w:val="single" w:sz="4" w:space="0" w:color="auto"/>
              <w:left w:val="single" w:sz="4" w:space="0" w:color="auto"/>
              <w:bottom w:val="single" w:sz="4" w:space="0" w:color="auto"/>
              <w:right w:val="single" w:sz="4" w:space="0" w:color="auto"/>
            </w:tcBorders>
          </w:tcPr>
          <w:p w14:paraId="4D2976A2" w14:textId="3B32C7EF" w:rsidR="00F66186" w:rsidRPr="00777467" w:rsidRDefault="001B415A" w:rsidP="00A14F7C">
            <w:pPr>
              <w:spacing w:before="120" w:after="120"/>
            </w:pPr>
            <w:r>
              <w:rPr>
                <w:noProof/>
              </w:rPr>
              <w:drawing>
                <wp:inline distT="0" distB="0" distL="0" distR="0" wp14:anchorId="33C0B87A" wp14:editId="296505C8">
                  <wp:extent cx="241300" cy="209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DD3513">
              <w:rPr>
                <w:noProof/>
              </w:rPr>
              <w:t xml:space="preserve"> </w:t>
            </w:r>
            <w:r w:rsidR="00F66186" w:rsidRPr="002D19A1">
              <w:t xml:space="preserve">We have your </w:t>
            </w:r>
            <w:r w:rsidR="009305DA" w:rsidRPr="002D19A1">
              <w:t>prescription,</w:t>
            </w:r>
            <w:r w:rsidR="00F66186" w:rsidRPr="002D19A1">
              <w:t xml:space="preserve"> and it is currently going through normal processing. However</w:t>
            </w:r>
            <w:r w:rsidR="0089022C">
              <w:t>,</w:t>
            </w:r>
            <w:r w:rsidR="00F66186" w:rsidRPr="002D19A1">
              <w:t xml:space="preserve"> your prescription is a CII controlled substance and may require additional proces</w:t>
            </w:r>
            <w:r w:rsidR="00F66186" w:rsidRPr="00777467">
              <w:t>sing time</w:t>
            </w:r>
            <w:r w:rsidR="00FA2350" w:rsidRPr="00777467">
              <w:t xml:space="preserve">. </w:t>
            </w:r>
          </w:p>
          <w:p w14:paraId="4AB9092E" w14:textId="77777777" w:rsidR="00F66186" w:rsidRPr="00AF620A" w:rsidRDefault="00F66186" w:rsidP="00A14F7C">
            <w:pPr>
              <w:spacing w:before="120" w:after="120"/>
            </w:pPr>
          </w:p>
          <w:p w14:paraId="5EAE1B8A" w14:textId="4552AA80" w:rsidR="00F66186" w:rsidRPr="002B4E2C" w:rsidRDefault="4D974045" w:rsidP="00A14F7C">
            <w:pPr>
              <w:spacing w:before="120" w:after="120"/>
            </w:pPr>
            <w:r w:rsidRPr="7A3F94D2">
              <w:rPr>
                <w:b/>
                <w:bCs/>
              </w:rPr>
              <w:t>CCR</w:t>
            </w:r>
            <w:r w:rsidR="7BEA7974" w:rsidRPr="7A3F94D2">
              <w:rPr>
                <w:b/>
                <w:bCs/>
              </w:rPr>
              <w:t xml:space="preserve">: </w:t>
            </w:r>
            <w:r w:rsidR="005D3BF5">
              <w:rPr>
                <w:b/>
                <w:bCs/>
              </w:rPr>
              <w:t xml:space="preserve"> </w:t>
            </w:r>
            <w:r w:rsidR="7BEA7974" w:rsidRPr="005D3BF5">
              <w:t>The</w:t>
            </w:r>
            <w:r w:rsidR="05C89F5D">
              <w:t xml:space="preserve"> hard copy is mailed from the receiving ROCC to the dispensing pharmacy (WBP is the dispensing site for CII medications)</w:t>
            </w:r>
            <w:r w:rsidR="00FA2350">
              <w:t xml:space="preserve">. </w:t>
            </w:r>
            <w:r w:rsidR="05C89F5D">
              <w:t>The ADV line will be resolved when the CII hard copy prescription is received and validated at the dispensing site</w:t>
            </w:r>
            <w:r w:rsidR="00FA2350">
              <w:t xml:space="preserve">. </w:t>
            </w:r>
          </w:p>
        </w:tc>
      </w:tr>
      <w:tr w:rsidR="00FB4FC1" w:rsidRPr="002B4E2C" w14:paraId="65283CE6" w14:textId="77777777" w:rsidTr="047CE19B">
        <w:tc>
          <w:tcPr>
            <w:tcW w:w="1104" w:type="pct"/>
            <w:tcBorders>
              <w:top w:val="single" w:sz="4" w:space="0" w:color="auto"/>
              <w:left w:val="single" w:sz="4" w:space="0" w:color="auto"/>
              <w:bottom w:val="single" w:sz="4" w:space="0" w:color="auto"/>
              <w:right w:val="single" w:sz="4" w:space="0" w:color="auto"/>
            </w:tcBorders>
          </w:tcPr>
          <w:p w14:paraId="766B3BDC" w14:textId="4EB485AC" w:rsidR="00FB4FC1" w:rsidRPr="002B4E2C" w:rsidRDefault="00FB4FC1" w:rsidP="00A14F7C">
            <w:pPr>
              <w:pStyle w:val="Heading3"/>
              <w:spacing w:before="120" w:after="120"/>
              <w:rPr>
                <w:color w:val="000000"/>
                <w:sz w:val="27"/>
                <w:szCs w:val="27"/>
              </w:rPr>
            </w:pPr>
            <w:bookmarkStart w:id="102" w:name="_Toc11677198"/>
            <w:r w:rsidRPr="002B4E2C">
              <w:rPr>
                <w:rFonts w:ascii="Verdana" w:hAnsi="Verdana"/>
                <w:color w:val="000000"/>
                <w:sz w:val="24"/>
                <w:szCs w:val="24"/>
              </w:rPr>
              <w:t>IN PROCESS – with Future Fill Date</w:t>
            </w:r>
            <w:bookmarkEnd w:id="102"/>
          </w:p>
          <w:p w14:paraId="0AE451C6" w14:textId="77777777" w:rsidR="00FB4FC1" w:rsidRPr="002B4E2C" w:rsidRDefault="00FB4FC1" w:rsidP="00A14F7C">
            <w:pPr>
              <w:spacing w:before="120" w:after="120"/>
              <w:rPr>
                <w:b/>
              </w:rPr>
            </w:pPr>
          </w:p>
        </w:tc>
        <w:tc>
          <w:tcPr>
            <w:tcW w:w="1727" w:type="pct"/>
            <w:tcBorders>
              <w:top w:val="single" w:sz="4" w:space="0" w:color="auto"/>
              <w:left w:val="single" w:sz="4" w:space="0" w:color="auto"/>
              <w:bottom w:val="single" w:sz="4" w:space="0" w:color="auto"/>
              <w:right w:val="single" w:sz="4" w:space="0" w:color="auto"/>
            </w:tcBorders>
          </w:tcPr>
          <w:p w14:paraId="7421CD4D" w14:textId="77777777" w:rsidR="00FB4FC1" w:rsidRPr="00FB4FC1" w:rsidRDefault="00FB4FC1" w:rsidP="00A14F7C">
            <w:pPr>
              <w:pStyle w:val="ListParagraph"/>
              <w:numPr>
                <w:ilvl w:val="0"/>
                <w:numId w:val="23"/>
              </w:numPr>
              <w:spacing w:before="120" w:after="120"/>
              <w:ind w:left="392"/>
              <w:rPr>
                <w:color w:val="000000"/>
              </w:rPr>
            </w:pPr>
            <w:r w:rsidRPr="00FB4FC1">
              <w:rPr>
                <w:color w:val="000000"/>
              </w:rPr>
              <w:t>Future Fill orders will display a future date under the Received/Future Fill column on the Main screen, as well as the status of “Future Fill” on the Order Status screen.</w:t>
            </w:r>
          </w:p>
          <w:p w14:paraId="4FCE01E7" w14:textId="77777777" w:rsidR="00FB4FC1" w:rsidRDefault="00FB4FC1" w:rsidP="00A14F7C">
            <w:pPr>
              <w:spacing w:before="120" w:after="120"/>
              <w:ind w:left="360"/>
              <w:rPr>
                <w:b/>
                <w:bCs/>
                <w:color w:val="000000"/>
              </w:rPr>
            </w:pPr>
          </w:p>
          <w:p w14:paraId="2D2BC95F" w14:textId="46F27310" w:rsidR="00FB4FC1" w:rsidRDefault="45AEC3EF" w:rsidP="00A14F7C">
            <w:pPr>
              <w:spacing w:before="120" w:after="120"/>
              <w:ind w:left="360"/>
              <w:rPr>
                <w:color w:val="000000"/>
              </w:rPr>
            </w:pPr>
            <w:r w:rsidRPr="7A3F94D2">
              <w:rPr>
                <w:b/>
                <w:bCs/>
                <w:color w:val="000000" w:themeColor="text1"/>
              </w:rPr>
              <w:t>Note</w:t>
            </w:r>
            <w:r w:rsidR="088F95EA" w:rsidRPr="7A3F94D2">
              <w:rPr>
                <w:b/>
                <w:bCs/>
                <w:color w:val="000000" w:themeColor="text1"/>
              </w:rPr>
              <w:t xml:space="preserve">: </w:t>
            </w:r>
            <w:r w:rsidR="005D3BF5">
              <w:rPr>
                <w:b/>
                <w:bCs/>
                <w:color w:val="000000" w:themeColor="text1"/>
              </w:rPr>
              <w:t xml:space="preserve"> </w:t>
            </w:r>
            <w:r w:rsidR="088F95EA" w:rsidRPr="005D3BF5">
              <w:rPr>
                <w:color w:val="000000" w:themeColor="text1"/>
              </w:rPr>
              <w:t>If</w:t>
            </w:r>
            <w:r w:rsidRPr="005D3BF5">
              <w:rPr>
                <w:color w:val="000000" w:themeColor="text1"/>
              </w:rPr>
              <w:t xml:space="preserve"> </w:t>
            </w:r>
            <w:r w:rsidRPr="7A3F94D2">
              <w:rPr>
                <w:color w:val="000000" w:themeColor="text1"/>
              </w:rPr>
              <w:t>a Future Fill order displays the delivery system “MAIL ORDER – ACT</w:t>
            </w:r>
            <w:r w:rsidR="00FA2350" w:rsidRPr="7A3F94D2">
              <w:rPr>
                <w:color w:val="000000" w:themeColor="text1"/>
              </w:rPr>
              <w:t>,”</w:t>
            </w:r>
            <w:r w:rsidRPr="7A3F94D2">
              <w:rPr>
                <w:color w:val="000000" w:themeColor="text1"/>
              </w:rPr>
              <w:t xml:space="preserve"> then it is associated with the Auto Refill Program (ARP)</w:t>
            </w:r>
            <w:r w:rsidR="00FA2350" w:rsidRPr="7A3F94D2">
              <w:rPr>
                <w:color w:val="000000" w:themeColor="text1"/>
              </w:rPr>
              <w:t xml:space="preserve">. </w:t>
            </w:r>
            <w:r w:rsidRPr="7A3F94D2">
              <w:rPr>
                <w:color w:val="000000" w:themeColor="text1"/>
              </w:rPr>
              <w:t>Refer to </w:t>
            </w:r>
            <w:hyperlink r:id="rId72" w:anchor="!/view?docid=89a5f1e4-2fea-404a-a5f8-6e50549eb3de">
              <w:r w:rsidR="004E2969">
                <w:rPr>
                  <w:rStyle w:val="Hyperlink"/>
                </w:rPr>
                <w:t>PeopleSafe - Auto Refill Program (ARP) (022387)</w:t>
              </w:r>
            </w:hyperlink>
            <w:r w:rsidRPr="7A3F94D2">
              <w:rPr>
                <w:color w:val="000000" w:themeColor="text1"/>
              </w:rPr>
              <w:t>.</w:t>
            </w:r>
          </w:p>
          <w:p w14:paraId="3B052C75" w14:textId="0DEC2C87" w:rsidR="00FB4FC1" w:rsidRDefault="00FB4FC1" w:rsidP="00A14F7C">
            <w:pPr>
              <w:spacing w:before="120" w:after="120"/>
              <w:ind w:left="360"/>
              <w:rPr>
                <w:color w:val="000000"/>
              </w:rPr>
            </w:pPr>
          </w:p>
          <w:p w14:paraId="3A8C1CDA" w14:textId="3CB87B94" w:rsidR="00FB4FC1" w:rsidRPr="00FB4FC1" w:rsidRDefault="00FB4FC1" w:rsidP="00A14F7C">
            <w:pPr>
              <w:pStyle w:val="ListParagraph"/>
              <w:numPr>
                <w:ilvl w:val="0"/>
                <w:numId w:val="23"/>
              </w:numPr>
              <w:spacing w:before="120" w:after="120"/>
              <w:ind w:left="392"/>
              <w:rPr>
                <w:color w:val="000000"/>
              </w:rPr>
            </w:pPr>
            <w:r w:rsidRPr="00FB4FC1">
              <w:rPr>
                <w:color w:val="000000"/>
              </w:rPr>
              <w:t>Orders that are in Future Fill should not be expedited using the Expedite button on the Order Status Screen</w:t>
            </w:r>
            <w:r w:rsidR="00FA2350" w:rsidRPr="00FB4FC1">
              <w:rPr>
                <w:color w:val="000000"/>
              </w:rPr>
              <w:t xml:space="preserve">. </w:t>
            </w:r>
            <w:r w:rsidRPr="00FB4FC1">
              <w:rPr>
                <w:color w:val="000000"/>
              </w:rPr>
              <w:t>The order will be released when the fill date is reached.</w:t>
            </w:r>
          </w:p>
          <w:p w14:paraId="2C3BB6F5" w14:textId="77777777" w:rsidR="00FB4FC1" w:rsidRDefault="00FB4FC1" w:rsidP="00A14F7C">
            <w:pPr>
              <w:spacing w:before="120" w:after="120"/>
              <w:ind w:left="217" w:hanging="540"/>
              <w:rPr>
                <w:color w:val="000000"/>
              </w:rPr>
            </w:pPr>
          </w:p>
          <w:p w14:paraId="4084EBF2" w14:textId="4557A87C" w:rsidR="00FB4FC1" w:rsidRPr="002D19A1" w:rsidRDefault="45AEC3EF" w:rsidP="00A14F7C">
            <w:pPr>
              <w:pStyle w:val="ListParagraph"/>
              <w:numPr>
                <w:ilvl w:val="0"/>
                <w:numId w:val="23"/>
              </w:numPr>
              <w:spacing w:before="120" w:after="120"/>
              <w:ind w:left="392"/>
              <w:rPr>
                <w:color w:val="000000"/>
                <w:sz w:val="27"/>
                <w:szCs w:val="27"/>
              </w:rPr>
            </w:pPr>
            <w:r w:rsidRPr="7A3F94D2">
              <w:rPr>
                <w:color w:val="000000" w:themeColor="text1"/>
              </w:rPr>
              <w:t>Inform</w:t>
            </w:r>
            <w:r w:rsidR="00B011D9">
              <w:rPr>
                <w:color w:val="000000" w:themeColor="text1"/>
              </w:rPr>
              <w:t xml:space="preserve"> the</w:t>
            </w:r>
            <w:r w:rsidRPr="7A3F94D2">
              <w:rPr>
                <w:color w:val="000000" w:themeColor="text1"/>
              </w:rPr>
              <w:t xml:space="preserve"> </w:t>
            </w:r>
            <w:bookmarkStart w:id="103" w:name="_Int_bJYzw967"/>
            <w:r w:rsidRPr="7A3F94D2">
              <w:rPr>
                <w:color w:val="000000" w:themeColor="text1"/>
              </w:rPr>
              <w:t>member</w:t>
            </w:r>
            <w:bookmarkEnd w:id="103"/>
            <w:r w:rsidRPr="7A3F94D2">
              <w:rPr>
                <w:color w:val="000000" w:themeColor="text1"/>
              </w:rPr>
              <w:t xml:space="preserve"> that the prescription is not eligible to be </w:t>
            </w:r>
            <w:bookmarkStart w:id="104" w:name="_Int_Lbkvl4qq"/>
            <w:r w:rsidRPr="7A3F94D2">
              <w:rPr>
                <w:color w:val="000000" w:themeColor="text1"/>
              </w:rPr>
              <w:t>filled</w:t>
            </w:r>
            <w:bookmarkEnd w:id="104"/>
            <w:r w:rsidRPr="7A3F94D2">
              <w:rPr>
                <w:color w:val="000000" w:themeColor="text1"/>
              </w:rPr>
              <w:t xml:space="preserve"> yet and inform them of the date the order will start processing</w:t>
            </w:r>
            <w:r w:rsidR="00FA2350" w:rsidRPr="7A3F94D2">
              <w:rPr>
                <w:color w:val="000000" w:themeColor="text1"/>
              </w:rPr>
              <w:t xml:space="preserve">. </w:t>
            </w:r>
            <w:r w:rsidRPr="7A3F94D2">
              <w:rPr>
                <w:color w:val="000000" w:themeColor="text1"/>
              </w:rPr>
              <w:t>Refer to </w:t>
            </w:r>
            <w:hyperlink w:anchor="_Various_Work_Instructions">
              <w:r w:rsidRPr="7A3F94D2">
                <w:rPr>
                  <w:rStyle w:val="Hyperlink"/>
                </w:rPr>
                <w:t>Order Status</w:t>
              </w:r>
            </w:hyperlink>
            <w:r w:rsidRPr="7A3F94D2">
              <w:rPr>
                <w:color w:val="000000" w:themeColor="text1"/>
              </w:rPr>
              <w:t>.</w:t>
            </w:r>
          </w:p>
        </w:tc>
        <w:tc>
          <w:tcPr>
            <w:tcW w:w="2169" w:type="pct"/>
            <w:tcBorders>
              <w:top w:val="single" w:sz="4" w:space="0" w:color="auto"/>
              <w:left w:val="single" w:sz="4" w:space="0" w:color="auto"/>
              <w:bottom w:val="single" w:sz="4" w:space="0" w:color="auto"/>
              <w:right w:val="single" w:sz="4" w:space="0" w:color="auto"/>
            </w:tcBorders>
          </w:tcPr>
          <w:p w14:paraId="3E733796" w14:textId="250B8D90" w:rsidR="00FB4FC1" w:rsidRPr="00FB4FC1" w:rsidRDefault="00FB4FC1" w:rsidP="00A14F7C">
            <w:pPr>
              <w:spacing w:before="120" w:after="120"/>
              <w:rPr>
                <w:color w:val="000000"/>
              </w:rPr>
            </w:pPr>
          </w:p>
        </w:tc>
      </w:tr>
      <w:tr w:rsidR="00FB4FC1" w:rsidRPr="002B4E2C" w14:paraId="3366EAD9" w14:textId="77777777" w:rsidTr="047CE19B">
        <w:tc>
          <w:tcPr>
            <w:tcW w:w="1104" w:type="pct"/>
            <w:tcBorders>
              <w:top w:val="single" w:sz="4" w:space="0" w:color="auto"/>
              <w:left w:val="single" w:sz="4" w:space="0" w:color="auto"/>
              <w:bottom w:val="single" w:sz="4" w:space="0" w:color="auto"/>
              <w:right w:val="single" w:sz="4" w:space="0" w:color="auto"/>
            </w:tcBorders>
          </w:tcPr>
          <w:p w14:paraId="5C47D680" w14:textId="1A6E1214" w:rsidR="00ED16C3" w:rsidRPr="002B4E2C" w:rsidRDefault="00ED16C3" w:rsidP="00A14F7C">
            <w:pPr>
              <w:spacing w:before="120" w:after="120"/>
              <w:rPr>
                <w:b/>
              </w:rPr>
            </w:pPr>
            <w:bookmarkStart w:id="105" w:name="OLE_LINK12"/>
            <w:bookmarkStart w:id="106" w:name="OLE_LINK44"/>
            <w:r>
              <w:rPr>
                <w:b/>
              </w:rPr>
              <w:t xml:space="preserve">Manage/Resolve Diverts-Immediate Release </w:t>
            </w:r>
            <w:bookmarkEnd w:id="105"/>
            <w:bookmarkEnd w:id="106"/>
          </w:p>
        </w:tc>
        <w:tc>
          <w:tcPr>
            <w:tcW w:w="1727" w:type="pct"/>
            <w:tcBorders>
              <w:top w:val="single" w:sz="4" w:space="0" w:color="auto"/>
              <w:left w:val="single" w:sz="4" w:space="0" w:color="auto"/>
              <w:bottom w:val="single" w:sz="4" w:space="0" w:color="auto"/>
              <w:right w:val="single" w:sz="4" w:space="0" w:color="auto"/>
            </w:tcBorders>
          </w:tcPr>
          <w:p w14:paraId="24255E63" w14:textId="0E464B3C" w:rsidR="00ED16C3" w:rsidRDefault="00ED16C3" w:rsidP="00A14F7C">
            <w:pPr>
              <w:numPr>
                <w:ilvl w:val="0"/>
                <w:numId w:val="35"/>
              </w:numPr>
              <w:spacing w:before="120" w:after="120"/>
            </w:pPr>
            <w:bookmarkStart w:id="107" w:name="OLE_LINK13"/>
            <w:bookmarkStart w:id="108" w:name="OLE_LINK18"/>
            <w:r>
              <w:t xml:space="preserve">If a </w:t>
            </w:r>
            <w:r w:rsidR="0031639F">
              <w:t>member</w:t>
            </w:r>
            <w:r>
              <w:t xml:space="preserve"> received a call and is calling back</w:t>
            </w:r>
            <w:r w:rsidR="001722D9">
              <w:t xml:space="preserve">, </w:t>
            </w:r>
            <w:r w:rsidR="004E5A16" w:rsidRPr="00CC7409">
              <w:t xml:space="preserve">identify </w:t>
            </w:r>
            <w:r>
              <w:t>why the order is being held and which Divert Order is applicable:</w:t>
            </w:r>
          </w:p>
          <w:p w14:paraId="48A2B1D7" w14:textId="77777777" w:rsidR="00ED16C3" w:rsidRDefault="00ED16C3" w:rsidP="00A14F7C">
            <w:pPr>
              <w:pStyle w:val="ListParagraph"/>
              <w:numPr>
                <w:ilvl w:val="1"/>
                <w:numId w:val="35"/>
              </w:numPr>
              <w:spacing w:before="120" w:after="120"/>
            </w:pPr>
            <w:r>
              <w:t>Payment Diverts</w:t>
            </w:r>
          </w:p>
          <w:p w14:paraId="248D4F96" w14:textId="77777777" w:rsidR="00ED16C3" w:rsidRDefault="00ED16C3" w:rsidP="00A14F7C">
            <w:pPr>
              <w:pStyle w:val="ListParagraph"/>
              <w:numPr>
                <w:ilvl w:val="1"/>
                <w:numId w:val="35"/>
              </w:numPr>
              <w:spacing w:before="120" w:after="120"/>
            </w:pPr>
            <w:r>
              <w:t>Participant Services Diverts  </w:t>
            </w:r>
          </w:p>
          <w:p w14:paraId="5C32F619" w14:textId="77777777" w:rsidR="00ED16C3" w:rsidRDefault="00ED16C3" w:rsidP="00A14F7C">
            <w:pPr>
              <w:pStyle w:val="ListParagraph"/>
              <w:numPr>
                <w:ilvl w:val="1"/>
                <w:numId w:val="35"/>
              </w:numPr>
              <w:spacing w:before="120" w:after="120"/>
            </w:pPr>
            <w:r>
              <w:t>Future Fill Diverts</w:t>
            </w:r>
          </w:p>
          <w:p w14:paraId="2A17F74C" w14:textId="77777777" w:rsidR="00ED16C3" w:rsidRDefault="00ED16C3" w:rsidP="00A14F7C">
            <w:pPr>
              <w:pStyle w:val="ListParagraph"/>
              <w:numPr>
                <w:ilvl w:val="1"/>
                <w:numId w:val="35"/>
              </w:numPr>
              <w:spacing w:before="120" w:after="120"/>
            </w:pPr>
            <w:r>
              <w:t>Pending Prior Authorization</w:t>
            </w:r>
          </w:p>
          <w:p w14:paraId="4AEB19FE" w14:textId="77777777" w:rsidR="00454AA0" w:rsidRDefault="00454AA0" w:rsidP="00A14F7C">
            <w:pPr>
              <w:spacing w:before="120" w:after="120"/>
              <w:ind w:left="1096"/>
            </w:pPr>
          </w:p>
          <w:p w14:paraId="49BED8DB" w14:textId="31199FB0" w:rsidR="00ED16C3" w:rsidRPr="001722D9" w:rsidRDefault="00454AA0" w:rsidP="00A14F7C">
            <w:pPr>
              <w:pStyle w:val="ListParagraph"/>
              <w:numPr>
                <w:ilvl w:val="0"/>
                <w:numId w:val="35"/>
              </w:numPr>
              <w:spacing w:before="120" w:after="120"/>
            </w:pPr>
            <w:r>
              <w:t xml:space="preserve">Refer to </w:t>
            </w:r>
            <w:hyperlink r:id="rId73" w:anchor="!/view?docid=e655c92e-f73e-4069-a5d5-2804e4278124" w:history="1">
              <w:r w:rsidR="0071042A">
                <w:rPr>
                  <w:rStyle w:val="Hyperlink"/>
                </w:rPr>
                <w:t>PeopleSafe - Manage/Resolve Diverts - Immediate Release of Orders (117593)</w:t>
              </w:r>
            </w:hyperlink>
            <w:r>
              <w:t>.</w:t>
            </w:r>
          </w:p>
        </w:tc>
        <w:bookmarkEnd w:id="107"/>
        <w:bookmarkEnd w:id="108"/>
        <w:tc>
          <w:tcPr>
            <w:tcW w:w="2169" w:type="pct"/>
            <w:tcBorders>
              <w:top w:val="single" w:sz="4" w:space="0" w:color="auto"/>
              <w:left w:val="single" w:sz="4" w:space="0" w:color="auto"/>
              <w:bottom w:val="single" w:sz="4" w:space="0" w:color="auto"/>
              <w:right w:val="single" w:sz="4" w:space="0" w:color="auto"/>
            </w:tcBorders>
          </w:tcPr>
          <w:p w14:paraId="612068F2" w14:textId="77777777" w:rsidR="00ED16C3" w:rsidRPr="00C5080E" w:rsidRDefault="00ED16C3" w:rsidP="00A14F7C">
            <w:pPr>
              <w:pStyle w:val="Heading1"/>
              <w:spacing w:before="120" w:after="120"/>
              <w:ind w:left="360"/>
              <w:rPr>
                <w:rFonts w:ascii="Verdana" w:hAnsi="Verdana"/>
                <w:noProof/>
              </w:rPr>
            </w:pPr>
          </w:p>
        </w:tc>
      </w:tr>
      <w:tr w:rsidR="00FB4FC1" w:rsidRPr="002B4E2C" w14:paraId="409C3798" w14:textId="77777777" w:rsidTr="047CE19B">
        <w:tc>
          <w:tcPr>
            <w:tcW w:w="1104" w:type="pct"/>
            <w:tcBorders>
              <w:top w:val="single" w:sz="4" w:space="0" w:color="auto"/>
              <w:left w:val="single" w:sz="4" w:space="0" w:color="auto"/>
              <w:bottom w:val="single" w:sz="4" w:space="0" w:color="auto"/>
              <w:right w:val="single" w:sz="4" w:space="0" w:color="auto"/>
            </w:tcBorders>
          </w:tcPr>
          <w:p w14:paraId="53B5215D" w14:textId="77777777" w:rsidR="004908E3" w:rsidRPr="002B4E2C" w:rsidRDefault="004908E3" w:rsidP="00A14F7C">
            <w:pPr>
              <w:spacing w:before="120" w:after="120"/>
              <w:rPr>
                <w:b/>
              </w:rPr>
            </w:pPr>
            <w:r w:rsidRPr="002B4E2C">
              <w:rPr>
                <w:b/>
              </w:rPr>
              <w:t>Moved - VOID +REISSUE</w:t>
            </w:r>
          </w:p>
        </w:tc>
        <w:tc>
          <w:tcPr>
            <w:tcW w:w="1727" w:type="pct"/>
            <w:tcBorders>
              <w:top w:val="single" w:sz="4" w:space="0" w:color="auto"/>
              <w:left w:val="single" w:sz="4" w:space="0" w:color="auto"/>
              <w:bottom w:val="single" w:sz="4" w:space="0" w:color="auto"/>
              <w:right w:val="single" w:sz="4" w:space="0" w:color="auto"/>
            </w:tcBorders>
          </w:tcPr>
          <w:p w14:paraId="66CDD682" w14:textId="45D4A8B3" w:rsidR="004908E3" w:rsidRPr="002B4E2C" w:rsidRDefault="004908E3" w:rsidP="00A14F7C">
            <w:pPr>
              <w:numPr>
                <w:ilvl w:val="0"/>
                <w:numId w:val="20"/>
              </w:numPr>
              <w:spacing w:before="120" w:after="120"/>
            </w:pPr>
            <w:r w:rsidRPr="002B4E2C">
              <w:t>Prescription was moved to another order</w:t>
            </w:r>
            <w:r w:rsidR="00FA2350" w:rsidRPr="002B4E2C">
              <w:t xml:space="preserve">. </w:t>
            </w:r>
            <w:r w:rsidRPr="002B4E2C">
              <w:t>Check for a newer order for the medication</w:t>
            </w:r>
            <w:r w:rsidR="00FA2350" w:rsidRPr="002B4E2C">
              <w:t xml:space="preserve">. </w:t>
            </w:r>
            <w:r w:rsidRPr="002B4E2C">
              <w:t>It should have the same prescription number.</w:t>
            </w:r>
          </w:p>
          <w:p w14:paraId="01AB1E62" w14:textId="77777777" w:rsidR="004908E3" w:rsidRPr="002B4E2C" w:rsidRDefault="004908E3" w:rsidP="00A14F7C">
            <w:pPr>
              <w:spacing w:before="120" w:after="120"/>
            </w:pPr>
          </w:p>
          <w:p w14:paraId="0C7187B8" w14:textId="43F6D632" w:rsidR="004908E3" w:rsidRPr="002B4E2C" w:rsidRDefault="004908E3" w:rsidP="00A14F7C">
            <w:pPr>
              <w:numPr>
                <w:ilvl w:val="0"/>
                <w:numId w:val="20"/>
              </w:numPr>
              <w:spacing w:before="120" w:after="120"/>
            </w:pPr>
            <w:r w:rsidRPr="002B4E2C">
              <w:t>If the member was expecting multiple prescriptions in one order, let them know that they will receive two (or more) shipments.</w:t>
            </w:r>
          </w:p>
        </w:tc>
        <w:tc>
          <w:tcPr>
            <w:tcW w:w="2169" w:type="pct"/>
            <w:tcBorders>
              <w:top w:val="single" w:sz="4" w:space="0" w:color="auto"/>
              <w:left w:val="single" w:sz="4" w:space="0" w:color="auto"/>
              <w:bottom w:val="single" w:sz="4" w:space="0" w:color="auto"/>
              <w:right w:val="single" w:sz="4" w:space="0" w:color="auto"/>
            </w:tcBorders>
          </w:tcPr>
          <w:p w14:paraId="7A70488D" w14:textId="4319CB23" w:rsidR="004908E3" w:rsidRPr="00777467" w:rsidRDefault="001B415A" w:rsidP="00A14F7C">
            <w:pPr>
              <w:spacing w:before="120" w:after="120"/>
              <w:rPr>
                <w:noProof/>
              </w:rPr>
            </w:pPr>
            <w:r>
              <w:rPr>
                <w:noProof/>
              </w:rPr>
              <w:drawing>
                <wp:inline distT="0" distB="0" distL="0" distR="0" wp14:anchorId="0371EBDA" wp14:editId="291FC6C9">
                  <wp:extent cx="241300" cy="209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89022C">
              <w:t xml:space="preserve"> </w:t>
            </w:r>
            <w:r w:rsidR="004908E3" w:rsidRPr="002D19A1">
              <w:t xml:space="preserve">Your order is going through </w:t>
            </w:r>
            <w:r w:rsidR="004908E3" w:rsidRPr="002D19A1">
              <w:rPr>
                <w:color w:val="000000"/>
              </w:rPr>
              <w:t>the normal processing and should be delivered to you as soon as possible.</w:t>
            </w:r>
          </w:p>
        </w:tc>
      </w:tr>
      <w:tr w:rsidR="00FB4FC1" w:rsidRPr="002B4E2C" w14:paraId="537B6209" w14:textId="77777777" w:rsidTr="047CE19B">
        <w:tc>
          <w:tcPr>
            <w:tcW w:w="1104" w:type="pct"/>
            <w:tcBorders>
              <w:top w:val="single" w:sz="4" w:space="0" w:color="auto"/>
              <w:left w:val="single" w:sz="4" w:space="0" w:color="auto"/>
              <w:bottom w:val="single" w:sz="4" w:space="0" w:color="auto"/>
              <w:right w:val="single" w:sz="4" w:space="0" w:color="auto"/>
            </w:tcBorders>
          </w:tcPr>
          <w:p w14:paraId="440D8B20" w14:textId="77777777" w:rsidR="004908E3" w:rsidRPr="002B4E2C" w:rsidRDefault="004908E3" w:rsidP="00A14F7C">
            <w:pPr>
              <w:spacing w:before="120" w:after="120"/>
              <w:rPr>
                <w:b/>
              </w:rPr>
            </w:pPr>
            <w:r w:rsidRPr="002B4E2C">
              <w:rPr>
                <w:b/>
              </w:rPr>
              <w:t>Payment Exception</w:t>
            </w:r>
          </w:p>
        </w:tc>
        <w:tc>
          <w:tcPr>
            <w:tcW w:w="1727" w:type="pct"/>
            <w:tcBorders>
              <w:top w:val="single" w:sz="4" w:space="0" w:color="auto"/>
              <w:left w:val="single" w:sz="4" w:space="0" w:color="auto"/>
              <w:bottom w:val="single" w:sz="4" w:space="0" w:color="auto"/>
              <w:right w:val="single" w:sz="4" w:space="0" w:color="auto"/>
            </w:tcBorders>
          </w:tcPr>
          <w:p w14:paraId="569F1A59" w14:textId="0550DAA8" w:rsidR="004908E3" w:rsidRPr="002B4E2C" w:rsidRDefault="004908E3" w:rsidP="00A14F7C">
            <w:pPr>
              <w:spacing w:before="120" w:after="120"/>
              <w:rPr>
                <w:color w:val="000000"/>
              </w:rPr>
            </w:pPr>
            <w:r w:rsidRPr="002B4E2C">
              <w:rPr>
                <w:color w:val="000000"/>
              </w:rPr>
              <w:t>There is a payment issue</w:t>
            </w:r>
            <w:r w:rsidR="00FA2350" w:rsidRPr="002B4E2C">
              <w:rPr>
                <w:color w:val="000000"/>
              </w:rPr>
              <w:t xml:space="preserve">. </w:t>
            </w:r>
            <w:r w:rsidRPr="002B4E2C">
              <w:rPr>
                <w:color w:val="000000"/>
              </w:rPr>
              <w:t>Look up the details on the Order Status screen and ask the member for the necessary information to resolve the issue. </w:t>
            </w:r>
          </w:p>
          <w:p w14:paraId="30C2AC5D" w14:textId="77777777" w:rsidR="004908E3" w:rsidRPr="002B4E2C" w:rsidRDefault="004908E3" w:rsidP="00A14F7C">
            <w:pPr>
              <w:spacing w:before="120" w:after="120"/>
            </w:pPr>
          </w:p>
          <w:p w14:paraId="375B3212" w14:textId="41484048" w:rsidR="004908E3" w:rsidRPr="002D19A1" w:rsidRDefault="004908E3" w:rsidP="00A14F7C">
            <w:pPr>
              <w:spacing w:before="120" w:after="120"/>
            </w:pPr>
            <w:r w:rsidRPr="002B4E2C">
              <w:t xml:space="preserve">Refer to </w:t>
            </w:r>
            <w:hyperlink r:id="rId74" w:anchor="!/view?docid=445b2dd4-59b7-4ddb-bd4e-b15b3b665989" w:history="1">
              <w:r w:rsidR="004E2969">
                <w:rPr>
                  <w:rStyle w:val="Hyperlink"/>
                </w:rPr>
                <w:t>PeopleSafe - Order Status- Payment Exceptions (021319)</w:t>
              </w:r>
            </w:hyperlink>
            <w:r w:rsidR="00E02212">
              <w:rPr>
                <w:rStyle w:val="Hyperlink"/>
              </w:rPr>
              <w:t>.</w:t>
            </w:r>
          </w:p>
        </w:tc>
        <w:tc>
          <w:tcPr>
            <w:tcW w:w="2169" w:type="pct"/>
            <w:tcBorders>
              <w:top w:val="single" w:sz="4" w:space="0" w:color="auto"/>
              <w:left w:val="single" w:sz="4" w:space="0" w:color="auto"/>
              <w:bottom w:val="single" w:sz="4" w:space="0" w:color="auto"/>
              <w:right w:val="single" w:sz="4" w:space="0" w:color="auto"/>
            </w:tcBorders>
          </w:tcPr>
          <w:p w14:paraId="409C9E8D" w14:textId="77777777" w:rsidR="004908E3" w:rsidRPr="00777467" w:rsidRDefault="004908E3" w:rsidP="00A14F7C">
            <w:pPr>
              <w:spacing w:before="120" w:after="120"/>
              <w:rPr>
                <w:noProof/>
              </w:rPr>
            </w:pPr>
          </w:p>
        </w:tc>
      </w:tr>
      <w:tr w:rsidR="00FB4FC1" w:rsidRPr="002B4E2C" w14:paraId="6C46EC8E" w14:textId="77777777" w:rsidTr="047CE19B">
        <w:tc>
          <w:tcPr>
            <w:tcW w:w="1104" w:type="pct"/>
            <w:tcBorders>
              <w:top w:val="single" w:sz="4" w:space="0" w:color="auto"/>
              <w:left w:val="single" w:sz="4" w:space="0" w:color="auto"/>
              <w:bottom w:val="single" w:sz="4" w:space="0" w:color="auto"/>
              <w:right w:val="single" w:sz="4" w:space="0" w:color="auto"/>
            </w:tcBorders>
          </w:tcPr>
          <w:p w14:paraId="3F6CD2CE" w14:textId="77777777" w:rsidR="004908E3" w:rsidRPr="002B4E2C" w:rsidRDefault="004908E3" w:rsidP="00A14F7C">
            <w:pPr>
              <w:spacing w:before="120" w:after="120"/>
              <w:rPr>
                <w:b/>
              </w:rPr>
            </w:pPr>
            <w:r w:rsidRPr="002B4E2C">
              <w:rPr>
                <w:b/>
                <w:color w:val="000000"/>
              </w:rPr>
              <w:t>REJECTED-CANCELED-CNSLD or CONSOLIDATED</w:t>
            </w:r>
            <w:r w:rsidRPr="002B4E2C">
              <w:rPr>
                <w:noProof/>
              </w:rPr>
              <w:t xml:space="preserve"> </w:t>
            </w:r>
          </w:p>
        </w:tc>
        <w:tc>
          <w:tcPr>
            <w:tcW w:w="1727" w:type="pct"/>
            <w:tcBorders>
              <w:top w:val="single" w:sz="4" w:space="0" w:color="auto"/>
              <w:left w:val="single" w:sz="4" w:space="0" w:color="auto"/>
              <w:bottom w:val="single" w:sz="4" w:space="0" w:color="auto"/>
              <w:right w:val="single" w:sz="4" w:space="0" w:color="auto"/>
            </w:tcBorders>
          </w:tcPr>
          <w:p w14:paraId="13ACD440" w14:textId="77777777" w:rsidR="004F5444" w:rsidRDefault="004908E3" w:rsidP="00A14F7C">
            <w:pPr>
              <w:spacing w:before="120" w:after="120"/>
            </w:pPr>
            <w:r w:rsidRPr="002B4E2C">
              <w:t xml:space="preserve">The order was rejected/canceled and was going to be Consolidated. </w:t>
            </w:r>
          </w:p>
          <w:p w14:paraId="4CDFF304" w14:textId="60361A5B" w:rsidR="005B2A3D" w:rsidRPr="002B4E2C" w:rsidRDefault="005B2A3D" w:rsidP="00A14F7C">
            <w:pPr>
              <w:spacing w:before="120" w:after="120"/>
            </w:pPr>
          </w:p>
        </w:tc>
        <w:tc>
          <w:tcPr>
            <w:tcW w:w="2169" w:type="pct"/>
            <w:tcBorders>
              <w:top w:val="single" w:sz="4" w:space="0" w:color="auto"/>
              <w:left w:val="single" w:sz="4" w:space="0" w:color="auto"/>
              <w:bottom w:val="single" w:sz="4" w:space="0" w:color="auto"/>
              <w:right w:val="single" w:sz="4" w:space="0" w:color="auto"/>
            </w:tcBorders>
          </w:tcPr>
          <w:p w14:paraId="467AB38C" w14:textId="0B7DCC82" w:rsidR="004908E3" w:rsidRPr="00777467" w:rsidRDefault="001B415A" w:rsidP="00A14F7C">
            <w:pPr>
              <w:spacing w:before="120" w:after="120"/>
              <w:rPr>
                <w:noProof/>
              </w:rPr>
            </w:pPr>
            <w:r>
              <w:rPr>
                <w:noProof/>
              </w:rPr>
              <w:drawing>
                <wp:inline distT="0" distB="0" distL="0" distR="0" wp14:anchorId="4471C145" wp14:editId="6FFBAE29">
                  <wp:extent cx="241300" cy="209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4908E3" w:rsidRPr="002D19A1">
              <w:rPr>
                <w:noProof/>
              </w:rPr>
              <w:t xml:space="preserve"> </w:t>
            </w:r>
            <w:r w:rsidR="004908E3" w:rsidRPr="002D19A1">
              <w:t>Your order has been cancelled</w:t>
            </w:r>
            <w:r w:rsidR="00FA2350" w:rsidRPr="002D19A1">
              <w:t xml:space="preserve">. </w:t>
            </w:r>
          </w:p>
        </w:tc>
      </w:tr>
      <w:tr w:rsidR="00FB4FC1" w:rsidRPr="002B4E2C" w14:paraId="7DE40924" w14:textId="77777777" w:rsidTr="047CE19B">
        <w:tc>
          <w:tcPr>
            <w:tcW w:w="1104" w:type="pct"/>
            <w:tcBorders>
              <w:top w:val="single" w:sz="4" w:space="0" w:color="auto"/>
              <w:left w:val="single" w:sz="4" w:space="0" w:color="auto"/>
              <w:bottom w:val="single" w:sz="4" w:space="0" w:color="auto"/>
              <w:right w:val="single" w:sz="4" w:space="0" w:color="auto"/>
            </w:tcBorders>
          </w:tcPr>
          <w:p w14:paraId="77EDF699" w14:textId="77777777" w:rsidR="004908E3" w:rsidRPr="002B4E2C" w:rsidRDefault="004908E3" w:rsidP="00A14F7C">
            <w:pPr>
              <w:spacing w:before="120" w:after="120"/>
              <w:rPr>
                <w:b/>
              </w:rPr>
            </w:pPr>
            <w:bookmarkStart w:id="109" w:name="OLE_LINK23"/>
            <w:r w:rsidRPr="002B4E2C">
              <w:rPr>
                <w:b/>
              </w:rPr>
              <w:t>Reject Hold/ Reject DPR Hold</w:t>
            </w:r>
            <w:r w:rsidR="00BE0F95" w:rsidRPr="002B4E2C">
              <w:rPr>
                <w:b/>
              </w:rPr>
              <w:t>/ RTP</w:t>
            </w:r>
            <w:bookmarkEnd w:id="109"/>
          </w:p>
        </w:tc>
        <w:tc>
          <w:tcPr>
            <w:tcW w:w="1727" w:type="pct"/>
            <w:tcBorders>
              <w:top w:val="single" w:sz="4" w:space="0" w:color="auto"/>
              <w:left w:val="single" w:sz="4" w:space="0" w:color="auto"/>
              <w:bottom w:val="single" w:sz="4" w:space="0" w:color="auto"/>
              <w:right w:val="single" w:sz="4" w:space="0" w:color="auto"/>
            </w:tcBorders>
          </w:tcPr>
          <w:p w14:paraId="2EAB6B10" w14:textId="6C87B0F9" w:rsidR="00002990" w:rsidRPr="002B4E2C" w:rsidRDefault="007533B8" w:rsidP="00A14F7C">
            <w:pPr>
              <w:numPr>
                <w:ilvl w:val="0"/>
                <w:numId w:val="24"/>
              </w:numPr>
              <w:spacing w:before="120" w:after="120"/>
              <w:ind w:left="307" w:hanging="307"/>
            </w:pPr>
            <w:r>
              <w:t xml:space="preserve"> </w:t>
            </w:r>
            <w:r w:rsidR="004908E3" w:rsidRPr="002B4E2C">
              <w:t>Indicates the prescription has been placed on Indefinite Hold</w:t>
            </w:r>
            <w:r w:rsidR="008E7B12">
              <w:t>.</w:t>
            </w:r>
            <w:r w:rsidR="004B6279" w:rsidRPr="002B4E2C">
              <w:t xml:space="preserve"> </w:t>
            </w:r>
            <w:r w:rsidR="009F0A2B">
              <w:t xml:space="preserve">Refer to </w:t>
            </w:r>
            <w:hyperlink r:id="rId75" w:anchor="!/view?docid=5b4a37eb-2741-4f6b-ba52-09fa2ec55ccc" w:history="1">
              <w:r w:rsidR="006A0F1C">
                <w:rPr>
                  <w:rStyle w:val="Hyperlink"/>
                </w:rPr>
                <w:t>PBM Hold (027255)</w:t>
              </w:r>
            </w:hyperlink>
            <w:r w:rsidR="009F0A2B">
              <w:t>.</w:t>
            </w:r>
          </w:p>
          <w:p w14:paraId="2DD1BBAA" w14:textId="6D475C0A" w:rsidR="004B6279" w:rsidRPr="002B4E2C" w:rsidRDefault="003E322C" w:rsidP="00A14F7C">
            <w:pPr>
              <w:spacing w:before="120" w:after="120"/>
            </w:pPr>
            <w:r>
              <w:softHyphen/>
            </w:r>
          </w:p>
          <w:p w14:paraId="621944B1" w14:textId="5A270F0F" w:rsidR="004908E3" w:rsidRPr="00777467" w:rsidRDefault="09716374" w:rsidP="00A14F7C">
            <w:pPr>
              <w:spacing w:before="120" w:after="120"/>
            </w:pPr>
            <w:r w:rsidRPr="7A3F94D2">
              <w:rPr>
                <w:b/>
                <w:bCs/>
                <w:color w:val="000000" w:themeColor="text1"/>
              </w:rPr>
              <w:t>Example</w:t>
            </w:r>
            <w:r w:rsidR="0A69564F" w:rsidRPr="7A3F94D2">
              <w:rPr>
                <w:b/>
                <w:bCs/>
                <w:color w:val="000000" w:themeColor="text1"/>
              </w:rPr>
              <w:t xml:space="preserve">: </w:t>
            </w:r>
            <w:r w:rsidR="005D3BF5">
              <w:rPr>
                <w:b/>
                <w:bCs/>
                <w:color w:val="000000" w:themeColor="text1"/>
              </w:rPr>
              <w:t xml:space="preserve"> </w:t>
            </w:r>
            <w:r w:rsidR="0A69564F" w:rsidRPr="005D3BF5">
              <w:rPr>
                <w:color w:val="000000" w:themeColor="text1"/>
              </w:rPr>
              <w:t>Possibly</w:t>
            </w:r>
            <w:r>
              <w:t xml:space="preserve"> due to </w:t>
            </w:r>
            <w:hyperlink w:anchor="_Delayed_Prescriber_Response">
              <w:r w:rsidRPr="7A3F94D2">
                <w:rPr>
                  <w:rStyle w:val="Hyperlink"/>
                </w:rPr>
                <w:t>Delayed Prescriber Response</w:t>
              </w:r>
            </w:hyperlink>
            <w:r>
              <w:t xml:space="preserve">, </w:t>
            </w:r>
            <w:r w:rsidRPr="7A3F94D2">
              <w:rPr>
                <w:color w:val="000000" w:themeColor="text1"/>
              </w:rPr>
              <w:t>High co-pay, DAW, partial authorization, and order over aged limit or cardholder balance. </w:t>
            </w:r>
          </w:p>
          <w:p w14:paraId="7E6D35A1" w14:textId="77777777" w:rsidR="004908E3" w:rsidRPr="002B4E2C" w:rsidRDefault="004908E3" w:rsidP="00A14F7C">
            <w:pPr>
              <w:spacing w:before="120" w:after="120"/>
            </w:pPr>
          </w:p>
          <w:p w14:paraId="3EAF60F1" w14:textId="77777777" w:rsidR="004908E3" w:rsidRPr="002B4E2C" w:rsidRDefault="738B31A5" w:rsidP="00A14F7C">
            <w:pPr>
              <w:numPr>
                <w:ilvl w:val="0"/>
                <w:numId w:val="24"/>
              </w:numPr>
              <w:spacing w:before="120" w:after="120"/>
              <w:ind w:left="307" w:hanging="270"/>
            </w:pPr>
            <w:r>
              <w:t>Advise member that when their prescriber responds via phone or fax, the prescription will be taken off Indefinite Hold and processed.</w:t>
            </w:r>
          </w:p>
          <w:p w14:paraId="6926D657" w14:textId="77777777" w:rsidR="00BE0F95" w:rsidRPr="002B4E2C" w:rsidRDefault="00BE0F95" w:rsidP="00A14F7C">
            <w:pPr>
              <w:spacing w:before="120" w:after="120"/>
              <w:ind w:left="307" w:hanging="270"/>
            </w:pPr>
          </w:p>
          <w:p w14:paraId="11F9AAD0" w14:textId="2F5517EB" w:rsidR="005362C7" w:rsidRPr="002D19A1" w:rsidRDefault="5151458B" w:rsidP="00A14F7C">
            <w:pPr>
              <w:numPr>
                <w:ilvl w:val="0"/>
                <w:numId w:val="24"/>
              </w:numPr>
              <w:spacing w:before="120" w:after="120"/>
              <w:ind w:left="317" w:hanging="274"/>
              <w:rPr>
                <w:color w:val="000000"/>
              </w:rPr>
            </w:pPr>
            <w:r w:rsidRPr="7A3F94D2">
              <w:rPr>
                <w:color w:val="000000" w:themeColor="text1"/>
              </w:rPr>
              <w:t xml:space="preserve">An RTP letter will be sent to the </w:t>
            </w:r>
            <w:bookmarkStart w:id="110" w:name="_Int_D0JsT5F5"/>
            <w:r w:rsidRPr="7A3F94D2">
              <w:rPr>
                <w:color w:val="000000" w:themeColor="text1"/>
              </w:rPr>
              <w:t>member</w:t>
            </w:r>
            <w:bookmarkEnd w:id="110"/>
            <w:r w:rsidRPr="7A3F94D2">
              <w:rPr>
                <w:color w:val="000000" w:themeColor="text1"/>
              </w:rPr>
              <w:t xml:space="preserve"> explaining why Rx was not filled</w:t>
            </w:r>
            <w:r w:rsidR="00FA2350" w:rsidRPr="7A3F94D2">
              <w:rPr>
                <w:color w:val="000000" w:themeColor="text1"/>
              </w:rPr>
              <w:t xml:space="preserve">. </w:t>
            </w:r>
          </w:p>
          <w:p w14:paraId="321AB3EC" w14:textId="34A149BE" w:rsidR="00D22D74" w:rsidRPr="002B4E2C" w:rsidRDefault="00D22D74" w:rsidP="00A14F7C">
            <w:pPr>
              <w:spacing w:before="120" w:after="120"/>
              <w:ind w:left="307"/>
              <w:rPr>
                <w:color w:val="000000"/>
              </w:rPr>
            </w:pPr>
            <w:r w:rsidRPr="002B4E2C">
              <w:rPr>
                <w:color w:val="000000"/>
              </w:rPr>
              <w:t>Refer to</w:t>
            </w:r>
            <w:r w:rsidR="001B5B37">
              <w:rPr>
                <w:color w:val="000000"/>
              </w:rPr>
              <w:t xml:space="preserve"> </w:t>
            </w:r>
            <w:hyperlink r:id="rId76" w:anchor="!/view?docid=ea8d8c94-3850-4ec6-9f77-8b579abea68b" w:history="1">
              <w:r w:rsidR="00330E61">
                <w:rPr>
                  <w:rStyle w:val="Hyperlink"/>
                </w:rPr>
                <w:t>Call Handling – Return to Member (RTP) (008384)</w:t>
              </w:r>
            </w:hyperlink>
            <w:r w:rsidR="00E02212">
              <w:rPr>
                <w:rStyle w:val="Hyperlink"/>
              </w:rPr>
              <w:t>.</w:t>
            </w:r>
          </w:p>
          <w:p w14:paraId="45752DB7" w14:textId="77777777" w:rsidR="00BE0F95" w:rsidRPr="002B4E2C" w:rsidRDefault="00BE0F95" w:rsidP="00A14F7C">
            <w:pPr>
              <w:spacing w:before="120" w:after="120"/>
              <w:rPr>
                <w:color w:val="000000"/>
              </w:rPr>
            </w:pPr>
          </w:p>
          <w:p w14:paraId="3B679C2C" w14:textId="277985EC" w:rsidR="00BE0F95" w:rsidRPr="002D19A1" w:rsidRDefault="5151458B" w:rsidP="00A14F7C">
            <w:pPr>
              <w:spacing w:before="120" w:after="120"/>
            </w:pPr>
            <w:r w:rsidRPr="7A3F94D2">
              <w:rPr>
                <w:b/>
                <w:bCs/>
                <w:color w:val="000000" w:themeColor="text1"/>
              </w:rPr>
              <w:t>Example</w:t>
            </w:r>
            <w:r w:rsidR="644C05E8" w:rsidRPr="7A3F94D2">
              <w:rPr>
                <w:b/>
                <w:bCs/>
                <w:color w:val="000000" w:themeColor="text1"/>
              </w:rPr>
              <w:t xml:space="preserve">: </w:t>
            </w:r>
            <w:r w:rsidR="005D3BF5">
              <w:rPr>
                <w:b/>
                <w:bCs/>
                <w:color w:val="000000" w:themeColor="text1"/>
              </w:rPr>
              <w:t xml:space="preserve"> </w:t>
            </w:r>
            <w:r w:rsidR="644C05E8" w:rsidRPr="005D3BF5">
              <w:rPr>
                <w:color w:val="000000" w:themeColor="text1"/>
              </w:rPr>
              <w:t>Drug</w:t>
            </w:r>
            <w:r w:rsidRPr="7A3F94D2">
              <w:rPr>
                <w:color w:val="000000" w:themeColor="text1"/>
              </w:rPr>
              <w:t xml:space="preserve"> not covered or not available for </w:t>
            </w:r>
            <w:r w:rsidR="27B36325" w:rsidRPr="7A3F94D2">
              <w:rPr>
                <w:color w:val="000000" w:themeColor="text1"/>
              </w:rPr>
              <w:t>H</w:t>
            </w:r>
            <w:r w:rsidRPr="7A3F94D2">
              <w:rPr>
                <w:color w:val="000000" w:themeColor="text1"/>
              </w:rPr>
              <w:t xml:space="preserve">ome </w:t>
            </w:r>
            <w:r w:rsidR="27B36325" w:rsidRPr="7A3F94D2">
              <w:rPr>
                <w:color w:val="000000" w:themeColor="text1"/>
              </w:rPr>
              <w:t>D</w:t>
            </w:r>
            <w:r w:rsidRPr="7A3F94D2">
              <w:rPr>
                <w:color w:val="000000" w:themeColor="text1"/>
              </w:rPr>
              <w:t>elivery</w:t>
            </w:r>
            <w:r w:rsidR="27B36325" w:rsidRPr="7A3F94D2">
              <w:rPr>
                <w:color w:val="000000" w:themeColor="text1"/>
              </w:rPr>
              <w:t>/Mail Order</w:t>
            </w:r>
            <w:r w:rsidRPr="7A3F94D2">
              <w:rPr>
                <w:color w:val="000000" w:themeColor="text1"/>
              </w:rPr>
              <w:t>.</w:t>
            </w:r>
          </w:p>
        </w:tc>
        <w:tc>
          <w:tcPr>
            <w:tcW w:w="2169" w:type="pct"/>
            <w:tcBorders>
              <w:top w:val="single" w:sz="4" w:space="0" w:color="auto"/>
              <w:left w:val="single" w:sz="4" w:space="0" w:color="auto"/>
              <w:bottom w:val="single" w:sz="4" w:space="0" w:color="auto"/>
              <w:right w:val="single" w:sz="4" w:space="0" w:color="auto"/>
            </w:tcBorders>
          </w:tcPr>
          <w:p w14:paraId="10DF23E5" w14:textId="2C9D1F8B" w:rsidR="004908E3" w:rsidRPr="002D19A1" w:rsidRDefault="001B415A" w:rsidP="00A14F7C">
            <w:pPr>
              <w:spacing w:before="120" w:after="120"/>
              <w:rPr>
                <w:color w:val="000000"/>
              </w:rPr>
            </w:pPr>
            <w:r>
              <w:rPr>
                <w:noProof/>
              </w:rPr>
              <w:drawing>
                <wp:inline distT="0" distB="0" distL="0" distR="0" wp14:anchorId="5B103AF2" wp14:editId="04A4074F">
                  <wp:extent cx="241300" cy="209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241300" cy="209550"/>
                          </a:xfrm>
                          <a:prstGeom prst="rect">
                            <a:avLst/>
                          </a:prstGeom>
                        </pic:spPr>
                      </pic:pic>
                    </a:graphicData>
                  </a:graphic>
                </wp:inline>
              </w:drawing>
            </w:r>
            <w:r w:rsidR="4940CE84" w:rsidRPr="047CE19B">
              <w:rPr>
                <w:color w:val="000000" w:themeColor="text1"/>
              </w:rPr>
              <w:t xml:space="preserve"> </w:t>
            </w:r>
            <w:r w:rsidR="6CE97CDD" w:rsidRPr="047CE19B">
              <w:rPr>
                <w:color w:val="000000" w:themeColor="text1"/>
              </w:rPr>
              <w:t>We have contacted your prescriber for clarification of information about your prescription.</w:t>
            </w:r>
            <w:r w:rsidR="4940CE84" w:rsidRPr="047CE19B">
              <w:rPr>
                <w:color w:val="000000" w:themeColor="text1"/>
              </w:rPr>
              <w:t xml:space="preserve"> Pending a response from them your order is on an Indefinite Hold status. </w:t>
            </w:r>
          </w:p>
          <w:p w14:paraId="5B70CED9" w14:textId="77777777" w:rsidR="004908E3" w:rsidRPr="00777467" w:rsidRDefault="004908E3" w:rsidP="00A14F7C">
            <w:pPr>
              <w:spacing w:before="120" w:after="120"/>
              <w:rPr>
                <w:color w:val="000000"/>
              </w:rPr>
            </w:pPr>
          </w:p>
          <w:p w14:paraId="11BC3FB0" w14:textId="3246E9D6" w:rsidR="004908E3" w:rsidRPr="00777467" w:rsidRDefault="001B415A" w:rsidP="00A14F7C">
            <w:pPr>
              <w:spacing w:before="120" w:after="120"/>
              <w:rPr>
                <w:noProof/>
              </w:rPr>
            </w:pPr>
            <w:r>
              <w:rPr>
                <w:noProof/>
                <w:color w:val="000000"/>
              </w:rPr>
              <w:drawing>
                <wp:inline distT="0" distB="0" distL="0" distR="0" wp14:anchorId="18B24FAD" wp14:editId="5CEAAEF6">
                  <wp:extent cx="241300" cy="209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00D22D74" w:rsidRPr="002D19A1">
              <w:rPr>
                <w:color w:val="000000"/>
              </w:rPr>
              <w:t xml:space="preserve"> </w:t>
            </w:r>
            <w:r w:rsidR="004908E3" w:rsidRPr="002D19A1">
              <w:rPr>
                <w:color w:val="000000"/>
              </w:rPr>
              <w:t>You may want to contact your prescriber and let them know we are attempting</w:t>
            </w:r>
            <w:r w:rsidR="004908E3" w:rsidRPr="00777467">
              <w:rPr>
                <w:color w:val="000000"/>
              </w:rPr>
              <w:t xml:space="preserve"> to contact them via phone and / or fax. </w:t>
            </w:r>
          </w:p>
        </w:tc>
      </w:tr>
      <w:tr w:rsidR="00FB4FC1" w:rsidRPr="002B4E2C" w14:paraId="2E082E5D" w14:textId="77777777" w:rsidTr="047CE19B">
        <w:tc>
          <w:tcPr>
            <w:tcW w:w="1104" w:type="pct"/>
            <w:tcBorders>
              <w:top w:val="single" w:sz="4" w:space="0" w:color="auto"/>
              <w:left w:val="single" w:sz="4" w:space="0" w:color="auto"/>
              <w:bottom w:val="single" w:sz="4" w:space="0" w:color="auto"/>
              <w:right w:val="single" w:sz="4" w:space="0" w:color="auto"/>
            </w:tcBorders>
          </w:tcPr>
          <w:p w14:paraId="303FB1D9" w14:textId="77777777" w:rsidR="00FB4FC1" w:rsidRPr="002D19A1" w:rsidRDefault="00FB4FC1" w:rsidP="00A14F7C">
            <w:pPr>
              <w:spacing w:before="120" w:after="120"/>
              <w:rPr>
                <w:b/>
              </w:rPr>
            </w:pPr>
            <w:bookmarkStart w:id="111" w:name="Shipped"/>
            <w:bookmarkStart w:id="112" w:name="OrderStatusShipped"/>
            <w:r>
              <w:rPr>
                <w:b/>
              </w:rPr>
              <w:t xml:space="preserve">Shipped </w:t>
            </w:r>
            <w:bookmarkEnd w:id="111"/>
            <w:bookmarkEnd w:id="112"/>
          </w:p>
        </w:tc>
        <w:tc>
          <w:tcPr>
            <w:tcW w:w="1727" w:type="pct"/>
            <w:tcBorders>
              <w:top w:val="single" w:sz="4" w:space="0" w:color="auto"/>
              <w:left w:val="single" w:sz="4" w:space="0" w:color="auto"/>
              <w:bottom w:val="single" w:sz="4" w:space="0" w:color="auto"/>
              <w:right w:val="single" w:sz="4" w:space="0" w:color="auto"/>
            </w:tcBorders>
          </w:tcPr>
          <w:p w14:paraId="63AA9B1F" w14:textId="1B587329" w:rsidR="00FB4FC1" w:rsidRDefault="26B5DDED" w:rsidP="00A14F7C">
            <w:pPr>
              <w:spacing w:before="120" w:after="120"/>
            </w:pPr>
            <w:r>
              <w:rPr>
                <w:noProof/>
              </w:rPr>
              <w:drawing>
                <wp:inline distT="0" distB="0" distL="0" distR="0" wp14:anchorId="5CFB7481" wp14:editId="43A1D6E2">
                  <wp:extent cx="238095" cy="20952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45AEC3EF">
              <w:t xml:space="preserve">Orders in the PeopleSafe Main Status Date/Status column only </w:t>
            </w:r>
            <w:r w:rsidR="5C919881">
              <w:t>represent</w:t>
            </w:r>
            <w:r w:rsidR="45AEC3EF">
              <w:t xml:space="preserve"> the shipping label print date and not the actual Ship Date.</w:t>
            </w:r>
          </w:p>
          <w:p w14:paraId="0B371781" w14:textId="15C8D2AB" w:rsidR="006C2150" w:rsidRDefault="006C2150" w:rsidP="00A14F7C">
            <w:pPr>
              <w:spacing w:before="120" w:after="120"/>
            </w:pPr>
          </w:p>
          <w:p w14:paraId="77F48DE4" w14:textId="77777777" w:rsidR="006C2150" w:rsidRDefault="006C2150" w:rsidP="00A14F7C">
            <w:pPr>
              <w:numPr>
                <w:ilvl w:val="0"/>
                <w:numId w:val="39"/>
              </w:numPr>
              <w:spacing w:before="120" w:after="120"/>
              <w:ind w:left="498"/>
              <w:rPr>
                <w:color w:val="000000"/>
              </w:rPr>
            </w:pPr>
            <w:r>
              <w:rPr>
                <w:color w:val="000000"/>
              </w:rPr>
              <w:t xml:space="preserve">The Order Status Screen represents the </w:t>
            </w:r>
            <w:r>
              <w:rPr>
                <w:bCs/>
                <w:color w:val="000000"/>
              </w:rPr>
              <w:t>Actual Shipping Status.</w:t>
            </w:r>
            <w:r>
              <w:rPr>
                <w:b/>
                <w:color w:val="000000"/>
              </w:rPr>
              <w:t xml:space="preserve"> </w:t>
            </w:r>
          </w:p>
          <w:p w14:paraId="7BF45E08" w14:textId="77777777" w:rsidR="006C2150" w:rsidRDefault="006C2150" w:rsidP="00A14F7C">
            <w:pPr>
              <w:numPr>
                <w:ilvl w:val="0"/>
                <w:numId w:val="39"/>
              </w:numPr>
              <w:spacing w:before="120" w:after="120"/>
              <w:ind w:left="498"/>
              <w:rPr>
                <w:rFonts w:ascii="Calibri" w:eastAsiaTheme="minorHAnsi" w:hAnsi="Calibri" w:cs="Calibri"/>
                <w:color w:val="000000"/>
                <w:sz w:val="22"/>
                <w:szCs w:val="22"/>
              </w:rPr>
            </w:pPr>
            <w:r>
              <w:rPr>
                <w:color w:val="000000"/>
              </w:rPr>
              <w:t xml:space="preserve">To view the actual shipped date, click on the </w:t>
            </w:r>
            <w:r>
              <w:rPr>
                <w:b/>
                <w:color w:val="000000"/>
              </w:rPr>
              <w:t xml:space="preserve">order number </w:t>
            </w:r>
            <w:r>
              <w:rPr>
                <w:color w:val="000000"/>
              </w:rPr>
              <w:t xml:space="preserve">hyperlink on the Order Status screen. </w:t>
            </w:r>
          </w:p>
          <w:p w14:paraId="7E5397A5" w14:textId="523BF256" w:rsidR="006C2150" w:rsidRDefault="006C2150" w:rsidP="00A14F7C">
            <w:pPr>
              <w:spacing w:before="120" w:after="120"/>
            </w:pPr>
          </w:p>
          <w:p w14:paraId="60CCB850" w14:textId="75C05510" w:rsidR="006C2150" w:rsidRDefault="000361F2" w:rsidP="00A14F7C">
            <w:pPr>
              <w:spacing w:before="120" w:after="120"/>
              <w:jc w:val="center"/>
            </w:pPr>
            <w:r>
              <w:rPr>
                <w:noProof/>
              </w:rPr>
              <w:drawing>
                <wp:inline distT="0" distB="0" distL="0" distR="0" wp14:anchorId="5B1A6D49" wp14:editId="1FDF757E">
                  <wp:extent cx="6152381" cy="3885714"/>
                  <wp:effectExtent l="0" t="0" r="1270" b="635"/>
                  <wp:docPr id="992296714" name="Picture 992296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52381" cy="3885714"/>
                          </a:xfrm>
                          <a:prstGeom prst="rect">
                            <a:avLst/>
                          </a:prstGeom>
                        </pic:spPr>
                      </pic:pic>
                    </a:graphicData>
                  </a:graphic>
                </wp:inline>
              </w:drawing>
            </w:r>
          </w:p>
          <w:p w14:paraId="07E09FA3" w14:textId="77777777" w:rsidR="006C2150" w:rsidRDefault="006C2150" w:rsidP="00A14F7C">
            <w:pPr>
              <w:spacing w:before="120" w:after="120"/>
              <w:rPr>
                <w:noProof/>
              </w:rPr>
            </w:pPr>
          </w:p>
          <w:p w14:paraId="699F0F88" w14:textId="77777777" w:rsidR="006C2150" w:rsidRDefault="006C2150" w:rsidP="00A14F7C">
            <w:pPr>
              <w:spacing w:before="120" w:after="120"/>
              <w:jc w:val="center"/>
              <w:rPr>
                <w:b/>
                <w:color w:val="000000"/>
              </w:rPr>
            </w:pPr>
            <w:r>
              <w:rPr>
                <w:b/>
                <w:noProof/>
              </w:rPr>
              <w:t>Ship Date Screen</w:t>
            </w:r>
          </w:p>
          <w:p w14:paraId="1623CBD8" w14:textId="77777777" w:rsidR="006C2150" w:rsidRDefault="006C2150" w:rsidP="00A14F7C">
            <w:pPr>
              <w:spacing w:before="120" w:after="120"/>
              <w:rPr>
                <w:rFonts w:ascii="Calibri" w:eastAsiaTheme="minorHAnsi" w:hAnsi="Calibri" w:cs="Calibri"/>
                <w:color w:val="000000"/>
                <w:sz w:val="22"/>
                <w:szCs w:val="22"/>
              </w:rPr>
            </w:pPr>
          </w:p>
          <w:p w14:paraId="19F82C70" w14:textId="3D90DF92" w:rsidR="006C2150" w:rsidRPr="00DE332F" w:rsidRDefault="501A1968" w:rsidP="00A14F7C">
            <w:pPr>
              <w:spacing w:before="120" w:after="120"/>
              <w:rPr>
                <w:color w:val="000000"/>
              </w:rPr>
            </w:pPr>
            <w:r w:rsidRPr="7A3F94D2">
              <w:rPr>
                <w:b/>
                <w:bCs/>
                <w:color w:val="000000" w:themeColor="text1"/>
              </w:rPr>
              <w:t>MED D Only Note</w:t>
            </w:r>
            <w:r w:rsidR="117636D4" w:rsidRPr="7A3F94D2">
              <w:rPr>
                <w:b/>
                <w:bCs/>
                <w:color w:val="000000" w:themeColor="text1"/>
              </w:rPr>
              <w:t xml:space="preserve">: </w:t>
            </w:r>
            <w:r w:rsidR="005D3BF5">
              <w:rPr>
                <w:b/>
                <w:bCs/>
                <w:color w:val="000000" w:themeColor="text1"/>
              </w:rPr>
              <w:t xml:space="preserve"> </w:t>
            </w:r>
            <w:r w:rsidR="117636D4" w:rsidRPr="005D3BF5">
              <w:rPr>
                <w:color w:val="000000" w:themeColor="text1"/>
              </w:rPr>
              <w:t>If</w:t>
            </w:r>
            <w:r w:rsidRPr="7A3F94D2">
              <w:rPr>
                <w:color w:val="000000" w:themeColor="text1"/>
              </w:rPr>
              <w:t xml:space="preserve"> unable to clearly understand the Order Status Details that are provided, contact the </w:t>
            </w:r>
            <w:hyperlink r:id="rId78" w:anchor="!/view?docid=d3ca13af-f894-45b7-b16a-f2cb777adf77">
              <w:r w:rsidR="00C1702A">
                <w:rPr>
                  <w:rStyle w:val="Hyperlink"/>
                </w:rPr>
                <w:t>MED D Senior Escalation Team (018060)</w:t>
              </w:r>
            </w:hyperlink>
            <w:r w:rsidRPr="7A3F94D2">
              <w:rPr>
                <w:color w:val="000000" w:themeColor="text1"/>
              </w:rPr>
              <w:t xml:space="preserve"> for assistance with contacting the dispensing pharmacy. </w:t>
            </w:r>
          </w:p>
        </w:tc>
        <w:tc>
          <w:tcPr>
            <w:tcW w:w="2169" w:type="pct"/>
            <w:tcBorders>
              <w:top w:val="single" w:sz="4" w:space="0" w:color="auto"/>
              <w:left w:val="single" w:sz="4" w:space="0" w:color="auto"/>
              <w:bottom w:val="single" w:sz="4" w:space="0" w:color="auto"/>
              <w:right w:val="single" w:sz="4" w:space="0" w:color="auto"/>
            </w:tcBorders>
          </w:tcPr>
          <w:p w14:paraId="1696B0C5" w14:textId="19382535" w:rsidR="00FB4FC1" w:rsidRPr="002B4E2C" w:rsidRDefault="00FB4FC1" w:rsidP="00A14F7C">
            <w:pPr>
              <w:spacing w:before="120" w:after="120"/>
              <w:rPr>
                <w:noProof/>
              </w:rPr>
            </w:pPr>
          </w:p>
        </w:tc>
      </w:tr>
      <w:tr w:rsidR="00FB4FC1" w:rsidRPr="002B4E2C" w14:paraId="0BA088AB" w14:textId="77777777" w:rsidTr="047CE19B">
        <w:tc>
          <w:tcPr>
            <w:tcW w:w="1104" w:type="pct"/>
            <w:tcBorders>
              <w:top w:val="single" w:sz="4" w:space="0" w:color="auto"/>
              <w:left w:val="single" w:sz="4" w:space="0" w:color="auto"/>
              <w:bottom w:val="single" w:sz="4" w:space="0" w:color="auto"/>
              <w:right w:val="single" w:sz="4" w:space="0" w:color="auto"/>
            </w:tcBorders>
          </w:tcPr>
          <w:p w14:paraId="44282AFE" w14:textId="50A524B2" w:rsidR="00FB4FC1" w:rsidRDefault="00FB4FC1" w:rsidP="00A14F7C">
            <w:pPr>
              <w:spacing w:before="120" w:after="120"/>
              <w:rPr>
                <w:b/>
              </w:rPr>
            </w:pPr>
            <w:r>
              <w:rPr>
                <w:b/>
              </w:rPr>
              <w:t>Delivery System Information</w:t>
            </w:r>
          </w:p>
        </w:tc>
        <w:tc>
          <w:tcPr>
            <w:tcW w:w="1727" w:type="pct"/>
            <w:tcBorders>
              <w:top w:val="single" w:sz="4" w:space="0" w:color="auto"/>
              <w:left w:val="single" w:sz="4" w:space="0" w:color="auto"/>
              <w:bottom w:val="single" w:sz="4" w:space="0" w:color="auto"/>
              <w:right w:val="single" w:sz="4" w:space="0" w:color="auto"/>
            </w:tcBorders>
          </w:tcPr>
          <w:p w14:paraId="0A5F6D83" w14:textId="09F8E66D" w:rsidR="00FB4FC1" w:rsidRDefault="00FB4FC1" w:rsidP="00A14F7C">
            <w:pPr>
              <w:spacing w:before="120" w:after="120"/>
              <w:rPr>
                <w:noProof/>
              </w:rPr>
            </w:pPr>
            <w:r>
              <w:rPr>
                <w:bCs/>
              </w:rPr>
              <w:t>This chart displays the method in which the order was placed:</w:t>
            </w:r>
            <w:r>
              <w:rPr>
                <w:noProof/>
              </w:rPr>
              <w:t xml:space="preserve"> </w:t>
            </w:r>
          </w:p>
          <w:p w14:paraId="2CACA10A" w14:textId="77777777" w:rsidR="00FB4FC1" w:rsidRDefault="00FB4FC1" w:rsidP="00A14F7C">
            <w:pPr>
              <w:spacing w:before="120" w:after="120"/>
              <w:rPr>
                <w:noProof/>
              </w:rPr>
            </w:pPr>
          </w:p>
          <w:p w14:paraId="68C07597" w14:textId="03F28831" w:rsidR="00FB4FC1" w:rsidRDefault="00FB4FC1" w:rsidP="00A14F7C">
            <w:pPr>
              <w:spacing w:before="120" w:after="120"/>
              <w:jc w:val="center"/>
              <w:rPr>
                <w:bCs/>
              </w:rPr>
            </w:pPr>
            <w:r>
              <w:rPr>
                <w:noProof/>
              </w:rPr>
              <w:drawing>
                <wp:inline distT="0" distB="0" distL="0" distR="0" wp14:anchorId="1F8FCC65" wp14:editId="6AA10486">
                  <wp:extent cx="4867275" cy="233362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9"/>
                          <a:stretch>
                            <a:fillRect/>
                          </a:stretch>
                        </pic:blipFill>
                        <pic:spPr>
                          <a:xfrm>
                            <a:off x="0" y="0"/>
                            <a:ext cx="4867275" cy="2333625"/>
                          </a:xfrm>
                          <a:prstGeom prst="rect">
                            <a:avLst/>
                          </a:prstGeom>
                        </pic:spPr>
                      </pic:pic>
                    </a:graphicData>
                  </a:graphic>
                </wp:inline>
              </w:drawing>
            </w:r>
          </w:p>
        </w:tc>
        <w:tc>
          <w:tcPr>
            <w:tcW w:w="2169" w:type="pct"/>
            <w:tcBorders>
              <w:top w:val="single" w:sz="4" w:space="0" w:color="auto"/>
              <w:left w:val="single" w:sz="4" w:space="0" w:color="auto"/>
              <w:bottom w:val="single" w:sz="4" w:space="0" w:color="auto"/>
              <w:right w:val="single" w:sz="4" w:space="0" w:color="auto"/>
            </w:tcBorders>
          </w:tcPr>
          <w:p w14:paraId="54062AB0" w14:textId="595A2FDC" w:rsidR="00FB4FC1" w:rsidRDefault="00FB4FC1" w:rsidP="00A14F7C">
            <w:pPr>
              <w:spacing w:before="120" w:after="120"/>
              <w:jc w:val="center"/>
              <w:rPr>
                <w:noProof/>
              </w:rPr>
            </w:pPr>
          </w:p>
        </w:tc>
      </w:tr>
    </w:tbl>
    <w:p w14:paraId="1C1FC5C2" w14:textId="09F26F15" w:rsidR="005E2DCB" w:rsidRDefault="005E2DCB" w:rsidP="00A14F7C">
      <w:pPr>
        <w:spacing w:before="120" w:after="120"/>
      </w:pPr>
    </w:p>
    <w:p w14:paraId="52439A2D" w14:textId="60BA6191" w:rsidR="009C1349" w:rsidRDefault="009C1349" w:rsidP="00A14F7C">
      <w:pPr>
        <w:spacing w:before="120" w:after="120"/>
        <w:jc w:val="right"/>
      </w:pPr>
      <w:hyperlink w:anchor="_top" w:history="1">
        <w:r w:rsidRPr="00BC075C">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Look w:val="01E0" w:firstRow="1" w:lastRow="1" w:firstColumn="1" w:lastColumn="1" w:noHBand="0" w:noVBand="0"/>
      </w:tblPr>
      <w:tblGrid>
        <w:gridCol w:w="12950"/>
      </w:tblGrid>
      <w:tr w:rsidR="00270B66" w14:paraId="4C35217D" w14:textId="77777777" w:rsidTr="00FB1443">
        <w:tc>
          <w:tcPr>
            <w:tcW w:w="5000" w:type="pct"/>
            <w:shd w:val="clear" w:color="auto" w:fill="BFBFBF" w:themeFill="background1" w:themeFillShade="BF"/>
            <w:hideMark/>
          </w:tcPr>
          <w:p w14:paraId="4C07397C" w14:textId="5B4A122C" w:rsidR="00270B66" w:rsidRDefault="00270B66" w:rsidP="00584A06">
            <w:pPr>
              <w:pStyle w:val="Heading2"/>
              <w:spacing w:before="120" w:after="120"/>
              <w:rPr>
                <w:i/>
              </w:rPr>
            </w:pPr>
            <w:bookmarkStart w:id="113" w:name="OLE_LINK45"/>
            <w:bookmarkStart w:id="114" w:name="OLE_LINK46"/>
            <w:bookmarkStart w:id="115" w:name="_Toc187928572"/>
            <w:r>
              <w:t>Order Status Screen</w:t>
            </w:r>
            <w:bookmarkEnd w:id="113"/>
            <w:bookmarkEnd w:id="114"/>
            <w:bookmarkEnd w:id="115"/>
          </w:p>
        </w:tc>
      </w:tr>
    </w:tbl>
    <w:p w14:paraId="5AE77D5E" w14:textId="77777777" w:rsidR="00270B66" w:rsidRDefault="00270B66" w:rsidP="00A14F7C">
      <w:pPr>
        <w:spacing w:before="120" w:after="120"/>
      </w:pPr>
      <w:r>
        <w:t xml:space="preserve">The following Order Status information should be used when viewing order status on the Order Status Screen in PeopleSafe. </w:t>
      </w:r>
    </w:p>
    <w:p w14:paraId="7DC1662C" w14:textId="77777777" w:rsidR="00270B66" w:rsidRDefault="00270B66" w:rsidP="00A14F7C">
      <w:pPr>
        <w:spacing w:before="120" w:after="120"/>
      </w:pPr>
    </w:p>
    <w:p w14:paraId="4BAB1881" w14:textId="6164000D" w:rsidR="00270B66" w:rsidRDefault="000361F2" w:rsidP="00A14F7C">
      <w:pPr>
        <w:spacing w:before="120" w:after="120"/>
        <w:jc w:val="center"/>
      </w:pPr>
      <w:r>
        <w:rPr>
          <w:noProof/>
        </w:rPr>
        <w:drawing>
          <wp:inline distT="0" distB="0" distL="0" distR="0" wp14:anchorId="34FB3FB7" wp14:editId="25C81038">
            <wp:extent cx="3371429" cy="1647619"/>
            <wp:effectExtent l="0" t="0" r="635" b="0"/>
            <wp:docPr id="992296715" name="Picture 99229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71429" cy="1647619"/>
                    </a:xfrm>
                    <a:prstGeom prst="rect">
                      <a:avLst/>
                    </a:prstGeom>
                  </pic:spPr>
                </pic:pic>
              </a:graphicData>
            </a:graphic>
          </wp:inline>
        </w:drawing>
      </w:r>
    </w:p>
    <w:p w14:paraId="4FBC0A49" w14:textId="77777777" w:rsidR="00270B66" w:rsidRDefault="00270B66" w:rsidP="00A14F7C">
      <w:pPr>
        <w:spacing w:before="120" w:after="120"/>
      </w:pPr>
    </w:p>
    <w:p w14:paraId="546BF2C5" w14:textId="4C4D6295" w:rsidR="005E2DCB" w:rsidRDefault="005E2DCB" w:rsidP="00A14F7C">
      <w:pPr>
        <w:spacing w:before="120" w:after="120"/>
      </w:pPr>
    </w:p>
    <w:tbl>
      <w:tblPr>
        <w:tblW w:w="5000" w:type="pct"/>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73" w:type="dxa"/>
          <w:left w:w="115" w:type="dxa"/>
          <w:bottom w:w="115" w:type="dxa"/>
          <w:right w:w="115" w:type="dxa"/>
        </w:tblCellMar>
        <w:tblLook w:val="04A0" w:firstRow="1" w:lastRow="0" w:firstColumn="1" w:lastColumn="0" w:noHBand="0" w:noVBand="1"/>
      </w:tblPr>
      <w:tblGrid>
        <w:gridCol w:w="2290"/>
        <w:gridCol w:w="6230"/>
        <w:gridCol w:w="1160"/>
        <w:gridCol w:w="3270"/>
      </w:tblGrid>
      <w:tr w:rsidR="00B932FF" w14:paraId="12E6C32C" w14:textId="77777777" w:rsidTr="00B44930">
        <w:tc>
          <w:tcPr>
            <w:tcW w:w="96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8CE370" w14:textId="77777777" w:rsidR="00270B66" w:rsidRDefault="00270B66" w:rsidP="00FB1443">
            <w:pPr>
              <w:spacing w:before="120" w:after="120"/>
              <w:jc w:val="center"/>
              <w:rPr>
                <w:b/>
              </w:rPr>
            </w:pPr>
            <w:r>
              <w:rPr>
                <w:b/>
              </w:rPr>
              <w:t xml:space="preserve">Order Status </w:t>
            </w:r>
          </w:p>
        </w:tc>
        <w:tc>
          <w:tcPr>
            <w:tcW w:w="23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FE47D5" w14:textId="77777777" w:rsidR="00270B66" w:rsidRDefault="00270B66" w:rsidP="00FB1443">
            <w:pPr>
              <w:spacing w:before="120" w:after="120"/>
              <w:jc w:val="center"/>
              <w:rPr>
                <w:b/>
              </w:rPr>
            </w:pPr>
            <w:r>
              <w:rPr>
                <w:b/>
              </w:rPr>
              <w:t xml:space="preserve">Comments </w:t>
            </w:r>
          </w:p>
        </w:tc>
        <w:tc>
          <w:tcPr>
            <w:tcW w:w="167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1691DF" w14:textId="77777777" w:rsidR="00270B66" w:rsidRDefault="00270B66" w:rsidP="00FB1443">
            <w:pPr>
              <w:spacing w:before="120" w:after="120"/>
              <w:jc w:val="center"/>
              <w:rPr>
                <w:b/>
              </w:rPr>
            </w:pPr>
            <w:r>
              <w:rPr>
                <w:b/>
                <w:bCs/>
              </w:rPr>
              <w:t xml:space="preserve">Potential Talk Tracks </w:t>
            </w:r>
          </w:p>
        </w:tc>
      </w:tr>
      <w:tr w:rsidR="00B932FF" w14:paraId="6E02B3BC"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39DA3A70" w14:textId="77777777" w:rsidR="00270B66" w:rsidRDefault="00270B66" w:rsidP="00A14F7C">
            <w:pPr>
              <w:spacing w:before="120" w:after="120"/>
              <w:rPr>
                <w:b/>
              </w:rPr>
            </w:pPr>
            <w:r>
              <w:rPr>
                <w:b/>
              </w:rPr>
              <w:t>Adjudication Accepted</w:t>
            </w:r>
          </w:p>
        </w:tc>
        <w:tc>
          <w:tcPr>
            <w:tcW w:w="2357" w:type="pct"/>
            <w:tcBorders>
              <w:top w:val="single" w:sz="4" w:space="0" w:color="auto"/>
              <w:left w:val="single" w:sz="4" w:space="0" w:color="auto"/>
              <w:bottom w:val="single" w:sz="4" w:space="0" w:color="auto"/>
              <w:right w:val="single" w:sz="4" w:space="0" w:color="auto"/>
            </w:tcBorders>
          </w:tcPr>
          <w:p w14:paraId="0400B129" w14:textId="40E56ABC" w:rsidR="00270B66" w:rsidRDefault="00270B66" w:rsidP="00A14F7C">
            <w:pPr>
              <w:spacing w:before="120" w:after="120"/>
            </w:pPr>
            <w:r>
              <w:t>No problems order ready to go into Ready Label</w:t>
            </w:r>
            <w:r w:rsidR="00FA2350">
              <w:t xml:space="preserve">. </w:t>
            </w:r>
            <w:r>
              <w:t>If an order remains in this status, check for payment or eligibility problems.</w:t>
            </w:r>
          </w:p>
          <w:p w14:paraId="29991689" w14:textId="77777777" w:rsidR="00270B66" w:rsidRDefault="00270B66" w:rsidP="00A14F7C">
            <w:pPr>
              <w:spacing w:before="120" w:after="120"/>
            </w:pPr>
          </w:p>
          <w:p w14:paraId="710258CA" w14:textId="32C7AC8E" w:rsidR="00270B66" w:rsidRDefault="00270B66" w:rsidP="00A14F7C">
            <w:pPr>
              <w:spacing w:before="120" w:after="120"/>
              <w:rPr>
                <w:color w:val="000000"/>
              </w:rPr>
            </w:pPr>
            <w:r>
              <w:rPr>
                <w:b/>
                <w:color w:val="000000"/>
              </w:rPr>
              <w:t>Note</w:t>
            </w:r>
            <w:r w:rsidR="00D952B5">
              <w:rPr>
                <w:b/>
                <w:color w:val="000000"/>
              </w:rPr>
              <w:t>s</w:t>
            </w:r>
            <w:r>
              <w:rPr>
                <w:b/>
                <w:color w:val="000000"/>
              </w:rPr>
              <w:t>:</w:t>
            </w:r>
            <w:r>
              <w:rPr>
                <w:color w:val="000000"/>
              </w:rPr>
              <w:t xml:space="preserve">  </w:t>
            </w:r>
          </w:p>
          <w:p w14:paraId="0215211E" w14:textId="6E291A04" w:rsidR="00270B66" w:rsidRDefault="5680AFCC" w:rsidP="00A14F7C">
            <w:pPr>
              <w:numPr>
                <w:ilvl w:val="0"/>
                <w:numId w:val="27"/>
              </w:numPr>
              <w:spacing w:before="120" w:after="120"/>
              <w:ind w:left="414"/>
            </w:pPr>
            <w:r>
              <w:t xml:space="preserve">If </w:t>
            </w:r>
            <w:r w:rsidR="3C7213D0">
              <w:t xml:space="preserve">a </w:t>
            </w:r>
            <w:r>
              <w:t>payment issue, verify payment method, update credit card, etc.</w:t>
            </w:r>
          </w:p>
          <w:p w14:paraId="7FA42661" w14:textId="265CE308" w:rsidR="00270B66" w:rsidRDefault="00270B66" w:rsidP="00A14F7C">
            <w:pPr>
              <w:numPr>
                <w:ilvl w:val="0"/>
                <w:numId w:val="27"/>
              </w:numPr>
              <w:spacing w:before="120" w:after="120"/>
              <w:ind w:left="414"/>
              <w:rPr>
                <w:color w:val="000000"/>
              </w:rPr>
            </w:pPr>
            <w:r>
              <w:rPr>
                <w:color w:val="000000"/>
              </w:rPr>
              <w:t xml:space="preserve">Refer to </w:t>
            </w:r>
            <w:hyperlink r:id="rId81" w:anchor="!/view?docid=3338f261-4696-4e84-9019-43cc2eef3352" w:history="1">
              <w:r w:rsidR="000361F2">
                <w:rPr>
                  <w:rStyle w:val="Hyperlink"/>
                </w:rPr>
                <w:t>PeopleSafe - Order Shipping Turn Around Time (TAT) (018691)</w:t>
              </w:r>
            </w:hyperlink>
            <w:r>
              <w:rPr>
                <w:color w:val="000000"/>
              </w:rPr>
              <w:t xml:space="preserve"> for time frames.</w:t>
            </w:r>
          </w:p>
        </w:tc>
        <w:tc>
          <w:tcPr>
            <w:tcW w:w="1678" w:type="pct"/>
            <w:gridSpan w:val="2"/>
            <w:tcBorders>
              <w:top w:val="single" w:sz="4" w:space="0" w:color="auto"/>
              <w:left w:val="single" w:sz="4" w:space="0" w:color="auto"/>
              <w:bottom w:val="single" w:sz="4" w:space="0" w:color="auto"/>
              <w:right w:val="single" w:sz="4" w:space="0" w:color="auto"/>
            </w:tcBorders>
          </w:tcPr>
          <w:p w14:paraId="57615711" w14:textId="78EC1C22" w:rsidR="00270B66" w:rsidRDefault="00270B66" w:rsidP="00A14F7C">
            <w:pPr>
              <w:spacing w:before="120" w:after="120"/>
              <w:rPr>
                <w:color w:val="000000"/>
              </w:rPr>
            </w:pPr>
            <w:r>
              <w:rPr>
                <w:noProof/>
              </w:rPr>
              <w:drawing>
                <wp:inline distT="0" distB="0" distL="0" distR="0" wp14:anchorId="73416EC8" wp14:editId="3043E0C6">
                  <wp:extent cx="238125" cy="20955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Your order is in the last stages of processing and is awaiting the billing process to be completed</w:t>
            </w:r>
            <w:r w:rsidR="00FA2350">
              <w:t xml:space="preserve">. </w:t>
            </w:r>
            <w:r>
              <w:t xml:space="preserve">After billing is complete, the order will be </w:t>
            </w:r>
            <w:r>
              <w:rPr>
                <w:color w:val="000000"/>
              </w:rPr>
              <w:t>shipped to you.</w:t>
            </w:r>
          </w:p>
          <w:p w14:paraId="4C561372" w14:textId="77777777" w:rsidR="00270B66" w:rsidRDefault="00270B66" w:rsidP="00A14F7C">
            <w:pPr>
              <w:spacing w:before="120" w:after="120"/>
            </w:pPr>
          </w:p>
          <w:p w14:paraId="1D34E850" w14:textId="77777777" w:rsidR="00270B66" w:rsidRDefault="00270B66" w:rsidP="00A14F7C">
            <w:pPr>
              <w:spacing w:before="120" w:after="120"/>
              <w:rPr>
                <w:color w:val="000000"/>
              </w:rPr>
            </w:pPr>
            <w:r>
              <w:rPr>
                <w:noProof/>
              </w:rPr>
              <w:drawing>
                <wp:inline distT="0" distB="0" distL="0" distR="0" wp14:anchorId="3712D7FC" wp14:editId="68F4A008">
                  <wp:extent cx="238125" cy="2095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noProof/>
              </w:rPr>
              <w:t xml:space="preserve"> </w:t>
            </w:r>
            <w:r>
              <w:t xml:space="preserve">Your order is being processed and upon completion of payment, will be sent to </w:t>
            </w:r>
            <w:r>
              <w:rPr>
                <w:color w:val="000000"/>
              </w:rPr>
              <w:t>you as soon as possible.</w:t>
            </w:r>
          </w:p>
          <w:p w14:paraId="11C10E1F" w14:textId="77777777" w:rsidR="00270B66" w:rsidRDefault="00270B66" w:rsidP="00A14F7C">
            <w:pPr>
              <w:spacing w:before="120" w:after="120"/>
              <w:rPr>
                <w:color w:val="000000"/>
              </w:rPr>
            </w:pPr>
          </w:p>
          <w:p w14:paraId="3647728F" w14:textId="3C4329E5" w:rsidR="00270B66" w:rsidRDefault="5680AFCC" w:rsidP="00A14F7C">
            <w:pPr>
              <w:spacing w:before="120" w:after="120"/>
            </w:pPr>
            <w:r>
              <w:rPr>
                <w:noProof/>
              </w:rPr>
              <w:drawing>
                <wp:inline distT="0" distB="0" distL="0" distR="0" wp14:anchorId="0BAC49AC" wp14:editId="052564D9">
                  <wp:extent cx="238125" cy="2095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7">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7A3F94D2">
              <w:rPr>
                <w:noProof/>
              </w:rPr>
              <w:t xml:space="preserve"> W</w:t>
            </w:r>
            <w:r w:rsidRPr="7A3F94D2">
              <w:rPr>
                <w:color w:val="000000" w:themeColor="text1"/>
              </w:rPr>
              <w:t xml:space="preserve">hen we receive the information needed and the order has </w:t>
            </w:r>
            <w:r w:rsidR="0C85CAC1" w:rsidRPr="7A3F94D2">
              <w:rPr>
                <w:color w:val="000000" w:themeColor="text1"/>
              </w:rPr>
              <w:t>been completed,</w:t>
            </w:r>
            <w:r w:rsidRPr="7A3F94D2">
              <w:rPr>
                <w:color w:val="000000" w:themeColor="text1"/>
              </w:rPr>
              <w:t xml:space="preserve"> you should receive your order as soon as possible.</w:t>
            </w:r>
          </w:p>
        </w:tc>
      </w:tr>
      <w:tr w:rsidR="00B932FF" w14:paraId="629BB319"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78B620B0" w14:textId="77777777" w:rsidR="00270B66" w:rsidRDefault="00270B66" w:rsidP="00A14F7C">
            <w:pPr>
              <w:spacing w:before="120" w:after="120"/>
              <w:rPr>
                <w:b/>
              </w:rPr>
            </w:pPr>
            <w:r>
              <w:rPr>
                <w:b/>
              </w:rPr>
              <w:t>Adjudication Diverted</w:t>
            </w:r>
          </w:p>
        </w:tc>
        <w:tc>
          <w:tcPr>
            <w:tcW w:w="2357" w:type="pct"/>
            <w:tcBorders>
              <w:top w:val="single" w:sz="4" w:space="0" w:color="auto"/>
              <w:left w:val="single" w:sz="4" w:space="0" w:color="auto"/>
              <w:bottom w:val="single" w:sz="4" w:space="0" w:color="auto"/>
              <w:right w:val="single" w:sz="4" w:space="0" w:color="auto"/>
            </w:tcBorders>
          </w:tcPr>
          <w:p w14:paraId="7E1107A1" w14:textId="673F2A50" w:rsidR="00270B66" w:rsidRDefault="5680AFCC" w:rsidP="00A14F7C">
            <w:pPr>
              <w:spacing w:before="120" w:after="120"/>
            </w:pPr>
            <w:r>
              <w:t xml:space="preserve">Possible payment, eligibility, </w:t>
            </w:r>
            <w:r w:rsidR="2EC3C3E2">
              <w:t>plan,</w:t>
            </w:r>
            <w:r>
              <w:t xml:space="preserve"> or prescription clarification needed. Also, </w:t>
            </w:r>
            <w:r w:rsidR="2415AE14">
              <w:t>it may</w:t>
            </w:r>
            <w:r>
              <w:t xml:space="preserve"> have additional</w:t>
            </w:r>
            <w:r w:rsidR="00C36087">
              <w:t xml:space="preserve"> </w:t>
            </w:r>
            <w:r w:rsidR="00D370FC">
              <w:t>problems such as:</w:t>
            </w:r>
            <w:r w:rsidR="001F3C77">
              <w:t xml:space="preserve"> </w:t>
            </w:r>
            <w:r>
              <w:t xml:space="preserve"> Not in Stock, Prescription Contact - Prescription Clarification or Potential RTP conflicts.</w:t>
            </w:r>
          </w:p>
          <w:p w14:paraId="6E5EA9E4" w14:textId="77777777" w:rsidR="00270B66" w:rsidRDefault="00270B66" w:rsidP="00A14F7C">
            <w:pPr>
              <w:spacing w:before="120" w:after="120"/>
            </w:pPr>
          </w:p>
          <w:p w14:paraId="40A87A27" w14:textId="77777777" w:rsidR="00270B66" w:rsidRDefault="00270B66" w:rsidP="00A14F7C">
            <w:pPr>
              <w:spacing w:before="120" w:after="120"/>
            </w:pPr>
            <w:r>
              <w:t>Check inside conflicts, problems and comments under the Order Number and Prescription Number for details.</w:t>
            </w:r>
          </w:p>
        </w:tc>
        <w:tc>
          <w:tcPr>
            <w:tcW w:w="1678" w:type="pct"/>
            <w:gridSpan w:val="2"/>
            <w:tcBorders>
              <w:top w:val="single" w:sz="4" w:space="0" w:color="auto"/>
              <w:left w:val="single" w:sz="4" w:space="0" w:color="auto"/>
              <w:bottom w:val="single" w:sz="4" w:space="0" w:color="auto"/>
              <w:right w:val="single" w:sz="4" w:space="0" w:color="auto"/>
            </w:tcBorders>
          </w:tcPr>
          <w:p w14:paraId="1A62FA6B" w14:textId="77777777" w:rsidR="00270B66" w:rsidRDefault="00270B66" w:rsidP="00A14F7C">
            <w:pPr>
              <w:spacing w:before="120" w:after="120"/>
            </w:pPr>
            <w:r>
              <w:rPr>
                <w:noProof/>
              </w:rPr>
              <w:drawing>
                <wp:inline distT="0" distB="0" distL="0" distR="0" wp14:anchorId="00B95BA4" wp14:editId="61FD41AC">
                  <wp:extent cx="238125" cy="2095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Your order is in the last stages of processing and is awaiting the billing process completion. After billing the order will be shipped to you.</w:t>
            </w:r>
            <w:r>
              <w:rPr>
                <w:b/>
              </w:rPr>
              <w:t xml:space="preserve"> </w:t>
            </w:r>
          </w:p>
          <w:p w14:paraId="622DA2F3" w14:textId="77777777" w:rsidR="00270B66" w:rsidRDefault="00270B66" w:rsidP="00A14F7C">
            <w:pPr>
              <w:spacing w:before="120" w:after="120"/>
              <w:rPr>
                <w:b/>
              </w:rPr>
            </w:pPr>
          </w:p>
          <w:p w14:paraId="74BBC5AF" w14:textId="639F7760" w:rsidR="00270B66" w:rsidRDefault="5680AFCC" w:rsidP="00A14F7C">
            <w:pPr>
              <w:spacing w:before="120" w:after="120"/>
            </w:pPr>
            <w:r>
              <w:rPr>
                <w:noProof/>
              </w:rPr>
              <w:drawing>
                <wp:inline distT="0" distB="0" distL="0" distR="0" wp14:anchorId="4BCD4BEF" wp14:editId="5B5D22C3">
                  <wp:extent cx="238125" cy="2095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7">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7A3F94D2">
              <w:rPr>
                <w:b/>
                <w:bCs/>
                <w:noProof/>
              </w:rPr>
              <w:t xml:space="preserve"> </w:t>
            </w:r>
            <w:r>
              <w:t xml:space="preserve">When we receive </w:t>
            </w:r>
            <w:r w:rsidR="7A5A6BD8">
              <w:t>the information</w:t>
            </w:r>
            <w:r>
              <w:t xml:space="preserve"> needed and the order has </w:t>
            </w:r>
            <w:r w:rsidR="2E947171">
              <w:t>been completed,</w:t>
            </w:r>
            <w:r>
              <w:t xml:space="preserve"> you should receive your order </w:t>
            </w:r>
            <w:r w:rsidRPr="7A3F94D2">
              <w:rPr>
                <w:color w:val="000000" w:themeColor="text1"/>
              </w:rPr>
              <w:t>as soon as possible.</w:t>
            </w:r>
          </w:p>
        </w:tc>
      </w:tr>
      <w:tr w:rsidR="00B932FF" w14:paraId="61716FDC"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0A32AEE9" w14:textId="77777777" w:rsidR="00270B66" w:rsidRDefault="00270B66" w:rsidP="00A14F7C">
            <w:pPr>
              <w:spacing w:before="120" w:after="120"/>
              <w:rPr>
                <w:b/>
              </w:rPr>
            </w:pPr>
            <w:r>
              <w:rPr>
                <w:b/>
              </w:rPr>
              <w:t>Adjudicated Error</w:t>
            </w:r>
          </w:p>
        </w:tc>
        <w:tc>
          <w:tcPr>
            <w:tcW w:w="2357" w:type="pct"/>
            <w:tcBorders>
              <w:top w:val="single" w:sz="4" w:space="0" w:color="auto"/>
              <w:left w:val="single" w:sz="4" w:space="0" w:color="auto"/>
              <w:bottom w:val="single" w:sz="4" w:space="0" w:color="auto"/>
              <w:right w:val="single" w:sz="4" w:space="0" w:color="auto"/>
            </w:tcBorders>
          </w:tcPr>
          <w:p w14:paraId="556CD88A" w14:textId="77777777" w:rsidR="00270B66" w:rsidRDefault="00270B66" w:rsidP="00A14F7C">
            <w:pPr>
              <w:spacing w:before="120" w:after="120"/>
            </w:pPr>
            <w:r>
              <w:t>System Error - Check the conflicts, problems and comments under the order number and prescription number for details.</w:t>
            </w:r>
          </w:p>
          <w:p w14:paraId="4BBC134E" w14:textId="77777777" w:rsidR="00270B66" w:rsidRDefault="00270B66" w:rsidP="00A14F7C">
            <w:pPr>
              <w:spacing w:before="120" w:after="120"/>
            </w:pPr>
          </w:p>
          <w:p w14:paraId="093D63C4" w14:textId="77777777" w:rsidR="00270B66" w:rsidRDefault="00270B66" w:rsidP="00A14F7C">
            <w:pPr>
              <w:spacing w:before="120" w:after="120"/>
            </w:pPr>
            <w:r>
              <w:t>Some Orders stick in Adjudicated Error due to NDC issues or Prescriber’s license number.</w:t>
            </w:r>
          </w:p>
          <w:p w14:paraId="1329142C" w14:textId="77777777" w:rsidR="00270B66" w:rsidRDefault="00270B66" w:rsidP="00A14F7C">
            <w:pPr>
              <w:spacing w:before="120" w:after="120"/>
            </w:pPr>
          </w:p>
          <w:p w14:paraId="29F797C7" w14:textId="7CA7771C" w:rsidR="00270B66" w:rsidRDefault="00270B66" w:rsidP="00A14F7C">
            <w:pPr>
              <w:spacing w:before="120" w:after="120"/>
              <w:rPr>
                <w:color w:val="000000"/>
              </w:rPr>
            </w:pPr>
            <w:r>
              <w:rPr>
                <w:color w:val="000000"/>
              </w:rPr>
              <w:t xml:space="preserve">If no information is found, submit an Order Status- Expedite Order in Process task. </w:t>
            </w:r>
          </w:p>
          <w:p w14:paraId="1A868530" w14:textId="5B68A7C1" w:rsidR="00270B66" w:rsidRDefault="00270B66" w:rsidP="00A14F7C">
            <w:pPr>
              <w:spacing w:before="120" w:after="120"/>
            </w:pPr>
            <w:r>
              <w:rPr>
                <w:color w:val="000000"/>
              </w:rPr>
              <w:t xml:space="preserve">Refer to </w:t>
            </w:r>
            <w:hyperlink r:id="rId82" w:anchor="!/view?docid=97e4d878-f5fe-4901-8e76-4439f248ed76" w:history="1">
              <w:r w:rsidR="004C14CB">
                <w:rPr>
                  <w:rStyle w:val="Hyperlink"/>
                </w:rPr>
                <w:t>Expediting Home Delivery Processing Time and/or Upgrading Order Shipping (118121)</w:t>
              </w:r>
            </w:hyperlink>
            <w:r>
              <w:rPr>
                <w:color w:val="000000"/>
              </w:rPr>
              <w:t>.</w:t>
            </w:r>
          </w:p>
        </w:tc>
        <w:tc>
          <w:tcPr>
            <w:tcW w:w="1678" w:type="pct"/>
            <w:gridSpan w:val="2"/>
            <w:tcBorders>
              <w:top w:val="single" w:sz="4" w:space="0" w:color="auto"/>
              <w:left w:val="single" w:sz="4" w:space="0" w:color="auto"/>
              <w:bottom w:val="single" w:sz="4" w:space="0" w:color="auto"/>
              <w:right w:val="single" w:sz="4" w:space="0" w:color="auto"/>
            </w:tcBorders>
          </w:tcPr>
          <w:p w14:paraId="35B03863" w14:textId="128C335F" w:rsidR="00270B66" w:rsidRDefault="5680AFCC" w:rsidP="00A14F7C">
            <w:pPr>
              <w:spacing w:before="120" w:after="120"/>
              <w:rPr>
                <w:color w:val="000000"/>
              </w:rPr>
            </w:pPr>
            <w:r>
              <w:rPr>
                <w:noProof/>
              </w:rPr>
              <w:drawing>
                <wp:inline distT="0" distB="0" distL="0" distR="0" wp14:anchorId="41876EEF" wp14:editId="5C1B30F9">
                  <wp:extent cx="238125" cy="2095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7">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7A3F94D2">
              <w:rPr>
                <w:color w:val="000000" w:themeColor="text1"/>
              </w:rPr>
              <w:t xml:space="preserve"> Further clarification of </w:t>
            </w:r>
            <w:r w:rsidR="2CE00453" w:rsidRPr="7A3F94D2">
              <w:rPr>
                <w:color w:val="000000" w:themeColor="text1"/>
              </w:rPr>
              <w:t>the information</w:t>
            </w:r>
            <w:r w:rsidRPr="7A3F94D2">
              <w:rPr>
                <w:color w:val="000000" w:themeColor="text1"/>
              </w:rPr>
              <w:t xml:space="preserve"> provided on the prescription is necessary before processing can proceed. The order will be shipped to you upon completion of that process.</w:t>
            </w:r>
          </w:p>
          <w:p w14:paraId="446FFF69" w14:textId="77777777" w:rsidR="00270B66" w:rsidRDefault="00270B66" w:rsidP="00A14F7C">
            <w:pPr>
              <w:spacing w:before="120" w:after="120"/>
              <w:rPr>
                <w:b/>
                <w:color w:val="000000"/>
              </w:rPr>
            </w:pPr>
          </w:p>
          <w:p w14:paraId="17A649FF" w14:textId="2D988B06" w:rsidR="00270B66" w:rsidRDefault="5680AFCC" w:rsidP="00A14F7C">
            <w:pPr>
              <w:spacing w:before="120" w:after="120"/>
              <w:rPr>
                <w:b/>
                <w:bCs/>
                <w:color w:val="000000"/>
              </w:rPr>
            </w:pPr>
            <w:r>
              <w:rPr>
                <w:noProof/>
              </w:rPr>
              <w:drawing>
                <wp:inline distT="0" distB="0" distL="0" distR="0" wp14:anchorId="378FC070" wp14:editId="1610D61D">
                  <wp:extent cx="238125" cy="2095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7">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7A3F94D2">
              <w:rPr>
                <w:b/>
                <w:bCs/>
                <w:noProof/>
              </w:rPr>
              <w:t xml:space="preserve"> </w:t>
            </w:r>
            <w:r w:rsidRPr="7A3F94D2">
              <w:rPr>
                <w:color w:val="000000" w:themeColor="text1"/>
              </w:rPr>
              <w:t xml:space="preserve">When we receive </w:t>
            </w:r>
            <w:r w:rsidR="4D404401" w:rsidRPr="7A3F94D2">
              <w:rPr>
                <w:color w:val="000000" w:themeColor="text1"/>
              </w:rPr>
              <w:t>the information</w:t>
            </w:r>
            <w:r w:rsidRPr="7A3F94D2">
              <w:rPr>
                <w:color w:val="000000" w:themeColor="text1"/>
              </w:rPr>
              <w:t xml:space="preserve"> needed and </w:t>
            </w:r>
            <w:r w:rsidR="79E9CB4C" w:rsidRPr="7A3F94D2">
              <w:rPr>
                <w:color w:val="000000" w:themeColor="text1"/>
              </w:rPr>
              <w:t>the order</w:t>
            </w:r>
            <w:r w:rsidRPr="7A3F94D2">
              <w:rPr>
                <w:color w:val="000000" w:themeColor="text1"/>
              </w:rPr>
              <w:t xml:space="preserve"> has </w:t>
            </w:r>
            <w:r w:rsidR="17AA186F" w:rsidRPr="7A3F94D2">
              <w:rPr>
                <w:color w:val="000000" w:themeColor="text1"/>
              </w:rPr>
              <w:t>been completed,</w:t>
            </w:r>
            <w:r w:rsidRPr="7A3F94D2">
              <w:rPr>
                <w:color w:val="000000" w:themeColor="text1"/>
              </w:rPr>
              <w:t xml:space="preserve"> you should receive your order as soon as possible. </w:t>
            </w:r>
          </w:p>
        </w:tc>
      </w:tr>
      <w:tr w:rsidR="00B932FF" w14:paraId="0C4F65A2" w14:textId="77777777" w:rsidTr="00B44930">
        <w:tc>
          <w:tcPr>
            <w:tcW w:w="965" w:type="pct"/>
            <w:tcBorders>
              <w:top w:val="single" w:sz="4" w:space="0" w:color="auto"/>
              <w:left w:val="single" w:sz="4" w:space="0" w:color="auto"/>
              <w:bottom w:val="single" w:sz="4" w:space="0" w:color="auto"/>
              <w:right w:val="single" w:sz="4" w:space="0" w:color="auto"/>
            </w:tcBorders>
          </w:tcPr>
          <w:p w14:paraId="57DD3BEA" w14:textId="77777777" w:rsidR="00270B66" w:rsidRDefault="00270B66" w:rsidP="00A14F7C">
            <w:pPr>
              <w:spacing w:before="120" w:after="120"/>
              <w:rPr>
                <w:b/>
              </w:rPr>
            </w:pPr>
            <w:r>
              <w:rPr>
                <w:b/>
              </w:rPr>
              <w:t>ADV (Open/In Process)</w:t>
            </w:r>
          </w:p>
          <w:p w14:paraId="5D50568C" w14:textId="77777777" w:rsidR="00270B66" w:rsidRDefault="00270B66" w:rsidP="00A14F7C">
            <w:pPr>
              <w:spacing w:before="120" w:after="120"/>
              <w:rPr>
                <w:b/>
              </w:rPr>
            </w:pPr>
          </w:p>
        </w:tc>
        <w:tc>
          <w:tcPr>
            <w:tcW w:w="2357" w:type="pct"/>
            <w:tcBorders>
              <w:top w:val="single" w:sz="4" w:space="0" w:color="auto"/>
              <w:left w:val="single" w:sz="4" w:space="0" w:color="auto"/>
              <w:bottom w:val="single" w:sz="4" w:space="0" w:color="auto"/>
              <w:right w:val="single" w:sz="4" w:space="0" w:color="auto"/>
            </w:tcBorders>
          </w:tcPr>
          <w:p w14:paraId="6E153131" w14:textId="77777777" w:rsidR="00270B66" w:rsidRDefault="00270B66" w:rsidP="00A14F7C">
            <w:pPr>
              <w:spacing w:before="120" w:after="120"/>
              <w:rPr>
                <w:color w:val="000000"/>
              </w:rPr>
            </w:pPr>
            <w:r>
              <w:rPr>
                <w:b/>
              </w:rPr>
              <w:t xml:space="preserve">TP2 </w:t>
            </w:r>
            <w:r>
              <w:t>is</w:t>
            </w:r>
            <w:r>
              <w:rPr>
                <w:b/>
              </w:rPr>
              <w:t xml:space="preserve"> </w:t>
            </w:r>
            <w:r>
              <w:rPr>
                <w:color w:val="000000"/>
              </w:rPr>
              <w:t>the queue that holds the Controlled Prescription Review.</w:t>
            </w:r>
          </w:p>
          <w:p w14:paraId="3E0D1A10" w14:textId="77777777" w:rsidR="00270B66" w:rsidRDefault="00270B66" w:rsidP="00A14F7C">
            <w:pPr>
              <w:spacing w:before="120" w:after="120"/>
              <w:rPr>
                <w:b/>
              </w:rPr>
            </w:pPr>
          </w:p>
          <w:p w14:paraId="17ADBBFF" w14:textId="77777777" w:rsidR="00270B66" w:rsidRDefault="00270B66" w:rsidP="00A14F7C">
            <w:pPr>
              <w:spacing w:before="120" w:after="120"/>
            </w:pPr>
            <w:r>
              <w:rPr>
                <w:b/>
              </w:rPr>
              <w:t>If the TP2 line is resolved</w:t>
            </w:r>
            <w:r w:rsidRPr="00D629A1">
              <w:rPr>
                <w:b/>
                <w:bCs/>
              </w:rPr>
              <w:t>:</w:t>
            </w:r>
            <w:r>
              <w:t xml:space="preserve"> </w:t>
            </w:r>
          </w:p>
          <w:p w14:paraId="7F11D37D" w14:textId="4C941D1F" w:rsidR="00270B66" w:rsidRDefault="5680AFCC" w:rsidP="00A14F7C">
            <w:pPr>
              <w:spacing w:before="120" w:after="120"/>
            </w:pPr>
            <w:r>
              <w:t>No questions for prescriber, order awaiting fill in WBP</w:t>
            </w:r>
            <w:r w:rsidR="00FA2350">
              <w:t xml:space="preserve">. </w:t>
            </w:r>
            <w:r>
              <w:t xml:space="preserve">If an order remains in this status after </w:t>
            </w:r>
            <w:r w:rsidR="339A3360">
              <w:t>2 business days</w:t>
            </w:r>
            <w:r>
              <w:t xml:space="preserve">, expedite </w:t>
            </w:r>
            <w:r w:rsidR="647BF886">
              <w:t>the order</w:t>
            </w:r>
            <w:r>
              <w:t xml:space="preserve"> in process task that is to be worked by member services directly. </w:t>
            </w:r>
          </w:p>
          <w:p w14:paraId="69EB68E7" w14:textId="77777777" w:rsidR="00270B66" w:rsidRDefault="00270B66" w:rsidP="00A14F7C">
            <w:pPr>
              <w:spacing w:before="120" w:after="120"/>
            </w:pPr>
          </w:p>
          <w:p w14:paraId="072467EC" w14:textId="77777777" w:rsidR="00270B66" w:rsidRDefault="00270B66" w:rsidP="00A14F7C">
            <w:pPr>
              <w:spacing w:before="120" w:after="120"/>
            </w:pPr>
          </w:p>
          <w:p w14:paraId="1AB381D5" w14:textId="77777777" w:rsidR="00270B66" w:rsidRDefault="00270B66" w:rsidP="00A14F7C">
            <w:pPr>
              <w:spacing w:before="120" w:after="120"/>
            </w:pPr>
            <w:r>
              <w:rPr>
                <w:b/>
              </w:rPr>
              <w:t>If the TP2 line is “in process</w:t>
            </w:r>
            <w:r w:rsidRPr="00D629A1">
              <w:rPr>
                <w:b/>
              </w:rPr>
              <w:t>”:</w:t>
            </w:r>
            <w:r>
              <w:t xml:space="preserve"> </w:t>
            </w:r>
          </w:p>
          <w:p w14:paraId="73888B96" w14:textId="319EE24D" w:rsidR="00270B66" w:rsidRDefault="5680AFCC" w:rsidP="00A14F7C">
            <w:pPr>
              <w:spacing w:before="120" w:after="120"/>
            </w:pPr>
            <w:r>
              <w:t xml:space="preserve">Outreach </w:t>
            </w:r>
            <w:r w:rsidR="3B39EA98">
              <w:t>was made</w:t>
            </w:r>
            <w:r>
              <w:t xml:space="preserve"> to prescriber for verification of information. Awaiting prescriber response</w:t>
            </w:r>
            <w:r w:rsidR="00FA2350">
              <w:t xml:space="preserve">. </w:t>
            </w:r>
            <w:r>
              <w:t xml:space="preserve">If an order remains in this status after </w:t>
            </w:r>
            <w:r w:rsidR="339A3360">
              <w:t>2 business days</w:t>
            </w:r>
            <w:r>
              <w:t>, contact the Escalation Team for assistance with contacting WBP ADV team.</w:t>
            </w:r>
          </w:p>
          <w:p w14:paraId="585FF712" w14:textId="77777777" w:rsidR="00270B66" w:rsidRDefault="00270B66" w:rsidP="00A14F7C">
            <w:pPr>
              <w:spacing w:before="120" w:after="120"/>
            </w:pPr>
          </w:p>
          <w:p w14:paraId="749657DC" w14:textId="0392772C" w:rsidR="00270B66" w:rsidRDefault="00270B66" w:rsidP="00A14F7C">
            <w:pPr>
              <w:spacing w:before="120" w:after="120"/>
            </w:pPr>
            <w:r>
              <w:rPr>
                <w:b/>
                <w:color w:val="000000"/>
              </w:rPr>
              <w:t xml:space="preserve">MED D Only Note:  </w:t>
            </w:r>
            <w:r>
              <w:rPr>
                <w:color w:val="000000"/>
              </w:rPr>
              <w:t xml:space="preserve">Refer to </w:t>
            </w:r>
            <w:hyperlink r:id="rId83" w:anchor="!/view?docid=d3ca13af-f894-45b7-b16a-f2cb777adf77" w:history="1">
              <w:r w:rsidR="006A0F1C">
                <w:rPr>
                  <w:rStyle w:val="Hyperlink"/>
                </w:rPr>
                <w:t>MED D - When to Transfer Calls to the Senior Team (018060)</w:t>
              </w:r>
            </w:hyperlink>
            <w:r>
              <w:t>.</w:t>
            </w:r>
          </w:p>
        </w:tc>
        <w:tc>
          <w:tcPr>
            <w:tcW w:w="1678" w:type="pct"/>
            <w:gridSpan w:val="2"/>
            <w:tcBorders>
              <w:top w:val="single" w:sz="4" w:space="0" w:color="auto"/>
              <w:left w:val="single" w:sz="4" w:space="0" w:color="auto"/>
              <w:bottom w:val="single" w:sz="4" w:space="0" w:color="auto"/>
              <w:right w:val="single" w:sz="4" w:space="0" w:color="auto"/>
            </w:tcBorders>
          </w:tcPr>
          <w:p w14:paraId="46B58975" w14:textId="0EC3A07C" w:rsidR="00270B66" w:rsidRDefault="00270B66" w:rsidP="00A14F7C">
            <w:pPr>
              <w:spacing w:before="120" w:after="120"/>
            </w:pPr>
            <w:r>
              <w:rPr>
                <w:noProof/>
              </w:rPr>
              <w:drawing>
                <wp:inline distT="0" distB="0" distL="0" distR="0" wp14:anchorId="5ABCD027" wp14:editId="188A61DB">
                  <wp:extent cx="238125" cy="2095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noProof/>
              </w:rPr>
              <w:t xml:space="preserve"> </w:t>
            </w:r>
            <w:r>
              <w:t xml:space="preserve">We have your </w:t>
            </w:r>
            <w:r w:rsidR="002930B9">
              <w:t>prescription,</w:t>
            </w:r>
            <w:r>
              <w:t xml:space="preserve"> and it is currently going through normal processing</w:t>
            </w:r>
            <w:r w:rsidR="00FA2350">
              <w:t xml:space="preserve">. </w:t>
            </w:r>
            <w:r>
              <w:t>However, your prescription is a CII controlled substance and may require additional processing time</w:t>
            </w:r>
            <w:r w:rsidR="00FA2350">
              <w:t xml:space="preserve">. </w:t>
            </w:r>
          </w:p>
          <w:p w14:paraId="3D673521" w14:textId="77777777" w:rsidR="00270B66" w:rsidRDefault="00270B66" w:rsidP="00A14F7C">
            <w:pPr>
              <w:spacing w:before="120" w:after="120"/>
            </w:pPr>
          </w:p>
          <w:p w14:paraId="3B6E14D8" w14:textId="68B42A58" w:rsidR="00270B66" w:rsidRDefault="5680AFCC" w:rsidP="00A14F7C">
            <w:pPr>
              <w:spacing w:before="120" w:after="120"/>
            </w:pPr>
            <w:r w:rsidRPr="7A3F94D2">
              <w:rPr>
                <w:b/>
                <w:bCs/>
              </w:rPr>
              <w:t>Note</w:t>
            </w:r>
            <w:r w:rsidR="59ACDE71" w:rsidRPr="7A3F94D2">
              <w:rPr>
                <w:b/>
                <w:bCs/>
              </w:rPr>
              <w:t xml:space="preserve">: </w:t>
            </w:r>
            <w:r w:rsidR="005D3BF5">
              <w:rPr>
                <w:b/>
                <w:bCs/>
              </w:rPr>
              <w:t xml:space="preserve"> </w:t>
            </w:r>
            <w:r w:rsidR="59ACDE71" w:rsidRPr="005D3BF5">
              <w:t>The</w:t>
            </w:r>
            <w:r>
              <w:t xml:space="preserve"> hard copy is mailed from the receiving ROCC to the dispensing pharmacy (WBP is the dispensing site for CII medications)</w:t>
            </w:r>
            <w:r w:rsidR="00FA2350">
              <w:t xml:space="preserve">. </w:t>
            </w:r>
            <w:r>
              <w:t>The ADV line will be resolved when the CII hard copy prescription is received and validated at the dispensing site</w:t>
            </w:r>
            <w:r w:rsidR="00FA2350">
              <w:t xml:space="preserve">. </w:t>
            </w:r>
          </w:p>
          <w:p w14:paraId="092284DA" w14:textId="77777777" w:rsidR="00270B66" w:rsidRDefault="00270B66" w:rsidP="00A14F7C">
            <w:pPr>
              <w:spacing w:before="120" w:after="120"/>
              <w:rPr>
                <w:b/>
                <w:noProof/>
              </w:rPr>
            </w:pPr>
          </w:p>
        </w:tc>
      </w:tr>
      <w:tr w:rsidR="00B932FF" w14:paraId="7DBDD9D3"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5CFAA16F" w14:textId="2B75F0C5" w:rsidR="00270B66" w:rsidRDefault="00270B66" w:rsidP="00A14F7C">
            <w:pPr>
              <w:spacing w:before="120" w:after="120"/>
              <w:rPr>
                <w:b/>
              </w:rPr>
            </w:pPr>
            <w:r>
              <w:rPr>
                <w:b/>
              </w:rPr>
              <w:t xml:space="preserve">Awaiting </w:t>
            </w:r>
            <w:r w:rsidR="002F22FD">
              <w:rPr>
                <w:b/>
              </w:rPr>
              <w:t>Acceptance</w:t>
            </w:r>
          </w:p>
        </w:tc>
        <w:tc>
          <w:tcPr>
            <w:tcW w:w="2357" w:type="pct"/>
            <w:tcBorders>
              <w:top w:val="single" w:sz="4" w:space="0" w:color="auto"/>
              <w:left w:val="single" w:sz="4" w:space="0" w:color="auto"/>
              <w:bottom w:val="single" w:sz="4" w:space="0" w:color="auto"/>
              <w:right w:val="single" w:sz="4" w:space="0" w:color="auto"/>
            </w:tcBorders>
          </w:tcPr>
          <w:p w14:paraId="483B6F4D" w14:textId="498CE6AF" w:rsidR="005C61AD" w:rsidRDefault="00270B66" w:rsidP="00A14F7C">
            <w:pPr>
              <w:spacing w:before="120" w:after="120"/>
            </w:pPr>
            <w:r>
              <w:t>May require checking for inventory problems such as a special manufacturer request by the member</w:t>
            </w:r>
            <w:r w:rsidR="00386357">
              <w:t xml:space="preserve"> or medication may not be available</w:t>
            </w:r>
            <w:r w:rsidR="00FA2350">
              <w:t xml:space="preserve">. </w:t>
            </w:r>
          </w:p>
          <w:p w14:paraId="58F74D40" w14:textId="77777777" w:rsidR="005C61AD" w:rsidRDefault="005C61AD" w:rsidP="00A14F7C">
            <w:pPr>
              <w:spacing w:before="120" w:after="120"/>
            </w:pPr>
          </w:p>
          <w:p w14:paraId="14D9A369" w14:textId="547E81CC" w:rsidR="005C61AD" w:rsidRPr="005C61AD" w:rsidRDefault="005C61AD" w:rsidP="00A14F7C">
            <w:pPr>
              <w:spacing w:before="120" w:after="120"/>
            </w:pPr>
            <w:r>
              <w:rPr>
                <w:b/>
                <w:bCs/>
              </w:rPr>
              <w:t>Note:</w:t>
            </w:r>
            <w:r>
              <w:t xml:space="preserve">  Refer to the </w:t>
            </w:r>
            <w:r w:rsidR="001457FD">
              <w:t>back-order</w:t>
            </w:r>
            <w:r>
              <w:t xml:space="preserve"> drug list:  </w:t>
            </w:r>
            <w:hyperlink r:id="rId84" w:tgtFrame="_blank" w:history="1">
              <w:r w:rsidR="00DD0484">
                <w:rPr>
                  <w:rStyle w:val="Hyperlink"/>
                </w:rPr>
                <w:t>http://sapmmreports.caremark.com/shortage_rpt.htm</w:t>
              </w:r>
            </w:hyperlink>
            <w:r w:rsidR="00E13ECE" w:rsidRPr="00E13ECE">
              <w:rPr>
                <w:rStyle w:val="Hyperlink"/>
                <w:color w:val="auto"/>
                <w:u w:val="none"/>
              </w:rPr>
              <w:t>.</w:t>
            </w:r>
          </w:p>
          <w:p w14:paraId="4D3641A3" w14:textId="77777777" w:rsidR="005C61AD" w:rsidRDefault="005C61AD" w:rsidP="00A14F7C">
            <w:pPr>
              <w:spacing w:before="120" w:after="120"/>
            </w:pPr>
          </w:p>
          <w:p w14:paraId="06F9172B" w14:textId="77D14AB0" w:rsidR="00571528" w:rsidRDefault="00270B66" w:rsidP="00A14F7C">
            <w:pPr>
              <w:spacing w:before="120" w:after="120"/>
            </w:pPr>
            <w:r>
              <w:t>This Order Status may also indicate that we are missing a payment method.</w:t>
            </w:r>
          </w:p>
          <w:p w14:paraId="0B5B09C8" w14:textId="67C83FAE" w:rsidR="00636E2C" w:rsidRDefault="00270B66" w:rsidP="00A14F7C">
            <w:pPr>
              <w:spacing w:before="120" w:after="120"/>
              <w:rPr>
                <w:color w:val="000000"/>
              </w:rPr>
            </w:pPr>
            <w:r>
              <w:rPr>
                <w:b/>
                <w:color w:val="000000"/>
              </w:rPr>
              <w:t>Note:</w:t>
            </w:r>
            <w:r>
              <w:rPr>
                <w:color w:val="000000"/>
              </w:rPr>
              <w:t xml:space="preserve">  Refer to </w:t>
            </w:r>
            <w:hyperlink r:id="rId85" w:anchor="!/view?docid=3338f261-4696-4e84-9019-43cc2eef3352" w:history="1">
              <w:r w:rsidR="000361F2">
                <w:rPr>
                  <w:rStyle w:val="Hyperlink"/>
                </w:rPr>
                <w:t>PeopleSafe - Order Shipping Turn Around Time (TAT) (018691)</w:t>
              </w:r>
            </w:hyperlink>
            <w:r>
              <w:rPr>
                <w:color w:val="000000"/>
              </w:rPr>
              <w:t xml:space="preserve"> for time frames. </w:t>
            </w:r>
          </w:p>
          <w:p w14:paraId="2758EA18" w14:textId="77777777" w:rsidR="00636E2C" w:rsidRDefault="00636E2C" w:rsidP="00A14F7C">
            <w:pPr>
              <w:spacing w:before="120" w:after="120"/>
              <w:rPr>
                <w:color w:val="000000"/>
              </w:rPr>
            </w:pPr>
          </w:p>
          <w:p w14:paraId="74C61768" w14:textId="3AFFEB0D" w:rsidR="00636E2C" w:rsidRDefault="00636E2C" w:rsidP="00A14F7C">
            <w:pPr>
              <w:spacing w:before="120" w:after="120"/>
            </w:pPr>
            <w:r>
              <w:t xml:space="preserve">Check claim order comments. There may be an estimated arrival date of medication in the comments. </w:t>
            </w:r>
          </w:p>
          <w:p w14:paraId="6FCED979" w14:textId="6E7CDD5A" w:rsidR="00270B66" w:rsidRPr="00FB4FC1" w:rsidRDefault="00270B66" w:rsidP="00A14F7C">
            <w:pPr>
              <w:spacing w:before="120" w:after="120"/>
              <w:rPr>
                <w:color w:val="000000"/>
              </w:rPr>
            </w:pPr>
          </w:p>
        </w:tc>
        <w:tc>
          <w:tcPr>
            <w:tcW w:w="1678" w:type="pct"/>
            <w:gridSpan w:val="2"/>
            <w:tcBorders>
              <w:top w:val="single" w:sz="4" w:space="0" w:color="auto"/>
              <w:left w:val="single" w:sz="4" w:space="0" w:color="auto"/>
              <w:bottom w:val="single" w:sz="4" w:space="0" w:color="auto"/>
              <w:right w:val="single" w:sz="4" w:space="0" w:color="auto"/>
            </w:tcBorders>
          </w:tcPr>
          <w:p w14:paraId="6D79ED92" w14:textId="678733BA" w:rsidR="00270B66" w:rsidRDefault="00270B66" w:rsidP="00A14F7C">
            <w:pPr>
              <w:spacing w:before="120" w:after="120"/>
              <w:rPr>
                <w:b/>
                <w:color w:val="000000"/>
              </w:rPr>
            </w:pPr>
            <w:r>
              <w:rPr>
                <w:noProof/>
              </w:rPr>
              <w:drawing>
                <wp:inline distT="0" distB="0" distL="0" distR="0" wp14:anchorId="0FD8C170" wp14:editId="0981A5FB">
                  <wp:extent cx="238125" cy="2095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Your order is </w:t>
            </w:r>
            <w:r w:rsidR="00731FBB">
              <w:t>currently checking for inventory. We will do our best to have your order delivered as soon as possible withing the normal processing time</w:t>
            </w:r>
            <w:r>
              <w:rPr>
                <w:color w:val="000000"/>
              </w:rPr>
              <w:t>.</w:t>
            </w:r>
          </w:p>
          <w:p w14:paraId="799BD91F" w14:textId="77777777" w:rsidR="00270B66" w:rsidRDefault="00270B66" w:rsidP="00A14F7C">
            <w:pPr>
              <w:spacing w:before="120" w:after="120"/>
              <w:rPr>
                <w:b/>
                <w:color w:val="000000"/>
              </w:rPr>
            </w:pPr>
          </w:p>
          <w:p w14:paraId="6578CF17" w14:textId="26CEC8E7" w:rsidR="00270B66" w:rsidRDefault="00AA3F23" w:rsidP="00A14F7C">
            <w:pPr>
              <w:spacing w:before="120" w:after="120"/>
              <w:rPr>
                <w:color w:val="000000" w:themeColor="text1"/>
              </w:rPr>
            </w:pPr>
            <w:r>
              <w:pict w14:anchorId="3428EA89">
                <v:shape id="_x0000_i1029" type="#_x0000_t75" style="width:19.15pt;height:16.85pt;visibility:visible">
                  <v:imagedata r:id="rId86" o:title=""/>
                </v:shape>
              </w:pict>
            </w:r>
            <w:r w:rsidR="5680AFCC" w:rsidRPr="7A3F94D2">
              <w:rPr>
                <w:b/>
                <w:bCs/>
                <w:noProof/>
              </w:rPr>
              <w:t xml:space="preserve"> </w:t>
            </w:r>
            <w:r w:rsidR="5680AFCC" w:rsidRPr="7A3F94D2">
              <w:rPr>
                <w:color w:val="000000" w:themeColor="text1"/>
              </w:rPr>
              <w:t xml:space="preserve">When we receive </w:t>
            </w:r>
            <w:r w:rsidR="396E19B4" w:rsidRPr="7A3F94D2">
              <w:rPr>
                <w:color w:val="000000" w:themeColor="text1"/>
              </w:rPr>
              <w:t>the information</w:t>
            </w:r>
            <w:r w:rsidR="5680AFCC" w:rsidRPr="7A3F94D2">
              <w:rPr>
                <w:color w:val="000000" w:themeColor="text1"/>
              </w:rPr>
              <w:t xml:space="preserve"> needed and </w:t>
            </w:r>
            <w:r w:rsidR="00251AD6" w:rsidRPr="7A3F94D2">
              <w:rPr>
                <w:color w:val="000000" w:themeColor="text1"/>
              </w:rPr>
              <w:t>the order</w:t>
            </w:r>
            <w:r w:rsidR="5680AFCC" w:rsidRPr="7A3F94D2">
              <w:rPr>
                <w:color w:val="000000" w:themeColor="text1"/>
              </w:rPr>
              <w:t xml:space="preserve"> has </w:t>
            </w:r>
            <w:r w:rsidR="1F856610" w:rsidRPr="7A3F94D2">
              <w:rPr>
                <w:color w:val="000000" w:themeColor="text1"/>
              </w:rPr>
              <w:t>been completed,</w:t>
            </w:r>
            <w:r w:rsidR="5680AFCC" w:rsidRPr="7A3F94D2">
              <w:rPr>
                <w:color w:val="000000" w:themeColor="text1"/>
              </w:rPr>
              <w:t xml:space="preserve"> you should receive your order as soon as possible.</w:t>
            </w:r>
          </w:p>
          <w:p w14:paraId="0346177E" w14:textId="77777777" w:rsidR="00CB5270" w:rsidRDefault="00CB5270" w:rsidP="00A14F7C">
            <w:pPr>
              <w:spacing w:before="120" w:after="120"/>
              <w:rPr>
                <w:color w:val="000000"/>
              </w:rPr>
            </w:pPr>
          </w:p>
          <w:p w14:paraId="1448770F" w14:textId="0B77AA06" w:rsidR="00CB5270" w:rsidRDefault="00AA3F23" w:rsidP="00A14F7C">
            <w:pPr>
              <w:spacing w:before="120" w:after="120"/>
              <w:rPr>
                <w:color w:val="000000"/>
              </w:rPr>
            </w:pPr>
            <w:r>
              <w:pict w14:anchorId="0F8A6D8B">
                <v:shape id="_x0000_i1030" type="#_x0000_t75" style="width:19.15pt;height:16.85pt;visibility:visible">
                  <v:imagedata r:id="rId87" o:title=""/>
                </v:shape>
              </w:pict>
            </w:r>
            <w:r w:rsidR="00CB5270">
              <w:rPr>
                <w:color w:val="000000"/>
              </w:rPr>
              <w:t xml:space="preserve"> </w:t>
            </w:r>
            <w:r w:rsidR="00FC6F77">
              <w:rPr>
                <w:color w:val="000000"/>
              </w:rPr>
              <w:t>We are having issues obtaining stock currently. The estimated arrival date of your medication to our pharmacy is &lt;date from comments</w:t>
            </w:r>
            <w:r w:rsidR="00E13ECE">
              <w:rPr>
                <w:color w:val="000000"/>
              </w:rPr>
              <w:t>&gt;</w:t>
            </w:r>
            <w:r w:rsidR="00FC6F77">
              <w:rPr>
                <w:color w:val="000000"/>
              </w:rPr>
              <w:t>.</w:t>
            </w:r>
          </w:p>
          <w:p w14:paraId="425E6221" w14:textId="77777777" w:rsidR="00E224F7" w:rsidRDefault="00E224F7" w:rsidP="00A14F7C">
            <w:pPr>
              <w:spacing w:before="120" w:after="120"/>
              <w:rPr>
                <w:color w:val="000000"/>
              </w:rPr>
            </w:pPr>
          </w:p>
          <w:p w14:paraId="2E3E77FE" w14:textId="083FE110" w:rsidR="00E224F7" w:rsidRDefault="00E224F7" w:rsidP="00A14F7C">
            <w:pPr>
              <w:spacing w:before="120" w:after="120"/>
              <w:rPr>
                <w:color w:val="000000"/>
              </w:rPr>
            </w:pPr>
            <w:r>
              <w:rPr>
                <w:b/>
                <w:bCs/>
                <w:color w:val="000000"/>
              </w:rPr>
              <w:t>Note:</w:t>
            </w:r>
            <w:r>
              <w:rPr>
                <w:color w:val="000000"/>
              </w:rPr>
              <w:t xml:space="preserve">  If order is escalated, not on the </w:t>
            </w:r>
            <w:r w:rsidR="00CC7409">
              <w:rPr>
                <w:color w:val="000000"/>
              </w:rPr>
              <w:t>back-order</w:t>
            </w:r>
            <w:r>
              <w:rPr>
                <w:color w:val="000000"/>
              </w:rPr>
              <w:t xml:space="preserve"> list, or have claim order comments, and has been in Awaiting Acceptance for greater than 24 hours</w:t>
            </w:r>
            <w:r w:rsidR="008F63DC">
              <w:rPr>
                <w:color w:val="000000"/>
              </w:rPr>
              <w:t xml:space="preserve">, send email to the AWACC leads for an update. </w:t>
            </w:r>
          </w:p>
          <w:p w14:paraId="318BD1D2" w14:textId="24F28EC7" w:rsidR="008F63DC" w:rsidRDefault="008F63DC" w:rsidP="00A14F7C">
            <w:pPr>
              <w:pStyle w:val="ListParagraph"/>
              <w:numPr>
                <w:ilvl w:val="0"/>
                <w:numId w:val="46"/>
              </w:numPr>
              <w:spacing w:before="120" w:after="120"/>
              <w:rPr>
                <w:color w:val="000000"/>
              </w:rPr>
            </w:pPr>
            <w:r w:rsidRPr="047CE19B">
              <w:rPr>
                <w:color w:val="000000" w:themeColor="text1"/>
              </w:rPr>
              <w:t xml:space="preserve">If </w:t>
            </w:r>
            <w:r w:rsidR="34775B41" w:rsidRPr="047CE19B">
              <w:rPr>
                <w:color w:val="000000" w:themeColor="text1"/>
              </w:rPr>
              <w:t>the order</w:t>
            </w:r>
            <w:r w:rsidRPr="047CE19B">
              <w:rPr>
                <w:color w:val="000000" w:themeColor="text1"/>
              </w:rPr>
              <w:t xml:space="preserve"> is in CHI, email CHIAWACC_LEAD</w:t>
            </w:r>
            <w:r w:rsidR="005869BE" w:rsidRPr="047CE19B">
              <w:rPr>
                <w:color w:val="000000" w:themeColor="text1"/>
              </w:rPr>
              <w:t>.</w:t>
            </w:r>
          </w:p>
          <w:p w14:paraId="6AE5676E" w14:textId="085C4030" w:rsidR="008F63DC" w:rsidRPr="005249BD" w:rsidRDefault="008F63DC" w:rsidP="00A14F7C">
            <w:pPr>
              <w:pStyle w:val="ListParagraph"/>
              <w:numPr>
                <w:ilvl w:val="0"/>
                <w:numId w:val="46"/>
              </w:numPr>
              <w:spacing w:before="120" w:after="120"/>
              <w:rPr>
                <w:color w:val="000000"/>
              </w:rPr>
            </w:pPr>
            <w:r w:rsidRPr="047CE19B">
              <w:rPr>
                <w:color w:val="000000" w:themeColor="text1"/>
              </w:rPr>
              <w:t xml:space="preserve">If </w:t>
            </w:r>
            <w:r w:rsidR="1E35F1F8" w:rsidRPr="047CE19B">
              <w:rPr>
                <w:color w:val="000000" w:themeColor="text1"/>
              </w:rPr>
              <w:t>the order</w:t>
            </w:r>
            <w:r w:rsidRPr="047CE19B">
              <w:rPr>
                <w:color w:val="000000" w:themeColor="text1"/>
              </w:rPr>
              <w:t xml:space="preserve"> is in WBP, email WBA</w:t>
            </w:r>
            <w:r w:rsidR="005869BE" w:rsidRPr="047CE19B">
              <w:rPr>
                <w:color w:val="000000" w:themeColor="text1"/>
              </w:rPr>
              <w:t>WACC_Lead.</w:t>
            </w:r>
          </w:p>
        </w:tc>
      </w:tr>
      <w:tr w:rsidR="00B932FF" w14:paraId="5A9027A2" w14:textId="77777777" w:rsidTr="00B44930">
        <w:tc>
          <w:tcPr>
            <w:tcW w:w="965" w:type="pct"/>
            <w:tcBorders>
              <w:top w:val="single" w:sz="4" w:space="0" w:color="auto"/>
              <w:left w:val="single" w:sz="4" w:space="0" w:color="auto"/>
              <w:bottom w:val="single" w:sz="4" w:space="0" w:color="auto"/>
              <w:right w:val="single" w:sz="4" w:space="0" w:color="auto"/>
            </w:tcBorders>
          </w:tcPr>
          <w:p w14:paraId="775A5F06" w14:textId="77777777" w:rsidR="00270B66" w:rsidRDefault="00270B66" w:rsidP="00A14F7C">
            <w:pPr>
              <w:spacing w:before="120" w:after="120"/>
              <w:rPr>
                <w:b/>
              </w:rPr>
            </w:pPr>
            <w:r>
              <w:rPr>
                <w:b/>
              </w:rPr>
              <w:t>Complete Accepted</w:t>
            </w:r>
          </w:p>
          <w:p w14:paraId="60FC4E42" w14:textId="77777777" w:rsidR="00270B66" w:rsidRDefault="00270B66" w:rsidP="00A14F7C">
            <w:pPr>
              <w:spacing w:before="120" w:after="120"/>
              <w:rPr>
                <w:b/>
              </w:rPr>
            </w:pPr>
          </w:p>
          <w:p w14:paraId="4A53152A" w14:textId="77777777" w:rsidR="00270B66" w:rsidRDefault="00270B66" w:rsidP="00A14F7C">
            <w:pPr>
              <w:spacing w:before="120" w:after="120"/>
              <w:rPr>
                <w:b/>
                <w:bCs/>
              </w:rPr>
            </w:pPr>
            <w:r>
              <w:rPr>
                <w:b/>
                <w:bCs/>
              </w:rPr>
              <w:t xml:space="preserve">PAID EXTERNAL ADJUDICATION </w:t>
            </w:r>
            <w:r>
              <w:rPr>
                <w:rFonts w:cs="Arial"/>
                <w:b/>
                <w:bCs/>
              </w:rPr>
              <w:t>–</w:t>
            </w:r>
            <w:r>
              <w:rPr>
                <w:b/>
                <w:bCs/>
              </w:rPr>
              <w:t xml:space="preserve"> COMPLETE ACCEPTED </w:t>
            </w:r>
          </w:p>
        </w:tc>
        <w:tc>
          <w:tcPr>
            <w:tcW w:w="2357" w:type="pct"/>
            <w:tcBorders>
              <w:top w:val="single" w:sz="4" w:space="0" w:color="auto"/>
              <w:left w:val="single" w:sz="4" w:space="0" w:color="auto"/>
              <w:bottom w:val="single" w:sz="4" w:space="0" w:color="auto"/>
              <w:right w:val="single" w:sz="4" w:space="0" w:color="auto"/>
            </w:tcBorders>
            <w:hideMark/>
          </w:tcPr>
          <w:p w14:paraId="705FC844" w14:textId="77777777" w:rsidR="00270B66" w:rsidRDefault="00270B66" w:rsidP="00A14F7C">
            <w:pPr>
              <w:spacing w:before="120" w:after="120"/>
            </w:pPr>
            <w:r>
              <w:t>Order has shipped.</w:t>
            </w:r>
          </w:p>
        </w:tc>
        <w:tc>
          <w:tcPr>
            <w:tcW w:w="1678" w:type="pct"/>
            <w:gridSpan w:val="2"/>
            <w:tcBorders>
              <w:top w:val="single" w:sz="4" w:space="0" w:color="auto"/>
              <w:left w:val="single" w:sz="4" w:space="0" w:color="auto"/>
              <w:bottom w:val="single" w:sz="4" w:space="0" w:color="auto"/>
              <w:right w:val="single" w:sz="4" w:space="0" w:color="auto"/>
            </w:tcBorders>
          </w:tcPr>
          <w:p w14:paraId="2592DB01" w14:textId="77777777" w:rsidR="00270B66" w:rsidRDefault="00270B66" w:rsidP="00A14F7C">
            <w:pPr>
              <w:spacing w:before="120" w:after="120"/>
              <w:rPr>
                <w:color w:val="000000"/>
              </w:rPr>
            </w:pPr>
            <w:r>
              <w:rPr>
                <w:noProof/>
              </w:rPr>
              <w:drawing>
                <wp:inline distT="0" distB="0" distL="0" distR="0" wp14:anchorId="2EF59C18" wp14:editId="1F721C16">
                  <wp:extent cx="238125" cy="2095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Your order has shipped you should be receiving it within the normal </w:t>
            </w:r>
            <w:r>
              <w:rPr>
                <w:color w:val="000000"/>
              </w:rPr>
              <w:t>timeframe.</w:t>
            </w:r>
          </w:p>
          <w:p w14:paraId="0DE88A69" w14:textId="77777777" w:rsidR="00270B66" w:rsidRDefault="00270B66" w:rsidP="00A14F7C">
            <w:pPr>
              <w:spacing w:before="120" w:after="120"/>
              <w:rPr>
                <w:b/>
                <w:color w:val="000000"/>
              </w:rPr>
            </w:pPr>
          </w:p>
          <w:p w14:paraId="2D1297D7" w14:textId="56172763" w:rsidR="00270B66" w:rsidRDefault="00270B66" w:rsidP="00A14F7C">
            <w:pPr>
              <w:spacing w:before="120" w:after="120"/>
              <w:rPr>
                <w:b/>
                <w:color w:val="000000"/>
              </w:rPr>
            </w:pPr>
            <w:r>
              <w:rPr>
                <w:b/>
                <w:color w:val="000000"/>
              </w:rPr>
              <w:t xml:space="preserve">Note: </w:t>
            </w:r>
          </w:p>
          <w:p w14:paraId="3D57E7B3" w14:textId="704431E7" w:rsidR="00270B66" w:rsidRDefault="5680AFCC" w:rsidP="00A14F7C">
            <w:pPr>
              <w:numPr>
                <w:ilvl w:val="0"/>
                <w:numId w:val="28"/>
              </w:numPr>
              <w:spacing w:before="120" w:after="120"/>
              <w:ind w:left="360"/>
              <w:rPr>
                <w:color w:val="000000"/>
              </w:rPr>
            </w:pPr>
            <w:r w:rsidRPr="7A3F94D2">
              <w:rPr>
                <w:color w:val="000000" w:themeColor="text1"/>
              </w:rPr>
              <w:t xml:space="preserve">If </w:t>
            </w:r>
            <w:r w:rsidR="62431877" w:rsidRPr="7A3F94D2">
              <w:rPr>
                <w:color w:val="000000" w:themeColor="text1"/>
              </w:rPr>
              <w:t>a tracking</w:t>
            </w:r>
            <w:r w:rsidRPr="7A3F94D2">
              <w:rPr>
                <w:color w:val="000000" w:themeColor="text1"/>
              </w:rPr>
              <w:t xml:space="preserve"> number is available and </w:t>
            </w:r>
            <w:r w:rsidR="35C4E94B" w:rsidRPr="7A3F94D2">
              <w:rPr>
                <w:color w:val="000000" w:themeColor="text1"/>
              </w:rPr>
              <w:t>applicable,</w:t>
            </w:r>
            <w:r w:rsidRPr="7A3F94D2">
              <w:rPr>
                <w:color w:val="000000" w:themeColor="text1"/>
              </w:rPr>
              <w:t xml:space="preserve"> offer to track shipment for the member</w:t>
            </w:r>
            <w:r w:rsidR="00FA2350" w:rsidRPr="7A3F94D2">
              <w:rPr>
                <w:color w:val="000000" w:themeColor="text1"/>
              </w:rPr>
              <w:t xml:space="preserve">. </w:t>
            </w:r>
            <w:r w:rsidRPr="7A3F94D2">
              <w:rPr>
                <w:color w:val="000000" w:themeColor="text1"/>
              </w:rPr>
              <w:t>Also offer the tracking number to the member.</w:t>
            </w:r>
          </w:p>
          <w:p w14:paraId="70609AA3" w14:textId="77777777" w:rsidR="00270B66" w:rsidRDefault="00270B66" w:rsidP="00A14F7C">
            <w:pPr>
              <w:spacing w:before="120" w:after="120"/>
              <w:ind w:left="360"/>
            </w:pPr>
            <w:r>
              <w:rPr>
                <w:noProof/>
              </w:rPr>
              <w:drawing>
                <wp:inline distT="0" distB="0" distL="0" distR="0" wp14:anchorId="77AC49E3" wp14:editId="279B77C3">
                  <wp:extent cx="238125" cy="2095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Tracking information may not appear for up to 48 hrs. after shipping date.</w:t>
            </w:r>
          </w:p>
          <w:p w14:paraId="45194C89" w14:textId="289A57FA" w:rsidR="00270B66" w:rsidRDefault="00270B66" w:rsidP="00A14F7C">
            <w:pPr>
              <w:spacing w:before="120" w:after="120"/>
              <w:ind w:left="392"/>
              <w:rPr>
                <w:color w:val="000000"/>
              </w:rPr>
            </w:pPr>
            <w:r>
              <w:rPr>
                <w:color w:val="000000"/>
              </w:rPr>
              <w:t xml:space="preserve">Refer to </w:t>
            </w:r>
            <w:hyperlink r:id="rId88" w:anchor="!/view?docid=eba6db9b-ee3f-4d67-a3a2-1e4ea850624a" w:history="1">
              <w:hyperlink r:id="rId89" w:anchor="!/view?docid=eba6db9b-ee3f-4d67-a3a2-1e4ea850624a" w:history="1">
                <w:r w:rsidR="005C7D44">
                  <w:rPr>
                    <w:rStyle w:val="Hyperlink"/>
                  </w:rPr>
                  <w:t>Shipment Tracking by Carrier Website (092227)</w:t>
                </w:r>
              </w:hyperlink>
            </w:hyperlink>
            <w:r w:rsidR="008E7B12">
              <w:rPr>
                <w:rStyle w:val="Hyperlink"/>
              </w:rPr>
              <w:t>.</w:t>
            </w:r>
          </w:p>
          <w:p w14:paraId="7699FE34" w14:textId="77777777" w:rsidR="00270B66" w:rsidRDefault="00270B66" w:rsidP="00A14F7C">
            <w:pPr>
              <w:spacing w:before="120" w:after="120"/>
              <w:ind w:left="392"/>
              <w:rPr>
                <w:color w:val="000000"/>
              </w:rPr>
            </w:pPr>
          </w:p>
          <w:p w14:paraId="0CBA1A50" w14:textId="5D5891E1" w:rsidR="00270B66" w:rsidRDefault="00270B66" w:rsidP="00A14F7C">
            <w:pPr>
              <w:numPr>
                <w:ilvl w:val="0"/>
                <w:numId w:val="28"/>
              </w:numPr>
              <w:spacing w:before="120" w:after="120"/>
              <w:ind w:left="360"/>
              <w:rPr>
                <w:color w:val="000000"/>
              </w:rPr>
            </w:pPr>
            <w:r>
              <w:rPr>
                <w:color w:val="000000"/>
              </w:rPr>
              <w:t xml:space="preserve">Provide time frame according to </w:t>
            </w:r>
            <w:hyperlink r:id="rId90" w:anchor="!/view?docid=3338f261-4696-4e84-9019-43cc2eef3352" w:history="1">
              <w:hyperlink r:id="rId91" w:anchor="!/view?docid=3338f261-4696-4e84-9019-43cc2eef3352" w:history="1">
                <w:r w:rsidR="000361F2">
                  <w:rPr>
                    <w:rStyle w:val="Hyperlink"/>
                  </w:rPr>
                  <w:t>PeopleSafe - Order Shipping Turn Around Time (TAT) (018691)</w:t>
                </w:r>
              </w:hyperlink>
            </w:hyperlink>
            <w:r w:rsidR="008E7B12">
              <w:rPr>
                <w:rStyle w:val="Hyperlink"/>
              </w:rPr>
              <w:t>.</w:t>
            </w:r>
          </w:p>
        </w:tc>
      </w:tr>
      <w:tr w:rsidR="00B932FF" w14:paraId="4D1F0C66"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674D5102" w14:textId="77777777" w:rsidR="00270B66" w:rsidRDefault="00270B66" w:rsidP="00A14F7C">
            <w:pPr>
              <w:spacing w:before="120" w:after="120"/>
              <w:rPr>
                <w:b/>
                <w:color w:val="000000"/>
              </w:rPr>
            </w:pPr>
            <w:r>
              <w:rPr>
                <w:b/>
                <w:color w:val="000000"/>
              </w:rPr>
              <w:t xml:space="preserve">ENTERED-CNSLD or CONSOLIDATED </w:t>
            </w:r>
          </w:p>
          <w:p w14:paraId="1C29ADCB" w14:textId="77777777" w:rsidR="00270B66" w:rsidRDefault="00270B66" w:rsidP="00A14F7C">
            <w:pPr>
              <w:spacing w:before="120" w:after="120"/>
              <w:rPr>
                <w:b/>
              </w:rPr>
            </w:pPr>
            <w:r>
              <w:rPr>
                <w:noProof/>
                <w:color w:val="000000"/>
              </w:rPr>
              <w:t xml:space="preserve"> </w:t>
            </w:r>
            <w:r>
              <w:rPr>
                <w:noProof/>
              </w:rPr>
              <w:t xml:space="preserve"> </w:t>
            </w:r>
          </w:p>
        </w:tc>
        <w:tc>
          <w:tcPr>
            <w:tcW w:w="2357" w:type="pct"/>
            <w:tcBorders>
              <w:top w:val="single" w:sz="4" w:space="0" w:color="auto"/>
              <w:left w:val="single" w:sz="4" w:space="0" w:color="auto"/>
              <w:bottom w:val="single" w:sz="4" w:space="0" w:color="auto"/>
              <w:right w:val="single" w:sz="4" w:space="0" w:color="auto"/>
            </w:tcBorders>
            <w:hideMark/>
          </w:tcPr>
          <w:p w14:paraId="05FD0616" w14:textId="54439496" w:rsidR="00270B66" w:rsidRDefault="5680AFCC" w:rsidP="00A14F7C">
            <w:pPr>
              <w:spacing w:before="120" w:after="120"/>
              <w:rPr>
                <w:color w:val="000000"/>
              </w:rPr>
            </w:pPr>
            <w:r>
              <w:t xml:space="preserve">The order is in Entered status and </w:t>
            </w:r>
            <w:r w:rsidR="3D4394FC">
              <w:t>is being</w:t>
            </w:r>
            <w:r>
              <w:t xml:space="preserve"> Consolidated with another order</w:t>
            </w:r>
            <w:r w:rsidR="554C1874">
              <w:t>.</w:t>
            </w:r>
          </w:p>
        </w:tc>
        <w:tc>
          <w:tcPr>
            <w:tcW w:w="1678" w:type="pct"/>
            <w:gridSpan w:val="2"/>
            <w:tcBorders>
              <w:top w:val="single" w:sz="4" w:space="0" w:color="auto"/>
              <w:left w:val="single" w:sz="4" w:space="0" w:color="auto"/>
              <w:bottom w:val="single" w:sz="4" w:space="0" w:color="auto"/>
              <w:right w:val="single" w:sz="4" w:space="0" w:color="auto"/>
            </w:tcBorders>
            <w:hideMark/>
          </w:tcPr>
          <w:p w14:paraId="56DF3C74" w14:textId="1907FBE8" w:rsidR="00270B66" w:rsidRDefault="00270B66" w:rsidP="00A14F7C">
            <w:pPr>
              <w:spacing w:before="120" w:after="120"/>
              <w:rPr>
                <w:noProof/>
                <w:color w:val="000000"/>
              </w:rPr>
            </w:pPr>
            <w:r>
              <w:rPr>
                <w:noProof/>
              </w:rPr>
              <w:drawing>
                <wp:inline distT="0" distB="0" distL="0" distR="0" wp14:anchorId="124E35B4" wp14:editId="5D6F0744">
                  <wp:extent cx="238125" cy="2095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Your order is going through the normal processing and the prescriptions will be consolidated into a single shipment</w:t>
            </w:r>
            <w:r w:rsidR="00FA2350">
              <w:t xml:space="preserve">. </w:t>
            </w:r>
            <w:r>
              <w:t xml:space="preserve">It should be delivered to you </w:t>
            </w:r>
            <w:r>
              <w:rPr>
                <w:color w:val="000000"/>
              </w:rPr>
              <w:t>as soon as possible.</w:t>
            </w:r>
          </w:p>
        </w:tc>
      </w:tr>
      <w:tr w:rsidR="00B932FF" w14:paraId="641E17DB"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3B2B923A" w14:textId="77777777" w:rsidR="00270B66" w:rsidRDefault="00270B66" w:rsidP="00A14F7C">
            <w:pPr>
              <w:spacing w:before="120" w:after="120"/>
              <w:rPr>
                <w:b/>
                <w:color w:val="000000"/>
              </w:rPr>
            </w:pPr>
            <w:r>
              <w:rPr>
                <w:b/>
                <w:color w:val="000000"/>
              </w:rPr>
              <w:t xml:space="preserve">ENTERED-EXPEDITED-CNSLD or CONSOLIDATED </w:t>
            </w:r>
          </w:p>
          <w:p w14:paraId="11958780" w14:textId="77777777" w:rsidR="00270B66" w:rsidRDefault="00270B66" w:rsidP="00A14F7C">
            <w:pPr>
              <w:spacing w:before="120" w:after="120"/>
              <w:rPr>
                <w:b/>
              </w:rPr>
            </w:pPr>
            <w:r>
              <w:rPr>
                <w:noProof/>
                <w:color w:val="000000"/>
              </w:rPr>
              <w:t xml:space="preserve"> </w:t>
            </w:r>
            <w:r>
              <w:rPr>
                <w:noProof/>
              </w:rPr>
              <w:t xml:space="preserve"> </w:t>
            </w:r>
          </w:p>
        </w:tc>
        <w:tc>
          <w:tcPr>
            <w:tcW w:w="2357" w:type="pct"/>
            <w:tcBorders>
              <w:top w:val="single" w:sz="4" w:space="0" w:color="auto"/>
              <w:left w:val="single" w:sz="4" w:space="0" w:color="auto"/>
              <w:bottom w:val="single" w:sz="4" w:space="0" w:color="auto"/>
              <w:right w:val="single" w:sz="4" w:space="0" w:color="auto"/>
            </w:tcBorders>
            <w:hideMark/>
          </w:tcPr>
          <w:p w14:paraId="307BF778" w14:textId="77777777" w:rsidR="00270B66" w:rsidRDefault="00270B66" w:rsidP="00A14F7C">
            <w:pPr>
              <w:spacing w:before="120" w:after="120"/>
              <w:rPr>
                <w:color w:val="000000"/>
              </w:rPr>
            </w:pPr>
            <w:r>
              <w:t xml:space="preserve">The order is in Entered Status, has also been Expedited and will be Consolidated when shipped. </w:t>
            </w:r>
          </w:p>
        </w:tc>
        <w:tc>
          <w:tcPr>
            <w:tcW w:w="1678" w:type="pct"/>
            <w:gridSpan w:val="2"/>
            <w:tcBorders>
              <w:top w:val="single" w:sz="4" w:space="0" w:color="auto"/>
              <w:left w:val="single" w:sz="4" w:space="0" w:color="auto"/>
              <w:bottom w:val="single" w:sz="4" w:space="0" w:color="auto"/>
              <w:right w:val="single" w:sz="4" w:space="0" w:color="auto"/>
            </w:tcBorders>
            <w:hideMark/>
          </w:tcPr>
          <w:p w14:paraId="1ED17264" w14:textId="58B65CDD" w:rsidR="00270B66" w:rsidRDefault="5680AFCC" w:rsidP="00A14F7C">
            <w:pPr>
              <w:spacing w:before="120" w:after="120"/>
              <w:rPr>
                <w:noProof/>
                <w:color w:val="000000"/>
              </w:rPr>
            </w:pPr>
            <w:r>
              <w:rPr>
                <w:noProof/>
              </w:rPr>
              <w:drawing>
                <wp:inline distT="0" distB="0" distL="0" distR="0" wp14:anchorId="0776A37C" wp14:editId="01B790DF">
                  <wp:extent cx="238125" cy="2095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7">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t xml:space="preserve"> Your order is going through </w:t>
            </w:r>
            <w:r w:rsidR="6BCA043F">
              <w:t>expedited</w:t>
            </w:r>
            <w:r>
              <w:t xml:space="preserve"> processing and the prescriptions will be consolidated into a single shipment</w:t>
            </w:r>
            <w:r w:rsidR="00FA2350">
              <w:t xml:space="preserve">. </w:t>
            </w:r>
            <w:r>
              <w:t xml:space="preserve">It should be delivered to you </w:t>
            </w:r>
            <w:r w:rsidRPr="7A3F94D2">
              <w:rPr>
                <w:color w:val="000000" w:themeColor="text1"/>
              </w:rPr>
              <w:t>as soon as possible.</w:t>
            </w:r>
          </w:p>
        </w:tc>
      </w:tr>
      <w:tr w:rsidR="00B932FF" w14:paraId="51E976FB"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718608DE" w14:textId="77777777" w:rsidR="00270B66" w:rsidRDefault="00270B66" w:rsidP="00A14F7C">
            <w:pPr>
              <w:spacing w:before="120" w:after="120"/>
              <w:rPr>
                <w:b/>
              </w:rPr>
            </w:pPr>
            <w:r>
              <w:rPr>
                <w:b/>
              </w:rPr>
              <w:t xml:space="preserve">ERROR EXTERNAL ADJUDICATION – ACCEPTED </w:t>
            </w:r>
          </w:p>
        </w:tc>
        <w:tc>
          <w:tcPr>
            <w:tcW w:w="2357" w:type="pct"/>
            <w:tcBorders>
              <w:top w:val="single" w:sz="4" w:space="0" w:color="auto"/>
              <w:left w:val="single" w:sz="4" w:space="0" w:color="auto"/>
              <w:bottom w:val="single" w:sz="4" w:space="0" w:color="auto"/>
              <w:right w:val="single" w:sz="4" w:space="0" w:color="auto"/>
            </w:tcBorders>
          </w:tcPr>
          <w:p w14:paraId="3E0F2476" w14:textId="77777777" w:rsidR="00270B66" w:rsidRDefault="00270B66" w:rsidP="00A14F7C">
            <w:pPr>
              <w:spacing w:before="120" w:after="120"/>
              <w:rPr>
                <w:color w:val="000000"/>
              </w:rPr>
            </w:pPr>
            <w:r>
              <w:rPr>
                <w:color w:val="000000"/>
              </w:rPr>
              <w:t>System Error - Check the conflicts, problems and comments under the order number and prescription number for details.</w:t>
            </w:r>
          </w:p>
          <w:p w14:paraId="65F6876D" w14:textId="77777777" w:rsidR="00270B66" w:rsidRDefault="00270B66" w:rsidP="00A14F7C">
            <w:pPr>
              <w:spacing w:before="120" w:after="120"/>
              <w:rPr>
                <w:color w:val="000000"/>
              </w:rPr>
            </w:pPr>
          </w:p>
          <w:p w14:paraId="1414BF0B" w14:textId="401F0B3E" w:rsidR="00270B66" w:rsidRPr="00B746C5" w:rsidRDefault="00270B66" w:rsidP="00A14F7C">
            <w:pPr>
              <w:pStyle w:val="ListParagraph"/>
              <w:numPr>
                <w:ilvl w:val="0"/>
                <w:numId w:val="28"/>
              </w:numPr>
              <w:spacing w:before="120" w:after="120"/>
              <w:rPr>
                <w:color w:val="000000"/>
              </w:rPr>
            </w:pPr>
            <w:r w:rsidRPr="00B746C5">
              <w:rPr>
                <w:color w:val="000000"/>
              </w:rPr>
              <w:t>If no information is found, submit an Order Status-Expedite Order in Process task</w:t>
            </w:r>
            <w:r w:rsidR="00FA2350" w:rsidRPr="00B746C5">
              <w:rPr>
                <w:color w:val="000000"/>
              </w:rPr>
              <w:t xml:space="preserve">. </w:t>
            </w:r>
            <w:r w:rsidRPr="00B746C5">
              <w:rPr>
                <w:color w:val="000000"/>
              </w:rPr>
              <w:t xml:space="preserve">Refer to </w:t>
            </w:r>
            <w:hyperlink r:id="rId92" w:anchor="!/view?docid=97e4d878-f5fe-4901-8e76-4439f248ed76" w:history="1">
              <w:r w:rsidR="003E2B2D">
                <w:rPr>
                  <w:rStyle w:val="Hyperlink"/>
                </w:rPr>
                <w:t>Expediting Home Delivery Processing Time and/or Upgrading Order Shipping (118121)</w:t>
              </w:r>
            </w:hyperlink>
            <w:r w:rsidRPr="00B746C5">
              <w:rPr>
                <w:color w:val="000000"/>
              </w:rPr>
              <w:t>.</w:t>
            </w:r>
          </w:p>
          <w:p w14:paraId="48E0AAF8" w14:textId="77777777" w:rsidR="00B44930" w:rsidRDefault="00B44930" w:rsidP="00B44930">
            <w:pPr>
              <w:spacing w:before="120" w:after="120"/>
              <w:rPr>
                <w:b/>
                <w:color w:val="000000"/>
              </w:rPr>
            </w:pPr>
          </w:p>
          <w:p w14:paraId="24536C90" w14:textId="5B6B9284" w:rsidR="001B5B37" w:rsidRDefault="00270B66" w:rsidP="00B44930">
            <w:pPr>
              <w:spacing w:before="120" w:after="120"/>
              <w:rPr>
                <w:color w:val="000000"/>
              </w:rPr>
            </w:pPr>
            <w:r>
              <w:rPr>
                <w:b/>
                <w:color w:val="000000"/>
              </w:rPr>
              <w:t>Note:</w:t>
            </w:r>
            <w:r>
              <w:rPr>
                <w:color w:val="000000"/>
              </w:rPr>
              <w:t xml:space="preserve">  Provide time frame according to </w:t>
            </w:r>
            <w:hyperlink r:id="rId93" w:anchor="!/view?docid=3338f261-4696-4e84-9019-43cc2eef3352" w:history="1">
              <w:hyperlink r:id="rId94" w:anchor="!/view?docid=3338f261-4696-4e84-9019-43cc2eef3352" w:history="1">
                <w:r w:rsidR="000361F2">
                  <w:rPr>
                    <w:rStyle w:val="Hyperlink"/>
                  </w:rPr>
                  <w:t>PeopleSafe - Order Shipping Turn Around Time (TAT) (018691)</w:t>
                </w:r>
              </w:hyperlink>
              <w:r>
                <w:rPr>
                  <w:rStyle w:val="Hyperlink"/>
                </w:rPr>
                <w:t>.</w:t>
              </w:r>
            </w:hyperlink>
            <w:r>
              <w:rPr>
                <w:color w:val="000000"/>
              </w:rPr>
              <w:t xml:space="preserve">  </w:t>
            </w:r>
          </w:p>
          <w:p w14:paraId="3E2B0522" w14:textId="77777777" w:rsidR="001B5B37" w:rsidRDefault="001B5B37" w:rsidP="00A14F7C">
            <w:pPr>
              <w:spacing w:before="120" w:after="120"/>
              <w:rPr>
                <w:color w:val="000000"/>
              </w:rPr>
            </w:pPr>
          </w:p>
          <w:p w14:paraId="266824AD" w14:textId="514ED269" w:rsidR="00270B66" w:rsidRPr="001B5B37" w:rsidRDefault="00270B66" w:rsidP="00A14F7C">
            <w:pPr>
              <w:spacing w:before="120" w:after="120"/>
              <w:rPr>
                <w:color w:val="000000"/>
              </w:rPr>
            </w:pPr>
            <w:r>
              <w:rPr>
                <w:color w:val="000000"/>
              </w:rPr>
              <w:t xml:space="preserve">Refer to </w:t>
            </w:r>
            <w:hyperlink w:anchor="_Various_Work_Instructions" w:history="1">
              <w:r>
                <w:rPr>
                  <w:rStyle w:val="Hyperlink"/>
                </w:rPr>
                <w:t>Order Status</w:t>
              </w:r>
            </w:hyperlink>
            <w:r>
              <w:rPr>
                <w:rStyle w:val="Hyperlink"/>
              </w:rPr>
              <w:t>.</w:t>
            </w:r>
            <w:r>
              <w:rPr>
                <w:color w:val="000000"/>
              </w:rPr>
              <w:t xml:space="preserve"> </w:t>
            </w:r>
          </w:p>
        </w:tc>
        <w:tc>
          <w:tcPr>
            <w:tcW w:w="1678" w:type="pct"/>
            <w:gridSpan w:val="2"/>
            <w:tcBorders>
              <w:top w:val="single" w:sz="4" w:space="0" w:color="auto"/>
              <w:left w:val="single" w:sz="4" w:space="0" w:color="auto"/>
              <w:bottom w:val="single" w:sz="4" w:space="0" w:color="auto"/>
              <w:right w:val="single" w:sz="4" w:space="0" w:color="auto"/>
            </w:tcBorders>
          </w:tcPr>
          <w:p w14:paraId="0453BB39" w14:textId="77777777" w:rsidR="00270B66" w:rsidRDefault="00270B66" w:rsidP="00A14F7C">
            <w:pPr>
              <w:spacing w:before="120" w:after="120"/>
              <w:rPr>
                <w:color w:val="000000"/>
              </w:rPr>
            </w:pPr>
            <w:r>
              <w:rPr>
                <w:noProof/>
                <w:color w:val="000000"/>
              </w:rPr>
              <w:drawing>
                <wp:inline distT="0" distB="0" distL="0" distR="0" wp14:anchorId="273585AD" wp14:editId="4B56051B">
                  <wp:extent cx="238125" cy="209550"/>
                  <wp:effectExtent l="0" t="0" r="9525" b="0"/>
                  <wp:docPr id="116" name="Picture 116"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con - Convers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xml:space="preserve"> Your order is going through the normal processing and should be delivered to you within… </w:t>
            </w:r>
          </w:p>
          <w:p w14:paraId="1B4219EE" w14:textId="77777777" w:rsidR="00270B66" w:rsidRDefault="00270B66" w:rsidP="00A14F7C">
            <w:pPr>
              <w:spacing w:before="120" w:after="120"/>
              <w:rPr>
                <w:noProof/>
              </w:rPr>
            </w:pPr>
          </w:p>
        </w:tc>
      </w:tr>
      <w:tr w:rsidR="00B932FF" w14:paraId="172B56A6"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04866BE1" w14:textId="77777777" w:rsidR="00270B66" w:rsidRDefault="00270B66" w:rsidP="00A14F7C">
            <w:pPr>
              <w:spacing w:before="120" w:after="120"/>
              <w:rPr>
                <w:b/>
              </w:rPr>
            </w:pPr>
            <w:r>
              <w:rPr>
                <w:b/>
              </w:rPr>
              <w:t xml:space="preserve">EXTERNAL ADJUDICATION – ADJUDICATION ACCEPTED </w:t>
            </w:r>
          </w:p>
        </w:tc>
        <w:tc>
          <w:tcPr>
            <w:tcW w:w="2357" w:type="pct"/>
            <w:tcBorders>
              <w:top w:val="single" w:sz="4" w:space="0" w:color="auto"/>
              <w:left w:val="single" w:sz="4" w:space="0" w:color="auto"/>
              <w:bottom w:val="single" w:sz="4" w:space="0" w:color="auto"/>
              <w:right w:val="single" w:sz="4" w:space="0" w:color="auto"/>
            </w:tcBorders>
          </w:tcPr>
          <w:p w14:paraId="33E55168" w14:textId="5F4A5FEF" w:rsidR="00270B66" w:rsidRDefault="00270B66" w:rsidP="00A14F7C">
            <w:pPr>
              <w:spacing w:before="120" w:after="120"/>
              <w:rPr>
                <w:color w:val="000000"/>
              </w:rPr>
            </w:pPr>
            <w:r>
              <w:rPr>
                <w:color w:val="000000"/>
              </w:rPr>
              <w:t>Rx is accepted by internal adjudication but still requires external processing through a third party</w:t>
            </w:r>
            <w:r w:rsidR="00FA2350">
              <w:rPr>
                <w:color w:val="000000"/>
              </w:rPr>
              <w:t xml:space="preserve">. </w:t>
            </w:r>
            <w:r>
              <w:rPr>
                <w:color w:val="000000"/>
              </w:rPr>
              <w:t>Confirmation of coverage must be received first from the third party before we can finish processing the order.</w:t>
            </w:r>
          </w:p>
          <w:p w14:paraId="29172290" w14:textId="77777777" w:rsidR="00270B66" w:rsidRDefault="00270B66" w:rsidP="00A14F7C">
            <w:pPr>
              <w:spacing w:before="120" w:after="120"/>
              <w:rPr>
                <w:color w:val="000000"/>
              </w:rPr>
            </w:pPr>
          </w:p>
          <w:p w14:paraId="7795BA36" w14:textId="779C58B4" w:rsidR="00270B66" w:rsidRDefault="00270B66" w:rsidP="00A14F7C">
            <w:pPr>
              <w:spacing w:before="120" w:after="120"/>
              <w:rPr>
                <w:color w:val="000000"/>
              </w:rPr>
            </w:pPr>
            <w:r>
              <w:rPr>
                <w:b/>
                <w:color w:val="000000"/>
              </w:rPr>
              <w:t>Note:</w:t>
            </w:r>
            <w:r>
              <w:rPr>
                <w:color w:val="000000"/>
              </w:rPr>
              <w:t xml:space="preserve">  Provide time frame according to </w:t>
            </w:r>
            <w:hyperlink r:id="rId95" w:anchor="!/view?docid=3338f261-4696-4e84-9019-43cc2eef3352" w:history="1">
              <w:hyperlink r:id="rId96" w:anchor="!/view?docid=3338f261-4696-4e84-9019-43cc2eef3352" w:history="1">
                <w:r w:rsidR="000361F2">
                  <w:rPr>
                    <w:rStyle w:val="Hyperlink"/>
                  </w:rPr>
                  <w:t>PeopleSafe - Order Shipping Turn Around Time (TAT) (018691)</w:t>
                </w:r>
              </w:hyperlink>
            </w:hyperlink>
            <w:r>
              <w:rPr>
                <w:color w:val="000000"/>
              </w:rPr>
              <w:t>.</w:t>
            </w:r>
          </w:p>
        </w:tc>
        <w:tc>
          <w:tcPr>
            <w:tcW w:w="1678" w:type="pct"/>
            <w:gridSpan w:val="2"/>
            <w:tcBorders>
              <w:top w:val="single" w:sz="4" w:space="0" w:color="auto"/>
              <w:left w:val="single" w:sz="4" w:space="0" w:color="auto"/>
              <w:bottom w:val="single" w:sz="4" w:space="0" w:color="auto"/>
              <w:right w:val="single" w:sz="4" w:space="0" w:color="auto"/>
            </w:tcBorders>
          </w:tcPr>
          <w:p w14:paraId="4615A9E5" w14:textId="77777777" w:rsidR="00270B66" w:rsidRDefault="00270B66" w:rsidP="00A14F7C">
            <w:pPr>
              <w:spacing w:before="120" w:after="120"/>
              <w:rPr>
                <w:color w:val="000000"/>
              </w:rPr>
            </w:pPr>
            <w:r>
              <w:rPr>
                <w:noProof/>
                <w:color w:val="000000"/>
              </w:rPr>
              <w:drawing>
                <wp:inline distT="0" distB="0" distL="0" distR="0" wp14:anchorId="3E0EACAF" wp14:editId="5403812D">
                  <wp:extent cx="238125" cy="209550"/>
                  <wp:effectExtent l="0" t="0" r="9525" b="0"/>
                  <wp:docPr id="115" name="Picture 115"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con - Convers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xml:space="preserve"> Your order is going through the normal processing and should be delivered to you within… </w:t>
            </w:r>
          </w:p>
          <w:p w14:paraId="48238ED5" w14:textId="77777777" w:rsidR="00270B66" w:rsidRDefault="00270B66" w:rsidP="00A14F7C">
            <w:pPr>
              <w:spacing w:before="120" w:after="120"/>
              <w:rPr>
                <w:noProof/>
                <w:color w:val="000000"/>
              </w:rPr>
            </w:pPr>
          </w:p>
        </w:tc>
      </w:tr>
      <w:tr w:rsidR="00B932FF" w14:paraId="7E7B6604"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74A7ECE7" w14:textId="77777777" w:rsidR="00270B66" w:rsidRDefault="00270B66" w:rsidP="00A14F7C">
            <w:pPr>
              <w:spacing w:before="120" w:after="120"/>
              <w:rPr>
                <w:b/>
              </w:rPr>
            </w:pPr>
            <w:r>
              <w:rPr>
                <w:b/>
              </w:rPr>
              <w:t xml:space="preserve">EXTERNAL ADJUDICATION – ADJUDICATION DIVERTED </w:t>
            </w:r>
          </w:p>
        </w:tc>
        <w:tc>
          <w:tcPr>
            <w:tcW w:w="2357" w:type="pct"/>
            <w:tcBorders>
              <w:top w:val="single" w:sz="4" w:space="0" w:color="auto"/>
              <w:left w:val="single" w:sz="4" w:space="0" w:color="auto"/>
              <w:bottom w:val="single" w:sz="4" w:space="0" w:color="auto"/>
              <w:right w:val="single" w:sz="4" w:space="0" w:color="auto"/>
            </w:tcBorders>
          </w:tcPr>
          <w:p w14:paraId="69384883" w14:textId="77777777" w:rsidR="00270B66" w:rsidRDefault="00270B66" w:rsidP="00A14F7C">
            <w:pPr>
              <w:spacing w:before="120" w:after="120"/>
              <w:rPr>
                <w:color w:val="000000"/>
              </w:rPr>
            </w:pPr>
            <w:r>
              <w:rPr>
                <w:color w:val="000000"/>
              </w:rPr>
              <w:t xml:space="preserve">Rx has conflicts internally which need to be resolved prior to external processing through a third party. </w:t>
            </w:r>
          </w:p>
          <w:p w14:paraId="2F42A754" w14:textId="77777777" w:rsidR="00270B66" w:rsidRDefault="00270B66" w:rsidP="00A14F7C">
            <w:pPr>
              <w:spacing w:before="120" w:after="120"/>
              <w:rPr>
                <w:color w:val="000000"/>
              </w:rPr>
            </w:pPr>
          </w:p>
          <w:p w14:paraId="5952A74B" w14:textId="668BE3A3" w:rsidR="00C406A8" w:rsidRDefault="00270B66" w:rsidP="00A14F7C">
            <w:pPr>
              <w:spacing w:before="120" w:after="120"/>
              <w:rPr>
                <w:color w:val="000000"/>
              </w:rPr>
            </w:pPr>
            <w:r>
              <w:rPr>
                <w:b/>
                <w:color w:val="000000"/>
              </w:rPr>
              <w:t>Note:</w:t>
            </w:r>
            <w:r>
              <w:rPr>
                <w:color w:val="000000"/>
              </w:rPr>
              <w:t xml:space="preserve">  Provide time frame according to </w:t>
            </w:r>
            <w:hyperlink r:id="rId97" w:anchor="!/view?docid=3338f261-4696-4e84-9019-43cc2eef3352" w:history="1">
              <w:hyperlink r:id="rId98" w:anchor="!/view?docid=3338f261-4696-4e84-9019-43cc2eef3352" w:history="1">
                <w:r w:rsidR="000361F2">
                  <w:rPr>
                    <w:rStyle w:val="Hyperlink"/>
                  </w:rPr>
                  <w:t>PeopleSafe - Order Shipping Turn Around Time (TAT) (018691)</w:t>
                </w:r>
              </w:hyperlink>
            </w:hyperlink>
            <w:r>
              <w:rPr>
                <w:color w:val="000000"/>
              </w:rPr>
              <w:t>.</w:t>
            </w:r>
          </w:p>
        </w:tc>
        <w:tc>
          <w:tcPr>
            <w:tcW w:w="1678" w:type="pct"/>
            <w:gridSpan w:val="2"/>
            <w:tcBorders>
              <w:top w:val="single" w:sz="4" w:space="0" w:color="auto"/>
              <w:left w:val="single" w:sz="4" w:space="0" w:color="auto"/>
              <w:bottom w:val="single" w:sz="4" w:space="0" w:color="auto"/>
              <w:right w:val="single" w:sz="4" w:space="0" w:color="auto"/>
            </w:tcBorders>
          </w:tcPr>
          <w:p w14:paraId="52E8BCB0" w14:textId="77777777" w:rsidR="00270B66" w:rsidRDefault="00270B66" w:rsidP="00A14F7C">
            <w:pPr>
              <w:spacing w:before="120" w:after="120"/>
              <w:rPr>
                <w:color w:val="000000"/>
              </w:rPr>
            </w:pPr>
            <w:r>
              <w:rPr>
                <w:noProof/>
                <w:color w:val="000000"/>
              </w:rPr>
              <w:drawing>
                <wp:inline distT="0" distB="0" distL="0" distR="0" wp14:anchorId="257F7FC1" wp14:editId="2754D1E0">
                  <wp:extent cx="238125" cy="209550"/>
                  <wp:effectExtent l="0" t="0" r="9525" b="0"/>
                  <wp:docPr id="114" name="Picture 114"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con - Convers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xml:space="preserve"> Your order is going through the normal processing and should be delivered to you within… </w:t>
            </w:r>
          </w:p>
          <w:p w14:paraId="459BA0FA" w14:textId="77777777" w:rsidR="00270B66" w:rsidRDefault="00270B66" w:rsidP="00A14F7C">
            <w:pPr>
              <w:spacing w:before="120" w:after="120"/>
              <w:rPr>
                <w:noProof/>
                <w:color w:val="000000"/>
              </w:rPr>
            </w:pPr>
          </w:p>
        </w:tc>
      </w:tr>
      <w:tr w:rsidR="00B932FF" w14:paraId="4D733364"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5F05A76E" w14:textId="77777777" w:rsidR="00270B66" w:rsidRDefault="00270B66" w:rsidP="00A14F7C">
            <w:pPr>
              <w:spacing w:before="120" w:after="120"/>
              <w:rPr>
                <w:b/>
              </w:rPr>
            </w:pPr>
            <w:r>
              <w:rPr>
                <w:b/>
              </w:rPr>
              <w:t xml:space="preserve">EXTERNAL ADJUDICATION – ADJUDICATION ERROR </w:t>
            </w:r>
          </w:p>
        </w:tc>
        <w:tc>
          <w:tcPr>
            <w:tcW w:w="2357" w:type="pct"/>
            <w:tcBorders>
              <w:top w:val="single" w:sz="4" w:space="0" w:color="auto"/>
              <w:left w:val="single" w:sz="4" w:space="0" w:color="auto"/>
              <w:bottom w:val="single" w:sz="4" w:space="0" w:color="auto"/>
              <w:right w:val="single" w:sz="4" w:space="0" w:color="auto"/>
            </w:tcBorders>
          </w:tcPr>
          <w:p w14:paraId="76F50A17" w14:textId="77777777" w:rsidR="00270B66" w:rsidRDefault="00270B66" w:rsidP="00A14F7C">
            <w:pPr>
              <w:spacing w:before="120" w:after="120"/>
              <w:rPr>
                <w:color w:val="000000"/>
              </w:rPr>
            </w:pPr>
            <w:r>
              <w:rPr>
                <w:color w:val="000000"/>
              </w:rPr>
              <w:t xml:space="preserve">System Error - Check the conflicts, problems and comments under the order number and prescription number for details. </w:t>
            </w:r>
          </w:p>
          <w:p w14:paraId="3190FA1C" w14:textId="77777777" w:rsidR="00270B66" w:rsidRDefault="00270B66" w:rsidP="00A14F7C">
            <w:pPr>
              <w:spacing w:before="120" w:after="120"/>
              <w:ind w:left="360"/>
              <w:rPr>
                <w:color w:val="000000"/>
              </w:rPr>
            </w:pPr>
          </w:p>
          <w:p w14:paraId="1C41969A" w14:textId="54253ECD" w:rsidR="00C406A8" w:rsidRDefault="00B44930" w:rsidP="00A14F7C">
            <w:pPr>
              <w:spacing w:before="120" w:after="120"/>
              <w:rPr>
                <w:color w:val="000000"/>
              </w:rPr>
            </w:pPr>
            <w:r w:rsidRPr="00FB1443">
              <w:rPr>
                <w:b/>
                <w:bCs/>
                <w:color w:val="000000"/>
              </w:rPr>
              <w:t xml:space="preserve">Note:  </w:t>
            </w:r>
            <w:r w:rsidR="00270B66">
              <w:rPr>
                <w:color w:val="000000"/>
              </w:rPr>
              <w:t xml:space="preserve">If no information is found, submit an Order Status - Expedite Order in Process task. Refer to </w:t>
            </w:r>
            <w:hyperlink r:id="rId99" w:anchor="!/view?docid=97e4d878-f5fe-4901-8e76-4439f248ed76" w:history="1">
              <w:r w:rsidR="003E2B2D">
                <w:rPr>
                  <w:rStyle w:val="Hyperlink"/>
                </w:rPr>
                <w:t>Expediting Home Delivery Processing Time and/or Upgrading Order Shipping (118121)</w:t>
              </w:r>
            </w:hyperlink>
            <w:r w:rsidR="00270B66">
              <w:rPr>
                <w:color w:val="000000"/>
              </w:rPr>
              <w:t>.</w:t>
            </w:r>
          </w:p>
        </w:tc>
        <w:tc>
          <w:tcPr>
            <w:tcW w:w="1678" w:type="pct"/>
            <w:gridSpan w:val="2"/>
            <w:tcBorders>
              <w:top w:val="single" w:sz="4" w:space="0" w:color="auto"/>
              <w:left w:val="single" w:sz="4" w:space="0" w:color="auto"/>
              <w:bottom w:val="single" w:sz="4" w:space="0" w:color="auto"/>
              <w:right w:val="single" w:sz="4" w:space="0" w:color="auto"/>
            </w:tcBorders>
          </w:tcPr>
          <w:p w14:paraId="1B3B47AC" w14:textId="77777777" w:rsidR="00270B66" w:rsidRDefault="00270B66" w:rsidP="00A14F7C">
            <w:pPr>
              <w:pStyle w:val="ListParagraph"/>
              <w:spacing w:before="120" w:after="120"/>
              <w:ind w:left="0"/>
              <w:contextualSpacing/>
              <w:rPr>
                <w:color w:val="000000"/>
              </w:rPr>
            </w:pPr>
            <w:r>
              <w:rPr>
                <w:noProof/>
                <w:color w:val="000000"/>
              </w:rPr>
              <w:drawing>
                <wp:inline distT="0" distB="0" distL="0" distR="0" wp14:anchorId="7C045224" wp14:editId="4CD03221">
                  <wp:extent cx="238125" cy="2095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xml:space="preserve"> We are attempting to verify information provided on the actual script before processing can continue. Upon completion of that process your order will be shipped to you.</w:t>
            </w:r>
          </w:p>
          <w:p w14:paraId="4C394E07" w14:textId="77777777" w:rsidR="00270B66" w:rsidRDefault="00270B66" w:rsidP="00A14F7C">
            <w:pPr>
              <w:spacing w:before="120" w:after="120"/>
              <w:rPr>
                <w:noProof/>
                <w:color w:val="000000"/>
              </w:rPr>
            </w:pPr>
          </w:p>
        </w:tc>
      </w:tr>
      <w:tr w:rsidR="00B932FF" w14:paraId="4FEB278D"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57875CCB" w14:textId="77777777" w:rsidR="00270B66" w:rsidRDefault="00270B66" w:rsidP="00A14F7C">
            <w:pPr>
              <w:spacing w:before="120" w:after="120"/>
              <w:rPr>
                <w:b/>
              </w:rPr>
            </w:pPr>
            <w:r>
              <w:rPr>
                <w:b/>
              </w:rPr>
              <w:t xml:space="preserve">EXTERNAL ADJUDICATION – TRANSLATED DIVERTED </w:t>
            </w:r>
          </w:p>
        </w:tc>
        <w:tc>
          <w:tcPr>
            <w:tcW w:w="2357" w:type="pct"/>
            <w:tcBorders>
              <w:top w:val="single" w:sz="4" w:space="0" w:color="auto"/>
              <w:left w:val="single" w:sz="4" w:space="0" w:color="auto"/>
              <w:bottom w:val="single" w:sz="4" w:space="0" w:color="auto"/>
              <w:right w:val="single" w:sz="4" w:space="0" w:color="auto"/>
            </w:tcBorders>
          </w:tcPr>
          <w:p w14:paraId="7EFFACF0" w14:textId="2C95D875" w:rsidR="00270B66" w:rsidRDefault="00270B66" w:rsidP="00A14F7C">
            <w:pPr>
              <w:spacing w:before="120" w:after="120"/>
              <w:rPr>
                <w:color w:val="000000"/>
              </w:rPr>
            </w:pPr>
            <w:r>
              <w:rPr>
                <w:color w:val="000000"/>
              </w:rPr>
              <w:t>Rx will require external adjudication</w:t>
            </w:r>
            <w:r w:rsidR="00FA2350">
              <w:rPr>
                <w:color w:val="000000"/>
              </w:rPr>
              <w:t xml:space="preserve">. </w:t>
            </w:r>
            <w:r>
              <w:rPr>
                <w:color w:val="000000"/>
              </w:rPr>
              <w:t>Diverted until adjudication is accepted by third party</w:t>
            </w:r>
            <w:r w:rsidR="00FA2350">
              <w:rPr>
                <w:color w:val="000000"/>
              </w:rPr>
              <w:t xml:space="preserve">. </w:t>
            </w:r>
            <w:r>
              <w:rPr>
                <w:color w:val="000000"/>
              </w:rPr>
              <w:t>Verify plan design, COB, pharmacy filling prescription.</w:t>
            </w:r>
          </w:p>
          <w:p w14:paraId="319A612F" w14:textId="77777777" w:rsidR="00270B66" w:rsidRDefault="00270B66" w:rsidP="00A14F7C">
            <w:pPr>
              <w:spacing w:before="120" w:after="120"/>
              <w:rPr>
                <w:color w:val="000000"/>
              </w:rPr>
            </w:pPr>
          </w:p>
          <w:p w14:paraId="0A8F146E" w14:textId="0151FE87" w:rsidR="00270B66" w:rsidRDefault="5680AFCC" w:rsidP="00A14F7C">
            <w:pPr>
              <w:numPr>
                <w:ilvl w:val="0"/>
                <w:numId w:val="29"/>
              </w:numPr>
              <w:spacing w:before="120" w:after="120"/>
              <w:rPr>
                <w:color w:val="000000"/>
              </w:rPr>
            </w:pPr>
            <w:r w:rsidRPr="7A3F94D2">
              <w:rPr>
                <w:color w:val="000000" w:themeColor="text1"/>
              </w:rPr>
              <w:t>Advise member of proper number for adjudication information (</w:t>
            </w:r>
            <w:r w:rsidRPr="7A3F94D2">
              <w:rPr>
                <w:b/>
                <w:bCs/>
                <w:color w:val="000000" w:themeColor="text1"/>
              </w:rPr>
              <w:t>Example</w:t>
            </w:r>
            <w:r w:rsidR="2F95450E" w:rsidRPr="7A3F94D2">
              <w:rPr>
                <w:b/>
                <w:bCs/>
                <w:color w:val="000000" w:themeColor="text1"/>
              </w:rPr>
              <w:t>: Client</w:t>
            </w:r>
            <w:r w:rsidRPr="7A3F94D2">
              <w:rPr>
                <w:color w:val="000000" w:themeColor="text1"/>
              </w:rPr>
              <w:t>, benefit office, pharmacy).</w:t>
            </w:r>
          </w:p>
          <w:p w14:paraId="22537B48" w14:textId="3F13B311" w:rsidR="00270B66" w:rsidRPr="00FB4FC1" w:rsidRDefault="5680AFCC" w:rsidP="00A14F7C">
            <w:pPr>
              <w:numPr>
                <w:ilvl w:val="0"/>
                <w:numId w:val="29"/>
              </w:numPr>
              <w:spacing w:before="120" w:after="120"/>
              <w:rPr>
                <w:color w:val="000000"/>
              </w:rPr>
            </w:pPr>
            <w:r w:rsidRPr="7A3F94D2">
              <w:rPr>
                <w:color w:val="000000" w:themeColor="text1"/>
              </w:rPr>
              <w:t>If Prescriber Contact – Rx Clarification conflict</w:t>
            </w:r>
            <w:r w:rsidR="083050F0" w:rsidRPr="7A3F94D2">
              <w:rPr>
                <w:color w:val="000000" w:themeColor="text1"/>
              </w:rPr>
              <w:t>: “</w:t>
            </w:r>
            <w:r w:rsidRPr="7A3F94D2">
              <w:rPr>
                <w:color w:val="000000" w:themeColor="text1"/>
              </w:rPr>
              <w:t>We are currently verifying the information provided by your physician on the prescription</w:t>
            </w:r>
            <w:r w:rsidR="00FA2350" w:rsidRPr="7A3F94D2">
              <w:rPr>
                <w:color w:val="000000" w:themeColor="text1"/>
              </w:rPr>
              <w:t>.”</w:t>
            </w:r>
          </w:p>
        </w:tc>
        <w:tc>
          <w:tcPr>
            <w:tcW w:w="1678" w:type="pct"/>
            <w:gridSpan w:val="2"/>
            <w:tcBorders>
              <w:top w:val="single" w:sz="4" w:space="0" w:color="auto"/>
              <w:left w:val="single" w:sz="4" w:space="0" w:color="auto"/>
              <w:bottom w:val="single" w:sz="4" w:space="0" w:color="auto"/>
              <w:right w:val="single" w:sz="4" w:space="0" w:color="auto"/>
            </w:tcBorders>
          </w:tcPr>
          <w:p w14:paraId="77AD50AB" w14:textId="77777777" w:rsidR="00270B66" w:rsidRDefault="00270B66" w:rsidP="00A14F7C">
            <w:pPr>
              <w:spacing w:before="120" w:after="120"/>
              <w:rPr>
                <w:color w:val="000000"/>
              </w:rPr>
            </w:pPr>
            <w:r>
              <w:rPr>
                <w:noProof/>
                <w:color w:val="000000"/>
              </w:rPr>
              <w:drawing>
                <wp:inline distT="0" distB="0" distL="0" distR="0" wp14:anchorId="6A1FE9FD" wp14:editId="65606C1E">
                  <wp:extent cx="238125" cy="209550"/>
                  <wp:effectExtent l="0" t="0" r="9525" b="0"/>
                  <wp:docPr id="112" name="Picture 112"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con - Convers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xml:space="preserve"> Your order is temporarily delayed for possible processing through your insurance, secondary insurance, etc.</w:t>
            </w:r>
          </w:p>
          <w:p w14:paraId="4EFCB651" w14:textId="77777777" w:rsidR="00270B66" w:rsidRDefault="00270B66" w:rsidP="00A14F7C">
            <w:pPr>
              <w:spacing w:before="120" w:after="120"/>
              <w:rPr>
                <w:noProof/>
                <w:color w:val="000000"/>
              </w:rPr>
            </w:pPr>
          </w:p>
        </w:tc>
      </w:tr>
      <w:tr w:rsidR="00B932FF" w14:paraId="620F8108"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0B593C2B" w14:textId="77777777" w:rsidR="00270B66" w:rsidRDefault="00270B66" w:rsidP="00A14F7C">
            <w:pPr>
              <w:spacing w:before="120" w:after="120"/>
              <w:rPr>
                <w:b/>
              </w:rPr>
            </w:pPr>
            <w:r>
              <w:rPr>
                <w:b/>
              </w:rPr>
              <w:t xml:space="preserve">EXTERNAL ADJUDICATION – TRANSLATED OK </w:t>
            </w:r>
          </w:p>
        </w:tc>
        <w:tc>
          <w:tcPr>
            <w:tcW w:w="2357" w:type="pct"/>
            <w:tcBorders>
              <w:top w:val="single" w:sz="4" w:space="0" w:color="auto"/>
              <w:left w:val="single" w:sz="4" w:space="0" w:color="auto"/>
              <w:bottom w:val="single" w:sz="4" w:space="0" w:color="auto"/>
              <w:right w:val="single" w:sz="4" w:space="0" w:color="auto"/>
            </w:tcBorders>
          </w:tcPr>
          <w:p w14:paraId="7965FF54" w14:textId="77777777" w:rsidR="00270B66" w:rsidRDefault="00270B66" w:rsidP="00A14F7C">
            <w:pPr>
              <w:spacing w:before="120" w:after="120"/>
              <w:rPr>
                <w:color w:val="000000"/>
              </w:rPr>
            </w:pPr>
            <w:r>
              <w:rPr>
                <w:color w:val="000000"/>
              </w:rPr>
              <w:t xml:space="preserve">Rx will require external adjudication. Diverted until adjudication is accepted by third party. </w:t>
            </w:r>
          </w:p>
          <w:p w14:paraId="5901452E" w14:textId="77777777" w:rsidR="00270B66" w:rsidRDefault="00270B66" w:rsidP="00A14F7C">
            <w:pPr>
              <w:spacing w:before="120" w:after="120"/>
              <w:rPr>
                <w:color w:val="000000"/>
              </w:rPr>
            </w:pPr>
          </w:p>
          <w:p w14:paraId="2FC4FF9E" w14:textId="28EBC11C" w:rsidR="00270B66" w:rsidRDefault="00270B66" w:rsidP="00A14F7C">
            <w:pPr>
              <w:spacing w:before="120" w:after="120"/>
              <w:rPr>
                <w:color w:val="000000"/>
              </w:rPr>
            </w:pPr>
            <w:r>
              <w:rPr>
                <w:b/>
                <w:color w:val="000000"/>
              </w:rPr>
              <w:t>Note:</w:t>
            </w:r>
            <w:r>
              <w:rPr>
                <w:color w:val="000000"/>
              </w:rPr>
              <w:t xml:space="preserve">  Provide time frame according to </w:t>
            </w:r>
            <w:hyperlink r:id="rId101" w:anchor="!/view?docid=3338f261-4696-4e84-9019-43cc2eef3352" w:history="1">
              <w:hyperlink r:id="rId102" w:anchor="!/view?docid=3338f261-4696-4e84-9019-43cc2eef3352" w:history="1">
                <w:r w:rsidR="000361F2">
                  <w:rPr>
                    <w:rStyle w:val="Hyperlink"/>
                  </w:rPr>
                  <w:t>PeopleSafe - Order Shipping Turn Around Time (TAT) (018691)</w:t>
                </w:r>
              </w:hyperlink>
            </w:hyperlink>
            <w:r>
              <w:rPr>
                <w:color w:val="000000"/>
              </w:rPr>
              <w:t>.</w:t>
            </w:r>
          </w:p>
        </w:tc>
        <w:tc>
          <w:tcPr>
            <w:tcW w:w="1678" w:type="pct"/>
            <w:gridSpan w:val="2"/>
            <w:tcBorders>
              <w:top w:val="single" w:sz="4" w:space="0" w:color="auto"/>
              <w:left w:val="single" w:sz="4" w:space="0" w:color="auto"/>
              <w:bottom w:val="single" w:sz="4" w:space="0" w:color="auto"/>
              <w:right w:val="single" w:sz="4" w:space="0" w:color="auto"/>
            </w:tcBorders>
          </w:tcPr>
          <w:p w14:paraId="338F0B38" w14:textId="77777777" w:rsidR="00270B66" w:rsidRDefault="00270B66" w:rsidP="00A14F7C">
            <w:pPr>
              <w:spacing w:before="120" w:after="120"/>
              <w:rPr>
                <w:color w:val="000000"/>
              </w:rPr>
            </w:pPr>
            <w:r>
              <w:rPr>
                <w:noProof/>
                <w:color w:val="000000"/>
              </w:rPr>
              <w:drawing>
                <wp:inline distT="0" distB="0" distL="0" distR="0" wp14:anchorId="3F20B99A" wp14:editId="657D28B4">
                  <wp:extent cx="238125" cy="209550"/>
                  <wp:effectExtent l="0" t="0" r="9525" b="0"/>
                  <wp:docPr id="111" name="Picture 111"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con - Convers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xml:space="preserve"> Your order is going through the normal processing and should be delivered to you within… </w:t>
            </w:r>
          </w:p>
          <w:p w14:paraId="11AE2D60" w14:textId="77777777" w:rsidR="00270B66" w:rsidRDefault="00270B66" w:rsidP="00A14F7C">
            <w:pPr>
              <w:spacing w:before="120" w:after="120"/>
              <w:rPr>
                <w:noProof/>
                <w:color w:val="000000"/>
              </w:rPr>
            </w:pPr>
          </w:p>
        </w:tc>
      </w:tr>
      <w:tr w:rsidR="00B932FF" w14:paraId="5EA23A20" w14:textId="77777777" w:rsidTr="00B44930">
        <w:trPr>
          <w:trHeight w:val="638"/>
        </w:trPr>
        <w:tc>
          <w:tcPr>
            <w:tcW w:w="965" w:type="pct"/>
            <w:tcBorders>
              <w:top w:val="single" w:sz="4" w:space="0" w:color="auto"/>
              <w:left w:val="single" w:sz="4" w:space="0" w:color="auto"/>
              <w:bottom w:val="single" w:sz="4" w:space="0" w:color="auto"/>
              <w:right w:val="single" w:sz="4" w:space="0" w:color="auto"/>
            </w:tcBorders>
          </w:tcPr>
          <w:p w14:paraId="07D602DA" w14:textId="77777777" w:rsidR="00270B66" w:rsidRDefault="00270B66" w:rsidP="00A14F7C">
            <w:pPr>
              <w:spacing w:before="120" w:after="120"/>
              <w:rPr>
                <w:b/>
              </w:rPr>
            </w:pPr>
            <w:r>
              <w:rPr>
                <w:b/>
              </w:rPr>
              <w:t>Label Printed</w:t>
            </w:r>
          </w:p>
          <w:p w14:paraId="38380ABC" w14:textId="77777777" w:rsidR="00270B66" w:rsidRDefault="00270B66" w:rsidP="00A14F7C">
            <w:pPr>
              <w:spacing w:before="120" w:after="120"/>
              <w:rPr>
                <w:b/>
              </w:rPr>
            </w:pPr>
          </w:p>
          <w:p w14:paraId="5900A836" w14:textId="77777777" w:rsidR="00270B66" w:rsidRDefault="00270B66" w:rsidP="00A14F7C">
            <w:pPr>
              <w:numPr>
                <w:ilvl w:val="0"/>
                <w:numId w:val="30"/>
              </w:numPr>
              <w:spacing w:before="120" w:after="120"/>
            </w:pPr>
            <w:r>
              <w:t xml:space="preserve">PAID EXTERNAL ADJUDICATION </w:t>
            </w:r>
            <w:r>
              <w:rPr>
                <w:rFonts w:cs="Arial"/>
              </w:rPr>
              <w:t>–</w:t>
            </w:r>
            <w:r>
              <w:t xml:space="preserve"> LABEL PRINTED</w:t>
            </w:r>
          </w:p>
        </w:tc>
        <w:tc>
          <w:tcPr>
            <w:tcW w:w="2357" w:type="pct"/>
            <w:tcBorders>
              <w:top w:val="single" w:sz="4" w:space="0" w:color="auto"/>
              <w:left w:val="single" w:sz="4" w:space="0" w:color="auto"/>
              <w:bottom w:val="single" w:sz="4" w:space="0" w:color="auto"/>
              <w:right w:val="single" w:sz="4" w:space="0" w:color="auto"/>
            </w:tcBorders>
          </w:tcPr>
          <w:p w14:paraId="0941F843" w14:textId="1893FFFC" w:rsidR="00270B66" w:rsidRDefault="00270B66" w:rsidP="00A14F7C">
            <w:pPr>
              <w:spacing w:before="120" w:after="120"/>
              <w:rPr>
                <w:color w:val="000000"/>
              </w:rPr>
            </w:pPr>
            <w:r>
              <w:t xml:space="preserve">Tote assigned - all conflicts have been resolved </w:t>
            </w:r>
            <w:r>
              <w:rPr>
                <w:color w:val="000000"/>
              </w:rPr>
              <w:t xml:space="preserve">and typically ships within </w:t>
            </w:r>
            <w:r w:rsidR="008E7B12">
              <w:rPr>
                <w:color w:val="000000"/>
              </w:rPr>
              <w:t xml:space="preserve">two </w:t>
            </w:r>
            <w:r>
              <w:rPr>
                <w:color w:val="000000"/>
              </w:rPr>
              <w:t>business days.</w:t>
            </w:r>
          </w:p>
          <w:p w14:paraId="42DDD13F" w14:textId="77777777" w:rsidR="00270B66" w:rsidRDefault="00270B66" w:rsidP="00A14F7C">
            <w:pPr>
              <w:spacing w:before="120" w:after="120"/>
              <w:rPr>
                <w:b/>
                <w:bCs/>
              </w:rPr>
            </w:pPr>
          </w:p>
          <w:p w14:paraId="52B12C7C" w14:textId="77777777" w:rsidR="00270B66" w:rsidRDefault="00270B66" w:rsidP="00A14F7C">
            <w:pPr>
              <w:spacing w:before="120" w:after="120"/>
              <w:ind w:left="144"/>
            </w:pPr>
            <w:r>
              <w:rPr>
                <w:b/>
                <w:noProof/>
              </w:rPr>
              <w:drawing>
                <wp:inline distT="0" distB="0" distL="0" distR="0" wp14:anchorId="0D8F607A" wp14:editId="5074EF0D">
                  <wp:extent cx="238125" cy="2095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b/>
                <w:bCs/>
              </w:rPr>
              <w:t xml:space="preserve"> </w:t>
            </w:r>
            <w:r>
              <w:t>No changes can be made to an order once in Label Print Order Status. Changes such as shipping method, stopping order, address change, etc. cannot be made.</w:t>
            </w:r>
          </w:p>
          <w:p w14:paraId="72047FA3" w14:textId="77777777" w:rsidR="00270B66" w:rsidRDefault="00270B66" w:rsidP="00A14F7C">
            <w:pPr>
              <w:spacing w:before="120" w:after="120"/>
            </w:pPr>
          </w:p>
          <w:p w14:paraId="31A19451" w14:textId="2CDA1AC0" w:rsidR="00270B66" w:rsidRDefault="5680AFCC" w:rsidP="00A14F7C">
            <w:pPr>
              <w:spacing w:before="120" w:after="120"/>
              <w:rPr>
                <w:color w:val="000000"/>
              </w:rPr>
            </w:pPr>
            <w:r w:rsidRPr="7A3F94D2">
              <w:rPr>
                <w:b/>
                <w:bCs/>
                <w:color w:val="000000" w:themeColor="text1"/>
              </w:rPr>
              <w:t>Exception</w:t>
            </w:r>
            <w:r w:rsidR="50BDEB83" w:rsidRPr="7A3F94D2">
              <w:rPr>
                <w:b/>
                <w:bCs/>
                <w:color w:val="000000" w:themeColor="text1"/>
              </w:rPr>
              <w:t xml:space="preserve">: </w:t>
            </w:r>
            <w:r w:rsidR="005D3BF5">
              <w:rPr>
                <w:b/>
                <w:bCs/>
                <w:color w:val="000000" w:themeColor="text1"/>
              </w:rPr>
              <w:t xml:space="preserve"> </w:t>
            </w:r>
            <w:r w:rsidR="50BDEB83" w:rsidRPr="005D3BF5">
              <w:rPr>
                <w:color w:val="000000" w:themeColor="text1"/>
              </w:rPr>
              <w:t>If</w:t>
            </w:r>
            <w:r w:rsidRPr="005D3BF5">
              <w:rPr>
                <w:color w:val="000000" w:themeColor="text1"/>
              </w:rPr>
              <w:t xml:space="preserve"> </w:t>
            </w:r>
            <w:r w:rsidRPr="7A3F94D2">
              <w:rPr>
                <w:color w:val="000000" w:themeColor="text1"/>
              </w:rPr>
              <w:t xml:space="preserve">the member is escalating or a PBM error has occurred, send a stop tote </w:t>
            </w:r>
            <w:r w:rsidR="2EC3C3E2" w:rsidRPr="7A3F94D2">
              <w:rPr>
                <w:color w:val="000000" w:themeColor="text1"/>
              </w:rPr>
              <w:t>email,</w:t>
            </w:r>
            <w:r w:rsidRPr="7A3F94D2">
              <w:rPr>
                <w:color w:val="000000" w:themeColor="text1"/>
              </w:rPr>
              <w:t xml:space="preserve"> and advise the member we will attempt to edit the prescription(s) from being shipped, but there is no guarantee.</w:t>
            </w:r>
          </w:p>
          <w:p w14:paraId="0D08ED5A" w14:textId="77777777" w:rsidR="00D952B5" w:rsidRDefault="00D952B5" w:rsidP="00A14F7C">
            <w:pPr>
              <w:spacing w:before="120" w:after="120"/>
              <w:rPr>
                <w:color w:val="000000"/>
              </w:rPr>
            </w:pPr>
          </w:p>
          <w:p w14:paraId="1EC3A3E5" w14:textId="1854E5DB" w:rsidR="00270B66" w:rsidRDefault="00270B66" w:rsidP="00A14F7C">
            <w:pPr>
              <w:spacing w:before="120" w:after="120"/>
              <w:rPr>
                <w:color w:val="000000"/>
              </w:rPr>
            </w:pPr>
            <w:r>
              <w:rPr>
                <w:color w:val="000000"/>
              </w:rPr>
              <w:t xml:space="preserve">Refer to </w:t>
            </w:r>
            <w:hyperlink r:id="rId103" w:anchor="!/view?docid=1232023a-60c7-4441-9013-17ecbd554451" w:history="1">
              <w:r w:rsidR="000361F2">
                <w:rPr>
                  <w:rStyle w:val="Hyperlink"/>
                </w:rPr>
                <w:t>PeopleSafe - How to Send a Pharmacy Stop Tote Request (017745)</w:t>
              </w:r>
            </w:hyperlink>
            <w:r>
              <w:rPr>
                <w:color w:val="000000"/>
              </w:rPr>
              <w:t xml:space="preserve">. </w:t>
            </w:r>
          </w:p>
        </w:tc>
        <w:tc>
          <w:tcPr>
            <w:tcW w:w="1678" w:type="pct"/>
            <w:gridSpan w:val="2"/>
            <w:tcBorders>
              <w:top w:val="single" w:sz="4" w:space="0" w:color="auto"/>
              <w:left w:val="single" w:sz="4" w:space="0" w:color="auto"/>
              <w:bottom w:val="single" w:sz="4" w:space="0" w:color="auto"/>
              <w:right w:val="single" w:sz="4" w:space="0" w:color="auto"/>
            </w:tcBorders>
          </w:tcPr>
          <w:p w14:paraId="52735212" w14:textId="77777777" w:rsidR="00270B66" w:rsidRDefault="00270B66" w:rsidP="00A14F7C">
            <w:pPr>
              <w:spacing w:before="120" w:after="120"/>
              <w:rPr>
                <w:b/>
              </w:rPr>
            </w:pPr>
            <w:r>
              <w:rPr>
                <w:noProof/>
              </w:rPr>
              <w:drawing>
                <wp:inline distT="0" distB="0" distL="0" distR="0" wp14:anchorId="3103B18C" wp14:editId="75BF09F1">
                  <wp:extent cx="238125" cy="2095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Your order is in the final stage of processing and will be shipped to you as soon as possible.</w:t>
            </w:r>
          </w:p>
          <w:p w14:paraId="4D2E5271" w14:textId="77777777" w:rsidR="00270B66" w:rsidRDefault="00270B66" w:rsidP="00A14F7C">
            <w:pPr>
              <w:spacing w:before="120" w:after="120"/>
              <w:rPr>
                <w:color w:val="000000"/>
              </w:rPr>
            </w:pPr>
          </w:p>
          <w:p w14:paraId="051DAA92" w14:textId="77777777" w:rsidR="00270B66" w:rsidRDefault="00270B66" w:rsidP="00A14F7C">
            <w:pPr>
              <w:spacing w:before="120" w:after="120"/>
              <w:rPr>
                <w:color w:val="000000"/>
              </w:rPr>
            </w:pPr>
          </w:p>
          <w:p w14:paraId="5E255DA2" w14:textId="77777777" w:rsidR="00270B66" w:rsidRDefault="00270B66" w:rsidP="00A14F7C">
            <w:pPr>
              <w:spacing w:before="120" w:after="120"/>
              <w:rPr>
                <w:color w:val="000000"/>
              </w:rPr>
            </w:pPr>
            <w:r>
              <w:rPr>
                <w:noProof/>
                <w:color w:val="000000"/>
              </w:rPr>
              <w:drawing>
                <wp:inline distT="0" distB="0" distL="0" distR="0" wp14:anchorId="3CED6AB2" wp14:editId="7B230A26">
                  <wp:extent cx="238125" cy="2095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xml:space="preserve"> Refrain from telling the member their order will be shipping soon due to the “Label Printed” status.</w:t>
            </w:r>
          </w:p>
          <w:p w14:paraId="5A85EB56" w14:textId="77777777" w:rsidR="00270B66" w:rsidRDefault="00270B66" w:rsidP="00A14F7C">
            <w:pPr>
              <w:spacing w:before="120" w:after="120"/>
              <w:rPr>
                <w:color w:val="000000"/>
              </w:rPr>
            </w:pPr>
          </w:p>
        </w:tc>
      </w:tr>
      <w:tr w:rsidR="00B932FF" w14:paraId="59870DCC"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109CCF72" w14:textId="77777777" w:rsidR="00270B66" w:rsidRDefault="00270B66" w:rsidP="00A14F7C">
            <w:pPr>
              <w:spacing w:before="120" w:after="120"/>
              <w:rPr>
                <w:b/>
              </w:rPr>
            </w:pPr>
            <w:r>
              <w:rPr>
                <w:b/>
              </w:rPr>
              <w:t>Participant Hold Indefinite</w:t>
            </w:r>
          </w:p>
        </w:tc>
        <w:tc>
          <w:tcPr>
            <w:tcW w:w="2357" w:type="pct"/>
            <w:tcBorders>
              <w:top w:val="single" w:sz="4" w:space="0" w:color="auto"/>
              <w:left w:val="single" w:sz="4" w:space="0" w:color="auto"/>
              <w:bottom w:val="single" w:sz="4" w:space="0" w:color="auto"/>
              <w:right w:val="single" w:sz="4" w:space="0" w:color="auto"/>
            </w:tcBorders>
            <w:hideMark/>
          </w:tcPr>
          <w:p w14:paraId="6ACEF884" w14:textId="5D455E58" w:rsidR="00270B66" w:rsidRDefault="00270B66" w:rsidP="00A14F7C">
            <w:pPr>
              <w:spacing w:before="120" w:after="120"/>
            </w:pPr>
            <w:r>
              <w:t>Prescription was placed on indefinite hold by the member.</w:t>
            </w:r>
          </w:p>
          <w:p w14:paraId="49414F47" w14:textId="77777777" w:rsidR="001B5B37" w:rsidRDefault="001B5B37" w:rsidP="00A14F7C">
            <w:pPr>
              <w:spacing w:before="120" w:after="120"/>
            </w:pPr>
          </w:p>
          <w:p w14:paraId="2120D152" w14:textId="5B41BB9E" w:rsidR="00270B66" w:rsidRDefault="00270B66" w:rsidP="00A14F7C">
            <w:pPr>
              <w:spacing w:before="120" w:after="120"/>
              <w:rPr>
                <w:color w:val="000000"/>
              </w:rPr>
            </w:pPr>
            <w:r>
              <w:rPr>
                <w:color w:val="000000"/>
              </w:rPr>
              <w:t xml:space="preserve">Refer to </w:t>
            </w:r>
            <w:hyperlink r:id="rId104" w:anchor="!/view?docid=76ff600a-8205-4ae2-82c0-cf3d007af90c" w:history="1">
              <w:r w:rsidR="00D9258A">
                <w:rPr>
                  <w:rStyle w:val="Hyperlink"/>
                </w:rPr>
                <w:t>Participant Hold (027254)</w:t>
              </w:r>
            </w:hyperlink>
            <w:r w:rsidR="00D9258A">
              <w:rPr>
                <w:rStyle w:val="Hyperlink"/>
              </w:rPr>
              <w:t>.</w:t>
            </w:r>
          </w:p>
        </w:tc>
        <w:tc>
          <w:tcPr>
            <w:tcW w:w="1678" w:type="pct"/>
            <w:gridSpan w:val="2"/>
            <w:tcBorders>
              <w:top w:val="single" w:sz="4" w:space="0" w:color="auto"/>
              <w:left w:val="single" w:sz="4" w:space="0" w:color="auto"/>
              <w:bottom w:val="single" w:sz="4" w:space="0" w:color="auto"/>
              <w:right w:val="single" w:sz="4" w:space="0" w:color="auto"/>
            </w:tcBorders>
            <w:hideMark/>
          </w:tcPr>
          <w:p w14:paraId="030B09E3" w14:textId="77777777" w:rsidR="00270B66" w:rsidRDefault="00270B66" w:rsidP="00A14F7C">
            <w:pPr>
              <w:spacing w:before="120" w:after="120"/>
            </w:pPr>
            <w:r>
              <w:rPr>
                <w:noProof/>
              </w:rPr>
              <w:drawing>
                <wp:inline distT="0" distB="0" distL="0" distR="0" wp14:anchorId="0A494BB2" wp14:editId="38E990C1">
                  <wp:extent cx="238125" cy="209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Your order was placed on hold per your request on &lt;date&gt;. </w:t>
            </w:r>
          </w:p>
        </w:tc>
      </w:tr>
      <w:tr w:rsidR="00090FFF" w14:paraId="5F73FB1E" w14:textId="77777777" w:rsidTr="00B44930">
        <w:tc>
          <w:tcPr>
            <w:tcW w:w="965" w:type="pct"/>
            <w:tcBorders>
              <w:top w:val="single" w:sz="4" w:space="0" w:color="auto"/>
              <w:left w:val="single" w:sz="4" w:space="0" w:color="auto"/>
              <w:bottom w:val="single" w:sz="4" w:space="0" w:color="auto"/>
              <w:right w:val="single" w:sz="4" w:space="0" w:color="auto"/>
            </w:tcBorders>
          </w:tcPr>
          <w:p w14:paraId="44CA84D1" w14:textId="06ED9024" w:rsidR="00090FFF" w:rsidRPr="00E44A08" w:rsidRDefault="00090FFF" w:rsidP="00A14F7C">
            <w:pPr>
              <w:spacing w:before="120" w:after="120"/>
              <w:rPr>
                <w:b/>
              </w:rPr>
            </w:pPr>
            <w:r w:rsidRPr="00E44A08">
              <w:rPr>
                <w:b/>
              </w:rPr>
              <w:t xml:space="preserve">Dupe Rx On Hold </w:t>
            </w:r>
          </w:p>
        </w:tc>
        <w:tc>
          <w:tcPr>
            <w:tcW w:w="2357" w:type="pct"/>
            <w:tcBorders>
              <w:top w:val="single" w:sz="4" w:space="0" w:color="auto"/>
              <w:left w:val="single" w:sz="4" w:space="0" w:color="auto"/>
              <w:bottom w:val="single" w:sz="4" w:space="0" w:color="auto"/>
              <w:right w:val="single" w:sz="4" w:space="0" w:color="auto"/>
            </w:tcBorders>
          </w:tcPr>
          <w:p w14:paraId="28BDE187" w14:textId="57EAF0FE" w:rsidR="00090FFF" w:rsidRDefault="00090FFF" w:rsidP="00A14F7C">
            <w:pPr>
              <w:spacing w:before="120" w:after="120"/>
              <w:rPr>
                <w:color w:val="000000"/>
              </w:rPr>
            </w:pPr>
            <w:r w:rsidRPr="047CE19B">
              <w:rPr>
                <w:color w:val="000000" w:themeColor="text1"/>
              </w:rPr>
              <w:t>If Rx has been placed on indefinite hold and the Order Status is Dupe Rx on Hold, this is due to the Duplicate Rx Reconciliation process. The medication will continue to </w:t>
            </w:r>
            <w:bookmarkStart w:id="116" w:name="_Int_vwsoHkd9"/>
            <w:r w:rsidR="77D2FA77" w:rsidRPr="047CE19B">
              <w:rPr>
                <w:color w:val="000000" w:themeColor="text1"/>
              </w:rPr>
              <w:t>be rejected</w:t>
            </w:r>
            <w:bookmarkEnd w:id="116"/>
            <w:r w:rsidRPr="047CE19B">
              <w:rPr>
                <w:color w:val="000000" w:themeColor="text1"/>
              </w:rPr>
              <w:t xml:space="preserve"> when ordered via PeopleSafe if it is more than 7 days from the refill due date. </w:t>
            </w:r>
          </w:p>
          <w:p w14:paraId="1781C4B3" w14:textId="77777777" w:rsidR="00090FFF" w:rsidRPr="00066658" w:rsidRDefault="00090FFF" w:rsidP="00A14F7C">
            <w:pPr>
              <w:spacing w:before="120" w:after="120"/>
            </w:pPr>
          </w:p>
          <w:p w14:paraId="28561281" w14:textId="25E9AE25" w:rsidR="00090FFF" w:rsidRPr="00E44A08" w:rsidRDefault="00090FFF" w:rsidP="00A14F7C">
            <w:pPr>
              <w:spacing w:before="120" w:after="120"/>
            </w:pPr>
            <w:r w:rsidRPr="047CE19B">
              <w:rPr>
                <w:color w:val="000000" w:themeColor="text1"/>
              </w:rPr>
              <w:t xml:space="preserve">If </w:t>
            </w:r>
            <w:r w:rsidR="7EA502E6" w:rsidRPr="047CE19B">
              <w:rPr>
                <w:color w:val="000000" w:themeColor="text1"/>
              </w:rPr>
              <w:t>a member</w:t>
            </w:r>
            <w:r w:rsidRPr="047CE19B">
              <w:rPr>
                <w:color w:val="000000" w:themeColor="text1"/>
              </w:rPr>
              <w:t xml:space="preserve"> needs the Rx </w:t>
            </w:r>
            <w:proofErr w:type="gramStart"/>
            <w:r w:rsidRPr="047CE19B">
              <w:rPr>
                <w:color w:val="000000" w:themeColor="text1"/>
              </w:rPr>
              <w:t>fille</w:t>
            </w:r>
            <w:r w:rsidR="003A41B9">
              <w:rPr>
                <w:color w:val="000000" w:themeColor="text1"/>
              </w:rPr>
              <w:t>d</w:t>
            </w:r>
            <w:proofErr w:type="gramEnd"/>
            <w:r w:rsidR="00674BCF">
              <w:rPr>
                <w:color w:val="000000" w:themeColor="text1"/>
              </w:rPr>
              <w:t xml:space="preserve"> </w:t>
            </w:r>
            <w:r w:rsidRPr="047CE19B">
              <w:rPr>
                <w:color w:val="000000" w:themeColor="text1"/>
              </w:rPr>
              <w:t xml:space="preserve">early, </w:t>
            </w:r>
            <w:r w:rsidR="5A42F0E7" w:rsidRPr="047CE19B">
              <w:rPr>
                <w:color w:val="000000" w:themeColor="text1"/>
              </w:rPr>
              <w:t xml:space="preserve">a Duplicate Therapy override will need to </w:t>
            </w:r>
            <w:proofErr w:type="gramStart"/>
            <w:r w:rsidR="5A42F0E7" w:rsidRPr="047CE19B">
              <w:rPr>
                <w:color w:val="000000" w:themeColor="text1"/>
              </w:rPr>
              <w:t>placed</w:t>
            </w:r>
            <w:proofErr w:type="gramEnd"/>
            <w:r w:rsidR="5A42F0E7" w:rsidRPr="047CE19B">
              <w:rPr>
                <w:color w:val="000000" w:themeColor="text1"/>
              </w:rPr>
              <w:t xml:space="preserve"> before a</w:t>
            </w:r>
            <w:r w:rsidR="1D9F4F63" w:rsidRPr="047CE19B">
              <w:rPr>
                <w:color w:val="000000" w:themeColor="text1"/>
              </w:rPr>
              <w:t xml:space="preserve"> new order can be processed</w:t>
            </w:r>
            <w:r w:rsidR="003A41B9">
              <w:rPr>
                <w:color w:val="000000" w:themeColor="text1"/>
              </w:rPr>
              <w:t>. R</w:t>
            </w:r>
            <w:r w:rsidR="1D9F4F63" w:rsidRPr="047CE19B">
              <w:rPr>
                <w:color w:val="000000" w:themeColor="text1"/>
              </w:rPr>
              <w:t xml:space="preserve">efer to CIF and </w:t>
            </w:r>
            <w:hyperlink r:id="rId105" w:anchor="!/view?docid=f075340f-87ec-41b3-bdeb-16422d0fed0e" w:history="1">
              <w:r w:rsidR="7E4729F6" w:rsidRPr="047CE19B">
                <w:rPr>
                  <w:rStyle w:val="Hyperlink"/>
                </w:rPr>
                <w:t>PeopleSafe - Plan Benefit Overrides (PBO) CCR (024671</w:t>
              </w:r>
            </w:hyperlink>
            <w:r w:rsidR="7E4729F6" w:rsidRPr="047CE19B">
              <w:rPr>
                <w:color w:val="000000" w:themeColor="text1"/>
              </w:rPr>
              <w:t>).</w:t>
            </w:r>
            <w:r w:rsidRPr="047CE19B">
              <w:rPr>
                <w:color w:val="000000" w:themeColor="text1"/>
              </w:rPr>
              <w:t xml:space="preserve"> Otherwise, the Rx can be refilled on the due date. </w:t>
            </w:r>
          </w:p>
        </w:tc>
        <w:tc>
          <w:tcPr>
            <w:tcW w:w="1678" w:type="pct"/>
            <w:gridSpan w:val="2"/>
            <w:tcBorders>
              <w:top w:val="single" w:sz="4" w:space="0" w:color="auto"/>
              <w:left w:val="single" w:sz="4" w:space="0" w:color="auto"/>
              <w:bottom w:val="single" w:sz="4" w:space="0" w:color="auto"/>
              <w:right w:val="single" w:sz="4" w:space="0" w:color="auto"/>
            </w:tcBorders>
          </w:tcPr>
          <w:p w14:paraId="0910AAC5" w14:textId="77777777" w:rsidR="00090FFF" w:rsidRDefault="00090FFF" w:rsidP="00A14F7C">
            <w:pPr>
              <w:spacing w:before="120" w:after="120"/>
              <w:rPr>
                <w:noProof/>
              </w:rPr>
            </w:pPr>
          </w:p>
        </w:tc>
      </w:tr>
      <w:tr w:rsidR="00B932FF" w14:paraId="14481852"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2D293E21" w14:textId="77777777" w:rsidR="00270B66" w:rsidRDefault="00270B66" w:rsidP="00A14F7C">
            <w:pPr>
              <w:spacing w:before="120" w:after="120"/>
              <w:rPr>
                <w:b/>
              </w:rPr>
            </w:pPr>
            <w:r>
              <w:rPr>
                <w:b/>
              </w:rPr>
              <w:t xml:space="preserve">PARTICIPANT HOLD UNTIL </w:t>
            </w:r>
          </w:p>
        </w:tc>
        <w:tc>
          <w:tcPr>
            <w:tcW w:w="2357" w:type="pct"/>
            <w:tcBorders>
              <w:top w:val="single" w:sz="4" w:space="0" w:color="auto"/>
              <w:left w:val="single" w:sz="4" w:space="0" w:color="auto"/>
              <w:bottom w:val="single" w:sz="4" w:space="0" w:color="auto"/>
              <w:right w:val="single" w:sz="4" w:space="0" w:color="auto"/>
            </w:tcBorders>
          </w:tcPr>
          <w:p w14:paraId="22413B80" w14:textId="77777777" w:rsidR="00270B66" w:rsidRDefault="5680AFCC" w:rsidP="00A14F7C">
            <w:pPr>
              <w:spacing w:before="120" w:after="120"/>
              <w:rPr>
                <w:color w:val="000000"/>
              </w:rPr>
            </w:pPr>
            <w:r w:rsidRPr="047CE19B">
              <w:rPr>
                <w:color w:val="000000" w:themeColor="text1"/>
              </w:rPr>
              <w:t xml:space="preserve">Member requests a hold until a specific date. </w:t>
            </w:r>
          </w:p>
          <w:p w14:paraId="3B946A3A" w14:textId="77777777" w:rsidR="00270B66" w:rsidRDefault="00270B66" w:rsidP="00A14F7C">
            <w:pPr>
              <w:spacing w:before="120" w:after="120"/>
            </w:pPr>
          </w:p>
        </w:tc>
        <w:tc>
          <w:tcPr>
            <w:tcW w:w="1678" w:type="pct"/>
            <w:gridSpan w:val="2"/>
            <w:tcBorders>
              <w:top w:val="single" w:sz="4" w:space="0" w:color="auto"/>
              <w:left w:val="single" w:sz="4" w:space="0" w:color="auto"/>
              <w:bottom w:val="single" w:sz="4" w:space="0" w:color="auto"/>
              <w:right w:val="single" w:sz="4" w:space="0" w:color="auto"/>
            </w:tcBorders>
            <w:hideMark/>
          </w:tcPr>
          <w:p w14:paraId="47BC0CE9" w14:textId="77777777" w:rsidR="00270B66" w:rsidRDefault="00270B66" w:rsidP="00A14F7C">
            <w:pPr>
              <w:spacing w:before="120" w:after="120"/>
              <w:rPr>
                <w:noProof/>
              </w:rPr>
            </w:pPr>
            <w:r>
              <w:rPr>
                <w:noProof/>
              </w:rPr>
              <w:drawing>
                <wp:inline distT="0" distB="0" distL="0" distR="0" wp14:anchorId="73631294" wp14:editId="3ACCA922">
                  <wp:extent cx="238125" cy="2095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noProof/>
              </w:rPr>
              <w:t xml:space="preserve"> Your prescription will be placed on hold and will start processing on &lt;date&gt;.</w:t>
            </w:r>
          </w:p>
        </w:tc>
      </w:tr>
      <w:tr w:rsidR="00B932FF" w14:paraId="59B7B733" w14:textId="77777777" w:rsidTr="00B44930">
        <w:tc>
          <w:tcPr>
            <w:tcW w:w="965" w:type="pct"/>
            <w:tcBorders>
              <w:top w:val="single" w:sz="4" w:space="0" w:color="auto"/>
              <w:left w:val="single" w:sz="4" w:space="0" w:color="auto"/>
              <w:bottom w:val="single" w:sz="4" w:space="0" w:color="auto"/>
              <w:right w:val="single" w:sz="4" w:space="0" w:color="auto"/>
            </w:tcBorders>
          </w:tcPr>
          <w:p w14:paraId="3B20D7F6" w14:textId="25DBC024" w:rsidR="00912C89" w:rsidRDefault="00912C89" w:rsidP="00A14F7C">
            <w:pPr>
              <w:spacing w:before="120" w:after="120"/>
              <w:rPr>
                <w:b/>
              </w:rPr>
            </w:pPr>
            <w:r>
              <w:rPr>
                <w:b/>
              </w:rPr>
              <w:t>PBM Hold</w:t>
            </w:r>
          </w:p>
        </w:tc>
        <w:tc>
          <w:tcPr>
            <w:tcW w:w="2357" w:type="pct"/>
            <w:tcBorders>
              <w:top w:val="single" w:sz="4" w:space="0" w:color="auto"/>
              <w:left w:val="single" w:sz="4" w:space="0" w:color="auto"/>
              <w:bottom w:val="single" w:sz="4" w:space="0" w:color="auto"/>
              <w:right w:val="single" w:sz="4" w:space="0" w:color="auto"/>
            </w:tcBorders>
          </w:tcPr>
          <w:p w14:paraId="3252F979" w14:textId="2A864AE5" w:rsidR="00912C89" w:rsidRDefault="00912C89" w:rsidP="00A14F7C">
            <w:pPr>
              <w:spacing w:before="120" w:after="120"/>
              <w:rPr>
                <w:color w:val="000000"/>
              </w:rPr>
            </w:pPr>
            <w:bookmarkStart w:id="117" w:name="OLE_LINK9"/>
            <w:r>
              <w:rPr>
                <w:color w:val="000000"/>
              </w:rPr>
              <w:t xml:space="preserve">PBM Mail Service personnel may place a prescription on hold when circumstances prevent it from being filled. </w:t>
            </w:r>
          </w:p>
          <w:p w14:paraId="7CF40BAE" w14:textId="77777777" w:rsidR="00D952B5" w:rsidRDefault="00D952B5" w:rsidP="00A14F7C">
            <w:pPr>
              <w:spacing w:before="120" w:after="120"/>
              <w:rPr>
                <w:color w:val="000000"/>
              </w:rPr>
            </w:pPr>
          </w:p>
          <w:bookmarkEnd w:id="117"/>
          <w:p w14:paraId="7609C611" w14:textId="1CEA7FDA" w:rsidR="00912C89" w:rsidRDefault="00912C89" w:rsidP="00A14F7C">
            <w:pPr>
              <w:spacing w:before="120" w:after="120"/>
              <w:rPr>
                <w:color w:val="000000"/>
              </w:rPr>
            </w:pPr>
            <w:r>
              <w:rPr>
                <w:color w:val="000000"/>
              </w:rPr>
              <w:t xml:space="preserve">Refer to </w:t>
            </w:r>
            <w:bookmarkStart w:id="118" w:name="OLE_LINK49"/>
            <w:r w:rsidR="00686511">
              <w:rPr>
                <w:color w:val="000000"/>
              </w:rPr>
              <w:fldChar w:fldCharType="begin"/>
            </w:r>
            <w:r w:rsidR="0096740A">
              <w:rPr>
                <w:color w:val="000000"/>
              </w:rPr>
              <w:instrText>HYPERLINK "https://thesource.cvshealth.com/nuxeo/thesource/" \l "!/view?docid=5b4a37eb-2741-4f6b-ba52-09fa2ec55ccc"</w:instrText>
            </w:r>
            <w:r w:rsidR="00686511">
              <w:rPr>
                <w:color w:val="000000"/>
              </w:rPr>
            </w:r>
            <w:r w:rsidR="00686511">
              <w:rPr>
                <w:color w:val="000000"/>
              </w:rPr>
              <w:fldChar w:fldCharType="separate"/>
            </w:r>
            <w:bookmarkEnd w:id="118"/>
            <w:r w:rsidR="0096740A">
              <w:rPr>
                <w:rStyle w:val="Hyperlink"/>
              </w:rPr>
              <w:t>PBM Hold (027255)</w:t>
            </w:r>
            <w:r w:rsidR="00686511">
              <w:rPr>
                <w:color w:val="000000"/>
              </w:rPr>
              <w:fldChar w:fldCharType="end"/>
            </w:r>
            <w:r w:rsidR="00686511">
              <w:rPr>
                <w:color w:val="000000"/>
              </w:rPr>
              <w:t>.</w:t>
            </w:r>
          </w:p>
        </w:tc>
        <w:tc>
          <w:tcPr>
            <w:tcW w:w="1678" w:type="pct"/>
            <w:gridSpan w:val="2"/>
            <w:tcBorders>
              <w:top w:val="single" w:sz="4" w:space="0" w:color="auto"/>
              <w:left w:val="single" w:sz="4" w:space="0" w:color="auto"/>
              <w:bottom w:val="single" w:sz="4" w:space="0" w:color="auto"/>
              <w:right w:val="single" w:sz="4" w:space="0" w:color="auto"/>
            </w:tcBorders>
          </w:tcPr>
          <w:p w14:paraId="700061E0" w14:textId="77777777" w:rsidR="00912C89" w:rsidRDefault="00912C89" w:rsidP="00A14F7C">
            <w:pPr>
              <w:spacing w:before="120" w:after="120"/>
              <w:rPr>
                <w:noProof/>
              </w:rPr>
            </w:pPr>
          </w:p>
        </w:tc>
      </w:tr>
      <w:tr w:rsidR="00B932FF" w14:paraId="4F4D04B6"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2CD9B4D1" w14:textId="77777777" w:rsidR="00270B66" w:rsidRDefault="00270B66" w:rsidP="00A14F7C">
            <w:pPr>
              <w:spacing w:before="120" w:after="120"/>
              <w:rPr>
                <w:b/>
              </w:rPr>
            </w:pPr>
            <w:r>
              <w:rPr>
                <w:b/>
              </w:rPr>
              <w:t>Ready for Label Print</w:t>
            </w:r>
          </w:p>
        </w:tc>
        <w:tc>
          <w:tcPr>
            <w:tcW w:w="2357" w:type="pct"/>
            <w:tcBorders>
              <w:top w:val="single" w:sz="4" w:space="0" w:color="auto"/>
              <w:left w:val="single" w:sz="4" w:space="0" w:color="auto"/>
              <w:bottom w:val="single" w:sz="4" w:space="0" w:color="auto"/>
              <w:right w:val="single" w:sz="4" w:space="0" w:color="auto"/>
            </w:tcBorders>
            <w:hideMark/>
          </w:tcPr>
          <w:p w14:paraId="36FA8427" w14:textId="57EF1E0C" w:rsidR="00270B66" w:rsidRDefault="00270B66" w:rsidP="00A14F7C">
            <w:pPr>
              <w:spacing w:before="120" w:after="120"/>
            </w:pPr>
            <w:r>
              <w:t>All conflicts have been resolved</w:t>
            </w:r>
            <w:r w:rsidR="00FA2350">
              <w:t xml:space="preserve">. </w:t>
            </w:r>
            <w:r>
              <w:t xml:space="preserve">Order is in the process of being dispensed. </w:t>
            </w:r>
          </w:p>
        </w:tc>
        <w:tc>
          <w:tcPr>
            <w:tcW w:w="1678" w:type="pct"/>
            <w:gridSpan w:val="2"/>
            <w:tcBorders>
              <w:top w:val="single" w:sz="4" w:space="0" w:color="auto"/>
              <w:left w:val="single" w:sz="4" w:space="0" w:color="auto"/>
              <w:bottom w:val="single" w:sz="4" w:space="0" w:color="auto"/>
              <w:right w:val="single" w:sz="4" w:space="0" w:color="auto"/>
            </w:tcBorders>
            <w:hideMark/>
          </w:tcPr>
          <w:p w14:paraId="43AC97EC" w14:textId="77777777" w:rsidR="00270B66" w:rsidRDefault="00270B66" w:rsidP="00A14F7C">
            <w:pPr>
              <w:spacing w:before="120" w:after="120"/>
              <w:rPr>
                <w:color w:val="000000"/>
              </w:rPr>
            </w:pPr>
            <w:r>
              <w:rPr>
                <w:noProof/>
              </w:rPr>
              <w:drawing>
                <wp:inline distT="0" distB="0" distL="0" distR="0" wp14:anchorId="58815072" wp14:editId="73F8101C">
                  <wp:extent cx="238125" cy="2095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Your order is going through the normal processing and should be delivered to you </w:t>
            </w:r>
            <w:r>
              <w:rPr>
                <w:color w:val="000000"/>
              </w:rPr>
              <w:t>as soon as possible.</w:t>
            </w:r>
          </w:p>
        </w:tc>
      </w:tr>
      <w:tr w:rsidR="00B932FF" w14:paraId="3C40B301"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58BA9B00" w14:textId="77777777" w:rsidR="00270B66" w:rsidRDefault="00270B66" w:rsidP="00A14F7C">
            <w:pPr>
              <w:spacing w:before="120" w:after="120"/>
              <w:rPr>
                <w:b/>
              </w:rPr>
            </w:pPr>
            <w:r>
              <w:rPr>
                <w:b/>
              </w:rPr>
              <w:t>REJECTED EXTERNAL ADJUDICATION</w:t>
            </w:r>
            <w:r>
              <w:t xml:space="preserve"> </w:t>
            </w:r>
            <w:r>
              <w:rPr>
                <w:rFonts w:cs="Arial"/>
              </w:rPr>
              <w:t>–</w:t>
            </w:r>
            <w:r>
              <w:t xml:space="preserve"> </w:t>
            </w:r>
            <w:r>
              <w:rPr>
                <w:b/>
              </w:rPr>
              <w:t>ADJUDICATION ACCEPTED</w:t>
            </w:r>
          </w:p>
        </w:tc>
        <w:tc>
          <w:tcPr>
            <w:tcW w:w="2357" w:type="pct"/>
            <w:tcBorders>
              <w:top w:val="single" w:sz="4" w:space="0" w:color="auto"/>
              <w:left w:val="single" w:sz="4" w:space="0" w:color="auto"/>
              <w:bottom w:val="single" w:sz="4" w:space="0" w:color="auto"/>
              <w:right w:val="single" w:sz="4" w:space="0" w:color="auto"/>
            </w:tcBorders>
            <w:hideMark/>
          </w:tcPr>
          <w:p w14:paraId="09D92386" w14:textId="77777777" w:rsidR="00270B66" w:rsidRDefault="00270B66" w:rsidP="00A14F7C">
            <w:pPr>
              <w:numPr>
                <w:ilvl w:val="0"/>
                <w:numId w:val="31"/>
              </w:numPr>
              <w:spacing w:before="120" w:after="120"/>
              <w:rPr>
                <w:color w:val="000000"/>
              </w:rPr>
            </w:pPr>
            <w:r>
              <w:rPr>
                <w:color w:val="000000"/>
              </w:rPr>
              <w:t xml:space="preserve">External adjudication (third party) has rejected the Rx - internal adjudication has accepted the Rx. Check the conflicts, problems and comments under the order number and prescription number for details. </w:t>
            </w:r>
          </w:p>
          <w:p w14:paraId="6A347AF5" w14:textId="4AFDD819" w:rsidR="00270B66" w:rsidRDefault="00270B66" w:rsidP="00A14F7C">
            <w:pPr>
              <w:numPr>
                <w:ilvl w:val="0"/>
                <w:numId w:val="31"/>
              </w:numPr>
              <w:spacing w:before="120" w:after="120"/>
              <w:rPr>
                <w:color w:val="000000"/>
              </w:rPr>
            </w:pPr>
            <w:r>
              <w:rPr>
                <w:color w:val="000000"/>
              </w:rPr>
              <w:t>If no information is found and PeopleSafe indicates coverage from test claim, submit Order Status- Expedited Order in Process task.</w:t>
            </w:r>
          </w:p>
          <w:p w14:paraId="075820BC" w14:textId="77777777" w:rsidR="00571528" w:rsidRDefault="00571528" w:rsidP="00A14F7C">
            <w:pPr>
              <w:spacing w:before="120" w:after="120"/>
              <w:ind w:left="360"/>
              <w:rPr>
                <w:color w:val="000000"/>
              </w:rPr>
            </w:pPr>
          </w:p>
          <w:p w14:paraId="7A5DFA71" w14:textId="6F4C6232" w:rsidR="00270B66" w:rsidRDefault="00270B66" w:rsidP="00A14F7C">
            <w:pPr>
              <w:spacing w:before="120" w:after="120"/>
              <w:rPr>
                <w:color w:val="000000"/>
              </w:rPr>
            </w:pPr>
            <w:r>
              <w:rPr>
                <w:b/>
                <w:color w:val="000000"/>
              </w:rPr>
              <w:t>Not</w:t>
            </w:r>
            <w:r w:rsidRPr="001B5B37">
              <w:rPr>
                <w:b/>
                <w:color w:val="000000"/>
              </w:rPr>
              <w:t>e:</w:t>
            </w:r>
            <w:r>
              <w:rPr>
                <w:color w:val="000000"/>
              </w:rPr>
              <w:t xml:space="preserve"> </w:t>
            </w:r>
            <w:r w:rsidR="001B5B37">
              <w:rPr>
                <w:color w:val="000000"/>
              </w:rPr>
              <w:t xml:space="preserve"> </w:t>
            </w:r>
            <w:r>
              <w:rPr>
                <w:color w:val="000000"/>
              </w:rPr>
              <w:t xml:space="preserve">Refer to </w:t>
            </w:r>
            <w:hyperlink r:id="rId106" w:anchor="!/view?docid=97e4d878-f5fe-4901-8e76-4439f248ed76" w:history="1">
              <w:r w:rsidR="0052485A">
                <w:rPr>
                  <w:rStyle w:val="Hyperlink"/>
                </w:rPr>
                <w:t>Expediting Mail Order Processing Time and/or Upgrading Order Shipping (118121)</w:t>
              </w:r>
            </w:hyperlink>
            <w:r>
              <w:rPr>
                <w:color w:val="000000"/>
              </w:rPr>
              <w:t>.</w:t>
            </w:r>
          </w:p>
        </w:tc>
        <w:tc>
          <w:tcPr>
            <w:tcW w:w="1678" w:type="pct"/>
            <w:gridSpan w:val="2"/>
            <w:tcBorders>
              <w:top w:val="single" w:sz="4" w:space="0" w:color="auto"/>
              <w:left w:val="single" w:sz="4" w:space="0" w:color="auto"/>
              <w:bottom w:val="single" w:sz="4" w:space="0" w:color="auto"/>
              <w:right w:val="single" w:sz="4" w:space="0" w:color="auto"/>
            </w:tcBorders>
          </w:tcPr>
          <w:p w14:paraId="025DC168" w14:textId="77777777" w:rsidR="00270B66" w:rsidRDefault="00270B66" w:rsidP="00A14F7C">
            <w:pPr>
              <w:spacing w:before="120" w:after="120"/>
              <w:rPr>
                <w:color w:val="000000"/>
              </w:rPr>
            </w:pPr>
            <w:r>
              <w:rPr>
                <w:noProof/>
                <w:color w:val="000000"/>
              </w:rPr>
              <w:drawing>
                <wp:inline distT="0" distB="0" distL="0" distR="0" wp14:anchorId="0E8EF531" wp14:editId="1D610563">
                  <wp:extent cx="238125" cy="209550"/>
                  <wp:effectExtent l="0" t="0" r="9525" b="0"/>
                  <wp:docPr id="95" name="Picture 95"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con - Convers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xml:space="preserve"> Your order has been processed and is proceeding through the billing portion of the process. Upon completion of payment your order will be shipped to you. </w:t>
            </w:r>
          </w:p>
          <w:p w14:paraId="61D16C1A" w14:textId="77777777" w:rsidR="00270B66" w:rsidRDefault="00270B66" w:rsidP="00A14F7C">
            <w:pPr>
              <w:spacing w:before="120" w:after="120"/>
              <w:rPr>
                <w:color w:val="000000"/>
              </w:rPr>
            </w:pPr>
          </w:p>
          <w:p w14:paraId="3A2CF990" w14:textId="77777777" w:rsidR="00270B66" w:rsidRDefault="00270B66" w:rsidP="00A14F7C">
            <w:pPr>
              <w:spacing w:before="120" w:after="120"/>
              <w:rPr>
                <w:color w:val="000000"/>
              </w:rPr>
            </w:pPr>
            <w:r>
              <w:rPr>
                <w:noProof/>
                <w:color w:val="000000"/>
              </w:rPr>
              <w:drawing>
                <wp:inline distT="0" distB="0" distL="0" distR="0" wp14:anchorId="2E185D5D" wp14:editId="77C28DAD">
                  <wp:extent cx="238125" cy="209550"/>
                  <wp:effectExtent l="0" t="0" r="9525" b="0"/>
                  <wp:docPr id="94" name="Picture 94"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Convers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xml:space="preserve"> When we receive information needed and order has completed you should receive your order within…</w:t>
            </w:r>
          </w:p>
          <w:p w14:paraId="6A6EEB2B" w14:textId="77777777" w:rsidR="00270B66" w:rsidRDefault="00270B66" w:rsidP="00A14F7C">
            <w:pPr>
              <w:spacing w:before="120" w:after="120"/>
              <w:rPr>
                <w:noProof/>
              </w:rPr>
            </w:pPr>
          </w:p>
        </w:tc>
      </w:tr>
      <w:tr w:rsidR="00B932FF" w14:paraId="6314DB3F"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191FF3CC" w14:textId="77777777" w:rsidR="00270B66" w:rsidRDefault="00270B66" w:rsidP="00A14F7C">
            <w:pPr>
              <w:spacing w:before="120" w:after="120"/>
              <w:rPr>
                <w:b/>
              </w:rPr>
            </w:pPr>
            <w:r>
              <w:rPr>
                <w:b/>
              </w:rPr>
              <w:t>Rejected RBP</w:t>
            </w:r>
          </w:p>
        </w:tc>
        <w:tc>
          <w:tcPr>
            <w:tcW w:w="2357" w:type="pct"/>
            <w:tcBorders>
              <w:top w:val="single" w:sz="4" w:space="0" w:color="auto"/>
              <w:left w:val="single" w:sz="4" w:space="0" w:color="auto"/>
              <w:bottom w:val="single" w:sz="4" w:space="0" w:color="auto"/>
              <w:right w:val="single" w:sz="4" w:space="0" w:color="auto"/>
            </w:tcBorders>
            <w:hideMark/>
          </w:tcPr>
          <w:p w14:paraId="79D8A90E" w14:textId="11991615" w:rsidR="00270B66" w:rsidRDefault="00270B66" w:rsidP="00A14F7C">
            <w:pPr>
              <w:spacing w:before="120" w:after="120"/>
            </w:pPr>
            <w:r>
              <w:t>Previously shipped order that has been returned by the patient</w:t>
            </w:r>
            <w:r w:rsidR="00FA2350">
              <w:t xml:space="preserve">. </w:t>
            </w:r>
            <w:r>
              <w:t>Check comments for a Returned Goods Materials, RGM task.</w:t>
            </w:r>
          </w:p>
        </w:tc>
        <w:tc>
          <w:tcPr>
            <w:tcW w:w="1678" w:type="pct"/>
            <w:gridSpan w:val="2"/>
            <w:tcBorders>
              <w:top w:val="single" w:sz="4" w:space="0" w:color="auto"/>
              <w:left w:val="single" w:sz="4" w:space="0" w:color="auto"/>
              <w:bottom w:val="single" w:sz="4" w:space="0" w:color="auto"/>
              <w:right w:val="single" w:sz="4" w:space="0" w:color="auto"/>
            </w:tcBorders>
            <w:hideMark/>
          </w:tcPr>
          <w:p w14:paraId="07DA7706" w14:textId="71E399BE" w:rsidR="00270B66" w:rsidRDefault="00270B66" w:rsidP="00A14F7C">
            <w:pPr>
              <w:spacing w:before="120" w:after="120"/>
            </w:pPr>
            <w:r>
              <w:rPr>
                <w:noProof/>
              </w:rPr>
              <w:drawing>
                <wp:inline distT="0" distB="0" distL="0" distR="0" wp14:anchorId="7DC21E54" wp14:editId="1B127FB8">
                  <wp:extent cx="238125" cy="2095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Upon receipt of the </w:t>
            </w:r>
            <w:r w:rsidR="0033159E">
              <w:t>script,</w:t>
            </w:r>
            <w:r>
              <w:t xml:space="preserve"> you may want to talk to your </w:t>
            </w:r>
            <w:r>
              <w:rPr>
                <w:color w:val="000000"/>
              </w:rPr>
              <w:t>prescriber</w:t>
            </w:r>
            <w:r>
              <w:t xml:space="preserve"> about a possible alternative medication that is covered by your plan.</w:t>
            </w:r>
          </w:p>
        </w:tc>
      </w:tr>
      <w:tr w:rsidR="00B932FF" w14:paraId="0D062E53" w14:textId="77777777" w:rsidTr="00B44930">
        <w:tc>
          <w:tcPr>
            <w:tcW w:w="965" w:type="pct"/>
            <w:tcBorders>
              <w:top w:val="single" w:sz="4" w:space="0" w:color="auto"/>
              <w:left w:val="single" w:sz="4" w:space="0" w:color="auto"/>
              <w:bottom w:val="single" w:sz="4" w:space="0" w:color="auto"/>
              <w:right w:val="single" w:sz="4" w:space="0" w:color="auto"/>
            </w:tcBorders>
          </w:tcPr>
          <w:p w14:paraId="322BF753" w14:textId="77777777" w:rsidR="00270B66" w:rsidRDefault="00270B66" w:rsidP="00A14F7C">
            <w:pPr>
              <w:spacing w:before="120" w:after="120"/>
              <w:rPr>
                <w:b/>
              </w:rPr>
            </w:pPr>
            <w:r>
              <w:rPr>
                <w:b/>
              </w:rPr>
              <w:t>RTP Reversal</w:t>
            </w:r>
          </w:p>
          <w:p w14:paraId="5BBBF328" w14:textId="77777777" w:rsidR="00270B66" w:rsidRDefault="00270B66" w:rsidP="00A14F7C">
            <w:pPr>
              <w:spacing w:before="120" w:after="120"/>
              <w:rPr>
                <w:b/>
              </w:rPr>
            </w:pPr>
          </w:p>
          <w:p w14:paraId="546C34B9" w14:textId="77777777" w:rsidR="00270B66" w:rsidRDefault="00270B66" w:rsidP="00A14F7C">
            <w:pPr>
              <w:numPr>
                <w:ilvl w:val="0"/>
                <w:numId w:val="30"/>
              </w:numPr>
              <w:spacing w:before="120" w:after="120"/>
            </w:pPr>
            <w:r>
              <w:t>Rejected RTP Reversal</w:t>
            </w:r>
          </w:p>
          <w:p w14:paraId="562F8C53" w14:textId="77777777" w:rsidR="00270B66" w:rsidRDefault="00270B66" w:rsidP="00A14F7C">
            <w:pPr>
              <w:spacing w:before="120" w:after="120"/>
              <w:rPr>
                <w:b/>
              </w:rPr>
            </w:pPr>
          </w:p>
        </w:tc>
        <w:tc>
          <w:tcPr>
            <w:tcW w:w="2357" w:type="pct"/>
            <w:tcBorders>
              <w:top w:val="single" w:sz="4" w:space="0" w:color="auto"/>
              <w:left w:val="single" w:sz="4" w:space="0" w:color="auto"/>
              <w:bottom w:val="single" w:sz="4" w:space="0" w:color="auto"/>
              <w:right w:val="single" w:sz="4" w:space="0" w:color="auto"/>
            </w:tcBorders>
            <w:hideMark/>
          </w:tcPr>
          <w:p w14:paraId="7927344D" w14:textId="77777777" w:rsidR="00270B66" w:rsidRDefault="00270B66" w:rsidP="00A14F7C">
            <w:pPr>
              <w:spacing w:before="120" w:after="120"/>
            </w:pPr>
            <w:r>
              <w:t xml:space="preserve">Returned to Patient. Check the conflicts, problems and comments under the Order Number and Prescription Number for details. </w:t>
            </w:r>
          </w:p>
          <w:p w14:paraId="700E5A3E" w14:textId="4640F677" w:rsidR="00270B66" w:rsidRDefault="00270B66" w:rsidP="00A14F7C">
            <w:pPr>
              <w:spacing w:before="120" w:after="120"/>
            </w:pPr>
            <w:r>
              <w:br/>
            </w:r>
            <w:r w:rsidR="5680AFCC" w:rsidRPr="7A3F94D2">
              <w:rPr>
                <w:b/>
                <w:bCs/>
                <w:color w:val="000000" w:themeColor="text1"/>
              </w:rPr>
              <w:t>Example</w:t>
            </w:r>
            <w:r w:rsidR="7469CE7C" w:rsidRPr="7A3F94D2">
              <w:rPr>
                <w:b/>
                <w:bCs/>
                <w:color w:val="000000" w:themeColor="text1"/>
              </w:rPr>
              <w:t xml:space="preserve">: </w:t>
            </w:r>
            <w:r w:rsidR="005D3BF5">
              <w:rPr>
                <w:b/>
                <w:bCs/>
                <w:color w:val="000000" w:themeColor="text1"/>
              </w:rPr>
              <w:t xml:space="preserve"> </w:t>
            </w:r>
            <w:r w:rsidR="7469CE7C" w:rsidRPr="005D3BF5">
              <w:rPr>
                <w:color w:val="000000" w:themeColor="text1"/>
              </w:rPr>
              <w:t>Drug</w:t>
            </w:r>
            <w:r w:rsidR="5680AFCC" w:rsidRPr="7A3F94D2">
              <w:rPr>
                <w:color w:val="000000" w:themeColor="text1"/>
              </w:rPr>
              <w:t xml:space="preserve"> not covered or not available for home delivery.</w:t>
            </w:r>
          </w:p>
        </w:tc>
        <w:tc>
          <w:tcPr>
            <w:tcW w:w="1678" w:type="pct"/>
            <w:gridSpan w:val="2"/>
            <w:tcBorders>
              <w:top w:val="single" w:sz="4" w:space="0" w:color="auto"/>
              <w:left w:val="single" w:sz="4" w:space="0" w:color="auto"/>
              <w:bottom w:val="single" w:sz="4" w:space="0" w:color="auto"/>
              <w:right w:val="single" w:sz="4" w:space="0" w:color="auto"/>
            </w:tcBorders>
          </w:tcPr>
          <w:p w14:paraId="389D7E61" w14:textId="51F9F194" w:rsidR="00270B66" w:rsidRDefault="00270B66" w:rsidP="00A14F7C">
            <w:pPr>
              <w:spacing w:before="120" w:after="120"/>
            </w:pPr>
            <w:r>
              <w:rPr>
                <w:noProof/>
              </w:rPr>
              <w:drawing>
                <wp:inline distT="0" distB="0" distL="0" distR="0" wp14:anchorId="2FBA6B6B" wp14:editId="1DB7BCD8">
                  <wp:extent cx="238125" cy="2095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Your order could not be processed due to conflicts with the order</w:t>
            </w:r>
            <w:r w:rsidR="00FA2350">
              <w:t xml:space="preserve">. </w:t>
            </w:r>
            <w:r>
              <w:t xml:space="preserve">Your prescriptions are being returned to you. A letter will arrive with the returned prescriptions explaining your options going forward. </w:t>
            </w:r>
          </w:p>
        </w:tc>
      </w:tr>
      <w:tr w:rsidR="00B932FF" w14:paraId="195DC7DC"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412BECE3" w14:textId="6139BD1F" w:rsidR="00270B66" w:rsidRDefault="00270B66" w:rsidP="00A14F7C">
            <w:pPr>
              <w:spacing w:before="120" w:after="120"/>
              <w:rPr>
                <w:b/>
              </w:rPr>
            </w:pPr>
            <w:r>
              <w:rPr>
                <w:b/>
              </w:rPr>
              <w:t>S</w:t>
            </w:r>
            <w:r w:rsidR="004F14F6">
              <w:rPr>
                <w:b/>
              </w:rPr>
              <w:t>CANNED</w:t>
            </w:r>
          </w:p>
        </w:tc>
        <w:tc>
          <w:tcPr>
            <w:tcW w:w="2357" w:type="pct"/>
            <w:tcBorders>
              <w:top w:val="single" w:sz="4" w:space="0" w:color="auto"/>
              <w:left w:val="single" w:sz="4" w:space="0" w:color="auto"/>
              <w:bottom w:val="single" w:sz="4" w:space="0" w:color="auto"/>
              <w:right w:val="single" w:sz="4" w:space="0" w:color="auto"/>
            </w:tcBorders>
            <w:hideMark/>
          </w:tcPr>
          <w:p w14:paraId="4D2B85EC" w14:textId="36742A19" w:rsidR="00861248" w:rsidRDefault="00351E3D" w:rsidP="00A14F7C">
            <w:pPr>
              <w:spacing w:before="120" w:after="120"/>
            </w:pPr>
            <w:r>
              <w:rPr>
                <w:rFonts w:cs="Arial"/>
                <w:noProof/>
              </w:rPr>
              <w:t xml:space="preserve"> </w:t>
            </w:r>
            <w:r w:rsidR="00793118">
              <w:t>Prescription is in a scanned state</w:t>
            </w:r>
            <w:r w:rsidR="00FF28F3">
              <w:t xml:space="preserve"> but </w:t>
            </w:r>
            <w:r w:rsidR="00CE12FD">
              <w:t>isn’t showing any details</w:t>
            </w:r>
            <w:r w:rsidR="00793118">
              <w:t>.</w:t>
            </w:r>
            <w:r w:rsidR="005270BE">
              <w:t xml:space="preserve"> </w:t>
            </w:r>
            <w:r w:rsidR="00FF28F3">
              <w:t xml:space="preserve">CCR can expedite order to view the details. </w:t>
            </w:r>
            <w:r w:rsidR="00861248">
              <w:t xml:space="preserve">Refer to </w:t>
            </w:r>
            <w:hyperlink w:anchor="_Expedite_Scanned_Order" w:history="1">
              <w:r w:rsidR="00E339E4" w:rsidRPr="002E0A66">
                <w:rPr>
                  <w:rStyle w:val="Hyperlink"/>
                </w:rPr>
                <w:t>Expedite Scanned Order</w:t>
              </w:r>
            </w:hyperlink>
            <w:r w:rsidR="00073214">
              <w:t>.</w:t>
            </w:r>
          </w:p>
        </w:tc>
        <w:tc>
          <w:tcPr>
            <w:tcW w:w="1678" w:type="pct"/>
            <w:gridSpan w:val="2"/>
            <w:tcBorders>
              <w:top w:val="single" w:sz="4" w:space="0" w:color="auto"/>
              <w:left w:val="single" w:sz="4" w:space="0" w:color="auto"/>
              <w:bottom w:val="single" w:sz="4" w:space="0" w:color="auto"/>
              <w:right w:val="single" w:sz="4" w:space="0" w:color="auto"/>
            </w:tcBorders>
            <w:hideMark/>
          </w:tcPr>
          <w:p w14:paraId="19BD9730" w14:textId="174DCB5C" w:rsidR="00B5400A" w:rsidRDefault="00AA3F23" w:rsidP="00A14F7C">
            <w:pPr>
              <w:spacing w:before="120" w:after="120"/>
            </w:pPr>
            <w:r>
              <w:pict w14:anchorId="360681AC">
                <v:shape id="_x0000_i1031" type="#_x0000_t75" style="width:19.15pt;height:16.85pt;visibility:visible">
                  <v:imagedata r:id="rId86" o:title=""/>
                </v:shape>
              </w:pict>
            </w:r>
            <w:r w:rsidR="00270B66">
              <w:t xml:space="preserve"> </w:t>
            </w:r>
            <w:r w:rsidR="00295897">
              <w:t>Your order has been scanned</w:t>
            </w:r>
            <w:r w:rsidR="00206177">
              <w:t xml:space="preserve"> </w:t>
            </w:r>
            <w:r w:rsidR="000370F4">
              <w:t xml:space="preserve">but the </w:t>
            </w:r>
            <w:r w:rsidR="0032620F">
              <w:t xml:space="preserve">details </w:t>
            </w:r>
            <w:r w:rsidR="00184C1C">
              <w:t xml:space="preserve">of </w:t>
            </w:r>
            <w:r w:rsidR="0032620F">
              <w:t>the prescription(s)</w:t>
            </w:r>
            <w:r w:rsidR="00184C1C">
              <w:t xml:space="preserve"> </w:t>
            </w:r>
            <w:proofErr w:type="gramStart"/>
            <w:r w:rsidR="00184C1C">
              <w:t>have</w:t>
            </w:r>
            <w:proofErr w:type="gramEnd"/>
            <w:r w:rsidR="00184C1C">
              <w:t xml:space="preserve"> not yet updated</w:t>
            </w:r>
            <w:r w:rsidR="0032620F">
              <w:t>.</w:t>
            </w:r>
            <w:r w:rsidR="00E81A2F">
              <w:t xml:space="preserve"> I</w:t>
            </w:r>
            <w:r w:rsidR="00C10FAF">
              <w:t>t</w:t>
            </w:r>
            <w:r w:rsidR="00E81A2F">
              <w:t xml:space="preserve"> </w:t>
            </w:r>
            <w:r w:rsidR="00861248">
              <w:t>is possible to view more</w:t>
            </w:r>
            <w:r w:rsidR="00FC783D">
              <w:t xml:space="preserve"> </w:t>
            </w:r>
            <w:r w:rsidR="00F609D9">
              <w:t>information</w:t>
            </w:r>
            <w:r w:rsidR="00FC783D">
              <w:t xml:space="preserve"> on what </w:t>
            </w:r>
            <w:r w:rsidR="00B5400A">
              <w:t>is in the order</w:t>
            </w:r>
            <w:r w:rsidR="00E81A2F">
              <w:t>, this</w:t>
            </w:r>
            <w:r w:rsidR="00861248">
              <w:t xml:space="preserve"> process</w:t>
            </w:r>
            <w:r w:rsidR="00E81A2F">
              <w:t xml:space="preserve"> will take a</w:t>
            </w:r>
            <w:r w:rsidR="00C10FAF">
              <w:t xml:space="preserve">pproximately </w:t>
            </w:r>
            <w:r w:rsidR="00EC4E65">
              <w:t>3-4</w:t>
            </w:r>
            <w:r w:rsidR="00E81A2F">
              <w:t xml:space="preserve"> minutes. </w:t>
            </w:r>
          </w:p>
        </w:tc>
      </w:tr>
      <w:tr w:rsidR="005C7D44" w14:paraId="274F3FA1" w14:textId="462B3B06" w:rsidTr="00FB1443">
        <w:trPr>
          <w:trHeight w:val="20"/>
        </w:trPr>
        <w:tc>
          <w:tcPr>
            <w:tcW w:w="965" w:type="pct"/>
            <w:vMerge w:val="restart"/>
            <w:tcBorders>
              <w:top w:val="single" w:sz="4" w:space="0" w:color="auto"/>
              <w:left w:val="single" w:sz="4" w:space="0" w:color="auto"/>
              <w:bottom w:val="single" w:sz="4" w:space="0" w:color="auto"/>
              <w:right w:val="single" w:sz="4" w:space="0" w:color="auto"/>
            </w:tcBorders>
          </w:tcPr>
          <w:p w14:paraId="33035806" w14:textId="7A0A67E5" w:rsidR="00FB56A4" w:rsidRDefault="00FB56A4" w:rsidP="00A14F7C">
            <w:pPr>
              <w:spacing w:before="120" w:after="120"/>
              <w:rPr>
                <w:b/>
              </w:rPr>
            </w:pPr>
            <w:r>
              <w:rPr>
                <w:b/>
              </w:rPr>
              <w:t>SHIP CONSENT</w:t>
            </w:r>
          </w:p>
        </w:tc>
        <w:tc>
          <w:tcPr>
            <w:tcW w:w="2357" w:type="pct"/>
            <w:vMerge w:val="restart"/>
            <w:tcBorders>
              <w:top w:val="single" w:sz="4" w:space="0" w:color="auto"/>
              <w:left w:val="single" w:sz="4" w:space="0" w:color="auto"/>
              <w:bottom w:val="single" w:sz="4" w:space="0" w:color="A6A6A6" w:themeColor="background1" w:themeShade="A6"/>
              <w:right w:val="single" w:sz="4" w:space="0" w:color="auto"/>
            </w:tcBorders>
          </w:tcPr>
          <w:p w14:paraId="680DB11D" w14:textId="77777777" w:rsidR="00FB56A4" w:rsidRDefault="00FB56A4" w:rsidP="00A14F7C">
            <w:pPr>
              <w:pStyle w:val="NormalWeb"/>
              <w:spacing w:before="120" w:beforeAutospacing="0" w:after="120" w:afterAutospacing="0"/>
              <w:rPr>
                <w:color w:val="000000"/>
                <w:sz w:val="27"/>
                <w:szCs w:val="27"/>
              </w:rPr>
            </w:pPr>
            <w:r>
              <w:rPr>
                <w:color w:val="000000"/>
              </w:rPr>
              <w:t>Consent was received via one of the following methods to ship the order:</w:t>
            </w:r>
          </w:p>
          <w:p w14:paraId="70508477" w14:textId="77777777" w:rsidR="00FB56A4" w:rsidRPr="00571528" w:rsidRDefault="00FB56A4" w:rsidP="00A14F7C">
            <w:pPr>
              <w:pStyle w:val="ListParagraph"/>
              <w:numPr>
                <w:ilvl w:val="0"/>
                <w:numId w:val="30"/>
              </w:numPr>
              <w:spacing w:before="120" w:after="120"/>
              <w:rPr>
                <w:color w:val="000000"/>
              </w:rPr>
            </w:pPr>
            <w:r w:rsidRPr="00571528">
              <w:rPr>
                <w:color w:val="000000"/>
              </w:rPr>
              <w:t>Ship Consent Call (IVR)</w:t>
            </w:r>
          </w:p>
          <w:p w14:paraId="5BF6CEC0" w14:textId="77777777" w:rsidR="00FB56A4" w:rsidRPr="00571528" w:rsidRDefault="00FB56A4" w:rsidP="00A14F7C">
            <w:pPr>
              <w:pStyle w:val="ListParagraph"/>
              <w:numPr>
                <w:ilvl w:val="0"/>
                <w:numId w:val="30"/>
              </w:numPr>
              <w:spacing w:before="120" w:after="120"/>
              <w:rPr>
                <w:color w:val="000000"/>
              </w:rPr>
            </w:pPr>
            <w:r w:rsidRPr="00571528">
              <w:rPr>
                <w:color w:val="000000"/>
              </w:rPr>
              <w:t>Call to Customer Care (PeopleSafe)</w:t>
            </w:r>
          </w:p>
          <w:p w14:paraId="26668FF7" w14:textId="77777777" w:rsidR="00FB56A4" w:rsidRPr="00571528" w:rsidRDefault="00FB56A4" w:rsidP="00A14F7C">
            <w:pPr>
              <w:pStyle w:val="ListParagraph"/>
              <w:numPr>
                <w:ilvl w:val="0"/>
                <w:numId w:val="30"/>
              </w:numPr>
              <w:spacing w:before="120" w:after="120"/>
              <w:rPr>
                <w:color w:val="000000"/>
              </w:rPr>
            </w:pPr>
            <w:r w:rsidRPr="00571528">
              <w:rPr>
                <w:color w:val="000000"/>
              </w:rPr>
              <w:t>Via Web (Caremark.com)</w:t>
            </w:r>
          </w:p>
          <w:p w14:paraId="2254B566" w14:textId="77777777" w:rsidR="00FB56A4" w:rsidRDefault="00FB56A4" w:rsidP="00A14F7C">
            <w:pPr>
              <w:spacing w:before="120" w:after="120"/>
            </w:pPr>
          </w:p>
        </w:tc>
        <w:tc>
          <w:tcPr>
            <w:tcW w:w="48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BFCE04" w14:textId="1DBDB1EA" w:rsidR="00FB56A4" w:rsidRPr="00FB56A4" w:rsidRDefault="00FB56A4" w:rsidP="00FB1443">
            <w:pPr>
              <w:spacing w:before="120" w:after="120"/>
              <w:jc w:val="center"/>
              <w:rPr>
                <w:b/>
                <w:bCs/>
                <w:color w:val="000000"/>
              </w:rPr>
            </w:pPr>
            <w:bookmarkStart w:id="119" w:name="OLE_LINK22"/>
            <w:r w:rsidRPr="00FB56A4">
              <w:rPr>
                <w:b/>
                <w:bCs/>
              </w:rPr>
              <w:t>If the contact date was…</w:t>
            </w:r>
            <w:bookmarkEnd w:id="119"/>
          </w:p>
        </w:tc>
        <w:tc>
          <w:tcPr>
            <w:tcW w:w="119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843026" w14:textId="152091E7" w:rsidR="00FB56A4" w:rsidRPr="00FB56A4" w:rsidRDefault="00FB56A4" w:rsidP="00FB1443">
            <w:pPr>
              <w:spacing w:before="120" w:after="120"/>
              <w:jc w:val="center"/>
              <w:rPr>
                <w:b/>
                <w:bCs/>
                <w:noProof/>
              </w:rPr>
            </w:pPr>
            <w:r w:rsidRPr="00FB56A4">
              <w:rPr>
                <w:b/>
                <w:bCs/>
              </w:rPr>
              <w:t>Then…</w:t>
            </w:r>
          </w:p>
        </w:tc>
      </w:tr>
      <w:tr w:rsidR="005C7D44" w14:paraId="6772ED07" w14:textId="77777777" w:rsidTr="00FB1443">
        <w:trPr>
          <w:trHeight w:val="636"/>
        </w:trPr>
        <w:tc>
          <w:tcPr>
            <w:tcW w:w="965" w:type="pct"/>
            <w:vMerge/>
          </w:tcPr>
          <w:p w14:paraId="04C3362B" w14:textId="77777777" w:rsidR="00FB56A4" w:rsidRDefault="00FB56A4" w:rsidP="00A14F7C">
            <w:pPr>
              <w:spacing w:before="120" w:after="120"/>
              <w:rPr>
                <w:b/>
                <w:noProof/>
              </w:rPr>
            </w:pPr>
          </w:p>
        </w:tc>
        <w:tc>
          <w:tcPr>
            <w:tcW w:w="2357" w:type="pct"/>
            <w:vMerge/>
          </w:tcPr>
          <w:p w14:paraId="5001BD40" w14:textId="77777777" w:rsidR="00FB56A4" w:rsidRDefault="00FB56A4" w:rsidP="00A14F7C">
            <w:pPr>
              <w:pStyle w:val="NormalWeb"/>
              <w:spacing w:before="120" w:beforeAutospacing="0" w:after="120" w:afterAutospacing="0"/>
              <w:rPr>
                <w:color w:val="000000"/>
              </w:rPr>
            </w:pPr>
          </w:p>
        </w:tc>
        <w:tc>
          <w:tcPr>
            <w:tcW w:w="483" w:type="pct"/>
            <w:tcBorders>
              <w:top w:val="single" w:sz="4" w:space="0" w:color="auto"/>
              <w:left w:val="single" w:sz="4" w:space="0" w:color="auto"/>
              <w:bottom w:val="single" w:sz="4" w:space="0" w:color="auto"/>
              <w:right w:val="single" w:sz="4" w:space="0" w:color="auto"/>
            </w:tcBorders>
          </w:tcPr>
          <w:p w14:paraId="2D9848BD" w14:textId="6DF14D08" w:rsidR="00FB56A4" w:rsidRDefault="00FB56A4" w:rsidP="00A14F7C">
            <w:pPr>
              <w:spacing w:before="120" w:after="120"/>
              <w:rPr>
                <w:b/>
                <w:bCs/>
              </w:rPr>
            </w:pPr>
            <w:r>
              <w:t>More than 2 business days ago</w:t>
            </w:r>
          </w:p>
        </w:tc>
        <w:tc>
          <w:tcPr>
            <w:tcW w:w="1195" w:type="pct"/>
            <w:tcBorders>
              <w:top w:val="single" w:sz="4" w:space="0" w:color="auto"/>
              <w:left w:val="single" w:sz="4" w:space="0" w:color="auto"/>
              <w:bottom w:val="single" w:sz="4" w:space="0" w:color="auto"/>
              <w:right w:val="single" w:sz="4" w:space="0" w:color="auto"/>
            </w:tcBorders>
          </w:tcPr>
          <w:p w14:paraId="5573F48A" w14:textId="44895B49" w:rsidR="00FB56A4" w:rsidRDefault="00FB56A4" w:rsidP="00A14F7C">
            <w:pPr>
              <w:spacing w:before="120" w:after="120"/>
            </w:pPr>
            <w:r>
              <w:t>Check the status of the order on the </w:t>
            </w:r>
            <w:r>
              <w:rPr>
                <w:b/>
                <w:bCs/>
              </w:rPr>
              <w:t>Main</w:t>
            </w:r>
            <w:r>
              <w:t> screen. Refer to the </w:t>
            </w:r>
            <w:hyperlink w:anchor="_Various_Work_Instructions" w:history="1">
              <w:r w:rsidRPr="006423DF">
                <w:rPr>
                  <w:rStyle w:val="Hyperlink"/>
                </w:rPr>
                <w:t>Order Status</w:t>
              </w:r>
            </w:hyperlink>
            <w:r>
              <w:t>.</w:t>
            </w:r>
          </w:p>
          <w:p w14:paraId="5C7939D5" w14:textId="77777777" w:rsidR="00FB56A4" w:rsidRDefault="00FB56A4" w:rsidP="00A14F7C">
            <w:pPr>
              <w:spacing w:before="120" w:after="120"/>
            </w:pPr>
          </w:p>
          <w:p w14:paraId="31AC8934" w14:textId="04185A74" w:rsidR="00FB56A4" w:rsidRDefault="00FB56A4" w:rsidP="00A14F7C">
            <w:pPr>
              <w:spacing w:before="120" w:after="120"/>
              <w:rPr>
                <w:color w:val="000000"/>
              </w:rPr>
            </w:pPr>
            <w:r>
              <w:rPr>
                <w:noProof/>
              </w:rPr>
              <w:drawing>
                <wp:inline distT="0" distB="0" distL="0" distR="0" wp14:anchorId="4936C6C3" wp14:editId="1EFA1BC3">
                  <wp:extent cx="290830" cy="1803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0830" cy="180340"/>
                          </a:xfrm>
                          <a:prstGeom prst="rect">
                            <a:avLst/>
                          </a:prstGeom>
                          <a:noFill/>
                          <a:ln>
                            <a:noFill/>
                          </a:ln>
                        </pic:spPr>
                      </pic:pic>
                    </a:graphicData>
                  </a:graphic>
                </wp:inline>
              </w:drawing>
            </w:r>
            <w:r>
              <w:rPr>
                <w:b/>
                <w:bCs/>
                <w:color w:val="000000"/>
              </w:rPr>
              <w:t>  </w:t>
            </w:r>
            <w:r>
              <w:rPr>
                <w:color w:val="000000"/>
              </w:rPr>
              <w:t xml:space="preserve">We received your consent to ship your medication(s) through &lt;method&gt; on </w:t>
            </w:r>
            <w:r w:rsidR="00FB4FC1">
              <w:rPr>
                <w:color w:val="000000"/>
              </w:rPr>
              <w:t>&lt;</w:t>
            </w:r>
            <w:r>
              <w:rPr>
                <w:color w:val="000000"/>
              </w:rPr>
              <w:t>YYYY-MM-DD</w:t>
            </w:r>
            <w:r w:rsidR="00FB4FC1">
              <w:rPr>
                <w:color w:val="000000"/>
              </w:rPr>
              <w:t>&gt;</w:t>
            </w:r>
            <w:r>
              <w:rPr>
                <w:color w:val="000000"/>
              </w:rPr>
              <w:t>.</w:t>
            </w:r>
          </w:p>
          <w:p w14:paraId="6DC631D7" w14:textId="6D7B4879" w:rsidR="00FB56A4" w:rsidRDefault="00FB56A4" w:rsidP="00A14F7C">
            <w:pPr>
              <w:spacing w:before="120" w:after="120"/>
              <w:jc w:val="center"/>
              <w:rPr>
                <w:b/>
                <w:bCs/>
              </w:rPr>
            </w:pPr>
          </w:p>
        </w:tc>
      </w:tr>
      <w:tr w:rsidR="005C7D44" w14:paraId="357A29D8" w14:textId="77777777" w:rsidTr="00FB1443">
        <w:trPr>
          <w:trHeight w:val="636"/>
        </w:trPr>
        <w:tc>
          <w:tcPr>
            <w:tcW w:w="965" w:type="pct"/>
            <w:vMerge/>
          </w:tcPr>
          <w:p w14:paraId="3EFC2359" w14:textId="77777777" w:rsidR="00FB56A4" w:rsidRDefault="00FB56A4" w:rsidP="00A14F7C">
            <w:pPr>
              <w:spacing w:before="120" w:after="120"/>
              <w:rPr>
                <w:b/>
                <w:noProof/>
              </w:rPr>
            </w:pPr>
          </w:p>
        </w:tc>
        <w:tc>
          <w:tcPr>
            <w:tcW w:w="2357" w:type="pct"/>
            <w:vMerge/>
          </w:tcPr>
          <w:p w14:paraId="69E4E632" w14:textId="77777777" w:rsidR="00FB56A4" w:rsidRDefault="00FB56A4" w:rsidP="00A14F7C">
            <w:pPr>
              <w:pStyle w:val="NormalWeb"/>
              <w:spacing w:before="120" w:beforeAutospacing="0" w:after="120" w:afterAutospacing="0"/>
              <w:rPr>
                <w:color w:val="000000"/>
              </w:rPr>
            </w:pPr>
          </w:p>
        </w:tc>
        <w:tc>
          <w:tcPr>
            <w:tcW w:w="483" w:type="pct"/>
            <w:tcBorders>
              <w:top w:val="single" w:sz="4" w:space="0" w:color="auto"/>
              <w:left w:val="single" w:sz="4" w:space="0" w:color="auto"/>
              <w:bottom w:val="single" w:sz="4" w:space="0" w:color="auto"/>
              <w:right w:val="single" w:sz="4" w:space="0" w:color="auto"/>
            </w:tcBorders>
          </w:tcPr>
          <w:p w14:paraId="2C344D03" w14:textId="35414410" w:rsidR="00FB56A4" w:rsidRPr="00FB56A4" w:rsidRDefault="00FB56A4" w:rsidP="00A14F7C">
            <w:pPr>
              <w:spacing w:before="120" w:after="120"/>
            </w:pPr>
            <w:r w:rsidRPr="00FB56A4">
              <w:t>Less than 2 business days ago</w:t>
            </w:r>
          </w:p>
        </w:tc>
        <w:tc>
          <w:tcPr>
            <w:tcW w:w="1195" w:type="pct"/>
            <w:tcBorders>
              <w:top w:val="single" w:sz="4" w:space="0" w:color="auto"/>
              <w:left w:val="single" w:sz="4" w:space="0" w:color="auto"/>
              <w:bottom w:val="single" w:sz="4" w:space="0" w:color="auto"/>
              <w:right w:val="single" w:sz="4" w:space="0" w:color="auto"/>
            </w:tcBorders>
          </w:tcPr>
          <w:p w14:paraId="0D5FF657" w14:textId="245C0FD1" w:rsidR="00FB56A4" w:rsidRDefault="00FB56A4" w:rsidP="00A14F7C">
            <w:pPr>
              <w:spacing w:before="120" w:after="120"/>
              <w:rPr>
                <w:b/>
                <w:bCs/>
              </w:rPr>
            </w:pPr>
            <w:r>
              <w:rPr>
                <w:noProof/>
              </w:rPr>
              <w:drawing>
                <wp:inline distT="0" distB="0" distL="0" distR="0" wp14:anchorId="034ABBB9" wp14:editId="3B64C811">
                  <wp:extent cx="290830" cy="1803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0830" cy="180340"/>
                          </a:xfrm>
                          <a:prstGeom prst="rect">
                            <a:avLst/>
                          </a:prstGeom>
                          <a:noFill/>
                          <a:ln>
                            <a:noFill/>
                          </a:ln>
                        </pic:spPr>
                      </pic:pic>
                    </a:graphicData>
                  </a:graphic>
                </wp:inline>
              </w:drawing>
            </w:r>
            <w:r>
              <w:rPr>
                <w:b/>
                <w:bCs/>
              </w:rPr>
              <w:t>  </w:t>
            </w:r>
            <w:r>
              <w:t>Your medication(s) should ship within 5 business days.</w:t>
            </w:r>
          </w:p>
        </w:tc>
      </w:tr>
      <w:tr w:rsidR="00270B66" w14:paraId="1201CE40"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3DC8F7F9" w14:textId="7852EA7E" w:rsidR="00270B66" w:rsidRDefault="008A7320" w:rsidP="00A14F7C">
            <w:pPr>
              <w:spacing w:before="120" w:after="120"/>
              <w:rPr>
                <w:b/>
              </w:rPr>
            </w:pPr>
            <w:r>
              <w:rPr>
                <w:b/>
              </w:rPr>
              <w:t xml:space="preserve"> </w:t>
            </w:r>
            <w:r w:rsidR="00270B66">
              <w:rPr>
                <w:b/>
              </w:rPr>
              <w:t xml:space="preserve">SHIP'D </w:t>
            </w:r>
          </w:p>
        </w:tc>
        <w:tc>
          <w:tcPr>
            <w:tcW w:w="4035" w:type="pct"/>
            <w:gridSpan w:val="3"/>
            <w:tcBorders>
              <w:top w:val="single" w:sz="4" w:space="0" w:color="auto"/>
              <w:left w:val="single" w:sz="4" w:space="0" w:color="auto"/>
              <w:bottom w:val="single" w:sz="4" w:space="0" w:color="auto"/>
              <w:right w:val="single" w:sz="4" w:space="0" w:color="auto"/>
            </w:tcBorders>
          </w:tcPr>
          <w:p w14:paraId="61DDD602" w14:textId="77777777" w:rsidR="00270B66" w:rsidRDefault="00270B66" w:rsidP="00A14F7C">
            <w:pPr>
              <w:pStyle w:val="NormalWeb"/>
              <w:spacing w:before="120" w:beforeAutospacing="0" w:after="120" w:afterAutospacing="0"/>
              <w:rPr>
                <w:color w:val="000000"/>
                <w:sz w:val="27"/>
                <w:szCs w:val="27"/>
              </w:rPr>
            </w:pPr>
            <w:r>
              <w:rPr>
                <w:color w:val="000000"/>
              </w:rPr>
              <w:t>Inform member that the order has shipped and provide the ship date and method.</w:t>
            </w:r>
          </w:p>
          <w:p w14:paraId="166800AB" w14:textId="77777777" w:rsidR="00270B66" w:rsidRDefault="00270B66" w:rsidP="00A14F7C">
            <w:pPr>
              <w:numPr>
                <w:ilvl w:val="0"/>
                <w:numId w:val="32"/>
              </w:numPr>
              <w:spacing w:before="120" w:after="120"/>
              <w:ind w:left="414"/>
              <w:rPr>
                <w:color w:val="000000"/>
              </w:rPr>
            </w:pPr>
            <w:r>
              <w:rPr>
                <w:color w:val="000000"/>
              </w:rPr>
              <w:t>Verify the shipping address of the order on the Order Status screen.</w:t>
            </w:r>
          </w:p>
          <w:p w14:paraId="2EEE4FDA" w14:textId="76245E9C" w:rsidR="00270B66" w:rsidRDefault="5680AFCC" w:rsidP="00A14F7C">
            <w:pPr>
              <w:numPr>
                <w:ilvl w:val="0"/>
                <w:numId w:val="32"/>
              </w:numPr>
              <w:spacing w:before="120" w:after="120"/>
              <w:ind w:left="414"/>
              <w:rPr>
                <w:color w:val="000000"/>
              </w:rPr>
            </w:pPr>
            <w:r w:rsidRPr="047CE19B">
              <w:rPr>
                <w:color w:val="000000" w:themeColor="text1"/>
              </w:rPr>
              <w:t>Click the Prescription Number on the Order Status </w:t>
            </w:r>
            <w:r w:rsidR="5DCC07E2" w:rsidRPr="047CE19B">
              <w:rPr>
                <w:color w:val="000000" w:themeColor="text1"/>
              </w:rPr>
              <w:t xml:space="preserve">screen </w:t>
            </w:r>
            <w:r w:rsidR="35FF4F99" w:rsidRPr="047CE19B">
              <w:rPr>
                <w:color w:val="000000" w:themeColor="text1"/>
              </w:rPr>
              <w:t>to</w:t>
            </w:r>
            <w:r w:rsidRPr="047CE19B">
              <w:rPr>
                <w:color w:val="000000" w:themeColor="text1"/>
              </w:rPr>
              <w:t xml:space="preserve"> access the Prescription Details screen.</w:t>
            </w:r>
          </w:p>
          <w:p w14:paraId="4D322AF1" w14:textId="1BE60A91" w:rsidR="008E7B12" w:rsidRPr="00FB56A4" w:rsidRDefault="00270B66" w:rsidP="00A14F7C">
            <w:pPr>
              <w:numPr>
                <w:ilvl w:val="0"/>
                <w:numId w:val="32"/>
              </w:numPr>
              <w:spacing w:before="120" w:after="120"/>
              <w:ind w:left="414"/>
              <w:rPr>
                <w:color w:val="000000"/>
              </w:rPr>
            </w:pPr>
            <w:r>
              <w:rPr>
                <w:color w:val="000000"/>
              </w:rPr>
              <w:t>View “Status History” box to determine completion time of day</w:t>
            </w:r>
            <w:r w:rsidR="00FA2350">
              <w:rPr>
                <w:color w:val="000000"/>
              </w:rPr>
              <w:t xml:space="preserve">. </w:t>
            </w:r>
          </w:p>
          <w:p w14:paraId="0B3E4593" w14:textId="0D99D730" w:rsidR="00FB56A4" w:rsidRDefault="00FB56A4" w:rsidP="00A14F7C">
            <w:pPr>
              <w:spacing w:before="120" w:after="120"/>
              <w:rPr>
                <w:color w:val="000000"/>
              </w:rPr>
            </w:pPr>
          </w:p>
          <w:p w14:paraId="04F39981" w14:textId="16C4706D" w:rsidR="008A7320" w:rsidRDefault="008A7320" w:rsidP="00A14F7C">
            <w:pPr>
              <w:spacing w:before="120" w:after="120"/>
              <w:rPr>
                <w:noProof/>
              </w:rPr>
            </w:pPr>
            <w:r>
              <w:rPr>
                <w:noProof/>
              </w:rPr>
              <w:drawing>
                <wp:inline distT="0" distB="0" distL="0" distR="0" wp14:anchorId="11F87D82" wp14:editId="4F5C1B32">
                  <wp:extent cx="235585" cy="2146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585" cy="214630"/>
                          </a:xfrm>
                          <a:prstGeom prst="rect">
                            <a:avLst/>
                          </a:prstGeom>
                          <a:noFill/>
                          <a:ln>
                            <a:noFill/>
                          </a:ln>
                        </pic:spPr>
                      </pic:pic>
                    </a:graphicData>
                  </a:graphic>
                </wp:inline>
              </w:drawing>
            </w:r>
            <w:r>
              <w:rPr>
                <w:noProof/>
              </w:rPr>
              <w:t xml:space="preserve"> If the member is asking for a real-time update of the mail order status and the tracking in PeopleSafe shows shipped, but UPS or USPS tracker shows that it is still awaiting the package, refer </w:t>
            </w:r>
            <w:hyperlink r:id="rId108" w:anchor="!/view?docid=153ba3e0-913a-416f-a268-de8a40d56c5d" w:history="1">
              <w:r w:rsidR="00CE7CEB">
                <w:rPr>
                  <w:rStyle w:val="Hyperlink"/>
                  <w:noProof/>
                </w:rPr>
                <w:t>Order Tracking from Chicago or Wilkes-Barre Facilities – Scandata Tool (051266)</w:t>
              </w:r>
            </w:hyperlink>
            <w:r>
              <w:rPr>
                <w:noProof/>
              </w:rPr>
              <w:t>.</w:t>
            </w:r>
          </w:p>
          <w:p w14:paraId="77E174AA" w14:textId="77777777" w:rsidR="00FB56A4" w:rsidRDefault="00FB56A4" w:rsidP="00A14F7C">
            <w:pPr>
              <w:spacing w:before="120" w:after="120"/>
              <w:rPr>
                <w:b/>
                <w:bCs/>
                <w:color w:val="000000"/>
              </w:rPr>
            </w:pPr>
          </w:p>
          <w:p w14:paraId="077A2CB9" w14:textId="4ED5B72F" w:rsidR="00270B66" w:rsidRPr="008E7B12" w:rsidRDefault="00270B66" w:rsidP="00A14F7C">
            <w:pPr>
              <w:spacing w:before="120" w:after="120"/>
              <w:rPr>
                <w:b/>
                <w:bCs/>
                <w:color w:val="000000"/>
              </w:rPr>
            </w:pPr>
            <w:r w:rsidRPr="008E7B12">
              <w:rPr>
                <w:b/>
                <w:bCs/>
                <w:color w:val="000000"/>
              </w:rPr>
              <w:t>Reminders: </w:t>
            </w:r>
          </w:p>
          <w:p w14:paraId="75127677" w14:textId="3FE6EC70" w:rsidR="00270B66" w:rsidRPr="00571528" w:rsidRDefault="5680AFCC" w:rsidP="00A14F7C">
            <w:pPr>
              <w:pStyle w:val="ListParagraph"/>
              <w:numPr>
                <w:ilvl w:val="0"/>
                <w:numId w:val="36"/>
              </w:numPr>
              <w:spacing w:before="120" w:after="120"/>
              <w:rPr>
                <w:color w:val="000000"/>
              </w:rPr>
            </w:pPr>
            <w:r w:rsidRPr="7A3F94D2">
              <w:rPr>
                <w:color w:val="000000" w:themeColor="text1"/>
              </w:rPr>
              <w:t xml:space="preserve">If </w:t>
            </w:r>
            <w:r w:rsidR="2AF31B93" w:rsidRPr="7A3F94D2">
              <w:rPr>
                <w:color w:val="000000" w:themeColor="text1"/>
              </w:rPr>
              <w:t>an order</w:t>
            </w:r>
            <w:r w:rsidRPr="7A3F94D2">
              <w:rPr>
                <w:color w:val="000000" w:themeColor="text1"/>
              </w:rPr>
              <w:t xml:space="preserve"> </w:t>
            </w:r>
            <w:r w:rsidR="3C1D4695" w:rsidRPr="7A3F94D2">
              <w:rPr>
                <w:color w:val="000000" w:themeColor="text1"/>
              </w:rPr>
              <w:t xml:space="preserve">is </w:t>
            </w:r>
            <w:r w:rsidRPr="7A3F94D2">
              <w:rPr>
                <w:color w:val="000000" w:themeColor="text1"/>
              </w:rPr>
              <w:t>closed after 5:00 p.m. and is being shipped USPS/UPS, the order will be shipped the following business day.</w:t>
            </w:r>
          </w:p>
          <w:p w14:paraId="59C7C657" w14:textId="4794C692" w:rsidR="00FB56A4" w:rsidRPr="00571528" w:rsidRDefault="5680AFCC" w:rsidP="00A14F7C">
            <w:pPr>
              <w:pStyle w:val="ListParagraph"/>
              <w:numPr>
                <w:ilvl w:val="0"/>
                <w:numId w:val="36"/>
              </w:numPr>
              <w:spacing w:before="120" w:after="120"/>
              <w:rPr>
                <w:color w:val="000000"/>
              </w:rPr>
            </w:pPr>
            <w:r w:rsidRPr="7A3F94D2">
              <w:rPr>
                <w:color w:val="000000" w:themeColor="text1"/>
              </w:rPr>
              <w:t>For “2nd day delivery”, if the actual ship date is Thursday, shipping method will be changed to “Urgent next day” at no charge to member</w:t>
            </w:r>
            <w:r w:rsidR="00FA2350" w:rsidRPr="7A3F94D2">
              <w:rPr>
                <w:color w:val="000000" w:themeColor="text1"/>
              </w:rPr>
              <w:t xml:space="preserve">. </w:t>
            </w:r>
            <w:r w:rsidRPr="7A3F94D2">
              <w:rPr>
                <w:color w:val="000000" w:themeColor="text1"/>
              </w:rPr>
              <w:t xml:space="preserve">A communication letter will be sent to the </w:t>
            </w:r>
            <w:bookmarkStart w:id="120" w:name="_Int_BmiM6820"/>
            <w:r w:rsidRPr="7A3F94D2">
              <w:rPr>
                <w:color w:val="000000" w:themeColor="text1"/>
              </w:rPr>
              <w:t>member</w:t>
            </w:r>
            <w:bookmarkEnd w:id="120"/>
            <w:r w:rsidRPr="7A3F94D2">
              <w:rPr>
                <w:color w:val="000000" w:themeColor="text1"/>
              </w:rPr>
              <w:t xml:space="preserve"> informing them that we provided added service by prioritizing their order. </w:t>
            </w:r>
          </w:p>
          <w:p w14:paraId="7D34AEC3" w14:textId="77777777" w:rsidR="00571528" w:rsidRDefault="00571528" w:rsidP="00A14F7C">
            <w:pPr>
              <w:spacing w:before="120" w:after="120"/>
              <w:ind w:left="720"/>
              <w:rPr>
                <w:color w:val="000000"/>
              </w:rPr>
            </w:pPr>
          </w:p>
          <w:p w14:paraId="7182A95A" w14:textId="0A41F3F5" w:rsidR="00270B66" w:rsidRDefault="00270B66" w:rsidP="00A14F7C">
            <w:pPr>
              <w:spacing w:before="120" w:after="120"/>
              <w:rPr>
                <w:color w:val="000000"/>
              </w:rPr>
            </w:pPr>
            <w:r>
              <w:rPr>
                <w:color w:val="000000"/>
              </w:rPr>
              <w:t xml:space="preserve">Refer to </w:t>
            </w:r>
            <w:hyperlink r:id="rId109" w:anchor="!/view?docid=49a324cd-73b1-4e49-bdae-9ac58e18d184" w:history="1">
              <w:r w:rsidR="00096A11">
                <w:rPr>
                  <w:rStyle w:val="Hyperlink"/>
                </w:rPr>
                <w:t>PeopleSafe - Shipping Guidelines, Fees and Order Tracking (004611)</w:t>
              </w:r>
            </w:hyperlink>
            <w:r>
              <w:t xml:space="preserve"> </w:t>
            </w:r>
            <w:r>
              <w:rPr>
                <w:color w:val="000000"/>
              </w:rPr>
              <w:t>to determine estimated delivery time and exception shipping methods. The order was Shipped as part of a Consolidated order SHIPPED.</w:t>
            </w:r>
          </w:p>
          <w:p w14:paraId="5C6E6411" w14:textId="648A6FD8" w:rsidR="00FB56A4" w:rsidRPr="00FB56A4" w:rsidRDefault="00270B66" w:rsidP="00A14F7C">
            <w:pPr>
              <w:spacing w:before="120" w:after="120"/>
              <w:rPr>
                <w:color w:val="002060"/>
                <w:sz w:val="28"/>
                <w:szCs w:val="28"/>
              </w:rPr>
            </w:pPr>
            <w:r>
              <w:rPr>
                <w:b/>
                <w:bCs/>
                <w:noProof/>
                <w:color w:val="000000"/>
              </w:rPr>
              <w:t>Exception:</w:t>
            </w:r>
            <w:r>
              <w:rPr>
                <w:noProof/>
                <w:color w:val="000000"/>
              </w:rPr>
              <w:t xml:space="preserve">  To Waive a Shipping Fee as a result of a PBM error, refer to </w:t>
            </w:r>
            <w:r>
              <w:rPr>
                <w:color w:val="1F497D"/>
              </w:rPr>
              <w:t xml:space="preserve"> </w:t>
            </w:r>
            <w:hyperlink r:id="rId110" w:anchor="!/view?docid=0f4d9cf5-94fe-4bc8-9e72-5d0d1d99fab8" w:history="1">
              <w:hyperlink r:id="rId111" w:anchor="!/view?docid=0f4d9cf5-94fe-4bc8-9e72-5d0d1d99fab8" w:history="1">
                <w:r w:rsidR="007D5F2B">
                  <w:rPr>
                    <w:rStyle w:val="Hyperlink"/>
                  </w:rPr>
                  <w:t>PBM Error Expediting Mail Order Processing Time and/or Upgrading Order Shipping (004754)</w:t>
                </w:r>
              </w:hyperlink>
            </w:hyperlink>
            <w:r>
              <w:t>.</w:t>
            </w:r>
            <w:r>
              <w:rPr>
                <w:color w:val="002060"/>
                <w:sz w:val="28"/>
                <w:szCs w:val="28"/>
              </w:rPr>
              <w:t xml:space="preserve">  </w:t>
            </w:r>
          </w:p>
        </w:tc>
      </w:tr>
      <w:tr w:rsidR="00B932FF" w14:paraId="0F727E82"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6A521A34" w14:textId="77777777" w:rsidR="00270B66" w:rsidRDefault="00270B66" w:rsidP="00A14F7C">
            <w:pPr>
              <w:spacing w:before="120" w:after="120"/>
              <w:rPr>
                <w:b/>
                <w:color w:val="000000"/>
              </w:rPr>
            </w:pPr>
            <w:r>
              <w:rPr>
                <w:b/>
                <w:color w:val="000000"/>
              </w:rPr>
              <w:t>SHIP’D-CNSLD or Consolidated</w:t>
            </w:r>
          </w:p>
          <w:p w14:paraId="6AC43C7E" w14:textId="77777777" w:rsidR="00270B66" w:rsidRDefault="00270B66" w:rsidP="00A14F7C">
            <w:pPr>
              <w:spacing w:before="120" w:after="120"/>
              <w:rPr>
                <w:b/>
              </w:rPr>
            </w:pPr>
            <w:r>
              <w:rPr>
                <w:noProof/>
              </w:rPr>
              <w:t xml:space="preserve"> </w:t>
            </w:r>
          </w:p>
        </w:tc>
        <w:tc>
          <w:tcPr>
            <w:tcW w:w="2357" w:type="pct"/>
            <w:tcBorders>
              <w:top w:val="single" w:sz="4" w:space="0" w:color="auto"/>
              <w:left w:val="single" w:sz="4" w:space="0" w:color="auto"/>
              <w:bottom w:val="single" w:sz="4" w:space="0" w:color="auto"/>
              <w:right w:val="single" w:sz="4" w:space="0" w:color="auto"/>
            </w:tcBorders>
            <w:hideMark/>
          </w:tcPr>
          <w:p w14:paraId="0551946E" w14:textId="77777777" w:rsidR="00270B66" w:rsidRDefault="00270B66" w:rsidP="00A14F7C">
            <w:pPr>
              <w:spacing w:before="120" w:after="120"/>
              <w:rPr>
                <w:color w:val="000000"/>
              </w:rPr>
            </w:pPr>
            <w:r>
              <w:t>The order has Shipped as part of a Consolidated order.</w:t>
            </w:r>
          </w:p>
        </w:tc>
        <w:tc>
          <w:tcPr>
            <w:tcW w:w="1678" w:type="pct"/>
            <w:gridSpan w:val="2"/>
            <w:tcBorders>
              <w:top w:val="single" w:sz="4" w:space="0" w:color="auto"/>
              <w:left w:val="single" w:sz="4" w:space="0" w:color="auto"/>
              <w:bottom w:val="single" w:sz="4" w:space="0" w:color="auto"/>
              <w:right w:val="single" w:sz="4" w:space="0" w:color="auto"/>
            </w:tcBorders>
          </w:tcPr>
          <w:p w14:paraId="25B7ED98" w14:textId="624BB293" w:rsidR="00270B66" w:rsidRDefault="00270B66" w:rsidP="00A14F7C">
            <w:pPr>
              <w:spacing w:before="120" w:after="120"/>
              <w:rPr>
                <w:color w:val="000000"/>
              </w:rPr>
            </w:pPr>
            <w:r>
              <w:rPr>
                <w:noProof/>
              </w:rPr>
              <w:drawing>
                <wp:inline distT="0" distB="0" distL="0" distR="0" wp14:anchorId="54BBD6F9" wp14:editId="4532FF4D">
                  <wp:extent cx="238125" cy="209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noProof/>
              </w:rPr>
              <w:t xml:space="preserve"> </w:t>
            </w:r>
            <w:r>
              <w:t>Your order is going through the normal processing and the prescriptions will be consolidated into a single shipment</w:t>
            </w:r>
            <w:r w:rsidR="00FA2350">
              <w:t xml:space="preserve">. </w:t>
            </w:r>
            <w:r>
              <w:t xml:space="preserve">It should be delivered to you </w:t>
            </w:r>
            <w:r>
              <w:rPr>
                <w:color w:val="000000"/>
              </w:rPr>
              <w:t>as soon as possible.</w:t>
            </w:r>
          </w:p>
          <w:p w14:paraId="1C22AB73" w14:textId="77777777" w:rsidR="00270B66" w:rsidRDefault="00270B66" w:rsidP="00A14F7C">
            <w:pPr>
              <w:spacing w:before="120" w:after="120"/>
              <w:rPr>
                <w:color w:val="000000"/>
              </w:rPr>
            </w:pPr>
          </w:p>
          <w:p w14:paraId="79181C56" w14:textId="4A3220C7" w:rsidR="00270B66" w:rsidRDefault="5680AFCC" w:rsidP="00A14F7C">
            <w:pPr>
              <w:spacing w:before="120" w:after="120"/>
              <w:rPr>
                <w:color w:val="000000"/>
              </w:rPr>
            </w:pPr>
            <w:r w:rsidRPr="7A3F94D2">
              <w:rPr>
                <w:color w:val="000000" w:themeColor="text1"/>
              </w:rPr>
              <w:t xml:space="preserve">If the order has shipped to </w:t>
            </w:r>
            <w:r w:rsidR="268E122D" w:rsidRPr="7A3F94D2">
              <w:rPr>
                <w:color w:val="000000" w:themeColor="text1"/>
              </w:rPr>
              <w:t>an incorrect</w:t>
            </w:r>
            <w:r w:rsidRPr="7A3F94D2">
              <w:rPr>
                <w:color w:val="000000" w:themeColor="text1"/>
              </w:rPr>
              <w:t xml:space="preserve"> address, CCR can reach out to </w:t>
            </w:r>
            <w:hyperlink r:id="rId112" w:anchor="!/view?docid=9eef064d-c7d7-42f7-9026-1497496b4d51">
              <w:hyperlink r:id="rId113" w:anchor="!/view?docid=9eef064d-c7d7-42f7-9026-1497496b4d51">
                <w:r w:rsidR="00605CDD">
                  <w:rPr>
                    <w:rStyle w:val="Hyperlink"/>
                  </w:rPr>
                  <w:t>Senior Team (016311)</w:t>
                </w:r>
              </w:hyperlink>
            </w:hyperlink>
            <w:r w:rsidRPr="7A3F94D2">
              <w:rPr>
                <w:color w:val="000000" w:themeColor="text1"/>
              </w:rPr>
              <w:t xml:space="preserve"> for possible re-direct with shipping carrier.  </w:t>
            </w:r>
          </w:p>
          <w:p w14:paraId="79A7DD81" w14:textId="77777777" w:rsidR="001B5B37" w:rsidRDefault="001B5B37" w:rsidP="00A14F7C">
            <w:pPr>
              <w:spacing w:before="120" w:after="120"/>
              <w:rPr>
                <w:rFonts w:ascii="Helvetica" w:hAnsi="Helvetica" w:cs="Helvetica"/>
                <w:b/>
                <w:bCs/>
                <w:color w:val="000000"/>
              </w:rPr>
            </w:pPr>
          </w:p>
          <w:p w14:paraId="2D040CF9" w14:textId="6A21199A" w:rsidR="00270B66" w:rsidRDefault="00270B66" w:rsidP="00A14F7C">
            <w:pPr>
              <w:spacing w:before="120" w:after="120"/>
              <w:rPr>
                <w:color w:val="000000"/>
              </w:rPr>
            </w:pPr>
            <w:bookmarkStart w:id="121" w:name="OLE_LINK4"/>
            <w:r>
              <w:rPr>
                <w:b/>
                <w:bCs/>
                <w:noProof/>
                <w:color w:val="000000"/>
              </w:rPr>
              <w:t>Exception:</w:t>
            </w:r>
            <w:r>
              <w:rPr>
                <w:noProof/>
                <w:color w:val="000000"/>
              </w:rPr>
              <w:t xml:space="preserve">  To Waive a Shipping Fee as a result of a PBM error, refer to </w:t>
            </w:r>
            <w:bookmarkEnd w:id="121"/>
            <w:r w:rsidR="00323179">
              <w:fldChar w:fldCharType="begin"/>
            </w:r>
            <w:r w:rsidR="00323179">
              <w:instrText>HYPERLINK "https://thesource.cvshealth.com/nuxeo/thesource/" \l "!/view?docid=0f4d9cf5-94fe-4bc8-9e72-5d0d1d99fab8"</w:instrText>
            </w:r>
            <w:r w:rsidR="00323179">
              <w:fldChar w:fldCharType="separate"/>
            </w:r>
            <w:hyperlink r:id="rId114" w:anchor="!/view?docid=0f4d9cf5-94fe-4bc8-9e72-5d0d1d99fab8" w:history="1">
              <w:r w:rsidR="007D5F2B">
                <w:rPr>
                  <w:rStyle w:val="Hyperlink"/>
                </w:rPr>
                <w:t>PBM Error Expediting Mail Order Processing Time and/or Upgrading Order Shipping (004754)</w:t>
              </w:r>
            </w:hyperlink>
            <w:r w:rsidR="00323179">
              <w:rPr>
                <w:rStyle w:val="Hyperlink"/>
              </w:rPr>
              <w:fldChar w:fldCharType="end"/>
            </w:r>
            <w:r>
              <w:t>.</w:t>
            </w:r>
            <w:r>
              <w:rPr>
                <w:color w:val="002060"/>
                <w:sz w:val="28"/>
                <w:szCs w:val="28"/>
              </w:rPr>
              <w:t xml:space="preserve">  </w:t>
            </w:r>
          </w:p>
        </w:tc>
      </w:tr>
      <w:tr w:rsidR="00B932FF" w14:paraId="4512DF1E"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366BF0BB" w14:textId="77777777" w:rsidR="00270B66" w:rsidRDefault="00270B66" w:rsidP="00A14F7C">
            <w:pPr>
              <w:spacing w:before="120" w:after="120"/>
              <w:rPr>
                <w:b/>
              </w:rPr>
            </w:pPr>
            <w:r>
              <w:rPr>
                <w:b/>
              </w:rPr>
              <w:t>Translated Diverted</w:t>
            </w:r>
          </w:p>
        </w:tc>
        <w:tc>
          <w:tcPr>
            <w:tcW w:w="2357" w:type="pct"/>
            <w:tcBorders>
              <w:top w:val="single" w:sz="4" w:space="0" w:color="auto"/>
              <w:left w:val="single" w:sz="4" w:space="0" w:color="auto"/>
              <w:bottom w:val="single" w:sz="4" w:space="0" w:color="auto"/>
              <w:right w:val="single" w:sz="4" w:space="0" w:color="auto"/>
            </w:tcBorders>
            <w:hideMark/>
          </w:tcPr>
          <w:p w14:paraId="65FF15EA" w14:textId="77777777" w:rsidR="00270B66" w:rsidRDefault="00270B66" w:rsidP="00A14F7C">
            <w:pPr>
              <w:spacing w:before="120" w:after="120"/>
            </w:pPr>
            <w:r>
              <w:t>Check the conflicts, problems and comments under the order number and prescription number for details for possible eligibility problems and Not in Stock, Prescription Contact - Prescription Clarification, or Potential RTP conflicts.</w:t>
            </w:r>
          </w:p>
        </w:tc>
        <w:tc>
          <w:tcPr>
            <w:tcW w:w="1678" w:type="pct"/>
            <w:gridSpan w:val="2"/>
            <w:tcBorders>
              <w:top w:val="single" w:sz="4" w:space="0" w:color="auto"/>
              <w:left w:val="single" w:sz="4" w:space="0" w:color="auto"/>
              <w:bottom w:val="single" w:sz="4" w:space="0" w:color="auto"/>
              <w:right w:val="single" w:sz="4" w:space="0" w:color="auto"/>
            </w:tcBorders>
          </w:tcPr>
          <w:p w14:paraId="05F8A600" w14:textId="77777777" w:rsidR="00270B66" w:rsidRDefault="00270B66" w:rsidP="00A14F7C">
            <w:pPr>
              <w:spacing w:before="120" w:after="120"/>
            </w:pPr>
            <w:r>
              <w:rPr>
                <w:noProof/>
              </w:rPr>
              <w:drawing>
                <wp:inline distT="0" distB="0" distL="0" distR="0" wp14:anchorId="5078F594" wp14:editId="4B7208FB">
                  <wp:extent cx="238125" cy="209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Your order is going through the normal processing and should be delivered to you </w:t>
            </w:r>
            <w:r>
              <w:rPr>
                <w:color w:val="000000"/>
              </w:rPr>
              <w:t>as soon as possible.</w:t>
            </w:r>
          </w:p>
          <w:p w14:paraId="2F05085F" w14:textId="77777777" w:rsidR="00270B66" w:rsidRDefault="00270B66" w:rsidP="00A14F7C">
            <w:pPr>
              <w:spacing w:before="120" w:after="120"/>
              <w:rPr>
                <w:b/>
              </w:rPr>
            </w:pPr>
          </w:p>
          <w:p w14:paraId="6F1EEB17" w14:textId="453C0E58" w:rsidR="00270B66" w:rsidRDefault="5680AFCC" w:rsidP="00A14F7C">
            <w:pPr>
              <w:spacing w:before="120" w:after="120"/>
              <w:rPr>
                <w:color w:val="000000"/>
              </w:rPr>
            </w:pPr>
            <w:r w:rsidRPr="7A3F94D2">
              <w:rPr>
                <w:b/>
                <w:bCs/>
              </w:rPr>
              <w:t>Note</w:t>
            </w:r>
            <w:r w:rsidR="27B8B3D4" w:rsidRPr="7A3F94D2">
              <w:rPr>
                <w:b/>
                <w:bCs/>
              </w:rPr>
              <w:t xml:space="preserve">: </w:t>
            </w:r>
            <w:r w:rsidR="005D3BF5">
              <w:rPr>
                <w:b/>
                <w:bCs/>
              </w:rPr>
              <w:t xml:space="preserve"> </w:t>
            </w:r>
            <w:r w:rsidR="27B8B3D4" w:rsidRPr="005D3BF5">
              <w:t>If</w:t>
            </w:r>
            <w:r w:rsidRPr="7A3F94D2">
              <w:rPr>
                <w:color w:val="000000" w:themeColor="text1"/>
              </w:rPr>
              <w:t xml:space="preserve"> order has been in house more than 5 days and in Translated Diverted, advise member. </w:t>
            </w:r>
          </w:p>
          <w:p w14:paraId="102DD59B" w14:textId="77777777" w:rsidR="00270B66" w:rsidRDefault="00270B66" w:rsidP="00A14F7C">
            <w:pPr>
              <w:spacing w:before="120" w:after="120"/>
              <w:rPr>
                <w:color w:val="000000"/>
              </w:rPr>
            </w:pPr>
          </w:p>
          <w:p w14:paraId="496865B6" w14:textId="282A84C9" w:rsidR="00270B66" w:rsidRDefault="5680AFCC" w:rsidP="00A14F7C">
            <w:pPr>
              <w:spacing w:before="120" w:after="120"/>
              <w:rPr>
                <w:color w:val="000000"/>
              </w:rPr>
            </w:pPr>
            <w:r>
              <w:rPr>
                <w:noProof/>
              </w:rPr>
              <w:drawing>
                <wp:inline distT="0" distB="0" distL="0" distR="0" wp14:anchorId="70CF5355" wp14:editId="72797C14">
                  <wp:extent cx="238125" cy="209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7A3F94D2">
              <w:rPr>
                <w:noProof/>
              </w:rPr>
              <w:t xml:space="preserve"> </w:t>
            </w:r>
            <w:r w:rsidRPr="7A3F94D2">
              <w:rPr>
                <w:color w:val="000000" w:themeColor="text1"/>
              </w:rPr>
              <w:t xml:space="preserve">When we receive </w:t>
            </w:r>
            <w:r w:rsidR="3EA68ADB" w:rsidRPr="7A3F94D2">
              <w:rPr>
                <w:color w:val="000000" w:themeColor="text1"/>
              </w:rPr>
              <w:t>the information</w:t>
            </w:r>
            <w:r w:rsidRPr="7A3F94D2">
              <w:rPr>
                <w:color w:val="000000" w:themeColor="text1"/>
              </w:rPr>
              <w:t xml:space="preserve"> needed and the order has </w:t>
            </w:r>
            <w:r w:rsidR="2F042D8A" w:rsidRPr="7A3F94D2">
              <w:rPr>
                <w:color w:val="000000" w:themeColor="text1"/>
              </w:rPr>
              <w:t>been completed,</w:t>
            </w:r>
            <w:r w:rsidRPr="7A3F94D2">
              <w:rPr>
                <w:color w:val="000000" w:themeColor="text1"/>
              </w:rPr>
              <w:t xml:space="preserve"> you should receive your order as soon as possible.</w:t>
            </w:r>
          </w:p>
        </w:tc>
      </w:tr>
      <w:tr w:rsidR="00B932FF" w14:paraId="7C285174" w14:textId="77777777" w:rsidTr="00B44930">
        <w:trPr>
          <w:trHeight w:val="1160"/>
        </w:trPr>
        <w:tc>
          <w:tcPr>
            <w:tcW w:w="965" w:type="pct"/>
            <w:tcBorders>
              <w:top w:val="single" w:sz="4" w:space="0" w:color="auto"/>
              <w:left w:val="single" w:sz="4" w:space="0" w:color="auto"/>
              <w:bottom w:val="single" w:sz="4" w:space="0" w:color="auto"/>
              <w:right w:val="single" w:sz="4" w:space="0" w:color="auto"/>
            </w:tcBorders>
          </w:tcPr>
          <w:p w14:paraId="0006603D" w14:textId="77777777" w:rsidR="00270B66" w:rsidRDefault="00270B66" w:rsidP="00A14F7C">
            <w:pPr>
              <w:spacing w:before="120" w:after="120"/>
              <w:rPr>
                <w:b/>
              </w:rPr>
            </w:pPr>
            <w:r>
              <w:rPr>
                <w:b/>
              </w:rPr>
              <w:t>TP2 (In Process)</w:t>
            </w:r>
          </w:p>
          <w:p w14:paraId="0FA6AB93" w14:textId="77777777" w:rsidR="00270B66" w:rsidRDefault="00270B66" w:rsidP="00A14F7C">
            <w:pPr>
              <w:spacing w:before="120" w:after="120"/>
              <w:rPr>
                <w:b/>
              </w:rPr>
            </w:pPr>
          </w:p>
        </w:tc>
        <w:tc>
          <w:tcPr>
            <w:tcW w:w="2357" w:type="pct"/>
            <w:tcBorders>
              <w:top w:val="single" w:sz="4" w:space="0" w:color="auto"/>
              <w:left w:val="single" w:sz="4" w:space="0" w:color="auto"/>
              <w:bottom w:val="single" w:sz="4" w:space="0" w:color="auto"/>
              <w:right w:val="single" w:sz="4" w:space="0" w:color="auto"/>
            </w:tcBorders>
          </w:tcPr>
          <w:p w14:paraId="0810EEB7" w14:textId="2E8E6CFB" w:rsidR="00270B66" w:rsidRDefault="00270B66" w:rsidP="00A14F7C">
            <w:pPr>
              <w:spacing w:before="120" w:after="120"/>
            </w:pPr>
            <w:r>
              <w:t>Outreach has been made to prescriber for verification of information. Awaiting prescriber response</w:t>
            </w:r>
            <w:r w:rsidR="00FA2350">
              <w:t xml:space="preserve">. </w:t>
            </w:r>
          </w:p>
          <w:p w14:paraId="0CA2881E" w14:textId="77777777" w:rsidR="00270B66" w:rsidRDefault="00270B66" w:rsidP="00A14F7C">
            <w:pPr>
              <w:spacing w:before="120" w:after="120"/>
            </w:pPr>
          </w:p>
          <w:p w14:paraId="524C9991" w14:textId="07780455" w:rsidR="00270B66" w:rsidRDefault="00270B66" w:rsidP="00A14F7C">
            <w:pPr>
              <w:spacing w:before="120" w:after="120"/>
            </w:pPr>
            <w:r>
              <w:t xml:space="preserve">If an order remains in this status after </w:t>
            </w:r>
            <w:r w:rsidR="00886447">
              <w:t>2 business days</w:t>
            </w:r>
            <w:r>
              <w:t xml:space="preserve">, contact the </w:t>
            </w:r>
            <w:hyperlink r:id="rId115" w:anchor="!/view?docid=9eef064d-c7d7-42f7-9026-1497496b4d51" w:history="1">
              <w:hyperlink r:id="rId116" w:anchor="!/view?docid=9eef064d-c7d7-42f7-9026-1497496b4d51">
                <w:r w:rsidR="00605CDD">
                  <w:rPr>
                    <w:rStyle w:val="Hyperlink"/>
                  </w:rPr>
                  <w:t>Senior Team (016311)</w:t>
                </w:r>
              </w:hyperlink>
            </w:hyperlink>
            <w:r>
              <w:t xml:space="preserve"> for assistance with contacting WBP ADV team.</w:t>
            </w:r>
          </w:p>
          <w:p w14:paraId="5FAC3FEF" w14:textId="77777777" w:rsidR="00270B66" w:rsidRDefault="00270B66" w:rsidP="00A14F7C">
            <w:pPr>
              <w:spacing w:before="120" w:after="120"/>
            </w:pPr>
          </w:p>
          <w:p w14:paraId="6E1DAFE7" w14:textId="17FB7AC4" w:rsidR="00270B66" w:rsidRDefault="00270B66" w:rsidP="00A14F7C">
            <w:pPr>
              <w:spacing w:before="120" w:after="120"/>
            </w:pPr>
            <w:r>
              <w:rPr>
                <w:b/>
                <w:color w:val="000000"/>
              </w:rPr>
              <w:t xml:space="preserve">MED D:  </w:t>
            </w:r>
            <w:r>
              <w:rPr>
                <w:color w:val="000000"/>
              </w:rPr>
              <w:t xml:space="preserve">Refer to </w:t>
            </w:r>
            <w:hyperlink r:id="rId117" w:anchor="!/view?docid=d3ca13af-f894-45b7-b16a-f2cb777adf77" w:history="1">
              <w:r w:rsidR="006A0F1C">
                <w:rPr>
                  <w:rStyle w:val="Hyperlink"/>
                </w:rPr>
                <w:t>MED D - When to Transfer Calls to the Senior Team (018060)</w:t>
              </w:r>
            </w:hyperlink>
            <w:r>
              <w:t>.</w:t>
            </w:r>
          </w:p>
        </w:tc>
        <w:tc>
          <w:tcPr>
            <w:tcW w:w="1678" w:type="pct"/>
            <w:gridSpan w:val="2"/>
            <w:tcBorders>
              <w:top w:val="single" w:sz="4" w:space="0" w:color="auto"/>
              <w:left w:val="single" w:sz="4" w:space="0" w:color="auto"/>
              <w:bottom w:val="single" w:sz="4" w:space="0" w:color="auto"/>
              <w:right w:val="single" w:sz="4" w:space="0" w:color="auto"/>
            </w:tcBorders>
            <w:hideMark/>
          </w:tcPr>
          <w:p w14:paraId="03F22955" w14:textId="40318F26" w:rsidR="00270B66" w:rsidRDefault="00270B66" w:rsidP="00A14F7C">
            <w:pPr>
              <w:spacing w:before="120" w:after="120"/>
              <w:rPr>
                <w:noProof/>
              </w:rPr>
            </w:pPr>
            <w:r>
              <w:rPr>
                <w:noProof/>
                <w:color w:val="000000"/>
              </w:rPr>
              <w:drawing>
                <wp:inline distT="0" distB="0" distL="0" distR="0" wp14:anchorId="525F0FCA" wp14:editId="23EDA6D4">
                  <wp:extent cx="238125" cy="209550"/>
                  <wp:effectExtent l="0" t="0" r="9525" b="0"/>
                  <wp:docPr id="18" name="Picture 18" descr="Icon -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con - Convers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color w:val="000000"/>
              </w:rPr>
              <w:t> Additional information is needed from your doctor in order for this prescription to be filled. The prescription will be held until your doctor provides us with the necessary information</w:t>
            </w:r>
            <w:r w:rsidR="00FA2350">
              <w:rPr>
                <w:color w:val="000000"/>
              </w:rPr>
              <w:t xml:space="preserve">. </w:t>
            </w:r>
          </w:p>
        </w:tc>
      </w:tr>
      <w:tr w:rsidR="00B932FF" w14:paraId="00269AFB"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31C9DC75" w14:textId="77777777" w:rsidR="00270B66" w:rsidRDefault="00270B66" w:rsidP="00A14F7C">
            <w:pPr>
              <w:spacing w:before="120" w:after="120"/>
              <w:rPr>
                <w:b/>
              </w:rPr>
            </w:pPr>
            <w:r>
              <w:rPr>
                <w:b/>
              </w:rPr>
              <w:t>TP2 (RTP)</w:t>
            </w:r>
          </w:p>
          <w:p w14:paraId="281B3E29" w14:textId="77777777" w:rsidR="00270B66" w:rsidRDefault="00270B66" w:rsidP="00A14F7C">
            <w:pPr>
              <w:spacing w:before="120" w:after="120"/>
              <w:rPr>
                <w:b/>
              </w:rPr>
            </w:pPr>
            <w:r>
              <w:rPr>
                <w:noProof/>
              </w:rPr>
              <w:t xml:space="preserve"> </w:t>
            </w:r>
          </w:p>
        </w:tc>
        <w:tc>
          <w:tcPr>
            <w:tcW w:w="2357" w:type="pct"/>
            <w:tcBorders>
              <w:top w:val="single" w:sz="4" w:space="0" w:color="auto"/>
              <w:left w:val="single" w:sz="4" w:space="0" w:color="auto"/>
              <w:bottom w:val="single" w:sz="4" w:space="0" w:color="auto"/>
              <w:right w:val="single" w:sz="4" w:space="0" w:color="auto"/>
            </w:tcBorders>
            <w:hideMark/>
          </w:tcPr>
          <w:p w14:paraId="382C7393" w14:textId="77777777" w:rsidR="00270B66" w:rsidRDefault="00270B66" w:rsidP="00A14F7C">
            <w:pPr>
              <w:spacing w:before="120" w:after="120"/>
            </w:pPr>
            <w:r>
              <w:t>Refer to EXTERNAL claim order comments entered by the TP2 pharmacist. Read only the EXTERNAL comments to the patient and/or prescriber’s office.</w:t>
            </w:r>
          </w:p>
          <w:p w14:paraId="1C5AAF96" w14:textId="77777777" w:rsidR="00270B66" w:rsidRDefault="00270B66" w:rsidP="00A14F7C">
            <w:pPr>
              <w:spacing w:before="120" w:after="120"/>
            </w:pPr>
            <w:r>
              <w:t xml:space="preserve"> </w:t>
            </w:r>
          </w:p>
          <w:p w14:paraId="5E0ED785" w14:textId="5D42F12B" w:rsidR="00270B66" w:rsidRDefault="5680AFCC" w:rsidP="00A14F7C">
            <w:pPr>
              <w:spacing w:before="120" w:after="120"/>
              <w:rPr>
                <w:color w:val="000000"/>
                <w:sz w:val="27"/>
                <w:szCs w:val="27"/>
              </w:rPr>
            </w:pPr>
            <w:r w:rsidRPr="7A3F94D2">
              <w:rPr>
                <w:b/>
                <w:bCs/>
              </w:rPr>
              <w:t>Note</w:t>
            </w:r>
            <w:r w:rsidR="1AAADF48" w:rsidRPr="7A3F94D2">
              <w:rPr>
                <w:b/>
                <w:bCs/>
              </w:rPr>
              <w:t xml:space="preserve">: </w:t>
            </w:r>
            <w:r w:rsidR="00FA2350">
              <w:rPr>
                <w:b/>
                <w:bCs/>
              </w:rPr>
              <w:t xml:space="preserve"> </w:t>
            </w:r>
            <w:r w:rsidR="1AAADF48" w:rsidRPr="00FA2350">
              <w:t>Do</w:t>
            </w:r>
            <w:r>
              <w:t xml:space="preserve"> not relay INTERNAL comments to the patient and/or prescriber’s office. These are for internal use only</w:t>
            </w:r>
            <w:r w:rsidR="00FA2350">
              <w:t xml:space="preserve">. </w:t>
            </w:r>
          </w:p>
        </w:tc>
        <w:tc>
          <w:tcPr>
            <w:tcW w:w="1678" w:type="pct"/>
            <w:gridSpan w:val="2"/>
            <w:tcBorders>
              <w:top w:val="single" w:sz="4" w:space="0" w:color="auto"/>
              <w:left w:val="single" w:sz="4" w:space="0" w:color="auto"/>
              <w:bottom w:val="single" w:sz="4" w:space="0" w:color="auto"/>
              <w:right w:val="single" w:sz="4" w:space="0" w:color="auto"/>
            </w:tcBorders>
          </w:tcPr>
          <w:p w14:paraId="7A6EF4D6" w14:textId="235FD05F" w:rsidR="00270B66" w:rsidRDefault="00270B66" w:rsidP="00A14F7C">
            <w:pPr>
              <w:tabs>
                <w:tab w:val="left" w:pos="930"/>
              </w:tabs>
              <w:spacing w:before="120" w:after="120"/>
            </w:pPr>
            <w:r>
              <w:t>Refer to EXTERNAL claim order comments entered by the TP2 pharmacist</w:t>
            </w:r>
            <w:r w:rsidR="00FA2350">
              <w:t xml:space="preserve">. </w:t>
            </w:r>
            <w:r>
              <w:t>Read only the EXTERNAL comments to the patient and/or prescriber’s office.</w:t>
            </w:r>
          </w:p>
          <w:p w14:paraId="0DB3A8B0" w14:textId="77777777" w:rsidR="00270B66" w:rsidRDefault="00270B66" w:rsidP="00A14F7C">
            <w:pPr>
              <w:tabs>
                <w:tab w:val="left" w:pos="930"/>
              </w:tabs>
              <w:spacing w:before="120" w:after="120"/>
            </w:pPr>
          </w:p>
          <w:p w14:paraId="405B0DA0" w14:textId="2A3C50AC" w:rsidR="00270B66" w:rsidRDefault="5680AFCC" w:rsidP="00A14F7C">
            <w:pPr>
              <w:tabs>
                <w:tab w:val="left" w:pos="930"/>
              </w:tabs>
              <w:spacing w:before="120" w:after="120"/>
            </w:pPr>
            <w:r w:rsidRPr="7A3F94D2">
              <w:rPr>
                <w:b/>
                <w:bCs/>
              </w:rPr>
              <w:t>Note</w:t>
            </w:r>
            <w:r w:rsidR="23DCC8F0" w:rsidRPr="7A3F94D2">
              <w:rPr>
                <w:b/>
                <w:bCs/>
              </w:rPr>
              <w:t xml:space="preserve">: </w:t>
            </w:r>
            <w:r w:rsidR="00FA2350">
              <w:rPr>
                <w:b/>
                <w:bCs/>
              </w:rPr>
              <w:t xml:space="preserve"> </w:t>
            </w:r>
            <w:r w:rsidR="23DCC8F0" w:rsidRPr="00FA2350">
              <w:t>Do</w:t>
            </w:r>
            <w:r>
              <w:t xml:space="preserve"> not relay INTERNAL comments to the patient and/or prescriber’s office</w:t>
            </w:r>
            <w:r w:rsidR="00FA2350">
              <w:t xml:space="preserve">. </w:t>
            </w:r>
            <w:r>
              <w:t>These are for internal use only.</w:t>
            </w:r>
          </w:p>
        </w:tc>
      </w:tr>
      <w:tr w:rsidR="00B932FF" w14:paraId="5E89FE98" w14:textId="77777777" w:rsidTr="00B44930">
        <w:tc>
          <w:tcPr>
            <w:tcW w:w="965" w:type="pct"/>
            <w:tcBorders>
              <w:top w:val="single" w:sz="4" w:space="0" w:color="auto"/>
              <w:left w:val="single" w:sz="4" w:space="0" w:color="auto"/>
              <w:bottom w:val="single" w:sz="4" w:space="0" w:color="auto"/>
              <w:right w:val="single" w:sz="4" w:space="0" w:color="auto"/>
            </w:tcBorders>
            <w:hideMark/>
          </w:tcPr>
          <w:p w14:paraId="64143937" w14:textId="77777777" w:rsidR="00270B66" w:rsidRDefault="00270B66" w:rsidP="00A14F7C">
            <w:pPr>
              <w:spacing w:before="120" w:after="120"/>
              <w:rPr>
                <w:b/>
              </w:rPr>
            </w:pPr>
            <w:r>
              <w:rPr>
                <w:b/>
              </w:rPr>
              <w:t>Translated OK</w:t>
            </w:r>
          </w:p>
        </w:tc>
        <w:tc>
          <w:tcPr>
            <w:tcW w:w="2357" w:type="pct"/>
            <w:tcBorders>
              <w:top w:val="single" w:sz="4" w:space="0" w:color="auto"/>
              <w:left w:val="single" w:sz="4" w:space="0" w:color="auto"/>
              <w:bottom w:val="single" w:sz="4" w:space="0" w:color="auto"/>
              <w:right w:val="single" w:sz="4" w:space="0" w:color="auto"/>
            </w:tcBorders>
            <w:hideMark/>
          </w:tcPr>
          <w:p w14:paraId="76E3EF5C" w14:textId="77777777" w:rsidR="00270B66" w:rsidRDefault="00270B66" w:rsidP="00A14F7C">
            <w:pPr>
              <w:spacing w:before="120" w:after="120"/>
            </w:pPr>
            <w:r>
              <w:t xml:space="preserve">This is the beginning stages of normal processing. </w:t>
            </w:r>
          </w:p>
        </w:tc>
        <w:tc>
          <w:tcPr>
            <w:tcW w:w="1678" w:type="pct"/>
            <w:gridSpan w:val="2"/>
            <w:tcBorders>
              <w:top w:val="single" w:sz="4" w:space="0" w:color="auto"/>
              <w:left w:val="single" w:sz="4" w:space="0" w:color="auto"/>
              <w:bottom w:val="single" w:sz="4" w:space="0" w:color="auto"/>
              <w:right w:val="single" w:sz="4" w:space="0" w:color="auto"/>
            </w:tcBorders>
            <w:hideMark/>
          </w:tcPr>
          <w:p w14:paraId="216298BB" w14:textId="77777777" w:rsidR="00270B66" w:rsidRDefault="00270B66" w:rsidP="00A14F7C">
            <w:pPr>
              <w:spacing w:before="120" w:after="120"/>
              <w:rPr>
                <w:color w:val="000000"/>
              </w:rPr>
            </w:pPr>
            <w:r>
              <w:rPr>
                <w:noProof/>
              </w:rPr>
              <w:drawing>
                <wp:inline distT="0" distB="0" distL="0" distR="0" wp14:anchorId="6F25E2D0" wp14:editId="1B7B3090">
                  <wp:extent cx="23812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Your order is going through the normal processing and should be delivered to you </w:t>
            </w:r>
            <w:r>
              <w:rPr>
                <w:color w:val="000000"/>
              </w:rPr>
              <w:t>as soon as possible.</w:t>
            </w:r>
          </w:p>
        </w:tc>
      </w:tr>
      <w:tr w:rsidR="00B932FF" w14:paraId="348E56E3" w14:textId="77777777" w:rsidTr="00B44930">
        <w:trPr>
          <w:trHeight w:val="2304"/>
        </w:trPr>
        <w:tc>
          <w:tcPr>
            <w:tcW w:w="965" w:type="pct"/>
            <w:tcBorders>
              <w:top w:val="single" w:sz="4" w:space="0" w:color="auto"/>
              <w:left w:val="single" w:sz="4" w:space="0" w:color="auto"/>
              <w:bottom w:val="single" w:sz="4" w:space="0" w:color="auto"/>
              <w:right w:val="single" w:sz="4" w:space="0" w:color="auto"/>
            </w:tcBorders>
            <w:hideMark/>
          </w:tcPr>
          <w:p w14:paraId="6EF9040D" w14:textId="77777777" w:rsidR="00270B66" w:rsidRDefault="00270B66" w:rsidP="00A14F7C">
            <w:pPr>
              <w:spacing w:before="120" w:after="120"/>
              <w:rPr>
                <w:b/>
              </w:rPr>
            </w:pPr>
            <w:r>
              <w:rPr>
                <w:b/>
              </w:rPr>
              <w:t>Void Error Reversal</w:t>
            </w:r>
          </w:p>
        </w:tc>
        <w:tc>
          <w:tcPr>
            <w:tcW w:w="2357" w:type="pct"/>
            <w:tcBorders>
              <w:top w:val="single" w:sz="4" w:space="0" w:color="auto"/>
              <w:left w:val="single" w:sz="4" w:space="0" w:color="auto"/>
              <w:bottom w:val="single" w:sz="4" w:space="0" w:color="auto"/>
              <w:right w:val="single" w:sz="4" w:space="0" w:color="auto"/>
            </w:tcBorders>
            <w:hideMark/>
          </w:tcPr>
          <w:p w14:paraId="621D6A12" w14:textId="7D18BE1D" w:rsidR="00270B66" w:rsidRDefault="070B266D" w:rsidP="00A14F7C">
            <w:pPr>
              <w:spacing w:before="120" w:after="120"/>
            </w:pPr>
            <w:r>
              <w:t>The order</w:t>
            </w:r>
            <w:r w:rsidR="5680AFCC">
              <w:t xml:space="preserve"> has been voided. Check for possible duplicate prescriptions, additional orders or if </w:t>
            </w:r>
            <w:r w:rsidR="01296BD3">
              <w:t>the order</w:t>
            </w:r>
            <w:r w:rsidR="5680AFCC">
              <w:t xml:space="preserve"> was reissued to another pharmacy. </w:t>
            </w:r>
          </w:p>
        </w:tc>
        <w:tc>
          <w:tcPr>
            <w:tcW w:w="1678" w:type="pct"/>
            <w:gridSpan w:val="2"/>
            <w:tcBorders>
              <w:top w:val="single" w:sz="4" w:space="0" w:color="auto"/>
              <w:left w:val="single" w:sz="4" w:space="0" w:color="auto"/>
              <w:bottom w:val="single" w:sz="4" w:space="0" w:color="auto"/>
              <w:right w:val="single" w:sz="4" w:space="0" w:color="auto"/>
            </w:tcBorders>
          </w:tcPr>
          <w:p w14:paraId="66805C8D" w14:textId="13749B87" w:rsidR="00C47449" w:rsidRDefault="0AD227A4" w:rsidP="00A14F7C">
            <w:pPr>
              <w:spacing w:before="120" w:after="120"/>
            </w:pPr>
            <w:r>
              <w:rPr>
                <w:noProof/>
              </w:rPr>
              <w:drawing>
                <wp:inline distT="0" distB="0" distL="0" distR="0" wp14:anchorId="0C5FD46E" wp14:editId="39754EED">
                  <wp:extent cx="251460" cy="213360"/>
                  <wp:effectExtent l="0" t="0" r="0" b="0"/>
                  <wp:docPr id="992296726" name="Picture 9922967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1460" cy="213360"/>
                          </a:xfrm>
                          <a:prstGeom prst="rect">
                            <a:avLst/>
                          </a:prstGeom>
                        </pic:spPr>
                      </pic:pic>
                    </a:graphicData>
                  </a:graphic>
                </wp:inline>
              </w:drawing>
            </w:r>
            <w:r w:rsidR="5680AFCC">
              <w:t xml:space="preserve"> Your order </w:t>
            </w:r>
            <w:r w:rsidR="51A7B293">
              <w:t>requires</w:t>
            </w:r>
            <w:r w:rsidR="5680AFCC">
              <w:t xml:space="preserve"> processing in another of our facilities</w:t>
            </w:r>
            <w:r w:rsidR="00FA2350">
              <w:t xml:space="preserve">. </w:t>
            </w:r>
            <w:r w:rsidR="5680AFCC">
              <w:t xml:space="preserve">Possibly for reasons such as a controlled substance, specialty medication, etc. </w:t>
            </w:r>
            <w:r w:rsidR="4D974045">
              <w:t xml:space="preserve"> </w:t>
            </w:r>
          </w:p>
          <w:p w14:paraId="6E3AF50D" w14:textId="77777777" w:rsidR="00C47449" w:rsidRDefault="00C47449" w:rsidP="00A14F7C">
            <w:pPr>
              <w:spacing w:before="120" w:after="120"/>
            </w:pPr>
          </w:p>
          <w:p w14:paraId="1D7B1E6A" w14:textId="24B248FC" w:rsidR="00270B66" w:rsidRDefault="00C47449" w:rsidP="00A14F7C">
            <w:pPr>
              <w:spacing w:before="120" w:after="120"/>
              <w:rPr>
                <w:color w:val="000000"/>
              </w:rPr>
            </w:pPr>
            <w:r w:rsidRPr="00612782">
              <w:rPr>
                <w:noProof/>
              </w:rPr>
              <w:drawing>
                <wp:inline distT="0" distB="0" distL="0" distR="0" wp14:anchorId="2B4A7301" wp14:editId="6FAFF811">
                  <wp:extent cx="238125" cy="2095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8E7B12">
              <w:t xml:space="preserve"> </w:t>
            </w:r>
            <w:r w:rsidR="00270B66">
              <w:t xml:space="preserve">It is going through the normal processing and will be shipped </w:t>
            </w:r>
            <w:r w:rsidR="00270B66">
              <w:rPr>
                <w:color w:val="000000"/>
              </w:rPr>
              <w:t>to you within the normal processing timeframe.</w:t>
            </w:r>
          </w:p>
          <w:p w14:paraId="174A953D" w14:textId="77777777" w:rsidR="00270B66" w:rsidRDefault="00270B66" w:rsidP="00A14F7C">
            <w:pPr>
              <w:spacing w:before="120" w:after="120"/>
              <w:rPr>
                <w:color w:val="000000"/>
              </w:rPr>
            </w:pPr>
          </w:p>
          <w:p w14:paraId="234BF8A3" w14:textId="40014672" w:rsidR="00270B66" w:rsidRDefault="00270B66" w:rsidP="00A14F7C">
            <w:pPr>
              <w:spacing w:before="120" w:after="120"/>
              <w:rPr>
                <w:color w:val="000000"/>
              </w:rPr>
            </w:pPr>
            <w:r>
              <w:rPr>
                <w:b/>
                <w:color w:val="000000"/>
              </w:rPr>
              <w:t xml:space="preserve">Note: </w:t>
            </w:r>
            <w:r w:rsidR="00C47449">
              <w:rPr>
                <w:b/>
                <w:color w:val="000000"/>
              </w:rPr>
              <w:t xml:space="preserve"> </w:t>
            </w:r>
            <w:r>
              <w:rPr>
                <w:color w:val="000000"/>
              </w:rPr>
              <w:t xml:space="preserve">For voided orders that need to be reprocessed, submit a </w:t>
            </w:r>
            <w:hyperlink r:id="rId118" w:anchor="!/view?docid=eea92f37-f941-4237-9b9e-af999ad68e8f" w:history="1">
              <w:r w:rsidR="006A0F1C">
                <w:rPr>
                  <w:rStyle w:val="Hyperlink"/>
                </w:rPr>
                <w:t>PeopleSafe - Manual Refill (027179)</w:t>
              </w:r>
            </w:hyperlink>
            <w:r w:rsidR="002063AB">
              <w:rPr>
                <w:rStyle w:val="Hyperlink"/>
              </w:rPr>
              <w:t>.</w:t>
            </w:r>
            <w:r>
              <w:rPr>
                <w:color w:val="000000"/>
              </w:rPr>
              <w:t xml:space="preserve"> </w:t>
            </w:r>
          </w:p>
        </w:tc>
      </w:tr>
    </w:tbl>
    <w:p w14:paraId="53A81BDA" w14:textId="77777777" w:rsidR="00270B66" w:rsidRDefault="00270B66" w:rsidP="00A14F7C">
      <w:pPr>
        <w:spacing w:before="120" w:after="120"/>
      </w:pPr>
    </w:p>
    <w:p w14:paraId="4FCBC100" w14:textId="77777777" w:rsidR="005E2DCB" w:rsidRPr="002B4E2C" w:rsidRDefault="005E2DCB" w:rsidP="00A14F7C">
      <w:pPr>
        <w:spacing w:before="120" w:after="120"/>
      </w:pPr>
    </w:p>
    <w:bookmarkStart w:id="122" w:name="OLE_LINK5"/>
    <w:p w14:paraId="0784D939" w14:textId="17B0E9C8" w:rsidR="006F0300" w:rsidRDefault="00BC075C" w:rsidP="00A14F7C">
      <w:pPr>
        <w:spacing w:before="120" w:after="120"/>
        <w:jc w:val="right"/>
      </w:pPr>
      <w:r>
        <w:fldChar w:fldCharType="begin"/>
      </w:r>
      <w:r>
        <w:instrText xml:space="preserve"> HYPERLINK  \l "_top" </w:instrText>
      </w:r>
      <w:r>
        <w:fldChar w:fldCharType="separate"/>
      </w:r>
      <w:r w:rsidR="00FB00DF" w:rsidRPr="00BC075C">
        <w:rPr>
          <w:rStyle w:val="Hyperlink"/>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Look w:val="01E0" w:firstRow="1" w:lastRow="1" w:firstColumn="1" w:lastColumn="1" w:noHBand="0" w:noVBand="0"/>
      </w:tblPr>
      <w:tblGrid>
        <w:gridCol w:w="12950"/>
      </w:tblGrid>
      <w:tr w:rsidR="006F0300" w:rsidRPr="005573D3" w14:paraId="7C4EDA90" w14:textId="77777777" w:rsidTr="00FB1443">
        <w:tc>
          <w:tcPr>
            <w:tcW w:w="5000" w:type="pct"/>
            <w:shd w:val="clear" w:color="auto" w:fill="BFBFBF" w:themeFill="background1" w:themeFillShade="BF"/>
            <w:vAlign w:val="bottom"/>
          </w:tcPr>
          <w:p w14:paraId="0E8E1882" w14:textId="0417AF07" w:rsidR="00E25CEF" w:rsidRPr="00E25CEF" w:rsidRDefault="006F0300" w:rsidP="00584A06">
            <w:pPr>
              <w:pStyle w:val="Heading2"/>
              <w:spacing w:before="120" w:after="120"/>
              <w:rPr>
                <w:i/>
              </w:rPr>
            </w:pPr>
            <w:bookmarkStart w:id="123" w:name="_Toc61013154"/>
            <w:bookmarkStart w:id="124" w:name="_Toc187928573"/>
            <w:r>
              <w:t>USPS For 10 Days or More:</w:t>
            </w:r>
            <w:r w:rsidR="00D629A1">
              <w:t xml:space="preserve"> </w:t>
            </w:r>
            <w:r>
              <w:t xml:space="preserve"> Order Shows “Pre-Shipment” or “In-Transit” Status</w:t>
            </w:r>
            <w:bookmarkEnd w:id="123"/>
            <w:bookmarkEnd w:id="124"/>
          </w:p>
        </w:tc>
      </w:tr>
    </w:tbl>
    <w:bookmarkEnd w:id="122"/>
    <w:p w14:paraId="0BD791EB" w14:textId="24B58EDD" w:rsidR="006F0300" w:rsidRPr="005B2A3D" w:rsidRDefault="006F0300" w:rsidP="005B2A3D">
      <w:pPr>
        <w:spacing w:before="120" w:after="120"/>
        <w:rPr>
          <w:rStyle w:val="Strong"/>
          <w:b w:val="0"/>
          <w:bCs w:val="0"/>
        </w:rPr>
      </w:pPr>
      <w:r w:rsidRPr="005B2A3D">
        <w:rPr>
          <w:rStyle w:val="Strong"/>
          <w:b w:val="0"/>
          <w:bCs w:val="0"/>
        </w:rPr>
        <w:t>Some mail orders show shipped in People</w:t>
      </w:r>
      <w:r w:rsidR="004829F1" w:rsidRPr="005B2A3D">
        <w:rPr>
          <w:rStyle w:val="Strong"/>
          <w:b w:val="0"/>
          <w:bCs w:val="0"/>
        </w:rPr>
        <w:t>S</w:t>
      </w:r>
      <w:r w:rsidRPr="005B2A3D">
        <w:rPr>
          <w:rStyle w:val="Strong"/>
          <w:b w:val="0"/>
          <w:bCs w:val="0"/>
        </w:rPr>
        <w:t>afe but on USPS tracking website will show in “Pre-shipment status” or “in transit status</w:t>
      </w:r>
      <w:r w:rsidR="00FA2350" w:rsidRPr="005B2A3D">
        <w:rPr>
          <w:rStyle w:val="Strong"/>
          <w:b w:val="0"/>
          <w:bCs w:val="0"/>
        </w:rPr>
        <w:t>.”</w:t>
      </w:r>
    </w:p>
    <w:p w14:paraId="6FD00644" w14:textId="1A8D6234" w:rsidR="00972FF3" w:rsidRDefault="00972FF3" w:rsidP="00A14F7C">
      <w:pPr>
        <w:spacing w:before="120" w:after="120"/>
        <w:contextualSpacing/>
      </w:pPr>
    </w:p>
    <w:p w14:paraId="591A6C17" w14:textId="1E723E75" w:rsidR="00972FF3" w:rsidRDefault="00972FF3" w:rsidP="00A14F7C">
      <w:pPr>
        <w:spacing w:before="120" w:after="120"/>
        <w:contextualSpacing/>
      </w:pPr>
      <w:r w:rsidRPr="00C75D09">
        <w:rPr>
          <w:b/>
          <w:bCs/>
        </w:rPr>
        <w:t>Pre-Shipment</w:t>
      </w:r>
      <w:r>
        <w:t xml:space="preserve"> means the U.S. Postal Services has received pre-shipment information and is pending determination of a delivery date.</w:t>
      </w:r>
    </w:p>
    <w:p w14:paraId="1FD2D9F6" w14:textId="77777777" w:rsidR="004829F1" w:rsidRDefault="004829F1" w:rsidP="00A14F7C">
      <w:pPr>
        <w:spacing w:before="120" w:after="120"/>
        <w:contextualSpacing/>
      </w:pPr>
    </w:p>
    <w:p w14:paraId="68059C57" w14:textId="77777777" w:rsidR="006F0300" w:rsidRDefault="006F0300" w:rsidP="00A14F7C">
      <w:pPr>
        <w:spacing w:before="120" w:after="120"/>
      </w:pPr>
    </w:p>
    <w:p w14:paraId="3A4BA9BF" w14:textId="15E4E8C1" w:rsidR="006F0300" w:rsidRDefault="00096A11" w:rsidP="00A14F7C">
      <w:pPr>
        <w:spacing w:before="120" w:after="120"/>
        <w:jc w:val="center"/>
        <w:rPr>
          <w:noProof/>
        </w:rPr>
      </w:pPr>
      <w:r>
        <w:rPr>
          <w:noProof/>
        </w:rPr>
        <w:drawing>
          <wp:inline distT="0" distB="0" distL="0" distR="0" wp14:anchorId="42B8C9AB" wp14:editId="461D8AE0">
            <wp:extent cx="2742857" cy="1076190"/>
            <wp:effectExtent l="0" t="0" r="635" b="0"/>
            <wp:docPr id="992296716" name="Picture 992296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42857" cy="1076190"/>
                    </a:xfrm>
                    <a:prstGeom prst="rect">
                      <a:avLst/>
                    </a:prstGeom>
                  </pic:spPr>
                </pic:pic>
              </a:graphicData>
            </a:graphic>
          </wp:inline>
        </w:drawing>
      </w:r>
    </w:p>
    <w:p w14:paraId="03BBCCB2" w14:textId="77777777" w:rsidR="006F0300" w:rsidRDefault="006F0300" w:rsidP="00A14F7C">
      <w:pPr>
        <w:spacing w:before="120" w:after="120"/>
        <w:jc w:val="center"/>
        <w:rPr>
          <w:noProof/>
        </w:rPr>
      </w:pPr>
    </w:p>
    <w:p w14:paraId="4147B46A" w14:textId="77777777" w:rsidR="00FA2350" w:rsidRDefault="00FA2350" w:rsidP="00A14F7C">
      <w:pPr>
        <w:spacing w:before="120" w:after="120"/>
        <w:contextualSpacing/>
      </w:pPr>
      <w:r>
        <w:rPr>
          <w:b/>
          <w:bCs/>
        </w:rPr>
        <w:t>In-Transit</w:t>
      </w:r>
      <w:r>
        <w:t xml:space="preserve"> means the package is being processed or transported to the next Post Office facility.</w:t>
      </w:r>
    </w:p>
    <w:p w14:paraId="1A501000" w14:textId="77777777" w:rsidR="006F0300" w:rsidRDefault="006F0300" w:rsidP="00A14F7C">
      <w:pPr>
        <w:spacing w:before="120" w:after="120"/>
        <w:jc w:val="center"/>
        <w:rPr>
          <w:b/>
          <w:noProof/>
        </w:rPr>
      </w:pPr>
    </w:p>
    <w:p w14:paraId="0C82934A" w14:textId="2855F59B" w:rsidR="006F0300" w:rsidRDefault="00096A11" w:rsidP="00A14F7C">
      <w:pPr>
        <w:spacing w:before="120" w:after="120"/>
        <w:jc w:val="center"/>
        <w:rPr>
          <w:noProof/>
        </w:rPr>
      </w:pPr>
      <w:r>
        <w:rPr>
          <w:noProof/>
        </w:rPr>
        <w:drawing>
          <wp:inline distT="0" distB="0" distL="0" distR="0" wp14:anchorId="01DD64DA" wp14:editId="47AFBC7A">
            <wp:extent cx="3657600" cy="1130901"/>
            <wp:effectExtent l="0" t="0" r="0" b="0"/>
            <wp:docPr id="992296717" name="Picture 99229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57600" cy="1130901"/>
                    </a:xfrm>
                    <a:prstGeom prst="rect">
                      <a:avLst/>
                    </a:prstGeom>
                  </pic:spPr>
                </pic:pic>
              </a:graphicData>
            </a:graphic>
          </wp:inline>
        </w:drawing>
      </w:r>
    </w:p>
    <w:p w14:paraId="085935B5" w14:textId="77777777" w:rsidR="006F0300" w:rsidRDefault="006F0300" w:rsidP="00A14F7C">
      <w:pPr>
        <w:spacing w:before="120" w:after="120"/>
        <w:jc w:val="center"/>
        <w:rPr>
          <w:noProof/>
        </w:rPr>
      </w:pPr>
    </w:p>
    <w:p w14:paraId="58E537C4" w14:textId="77777777" w:rsidR="006F0300" w:rsidRDefault="006F0300" w:rsidP="00A14F7C">
      <w:pPr>
        <w:spacing w:before="120" w:after="120" w:line="276" w:lineRule="auto"/>
        <w:contextualSpacing/>
      </w:pPr>
      <w:r>
        <w:t xml:space="preserve">Refer to the table below for workaround scenarios: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0"/>
        <w:gridCol w:w="9200"/>
      </w:tblGrid>
      <w:tr w:rsidR="006F0300" w:rsidRPr="00827342" w14:paraId="67E15FD3" w14:textId="77777777" w:rsidTr="00FB1443">
        <w:trPr>
          <w:trHeight w:val="576"/>
        </w:trPr>
        <w:tc>
          <w:tcPr>
            <w:tcW w:w="1448" w:type="pct"/>
            <w:shd w:val="clear" w:color="auto" w:fill="D9D9D9" w:themeFill="background1" w:themeFillShade="D9"/>
            <w:vAlign w:val="center"/>
          </w:tcPr>
          <w:p w14:paraId="6C993E28" w14:textId="77777777" w:rsidR="006F0300" w:rsidRPr="00827342" w:rsidRDefault="006F0300" w:rsidP="00A14F7C">
            <w:pPr>
              <w:spacing w:before="120" w:after="120"/>
              <w:contextualSpacing/>
              <w:jc w:val="center"/>
              <w:rPr>
                <w:b/>
              </w:rPr>
            </w:pPr>
            <w:r w:rsidRPr="00827342">
              <w:rPr>
                <w:b/>
              </w:rPr>
              <w:t>If…</w:t>
            </w:r>
          </w:p>
        </w:tc>
        <w:tc>
          <w:tcPr>
            <w:tcW w:w="3552" w:type="pct"/>
            <w:shd w:val="clear" w:color="auto" w:fill="D9D9D9" w:themeFill="background1" w:themeFillShade="D9"/>
            <w:vAlign w:val="center"/>
          </w:tcPr>
          <w:p w14:paraId="4DF26A35" w14:textId="77777777" w:rsidR="006F0300" w:rsidRPr="00827342" w:rsidRDefault="006F0300" w:rsidP="00A14F7C">
            <w:pPr>
              <w:spacing w:before="120" w:after="120"/>
              <w:contextualSpacing/>
              <w:jc w:val="center"/>
              <w:rPr>
                <w:b/>
              </w:rPr>
            </w:pPr>
            <w:r w:rsidRPr="00827342">
              <w:rPr>
                <w:b/>
              </w:rPr>
              <w:t>Then…</w:t>
            </w:r>
          </w:p>
        </w:tc>
      </w:tr>
      <w:tr w:rsidR="006F0300" w:rsidRPr="00827342" w14:paraId="451CCFC3" w14:textId="77777777" w:rsidTr="00CC7409">
        <w:tc>
          <w:tcPr>
            <w:tcW w:w="1448" w:type="pct"/>
            <w:shd w:val="clear" w:color="auto" w:fill="auto"/>
          </w:tcPr>
          <w:p w14:paraId="4C26030F" w14:textId="77777777" w:rsidR="006F0300" w:rsidRPr="00827342" w:rsidRDefault="006F0300" w:rsidP="00A14F7C">
            <w:pPr>
              <w:spacing w:before="120" w:after="120"/>
              <w:contextualSpacing/>
            </w:pPr>
            <w:r w:rsidRPr="00827342">
              <w:t>O</w:t>
            </w:r>
            <w:r>
              <w:t>rder is a controlled medication</w:t>
            </w:r>
          </w:p>
        </w:tc>
        <w:tc>
          <w:tcPr>
            <w:tcW w:w="3552" w:type="pct"/>
            <w:shd w:val="clear" w:color="auto" w:fill="auto"/>
          </w:tcPr>
          <w:p w14:paraId="7560BF90" w14:textId="19271563" w:rsidR="006F0300" w:rsidRDefault="006F0300" w:rsidP="00A14F7C">
            <w:pPr>
              <w:spacing w:before="120" w:after="120"/>
              <w:contextualSpacing/>
            </w:pPr>
            <w:r w:rsidRPr="00827342">
              <w:t xml:space="preserve">Send an RM Task to reship 14-day supply. Refer to </w:t>
            </w:r>
            <w:r w:rsidRPr="00DD3513">
              <w:rPr>
                <w:bCs/>
              </w:rPr>
              <w:t>Controlled Substance Reships</w:t>
            </w:r>
            <w:r w:rsidRPr="00827342">
              <w:rPr>
                <w:b/>
              </w:rPr>
              <w:t xml:space="preserve"> </w:t>
            </w:r>
            <w:r w:rsidRPr="00827342">
              <w:t xml:space="preserve">section of </w:t>
            </w:r>
            <w:hyperlink r:id="rId121" w:anchor="!/view?docid=1d44c6bc-e5ba-4f93-b5ab-0b733ad871d6" w:history="1">
              <w:r w:rsidR="008B1DDE">
                <w:rPr>
                  <w:rStyle w:val="Hyperlink"/>
                </w:rPr>
                <w:t>Order Reships (038651)</w:t>
              </w:r>
            </w:hyperlink>
            <w:r w:rsidRPr="00827342">
              <w:t>.</w:t>
            </w:r>
          </w:p>
          <w:p w14:paraId="69503562" w14:textId="621C5E76" w:rsidR="004829F1" w:rsidRPr="00827342" w:rsidRDefault="004829F1" w:rsidP="00A14F7C">
            <w:pPr>
              <w:spacing w:before="120" w:after="120"/>
              <w:contextualSpacing/>
            </w:pPr>
          </w:p>
        </w:tc>
      </w:tr>
      <w:tr w:rsidR="006F0300" w:rsidRPr="00827342" w14:paraId="3F32B634" w14:textId="77777777" w:rsidTr="00CC7409">
        <w:tc>
          <w:tcPr>
            <w:tcW w:w="1448" w:type="pct"/>
            <w:shd w:val="clear" w:color="auto" w:fill="auto"/>
          </w:tcPr>
          <w:p w14:paraId="7D5B3989" w14:textId="5D346FE0" w:rsidR="006F0300" w:rsidRPr="00827342" w:rsidRDefault="72A693AB" w:rsidP="00A14F7C">
            <w:pPr>
              <w:spacing w:before="120" w:after="120"/>
              <w:contextualSpacing/>
            </w:pPr>
            <w:r>
              <w:t xml:space="preserve">Member’s account is </w:t>
            </w:r>
            <w:r w:rsidR="1941E481">
              <w:t>termed,</w:t>
            </w:r>
            <w:r>
              <w:t xml:space="preserve"> and member is calling for reshipment</w:t>
            </w:r>
          </w:p>
        </w:tc>
        <w:tc>
          <w:tcPr>
            <w:tcW w:w="3552" w:type="pct"/>
            <w:shd w:val="clear" w:color="auto" w:fill="auto"/>
          </w:tcPr>
          <w:p w14:paraId="647196BE" w14:textId="6250E356" w:rsidR="006F0300" w:rsidRDefault="72A693AB" w:rsidP="00A14F7C">
            <w:pPr>
              <w:spacing w:before="120" w:after="120"/>
              <w:contextualSpacing/>
            </w:pPr>
            <w:r>
              <w:t>Send a Lost in Transit (LIT) Reship and add a note to RM Task</w:t>
            </w:r>
            <w:r w:rsidR="35912B11">
              <w:t>: “</w:t>
            </w:r>
            <w:r>
              <w:t>LIT with no refills RM Task.”</w:t>
            </w:r>
          </w:p>
          <w:p w14:paraId="2FBB4AD6" w14:textId="72F2B75E" w:rsidR="004829F1" w:rsidRPr="00DD3513" w:rsidRDefault="004829F1" w:rsidP="00A14F7C">
            <w:pPr>
              <w:spacing w:before="120" w:after="120"/>
              <w:contextualSpacing/>
            </w:pPr>
          </w:p>
        </w:tc>
      </w:tr>
      <w:tr w:rsidR="006F0300" w:rsidRPr="00827342" w14:paraId="2B94E840" w14:textId="77777777" w:rsidTr="00CC7409">
        <w:tc>
          <w:tcPr>
            <w:tcW w:w="1448" w:type="pct"/>
            <w:shd w:val="clear" w:color="auto" w:fill="auto"/>
          </w:tcPr>
          <w:p w14:paraId="1784C727" w14:textId="77777777" w:rsidR="006F0300" w:rsidRPr="00827342" w:rsidRDefault="006F0300" w:rsidP="00A14F7C">
            <w:pPr>
              <w:spacing w:before="120" w:after="120"/>
              <w:contextualSpacing/>
            </w:pPr>
            <w:r w:rsidRPr="00827342">
              <w:t>Bridge Supply Order</w:t>
            </w:r>
          </w:p>
        </w:tc>
        <w:tc>
          <w:tcPr>
            <w:tcW w:w="3552" w:type="pct"/>
            <w:shd w:val="clear" w:color="auto" w:fill="auto"/>
          </w:tcPr>
          <w:p w14:paraId="4345C689" w14:textId="77777777" w:rsidR="006F0300" w:rsidRDefault="006F0300" w:rsidP="00A14F7C">
            <w:pPr>
              <w:spacing w:before="120" w:after="120"/>
              <w:contextualSpacing/>
            </w:pPr>
            <w:r w:rsidRPr="00DD3513">
              <w:t>Reship with Lost in Transit (LIT) RM Task.</w:t>
            </w:r>
          </w:p>
          <w:p w14:paraId="5BD8E9F9" w14:textId="74B0F221" w:rsidR="004829F1" w:rsidRPr="00DD3513" w:rsidRDefault="004829F1" w:rsidP="00A14F7C">
            <w:pPr>
              <w:spacing w:before="120" w:after="120"/>
              <w:contextualSpacing/>
            </w:pPr>
          </w:p>
        </w:tc>
      </w:tr>
      <w:tr w:rsidR="006F0300" w:rsidRPr="00827342" w14:paraId="27F0FB9C" w14:textId="77777777" w:rsidTr="00CC7409">
        <w:tc>
          <w:tcPr>
            <w:tcW w:w="1448" w:type="pct"/>
            <w:shd w:val="clear" w:color="auto" w:fill="auto"/>
          </w:tcPr>
          <w:p w14:paraId="0A9E9D38" w14:textId="77777777" w:rsidR="006F0300" w:rsidRPr="00827342" w:rsidRDefault="006F0300" w:rsidP="00A14F7C">
            <w:pPr>
              <w:spacing w:before="120" w:after="120"/>
              <w:contextualSpacing/>
            </w:pPr>
            <w:r w:rsidRPr="00827342">
              <w:t>In House Delayed</w:t>
            </w:r>
          </w:p>
        </w:tc>
        <w:tc>
          <w:tcPr>
            <w:tcW w:w="3552" w:type="pct"/>
            <w:shd w:val="clear" w:color="auto" w:fill="auto"/>
          </w:tcPr>
          <w:p w14:paraId="7B55D1AF" w14:textId="5F02539B" w:rsidR="006F0300" w:rsidRDefault="006F0300" w:rsidP="00A14F7C">
            <w:pPr>
              <w:spacing w:before="120" w:after="120"/>
              <w:contextualSpacing/>
            </w:pPr>
            <w:r w:rsidRPr="00827342">
              <w:t xml:space="preserve">Send </w:t>
            </w:r>
            <w:r w:rsidR="00096A11" w:rsidRPr="00CC7409">
              <w:rPr>
                <w:b/>
                <w:bCs/>
              </w:rPr>
              <w:t>Expedite Order in process task</w:t>
            </w:r>
            <w:r w:rsidR="00096A11" w:rsidRPr="00CC7409">
              <w:t xml:space="preserve"> </w:t>
            </w:r>
            <w:r w:rsidRPr="00827342">
              <w:t xml:space="preserve">to release and ship. </w:t>
            </w:r>
            <w:r w:rsidR="00096A11">
              <w:t xml:space="preserve">Refer to </w:t>
            </w:r>
            <w:hyperlink r:id="rId122" w:anchor="!/view?docid=3438a8ea-9ad1-4c4b-b710-57dab144493c" w:history="1">
              <w:r w:rsidR="00096A11" w:rsidRPr="00096A11">
                <w:rPr>
                  <w:rStyle w:val="Hyperlink"/>
                </w:rPr>
                <w:t>Resolution Manager (RM) Task Types and Uses (029980).</w:t>
              </w:r>
            </w:hyperlink>
          </w:p>
          <w:p w14:paraId="02022924" w14:textId="66DE5AFF" w:rsidR="004829F1" w:rsidRPr="00827342" w:rsidRDefault="004829F1" w:rsidP="00A14F7C">
            <w:pPr>
              <w:spacing w:before="120" w:after="120"/>
              <w:contextualSpacing/>
            </w:pPr>
          </w:p>
        </w:tc>
      </w:tr>
      <w:tr w:rsidR="006F0300" w:rsidRPr="00827342" w14:paraId="50505C26" w14:textId="77777777" w:rsidTr="00CC7409">
        <w:tc>
          <w:tcPr>
            <w:tcW w:w="1448" w:type="pct"/>
            <w:shd w:val="clear" w:color="auto" w:fill="auto"/>
          </w:tcPr>
          <w:p w14:paraId="62F1459F" w14:textId="77777777" w:rsidR="006F0300" w:rsidRPr="00827342" w:rsidRDefault="006F0300" w:rsidP="00A14F7C">
            <w:pPr>
              <w:spacing w:before="120" w:after="120"/>
              <w:contextualSpacing/>
            </w:pPr>
            <w:r w:rsidRPr="00827342">
              <w:t>All other medications (not including specialty)</w:t>
            </w:r>
          </w:p>
        </w:tc>
        <w:tc>
          <w:tcPr>
            <w:tcW w:w="3552" w:type="pct"/>
            <w:shd w:val="clear" w:color="auto" w:fill="auto"/>
          </w:tcPr>
          <w:p w14:paraId="5D08CD36" w14:textId="3961AE3D" w:rsidR="006F0300" w:rsidRPr="00827342" w:rsidRDefault="006F0300" w:rsidP="00A14F7C">
            <w:pPr>
              <w:spacing w:before="120" w:after="120"/>
              <w:contextualSpacing/>
            </w:pPr>
            <w:r w:rsidRPr="00827342">
              <w:t xml:space="preserve">Refer to </w:t>
            </w:r>
            <w:r w:rsidRPr="00DD3513">
              <w:rPr>
                <w:bCs/>
              </w:rPr>
              <w:t>Order Lost in Transit (LIT)</w:t>
            </w:r>
            <w:r w:rsidRPr="00827342">
              <w:t xml:space="preserve"> section of </w:t>
            </w:r>
            <w:hyperlink r:id="rId123" w:anchor="!/view?docid=1d44c6bc-e5ba-4f93-b5ab-0b733ad871d6" w:history="1">
              <w:r w:rsidR="00B06B81">
                <w:rPr>
                  <w:rStyle w:val="Hyperlink"/>
                </w:rPr>
                <w:t>Order Reships (038651)</w:t>
              </w:r>
            </w:hyperlink>
            <w:r w:rsidRPr="004829F1">
              <w:t>.</w:t>
            </w:r>
          </w:p>
          <w:p w14:paraId="35B57266" w14:textId="77777777" w:rsidR="006F0300" w:rsidRPr="00827342" w:rsidRDefault="006F0300" w:rsidP="00A14F7C">
            <w:pPr>
              <w:spacing w:before="120" w:after="120"/>
              <w:contextualSpacing/>
            </w:pPr>
          </w:p>
          <w:p w14:paraId="699A488A" w14:textId="087E62F9" w:rsidR="006F0300" w:rsidRDefault="00AA3F23" w:rsidP="00A14F7C">
            <w:pPr>
              <w:spacing w:before="120" w:after="120"/>
              <w:contextualSpacing/>
            </w:pPr>
            <w:r>
              <w:pict w14:anchorId="29ADB826">
                <v:shape id="_x0000_i1032" type="#_x0000_t75" style="width:19.9pt;height:16.85pt;visibility:visible">
                  <v:imagedata r:id="rId124" o:title=""/>
                </v:shape>
              </w:pict>
            </w:r>
            <w:r w:rsidR="006F0300" w:rsidRPr="00827342">
              <w:rPr>
                <w:b/>
              </w:rPr>
              <w:t xml:space="preserve"> </w:t>
            </w:r>
            <w:r w:rsidR="006F0300" w:rsidRPr="00827342">
              <w:t>Do not email Participant Services for research, status check, or updates.</w:t>
            </w:r>
          </w:p>
          <w:p w14:paraId="0CF28E78" w14:textId="265A19BE" w:rsidR="004829F1" w:rsidRPr="00827342" w:rsidRDefault="004829F1" w:rsidP="00A14F7C">
            <w:pPr>
              <w:spacing w:before="120" w:after="120"/>
              <w:contextualSpacing/>
            </w:pPr>
          </w:p>
        </w:tc>
      </w:tr>
      <w:tr w:rsidR="006F0300" w:rsidRPr="00827342" w14:paraId="5B5B2367" w14:textId="77777777" w:rsidTr="00CC7409">
        <w:tc>
          <w:tcPr>
            <w:tcW w:w="1448" w:type="pct"/>
            <w:shd w:val="clear" w:color="auto" w:fill="auto"/>
          </w:tcPr>
          <w:p w14:paraId="12469A41" w14:textId="77777777" w:rsidR="006F0300" w:rsidRDefault="006F0300" w:rsidP="00A14F7C">
            <w:pPr>
              <w:spacing w:before="120" w:after="120"/>
              <w:contextualSpacing/>
            </w:pPr>
            <w:r>
              <w:t>All other scenarios where member is calling due to order delays in USPS and status shows “Pre-Shipment”</w:t>
            </w:r>
          </w:p>
          <w:p w14:paraId="35EBED61" w14:textId="7D8FD761" w:rsidR="00E25CEF" w:rsidRPr="00827342" w:rsidRDefault="00E25CEF" w:rsidP="00A14F7C">
            <w:pPr>
              <w:spacing w:before="120" w:after="120"/>
              <w:contextualSpacing/>
            </w:pPr>
          </w:p>
        </w:tc>
        <w:tc>
          <w:tcPr>
            <w:tcW w:w="3552" w:type="pct"/>
            <w:shd w:val="clear" w:color="auto" w:fill="auto"/>
          </w:tcPr>
          <w:p w14:paraId="36FE7855" w14:textId="22631BE3" w:rsidR="006F0300" w:rsidRPr="00827342" w:rsidRDefault="72A693AB" w:rsidP="00A14F7C">
            <w:pPr>
              <w:spacing w:before="120" w:after="120"/>
              <w:contextualSpacing/>
            </w:pPr>
            <w:r>
              <w:t>Send a Lost in Transit (LIT) Reship and add a note to RM Task</w:t>
            </w:r>
            <w:r w:rsidR="0823596A">
              <w:t>: “</w:t>
            </w:r>
            <w:r>
              <w:t>LIT with no refills RM Task.”</w:t>
            </w:r>
          </w:p>
        </w:tc>
      </w:tr>
    </w:tbl>
    <w:p w14:paraId="526A0E0B" w14:textId="77777777" w:rsidR="006F0300" w:rsidRDefault="006F0300" w:rsidP="00A14F7C">
      <w:pPr>
        <w:spacing w:before="120" w:after="120"/>
        <w:rPr>
          <w:b/>
        </w:rPr>
      </w:pPr>
    </w:p>
    <w:p w14:paraId="49A99DDA" w14:textId="5B6D7321" w:rsidR="006F0300" w:rsidRPr="00C9462B" w:rsidRDefault="006F0300" w:rsidP="00A14F7C">
      <w:pPr>
        <w:spacing w:before="120" w:after="120"/>
        <w:jc w:val="right"/>
        <w:rPr>
          <w:b/>
        </w:rPr>
      </w:pPr>
      <w:hyperlink w:anchor="_top" w:history="1">
        <w:r w:rsidRPr="00BC075C">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055CEC" w:rsidRPr="002B4E2C" w14:paraId="6FB27232" w14:textId="77777777" w:rsidTr="00FB1443">
        <w:tc>
          <w:tcPr>
            <w:tcW w:w="5000" w:type="pct"/>
            <w:shd w:val="clear" w:color="auto" w:fill="BFBFBF" w:themeFill="background1" w:themeFillShade="BF"/>
          </w:tcPr>
          <w:p w14:paraId="0B199694" w14:textId="7B0C2E81" w:rsidR="00055CEC" w:rsidRPr="00777467" w:rsidRDefault="00055CEC" w:rsidP="00CC7409">
            <w:pPr>
              <w:pStyle w:val="Heading2"/>
              <w:tabs>
                <w:tab w:val="left" w:pos="7395"/>
              </w:tabs>
              <w:spacing w:before="0" w:after="0"/>
              <w:rPr>
                <w:i/>
                <w:iCs w:val="0"/>
              </w:rPr>
            </w:pPr>
            <w:bookmarkStart w:id="125" w:name="_Prescriber_Requests_Hold"/>
            <w:bookmarkStart w:id="126" w:name="_Toc451756889"/>
            <w:bookmarkStart w:id="127" w:name="_Toc187928574"/>
            <w:bookmarkEnd w:id="125"/>
            <w:r w:rsidRPr="00777467">
              <w:rPr>
                <w:iCs w:val="0"/>
              </w:rPr>
              <w:t>Prescriber Requests Hold Until</w:t>
            </w:r>
            <w:bookmarkEnd w:id="126"/>
            <w:bookmarkEnd w:id="127"/>
            <w:r w:rsidRPr="00777467">
              <w:rPr>
                <w:iCs w:val="0"/>
              </w:rPr>
              <w:t xml:space="preserve"> </w:t>
            </w:r>
          </w:p>
        </w:tc>
      </w:tr>
    </w:tbl>
    <w:p w14:paraId="337338E1" w14:textId="16CFCEA9" w:rsidR="00D2224F" w:rsidRDefault="0F8EC0E6" w:rsidP="00A14F7C">
      <w:pPr>
        <w:autoSpaceDE w:val="0"/>
        <w:autoSpaceDN w:val="0"/>
        <w:adjustRightInd w:val="0"/>
        <w:spacing w:before="120" w:after="120"/>
      </w:pPr>
      <w:r>
        <w:t>Prescribers cannot postdate a prescription</w:t>
      </w:r>
      <w:r w:rsidR="00FA2350">
        <w:t xml:space="preserve">. </w:t>
      </w:r>
      <w:r w:rsidR="0D4C8AA4">
        <w:t>However,</w:t>
      </w:r>
      <w:r>
        <w:t xml:space="preserve"> they can request the prescription not be </w:t>
      </w:r>
      <w:bookmarkStart w:id="128" w:name="_Int_a25nFKnW"/>
      <w:r>
        <w:t>filled</w:t>
      </w:r>
      <w:bookmarkEnd w:id="128"/>
      <w:r>
        <w:t xml:space="preserve"> until a specific date. </w:t>
      </w:r>
    </w:p>
    <w:p w14:paraId="16A2C403" w14:textId="510BB096" w:rsidR="0059168A" w:rsidRDefault="00C333A8" w:rsidP="00A14F7C">
      <w:pPr>
        <w:autoSpaceDE w:val="0"/>
        <w:autoSpaceDN w:val="0"/>
        <w:adjustRightInd w:val="0"/>
        <w:spacing w:before="120" w:after="120"/>
      </w:pPr>
      <w:r>
        <w:t>In result, only</w:t>
      </w:r>
      <w:r w:rsidR="00727D64">
        <w:t xml:space="preserve"> the prescriber will be able to release the hold by calling the Customer Care number</w:t>
      </w:r>
      <w:r w:rsidR="00414063">
        <w:t xml:space="preserve"> </w:t>
      </w:r>
      <w:r w:rsidR="00414063" w:rsidRPr="0099580D">
        <w:rPr>
          <w:b/>
          <w:bCs/>
        </w:rPr>
        <w:t>1-800-459-1907</w:t>
      </w:r>
      <w:r w:rsidR="00414063">
        <w:t xml:space="preserve"> and provid</w:t>
      </w:r>
      <w:r w:rsidR="0099580D">
        <w:t>ing</w:t>
      </w:r>
      <w:r w:rsidR="00414063">
        <w:t xml:space="preserve"> us with the order number.</w:t>
      </w:r>
      <w:r w:rsidR="0059168A">
        <w:t xml:space="preserve"> </w:t>
      </w:r>
    </w:p>
    <w:p w14:paraId="7A0AC0F7" w14:textId="67610A40" w:rsidR="00055CEC" w:rsidRPr="002B4E2C" w:rsidRDefault="00D574AC" w:rsidP="00A14F7C">
      <w:pPr>
        <w:pStyle w:val="ListParagraph"/>
        <w:numPr>
          <w:ilvl w:val="0"/>
          <w:numId w:val="38"/>
        </w:numPr>
        <w:autoSpaceDE w:val="0"/>
        <w:autoSpaceDN w:val="0"/>
        <w:adjustRightInd w:val="0"/>
        <w:spacing w:before="120" w:after="120"/>
        <w:ind w:left="720"/>
      </w:pPr>
      <w:r>
        <w:t>R</w:t>
      </w:r>
      <w:r w:rsidR="0059168A">
        <w:t xml:space="preserve">efer back to </w:t>
      </w:r>
      <w:hyperlink r:id="rId125" w:anchor="!/view?docid=0df7701a-8e8e-402b-8041-d21ce4828e44" w:history="1">
        <w:r w:rsidR="00823AC9">
          <w:rPr>
            <w:rStyle w:val="Hyperlink"/>
          </w:rPr>
          <w:t>Delayed Prescriber Response/Prescriber Requests Hold (023699)</w:t>
        </w:r>
      </w:hyperlink>
      <w:r w:rsidR="008D6A8B">
        <w:t xml:space="preserve"> if you need further information.</w:t>
      </w:r>
    </w:p>
    <w:p w14:paraId="4DF5D8AD" w14:textId="308DC6CF" w:rsidR="00055CEC" w:rsidRPr="00DE332F" w:rsidRDefault="00055CEC" w:rsidP="00A14F7C">
      <w:pPr>
        <w:numPr>
          <w:ilvl w:val="0"/>
          <w:numId w:val="2"/>
        </w:numPr>
        <w:autoSpaceDE w:val="0"/>
        <w:autoSpaceDN w:val="0"/>
        <w:adjustRightInd w:val="0"/>
        <w:spacing w:before="120" w:after="120"/>
        <w:ind w:left="720"/>
        <w:rPr>
          <w:rFonts w:cs="Verdana"/>
          <w:bCs/>
        </w:rPr>
      </w:pPr>
      <w:r w:rsidRPr="002B4E2C">
        <w:t xml:space="preserve">The </w:t>
      </w:r>
      <w:r w:rsidRPr="00FA2350">
        <w:rPr>
          <w:b/>
        </w:rPr>
        <w:t>Order Status</w:t>
      </w:r>
      <w:r w:rsidRPr="00DD3513">
        <w:rPr>
          <w:bCs/>
        </w:rPr>
        <w:t xml:space="preserve"> screen display</w:t>
      </w:r>
      <w:r w:rsidR="00003BF1" w:rsidRPr="00DD3513">
        <w:rPr>
          <w:bCs/>
        </w:rPr>
        <w:t>s</w:t>
      </w:r>
      <w:r w:rsidRPr="00DD3513">
        <w:rPr>
          <w:bCs/>
        </w:rPr>
        <w:t xml:space="preserve"> the prescription is in FUTURE FILL status and include</w:t>
      </w:r>
      <w:r w:rsidR="008F0013" w:rsidRPr="00DD3513">
        <w:rPr>
          <w:bCs/>
        </w:rPr>
        <w:t>s</w:t>
      </w:r>
      <w:r w:rsidRPr="00DD3513">
        <w:rPr>
          <w:bCs/>
        </w:rPr>
        <w:t xml:space="preserve"> the </w:t>
      </w:r>
      <w:r w:rsidR="008F0013" w:rsidRPr="00DD3513">
        <w:rPr>
          <w:bCs/>
        </w:rPr>
        <w:t>date that the p</w:t>
      </w:r>
      <w:r w:rsidRPr="00DD3513">
        <w:rPr>
          <w:bCs/>
        </w:rPr>
        <w:t>rescription is scheduled to begin processing.</w:t>
      </w:r>
    </w:p>
    <w:p w14:paraId="6B864787" w14:textId="77777777" w:rsidR="00055CEC" w:rsidRPr="00DD3513" w:rsidRDefault="00055CEC" w:rsidP="00A14F7C">
      <w:pPr>
        <w:numPr>
          <w:ilvl w:val="0"/>
          <w:numId w:val="2"/>
        </w:numPr>
        <w:autoSpaceDE w:val="0"/>
        <w:autoSpaceDN w:val="0"/>
        <w:adjustRightInd w:val="0"/>
        <w:spacing w:before="120" w:after="120"/>
        <w:ind w:left="720"/>
        <w:rPr>
          <w:bCs/>
        </w:rPr>
      </w:pPr>
      <w:r w:rsidRPr="00DD3513">
        <w:rPr>
          <w:bCs/>
        </w:rPr>
        <w:t>The Conflict Description column will display PRESCRIBER REQ HOLD UNTIL.</w:t>
      </w:r>
    </w:p>
    <w:p w14:paraId="1972E85A" w14:textId="77777777" w:rsidR="00055CEC" w:rsidRPr="002B4E2C" w:rsidRDefault="00055CEC" w:rsidP="00A14F7C">
      <w:pPr>
        <w:autoSpaceDE w:val="0"/>
        <w:autoSpaceDN w:val="0"/>
        <w:adjustRightInd w:val="0"/>
        <w:spacing w:before="120" w:after="120"/>
      </w:pPr>
    </w:p>
    <w:p w14:paraId="68488428" w14:textId="61D3FAD2" w:rsidR="00055CEC" w:rsidRDefault="00467A84" w:rsidP="00A14F7C">
      <w:pPr>
        <w:pStyle w:val="ListParagraph"/>
        <w:spacing w:before="120" w:after="120"/>
        <w:jc w:val="center"/>
      </w:pPr>
      <w:r>
        <w:rPr>
          <w:noProof/>
        </w:rPr>
        <w:drawing>
          <wp:inline distT="0" distB="0" distL="0" distR="0" wp14:anchorId="173FD872" wp14:editId="075F56D9">
            <wp:extent cx="5876190" cy="2533333"/>
            <wp:effectExtent l="0" t="0" r="0" b="635"/>
            <wp:docPr id="992296718" name="Picture 99229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876190" cy="2533333"/>
                    </a:xfrm>
                    <a:prstGeom prst="rect">
                      <a:avLst/>
                    </a:prstGeom>
                  </pic:spPr>
                </pic:pic>
              </a:graphicData>
            </a:graphic>
          </wp:inline>
        </w:drawing>
      </w:r>
    </w:p>
    <w:p w14:paraId="15890F8C" w14:textId="77777777" w:rsidR="00467A84" w:rsidRPr="002B4E2C" w:rsidRDefault="00467A84" w:rsidP="00A14F7C">
      <w:pPr>
        <w:pStyle w:val="ListParagraph"/>
        <w:spacing w:before="120" w:after="120"/>
        <w:jc w:val="center"/>
      </w:pPr>
    </w:p>
    <w:p w14:paraId="284991EE" w14:textId="77777777" w:rsidR="00AD75B2" w:rsidRPr="002B4E2C" w:rsidRDefault="00AD75B2" w:rsidP="00A14F7C">
      <w:pPr>
        <w:spacing w:before="120" w:after="120"/>
        <w:jc w:val="right"/>
      </w:pPr>
    </w:p>
    <w:p w14:paraId="297014E7" w14:textId="06CF1A44" w:rsidR="00055CEC" w:rsidRPr="002D19A1" w:rsidRDefault="00FB00DF" w:rsidP="00A14F7C">
      <w:pPr>
        <w:spacing w:before="120" w:after="120"/>
        <w:jc w:val="right"/>
      </w:pPr>
      <w:hyperlink w:anchor="_top" w:history="1">
        <w:r w:rsidRPr="00BC075C">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055CEC" w:rsidRPr="002B4E2C" w14:paraId="3A8556C5" w14:textId="77777777" w:rsidTr="00FB1443">
        <w:tc>
          <w:tcPr>
            <w:tcW w:w="5000" w:type="pct"/>
            <w:shd w:val="clear" w:color="auto" w:fill="BFBFBF" w:themeFill="background1" w:themeFillShade="BF"/>
          </w:tcPr>
          <w:p w14:paraId="4BDEB9A9" w14:textId="77777777" w:rsidR="00055CEC" w:rsidRPr="00777467" w:rsidRDefault="00055CEC" w:rsidP="00584A06">
            <w:pPr>
              <w:pStyle w:val="Heading2"/>
              <w:spacing w:before="0" w:after="0"/>
              <w:rPr>
                <w:i/>
                <w:iCs w:val="0"/>
              </w:rPr>
            </w:pPr>
            <w:bookmarkStart w:id="129" w:name="_Future_Fill"/>
            <w:bookmarkStart w:id="130" w:name="_Toc451756890"/>
            <w:bookmarkStart w:id="131" w:name="_Toc187928575"/>
            <w:bookmarkEnd w:id="129"/>
            <w:r w:rsidRPr="00777467">
              <w:rPr>
                <w:iCs w:val="0"/>
              </w:rPr>
              <w:t>Future Fill</w:t>
            </w:r>
            <w:bookmarkEnd w:id="130"/>
            <w:bookmarkEnd w:id="131"/>
            <w:r w:rsidRPr="00777467">
              <w:rPr>
                <w:iCs w:val="0"/>
              </w:rPr>
              <w:t xml:space="preserve">  </w:t>
            </w:r>
            <w:r w:rsidR="00DA6F16" w:rsidRPr="00777467">
              <w:rPr>
                <w:noProof/>
              </w:rPr>
              <w:t xml:space="preserve"> </w:t>
            </w:r>
          </w:p>
        </w:tc>
      </w:tr>
    </w:tbl>
    <w:p w14:paraId="50C3B0B6" w14:textId="77777777" w:rsidR="00055CEC" w:rsidRPr="00E218F8" w:rsidRDefault="00055CEC" w:rsidP="00A14F7C">
      <w:pPr>
        <w:spacing w:before="120" w:after="120"/>
        <w:rPr>
          <w:color w:val="000000"/>
        </w:rPr>
      </w:pPr>
      <w:r w:rsidRPr="00E218F8">
        <w:rPr>
          <w:color w:val="000000"/>
        </w:rPr>
        <w:t xml:space="preserve">If an order contains one or more prescriptions that are too early to process, it will be held in the Future Fill queue until the </w:t>
      </w:r>
      <w:r w:rsidRPr="00E218F8">
        <w:t xml:space="preserve">prescription(s) </w:t>
      </w:r>
      <w:r w:rsidRPr="00E218F8">
        <w:rPr>
          <w:color w:val="000000"/>
        </w:rPr>
        <w:t>are ready to be processed.</w:t>
      </w:r>
    </w:p>
    <w:p w14:paraId="7E5F17BF" w14:textId="77777777" w:rsidR="00055CEC" w:rsidRPr="00E218F8" w:rsidRDefault="00055CEC" w:rsidP="00A14F7C">
      <w:pPr>
        <w:spacing w:before="120" w:after="120"/>
        <w:rPr>
          <w:color w:val="000000"/>
        </w:rPr>
      </w:pPr>
    </w:p>
    <w:p w14:paraId="211EEE3A" w14:textId="24D33528" w:rsidR="00055CEC" w:rsidRPr="00E218F8" w:rsidRDefault="00055CEC" w:rsidP="00A14F7C">
      <w:pPr>
        <w:spacing w:before="120" w:after="120"/>
      </w:pPr>
      <w:r w:rsidRPr="00E218F8">
        <w:t>Member’s order is in Future Fill (FFL) status because it is still “too early to fill</w:t>
      </w:r>
      <w:r w:rsidR="00FA2350" w:rsidRPr="00E218F8">
        <w:t>.”</w:t>
      </w:r>
    </w:p>
    <w:p w14:paraId="3AA5FA04" w14:textId="77777777" w:rsidR="00055CEC" w:rsidRPr="00E218F8" w:rsidRDefault="00055CEC" w:rsidP="00A14F7C">
      <w:pPr>
        <w:spacing w:before="120" w:after="120"/>
        <w:rPr>
          <w:bCs/>
        </w:rPr>
      </w:pPr>
    </w:p>
    <w:p w14:paraId="0C754838" w14:textId="352AE36E" w:rsidR="00055CEC" w:rsidRPr="00E218F8" w:rsidRDefault="00055CEC" w:rsidP="00A14F7C">
      <w:pPr>
        <w:spacing w:before="120" w:after="120"/>
        <w:rPr>
          <w:bCs/>
        </w:rPr>
      </w:pPr>
      <w:r w:rsidRPr="00E218F8">
        <w:rPr>
          <w:bCs/>
        </w:rPr>
        <w:t>Eligibility is determined in the following manner</w:t>
      </w:r>
      <w:r w:rsidR="00661A68">
        <w:rPr>
          <w:bCs/>
        </w:rPr>
        <w:t>:</w:t>
      </w:r>
    </w:p>
    <w:p w14:paraId="0A603AE1" w14:textId="77777777" w:rsidR="00055CEC" w:rsidRPr="00E218F8" w:rsidRDefault="00055CEC" w:rsidP="00A14F7C">
      <w:pPr>
        <w:numPr>
          <w:ilvl w:val="0"/>
          <w:numId w:val="4"/>
        </w:numPr>
        <w:tabs>
          <w:tab w:val="clear" w:pos="1440"/>
        </w:tabs>
        <w:spacing w:before="120" w:after="120"/>
        <w:ind w:left="450"/>
      </w:pPr>
      <w:r w:rsidRPr="00E218F8">
        <w:t>0 - 2 days = The entire order will be held until the remaining prescription(s) can be filled</w:t>
      </w:r>
      <w:r w:rsidR="00892083" w:rsidRPr="00E218F8">
        <w:t>.</w:t>
      </w:r>
    </w:p>
    <w:p w14:paraId="28BF7580" w14:textId="77777777" w:rsidR="00121C9E" w:rsidRPr="00E218F8" w:rsidRDefault="00055CEC" w:rsidP="00A14F7C">
      <w:pPr>
        <w:numPr>
          <w:ilvl w:val="0"/>
          <w:numId w:val="4"/>
        </w:numPr>
        <w:tabs>
          <w:tab w:val="clear" w:pos="1440"/>
        </w:tabs>
        <w:spacing w:before="120" w:after="120"/>
        <w:ind w:left="450"/>
      </w:pPr>
      <w:r w:rsidRPr="00E218F8">
        <w:t>3 - 90 days = The order will be split and the prescription(s) not yet eligible will be held</w:t>
      </w:r>
      <w:r w:rsidR="00892083" w:rsidRPr="00E218F8">
        <w:t>.</w:t>
      </w:r>
    </w:p>
    <w:p w14:paraId="540B65F9" w14:textId="77777777" w:rsidR="00823B5E" w:rsidRPr="00E218F8" w:rsidRDefault="00823B5E" w:rsidP="00A14F7C">
      <w:pPr>
        <w:spacing w:before="120" w:after="120"/>
      </w:pPr>
    </w:p>
    <w:p w14:paraId="305E60CA" w14:textId="407FB377" w:rsidR="00055CEC" w:rsidRPr="00571528" w:rsidRDefault="00121C9E" w:rsidP="00A14F7C">
      <w:pPr>
        <w:spacing w:before="120" w:after="120"/>
      </w:pPr>
      <w:r w:rsidRPr="00E218F8">
        <w:t xml:space="preserve">Refer to </w:t>
      </w:r>
      <w:hyperlink r:id="rId127" w:anchor="!/view?docid=554327a5-017f-4586-aa72-6cde5fc72fa8" w:history="1">
        <w:r w:rsidR="000E60D2">
          <w:rPr>
            <w:rStyle w:val="Hyperlink"/>
          </w:rPr>
          <w:t>Future Fill (Refill Too Soon) (007827)</w:t>
        </w:r>
      </w:hyperlink>
      <w:r w:rsidR="00423D3F" w:rsidRPr="00E218F8">
        <w:t xml:space="preserve"> </w:t>
      </w:r>
      <w:r w:rsidR="00823B5E" w:rsidRPr="00E218F8">
        <w:t>and the Frequently Asked Questions below for further information:</w:t>
      </w:r>
      <w:r w:rsidR="00E06F6A" w:rsidRPr="00E218F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4A0" w:firstRow="1" w:lastRow="0" w:firstColumn="1" w:lastColumn="0" w:noHBand="0" w:noVBand="1"/>
      </w:tblPr>
      <w:tblGrid>
        <w:gridCol w:w="4747"/>
        <w:gridCol w:w="8203"/>
      </w:tblGrid>
      <w:tr w:rsidR="00823B5E" w:rsidRPr="00E218F8" w14:paraId="187CA2B6" w14:textId="77777777" w:rsidTr="00FB1443">
        <w:tc>
          <w:tcPr>
            <w:tcW w:w="1833" w:type="pct"/>
            <w:shd w:val="clear" w:color="auto" w:fill="D9D9D9" w:themeFill="background1" w:themeFillShade="D9"/>
          </w:tcPr>
          <w:p w14:paraId="2FB40298" w14:textId="77777777" w:rsidR="00823B5E" w:rsidRPr="00E218F8" w:rsidRDefault="00823B5E" w:rsidP="00FB1443">
            <w:pPr>
              <w:spacing w:before="120" w:after="120"/>
              <w:jc w:val="center"/>
              <w:rPr>
                <w:b/>
                <w:color w:val="000000"/>
              </w:rPr>
            </w:pPr>
            <w:r w:rsidRPr="00E218F8">
              <w:rPr>
                <w:b/>
                <w:color w:val="000000"/>
              </w:rPr>
              <w:t>Question</w:t>
            </w:r>
          </w:p>
        </w:tc>
        <w:tc>
          <w:tcPr>
            <w:tcW w:w="3167" w:type="pct"/>
            <w:shd w:val="clear" w:color="auto" w:fill="D9D9D9" w:themeFill="background1" w:themeFillShade="D9"/>
          </w:tcPr>
          <w:p w14:paraId="27D45990" w14:textId="77777777" w:rsidR="00823B5E" w:rsidRPr="00E218F8" w:rsidRDefault="00823B5E" w:rsidP="00FB1443">
            <w:pPr>
              <w:spacing w:before="120" w:after="120"/>
              <w:jc w:val="center"/>
              <w:rPr>
                <w:b/>
                <w:color w:val="000000"/>
              </w:rPr>
            </w:pPr>
            <w:r w:rsidRPr="00E218F8">
              <w:rPr>
                <w:b/>
                <w:color w:val="000000"/>
              </w:rPr>
              <w:t>Answer</w:t>
            </w:r>
          </w:p>
        </w:tc>
      </w:tr>
      <w:tr w:rsidR="00823B5E" w:rsidRPr="00E218F8" w14:paraId="6224DB90" w14:textId="77777777" w:rsidTr="047CE19B">
        <w:tc>
          <w:tcPr>
            <w:tcW w:w="1833" w:type="pct"/>
            <w:shd w:val="clear" w:color="auto" w:fill="auto"/>
          </w:tcPr>
          <w:p w14:paraId="007AD8D8" w14:textId="77777777" w:rsidR="00823B5E" w:rsidRPr="00E218F8" w:rsidRDefault="00823B5E" w:rsidP="00A14F7C">
            <w:pPr>
              <w:spacing w:before="120" w:after="120"/>
              <w:rPr>
                <w:color w:val="000000"/>
              </w:rPr>
            </w:pPr>
            <w:r w:rsidRPr="00E218F8">
              <w:rPr>
                <w:b/>
              </w:rPr>
              <w:t>What happens to controlled medications in the Future Fill process?</w:t>
            </w:r>
          </w:p>
        </w:tc>
        <w:tc>
          <w:tcPr>
            <w:tcW w:w="3167" w:type="pct"/>
            <w:shd w:val="clear" w:color="auto" w:fill="auto"/>
          </w:tcPr>
          <w:p w14:paraId="3D081947" w14:textId="1EA31293" w:rsidR="00823B5E" w:rsidRPr="00E218F8" w:rsidRDefault="00823B5E" w:rsidP="00A14F7C">
            <w:pPr>
              <w:spacing w:before="120" w:after="120"/>
            </w:pPr>
            <w:r w:rsidRPr="00E218F8">
              <w:t>Controlled medications are excluded from the Future Fill process</w:t>
            </w:r>
            <w:r w:rsidR="00FA2350" w:rsidRPr="00E218F8">
              <w:t xml:space="preserve">. </w:t>
            </w:r>
            <w:r w:rsidRPr="00E218F8">
              <w:t>Any controlled medication prescriptions that are too early to fill will be returned to the member.</w:t>
            </w:r>
          </w:p>
          <w:p w14:paraId="03DD76D7" w14:textId="1B7A4725" w:rsidR="0028746D" w:rsidRPr="00E218F8" w:rsidRDefault="0028746D" w:rsidP="00A14F7C">
            <w:pPr>
              <w:spacing w:before="120" w:after="120"/>
            </w:pPr>
          </w:p>
        </w:tc>
      </w:tr>
      <w:tr w:rsidR="00823B5E" w:rsidRPr="00E218F8" w14:paraId="5010C1BB" w14:textId="77777777" w:rsidTr="047CE19B">
        <w:tc>
          <w:tcPr>
            <w:tcW w:w="1833" w:type="pct"/>
            <w:shd w:val="clear" w:color="auto" w:fill="auto"/>
          </w:tcPr>
          <w:p w14:paraId="3B081743" w14:textId="77777777" w:rsidR="00823B5E" w:rsidRPr="00E218F8" w:rsidRDefault="00823B5E" w:rsidP="00A14F7C">
            <w:pPr>
              <w:spacing w:before="120" w:after="120"/>
              <w:rPr>
                <w:b/>
              </w:rPr>
            </w:pPr>
            <w:r w:rsidRPr="00E218F8">
              <w:rPr>
                <w:b/>
              </w:rPr>
              <w:t>Will Members receive a letter with the filled portion of their order informing them we are holding the rest of their order?</w:t>
            </w:r>
          </w:p>
        </w:tc>
        <w:tc>
          <w:tcPr>
            <w:tcW w:w="3167" w:type="pct"/>
            <w:shd w:val="clear" w:color="auto" w:fill="auto"/>
          </w:tcPr>
          <w:p w14:paraId="7C2EA0F8" w14:textId="096FFBF7" w:rsidR="00823B5E" w:rsidRPr="00E218F8" w:rsidRDefault="22FCCAF3" w:rsidP="00A14F7C">
            <w:pPr>
              <w:spacing w:before="120" w:after="120"/>
            </w:pPr>
            <w:r>
              <w:t>No letter will be included</w:t>
            </w:r>
            <w:r w:rsidR="00FA2350">
              <w:t xml:space="preserve">. </w:t>
            </w:r>
            <w:r w:rsidR="0D4C8AA4">
              <w:t>However,</w:t>
            </w:r>
            <w:r>
              <w:t xml:space="preserve"> automated outbound calls will be made to the members advising them the order is being split</w:t>
            </w:r>
            <w:r w:rsidR="00FA2350">
              <w:t xml:space="preserve">. </w:t>
            </w:r>
            <w:r>
              <w:t xml:space="preserve">These calls also provide </w:t>
            </w:r>
            <w:r w:rsidR="0029F0B0">
              <w:t>members with</w:t>
            </w:r>
            <w:r>
              <w:t xml:space="preserve"> the date the order will become eligible to be filled.</w:t>
            </w:r>
          </w:p>
          <w:p w14:paraId="407127CD" w14:textId="7ABE9387" w:rsidR="0028746D" w:rsidRPr="00E218F8" w:rsidRDefault="0028746D" w:rsidP="00A14F7C">
            <w:pPr>
              <w:spacing w:before="120" w:after="120"/>
              <w:rPr>
                <w:color w:val="000000"/>
              </w:rPr>
            </w:pPr>
          </w:p>
        </w:tc>
      </w:tr>
      <w:tr w:rsidR="00823B5E" w:rsidRPr="00E218F8" w14:paraId="05EDEA21" w14:textId="77777777" w:rsidTr="047CE19B">
        <w:tc>
          <w:tcPr>
            <w:tcW w:w="1833" w:type="pct"/>
            <w:shd w:val="clear" w:color="auto" w:fill="auto"/>
          </w:tcPr>
          <w:p w14:paraId="2DE5101B" w14:textId="77777777" w:rsidR="00823B5E" w:rsidRPr="00E218F8" w:rsidRDefault="00823B5E" w:rsidP="00A14F7C">
            <w:pPr>
              <w:spacing w:before="120" w:after="120"/>
              <w:rPr>
                <w:color w:val="000000"/>
              </w:rPr>
            </w:pPr>
            <w:r w:rsidRPr="00E218F8">
              <w:rPr>
                <w:b/>
              </w:rPr>
              <w:t>What happens to the payment when an order is split?</w:t>
            </w:r>
          </w:p>
        </w:tc>
        <w:tc>
          <w:tcPr>
            <w:tcW w:w="3167" w:type="pct"/>
            <w:shd w:val="clear" w:color="auto" w:fill="auto"/>
          </w:tcPr>
          <w:p w14:paraId="39942B04" w14:textId="70CD84A4" w:rsidR="00823B5E" w:rsidRPr="00E218F8" w:rsidRDefault="22FCCAF3" w:rsidP="00A14F7C">
            <w:pPr>
              <w:spacing w:before="120" w:after="120"/>
            </w:pPr>
            <w:r>
              <w:t>The payment will be split and applied to the particular prescription being processed at the time</w:t>
            </w:r>
            <w:r w:rsidR="00FA2350">
              <w:t xml:space="preserve">. </w:t>
            </w:r>
            <w:r>
              <w:t xml:space="preserve">A credit balance will remain on </w:t>
            </w:r>
            <w:r w:rsidR="6CC42F69">
              <w:t xml:space="preserve">the </w:t>
            </w:r>
            <w:r>
              <w:t xml:space="preserve">account if </w:t>
            </w:r>
            <w:r w:rsidR="6D32F813">
              <w:t>a check</w:t>
            </w:r>
            <w:r>
              <w:t xml:space="preserve"> or money order </w:t>
            </w:r>
            <w:r w:rsidR="3B33113C">
              <w:t>is</w:t>
            </w:r>
            <w:r w:rsidR="6CC42F69">
              <w:t xml:space="preserve"> </w:t>
            </w:r>
            <w:r>
              <w:t>submitted</w:t>
            </w:r>
            <w:r w:rsidR="00FA2350">
              <w:t xml:space="preserve">. </w:t>
            </w:r>
            <w:r>
              <w:t xml:space="preserve">If </w:t>
            </w:r>
            <w:r w:rsidR="4855F82D">
              <w:t>a credit</w:t>
            </w:r>
            <w:r>
              <w:t xml:space="preserve"> card is submitted, payment will be processed as order(s) are filled.</w:t>
            </w:r>
          </w:p>
          <w:p w14:paraId="47A7A83C" w14:textId="23E23EE9" w:rsidR="0028746D" w:rsidRPr="00E218F8" w:rsidRDefault="0028746D" w:rsidP="00A14F7C">
            <w:pPr>
              <w:spacing w:before="120" w:after="120"/>
            </w:pPr>
          </w:p>
        </w:tc>
      </w:tr>
      <w:tr w:rsidR="00823B5E" w:rsidRPr="00E218F8" w14:paraId="0F9ECE2D" w14:textId="77777777" w:rsidTr="047CE19B">
        <w:tc>
          <w:tcPr>
            <w:tcW w:w="1833" w:type="pct"/>
            <w:shd w:val="clear" w:color="auto" w:fill="auto"/>
          </w:tcPr>
          <w:p w14:paraId="193EDA28" w14:textId="77777777" w:rsidR="00823B5E" w:rsidRPr="00E218F8" w:rsidRDefault="00823B5E" w:rsidP="00A14F7C">
            <w:pPr>
              <w:spacing w:before="120" w:after="120"/>
              <w:rPr>
                <w:b/>
              </w:rPr>
            </w:pPr>
            <w:r w:rsidRPr="00E218F8">
              <w:rPr>
                <w:b/>
              </w:rPr>
              <w:t>Will Future Fill also include holding prescriptions that the prescriber has post-dated?</w:t>
            </w:r>
          </w:p>
          <w:p w14:paraId="133BAFC9" w14:textId="0442FF0A" w:rsidR="0028746D" w:rsidRPr="00E218F8" w:rsidRDefault="0028746D" w:rsidP="00A14F7C">
            <w:pPr>
              <w:spacing w:before="120" w:after="120"/>
              <w:rPr>
                <w:b/>
              </w:rPr>
            </w:pPr>
          </w:p>
        </w:tc>
        <w:tc>
          <w:tcPr>
            <w:tcW w:w="3167" w:type="pct"/>
            <w:shd w:val="clear" w:color="auto" w:fill="auto"/>
          </w:tcPr>
          <w:p w14:paraId="73D3638B" w14:textId="5345D779" w:rsidR="00823B5E" w:rsidRPr="00E218F8" w:rsidRDefault="00823B5E" w:rsidP="00A14F7C">
            <w:pPr>
              <w:spacing w:before="120" w:after="120"/>
              <w:rPr>
                <w:color w:val="000000"/>
              </w:rPr>
            </w:pPr>
            <w:r w:rsidRPr="00E218F8">
              <w:t>No, these will not be included in Future Fill</w:t>
            </w:r>
            <w:r w:rsidR="00FA2350" w:rsidRPr="00E218F8">
              <w:t xml:space="preserve">. </w:t>
            </w:r>
            <w:r w:rsidRPr="00E218F8">
              <w:t>Any post-dated prescriptions will be RTP’d.</w:t>
            </w:r>
          </w:p>
        </w:tc>
      </w:tr>
      <w:tr w:rsidR="00823B5E" w:rsidRPr="00E218F8" w14:paraId="68CA64C9" w14:textId="77777777" w:rsidTr="047CE19B">
        <w:tc>
          <w:tcPr>
            <w:tcW w:w="1833" w:type="pct"/>
            <w:shd w:val="clear" w:color="auto" w:fill="auto"/>
          </w:tcPr>
          <w:p w14:paraId="19FBAAF5" w14:textId="77777777" w:rsidR="00823B5E" w:rsidRPr="00E218F8" w:rsidRDefault="00823B5E" w:rsidP="00A14F7C">
            <w:pPr>
              <w:spacing w:before="120" w:after="120"/>
              <w:rPr>
                <w:b/>
              </w:rPr>
            </w:pPr>
            <w:r w:rsidRPr="00E218F8">
              <w:rPr>
                <w:b/>
              </w:rPr>
              <w:t>What happens if a prescription is held in Future Fill and then expires before being released?</w:t>
            </w:r>
          </w:p>
          <w:p w14:paraId="5A583F6E" w14:textId="1B43FADD" w:rsidR="0028746D" w:rsidRPr="00E218F8" w:rsidRDefault="0028746D" w:rsidP="00A14F7C">
            <w:pPr>
              <w:spacing w:before="120" w:after="120"/>
              <w:rPr>
                <w:b/>
              </w:rPr>
            </w:pPr>
          </w:p>
        </w:tc>
        <w:tc>
          <w:tcPr>
            <w:tcW w:w="3167" w:type="pct"/>
            <w:shd w:val="clear" w:color="auto" w:fill="auto"/>
          </w:tcPr>
          <w:p w14:paraId="068649D0" w14:textId="689B8927" w:rsidR="00823B5E" w:rsidRPr="00E218F8" w:rsidRDefault="00823B5E" w:rsidP="00A14F7C">
            <w:pPr>
              <w:spacing w:before="120" w:after="120"/>
            </w:pPr>
            <w:r w:rsidRPr="00E218F8">
              <w:t>The system will recognize prescriptions which will expire and RTP them</w:t>
            </w:r>
            <w:r w:rsidR="00FA2350" w:rsidRPr="00E218F8">
              <w:t xml:space="preserve">. </w:t>
            </w:r>
            <w:r w:rsidRPr="00E218F8">
              <w:t>These will not enter the Future Fill process.</w:t>
            </w:r>
          </w:p>
        </w:tc>
      </w:tr>
      <w:tr w:rsidR="00823B5E" w:rsidRPr="00E218F8" w14:paraId="5EFC8753" w14:textId="77777777" w:rsidTr="047CE19B">
        <w:tc>
          <w:tcPr>
            <w:tcW w:w="1833" w:type="pct"/>
            <w:shd w:val="clear" w:color="auto" w:fill="auto"/>
          </w:tcPr>
          <w:p w14:paraId="37896403" w14:textId="77777777" w:rsidR="00823B5E" w:rsidRPr="00E218F8" w:rsidRDefault="00823B5E" w:rsidP="00A14F7C">
            <w:pPr>
              <w:spacing w:before="120" w:after="120"/>
              <w:rPr>
                <w:color w:val="000000"/>
              </w:rPr>
            </w:pPr>
            <w:r w:rsidRPr="00E218F8">
              <w:rPr>
                <w:b/>
              </w:rPr>
              <w:t>What happens when we are holding a prescription in Future Fill and the member’s therapy changes to another drug or dosage?</w:t>
            </w:r>
          </w:p>
        </w:tc>
        <w:tc>
          <w:tcPr>
            <w:tcW w:w="3167" w:type="pct"/>
            <w:shd w:val="clear" w:color="auto" w:fill="auto"/>
          </w:tcPr>
          <w:p w14:paraId="2CCE9DA2" w14:textId="652B3206" w:rsidR="00823B5E" w:rsidRPr="00E218F8" w:rsidRDefault="00823B5E" w:rsidP="00A14F7C">
            <w:pPr>
              <w:spacing w:before="120" w:after="120"/>
            </w:pPr>
            <w:r w:rsidRPr="00E218F8">
              <w:t>When the prescription is released from being held in the Future Fill queue</w:t>
            </w:r>
            <w:r w:rsidR="008F0013" w:rsidRPr="00E218F8">
              <w:t>;</w:t>
            </w:r>
            <w:r w:rsidRPr="00E218F8">
              <w:t xml:space="preserve"> the order will begin going through the Drug Utilization Review</w:t>
            </w:r>
            <w:r w:rsidR="00FA2350" w:rsidRPr="00E218F8">
              <w:t xml:space="preserve">. </w:t>
            </w:r>
            <w:r w:rsidRPr="00E218F8">
              <w:t>DUR edits for any changes identified.</w:t>
            </w:r>
          </w:p>
          <w:p w14:paraId="0D8221D4" w14:textId="77777777" w:rsidR="00823B5E" w:rsidRPr="00E218F8" w:rsidRDefault="00823B5E" w:rsidP="00A14F7C">
            <w:pPr>
              <w:spacing w:before="120" w:after="120"/>
              <w:rPr>
                <w:b/>
              </w:rPr>
            </w:pPr>
          </w:p>
          <w:p w14:paraId="54586A8D" w14:textId="1F59FA33" w:rsidR="0028746D" w:rsidRPr="00E218F8" w:rsidRDefault="22FCCAF3" w:rsidP="00A14F7C">
            <w:pPr>
              <w:spacing w:before="120" w:after="120"/>
            </w:pPr>
            <w:r w:rsidRPr="7A3F94D2">
              <w:rPr>
                <w:b/>
                <w:bCs/>
              </w:rPr>
              <w:t>Note</w:t>
            </w:r>
            <w:r w:rsidR="4A05F8D2" w:rsidRPr="7A3F94D2">
              <w:rPr>
                <w:b/>
                <w:bCs/>
              </w:rPr>
              <w:t xml:space="preserve">: </w:t>
            </w:r>
            <w:r w:rsidR="00FA2350">
              <w:rPr>
                <w:b/>
                <w:bCs/>
              </w:rPr>
              <w:t xml:space="preserve"> </w:t>
            </w:r>
            <w:r w:rsidR="4A05F8D2" w:rsidRPr="00FA2350">
              <w:t>If</w:t>
            </w:r>
            <w:r>
              <w:t xml:space="preserve"> the member has not sent us a new prescription</w:t>
            </w:r>
            <w:r w:rsidR="6CC42F69">
              <w:t>;</w:t>
            </w:r>
            <w:r>
              <w:t xml:space="preserve"> we will fill the prescription</w:t>
            </w:r>
            <w:r w:rsidR="00FA2350">
              <w:t xml:space="preserve">. </w:t>
            </w:r>
            <w:r w:rsidR="6CC42F69">
              <w:t>This occurs</w:t>
            </w:r>
            <w:r>
              <w:t xml:space="preserve"> because we will not know their therapy has changed.</w:t>
            </w:r>
          </w:p>
        </w:tc>
      </w:tr>
      <w:tr w:rsidR="00823B5E" w:rsidRPr="00E218F8" w14:paraId="0AD718B2" w14:textId="77777777" w:rsidTr="047CE19B">
        <w:tc>
          <w:tcPr>
            <w:tcW w:w="1833" w:type="pct"/>
            <w:shd w:val="clear" w:color="auto" w:fill="auto"/>
          </w:tcPr>
          <w:p w14:paraId="2F78DB8D" w14:textId="77777777" w:rsidR="00823B5E" w:rsidRPr="00E218F8" w:rsidRDefault="00823B5E" w:rsidP="00A14F7C">
            <w:pPr>
              <w:spacing w:before="120" w:after="120"/>
              <w:rPr>
                <w:b/>
              </w:rPr>
            </w:pPr>
            <w:r w:rsidRPr="00E218F8">
              <w:rPr>
                <w:b/>
              </w:rPr>
              <w:t>What message will the member hear on the IVR when checking the status of an order and it is being held in the Future Fill queue?</w:t>
            </w:r>
          </w:p>
          <w:p w14:paraId="18E06EC5" w14:textId="33D93952" w:rsidR="0028746D" w:rsidRPr="00E218F8" w:rsidRDefault="0028746D" w:rsidP="00A14F7C">
            <w:pPr>
              <w:spacing w:before="120" w:after="120"/>
              <w:rPr>
                <w:b/>
              </w:rPr>
            </w:pPr>
          </w:p>
        </w:tc>
        <w:tc>
          <w:tcPr>
            <w:tcW w:w="3167" w:type="pct"/>
            <w:shd w:val="clear" w:color="auto" w:fill="auto"/>
          </w:tcPr>
          <w:p w14:paraId="75063974" w14:textId="7C3E29E2" w:rsidR="00823B5E" w:rsidRPr="00E218F8" w:rsidRDefault="00AA3F23" w:rsidP="00A14F7C">
            <w:pPr>
              <w:spacing w:before="120" w:after="120"/>
              <w:rPr>
                <w:color w:val="000000"/>
              </w:rPr>
            </w:pPr>
            <w:r>
              <w:pict w14:anchorId="40DB213B">
                <v:shape id="_x0000_i1033" type="#_x0000_t75" style="width:19.15pt;height:16.85pt;visibility:visible;mso-wrap-style:square">
                  <v:imagedata r:id="rId87" o:title=""/>
                </v:shape>
              </w:pict>
            </w:r>
            <w:r w:rsidR="00467A84">
              <w:t xml:space="preserve">  </w:t>
            </w:r>
            <w:r w:rsidR="00823B5E" w:rsidRPr="00E218F8">
              <w:t xml:space="preserve">The prescription order for </w:t>
            </w:r>
            <w:r w:rsidR="00D952B5">
              <w:t>&lt;</w:t>
            </w:r>
            <w:r w:rsidR="00823B5E" w:rsidRPr="00E218F8">
              <w:t>drug name</w:t>
            </w:r>
            <w:r w:rsidR="00D952B5">
              <w:t>&gt;</w:t>
            </w:r>
            <w:r w:rsidR="008F0013" w:rsidRPr="00E218F8">
              <w:t>,</w:t>
            </w:r>
            <w:r w:rsidR="00823B5E" w:rsidRPr="00E218F8">
              <w:t xml:space="preserve"> prescription number </w:t>
            </w:r>
            <w:r w:rsidR="00D952B5">
              <w:t>&lt;</w:t>
            </w:r>
            <w:r w:rsidR="00823B5E" w:rsidRPr="00E218F8">
              <w:t>number</w:t>
            </w:r>
            <w:r w:rsidR="00D952B5">
              <w:t>&gt;</w:t>
            </w:r>
            <w:r w:rsidR="00823B5E" w:rsidRPr="00E218F8">
              <w:t xml:space="preserve"> was received by us on </w:t>
            </w:r>
            <w:r w:rsidR="00D952B5">
              <w:t>&lt;</w:t>
            </w:r>
            <w:r w:rsidR="00823B5E" w:rsidRPr="00E218F8">
              <w:t>date</w:t>
            </w:r>
            <w:r w:rsidR="00D952B5">
              <w:t>&gt;</w:t>
            </w:r>
            <w:r w:rsidR="00FA2350" w:rsidRPr="00E218F8">
              <w:t xml:space="preserve">. </w:t>
            </w:r>
            <w:r w:rsidR="00823B5E" w:rsidRPr="00E218F8">
              <w:t>This prescription was received prior to the eligible refill date.</w:t>
            </w:r>
          </w:p>
        </w:tc>
      </w:tr>
      <w:tr w:rsidR="00823B5E" w:rsidRPr="00E218F8" w14:paraId="1DC97DDD" w14:textId="77777777" w:rsidTr="047CE19B">
        <w:tc>
          <w:tcPr>
            <w:tcW w:w="1833" w:type="pct"/>
            <w:shd w:val="clear" w:color="auto" w:fill="auto"/>
          </w:tcPr>
          <w:p w14:paraId="657EA205" w14:textId="77777777" w:rsidR="00823B5E" w:rsidRPr="00E218F8" w:rsidRDefault="00823B5E" w:rsidP="00A14F7C">
            <w:pPr>
              <w:spacing w:before="120" w:after="120"/>
              <w:rPr>
                <w:b/>
              </w:rPr>
            </w:pPr>
            <w:r w:rsidRPr="00E218F8">
              <w:rPr>
                <w:b/>
              </w:rPr>
              <w:t>What message will the member hear on the IVR when the order has been released and has begun processing?</w:t>
            </w:r>
          </w:p>
          <w:p w14:paraId="78DB1A62" w14:textId="4A8B851E" w:rsidR="0028746D" w:rsidRPr="00E218F8" w:rsidRDefault="0028746D" w:rsidP="00A14F7C">
            <w:pPr>
              <w:spacing w:before="120" w:after="120"/>
              <w:rPr>
                <w:b/>
              </w:rPr>
            </w:pPr>
          </w:p>
        </w:tc>
        <w:tc>
          <w:tcPr>
            <w:tcW w:w="3167" w:type="pct"/>
            <w:shd w:val="clear" w:color="auto" w:fill="auto"/>
          </w:tcPr>
          <w:p w14:paraId="08902AE0" w14:textId="10410182" w:rsidR="00823B5E" w:rsidRPr="00E218F8" w:rsidRDefault="00467A84" w:rsidP="00A14F7C">
            <w:pPr>
              <w:spacing w:before="120" w:after="120"/>
              <w:rPr>
                <w:color w:val="000000"/>
              </w:rPr>
            </w:pPr>
            <w:r>
              <w:rPr>
                <w:noProof/>
              </w:rPr>
              <w:drawing>
                <wp:inline distT="0" distB="0" distL="0" distR="0" wp14:anchorId="2ABF3045" wp14:editId="007329DD">
                  <wp:extent cx="238158" cy="209579"/>
                  <wp:effectExtent l="0" t="0" r="9525" b="0"/>
                  <wp:docPr id="992296719" name="Picture 992296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96719" name="Picture 992296719"/>
                          <pic:cNvPicPr/>
                        </pic:nvPicPr>
                        <pic:blipFill>
                          <a:blip r:embed="rId5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t xml:space="preserve"> </w:t>
            </w:r>
            <w:r w:rsidR="00823B5E" w:rsidRPr="00E218F8">
              <w:t xml:space="preserve">We began processing this prescription on </w:t>
            </w:r>
            <w:r w:rsidR="00D952B5">
              <w:t>&lt;</w:t>
            </w:r>
            <w:r w:rsidR="00823B5E" w:rsidRPr="00E218F8">
              <w:t>date</w:t>
            </w:r>
            <w:r w:rsidR="00D952B5">
              <w:t>&gt;</w:t>
            </w:r>
            <w:r w:rsidR="00FA2350" w:rsidRPr="00E218F8">
              <w:t xml:space="preserve">. </w:t>
            </w:r>
            <w:r w:rsidR="00823B5E" w:rsidRPr="00E218F8">
              <w:t xml:space="preserve">You can expect to receive your order by </w:t>
            </w:r>
            <w:r w:rsidR="00D952B5">
              <w:t>&lt;</w:t>
            </w:r>
            <w:r w:rsidR="00823B5E" w:rsidRPr="00E218F8">
              <w:t>date</w:t>
            </w:r>
            <w:r w:rsidR="00D952B5">
              <w:t>&gt;</w:t>
            </w:r>
            <w:r w:rsidR="00823B5E" w:rsidRPr="00E218F8">
              <w:t>.</w:t>
            </w:r>
          </w:p>
        </w:tc>
      </w:tr>
      <w:tr w:rsidR="00823B5E" w:rsidRPr="00E218F8" w14:paraId="2E5F9587" w14:textId="77777777" w:rsidTr="047CE19B">
        <w:tc>
          <w:tcPr>
            <w:tcW w:w="1833" w:type="pct"/>
            <w:shd w:val="clear" w:color="auto" w:fill="auto"/>
          </w:tcPr>
          <w:p w14:paraId="0046C089" w14:textId="77777777" w:rsidR="00823B5E" w:rsidRPr="00E218F8" w:rsidRDefault="00823B5E" w:rsidP="00A14F7C">
            <w:pPr>
              <w:spacing w:before="120" w:after="120"/>
              <w:rPr>
                <w:b/>
              </w:rPr>
            </w:pPr>
            <w:r w:rsidRPr="00E218F8">
              <w:rPr>
                <w:b/>
              </w:rPr>
              <w:t>What message will the member hear if we are still not at the date that is available for refill and have not begun to process it yet?</w:t>
            </w:r>
          </w:p>
          <w:p w14:paraId="55EE3A63" w14:textId="461A76A7" w:rsidR="0028746D" w:rsidRPr="00E218F8" w:rsidRDefault="0028746D" w:rsidP="00A14F7C">
            <w:pPr>
              <w:spacing w:before="120" w:after="120"/>
              <w:rPr>
                <w:color w:val="000000"/>
              </w:rPr>
            </w:pPr>
          </w:p>
        </w:tc>
        <w:tc>
          <w:tcPr>
            <w:tcW w:w="3167" w:type="pct"/>
            <w:shd w:val="clear" w:color="auto" w:fill="auto"/>
          </w:tcPr>
          <w:p w14:paraId="2F42BD29" w14:textId="698EA39A" w:rsidR="00823B5E" w:rsidRPr="00E218F8" w:rsidRDefault="00467A84" w:rsidP="00A14F7C">
            <w:pPr>
              <w:spacing w:before="120" w:after="120"/>
            </w:pPr>
            <w:r>
              <w:rPr>
                <w:noProof/>
              </w:rPr>
              <w:drawing>
                <wp:inline distT="0" distB="0" distL="0" distR="0" wp14:anchorId="4A252873" wp14:editId="27A10F8C">
                  <wp:extent cx="238158" cy="209579"/>
                  <wp:effectExtent l="0" t="0" r="9525" b="0"/>
                  <wp:docPr id="992296722" name="Picture 99229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296722"/>
                          <pic:cNvPicPr/>
                        </pic:nvPicPr>
                        <pic:blipFill>
                          <a:blip r:embed="rId5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t xml:space="preserve"> </w:t>
            </w:r>
            <w:r w:rsidR="6274665F">
              <w:t xml:space="preserve">The prescription order for </w:t>
            </w:r>
            <w:r w:rsidR="3B39B0CF">
              <w:t>&lt;</w:t>
            </w:r>
            <w:r w:rsidR="6274665F">
              <w:t>drug name</w:t>
            </w:r>
            <w:r w:rsidR="3B39B0CF">
              <w:t>&gt;</w:t>
            </w:r>
            <w:r w:rsidR="21305375">
              <w:t>,</w:t>
            </w:r>
            <w:r w:rsidR="6274665F">
              <w:t xml:space="preserve"> prescription number (number) was received by us on </w:t>
            </w:r>
            <w:r w:rsidR="3B39B0CF">
              <w:t>&lt;</w:t>
            </w:r>
            <w:r w:rsidR="6274665F">
              <w:t>date</w:t>
            </w:r>
            <w:r w:rsidR="3B39B0CF">
              <w:t>&gt;</w:t>
            </w:r>
            <w:r w:rsidR="00FA2350">
              <w:t xml:space="preserve">. </w:t>
            </w:r>
            <w:r w:rsidR="6274665F">
              <w:t xml:space="preserve">This prescription is currently too early for refill but will be processed on </w:t>
            </w:r>
            <w:r w:rsidR="3B39B0CF">
              <w:t>&lt;</w:t>
            </w:r>
            <w:r w:rsidR="6274665F">
              <w:t>next available fill date</w:t>
            </w:r>
            <w:r w:rsidR="3B39B0CF">
              <w:t>&gt;</w:t>
            </w:r>
            <w:r w:rsidR="00FA2350">
              <w:t xml:space="preserve">. </w:t>
            </w:r>
            <w:r w:rsidR="6274665F">
              <w:t xml:space="preserve">You can expect to receive your order by </w:t>
            </w:r>
            <w:r w:rsidR="3B39B0CF">
              <w:t>&lt;</w:t>
            </w:r>
            <w:r w:rsidR="6274665F">
              <w:t>next available fill date +14 days</w:t>
            </w:r>
            <w:r w:rsidR="3B39B0CF">
              <w:t>&gt;</w:t>
            </w:r>
            <w:r w:rsidR="6274665F">
              <w:t>.</w:t>
            </w:r>
          </w:p>
        </w:tc>
      </w:tr>
      <w:tr w:rsidR="00823B5E" w:rsidRPr="00E218F8" w14:paraId="679A40FF" w14:textId="77777777" w:rsidTr="047CE19B">
        <w:tc>
          <w:tcPr>
            <w:tcW w:w="1833" w:type="pct"/>
            <w:shd w:val="clear" w:color="auto" w:fill="auto"/>
          </w:tcPr>
          <w:p w14:paraId="167145FF" w14:textId="77AC6A46" w:rsidR="00823B5E" w:rsidRPr="00E218F8" w:rsidRDefault="22FCCAF3" w:rsidP="00A14F7C">
            <w:pPr>
              <w:spacing w:before="120" w:after="120"/>
              <w:rPr>
                <w:b/>
                <w:bCs/>
              </w:rPr>
            </w:pPr>
            <w:r w:rsidRPr="7A3F94D2">
              <w:rPr>
                <w:b/>
                <w:bCs/>
              </w:rPr>
              <w:t xml:space="preserve">What information can </w:t>
            </w:r>
            <w:r w:rsidR="6DB72A35" w:rsidRPr="7A3F94D2">
              <w:rPr>
                <w:b/>
                <w:bCs/>
              </w:rPr>
              <w:t>members</w:t>
            </w:r>
            <w:r w:rsidRPr="7A3F94D2">
              <w:rPr>
                <w:b/>
                <w:bCs/>
              </w:rPr>
              <w:t xml:space="preserve"> access about Future Fill prescriptions on the Web and IVR?</w:t>
            </w:r>
          </w:p>
          <w:p w14:paraId="23F82866" w14:textId="3554EF68" w:rsidR="0028746D" w:rsidRPr="00E218F8" w:rsidRDefault="0028746D" w:rsidP="00A14F7C">
            <w:pPr>
              <w:spacing w:before="120" w:after="120"/>
              <w:rPr>
                <w:b/>
              </w:rPr>
            </w:pPr>
          </w:p>
        </w:tc>
        <w:tc>
          <w:tcPr>
            <w:tcW w:w="3167" w:type="pct"/>
            <w:shd w:val="clear" w:color="auto" w:fill="auto"/>
          </w:tcPr>
          <w:p w14:paraId="0232880E" w14:textId="77777777" w:rsidR="00823B5E" w:rsidRPr="00E218F8" w:rsidRDefault="00823B5E" w:rsidP="00A14F7C">
            <w:pPr>
              <w:spacing w:before="120" w:after="120"/>
              <w:rPr>
                <w:color w:val="000000"/>
              </w:rPr>
            </w:pPr>
            <w:r w:rsidRPr="00E218F8">
              <w:t xml:space="preserve">At this </w:t>
            </w:r>
            <w:r w:rsidRPr="00E218F8">
              <w:rPr>
                <w:color w:val="000000"/>
              </w:rPr>
              <w:t>point in time, members can only access the status of a Future Fill order on the Web and IVR.</w:t>
            </w:r>
          </w:p>
        </w:tc>
      </w:tr>
      <w:tr w:rsidR="00823B5E" w:rsidRPr="00E218F8" w14:paraId="0EDF3C5F" w14:textId="77777777" w:rsidTr="047CE19B">
        <w:tc>
          <w:tcPr>
            <w:tcW w:w="1833" w:type="pct"/>
            <w:shd w:val="clear" w:color="auto" w:fill="auto"/>
          </w:tcPr>
          <w:p w14:paraId="471AC2F6" w14:textId="2EFD308F" w:rsidR="00823B5E" w:rsidRPr="00E218F8" w:rsidRDefault="22FCCAF3" w:rsidP="00A14F7C">
            <w:pPr>
              <w:spacing w:before="120" w:after="120"/>
              <w:rPr>
                <w:b/>
                <w:bCs/>
                <w:color w:val="000000"/>
              </w:rPr>
            </w:pPr>
            <w:r w:rsidRPr="7A3F94D2">
              <w:rPr>
                <w:b/>
                <w:bCs/>
                <w:color w:val="000000" w:themeColor="text1"/>
              </w:rPr>
              <w:t xml:space="preserve">Will refills </w:t>
            </w:r>
            <w:r w:rsidR="3B95337E" w:rsidRPr="7A3F94D2">
              <w:rPr>
                <w:b/>
                <w:bCs/>
                <w:color w:val="000000" w:themeColor="text1"/>
              </w:rPr>
              <w:t>be placed</w:t>
            </w:r>
            <w:r w:rsidRPr="7A3F94D2">
              <w:rPr>
                <w:b/>
                <w:bCs/>
                <w:color w:val="000000" w:themeColor="text1"/>
              </w:rPr>
              <w:t xml:space="preserve"> through the Web and IVR queue to Future Fill?</w:t>
            </w:r>
          </w:p>
          <w:p w14:paraId="23BC7485" w14:textId="12970801" w:rsidR="0028746D" w:rsidRPr="00E218F8" w:rsidRDefault="0028746D" w:rsidP="00A14F7C">
            <w:pPr>
              <w:spacing w:before="120" w:after="120"/>
              <w:rPr>
                <w:b/>
                <w:color w:val="000000"/>
              </w:rPr>
            </w:pPr>
          </w:p>
        </w:tc>
        <w:tc>
          <w:tcPr>
            <w:tcW w:w="3167" w:type="pct"/>
            <w:shd w:val="clear" w:color="auto" w:fill="auto"/>
          </w:tcPr>
          <w:p w14:paraId="0FCEE2CB" w14:textId="44DE0068" w:rsidR="00823B5E" w:rsidRPr="00E218F8" w:rsidRDefault="00823B5E" w:rsidP="00A14F7C">
            <w:pPr>
              <w:spacing w:before="120" w:after="120"/>
              <w:rPr>
                <w:color w:val="000000"/>
              </w:rPr>
            </w:pPr>
            <w:r w:rsidRPr="00E218F8">
              <w:rPr>
                <w:color w:val="000000"/>
              </w:rPr>
              <w:t>Yes, refills placed through the Web and IVR will queue into Future Fill</w:t>
            </w:r>
            <w:r w:rsidR="00FA2350" w:rsidRPr="00E218F8">
              <w:rPr>
                <w:color w:val="000000"/>
              </w:rPr>
              <w:t xml:space="preserve">. </w:t>
            </w:r>
            <w:r w:rsidR="003159CA" w:rsidRPr="00E218F8">
              <w:rPr>
                <w:color w:val="000000"/>
              </w:rPr>
              <w:t>This occurs automatically i</w:t>
            </w:r>
            <w:r w:rsidRPr="00E218F8">
              <w:rPr>
                <w:color w:val="000000"/>
              </w:rPr>
              <w:t>f the refill is requested before the next fill date.</w:t>
            </w:r>
          </w:p>
        </w:tc>
      </w:tr>
      <w:tr w:rsidR="00823B5E" w:rsidRPr="00E218F8" w14:paraId="65BE0A3A" w14:textId="77777777" w:rsidTr="047CE19B">
        <w:tc>
          <w:tcPr>
            <w:tcW w:w="1833" w:type="pct"/>
            <w:shd w:val="clear" w:color="auto" w:fill="auto"/>
          </w:tcPr>
          <w:p w14:paraId="510FDFFB" w14:textId="77777777" w:rsidR="00823B5E" w:rsidRPr="00E218F8" w:rsidRDefault="00823B5E" w:rsidP="00A14F7C">
            <w:pPr>
              <w:spacing w:before="120" w:after="120"/>
              <w:rPr>
                <w:b/>
              </w:rPr>
            </w:pPr>
            <w:r w:rsidRPr="00E218F8">
              <w:rPr>
                <w:b/>
              </w:rPr>
              <w:t>How do we cancel an order being held in the Future Fill process?</w:t>
            </w:r>
          </w:p>
          <w:p w14:paraId="251BCBF3" w14:textId="39DC3CA9" w:rsidR="0028746D" w:rsidRPr="00E218F8" w:rsidRDefault="0028746D" w:rsidP="00A14F7C">
            <w:pPr>
              <w:spacing w:before="120" w:after="120"/>
              <w:rPr>
                <w:b/>
              </w:rPr>
            </w:pPr>
          </w:p>
        </w:tc>
        <w:tc>
          <w:tcPr>
            <w:tcW w:w="3167" w:type="pct"/>
            <w:shd w:val="clear" w:color="auto" w:fill="auto"/>
          </w:tcPr>
          <w:p w14:paraId="366BEF09" w14:textId="6093AEB8" w:rsidR="00823B5E" w:rsidRPr="00E218F8" w:rsidRDefault="00823B5E" w:rsidP="00A14F7C">
            <w:pPr>
              <w:spacing w:before="120" w:after="120"/>
            </w:pPr>
            <w:r w:rsidRPr="00E218F8">
              <w:t xml:space="preserve">Refer to </w:t>
            </w:r>
            <w:hyperlink r:id="rId128" w:anchor="!/view?docid=c67b914f-1f29-4331-9bf1-d79214260f5f" w:history="1">
              <w:r w:rsidR="000E60D2">
                <w:rPr>
                  <w:rStyle w:val="Hyperlink"/>
                </w:rPr>
                <w:t>PeopleSafe - Cancel Order or Prescription Refill or New Prescription (004761)</w:t>
              </w:r>
            </w:hyperlink>
            <w:r w:rsidR="003C7A9B" w:rsidRPr="00E218F8">
              <w:t>.</w:t>
            </w:r>
            <w:r w:rsidRPr="00E218F8">
              <w:t xml:space="preserve"> </w:t>
            </w:r>
            <w:r w:rsidRPr="00E218F8">
              <w:rPr>
                <w:noProof/>
              </w:rPr>
              <w:t xml:space="preserve"> </w:t>
            </w:r>
          </w:p>
        </w:tc>
      </w:tr>
      <w:tr w:rsidR="00823B5E" w:rsidRPr="00E218F8" w14:paraId="5622754C" w14:textId="77777777" w:rsidTr="047CE19B">
        <w:tc>
          <w:tcPr>
            <w:tcW w:w="1833" w:type="pct"/>
            <w:shd w:val="clear" w:color="auto" w:fill="auto"/>
          </w:tcPr>
          <w:p w14:paraId="24004823" w14:textId="77777777" w:rsidR="00823B5E" w:rsidRPr="00E218F8" w:rsidRDefault="00823B5E" w:rsidP="00A14F7C">
            <w:pPr>
              <w:spacing w:before="120" w:after="120"/>
              <w:rPr>
                <w:b/>
              </w:rPr>
            </w:pPr>
            <w:r w:rsidRPr="00E218F8">
              <w:rPr>
                <w:b/>
              </w:rPr>
              <w:t>We understand a vendor is making automated outbound calls to members to let them know we are holding orders / splitting orders. How can the member reach Customer Care?</w:t>
            </w:r>
          </w:p>
          <w:p w14:paraId="469B4ABB" w14:textId="7917E02E" w:rsidR="0028746D" w:rsidRPr="00E218F8" w:rsidRDefault="0028746D" w:rsidP="00A14F7C">
            <w:pPr>
              <w:spacing w:before="120" w:after="120"/>
              <w:rPr>
                <w:b/>
              </w:rPr>
            </w:pPr>
          </w:p>
        </w:tc>
        <w:tc>
          <w:tcPr>
            <w:tcW w:w="3167" w:type="pct"/>
            <w:shd w:val="clear" w:color="auto" w:fill="auto"/>
          </w:tcPr>
          <w:p w14:paraId="4E8EC4D8" w14:textId="77777777" w:rsidR="00823B5E" w:rsidRPr="00E218F8" w:rsidRDefault="00823B5E" w:rsidP="00A14F7C">
            <w:pPr>
              <w:spacing w:before="120" w:after="120"/>
              <w:rPr>
                <w:color w:val="000000"/>
              </w:rPr>
            </w:pPr>
            <w:r w:rsidRPr="00E218F8">
              <w:t xml:space="preserve">If </w:t>
            </w:r>
            <w:r w:rsidRPr="00E218F8">
              <w:rPr>
                <w:color w:val="000000"/>
              </w:rPr>
              <w:t xml:space="preserve">the member presses </w:t>
            </w:r>
            <w:r w:rsidRPr="00E218F8">
              <w:rPr>
                <w:bCs/>
                <w:color w:val="000000"/>
              </w:rPr>
              <w:t>1</w:t>
            </w:r>
            <w:r w:rsidRPr="00E218F8">
              <w:rPr>
                <w:color w:val="000000"/>
              </w:rPr>
              <w:t>, the call will be directed into Customer Care.</w:t>
            </w:r>
          </w:p>
        </w:tc>
      </w:tr>
      <w:tr w:rsidR="00823B5E" w:rsidRPr="00E218F8" w14:paraId="6E59A97A" w14:textId="77777777" w:rsidTr="047CE19B">
        <w:tc>
          <w:tcPr>
            <w:tcW w:w="1833" w:type="pct"/>
            <w:shd w:val="clear" w:color="auto" w:fill="auto"/>
          </w:tcPr>
          <w:p w14:paraId="02FAD4DB" w14:textId="77777777" w:rsidR="00823B5E" w:rsidRPr="00E218F8" w:rsidRDefault="00823B5E" w:rsidP="00A14F7C">
            <w:pPr>
              <w:spacing w:before="120" w:after="120"/>
              <w:rPr>
                <w:b/>
                <w:color w:val="000000"/>
              </w:rPr>
            </w:pPr>
            <w:r w:rsidRPr="00E218F8">
              <w:rPr>
                <w:b/>
                <w:color w:val="000000"/>
              </w:rPr>
              <w:t>What does it mean to consolidate orders?</w:t>
            </w:r>
          </w:p>
        </w:tc>
        <w:tc>
          <w:tcPr>
            <w:tcW w:w="3167" w:type="pct"/>
            <w:shd w:val="clear" w:color="auto" w:fill="auto"/>
          </w:tcPr>
          <w:p w14:paraId="3B7323D5" w14:textId="39315619" w:rsidR="00823B5E" w:rsidRPr="00E218F8" w:rsidRDefault="00823B5E" w:rsidP="00A14F7C">
            <w:pPr>
              <w:spacing w:before="120" w:after="120"/>
              <w:rPr>
                <w:color w:val="000000"/>
              </w:rPr>
            </w:pPr>
            <w:r w:rsidRPr="00E218F8">
              <w:rPr>
                <w:color w:val="000000"/>
              </w:rPr>
              <w:t>If the Mail Order facility determines that there are orders for a member and/or on a member’s account that can be consolidated with one another</w:t>
            </w:r>
            <w:r w:rsidR="003159CA" w:rsidRPr="00E218F8">
              <w:rPr>
                <w:color w:val="000000"/>
              </w:rPr>
              <w:t>;</w:t>
            </w:r>
            <w:r w:rsidRPr="00E218F8">
              <w:rPr>
                <w:color w:val="000000"/>
              </w:rPr>
              <w:t xml:space="preserve"> the</w:t>
            </w:r>
            <w:r w:rsidR="003159CA" w:rsidRPr="00E218F8">
              <w:rPr>
                <w:color w:val="000000"/>
              </w:rPr>
              <w:t>n</w:t>
            </w:r>
            <w:r w:rsidRPr="00E218F8">
              <w:rPr>
                <w:color w:val="000000"/>
              </w:rPr>
              <w:t xml:space="preserve"> a single shipment </w:t>
            </w:r>
            <w:r w:rsidR="003159CA" w:rsidRPr="00E218F8">
              <w:rPr>
                <w:color w:val="000000"/>
              </w:rPr>
              <w:t xml:space="preserve">is sent as a consolidated order </w:t>
            </w:r>
            <w:r w:rsidRPr="00E218F8">
              <w:rPr>
                <w:color w:val="000000"/>
              </w:rPr>
              <w:t>to the member</w:t>
            </w:r>
            <w:r w:rsidR="00FA2350" w:rsidRPr="00E218F8">
              <w:rPr>
                <w:color w:val="000000"/>
              </w:rPr>
              <w:t xml:space="preserve">. </w:t>
            </w:r>
            <w:r w:rsidRPr="00E218F8">
              <w:rPr>
                <w:color w:val="000000"/>
              </w:rPr>
              <w:t>Members will not be able to opt out of this consolidation process.</w:t>
            </w:r>
          </w:p>
          <w:p w14:paraId="6BC48CC7" w14:textId="6910900D" w:rsidR="0028746D" w:rsidRPr="00E218F8" w:rsidRDefault="0028746D" w:rsidP="00A14F7C">
            <w:pPr>
              <w:spacing w:before="120" w:after="120"/>
              <w:rPr>
                <w:color w:val="000000"/>
              </w:rPr>
            </w:pPr>
          </w:p>
        </w:tc>
      </w:tr>
    </w:tbl>
    <w:p w14:paraId="00C78F8E" w14:textId="77777777" w:rsidR="00055CEC" w:rsidRPr="002B4E2C" w:rsidRDefault="00055CEC" w:rsidP="00A14F7C">
      <w:pPr>
        <w:spacing w:before="120" w:after="120"/>
      </w:pPr>
    </w:p>
    <w:p w14:paraId="02DAF329" w14:textId="78A2C595" w:rsidR="001A1CF4" w:rsidRPr="002D19A1" w:rsidRDefault="00FB00DF" w:rsidP="00A14F7C">
      <w:pPr>
        <w:spacing w:before="120" w:after="120"/>
        <w:jc w:val="right"/>
      </w:pPr>
      <w:hyperlink w:anchor="_top" w:history="1">
        <w:r w:rsidRPr="00BC075C">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055CEC" w:rsidRPr="002B4E2C" w14:paraId="6E1F7380" w14:textId="77777777" w:rsidTr="00FB1443">
        <w:tc>
          <w:tcPr>
            <w:tcW w:w="5000" w:type="pct"/>
            <w:shd w:val="clear" w:color="auto" w:fill="BFBFBF" w:themeFill="background1" w:themeFillShade="BF"/>
          </w:tcPr>
          <w:p w14:paraId="24AF24B1" w14:textId="65C1BEEF" w:rsidR="00055CEC" w:rsidRPr="00777467" w:rsidRDefault="00055CEC" w:rsidP="00584A06">
            <w:pPr>
              <w:pStyle w:val="Heading2"/>
              <w:spacing w:before="0" w:after="0"/>
              <w:rPr>
                <w:i/>
                <w:iCs w:val="0"/>
              </w:rPr>
            </w:pPr>
            <w:bookmarkStart w:id="132" w:name="_Delayed_Prescriber_Response"/>
            <w:bookmarkStart w:id="133" w:name="_Toc451756892"/>
            <w:bookmarkStart w:id="134" w:name="_Toc187928576"/>
            <w:bookmarkEnd w:id="132"/>
            <w:r w:rsidRPr="00777467">
              <w:rPr>
                <w:iCs w:val="0"/>
              </w:rPr>
              <w:t>Delayed Prescriber Response</w:t>
            </w:r>
            <w:bookmarkEnd w:id="133"/>
            <w:bookmarkEnd w:id="134"/>
            <w:r w:rsidRPr="00777467">
              <w:rPr>
                <w:iCs w:val="0"/>
              </w:rPr>
              <w:t xml:space="preserve"> </w:t>
            </w:r>
            <w:r w:rsidR="00DA6F16" w:rsidRPr="00777467">
              <w:rPr>
                <w:noProof/>
              </w:rPr>
              <w:t xml:space="preserve"> </w:t>
            </w:r>
          </w:p>
        </w:tc>
      </w:tr>
    </w:tbl>
    <w:p w14:paraId="335854E3" w14:textId="0F08BC55" w:rsidR="00055CEC" w:rsidRPr="00E218F8" w:rsidRDefault="00055CEC" w:rsidP="00A14F7C">
      <w:pPr>
        <w:pStyle w:val="BodyTextIndent2"/>
        <w:spacing w:before="120" w:line="240" w:lineRule="auto"/>
        <w:ind w:left="0"/>
      </w:pPr>
      <w:r w:rsidRPr="00E218F8">
        <w:rPr>
          <w:rFonts w:cs="Verdana"/>
        </w:rPr>
        <w:t>The Delayed Prescriber Response, DPR functionality enables the Mail Order Pharmacy to place prescriptions, new or refills, into a hold status</w:t>
      </w:r>
      <w:r w:rsidR="00FA2350" w:rsidRPr="00E218F8">
        <w:rPr>
          <w:rFonts w:cs="Verdana"/>
        </w:rPr>
        <w:t xml:space="preserve">. </w:t>
      </w:r>
      <w:r w:rsidRPr="00E218F8">
        <w:t>Prescriptions placed in the Delayed Prescriber Response hold status are caused by errors and delays by the prescriber</w:t>
      </w:r>
      <w:r w:rsidR="00FA2350" w:rsidRPr="00E218F8">
        <w:t xml:space="preserve">. </w:t>
      </w:r>
      <w:r w:rsidR="003159CA" w:rsidRPr="00E218F8">
        <w:t>T</w:t>
      </w:r>
      <w:r w:rsidRPr="00E218F8">
        <w:t>h</w:t>
      </w:r>
      <w:r w:rsidR="003159CA" w:rsidRPr="00E218F8">
        <w:t xml:space="preserve">is is </w:t>
      </w:r>
      <w:r w:rsidRPr="00E218F8">
        <w:t>not due to any error made by the Mail Order Pharmacy.</w:t>
      </w:r>
    </w:p>
    <w:p w14:paraId="5EBD49F3" w14:textId="77777777" w:rsidR="00055CEC" w:rsidRPr="00E218F8" w:rsidRDefault="00055CEC" w:rsidP="00A14F7C">
      <w:pPr>
        <w:autoSpaceDE w:val="0"/>
        <w:autoSpaceDN w:val="0"/>
        <w:adjustRightInd w:val="0"/>
        <w:spacing w:before="120" w:after="120"/>
        <w:rPr>
          <w:rFonts w:cs="Verdana"/>
        </w:rPr>
      </w:pPr>
    </w:p>
    <w:p w14:paraId="1ECAE60B" w14:textId="3FDBF281" w:rsidR="00055CEC" w:rsidRPr="00E218F8" w:rsidRDefault="0F8EC0E6" w:rsidP="00A14F7C">
      <w:pPr>
        <w:autoSpaceDE w:val="0"/>
        <w:autoSpaceDN w:val="0"/>
        <w:adjustRightInd w:val="0"/>
        <w:spacing w:before="120" w:after="120"/>
        <w:rPr>
          <w:rFonts w:cs="Verdana"/>
        </w:rPr>
      </w:pPr>
      <w:r w:rsidRPr="7A3F94D2">
        <w:rPr>
          <w:rFonts w:cs="Verdana"/>
        </w:rPr>
        <w:t>This alleviates the need to RTP the prescription when the prescriber does not respond to requests for clarification</w:t>
      </w:r>
      <w:r w:rsidR="00FA2350" w:rsidRPr="7A3F94D2">
        <w:rPr>
          <w:rFonts w:cs="Verdana"/>
        </w:rPr>
        <w:t xml:space="preserve">. </w:t>
      </w:r>
      <w:r w:rsidR="46BDC0A6" w:rsidRPr="7A3F94D2">
        <w:rPr>
          <w:rFonts w:cs="Verdana"/>
        </w:rPr>
        <w:t>F</w:t>
      </w:r>
      <w:r w:rsidRPr="7A3F94D2">
        <w:rPr>
          <w:rFonts w:cs="Verdana"/>
        </w:rPr>
        <w:t xml:space="preserve">or </w:t>
      </w:r>
      <w:r w:rsidR="046E2D36" w:rsidRPr="7A3F94D2">
        <w:rPr>
          <w:rFonts w:cs="Verdana"/>
        </w:rPr>
        <w:t>example,</w:t>
      </w:r>
      <w:r w:rsidRPr="7A3F94D2">
        <w:rPr>
          <w:rFonts w:cs="Verdana"/>
        </w:rPr>
        <w:t xml:space="preserve"> </w:t>
      </w:r>
      <w:r w:rsidR="46BDC0A6" w:rsidRPr="7A3F94D2">
        <w:rPr>
          <w:rFonts w:cs="Verdana"/>
        </w:rPr>
        <w:t xml:space="preserve">clarification may be needed for </w:t>
      </w:r>
      <w:r w:rsidRPr="7A3F94D2">
        <w:rPr>
          <w:rFonts w:cs="Verdana"/>
        </w:rPr>
        <w:t>missing directions, illegible</w:t>
      </w:r>
      <w:r w:rsidR="46BDC0A6" w:rsidRPr="7A3F94D2">
        <w:rPr>
          <w:rFonts w:cs="Verdana"/>
        </w:rPr>
        <w:t xml:space="preserve"> print</w:t>
      </w:r>
      <w:r w:rsidRPr="7A3F94D2">
        <w:rPr>
          <w:rFonts w:cs="Verdana"/>
        </w:rPr>
        <w:t>, drug name, etc</w:t>
      </w:r>
      <w:r w:rsidR="7F37AF6F" w:rsidRPr="7A3F94D2">
        <w:rPr>
          <w:rFonts w:cs="Verdana"/>
        </w:rPr>
        <w:t>. When</w:t>
      </w:r>
      <w:r w:rsidRPr="7A3F94D2">
        <w:rPr>
          <w:rFonts w:cs="Verdana"/>
        </w:rPr>
        <w:t xml:space="preserve"> the prescriber responds, the Mail Order Pharmacy can create a new order with the corrected details. </w:t>
      </w:r>
    </w:p>
    <w:p w14:paraId="68E7E3A6" w14:textId="77777777" w:rsidR="00055CEC" w:rsidRPr="00E218F8" w:rsidRDefault="00055CEC" w:rsidP="00A14F7C">
      <w:pPr>
        <w:spacing w:before="120" w:after="120"/>
        <w:rPr>
          <w:rFonts w:cs="Verdana"/>
        </w:rPr>
      </w:pPr>
    </w:p>
    <w:p w14:paraId="2315453A" w14:textId="7265F979" w:rsidR="00FA78F7" w:rsidRPr="00E218F8" w:rsidRDefault="00055CEC" w:rsidP="00A14F7C">
      <w:pPr>
        <w:pStyle w:val="style-scope"/>
        <w:numPr>
          <w:ilvl w:val="0"/>
          <w:numId w:val="7"/>
        </w:numPr>
        <w:spacing w:before="120" w:beforeAutospacing="0" w:after="120" w:afterAutospacing="0"/>
        <w:ind w:left="450"/>
        <w:textAlignment w:val="center"/>
        <w:rPr>
          <w:rFonts w:cs="Helvetica"/>
          <w:bCs/>
          <w:color w:val="000000"/>
        </w:rPr>
      </w:pPr>
      <w:r w:rsidRPr="00E218F8">
        <w:rPr>
          <w:rFonts w:cs="Verdana"/>
        </w:rPr>
        <w:t>For Delayed Prescriber Response prescriptions</w:t>
      </w:r>
      <w:r w:rsidR="00571528">
        <w:rPr>
          <w:rFonts w:cs="Verdana"/>
        </w:rPr>
        <w:t>,</w:t>
      </w:r>
      <w:r w:rsidR="00FA78F7" w:rsidRPr="00E218F8">
        <w:rPr>
          <w:rFonts w:cs="Verdana"/>
        </w:rPr>
        <w:t xml:space="preserve"> refer to </w:t>
      </w:r>
      <w:hyperlink r:id="rId129" w:anchor="!/view?docid=0df7701a-8e8e-402b-8041-d21ce4828e44" w:history="1">
        <w:r w:rsidR="00FE1343">
          <w:rPr>
            <w:rStyle w:val="Hyperlink"/>
            <w:rFonts w:cs="Helvetica"/>
            <w:bCs/>
          </w:rPr>
          <w:t>Delayed Prescriber Response/Prescriber Requests Holds (023699)</w:t>
        </w:r>
      </w:hyperlink>
      <w:r w:rsidR="00571528">
        <w:rPr>
          <w:rStyle w:val="Hyperlink"/>
          <w:rFonts w:cs="Helvetica"/>
          <w:bCs/>
        </w:rPr>
        <w:t>.</w:t>
      </w:r>
    </w:p>
    <w:p w14:paraId="020D8775" w14:textId="7525EBDD" w:rsidR="00FA78F7" w:rsidRPr="00E218F8" w:rsidRDefault="00FA78F7" w:rsidP="00A14F7C">
      <w:pPr>
        <w:pStyle w:val="style-scope"/>
        <w:numPr>
          <w:ilvl w:val="0"/>
          <w:numId w:val="7"/>
        </w:numPr>
        <w:spacing w:before="120" w:beforeAutospacing="0" w:after="120" w:afterAutospacing="0"/>
        <w:ind w:left="450"/>
        <w:textAlignment w:val="center"/>
        <w:rPr>
          <w:rFonts w:cs="Helvetica"/>
          <w:b/>
          <w:bCs/>
          <w:color w:val="000000"/>
        </w:rPr>
      </w:pPr>
      <w:r w:rsidRPr="00E218F8">
        <w:rPr>
          <w:rFonts w:cs="Helvetica"/>
          <w:b/>
          <w:bCs/>
          <w:color w:val="000000"/>
        </w:rPr>
        <w:t>Medicare D Only</w:t>
      </w:r>
      <w:r w:rsidRPr="00E218F8">
        <w:rPr>
          <w:rFonts w:cs="Helvetica"/>
          <w:b/>
          <w:color w:val="000000"/>
        </w:rPr>
        <w:t>:</w:t>
      </w:r>
      <w:r w:rsidRPr="00E218F8">
        <w:rPr>
          <w:rFonts w:cs="Helvetica"/>
          <w:bCs/>
          <w:color w:val="000000"/>
        </w:rPr>
        <w:t xml:space="preserve">  Refer to </w:t>
      </w:r>
      <w:hyperlink r:id="rId130" w:anchor="!/view?docid=ecdd6f9e-cbde-4226-a5df-50db47f4215b" w:history="1">
        <w:r w:rsidR="005B1858">
          <w:rPr>
            <w:rStyle w:val="Hyperlink"/>
            <w:rFonts w:cs="Helvetica"/>
            <w:bCs/>
          </w:rPr>
          <w:t>Med D – Delayed Prescriber Response/Prescriber Hold Process (107511)</w:t>
        </w:r>
      </w:hyperlink>
      <w:r w:rsidR="00571528">
        <w:rPr>
          <w:rStyle w:val="Hyperlink"/>
          <w:rFonts w:cs="Helvetica"/>
          <w:bCs/>
        </w:rPr>
        <w:t>.</w:t>
      </w:r>
    </w:p>
    <w:p w14:paraId="5C124E9F" w14:textId="667C9C82" w:rsidR="00074E63" w:rsidRPr="00E218F8" w:rsidRDefault="00074E63" w:rsidP="00A14F7C">
      <w:pPr>
        <w:pStyle w:val="style-scope"/>
        <w:numPr>
          <w:ilvl w:val="0"/>
          <w:numId w:val="7"/>
        </w:numPr>
        <w:spacing w:before="120" w:beforeAutospacing="0" w:after="120" w:afterAutospacing="0"/>
        <w:ind w:left="450"/>
        <w:textAlignment w:val="center"/>
        <w:rPr>
          <w:rFonts w:cs="Helvetica"/>
          <w:b/>
          <w:bCs/>
          <w:color w:val="000000"/>
        </w:rPr>
      </w:pPr>
      <w:r w:rsidRPr="00E218F8">
        <w:rPr>
          <w:rFonts w:cs="Helvetica"/>
          <w:b/>
          <w:bCs/>
          <w:color w:val="000000"/>
        </w:rPr>
        <w:t xml:space="preserve">Medicare B medication: </w:t>
      </w:r>
      <w:r w:rsidR="00DD3513" w:rsidRPr="00E218F8">
        <w:rPr>
          <w:rFonts w:cs="Helvetica"/>
          <w:b/>
          <w:bCs/>
          <w:color w:val="000000"/>
        </w:rPr>
        <w:t xml:space="preserve"> </w:t>
      </w:r>
      <w:r w:rsidRPr="00E218F8">
        <w:rPr>
          <w:rFonts w:cs="Helvetica"/>
          <w:bCs/>
          <w:color w:val="000000"/>
        </w:rPr>
        <w:t xml:space="preserve">Contact the Medicare part B team at </w:t>
      </w:r>
      <w:r w:rsidRPr="00E218F8">
        <w:rPr>
          <w:rFonts w:cs="Helvetica"/>
          <w:b/>
          <w:color w:val="000000"/>
        </w:rPr>
        <w:t>1-866-804-5880</w:t>
      </w:r>
      <w:r w:rsidR="0033159E" w:rsidRPr="00E218F8">
        <w:rPr>
          <w:rFonts w:cs="Helvetica"/>
          <w:b/>
          <w:bCs/>
          <w:color w:val="000000"/>
        </w:rPr>
        <w:t>.</w:t>
      </w:r>
      <w:r w:rsidRPr="00E218F8">
        <w:rPr>
          <w:rFonts w:cs="Helvetica"/>
          <w:b/>
          <w:bCs/>
          <w:color w:val="000000"/>
        </w:rPr>
        <w:t xml:space="preserve"> </w:t>
      </w:r>
    </w:p>
    <w:p w14:paraId="313B72FF" w14:textId="292A7445" w:rsidR="00DE332F" w:rsidRDefault="00FA78F7" w:rsidP="00A14F7C">
      <w:pPr>
        <w:spacing w:before="120" w:after="120"/>
        <w:rPr>
          <w:rFonts w:cs="Verdana"/>
        </w:rPr>
      </w:pPr>
      <w:r w:rsidRPr="00E218F8">
        <w:rPr>
          <w:rFonts w:cs="Verdana"/>
        </w:rPr>
        <w:t xml:space="preserve"> </w:t>
      </w:r>
    </w:p>
    <w:p w14:paraId="1D0E1DC3" w14:textId="77777777" w:rsidR="00DE332F" w:rsidRPr="00CC7409" w:rsidRDefault="00DE332F" w:rsidP="00A14F7C">
      <w:pPr>
        <w:spacing w:before="120" w:after="120"/>
        <w:rPr>
          <w:rFonts w:cs="Verdana"/>
          <w:b/>
          <w:bCs/>
        </w:rPr>
      </w:pPr>
      <w:r w:rsidRPr="00CC7409">
        <w:rPr>
          <w:rFonts w:cs="Verdana"/>
          <w:b/>
          <w:bCs/>
        </w:rPr>
        <w:t xml:space="preserve">Inform the member:  </w:t>
      </w:r>
    </w:p>
    <w:p w14:paraId="41987937" w14:textId="510477AE" w:rsidR="00DE332F" w:rsidRPr="00DA3DC0" w:rsidRDefault="00DE332F" w:rsidP="00A14F7C">
      <w:pPr>
        <w:pStyle w:val="ListParagraph"/>
        <w:numPr>
          <w:ilvl w:val="0"/>
          <w:numId w:val="45"/>
        </w:numPr>
        <w:spacing w:before="120" w:after="120"/>
        <w:rPr>
          <w:rFonts w:cs="Verdana"/>
        </w:rPr>
      </w:pPr>
      <w:r w:rsidRPr="00DA3DC0">
        <w:rPr>
          <w:rFonts w:cs="Verdana"/>
        </w:rPr>
        <w:t>Additional clarification is needed for the prescription and the pharmacy expects to receive a response from the prescriber soon</w:t>
      </w:r>
      <w:r w:rsidR="00FA2350" w:rsidRPr="00DA3DC0">
        <w:rPr>
          <w:rFonts w:cs="Verdana"/>
        </w:rPr>
        <w:t xml:space="preserve">. </w:t>
      </w:r>
    </w:p>
    <w:p w14:paraId="202E2BC9" w14:textId="78C5E369" w:rsidR="00DA3DC0" w:rsidRPr="00DA3DC0" w:rsidRDefault="0CBB803E" w:rsidP="00A14F7C">
      <w:pPr>
        <w:pStyle w:val="ListParagraph"/>
        <w:numPr>
          <w:ilvl w:val="0"/>
          <w:numId w:val="45"/>
        </w:numPr>
        <w:spacing w:before="120" w:after="120"/>
        <w:rPr>
          <w:rFonts w:cs="Verdana"/>
        </w:rPr>
      </w:pPr>
      <w:r w:rsidRPr="047CE19B">
        <w:rPr>
          <w:rFonts w:cs="Verdana"/>
        </w:rPr>
        <w:t>The prescription will be held until the prescriber provides us with the necessary information. The member can help expedite this process by reminding their prescriber to contact us.</w:t>
      </w:r>
    </w:p>
    <w:p w14:paraId="116F0661" w14:textId="5CAAD159" w:rsidR="00DE332F" w:rsidRPr="00DE332F" w:rsidRDefault="00DE332F" w:rsidP="00A14F7C">
      <w:pPr>
        <w:spacing w:before="120" w:after="120"/>
        <w:rPr>
          <w:rFonts w:cs="Verdana"/>
        </w:rPr>
      </w:pPr>
      <w:r w:rsidRPr="00DE332F">
        <w:rPr>
          <w:rFonts w:cs="Verdana"/>
        </w:rPr>
        <w:t xml:space="preserve"> </w:t>
      </w:r>
    </w:p>
    <w:p w14:paraId="5CBB4FA9" w14:textId="7AA15FE8" w:rsidR="00DE332F" w:rsidRDefault="00DE332F" w:rsidP="00A14F7C">
      <w:pPr>
        <w:spacing w:before="120" w:after="120"/>
        <w:rPr>
          <w:rFonts w:cs="Verdana"/>
        </w:rPr>
      </w:pPr>
      <w:r w:rsidRPr="00DE332F">
        <w:rPr>
          <w:rFonts w:cs="Verdana"/>
        </w:rPr>
        <w:t>Ensure you are looking for newly placed prescription orders. If multiple requests were placed for the same medication, it may result in placing ‘duplicate’ orders on hold or new requests to be seen as if the prescriber never responded when, in fact, they replied to a previous request.</w:t>
      </w:r>
    </w:p>
    <w:p w14:paraId="1BE93534" w14:textId="77777777" w:rsidR="00DA3DC0" w:rsidRDefault="00DA3DC0" w:rsidP="00A14F7C">
      <w:pPr>
        <w:spacing w:before="120" w:after="120"/>
        <w:rPr>
          <w:rFonts w:cs="Verdana"/>
        </w:rPr>
      </w:pPr>
    </w:p>
    <w:tbl>
      <w:tblPr>
        <w:tblStyle w:val="TableGrid"/>
        <w:tblW w:w="5000" w:type="pct"/>
        <w:tblLook w:val="04A0" w:firstRow="1" w:lastRow="0" w:firstColumn="1" w:lastColumn="0" w:noHBand="0" w:noVBand="1"/>
      </w:tblPr>
      <w:tblGrid>
        <w:gridCol w:w="3673"/>
        <w:gridCol w:w="9277"/>
      </w:tblGrid>
      <w:tr w:rsidR="00DE332F" w14:paraId="6A62DC5F" w14:textId="77777777" w:rsidTr="00FB1443">
        <w:tc>
          <w:tcPr>
            <w:tcW w:w="1418" w:type="pct"/>
            <w:shd w:val="clear" w:color="auto" w:fill="D9D9D9" w:themeFill="background1" w:themeFillShade="D9"/>
          </w:tcPr>
          <w:p w14:paraId="2038350B" w14:textId="7B91814C" w:rsidR="00DE332F" w:rsidRPr="00DE332F" w:rsidRDefault="00DE332F" w:rsidP="00A14F7C">
            <w:pPr>
              <w:tabs>
                <w:tab w:val="right" w:pos="5988"/>
              </w:tabs>
              <w:spacing w:before="120" w:after="120"/>
              <w:jc w:val="center"/>
              <w:rPr>
                <w:rFonts w:cs="Verdana"/>
                <w:b/>
                <w:bCs/>
              </w:rPr>
            </w:pPr>
            <w:r w:rsidRPr="00DE332F">
              <w:rPr>
                <w:rFonts w:cs="Verdana"/>
                <w:b/>
                <w:bCs/>
              </w:rPr>
              <w:t>If the Prescriber…</w:t>
            </w:r>
          </w:p>
        </w:tc>
        <w:tc>
          <w:tcPr>
            <w:tcW w:w="3582" w:type="pct"/>
            <w:shd w:val="clear" w:color="auto" w:fill="D9D9D9" w:themeFill="background1" w:themeFillShade="D9"/>
          </w:tcPr>
          <w:p w14:paraId="2757B260" w14:textId="30684CE7" w:rsidR="00DE332F" w:rsidRPr="00DE332F" w:rsidRDefault="00DE332F" w:rsidP="00A14F7C">
            <w:pPr>
              <w:spacing w:before="120" w:after="120"/>
              <w:jc w:val="center"/>
              <w:rPr>
                <w:rFonts w:cs="Verdana"/>
                <w:b/>
                <w:bCs/>
              </w:rPr>
            </w:pPr>
            <w:r w:rsidRPr="00DE332F">
              <w:rPr>
                <w:rFonts w:cs="Verdana"/>
                <w:b/>
                <w:bCs/>
              </w:rPr>
              <w:t>Then…</w:t>
            </w:r>
          </w:p>
        </w:tc>
      </w:tr>
      <w:tr w:rsidR="00DE332F" w14:paraId="240C7945" w14:textId="77777777" w:rsidTr="002A3E6C">
        <w:tc>
          <w:tcPr>
            <w:tcW w:w="1418" w:type="pct"/>
          </w:tcPr>
          <w:p w14:paraId="6DAD1DFF" w14:textId="67F1AEF2" w:rsidR="00DE332F" w:rsidRDefault="00DE332F" w:rsidP="00A14F7C">
            <w:pPr>
              <w:spacing w:before="120" w:after="120"/>
              <w:rPr>
                <w:rFonts w:cs="Verdana"/>
              </w:rPr>
            </w:pPr>
            <w:r w:rsidRPr="00DE332F">
              <w:rPr>
                <w:rFonts w:cs="Verdana"/>
              </w:rPr>
              <w:t>Did not receive the fax from us</w:t>
            </w:r>
          </w:p>
        </w:tc>
        <w:tc>
          <w:tcPr>
            <w:tcW w:w="3582" w:type="pct"/>
          </w:tcPr>
          <w:p w14:paraId="2564B8A6" w14:textId="31B4F9EA" w:rsidR="00DE332F" w:rsidRDefault="0CBB803E" w:rsidP="00A14F7C">
            <w:pPr>
              <w:spacing w:before="120" w:after="120"/>
              <w:rPr>
                <w:rFonts w:cs="Verdana"/>
              </w:rPr>
            </w:pPr>
            <w:r w:rsidRPr="7A3F94D2">
              <w:rPr>
                <w:rFonts w:cs="Verdana"/>
              </w:rPr>
              <w:t xml:space="preserve">Contact the Delayed Prescriber Response line at </w:t>
            </w:r>
            <w:r w:rsidRPr="00CC7409">
              <w:rPr>
                <w:rFonts w:cs="Verdana"/>
                <w:b/>
                <w:bCs/>
              </w:rPr>
              <w:t>1-800-459-1907</w:t>
            </w:r>
            <w:r w:rsidRPr="7A3F94D2">
              <w:rPr>
                <w:rFonts w:cs="Verdana"/>
              </w:rPr>
              <w:t xml:space="preserve"> and ask that the request be </w:t>
            </w:r>
            <w:bookmarkStart w:id="135" w:name="_Int_CgWLmAcO"/>
            <w:r w:rsidRPr="7A3F94D2">
              <w:rPr>
                <w:rFonts w:cs="Verdana"/>
              </w:rPr>
              <w:t>resent</w:t>
            </w:r>
            <w:bookmarkEnd w:id="135"/>
            <w:r w:rsidRPr="7A3F94D2">
              <w:rPr>
                <w:rFonts w:cs="Verdana"/>
              </w:rPr>
              <w:t xml:space="preserve"> to the prescriber’s office.</w:t>
            </w:r>
          </w:p>
        </w:tc>
      </w:tr>
      <w:tr w:rsidR="00DE332F" w14:paraId="461FFB01" w14:textId="77777777" w:rsidTr="002A3E6C">
        <w:tc>
          <w:tcPr>
            <w:tcW w:w="1418" w:type="pct"/>
          </w:tcPr>
          <w:p w14:paraId="60767105" w14:textId="77777777" w:rsidR="00DE332F" w:rsidRPr="00DE332F" w:rsidRDefault="00DE332F" w:rsidP="00A14F7C">
            <w:pPr>
              <w:spacing w:before="120" w:after="120"/>
              <w:rPr>
                <w:rFonts w:cs="Verdana"/>
              </w:rPr>
            </w:pPr>
            <w:r w:rsidRPr="00DE332F">
              <w:rPr>
                <w:rFonts w:cs="Verdana"/>
              </w:rPr>
              <w:t>Received fax but has not yet responded</w:t>
            </w:r>
          </w:p>
          <w:p w14:paraId="3ADABF88" w14:textId="77777777" w:rsidR="00DE332F" w:rsidRPr="00CC7409" w:rsidRDefault="00DE332F" w:rsidP="00A14F7C">
            <w:pPr>
              <w:spacing w:before="120" w:after="120"/>
              <w:rPr>
                <w:rFonts w:cs="Verdana"/>
                <w:b/>
                <w:bCs/>
              </w:rPr>
            </w:pPr>
            <w:r w:rsidRPr="00CC7409">
              <w:rPr>
                <w:rFonts w:cs="Verdana"/>
                <w:b/>
                <w:bCs/>
              </w:rPr>
              <w:t xml:space="preserve">OR </w:t>
            </w:r>
          </w:p>
          <w:p w14:paraId="0D95120E" w14:textId="74F2A1C4" w:rsidR="00DE332F" w:rsidRDefault="00DE332F" w:rsidP="00A14F7C">
            <w:pPr>
              <w:spacing w:before="120" w:after="120"/>
              <w:rPr>
                <w:rFonts w:cs="Verdana"/>
              </w:rPr>
            </w:pPr>
            <w:r w:rsidRPr="00DE332F">
              <w:rPr>
                <w:rFonts w:cs="Verdana"/>
              </w:rPr>
              <w:t>Faxed back to us but not received</w:t>
            </w:r>
          </w:p>
        </w:tc>
        <w:tc>
          <w:tcPr>
            <w:tcW w:w="3582" w:type="pct"/>
          </w:tcPr>
          <w:p w14:paraId="76317A9C" w14:textId="35FB10E0" w:rsidR="00DE332F" w:rsidRPr="00DE332F" w:rsidRDefault="0CBB803E" w:rsidP="00A14F7C">
            <w:pPr>
              <w:spacing w:before="120" w:after="120"/>
              <w:rPr>
                <w:rFonts w:cs="Verdana"/>
              </w:rPr>
            </w:pPr>
            <w:r w:rsidRPr="7A3F94D2">
              <w:rPr>
                <w:rFonts w:cs="Verdana"/>
              </w:rPr>
              <w:t xml:space="preserve">Ask </w:t>
            </w:r>
            <w:r w:rsidR="7EE15537" w:rsidRPr="7A3F94D2">
              <w:rPr>
                <w:rFonts w:cs="Verdana"/>
              </w:rPr>
              <w:t>the prescriber</w:t>
            </w:r>
            <w:r w:rsidRPr="7A3F94D2">
              <w:rPr>
                <w:rFonts w:cs="Verdana"/>
              </w:rPr>
              <w:t xml:space="preserve"> to refax it.</w:t>
            </w:r>
          </w:p>
          <w:p w14:paraId="6339B186" w14:textId="77777777" w:rsidR="00DE332F" w:rsidRPr="00DE332F" w:rsidRDefault="00DE332F" w:rsidP="00A14F7C">
            <w:pPr>
              <w:spacing w:before="120" w:after="120"/>
              <w:rPr>
                <w:rFonts w:cs="Verdana"/>
              </w:rPr>
            </w:pPr>
          </w:p>
          <w:p w14:paraId="2AE2493A" w14:textId="03FA04FF" w:rsidR="00DE332F" w:rsidRDefault="0CBB803E" w:rsidP="00A14F7C">
            <w:pPr>
              <w:spacing w:before="120" w:after="120"/>
              <w:rPr>
                <w:rFonts w:cs="Verdana"/>
              </w:rPr>
            </w:pPr>
            <w:r w:rsidRPr="7A3F94D2">
              <w:rPr>
                <w:rFonts w:cs="Verdana"/>
              </w:rPr>
              <w:t xml:space="preserve">If </w:t>
            </w:r>
            <w:r w:rsidR="2D261C72" w:rsidRPr="7A3F94D2">
              <w:rPr>
                <w:rFonts w:cs="Verdana"/>
              </w:rPr>
              <w:t>the prescriber</w:t>
            </w:r>
            <w:r w:rsidRPr="7A3F94D2">
              <w:rPr>
                <w:rFonts w:cs="Verdana"/>
              </w:rPr>
              <w:t xml:space="preserve"> is calling and does not have the original fax, warm transfer to the Delayed Prescriber Response line at 1-800-459-1907 and select option </w:t>
            </w:r>
            <w:r w:rsidR="00E160F0">
              <w:rPr>
                <w:rFonts w:cs="Verdana"/>
              </w:rPr>
              <w:t>2</w:t>
            </w:r>
            <w:r w:rsidRPr="7A3F94D2">
              <w:rPr>
                <w:rFonts w:cs="Verdana"/>
              </w:rPr>
              <w:t>.</w:t>
            </w:r>
          </w:p>
        </w:tc>
      </w:tr>
      <w:tr w:rsidR="00DE332F" w14:paraId="321B2A95" w14:textId="77777777" w:rsidTr="002A3E6C">
        <w:tc>
          <w:tcPr>
            <w:tcW w:w="1418" w:type="pct"/>
          </w:tcPr>
          <w:p w14:paraId="1440A9BE" w14:textId="2730FEC7" w:rsidR="00DE332F" w:rsidRPr="00DE332F" w:rsidRDefault="0CBB803E" w:rsidP="00A14F7C">
            <w:pPr>
              <w:spacing w:before="120" w:after="120"/>
              <w:rPr>
                <w:rFonts w:cs="Verdana"/>
              </w:rPr>
            </w:pPr>
            <w:r w:rsidRPr="7A3F94D2">
              <w:rPr>
                <w:rFonts w:cs="Verdana"/>
              </w:rPr>
              <w:t xml:space="preserve">Prescriber’s office </w:t>
            </w:r>
            <w:r w:rsidR="0CCEDD27" w:rsidRPr="7A3F94D2">
              <w:rPr>
                <w:rFonts w:cs="Verdana"/>
              </w:rPr>
              <w:t>is calling</w:t>
            </w:r>
            <w:r w:rsidRPr="7A3F94D2">
              <w:rPr>
                <w:rFonts w:cs="Verdana"/>
              </w:rPr>
              <w:t xml:space="preserve"> back due to a call from us to verify a prescription</w:t>
            </w:r>
          </w:p>
          <w:p w14:paraId="0FBCA73B" w14:textId="77777777" w:rsidR="00DE332F" w:rsidRPr="00DE332F" w:rsidRDefault="00DE332F" w:rsidP="00A14F7C">
            <w:pPr>
              <w:spacing w:before="120" w:after="120"/>
              <w:rPr>
                <w:rFonts w:cs="Verdana"/>
              </w:rPr>
            </w:pPr>
          </w:p>
          <w:p w14:paraId="53ED3366" w14:textId="69AA37F6" w:rsidR="00DE332F" w:rsidRDefault="0CBB803E" w:rsidP="00A14F7C">
            <w:pPr>
              <w:spacing w:before="120" w:after="120"/>
              <w:rPr>
                <w:rFonts w:cs="Verdana"/>
              </w:rPr>
            </w:pPr>
            <w:r w:rsidRPr="7A3F94D2">
              <w:rPr>
                <w:rFonts w:cs="Verdana"/>
                <w:b/>
                <w:bCs/>
              </w:rPr>
              <w:t>Example</w:t>
            </w:r>
            <w:r w:rsidR="6A7CC276" w:rsidRPr="7A3F94D2">
              <w:rPr>
                <w:rFonts w:cs="Verdana"/>
                <w:b/>
                <w:bCs/>
              </w:rPr>
              <w:t xml:space="preserve">: </w:t>
            </w:r>
            <w:r w:rsidR="00FA2350">
              <w:rPr>
                <w:rFonts w:cs="Verdana"/>
                <w:b/>
                <w:bCs/>
              </w:rPr>
              <w:t xml:space="preserve"> </w:t>
            </w:r>
            <w:r w:rsidR="6A7CC276" w:rsidRPr="00FA2350">
              <w:rPr>
                <w:rFonts w:cs="Verdana"/>
              </w:rPr>
              <w:t>Missing</w:t>
            </w:r>
            <w:r w:rsidRPr="7A3F94D2">
              <w:rPr>
                <w:rFonts w:cs="Verdana"/>
              </w:rPr>
              <w:t xml:space="preserve"> information, illegible signature, etc.</w:t>
            </w:r>
          </w:p>
        </w:tc>
        <w:tc>
          <w:tcPr>
            <w:tcW w:w="3582" w:type="pct"/>
          </w:tcPr>
          <w:p w14:paraId="4DD9A852" w14:textId="4720FFEC" w:rsidR="00DE332F" w:rsidRDefault="0CBB803E" w:rsidP="00A14F7C">
            <w:pPr>
              <w:spacing w:before="120" w:after="120"/>
              <w:rPr>
                <w:rFonts w:cs="Verdana"/>
              </w:rPr>
            </w:pPr>
            <w:r w:rsidRPr="7A3F94D2">
              <w:rPr>
                <w:rFonts w:cs="Verdana"/>
              </w:rPr>
              <w:t xml:space="preserve">Warm </w:t>
            </w:r>
            <w:bookmarkStart w:id="136" w:name="_Int_lzLeP0dg"/>
            <w:r w:rsidRPr="7A3F94D2">
              <w:rPr>
                <w:rFonts w:cs="Verdana"/>
              </w:rPr>
              <w:t>transfer</w:t>
            </w:r>
            <w:bookmarkEnd w:id="136"/>
            <w:r w:rsidRPr="7A3F94D2">
              <w:rPr>
                <w:rFonts w:cs="Verdana"/>
              </w:rPr>
              <w:t xml:space="preserve"> the caller to the Prescriber Line at </w:t>
            </w:r>
            <w:r w:rsidRPr="00CC7409">
              <w:rPr>
                <w:rFonts w:cs="Verdana"/>
                <w:b/>
                <w:bCs/>
              </w:rPr>
              <w:t>1-800-459-1907</w:t>
            </w:r>
            <w:r w:rsidRPr="7A3F94D2">
              <w:rPr>
                <w:rFonts w:cs="Verdana"/>
              </w:rPr>
              <w:t xml:space="preserve"> and select option </w:t>
            </w:r>
            <w:r w:rsidR="00E160F0" w:rsidRPr="00CC7409">
              <w:rPr>
                <w:rFonts w:cs="Verdana"/>
                <w:b/>
                <w:bCs/>
              </w:rPr>
              <w:t>2</w:t>
            </w:r>
            <w:r w:rsidR="00FA2350" w:rsidRPr="7A3F94D2">
              <w:rPr>
                <w:rFonts w:cs="Verdana"/>
              </w:rPr>
              <w:t xml:space="preserve">. </w:t>
            </w:r>
          </w:p>
        </w:tc>
      </w:tr>
    </w:tbl>
    <w:p w14:paraId="7047B50D" w14:textId="77777777" w:rsidR="00055CEC" w:rsidRPr="00E218F8" w:rsidRDefault="00055CEC" w:rsidP="00A14F7C">
      <w:pPr>
        <w:spacing w:before="120" w:after="120"/>
        <w:rPr>
          <w:rFonts w:cs="Verdana"/>
        </w:rPr>
      </w:pPr>
    </w:p>
    <w:p w14:paraId="09F996DB" w14:textId="4D2091B0" w:rsidR="00055CEC" w:rsidRPr="00E218F8" w:rsidRDefault="00055CEC" w:rsidP="00A14F7C">
      <w:pPr>
        <w:spacing w:before="120" w:after="120"/>
      </w:pPr>
      <w:r w:rsidRPr="00E218F8">
        <w:rPr>
          <w:b/>
        </w:rPr>
        <w:t>Note</w:t>
      </w:r>
      <w:r w:rsidR="00096188">
        <w:rPr>
          <w:b/>
        </w:rPr>
        <w:t>s</w:t>
      </w:r>
      <w:r w:rsidRPr="00E218F8">
        <w:rPr>
          <w:b/>
        </w:rPr>
        <w:t>:</w:t>
      </w:r>
      <w:r w:rsidRPr="00E218F8">
        <w:t xml:space="preserve">  </w:t>
      </w:r>
    </w:p>
    <w:p w14:paraId="40D62D40" w14:textId="3C7D2C88" w:rsidR="00055CEC" w:rsidRPr="00E218F8" w:rsidRDefault="0836AB43" w:rsidP="00A14F7C">
      <w:pPr>
        <w:pStyle w:val="BodyTextIndent2"/>
        <w:numPr>
          <w:ilvl w:val="0"/>
          <w:numId w:val="3"/>
        </w:numPr>
        <w:spacing w:before="120" w:line="240" w:lineRule="auto"/>
      </w:pPr>
      <w:r>
        <w:t>A Future Fill date will be displayed on the Main screen as the prescription's expiration date.</w:t>
      </w:r>
    </w:p>
    <w:p w14:paraId="603A7338" w14:textId="23A5A3E5" w:rsidR="00055CEC" w:rsidRPr="00E218F8" w:rsidRDefault="00055CEC" w:rsidP="00A14F7C">
      <w:pPr>
        <w:pStyle w:val="BodyTextIndent2"/>
        <w:numPr>
          <w:ilvl w:val="0"/>
          <w:numId w:val="3"/>
        </w:numPr>
        <w:spacing w:before="120" w:line="240" w:lineRule="auto"/>
      </w:pPr>
      <w:r w:rsidRPr="00E218F8">
        <w:t>Delayed Prescriber Response prescriptions are not yet eligible for transfer to other pharmacies as they are incomplete and not yet valid prescriptions</w:t>
      </w:r>
      <w:r w:rsidR="00FA2350" w:rsidRPr="00E218F8">
        <w:t xml:space="preserve">. </w:t>
      </w:r>
    </w:p>
    <w:p w14:paraId="384F16B1" w14:textId="1F0D7050" w:rsidR="000F39D9" w:rsidRPr="00E218F8" w:rsidRDefault="0F8EC0E6" w:rsidP="00A14F7C">
      <w:pPr>
        <w:numPr>
          <w:ilvl w:val="0"/>
          <w:numId w:val="3"/>
        </w:numPr>
        <w:spacing w:before="120" w:after="120"/>
      </w:pPr>
      <w:r>
        <w:t xml:space="preserve">Although </w:t>
      </w:r>
      <w:bookmarkStart w:id="137" w:name="_Int_H8WBiqkz"/>
      <w:r>
        <w:t>similar to</w:t>
      </w:r>
      <w:bookmarkEnd w:id="137"/>
      <w:r>
        <w:t xml:space="preserve"> </w:t>
      </w:r>
      <w:hyperlink r:id="rId131" w:anchor="!/view?docid=76ff600a-8205-4ae2-82c0-cf3d007af90c">
        <w:r w:rsidR="002D31FF" w:rsidRPr="047CE19B">
          <w:rPr>
            <w:rStyle w:val="Hyperlink"/>
          </w:rPr>
          <w:t>Participant Hold (027254)</w:t>
        </w:r>
      </w:hyperlink>
      <w:r w:rsidR="378DE094">
        <w:t xml:space="preserve"> an</w:t>
      </w:r>
      <w:r>
        <w:t xml:space="preserve">d </w:t>
      </w:r>
      <w:hyperlink r:id="rId132" w:anchor="!/view?docid=5b4a37eb-2741-4f6b-ba52-09fa2ec55ccc">
        <w:r w:rsidR="002D31FF" w:rsidRPr="047CE19B">
          <w:rPr>
            <w:rStyle w:val="Hyperlink"/>
          </w:rPr>
          <w:t>PBM Hold (027255)</w:t>
        </w:r>
      </w:hyperlink>
      <w:r w:rsidR="7D62802B">
        <w:t xml:space="preserve"> f</w:t>
      </w:r>
      <w:r>
        <w:t>unctionality</w:t>
      </w:r>
      <w:r w:rsidR="46BDC0A6">
        <w:t>;</w:t>
      </w:r>
      <w:r>
        <w:t xml:space="preserve"> </w:t>
      </w:r>
      <w:r w:rsidR="3B8C2502">
        <w:t>You are</w:t>
      </w:r>
      <w:r>
        <w:t xml:space="preserve"> unable to release prescriptions held due to Delayed Prescriber Response</w:t>
      </w:r>
      <w:r w:rsidR="1701A0EC">
        <w:t xml:space="preserve">. </w:t>
      </w:r>
      <w:r>
        <w:t xml:space="preserve">Only the Mail Order Pharmacy </w:t>
      </w:r>
      <w:r w:rsidR="3B8C2502">
        <w:t>has</w:t>
      </w:r>
      <w:r>
        <w:t xml:space="preserve"> this capability. </w:t>
      </w:r>
    </w:p>
    <w:p w14:paraId="1A7A315F" w14:textId="61403B5D" w:rsidR="008F3B73" w:rsidRPr="00E218F8" w:rsidRDefault="00055CEC" w:rsidP="00A14F7C">
      <w:pPr>
        <w:numPr>
          <w:ilvl w:val="0"/>
          <w:numId w:val="3"/>
        </w:numPr>
        <w:spacing w:before="120" w:after="120"/>
      </w:pPr>
      <w:r w:rsidRPr="00E218F8">
        <w:t>Delayed Prescriber Response Prescriptions will not be RTP’d to the member although the member will be contacted and informed of the delay.</w:t>
      </w:r>
    </w:p>
    <w:p w14:paraId="5CC4BCD6" w14:textId="7DB51A6D" w:rsidR="00762661" w:rsidRPr="00E218F8" w:rsidRDefault="008F3B73" w:rsidP="00A14F7C">
      <w:pPr>
        <w:numPr>
          <w:ilvl w:val="0"/>
          <w:numId w:val="3"/>
        </w:numPr>
        <w:spacing w:before="120" w:after="120"/>
      </w:pPr>
      <w:r w:rsidRPr="00E218F8">
        <w:t xml:space="preserve">Refer to </w:t>
      </w:r>
      <w:hyperlink r:id="rId133" w:anchor="!/view?docid=02642d70-f4cf-4582-b72c-cb85c3a11776" w:history="1">
        <w:r w:rsidR="00FE1343">
          <w:rPr>
            <w:rStyle w:val="Hyperlink"/>
          </w:rPr>
          <w:t>Being a Power House: Talking to Members About Doctor (MD) Outreach (006476)</w:t>
        </w:r>
      </w:hyperlink>
      <w:r w:rsidR="00B6100B" w:rsidRPr="00E218F8">
        <w:rPr>
          <w:rStyle w:val="Hyperlink"/>
        </w:rPr>
        <w:t>.</w:t>
      </w:r>
      <w:r w:rsidRPr="00E218F8">
        <w:t xml:space="preserve"> </w:t>
      </w:r>
    </w:p>
    <w:p w14:paraId="2F13CC55" w14:textId="77777777" w:rsidR="0028746D" w:rsidRPr="00DD3513" w:rsidRDefault="0028746D" w:rsidP="00A14F7C">
      <w:pPr>
        <w:spacing w:before="120" w:after="120"/>
      </w:pPr>
    </w:p>
    <w:p w14:paraId="028D47D8" w14:textId="22971DBE" w:rsidR="00AD75B2" w:rsidRPr="002D19A1" w:rsidRDefault="00FB00DF" w:rsidP="00A14F7C">
      <w:pPr>
        <w:spacing w:before="120" w:after="120"/>
        <w:ind w:left="360"/>
        <w:jc w:val="right"/>
      </w:pPr>
      <w:hyperlink w:anchor="_top" w:history="1">
        <w:r w:rsidRPr="00BC075C">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1E0" w:firstRow="1" w:lastRow="1" w:firstColumn="1" w:lastColumn="1" w:noHBand="0" w:noVBand="0"/>
      </w:tblPr>
      <w:tblGrid>
        <w:gridCol w:w="12950"/>
      </w:tblGrid>
      <w:tr w:rsidR="00055CEC" w:rsidRPr="002B4E2C" w14:paraId="7398F423" w14:textId="77777777" w:rsidTr="00FB1443">
        <w:tc>
          <w:tcPr>
            <w:tcW w:w="5000" w:type="pct"/>
            <w:shd w:val="clear" w:color="auto" w:fill="BFBFBF" w:themeFill="background1" w:themeFillShade="BF"/>
          </w:tcPr>
          <w:p w14:paraId="0109E4BE" w14:textId="38C402D6" w:rsidR="00055CEC" w:rsidRPr="00777467" w:rsidRDefault="00055CEC" w:rsidP="00584A06">
            <w:pPr>
              <w:pStyle w:val="Heading2"/>
              <w:spacing w:before="0" w:after="0"/>
              <w:rPr>
                <w:i/>
                <w:iCs w:val="0"/>
              </w:rPr>
            </w:pPr>
            <w:bookmarkStart w:id="138" w:name="_Ghost_Orders"/>
            <w:bookmarkStart w:id="139" w:name="_Toc451756893"/>
            <w:bookmarkStart w:id="140" w:name="_Toc187928577"/>
            <w:bookmarkEnd w:id="138"/>
            <w:r w:rsidRPr="00777467">
              <w:rPr>
                <w:iCs w:val="0"/>
              </w:rPr>
              <w:t>Ghost Orders</w:t>
            </w:r>
            <w:bookmarkEnd w:id="139"/>
            <w:bookmarkEnd w:id="140"/>
            <w:r w:rsidR="00985A34" w:rsidRPr="00777467">
              <w:rPr>
                <w:iCs w:val="0"/>
              </w:rPr>
              <w:t xml:space="preserve"> </w:t>
            </w:r>
            <w:r w:rsidR="00DA6F16" w:rsidRPr="00777467">
              <w:rPr>
                <w:noProof/>
              </w:rPr>
              <w:t xml:space="preserve"> </w:t>
            </w:r>
          </w:p>
        </w:tc>
      </w:tr>
    </w:tbl>
    <w:p w14:paraId="4DDACC82" w14:textId="77777777" w:rsidR="00762661" w:rsidRPr="002B4E2C" w:rsidRDefault="00762661" w:rsidP="00A14F7C">
      <w:pPr>
        <w:spacing w:before="120" w:after="120"/>
        <w:rPr>
          <w:noProof/>
        </w:rPr>
      </w:pPr>
    </w:p>
    <w:p w14:paraId="5DE47051" w14:textId="5BF7211B" w:rsidR="00055CEC" w:rsidRPr="00E218F8" w:rsidRDefault="43450E3C" w:rsidP="00A14F7C">
      <w:pPr>
        <w:spacing w:before="120" w:after="120"/>
      </w:pPr>
      <w:r>
        <w:rPr>
          <w:noProof/>
        </w:rPr>
        <w:drawing>
          <wp:inline distT="0" distB="0" distL="0" distR="0" wp14:anchorId="5B889350" wp14:editId="1E570A8A">
            <wp:extent cx="241300" cy="209550"/>
            <wp:effectExtent l="0" t="0" r="0" b="0"/>
            <wp:docPr id="101" name="Picture 101"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12">
                      <a:extLst>
                        <a:ext uri="{28A0092B-C50C-407E-A947-70E740481C1C}">
                          <a14:useLocalDpi xmlns:a14="http://schemas.microsoft.com/office/drawing/2010/main" val="0"/>
                        </a:ext>
                      </a:extLst>
                    </a:blip>
                    <a:stretch>
                      <a:fillRect/>
                    </a:stretch>
                  </pic:blipFill>
                  <pic:spPr>
                    <a:xfrm>
                      <a:off x="0" y="0"/>
                      <a:ext cx="241300" cy="209550"/>
                    </a:xfrm>
                    <a:prstGeom prst="rect">
                      <a:avLst/>
                    </a:prstGeom>
                  </pic:spPr>
                </pic:pic>
              </a:graphicData>
            </a:graphic>
          </wp:inline>
        </w:drawing>
      </w:r>
      <w:r w:rsidR="0F8EC0E6" w:rsidRPr="7A3F94D2">
        <w:rPr>
          <w:b/>
          <w:bCs/>
        </w:rPr>
        <w:t xml:space="preserve"> </w:t>
      </w:r>
      <w:r w:rsidR="0F8EC0E6">
        <w:t xml:space="preserve">The following information in </w:t>
      </w:r>
      <w:r w:rsidR="0F8EC0E6" w:rsidRPr="7A3F94D2">
        <w:rPr>
          <w:b/>
          <w:bCs/>
        </w:rPr>
        <w:t>Step 1</w:t>
      </w:r>
      <w:r w:rsidR="0F8EC0E6">
        <w:t xml:space="preserve"> of this section should not be discussed with the caller/member and is for internal reference only</w:t>
      </w:r>
      <w:r w:rsidR="00FA2350">
        <w:t xml:space="preserve">. </w:t>
      </w:r>
      <w:r w:rsidR="0F8EC0E6">
        <w:t xml:space="preserve">Do not use </w:t>
      </w:r>
      <w:r w:rsidR="5D570DC8">
        <w:t xml:space="preserve">the </w:t>
      </w:r>
      <w:r w:rsidR="0F8EC0E6">
        <w:t xml:space="preserve">term “Ghost Order” with </w:t>
      </w:r>
      <w:bookmarkStart w:id="141" w:name="_Int_l2lnEOOc"/>
      <w:r w:rsidR="0F8EC0E6">
        <w:t>member</w:t>
      </w:r>
      <w:bookmarkEnd w:id="141"/>
      <w:r w:rsidR="0F8EC0E6">
        <w:t>.</w:t>
      </w:r>
    </w:p>
    <w:p w14:paraId="1FB5AC25" w14:textId="77777777" w:rsidR="00055CEC" w:rsidRPr="00E218F8" w:rsidRDefault="00055CEC" w:rsidP="00A14F7C">
      <w:pPr>
        <w:spacing w:before="120" w:after="120"/>
      </w:pPr>
    </w:p>
    <w:p w14:paraId="1799BD51" w14:textId="4B0F2397" w:rsidR="00055CEC" w:rsidRPr="00E218F8" w:rsidRDefault="00055CEC" w:rsidP="00A14F7C">
      <w:pPr>
        <w:spacing w:before="120" w:after="120"/>
      </w:pPr>
      <w:r w:rsidRPr="00E218F8">
        <w:t>Ghost Orders occur when the processing pharmacy alters the claim (</w:t>
      </w:r>
      <w:r w:rsidRPr="00E218F8">
        <w:rPr>
          <w:b/>
        </w:rPr>
        <w:t>Examples</w:t>
      </w:r>
      <w:r w:rsidRPr="00E218F8">
        <w:rPr>
          <w:b/>
          <w:bCs/>
        </w:rPr>
        <w:t>:</w:t>
      </w:r>
      <w:r w:rsidRPr="00E218F8">
        <w:t xml:space="preserve"> </w:t>
      </w:r>
      <w:r w:rsidR="00584360" w:rsidRPr="00E218F8">
        <w:t xml:space="preserve"> </w:t>
      </w:r>
      <w:r w:rsidR="00003BF1" w:rsidRPr="00E218F8">
        <w:t>R</w:t>
      </w:r>
      <w:r w:rsidRPr="00E218F8">
        <w:t xml:space="preserve">everse claim or switch from brand to generic) and the change only takes effect on the Mail Order side </w:t>
      </w:r>
      <w:r w:rsidR="00003BF1" w:rsidRPr="00E218F8">
        <w:t>(</w:t>
      </w:r>
      <w:r w:rsidRPr="00E218F8">
        <w:rPr>
          <w:b/>
        </w:rPr>
        <w:t xml:space="preserve">Example: </w:t>
      </w:r>
      <w:r w:rsidR="00584360" w:rsidRPr="00E218F8">
        <w:rPr>
          <w:b/>
        </w:rPr>
        <w:t xml:space="preserve"> </w:t>
      </w:r>
      <w:r w:rsidR="00B6100B" w:rsidRPr="00E218F8">
        <w:t>W</w:t>
      </w:r>
      <w:r w:rsidRPr="00E218F8">
        <w:t xml:space="preserve">here the order is processed) but not the </w:t>
      </w:r>
      <w:r w:rsidR="0031639F" w:rsidRPr="00E218F8">
        <w:t>All-Claims</w:t>
      </w:r>
      <w:r w:rsidRPr="00E218F8">
        <w:t xml:space="preserve"> side (Adjudication/processing).</w:t>
      </w:r>
    </w:p>
    <w:p w14:paraId="009AE9E8" w14:textId="6993A7C2" w:rsidR="00584360" w:rsidRPr="00E218F8" w:rsidRDefault="00584360" w:rsidP="00A14F7C">
      <w:pPr>
        <w:spacing w:before="120" w:after="120"/>
      </w:pPr>
      <w:r w:rsidRPr="00E218F8">
        <w:rPr>
          <w:b/>
          <w:bCs/>
          <w:noProof/>
          <w:color w:val="000000"/>
        </w:rPr>
        <w:t>Exception:</w:t>
      </w:r>
      <w:r w:rsidRPr="00E218F8">
        <w:rPr>
          <w:noProof/>
          <w:color w:val="000000"/>
        </w:rPr>
        <w:t xml:space="preserve">  To Waive a Shipping Fee as a result of a PBM error, refer to </w:t>
      </w:r>
      <w:hyperlink r:id="rId134" w:anchor="!/view?docid=0f4d9cf5-94fe-4bc8-9e72-5d0d1d99fab8" w:history="1">
        <w:hyperlink r:id="rId135" w:anchor="!/view?docid=0f4d9cf5-94fe-4bc8-9e72-5d0d1d99fab8" w:history="1">
          <w:r w:rsidR="007D5F2B">
            <w:rPr>
              <w:rStyle w:val="Hyperlink"/>
            </w:rPr>
            <w:t>PBM Error Expediting Mail Order Processing Time and/or Upgrading Order Shipping (004754)</w:t>
          </w:r>
        </w:hyperlink>
      </w:hyperlink>
      <w:r w:rsidRPr="00E218F8">
        <w:t>.</w:t>
      </w:r>
      <w:r w:rsidRPr="00E218F8">
        <w:rPr>
          <w:color w:val="002060"/>
        </w:rPr>
        <w:t xml:space="preserve">  </w:t>
      </w:r>
    </w:p>
    <w:p w14:paraId="000096E9" w14:textId="77777777" w:rsidR="00055CEC" w:rsidRPr="00E218F8" w:rsidRDefault="00055CEC" w:rsidP="00A14F7C">
      <w:pPr>
        <w:spacing w:before="120" w:after="120"/>
        <w:rPr>
          <w:color w:val="FF0000"/>
        </w:rPr>
      </w:pPr>
    </w:p>
    <w:p w14:paraId="637080AE" w14:textId="18E19148" w:rsidR="00762661" w:rsidRPr="00E218F8" w:rsidRDefault="00055CEC" w:rsidP="00A14F7C">
      <w:pPr>
        <w:spacing w:before="120" w:after="120"/>
      </w:pPr>
      <w:r w:rsidRPr="00E218F8">
        <w:t>Perform the following: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3" w:type="dxa"/>
          <w:left w:w="115" w:type="dxa"/>
          <w:bottom w:w="115" w:type="dxa"/>
          <w:right w:w="115" w:type="dxa"/>
        </w:tblCellMar>
        <w:tblLook w:val="04A0" w:firstRow="1" w:lastRow="0" w:firstColumn="1" w:lastColumn="0" w:noHBand="0" w:noVBand="1"/>
      </w:tblPr>
      <w:tblGrid>
        <w:gridCol w:w="838"/>
        <w:gridCol w:w="2686"/>
        <w:gridCol w:w="2689"/>
        <w:gridCol w:w="6737"/>
      </w:tblGrid>
      <w:tr w:rsidR="00E25CEF" w:rsidRPr="00E218F8" w14:paraId="05FDAA9F" w14:textId="77777777" w:rsidTr="00FB1443">
        <w:trPr>
          <w:trHeight w:val="60"/>
        </w:trPr>
        <w:tc>
          <w:tcPr>
            <w:tcW w:w="321" w:type="pct"/>
            <w:shd w:val="clear" w:color="auto" w:fill="D9D9D9" w:themeFill="background1" w:themeFillShade="D9"/>
          </w:tcPr>
          <w:p w14:paraId="43349C8E" w14:textId="247F8E65" w:rsidR="00E25CEF" w:rsidRPr="00E25CEF" w:rsidRDefault="00E25CEF" w:rsidP="00FB1443">
            <w:pPr>
              <w:spacing w:before="120" w:after="120"/>
              <w:jc w:val="center"/>
              <w:rPr>
                <w:b/>
              </w:rPr>
            </w:pPr>
            <w:r>
              <w:rPr>
                <w:b/>
              </w:rPr>
              <w:t>Step</w:t>
            </w:r>
          </w:p>
        </w:tc>
        <w:tc>
          <w:tcPr>
            <w:tcW w:w="4679" w:type="pct"/>
            <w:gridSpan w:val="3"/>
            <w:shd w:val="clear" w:color="auto" w:fill="D9D9D9" w:themeFill="background1" w:themeFillShade="D9"/>
          </w:tcPr>
          <w:p w14:paraId="5466C76E" w14:textId="6F8732FF" w:rsidR="00E25CEF" w:rsidRPr="00E25CEF" w:rsidRDefault="00E25CEF" w:rsidP="00FB1443">
            <w:pPr>
              <w:spacing w:before="120" w:after="120"/>
              <w:jc w:val="center"/>
              <w:rPr>
                <w:b/>
              </w:rPr>
            </w:pPr>
            <w:r>
              <w:rPr>
                <w:b/>
              </w:rPr>
              <w:t>Action</w:t>
            </w:r>
          </w:p>
        </w:tc>
      </w:tr>
      <w:tr w:rsidR="00762661" w:rsidRPr="00E218F8" w14:paraId="6F0C9221" w14:textId="77777777" w:rsidTr="00FB1443">
        <w:trPr>
          <w:trHeight w:val="60"/>
        </w:trPr>
        <w:tc>
          <w:tcPr>
            <w:tcW w:w="321" w:type="pct"/>
          </w:tcPr>
          <w:p w14:paraId="6E056F25" w14:textId="77777777" w:rsidR="00762661" w:rsidRPr="00E218F8" w:rsidRDefault="00762661" w:rsidP="00A14F7C">
            <w:pPr>
              <w:spacing w:before="120" w:after="120"/>
              <w:jc w:val="center"/>
              <w:rPr>
                <w:b/>
              </w:rPr>
            </w:pPr>
            <w:bookmarkStart w:id="142" w:name="GhostOrdersStep1"/>
            <w:r w:rsidRPr="00E218F8">
              <w:rPr>
                <w:b/>
              </w:rPr>
              <w:t>1</w:t>
            </w:r>
            <w:bookmarkEnd w:id="142"/>
          </w:p>
        </w:tc>
        <w:tc>
          <w:tcPr>
            <w:tcW w:w="4679" w:type="pct"/>
            <w:gridSpan w:val="3"/>
          </w:tcPr>
          <w:p w14:paraId="6185D9C6" w14:textId="14DCA9F7" w:rsidR="00762661" w:rsidRPr="00E218F8" w:rsidRDefault="00762661" w:rsidP="00A14F7C">
            <w:pPr>
              <w:spacing w:before="120" w:after="120"/>
            </w:pPr>
            <w:r w:rsidRPr="00E218F8">
              <w:t xml:space="preserve">From the Main screen, select </w:t>
            </w:r>
            <w:r w:rsidR="00FE172B" w:rsidRPr="00E218F8">
              <w:t xml:space="preserve">the </w:t>
            </w:r>
            <w:r w:rsidRPr="00E218F8">
              <w:rPr>
                <w:b/>
              </w:rPr>
              <w:t>Mail</w:t>
            </w:r>
            <w:r w:rsidRPr="00E218F8">
              <w:rPr>
                <w:i/>
              </w:rPr>
              <w:t xml:space="preserve"> </w:t>
            </w:r>
            <w:r w:rsidRPr="00E218F8">
              <w:t>tab.</w:t>
            </w:r>
          </w:p>
          <w:p w14:paraId="67005A2B" w14:textId="77777777" w:rsidR="00762661" w:rsidRPr="00E218F8" w:rsidRDefault="00762661" w:rsidP="00A14F7C">
            <w:pPr>
              <w:spacing w:before="120" w:after="120"/>
              <w:rPr>
                <w:b/>
              </w:rPr>
            </w:pPr>
          </w:p>
          <w:p w14:paraId="13900A47" w14:textId="4231C1A4" w:rsidR="00762661" w:rsidRDefault="624CE401" w:rsidP="00A14F7C">
            <w:pPr>
              <w:spacing w:before="120" w:after="120"/>
            </w:pPr>
            <w:r w:rsidRPr="7A3F94D2">
              <w:rPr>
                <w:b/>
                <w:bCs/>
              </w:rPr>
              <w:t>Note</w:t>
            </w:r>
            <w:r w:rsidR="5C74ECD6" w:rsidRPr="7A3F94D2">
              <w:rPr>
                <w:b/>
                <w:bCs/>
              </w:rPr>
              <w:t xml:space="preserve">: </w:t>
            </w:r>
            <w:r w:rsidR="00FA2350">
              <w:rPr>
                <w:b/>
                <w:bCs/>
              </w:rPr>
              <w:t xml:space="preserve"> </w:t>
            </w:r>
            <w:r w:rsidR="5C74ECD6" w:rsidRPr="00FA2350">
              <w:t>The</w:t>
            </w:r>
            <w:r>
              <w:t xml:space="preserve"> Mail tab reflects what is in </w:t>
            </w:r>
            <w:r w:rsidR="0D4C8AA4">
              <w:t>RxClaim</w:t>
            </w:r>
            <w:r>
              <w:t>.</w:t>
            </w:r>
            <w:r w:rsidR="7DC80F11">
              <w:t xml:space="preserve"> </w:t>
            </w:r>
            <w:r w:rsidR="4FBA62B3">
              <w:t>E</w:t>
            </w:r>
            <w:r w:rsidR="7DC80F11">
              <w:t>nsure you are on the Mail tab (and click the ‘All’ hyperlink button). This will ensure you are viewing all necessary information</w:t>
            </w:r>
            <w:r w:rsidR="2B416FDC">
              <w:t xml:space="preserve"> </w:t>
            </w:r>
            <w:r w:rsidR="4C39687F">
              <w:t>in regard to</w:t>
            </w:r>
            <w:r w:rsidR="2B416FDC">
              <w:t xml:space="preserve"> their Mail order itself</w:t>
            </w:r>
            <w:r w:rsidR="7DC80F11">
              <w:t>.</w:t>
            </w:r>
          </w:p>
          <w:p w14:paraId="529244CB" w14:textId="77777777" w:rsidR="0099580D" w:rsidRPr="00E218F8" w:rsidRDefault="0099580D" w:rsidP="00A14F7C">
            <w:pPr>
              <w:spacing w:before="120" w:after="120"/>
            </w:pPr>
          </w:p>
          <w:p w14:paraId="121567D4" w14:textId="32492F20" w:rsidR="00762661" w:rsidRPr="00E218F8" w:rsidRDefault="00584A06" w:rsidP="00A14F7C">
            <w:pPr>
              <w:spacing w:before="120" w:after="120"/>
              <w:jc w:val="center"/>
            </w:pPr>
            <w:r>
              <w:rPr>
                <w:noProof/>
              </w:rPr>
              <w:drawing>
                <wp:inline distT="0" distB="0" distL="0" distR="0" wp14:anchorId="61ABA35A" wp14:editId="10A6AA76">
                  <wp:extent cx="4819048" cy="1895238"/>
                  <wp:effectExtent l="0" t="0" r="635" b="0"/>
                  <wp:docPr id="992296723" name="Picture 99229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819048" cy="1895238"/>
                          </a:xfrm>
                          <a:prstGeom prst="rect">
                            <a:avLst/>
                          </a:prstGeom>
                        </pic:spPr>
                      </pic:pic>
                    </a:graphicData>
                  </a:graphic>
                </wp:inline>
              </w:drawing>
            </w:r>
          </w:p>
          <w:p w14:paraId="5A3CF194" w14:textId="77777777" w:rsidR="00762661" w:rsidRPr="00E218F8" w:rsidDel="00762661" w:rsidRDefault="00762661" w:rsidP="00A14F7C">
            <w:pPr>
              <w:autoSpaceDE w:val="0"/>
              <w:autoSpaceDN w:val="0"/>
              <w:adjustRightInd w:val="0"/>
              <w:spacing w:before="120" w:after="120"/>
              <w:jc w:val="center"/>
              <w:rPr>
                <w:rFonts w:cs="Verdana"/>
                <w:b/>
              </w:rPr>
            </w:pPr>
          </w:p>
        </w:tc>
      </w:tr>
      <w:tr w:rsidR="00762661" w:rsidRPr="00E218F8" w14:paraId="2872C3CF" w14:textId="77777777" w:rsidTr="00FB1443">
        <w:trPr>
          <w:trHeight w:val="60"/>
        </w:trPr>
        <w:tc>
          <w:tcPr>
            <w:tcW w:w="321" w:type="pct"/>
          </w:tcPr>
          <w:p w14:paraId="504EF43F" w14:textId="77777777" w:rsidR="00762661" w:rsidRPr="00E218F8" w:rsidRDefault="00762661" w:rsidP="00A14F7C">
            <w:pPr>
              <w:spacing w:before="120" w:after="120"/>
              <w:jc w:val="center"/>
              <w:rPr>
                <w:b/>
              </w:rPr>
            </w:pPr>
            <w:r w:rsidRPr="00E218F8">
              <w:rPr>
                <w:b/>
              </w:rPr>
              <w:t>2</w:t>
            </w:r>
          </w:p>
        </w:tc>
        <w:tc>
          <w:tcPr>
            <w:tcW w:w="4679" w:type="pct"/>
            <w:gridSpan w:val="3"/>
          </w:tcPr>
          <w:p w14:paraId="7FFD0341" w14:textId="77777777" w:rsidR="00762661" w:rsidRPr="00E218F8" w:rsidDel="00762661" w:rsidRDefault="00762661" w:rsidP="00A14F7C">
            <w:pPr>
              <w:autoSpaceDE w:val="0"/>
              <w:autoSpaceDN w:val="0"/>
              <w:adjustRightInd w:val="0"/>
              <w:spacing w:before="120" w:after="120"/>
              <w:rPr>
                <w:rFonts w:cs="Verdana"/>
              </w:rPr>
            </w:pPr>
            <w:r w:rsidRPr="00E218F8">
              <w:rPr>
                <w:rFonts w:cs="Verdana"/>
              </w:rPr>
              <w:t>Review Order Status for Rejected, Voided or Moved (Not Shipped) orders.</w:t>
            </w:r>
          </w:p>
        </w:tc>
      </w:tr>
      <w:tr w:rsidR="00DC3787" w:rsidRPr="00E218F8" w14:paraId="13B52BA5" w14:textId="77777777" w:rsidTr="00FB1443">
        <w:trPr>
          <w:trHeight w:val="60"/>
        </w:trPr>
        <w:tc>
          <w:tcPr>
            <w:tcW w:w="321" w:type="pct"/>
            <w:vMerge w:val="restart"/>
          </w:tcPr>
          <w:p w14:paraId="55CEA4F4" w14:textId="77777777" w:rsidR="00DC3787" w:rsidRPr="00E218F8" w:rsidRDefault="00762661" w:rsidP="00A14F7C">
            <w:pPr>
              <w:spacing w:before="120" w:after="120"/>
              <w:jc w:val="center"/>
              <w:rPr>
                <w:b/>
              </w:rPr>
            </w:pPr>
            <w:r w:rsidRPr="00E218F8">
              <w:rPr>
                <w:b/>
              </w:rPr>
              <w:t>3</w:t>
            </w:r>
          </w:p>
          <w:p w14:paraId="739B0CCA" w14:textId="77777777" w:rsidR="00DC3787" w:rsidRPr="00E218F8" w:rsidRDefault="00DC3787" w:rsidP="00A14F7C">
            <w:pPr>
              <w:spacing w:before="120" w:after="120"/>
              <w:jc w:val="center"/>
              <w:rPr>
                <w:b/>
              </w:rPr>
            </w:pPr>
          </w:p>
        </w:tc>
        <w:tc>
          <w:tcPr>
            <w:tcW w:w="4679" w:type="pct"/>
            <w:gridSpan w:val="3"/>
            <w:tcBorders>
              <w:bottom w:val="single" w:sz="4" w:space="0" w:color="auto"/>
            </w:tcBorders>
          </w:tcPr>
          <w:p w14:paraId="1E468DA8" w14:textId="77777777" w:rsidR="00DC3787" w:rsidRPr="00E218F8" w:rsidRDefault="00DC3787" w:rsidP="00A14F7C">
            <w:pPr>
              <w:spacing w:before="120" w:after="120"/>
            </w:pPr>
            <w:r w:rsidRPr="00E218F8">
              <w:t>Determine the following:</w:t>
            </w:r>
          </w:p>
        </w:tc>
      </w:tr>
      <w:tr w:rsidR="00FD5B76" w:rsidRPr="00E218F8" w14:paraId="79BD0720" w14:textId="77777777" w:rsidTr="00FB1443">
        <w:trPr>
          <w:trHeight w:val="95"/>
        </w:trPr>
        <w:tc>
          <w:tcPr>
            <w:tcW w:w="321" w:type="pct"/>
            <w:vMerge/>
          </w:tcPr>
          <w:p w14:paraId="2858029A" w14:textId="77777777" w:rsidR="00055CEC" w:rsidRPr="00E218F8" w:rsidRDefault="00055CEC" w:rsidP="00A14F7C">
            <w:pPr>
              <w:spacing w:before="120" w:after="120"/>
              <w:jc w:val="center"/>
            </w:pPr>
          </w:p>
        </w:tc>
        <w:tc>
          <w:tcPr>
            <w:tcW w:w="1038" w:type="pct"/>
            <w:shd w:val="clear" w:color="auto" w:fill="D9D9D9" w:themeFill="background1" w:themeFillShade="D9"/>
          </w:tcPr>
          <w:p w14:paraId="5368A77C" w14:textId="77777777" w:rsidR="00055CEC" w:rsidRPr="00E218F8" w:rsidRDefault="00055CEC" w:rsidP="00FB1443">
            <w:pPr>
              <w:spacing w:before="120" w:after="120"/>
              <w:jc w:val="center"/>
              <w:rPr>
                <w:b/>
              </w:rPr>
            </w:pPr>
            <w:r w:rsidRPr="00E218F8">
              <w:rPr>
                <w:b/>
              </w:rPr>
              <w:t>If…</w:t>
            </w:r>
          </w:p>
        </w:tc>
        <w:tc>
          <w:tcPr>
            <w:tcW w:w="3641" w:type="pct"/>
            <w:gridSpan w:val="2"/>
            <w:shd w:val="clear" w:color="auto" w:fill="D9D9D9" w:themeFill="background1" w:themeFillShade="D9"/>
          </w:tcPr>
          <w:p w14:paraId="70EE1C35" w14:textId="77777777" w:rsidR="00055CEC" w:rsidRPr="00E218F8" w:rsidRDefault="00055CEC" w:rsidP="00FB1443">
            <w:pPr>
              <w:spacing w:before="120" w:after="120"/>
              <w:jc w:val="center"/>
              <w:rPr>
                <w:b/>
              </w:rPr>
            </w:pPr>
            <w:r w:rsidRPr="00E218F8">
              <w:rPr>
                <w:b/>
              </w:rPr>
              <w:t>Then…</w:t>
            </w:r>
          </w:p>
        </w:tc>
      </w:tr>
      <w:tr w:rsidR="00FD5B76" w:rsidRPr="00E218F8" w14:paraId="474F5691" w14:textId="77777777" w:rsidTr="00FB1443">
        <w:trPr>
          <w:trHeight w:val="95"/>
        </w:trPr>
        <w:tc>
          <w:tcPr>
            <w:tcW w:w="321" w:type="pct"/>
            <w:vMerge/>
          </w:tcPr>
          <w:p w14:paraId="63C749CA" w14:textId="77777777" w:rsidR="00055CEC" w:rsidRPr="00E218F8" w:rsidRDefault="00055CEC" w:rsidP="00A14F7C">
            <w:pPr>
              <w:spacing w:before="120" w:after="120"/>
              <w:jc w:val="center"/>
            </w:pPr>
          </w:p>
        </w:tc>
        <w:tc>
          <w:tcPr>
            <w:tcW w:w="1038" w:type="pct"/>
            <w:vMerge w:val="restart"/>
          </w:tcPr>
          <w:p w14:paraId="6F66AB43" w14:textId="77777777" w:rsidR="00DD3513" w:rsidRPr="00E218F8" w:rsidRDefault="00055CEC" w:rsidP="00A14F7C">
            <w:pPr>
              <w:spacing w:before="120" w:after="120"/>
            </w:pPr>
            <w:r w:rsidRPr="00E218F8">
              <w:t xml:space="preserve">The order has been “RTPd” </w:t>
            </w:r>
          </w:p>
          <w:p w14:paraId="360B745A" w14:textId="77777777" w:rsidR="00DD3513" w:rsidRPr="00CC7409" w:rsidRDefault="00DD3513" w:rsidP="00A14F7C">
            <w:pPr>
              <w:spacing w:before="120" w:after="120"/>
              <w:rPr>
                <w:b/>
                <w:bCs/>
              </w:rPr>
            </w:pPr>
            <w:r w:rsidRPr="00CC7409">
              <w:rPr>
                <w:b/>
                <w:bCs/>
              </w:rPr>
              <w:t>Or</w:t>
            </w:r>
          </w:p>
          <w:p w14:paraId="49E264EB" w14:textId="673E88FD" w:rsidR="00055CEC" w:rsidRPr="00E218F8" w:rsidRDefault="00DD3513" w:rsidP="00A14F7C">
            <w:pPr>
              <w:spacing w:before="120" w:after="120"/>
            </w:pPr>
            <w:r w:rsidRPr="00E218F8">
              <w:t>I</w:t>
            </w:r>
            <w:r w:rsidR="00055CEC" w:rsidRPr="00E218F8">
              <w:t>s on hold for “Refilled too soon”</w:t>
            </w:r>
          </w:p>
        </w:tc>
        <w:tc>
          <w:tcPr>
            <w:tcW w:w="3641" w:type="pct"/>
            <w:gridSpan w:val="2"/>
            <w:tcBorders>
              <w:bottom w:val="single" w:sz="4" w:space="0" w:color="auto"/>
            </w:tcBorders>
          </w:tcPr>
          <w:p w14:paraId="0D466B0F" w14:textId="77777777" w:rsidR="00055CEC" w:rsidRPr="00E218F8" w:rsidRDefault="00055CEC" w:rsidP="00A14F7C">
            <w:pPr>
              <w:numPr>
                <w:ilvl w:val="0"/>
                <w:numId w:val="5"/>
              </w:numPr>
              <w:spacing w:before="120" w:after="120"/>
              <w:ind w:left="360"/>
            </w:pPr>
            <w:r w:rsidRPr="00E218F8">
              <w:t xml:space="preserve">Select </w:t>
            </w:r>
            <w:r w:rsidRPr="00E218F8">
              <w:rPr>
                <w:b/>
              </w:rPr>
              <w:t>All</w:t>
            </w:r>
            <w:r w:rsidRPr="00E218F8">
              <w:t xml:space="preserve"> Tab.</w:t>
            </w:r>
          </w:p>
          <w:p w14:paraId="6185D033" w14:textId="09DE924A" w:rsidR="00055CEC" w:rsidRPr="00E218F8" w:rsidRDefault="0F8EC0E6" w:rsidP="00A14F7C">
            <w:pPr>
              <w:spacing w:before="120" w:after="120"/>
              <w:ind w:left="360"/>
            </w:pPr>
            <w:r w:rsidRPr="7A3F94D2">
              <w:rPr>
                <w:b/>
                <w:bCs/>
              </w:rPr>
              <w:t>Note</w:t>
            </w:r>
            <w:r w:rsidR="52C3EC97" w:rsidRPr="7A3F94D2">
              <w:rPr>
                <w:b/>
                <w:bCs/>
              </w:rPr>
              <w:t xml:space="preserve">: </w:t>
            </w:r>
            <w:r w:rsidR="00FA2350">
              <w:rPr>
                <w:b/>
                <w:bCs/>
              </w:rPr>
              <w:t xml:space="preserve"> </w:t>
            </w:r>
            <w:r w:rsidR="52C3EC97" w:rsidRPr="00FA2350">
              <w:t>The</w:t>
            </w:r>
            <w:r>
              <w:t xml:space="preserve"> All tab reflects what is in Adjudication.</w:t>
            </w:r>
          </w:p>
          <w:p w14:paraId="659125BE" w14:textId="77777777" w:rsidR="00055CEC" w:rsidRPr="00E218F8" w:rsidRDefault="00055CEC" w:rsidP="00A14F7C">
            <w:pPr>
              <w:numPr>
                <w:ilvl w:val="0"/>
                <w:numId w:val="5"/>
              </w:numPr>
              <w:spacing w:before="120" w:after="120"/>
              <w:ind w:left="360"/>
            </w:pPr>
            <w:r w:rsidRPr="00E218F8">
              <w:t>Verify a paid claim exists, either Mail Order or Retail.</w:t>
            </w:r>
          </w:p>
          <w:p w14:paraId="0C61D579" w14:textId="77777777" w:rsidR="00055CEC" w:rsidRPr="00E218F8" w:rsidRDefault="00055CEC" w:rsidP="00A14F7C">
            <w:pPr>
              <w:spacing w:before="120" w:after="120"/>
              <w:ind w:left="360"/>
              <w:jc w:val="center"/>
            </w:pPr>
          </w:p>
          <w:p w14:paraId="20474891" w14:textId="3CA1A129" w:rsidR="00055CEC" w:rsidRPr="00E218F8" w:rsidRDefault="00584A06" w:rsidP="00A14F7C">
            <w:pPr>
              <w:spacing w:before="120" w:after="120"/>
              <w:ind w:left="360"/>
              <w:jc w:val="center"/>
              <w:rPr>
                <w:b/>
                <w:bCs/>
              </w:rPr>
            </w:pPr>
            <w:r>
              <w:rPr>
                <w:noProof/>
              </w:rPr>
              <w:drawing>
                <wp:inline distT="0" distB="0" distL="0" distR="0" wp14:anchorId="58A79046" wp14:editId="2F56B163">
                  <wp:extent cx="4857143" cy="1780952"/>
                  <wp:effectExtent l="0" t="0" r="635" b="0"/>
                  <wp:docPr id="992296724" name="Picture 992296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857143" cy="1780952"/>
                          </a:xfrm>
                          <a:prstGeom prst="rect">
                            <a:avLst/>
                          </a:prstGeom>
                        </pic:spPr>
                      </pic:pic>
                    </a:graphicData>
                  </a:graphic>
                </wp:inline>
              </w:drawing>
            </w:r>
          </w:p>
          <w:p w14:paraId="69B7B2B2" w14:textId="77777777" w:rsidR="00055CEC" w:rsidRPr="00E218F8" w:rsidRDefault="00055CEC" w:rsidP="00A14F7C">
            <w:pPr>
              <w:numPr>
                <w:ilvl w:val="0"/>
                <w:numId w:val="5"/>
              </w:numPr>
              <w:spacing w:before="120" w:after="120"/>
              <w:ind w:left="360"/>
            </w:pPr>
            <w:r w:rsidRPr="00E218F8">
              <w:t>Determine the following:</w:t>
            </w:r>
          </w:p>
        </w:tc>
      </w:tr>
      <w:tr w:rsidR="00FD5B76" w:rsidRPr="00E218F8" w14:paraId="6CE55CE6" w14:textId="77777777" w:rsidTr="00FB1443">
        <w:trPr>
          <w:trHeight w:val="95"/>
        </w:trPr>
        <w:tc>
          <w:tcPr>
            <w:tcW w:w="321" w:type="pct"/>
            <w:vMerge/>
          </w:tcPr>
          <w:p w14:paraId="49B8D4D6" w14:textId="77777777" w:rsidR="00055CEC" w:rsidRPr="00E218F8" w:rsidRDefault="00055CEC" w:rsidP="00A14F7C">
            <w:pPr>
              <w:spacing w:before="120" w:after="120"/>
              <w:jc w:val="center"/>
            </w:pPr>
          </w:p>
        </w:tc>
        <w:tc>
          <w:tcPr>
            <w:tcW w:w="1038" w:type="pct"/>
            <w:vMerge/>
            <w:shd w:val="clear" w:color="auto" w:fill="D9D9D9" w:themeFill="background1" w:themeFillShade="D9"/>
          </w:tcPr>
          <w:p w14:paraId="52C9FF9D" w14:textId="77777777" w:rsidR="00055CEC" w:rsidRPr="00E218F8" w:rsidRDefault="00055CEC" w:rsidP="00FB1443">
            <w:pPr>
              <w:spacing w:before="120" w:after="120"/>
              <w:jc w:val="center"/>
            </w:pPr>
          </w:p>
        </w:tc>
        <w:tc>
          <w:tcPr>
            <w:tcW w:w="1039" w:type="pct"/>
            <w:shd w:val="clear" w:color="auto" w:fill="D9D9D9" w:themeFill="background1" w:themeFillShade="D9"/>
          </w:tcPr>
          <w:p w14:paraId="2A601D20" w14:textId="77777777" w:rsidR="00055CEC" w:rsidRPr="00E218F8" w:rsidRDefault="00055CEC" w:rsidP="00FB1443">
            <w:pPr>
              <w:spacing w:before="120" w:after="120"/>
              <w:jc w:val="center"/>
            </w:pPr>
            <w:r w:rsidRPr="00E218F8">
              <w:rPr>
                <w:b/>
              </w:rPr>
              <w:t>If…</w:t>
            </w:r>
          </w:p>
        </w:tc>
        <w:tc>
          <w:tcPr>
            <w:tcW w:w="2602" w:type="pct"/>
            <w:shd w:val="clear" w:color="auto" w:fill="D9D9D9" w:themeFill="background1" w:themeFillShade="D9"/>
          </w:tcPr>
          <w:p w14:paraId="444A2E77" w14:textId="77777777" w:rsidR="00055CEC" w:rsidRPr="00E218F8" w:rsidRDefault="00055CEC" w:rsidP="00FB1443">
            <w:pPr>
              <w:spacing w:before="120" w:after="120"/>
              <w:jc w:val="center"/>
            </w:pPr>
            <w:r w:rsidRPr="00E218F8">
              <w:rPr>
                <w:b/>
              </w:rPr>
              <w:t>Then…</w:t>
            </w:r>
          </w:p>
        </w:tc>
      </w:tr>
      <w:tr w:rsidR="00FD5B76" w:rsidRPr="00E218F8" w14:paraId="018E2DF3" w14:textId="77777777" w:rsidTr="00FB1443">
        <w:trPr>
          <w:trHeight w:val="95"/>
        </w:trPr>
        <w:tc>
          <w:tcPr>
            <w:tcW w:w="321" w:type="pct"/>
            <w:vMerge/>
          </w:tcPr>
          <w:p w14:paraId="3629E34F" w14:textId="77777777" w:rsidR="00055CEC" w:rsidRPr="00E218F8" w:rsidRDefault="00055CEC" w:rsidP="00A14F7C">
            <w:pPr>
              <w:spacing w:before="120" w:after="120"/>
              <w:jc w:val="center"/>
            </w:pPr>
          </w:p>
        </w:tc>
        <w:tc>
          <w:tcPr>
            <w:tcW w:w="1038" w:type="pct"/>
            <w:vMerge/>
          </w:tcPr>
          <w:p w14:paraId="00021C01" w14:textId="77777777" w:rsidR="00055CEC" w:rsidRPr="00E218F8" w:rsidRDefault="00055CEC" w:rsidP="00A14F7C">
            <w:pPr>
              <w:spacing w:before="120" w:after="120"/>
            </w:pPr>
          </w:p>
        </w:tc>
        <w:tc>
          <w:tcPr>
            <w:tcW w:w="1039" w:type="pct"/>
          </w:tcPr>
          <w:p w14:paraId="6BF8FEB8" w14:textId="77777777" w:rsidR="00055CEC" w:rsidRPr="00E218F8" w:rsidRDefault="00055CEC" w:rsidP="00A14F7C">
            <w:pPr>
              <w:spacing w:before="120" w:after="120"/>
              <w:rPr>
                <w:bCs/>
              </w:rPr>
            </w:pPr>
            <w:r w:rsidRPr="00E218F8">
              <w:rPr>
                <w:bCs/>
              </w:rPr>
              <w:t>Mail Order paid claim is present</w:t>
            </w:r>
          </w:p>
        </w:tc>
        <w:tc>
          <w:tcPr>
            <w:tcW w:w="2602" w:type="pct"/>
          </w:tcPr>
          <w:p w14:paraId="17F19FEF" w14:textId="1FB08720" w:rsidR="00762661" w:rsidRPr="00E218F8" w:rsidRDefault="00055CEC" w:rsidP="00A14F7C">
            <w:pPr>
              <w:spacing w:before="120" w:after="120"/>
              <w:rPr>
                <w:b/>
              </w:rPr>
            </w:pPr>
            <w:r w:rsidRPr="00E218F8">
              <w:t xml:space="preserve">Contact </w:t>
            </w:r>
            <w:r w:rsidR="00FE172B" w:rsidRPr="00E218F8">
              <w:t xml:space="preserve">the </w:t>
            </w:r>
            <w:hyperlink r:id="rId138" w:anchor="!/view?docid=9eef064d-c7d7-42f7-9026-1497496b4d51" w:history="1">
              <w:hyperlink r:id="rId139" w:anchor="!/view?docid=9eef064d-c7d7-42f7-9026-1497496b4d51">
                <w:r w:rsidR="00605CDD">
                  <w:rPr>
                    <w:rStyle w:val="Hyperlink"/>
                  </w:rPr>
                  <w:t>Senior Team (016311)</w:t>
                </w:r>
              </w:hyperlink>
            </w:hyperlink>
            <w:r w:rsidRPr="00E218F8">
              <w:t xml:space="preserve">. </w:t>
            </w:r>
          </w:p>
          <w:p w14:paraId="2B91559D" w14:textId="3A9ECEF7" w:rsidR="00055CEC" w:rsidRPr="00E218F8" w:rsidRDefault="7D62802B" w:rsidP="00A14F7C">
            <w:pPr>
              <w:spacing w:before="120" w:after="120"/>
            </w:pPr>
            <w:r w:rsidRPr="7A3F94D2">
              <w:rPr>
                <w:b/>
                <w:bCs/>
              </w:rPr>
              <w:t>Result</w:t>
            </w:r>
            <w:r w:rsidR="37A3D627" w:rsidRPr="7A3F94D2">
              <w:rPr>
                <w:b/>
                <w:bCs/>
              </w:rPr>
              <w:t xml:space="preserve">: </w:t>
            </w:r>
            <w:r w:rsidR="00FA2350">
              <w:rPr>
                <w:b/>
                <w:bCs/>
              </w:rPr>
              <w:t xml:space="preserve"> </w:t>
            </w:r>
            <w:r w:rsidR="37A3D627" w:rsidRPr="00FA2350">
              <w:t>They</w:t>
            </w:r>
            <w:r w:rsidR="0F8EC0E6">
              <w:t xml:space="preserve"> reach out to</w:t>
            </w:r>
            <w:r>
              <w:t xml:space="preserve"> </w:t>
            </w:r>
            <w:r w:rsidR="0F8EC0E6">
              <w:t xml:space="preserve">the pharmacy </w:t>
            </w:r>
            <w:r w:rsidR="079223A1">
              <w:t>for</w:t>
            </w:r>
            <w:r w:rsidR="0F8EC0E6">
              <w:t xml:space="preserve"> </w:t>
            </w:r>
            <w:r w:rsidR="229B8572">
              <w:t xml:space="preserve">a </w:t>
            </w:r>
            <w:r w:rsidR="0F8EC0E6">
              <w:t>claim revers</w:t>
            </w:r>
            <w:r w:rsidR="079223A1">
              <w:t>al</w:t>
            </w:r>
            <w:r w:rsidR="1C2630ED">
              <w:t>.</w:t>
            </w:r>
          </w:p>
        </w:tc>
      </w:tr>
      <w:tr w:rsidR="00FD5B76" w:rsidRPr="00E218F8" w14:paraId="54A2306D" w14:textId="77777777" w:rsidTr="00FB1443">
        <w:trPr>
          <w:trHeight w:val="95"/>
        </w:trPr>
        <w:tc>
          <w:tcPr>
            <w:tcW w:w="321" w:type="pct"/>
            <w:vMerge/>
          </w:tcPr>
          <w:p w14:paraId="46856273" w14:textId="77777777" w:rsidR="00055CEC" w:rsidRPr="00E218F8" w:rsidRDefault="00055CEC" w:rsidP="00A14F7C">
            <w:pPr>
              <w:spacing w:before="120" w:after="120"/>
              <w:jc w:val="center"/>
            </w:pPr>
          </w:p>
        </w:tc>
        <w:tc>
          <w:tcPr>
            <w:tcW w:w="1038" w:type="pct"/>
            <w:vMerge/>
          </w:tcPr>
          <w:p w14:paraId="061E9ED6" w14:textId="77777777" w:rsidR="00055CEC" w:rsidRPr="00E218F8" w:rsidRDefault="00055CEC" w:rsidP="00A14F7C">
            <w:pPr>
              <w:spacing w:before="120" w:after="120"/>
            </w:pPr>
          </w:p>
        </w:tc>
        <w:tc>
          <w:tcPr>
            <w:tcW w:w="1039" w:type="pct"/>
          </w:tcPr>
          <w:p w14:paraId="6C913AA1" w14:textId="523C994F" w:rsidR="00055CEC" w:rsidRPr="00E218F8" w:rsidRDefault="00003BF1" w:rsidP="00A14F7C">
            <w:pPr>
              <w:spacing w:before="120" w:after="120"/>
              <w:rPr>
                <w:bCs/>
              </w:rPr>
            </w:pPr>
            <w:r w:rsidRPr="00E218F8">
              <w:rPr>
                <w:bCs/>
              </w:rPr>
              <w:t>A</w:t>
            </w:r>
            <w:r w:rsidR="00055CEC" w:rsidRPr="00E218F8">
              <w:rPr>
                <w:bCs/>
              </w:rPr>
              <w:t xml:space="preserve"> Retail paid claim is present </w:t>
            </w:r>
          </w:p>
          <w:p w14:paraId="36A9BD22" w14:textId="168E2518" w:rsidR="00055CEC" w:rsidRPr="00E218F8" w:rsidRDefault="00584A06" w:rsidP="00A14F7C">
            <w:pPr>
              <w:spacing w:before="120" w:after="120"/>
              <w:rPr>
                <w:bCs/>
              </w:rPr>
            </w:pPr>
            <w:r>
              <w:rPr>
                <w:b/>
              </w:rPr>
              <w:t>OR</w:t>
            </w:r>
          </w:p>
          <w:p w14:paraId="28C99E90" w14:textId="77777777" w:rsidR="00055CEC" w:rsidRPr="00E218F8" w:rsidRDefault="00055CEC" w:rsidP="00A14F7C">
            <w:pPr>
              <w:spacing w:before="120" w:after="120"/>
              <w:rPr>
                <w:bCs/>
              </w:rPr>
            </w:pPr>
            <w:r w:rsidRPr="00E218F8">
              <w:rPr>
                <w:bCs/>
              </w:rPr>
              <w:t>No Paid claim is present</w:t>
            </w:r>
          </w:p>
        </w:tc>
        <w:tc>
          <w:tcPr>
            <w:tcW w:w="2602" w:type="pct"/>
          </w:tcPr>
          <w:p w14:paraId="59D4D2A7" w14:textId="77777777" w:rsidR="00055CEC" w:rsidRPr="00E218F8" w:rsidRDefault="00055CEC" w:rsidP="00A14F7C">
            <w:pPr>
              <w:spacing w:before="120" w:after="120"/>
            </w:pPr>
            <w:r w:rsidRPr="00E218F8">
              <w:t>Proceed as usual.</w:t>
            </w:r>
          </w:p>
        </w:tc>
      </w:tr>
      <w:tr w:rsidR="00055CEC" w:rsidRPr="00E218F8" w14:paraId="54406028" w14:textId="77777777" w:rsidTr="00FB1443">
        <w:trPr>
          <w:trHeight w:val="95"/>
        </w:trPr>
        <w:tc>
          <w:tcPr>
            <w:tcW w:w="321" w:type="pct"/>
          </w:tcPr>
          <w:p w14:paraId="6D28A4AE" w14:textId="77777777" w:rsidR="00055CEC" w:rsidRPr="00E218F8" w:rsidRDefault="00762661" w:rsidP="00A14F7C">
            <w:pPr>
              <w:spacing w:before="120" w:after="120"/>
              <w:jc w:val="center"/>
              <w:rPr>
                <w:b/>
              </w:rPr>
            </w:pPr>
            <w:r w:rsidRPr="00E218F8">
              <w:rPr>
                <w:b/>
              </w:rPr>
              <w:t>4</w:t>
            </w:r>
          </w:p>
        </w:tc>
        <w:tc>
          <w:tcPr>
            <w:tcW w:w="4679" w:type="pct"/>
            <w:gridSpan w:val="3"/>
          </w:tcPr>
          <w:p w14:paraId="4B42944E" w14:textId="3D86BF9E" w:rsidR="00055CEC" w:rsidRPr="00E218F8" w:rsidRDefault="0F8EC0E6" w:rsidP="00A14F7C">
            <w:pPr>
              <w:spacing w:before="120" w:after="120"/>
            </w:pPr>
            <w:r>
              <w:t xml:space="preserve">Advise the </w:t>
            </w:r>
            <w:bookmarkStart w:id="143" w:name="_Int_1AoNhpo2"/>
            <w:r>
              <w:t>member</w:t>
            </w:r>
            <w:bookmarkEnd w:id="143"/>
            <w:r>
              <w:t xml:space="preserve"> the issue has been resolved appropriately and to disregard any prior communication regarding this issue</w:t>
            </w:r>
            <w:r w:rsidR="00FA2350">
              <w:t xml:space="preserve">. </w:t>
            </w:r>
            <w:r>
              <w:t>Follow normal processing time guidelines.</w:t>
            </w:r>
          </w:p>
        </w:tc>
      </w:tr>
    </w:tbl>
    <w:p w14:paraId="44B5C6FB" w14:textId="77777777" w:rsidR="00AD75B2" w:rsidRDefault="00AD75B2" w:rsidP="00A14F7C">
      <w:pPr>
        <w:spacing w:before="120" w:after="120"/>
      </w:pPr>
    </w:p>
    <w:p w14:paraId="7A34298F" w14:textId="77777777" w:rsidR="00073214" w:rsidRDefault="00073214" w:rsidP="00A14F7C">
      <w:pPr>
        <w:spacing w:before="120" w:after="120"/>
        <w:jc w:val="right"/>
      </w:pPr>
    </w:p>
    <w:p w14:paraId="79329ED5" w14:textId="211C4BD5" w:rsidR="00836405" w:rsidRDefault="00367C6A" w:rsidP="00A14F7C">
      <w:pPr>
        <w:spacing w:before="120" w:after="120"/>
        <w:jc w:val="right"/>
      </w:pPr>
      <w:hyperlink w:anchor="_top" w:history="1">
        <w:r w:rsidRPr="00367C6A">
          <w:rPr>
            <w:rStyle w:val="Hyperlink"/>
          </w:rPr>
          <w:t>Top of the Document</w:t>
        </w:r>
      </w:hyperlink>
    </w:p>
    <w:tbl>
      <w:tblPr>
        <w:tblStyle w:val="TableGrid"/>
        <w:tblW w:w="5000" w:type="pct"/>
        <w:shd w:val="pct25" w:color="auto" w:fill="auto"/>
        <w:tblLook w:val="04A0" w:firstRow="1" w:lastRow="0" w:firstColumn="1" w:lastColumn="0" w:noHBand="0" w:noVBand="1"/>
      </w:tblPr>
      <w:tblGrid>
        <w:gridCol w:w="12950"/>
      </w:tblGrid>
      <w:tr w:rsidR="00836405" w14:paraId="329799C8" w14:textId="77777777" w:rsidTr="00FB1443">
        <w:trPr>
          <w:trHeight w:val="20"/>
        </w:trPr>
        <w:tc>
          <w:tcPr>
            <w:tcW w:w="5000" w:type="pct"/>
            <w:shd w:val="clear" w:color="auto" w:fill="BFBFBF" w:themeFill="background1" w:themeFillShade="BF"/>
          </w:tcPr>
          <w:p w14:paraId="444F55B3" w14:textId="3C92E470" w:rsidR="00836405" w:rsidRDefault="00836405" w:rsidP="00584A06">
            <w:pPr>
              <w:pStyle w:val="Heading2"/>
              <w:spacing w:before="120" w:after="120"/>
            </w:pPr>
            <w:bookmarkStart w:id="144" w:name="_Expedite_Scanned_Order"/>
            <w:bookmarkStart w:id="145" w:name="_Toc187928578"/>
            <w:bookmarkEnd w:id="144"/>
            <w:r>
              <w:t>Expedite Scanned Order</w:t>
            </w:r>
            <w:bookmarkEnd w:id="145"/>
          </w:p>
        </w:tc>
      </w:tr>
    </w:tbl>
    <w:p w14:paraId="52EBC045" w14:textId="77777777" w:rsidR="00836405" w:rsidRDefault="00836405" w:rsidP="00CC7409">
      <w:pPr>
        <w:spacing w:before="120" w:after="120"/>
      </w:pPr>
    </w:p>
    <w:p w14:paraId="5C10CC9B" w14:textId="18CDA6B6" w:rsidR="00F452B8" w:rsidRDefault="00040D7B" w:rsidP="00A14F7C">
      <w:pPr>
        <w:spacing w:before="120" w:after="120"/>
      </w:pPr>
      <w:r>
        <w:t>To view the details of a scanned order, p</w:t>
      </w:r>
      <w:r w:rsidR="00F452B8">
        <w:t>erform the following steps:</w:t>
      </w:r>
    </w:p>
    <w:tbl>
      <w:tblPr>
        <w:tblStyle w:val="TableGrid"/>
        <w:tblW w:w="5000" w:type="pct"/>
        <w:tblLook w:val="04A0" w:firstRow="1" w:lastRow="0" w:firstColumn="1" w:lastColumn="0" w:noHBand="0" w:noVBand="1"/>
      </w:tblPr>
      <w:tblGrid>
        <w:gridCol w:w="839"/>
        <w:gridCol w:w="12111"/>
      </w:tblGrid>
      <w:tr w:rsidR="00380B75" w14:paraId="159187DA" w14:textId="77777777" w:rsidTr="00FB1443">
        <w:tc>
          <w:tcPr>
            <w:tcW w:w="324" w:type="pct"/>
            <w:shd w:val="clear" w:color="auto" w:fill="D9D9D9" w:themeFill="background1" w:themeFillShade="D9"/>
          </w:tcPr>
          <w:p w14:paraId="6F07C9AB" w14:textId="3B6C4195" w:rsidR="00380B75" w:rsidRPr="00C07C56" w:rsidRDefault="00380B75" w:rsidP="00A14F7C">
            <w:pPr>
              <w:spacing w:before="120" w:after="120"/>
              <w:jc w:val="center"/>
              <w:rPr>
                <w:b/>
                <w:bCs/>
              </w:rPr>
            </w:pPr>
            <w:r>
              <w:rPr>
                <w:b/>
                <w:bCs/>
              </w:rPr>
              <w:t>Step</w:t>
            </w:r>
          </w:p>
        </w:tc>
        <w:tc>
          <w:tcPr>
            <w:tcW w:w="4676" w:type="pct"/>
            <w:shd w:val="clear" w:color="auto" w:fill="D9D9D9" w:themeFill="background1" w:themeFillShade="D9"/>
          </w:tcPr>
          <w:p w14:paraId="18D09930" w14:textId="13835358" w:rsidR="00380B75" w:rsidRPr="00C07C56" w:rsidRDefault="00380B75" w:rsidP="00A14F7C">
            <w:pPr>
              <w:spacing w:before="120" w:after="120"/>
              <w:jc w:val="center"/>
              <w:rPr>
                <w:b/>
                <w:bCs/>
              </w:rPr>
            </w:pPr>
            <w:r>
              <w:rPr>
                <w:b/>
                <w:bCs/>
              </w:rPr>
              <w:t>Action</w:t>
            </w:r>
          </w:p>
        </w:tc>
      </w:tr>
      <w:tr w:rsidR="00380B75" w14:paraId="29432432" w14:textId="77777777" w:rsidTr="00367C6A">
        <w:tc>
          <w:tcPr>
            <w:tcW w:w="324" w:type="pct"/>
          </w:tcPr>
          <w:p w14:paraId="21C47EEA" w14:textId="25D51AC4" w:rsidR="00380B75" w:rsidRPr="00C07C56" w:rsidRDefault="00380B75" w:rsidP="00A14F7C">
            <w:pPr>
              <w:spacing w:before="120" w:after="120"/>
              <w:jc w:val="center"/>
              <w:rPr>
                <w:b/>
                <w:bCs/>
              </w:rPr>
            </w:pPr>
            <w:r>
              <w:rPr>
                <w:b/>
                <w:bCs/>
              </w:rPr>
              <w:t>1</w:t>
            </w:r>
          </w:p>
        </w:tc>
        <w:tc>
          <w:tcPr>
            <w:tcW w:w="4676" w:type="pct"/>
          </w:tcPr>
          <w:p w14:paraId="7EBA3231" w14:textId="51C02A57" w:rsidR="00380B75" w:rsidRDefault="00380B75" w:rsidP="00A14F7C">
            <w:pPr>
              <w:spacing w:before="120" w:after="120"/>
            </w:pPr>
            <w:r>
              <w:t>Identify scanned-in presc</w:t>
            </w:r>
            <w:r w:rsidR="000A7AC7">
              <w:t>ription</w:t>
            </w:r>
            <w:r w:rsidR="003A0679">
              <w:t xml:space="preserve"> and click the Order number</w:t>
            </w:r>
            <w:r w:rsidR="000A7AC7">
              <w:t xml:space="preserve">. </w:t>
            </w:r>
          </w:p>
          <w:p w14:paraId="300B608E" w14:textId="77777777" w:rsidR="000A7AC7" w:rsidRDefault="000A7AC7" w:rsidP="00A14F7C">
            <w:pPr>
              <w:spacing w:before="120" w:after="120"/>
            </w:pPr>
          </w:p>
          <w:p w14:paraId="264DD10B" w14:textId="03F3A6EF" w:rsidR="000A7AC7" w:rsidRDefault="00584A06" w:rsidP="00A14F7C">
            <w:pPr>
              <w:spacing w:before="120" w:after="120"/>
              <w:jc w:val="center"/>
            </w:pPr>
            <w:r>
              <w:rPr>
                <w:noProof/>
              </w:rPr>
              <w:drawing>
                <wp:inline distT="0" distB="0" distL="0" distR="0" wp14:anchorId="26F5B1EF" wp14:editId="3AB7ECCD">
                  <wp:extent cx="5561905" cy="4019048"/>
                  <wp:effectExtent l="0" t="0" r="1270" b="635"/>
                  <wp:docPr id="992296725" name="Picture 99229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561905" cy="4019048"/>
                          </a:xfrm>
                          <a:prstGeom prst="rect">
                            <a:avLst/>
                          </a:prstGeom>
                        </pic:spPr>
                      </pic:pic>
                    </a:graphicData>
                  </a:graphic>
                </wp:inline>
              </w:drawing>
            </w:r>
          </w:p>
          <w:p w14:paraId="0A458D1C" w14:textId="2737E4B6" w:rsidR="000A7AC7" w:rsidRDefault="000A7AC7" w:rsidP="00A14F7C">
            <w:pPr>
              <w:spacing w:before="120" w:after="120"/>
            </w:pPr>
          </w:p>
        </w:tc>
      </w:tr>
      <w:tr w:rsidR="00380B75" w14:paraId="4293B2E3" w14:textId="77777777" w:rsidTr="00367C6A">
        <w:tc>
          <w:tcPr>
            <w:tcW w:w="324" w:type="pct"/>
          </w:tcPr>
          <w:p w14:paraId="0B157FA1" w14:textId="47481322" w:rsidR="00380B75" w:rsidRPr="00C07C56" w:rsidRDefault="00380B75" w:rsidP="00A14F7C">
            <w:pPr>
              <w:spacing w:before="120" w:after="120"/>
              <w:jc w:val="center"/>
              <w:rPr>
                <w:b/>
                <w:bCs/>
              </w:rPr>
            </w:pPr>
            <w:r>
              <w:rPr>
                <w:b/>
                <w:bCs/>
              </w:rPr>
              <w:t>2</w:t>
            </w:r>
          </w:p>
        </w:tc>
        <w:tc>
          <w:tcPr>
            <w:tcW w:w="4676" w:type="pct"/>
          </w:tcPr>
          <w:p w14:paraId="2F8819FF" w14:textId="77777777" w:rsidR="00380B75" w:rsidRDefault="009C611E" w:rsidP="00A14F7C">
            <w:pPr>
              <w:spacing w:before="120" w:after="120"/>
            </w:pPr>
            <w:r>
              <w:t xml:space="preserve">Click </w:t>
            </w:r>
            <w:r>
              <w:rPr>
                <w:b/>
                <w:bCs/>
              </w:rPr>
              <w:t>Expedite Order</w:t>
            </w:r>
            <w:r>
              <w:t xml:space="preserve"> on Order Status Screen. </w:t>
            </w:r>
          </w:p>
          <w:p w14:paraId="2B711BA2" w14:textId="0ACE32E8" w:rsidR="009C611E" w:rsidRDefault="009C611E" w:rsidP="00A14F7C">
            <w:pPr>
              <w:spacing w:before="120" w:after="120"/>
            </w:pPr>
            <w:r>
              <w:rPr>
                <w:b/>
                <w:bCs/>
              </w:rPr>
              <w:t>Note:</w:t>
            </w:r>
            <w:r>
              <w:t xml:space="preserve">  This does not expedite shipping or the </w:t>
            </w:r>
            <w:r w:rsidR="00367C6A">
              <w:t>1–2-day</w:t>
            </w:r>
            <w:r>
              <w:t xml:space="preserve"> process </w:t>
            </w:r>
            <w:r w:rsidR="00E47587">
              <w:t xml:space="preserve">time to fill. </w:t>
            </w:r>
            <w:r w:rsidR="00C20441">
              <w:t xml:space="preserve"> </w:t>
            </w:r>
            <w:r w:rsidR="00C20441" w:rsidRPr="001F3C77">
              <w:t>To do that</w:t>
            </w:r>
            <w:r w:rsidR="002A3E6C" w:rsidRPr="001F3C77">
              <w:t xml:space="preserve">, </w:t>
            </w:r>
            <w:r w:rsidR="00582F21" w:rsidRPr="001F3C77">
              <w:t>refer to</w:t>
            </w:r>
            <w:r w:rsidR="00582F21">
              <w:t xml:space="preserve"> </w:t>
            </w:r>
            <w:hyperlink r:id="rId141" w:anchor="!/view?docid=97e4d878-f5fe-4901-8e76-4439f248ed76" w:history="1">
              <w:r w:rsidR="001F3C77" w:rsidRPr="001F3C77">
                <w:rPr>
                  <w:rStyle w:val="Hyperlink"/>
                </w:rPr>
                <w:t>Expediting Mail Order Processing Time and/or Upgrading Order Shipping (118121)</w:t>
              </w:r>
            </w:hyperlink>
            <w:r w:rsidR="001F3C77">
              <w:t>.</w:t>
            </w:r>
          </w:p>
          <w:p w14:paraId="7CCF6229" w14:textId="01D2E41F" w:rsidR="00E47587" w:rsidRDefault="00E47587" w:rsidP="00A14F7C">
            <w:pPr>
              <w:spacing w:before="120" w:after="120"/>
            </w:pPr>
          </w:p>
          <w:p w14:paraId="42411802" w14:textId="693BDC99" w:rsidR="00E47587" w:rsidRDefault="001B33FC" w:rsidP="00A14F7C">
            <w:pPr>
              <w:spacing w:before="120" w:after="120"/>
              <w:jc w:val="center"/>
            </w:pPr>
            <w:r>
              <w:rPr>
                <w:noProof/>
              </w:rPr>
              <w:drawing>
                <wp:inline distT="0" distB="0" distL="0" distR="0" wp14:anchorId="6973950C" wp14:editId="3A649352">
                  <wp:extent cx="6400000" cy="4009524"/>
                  <wp:effectExtent l="0" t="0" r="1270" b="0"/>
                  <wp:docPr id="255164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4525" name="Picture 255164525"/>
                          <pic:cNvPicPr/>
                        </pic:nvPicPr>
                        <pic:blipFill>
                          <a:blip r:embed="rId142">
                            <a:extLst>
                              <a:ext uri="{28A0092B-C50C-407E-A947-70E740481C1C}">
                                <a14:useLocalDpi xmlns:a14="http://schemas.microsoft.com/office/drawing/2010/main" val="0"/>
                              </a:ext>
                            </a:extLst>
                          </a:blip>
                          <a:stretch>
                            <a:fillRect/>
                          </a:stretch>
                        </pic:blipFill>
                        <pic:spPr>
                          <a:xfrm>
                            <a:off x="0" y="0"/>
                            <a:ext cx="6400000" cy="4009524"/>
                          </a:xfrm>
                          <a:prstGeom prst="rect">
                            <a:avLst/>
                          </a:prstGeom>
                        </pic:spPr>
                      </pic:pic>
                    </a:graphicData>
                  </a:graphic>
                </wp:inline>
              </w:drawing>
            </w:r>
          </w:p>
          <w:p w14:paraId="52CDF743" w14:textId="3203437E" w:rsidR="00E47587" w:rsidRPr="009C611E" w:rsidRDefault="00E47587" w:rsidP="00A14F7C">
            <w:pPr>
              <w:spacing w:before="120" w:after="120"/>
            </w:pPr>
          </w:p>
        </w:tc>
      </w:tr>
      <w:tr w:rsidR="00380B75" w14:paraId="35BBACD4" w14:textId="77777777" w:rsidTr="00367C6A">
        <w:tc>
          <w:tcPr>
            <w:tcW w:w="324" w:type="pct"/>
          </w:tcPr>
          <w:p w14:paraId="3742775F" w14:textId="1CD4A2BC" w:rsidR="00380B75" w:rsidRPr="00C07C56" w:rsidRDefault="00380B75" w:rsidP="00A14F7C">
            <w:pPr>
              <w:spacing w:before="120" w:after="120"/>
              <w:jc w:val="center"/>
              <w:rPr>
                <w:b/>
                <w:bCs/>
              </w:rPr>
            </w:pPr>
            <w:r>
              <w:rPr>
                <w:b/>
                <w:bCs/>
              </w:rPr>
              <w:t>3</w:t>
            </w:r>
          </w:p>
        </w:tc>
        <w:tc>
          <w:tcPr>
            <w:tcW w:w="4676" w:type="pct"/>
          </w:tcPr>
          <w:p w14:paraId="2CC220F4" w14:textId="4898058C" w:rsidR="00380B75" w:rsidRDefault="00AE4FB1" w:rsidP="00A14F7C">
            <w:pPr>
              <w:spacing w:before="120" w:after="120"/>
            </w:pPr>
            <w:r>
              <w:t xml:space="preserve">Click </w:t>
            </w:r>
            <w:r>
              <w:rPr>
                <w:b/>
                <w:bCs/>
              </w:rPr>
              <w:t>Ok</w:t>
            </w:r>
            <w:r>
              <w:t xml:space="preserve"> on the confirmation pop-up. </w:t>
            </w:r>
          </w:p>
          <w:p w14:paraId="2C59E244" w14:textId="77777777" w:rsidR="00AE4FB1" w:rsidRDefault="00AE4FB1" w:rsidP="00A14F7C">
            <w:pPr>
              <w:spacing w:before="120" w:after="120"/>
            </w:pPr>
          </w:p>
          <w:p w14:paraId="56140967" w14:textId="12EAF690" w:rsidR="00AE4FB1" w:rsidRDefault="00584A06" w:rsidP="00A14F7C">
            <w:pPr>
              <w:spacing w:before="120" w:after="120"/>
              <w:jc w:val="center"/>
            </w:pPr>
            <w:r>
              <w:rPr>
                <w:noProof/>
              </w:rPr>
              <w:drawing>
                <wp:inline distT="0" distB="0" distL="0" distR="0" wp14:anchorId="2D4E9447" wp14:editId="3A9B27DB">
                  <wp:extent cx="5580952" cy="4380952"/>
                  <wp:effectExtent l="0" t="0" r="1270" b="635"/>
                  <wp:docPr id="992296728" name="Picture 992296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580952" cy="4380952"/>
                          </a:xfrm>
                          <a:prstGeom prst="rect">
                            <a:avLst/>
                          </a:prstGeom>
                        </pic:spPr>
                      </pic:pic>
                    </a:graphicData>
                  </a:graphic>
                </wp:inline>
              </w:drawing>
            </w:r>
          </w:p>
          <w:p w14:paraId="0BEA473D" w14:textId="6936679D" w:rsidR="00AE4FB1" w:rsidRPr="0001408A" w:rsidRDefault="00AE4FB1" w:rsidP="00A14F7C">
            <w:pPr>
              <w:spacing w:before="120" w:after="120"/>
            </w:pPr>
          </w:p>
        </w:tc>
      </w:tr>
      <w:tr w:rsidR="00380B75" w14:paraId="6ACA5C6F" w14:textId="77777777" w:rsidTr="00367C6A">
        <w:tc>
          <w:tcPr>
            <w:tcW w:w="324" w:type="pct"/>
          </w:tcPr>
          <w:p w14:paraId="7BE2074C" w14:textId="000C512C" w:rsidR="00380B75" w:rsidRPr="00C07C56" w:rsidRDefault="00380B75" w:rsidP="00A14F7C">
            <w:pPr>
              <w:spacing w:before="120" w:after="120"/>
              <w:jc w:val="center"/>
              <w:rPr>
                <w:b/>
                <w:bCs/>
              </w:rPr>
            </w:pPr>
            <w:r>
              <w:rPr>
                <w:b/>
                <w:bCs/>
              </w:rPr>
              <w:t>4</w:t>
            </w:r>
          </w:p>
        </w:tc>
        <w:tc>
          <w:tcPr>
            <w:tcW w:w="4676" w:type="pct"/>
          </w:tcPr>
          <w:p w14:paraId="293ED6FC" w14:textId="78F30FBE" w:rsidR="00380B75" w:rsidRPr="0001408A" w:rsidRDefault="0001408A" w:rsidP="00A14F7C">
            <w:pPr>
              <w:spacing w:before="120" w:after="120"/>
            </w:pPr>
            <w:r>
              <w:t xml:space="preserve">Click </w:t>
            </w:r>
            <w:r>
              <w:rPr>
                <w:b/>
                <w:bCs/>
              </w:rPr>
              <w:t>Ok</w:t>
            </w:r>
            <w:r>
              <w:t xml:space="preserve"> on the “Expedite Order Request Submitte</w:t>
            </w:r>
            <w:r w:rsidR="00275EFC">
              <w:t xml:space="preserve">d” pop-up. </w:t>
            </w:r>
          </w:p>
        </w:tc>
      </w:tr>
      <w:tr w:rsidR="00380B75" w14:paraId="284BBF73" w14:textId="77777777" w:rsidTr="00367C6A">
        <w:tc>
          <w:tcPr>
            <w:tcW w:w="324" w:type="pct"/>
          </w:tcPr>
          <w:p w14:paraId="7048F4D3" w14:textId="41DE6DCC" w:rsidR="00380B75" w:rsidRPr="00C07C56" w:rsidRDefault="00380B75" w:rsidP="00A14F7C">
            <w:pPr>
              <w:spacing w:before="120" w:after="120"/>
              <w:jc w:val="center"/>
              <w:rPr>
                <w:b/>
                <w:bCs/>
              </w:rPr>
            </w:pPr>
            <w:r>
              <w:rPr>
                <w:b/>
                <w:bCs/>
              </w:rPr>
              <w:t>5</w:t>
            </w:r>
          </w:p>
        </w:tc>
        <w:tc>
          <w:tcPr>
            <w:tcW w:w="4676" w:type="pct"/>
          </w:tcPr>
          <w:p w14:paraId="6F515751" w14:textId="77777777" w:rsidR="00380B75" w:rsidRDefault="00275EFC" w:rsidP="00A14F7C">
            <w:pPr>
              <w:spacing w:before="120" w:after="120"/>
            </w:pPr>
            <w:r>
              <w:t xml:space="preserve">Verify the order was expedited. </w:t>
            </w:r>
          </w:p>
          <w:p w14:paraId="4AF2FCCD" w14:textId="77777777" w:rsidR="00275EFC" w:rsidRDefault="00275EFC" w:rsidP="00A14F7C">
            <w:pPr>
              <w:spacing w:before="120" w:after="120"/>
            </w:pPr>
          </w:p>
          <w:p w14:paraId="5DF7A023" w14:textId="154F3BF6" w:rsidR="00275EFC" w:rsidRDefault="00367C6A" w:rsidP="00A14F7C">
            <w:pPr>
              <w:spacing w:before="120" w:after="120"/>
              <w:jc w:val="center"/>
            </w:pPr>
            <w:r>
              <w:rPr>
                <w:noProof/>
              </w:rPr>
              <w:drawing>
                <wp:inline distT="0" distB="0" distL="0" distR="0" wp14:anchorId="3AB10B13" wp14:editId="3502AAD9">
                  <wp:extent cx="5504762" cy="2542857"/>
                  <wp:effectExtent l="0" t="0" r="1270" b="0"/>
                  <wp:docPr id="992296729" name="Picture 992296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504762" cy="2542857"/>
                          </a:xfrm>
                          <a:prstGeom prst="rect">
                            <a:avLst/>
                          </a:prstGeom>
                        </pic:spPr>
                      </pic:pic>
                    </a:graphicData>
                  </a:graphic>
                </wp:inline>
              </w:drawing>
            </w:r>
          </w:p>
          <w:p w14:paraId="39E52F13" w14:textId="3C1D5567" w:rsidR="00E541DE" w:rsidRPr="00C07C56" w:rsidRDefault="00E541DE" w:rsidP="00A14F7C">
            <w:pPr>
              <w:spacing w:before="120" w:after="120"/>
              <w:rPr>
                <w:b/>
                <w:bCs/>
              </w:rPr>
            </w:pPr>
          </w:p>
        </w:tc>
      </w:tr>
      <w:tr w:rsidR="00380B75" w14:paraId="20B4375B" w14:textId="77777777" w:rsidTr="00367C6A">
        <w:tc>
          <w:tcPr>
            <w:tcW w:w="324" w:type="pct"/>
          </w:tcPr>
          <w:p w14:paraId="7CFC668E" w14:textId="63232821" w:rsidR="00380B75" w:rsidRPr="00C07C56" w:rsidRDefault="00380B75" w:rsidP="00A14F7C">
            <w:pPr>
              <w:spacing w:before="120" w:after="120"/>
              <w:jc w:val="center"/>
              <w:rPr>
                <w:b/>
                <w:bCs/>
              </w:rPr>
            </w:pPr>
            <w:r>
              <w:rPr>
                <w:b/>
                <w:bCs/>
              </w:rPr>
              <w:t>6</w:t>
            </w:r>
          </w:p>
        </w:tc>
        <w:tc>
          <w:tcPr>
            <w:tcW w:w="4676" w:type="pct"/>
          </w:tcPr>
          <w:p w14:paraId="7599F370" w14:textId="77777777" w:rsidR="00380B75" w:rsidRDefault="00E541DE" w:rsidP="00A14F7C">
            <w:pPr>
              <w:spacing w:before="120" w:after="120"/>
            </w:pPr>
            <w:r>
              <w:t xml:space="preserve">Return to the Main Screen and click </w:t>
            </w:r>
            <w:r>
              <w:rPr>
                <w:b/>
                <w:bCs/>
              </w:rPr>
              <w:t>Refresh</w:t>
            </w:r>
            <w:r>
              <w:t xml:space="preserve">. </w:t>
            </w:r>
          </w:p>
          <w:p w14:paraId="2985CC60" w14:textId="77777777" w:rsidR="00E541DE" w:rsidRDefault="00E541DE" w:rsidP="00A14F7C">
            <w:pPr>
              <w:spacing w:before="120" w:after="120"/>
            </w:pPr>
            <w:r>
              <w:rPr>
                <w:b/>
                <w:bCs/>
              </w:rPr>
              <w:t xml:space="preserve">Note:  </w:t>
            </w:r>
            <w:r>
              <w:t>The order will still say scanned. You may have to</w:t>
            </w:r>
            <w:r w:rsidR="00F72A28">
              <w:t xml:space="preserve"> refresh several times, typically between 1-3 minutes. Stay engaged with the member during this process. </w:t>
            </w:r>
          </w:p>
          <w:p w14:paraId="62E2B7D7" w14:textId="77777777" w:rsidR="00F72A28" w:rsidRDefault="00F72A28" w:rsidP="00A14F7C">
            <w:pPr>
              <w:spacing w:before="120" w:after="120"/>
            </w:pPr>
          </w:p>
          <w:p w14:paraId="5F2F0C02" w14:textId="63E37ADC" w:rsidR="00F72A28" w:rsidRDefault="00367C6A" w:rsidP="00A14F7C">
            <w:pPr>
              <w:spacing w:before="120" w:after="120"/>
              <w:jc w:val="center"/>
            </w:pPr>
            <w:r>
              <w:rPr>
                <w:noProof/>
              </w:rPr>
              <w:drawing>
                <wp:inline distT="0" distB="0" distL="0" distR="0" wp14:anchorId="1A65521B" wp14:editId="3C0BA83B">
                  <wp:extent cx="5419048" cy="3971429"/>
                  <wp:effectExtent l="0" t="0" r="0" b="0"/>
                  <wp:docPr id="992296730" name="Picture 992296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19048" cy="3971429"/>
                          </a:xfrm>
                          <a:prstGeom prst="rect">
                            <a:avLst/>
                          </a:prstGeom>
                        </pic:spPr>
                      </pic:pic>
                    </a:graphicData>
                  </a:graphic>
                </wp:inline>
              </w:drawing>
            </w:r>
          </w:p>
          <w:p w14:paraId="27A9BDFB" w14:textId="77777777" w:rsidR="00367C6A" w:rsidRDefault="00367C6A" w:rsidP="00A14F7C">
            <w:pPr>
              <w:spacing w:before="120" w:after="120"/>
              <w:jc w:val="center"/>
            </w:pPr>
          </w:p>
          <w:p w14:paraId="47CA4917" w14:textId="77777777" w:rsidR="00F72A28" w:rsidRDefault="00F72A28" w:rsidP="00A14F7C">
            <w:pPr>
              <w:spacing w:before="120" w:after="120"/>
            </w:pPr>
          </w:p>
          <w:p w14:paraId="273327E7" w14:textId="77777777" w:rsidR="00525AD7" w:rsidRDefault="00525AD7" w:rsidP="00A14F7C">
            <w:pPr>
              <w:spacing w:before="120" w:after="120"/>
            </w:pPr>
            <w:r>
              <w:rPr>
                <w:b/>
                <w:bCs/>
              </w:rPr>
              <w:t>Result:</w:t>
            </w:r>
            <w:r>
              <w:t xml:space="preserve">  The order now shows in-process, and the details of the prescription can be viewed. </w:t>
            </w:r>
          </w:p>
          <w:p w14:paraId="662B02FF" w14:textId="77777777" w:rsidR="00525AD7" w:rsidRDefault="00525AD7" w:rsidP="00A14F7C">
            <w:pPr>
              <w:spacing w:before="120" w:after="120"/>
            </w:pPr>
          </w:p>
          <w:p w14:paraId="283C1FF0" w14:textId="432F74F7" w:rsidR="00525AD7" w:rsidRDefault="00367C6A" w:rsidP="00A14F7C">
            <w:pPr>
              <w:spacing w:before="120" w:after="120"/>
              <w:jc w:val="center"/>
            </w:pPr>
            <w:r>
              <w:rPr>
                <w:noProof/>
              </w:rPr>
              <w:drawing>
                <wp:inline distT="0" distB="0" distL="0" distR="0" wp14:anchorId="3F525AD6" wp14:editId="5573908B">
                  <wp:extent cx="6447619" cy="3038095"/>
                  <wp:effectExtent l="0" t="0" r="0" b="0"/>
                  <wp:docPr id="992296731" name="Picture 992296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447619" cy="3038095"/>
                          </a:xfrm>
                          <a:prstGeom prst="rect">
                            <a:avLst/>
                          </a:prstGeom>
                        </pic:spPr>
                      </pic:pic>
                    </a:graphicData>
                  </a:graphic>
                </wp:inline>
              </w:drawing>
            </w:r>
          </w:p>
          <w:p w14:paraId="79F7563C" w14:textId="182A423F" w:rsidR="00525AD7" w:rsidRPr="00525AD7" w:rsidRDefault="00525AD7" w:rsidP="00A14F7C">
            <w:pPr>
              <w:spacing w:before="120" w:after="120"/>
            </w:pPr>
          </w:p>
        </w:tc>
      </w:tr>
    </w:tbl>
    <w:p w14:paraId="11BFF4FB" w14:textId="77777777" w:rsidR="00380B75" w:rsidRDefault="00380B75" w:rsidP="00A14F7C">
      <w:pPr>
        <w:spacing w:before="120" w:after="120"/>
      </w:pPr>
    </w:p>
    <w:p w14:paraId="0C9F6CF8" w14:textId="66F81932" w:rsidR="00762661" w:rsidRDefault="008B2664" w:rsidP="00A14F7C">
      <w:pPr>
        <w:tabs>
          <w:tab w:val="left" w:pos="720"/>
          <w:tab w:val="right" w:pos="27645"/>
        </w:tabs>
        <w:spacing w:before="120" w:after="120"/>
      </w:pPr>
      <w:r w:rsidRPr="002B4E2C">
        <w:tab/>
      </w:r>
      <w:r w:rsidR="00367C6A">
        <w:tab/>
      </w:r>
    </w:p>
    <w:p w14:paraId="5B241B24" w14:textId="392FC721" w:rsidR="00762661" w:rsidRPr="002D19A1" w:rsidRDefault="00367C6A" w:rsidP="00A14F7C">
      <w:pPr>
        <w:tabs>
          <w:tab w:val="left" w:pos="720"/>
          <w:tab w:val="right" w:pos="27645"/>
        </w:tabs>
        <w:spacing w:before="120" w:after="120"/>
        <w:jc w:val="right"/>
      </w:pPr>
      <w:hyperlink w:anchor="_top" w:history="1">
        <w:r w:rsidRPr="00367C6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CellMar>
          <w:top w:w="173" w:type="dxa"/>
          <w:left w:w="115" w:type="dxa"/>
          <w:bottom w:w="115" w:type="dxa"/>
          <w:right w:w="115" w:type="dxa"/>
        </w:tblCellMar>
        <w:tblLook w:val="01E0" w:firstRow="1" w:lastRow="1" w:firstColumn="1" w:lastColumn="1" w:noHBand="0" w:noVBand="0"/>
      </w:tblPr>
      <w:tblGrid>
        <w:gridCol w:w="12950"/>
      </w:tblGrid>
      <w:tr w:rsidR="00762661" w:rsidRPr="002B4E2C" w14:paraId="05C21A37" w14:textId="77777777" w:rsidTr="00FB1443">
        <w:tc>
          <w:tcPr>
            <w:tcW w:w="5000" w:type="pct"/>
            <w:shd w:val="clear" w:color="auto" w:fill="BFBFBF" w:themeFill="background1" w:themeFillShade="BF"/>
          </w:tcPr>
          <w:p w14:paraId="13322500" w14:textId="77777777" w:rsidR="00762661" w:rsidRPr="00777467" w:rsidRDefault="00762661" w:rsidP="00367C6A">
            <w:pPr>
              <w:pStyle w:val="Heading2"/>
              <w:spacing w:before="0" w:after="0"/>
              <w:rPr>
                <w:i/>
              </w:rPr>
            </w:pPr>
            <w:bookmarkStart w:id="146" w:name="_Alternatives"/>
            <w:bookmarkStart w:id="147" w:name="_Parent_SOP"/>
            <w:bookmarkStart w:id="148" w:name="_Toc530045024"/>
            <w:bookmarkStart w:id="149" w:name="_Toc187928579"/>
            <w:bookmarkEnd w:id="146"/>
            <w:bookmarkEnd w:id="147"/>
            <w:r w:rsidRPr="00777467">
              <w:t>Related Documents</w:t>
            </w:r>
            <w:bookmarkEnd w:id="148"/>
            <w:bookmarkEnd w:id="149"/>
          </w:p>
        </w:tc>
      </w:tr>
    </w:tbl>
    <w:p w14:paraId="02745FB7" w14:textId="02F5824A" w:rsidR="00F445F8" w:rsidRDefault="00367C6A" w:rsidP="00A14F7C">
      <w:pPr>
        <w:spacing w:before="120" w:after="120"/>
        <w:rPr>
          <w:rFonts w:cs="Helvetica"/>
          <w:color w:val="000000"/>
          <w:shd w:val="clear" w:color="auto" w:fill="FFFFFF"/>
        </w:rPr>
      </w:pPr>
      <w:hyperlink r:id="rId147" w:anchor="!/view?docid=3338f261-4696-4e84-9019-43cc2eef3352" w:history="1">
        <w:hyperlink r:id="rId148" w:anchor="!/view?docid=3338f261-4696-4e84-9019-43cc2eef3352" w:history="1">
          <w:r>
            <w:rPr>
              <w:rStyle w:val="Hyperlink"/>
            </w:rPr>
            <w:t>PeopleSafe - Order Shipping Turn Around Time (TAT) (018691)</w:t>
          </w:r>
        </w:hyperlink>
      </w:hyperlink>
    </w:p>
    <w:p w14:paraId="3FD34240" w14:textId="71DDD0AE" w:rsidR="002F64A0" w:rsidRDefault="00BC075C" w:rsidP="00A14F7C">
      <w:pPr>
        <w:spacing w:before="120" w:after="120"/>
        <w:rPr>
          <w:rStyle w:val="Hyperlink"/>
          <w:rFonts w:cs="Helvetica"/>
          <w:shd w:val="clear" w:color="auto" w:fill="FFFFFF"/>
        </w:rPr>
      </w:pPr>
      <w:hyperlink r:id="rId149" w:anchor="!/view?docid=bdac0c67-5fee-47ba-a3aa-aab84900cf78" w:history="1">
        <w:r>
          <w:rPr>
            <w:rStyle w:val="Hyperlink"/>
            <w:rFonts w:cs="Helvetica"/>
            <w:shd w:val="clear" w:color="auto" w:fill="FFFFFF"/>
          </w:rPr>
          <w:t>Log Activity and Capture Activity Codes (005164)</w:t>
        </w:r>
      </w:hyperlink>
    </w:p>
    <w:p w14:paraId="242E5635" w14:textId="4CE89891" w:rsidR="00DD3513" w:rsidRPr="002D19A1" w:rsidRDefault="00BC075C" w:rsidP="00A14F7C">
      <w:pPr>
        <w:spacing w:before="120" w:after="120"/>
      </w:pPr>
      <w:hyperlink r:id="rId150" w:anchor="!/view?docid=c1f1028b-e42c-4b4f-a4cf-cc0b42c91606" w:history="1">
        <w:r>
          <w:rPr>
            <w:rStyle w:val="Hyperlink"/>
          </w:rPr>
          <w:t>Customer Care Abbreviations, Definitions, and Terms Index (017428)</w:t>
        </w:r>
      </w:hyperlink>
    </w:p>
    <w:p w14:paraId="20AE01C1" w14:textId="6DF556CA" w:rsidR="00762661" w:rsidRDefault="00762661" w:rsidP="00A14F7C">
      <w:pPr>
        <w:spacing w:before="120" w:after="120"/>
        <w:rPr>
          <w:rStyle w:val="Hyperlink"/>
        </w:rPr>
      </w:pPr>
      <w:r w:rsidRPr="002B4E2C">
        <w:rPr>
          <w:b/>
        </w:rPr>
        <w:t xml:space="preserve">Parent </w:t>
      </w:r>
      <w:r w:rsidR="00DD3513">
        <w:rPr>
          <w:b/>
        </w:rPr>
        <w:t>Document</w:t>
      </w:r>
      <w:r w:rsidR="00FE172B">
        <w:rPr>
          <w:b/>
        </w:rPr>
        <w:t>s</w:t>
      </w:r>
      <w:r w:rsidRPr="002B4E2C">
        <w:rPr>
          <w:b/>
        </w:rPr>
        <w:t xml:space="preserve">:  </w:t>
      </w:r>
      <w:hyperlink r:id="rId151" w:history="1">
        <w:r w:rsidR="00B44930">
          <w:rPr>
            <w:rStyle w:val="Hyperlink"/>
          </w:rPr>
          <w:t>CALL-0011 Authenticating Callers</w:t>
        </w:r>
      </w:hyperlink>
      <w:r w:rsidR="007937AF">
        <w:t xml:space="preserve"> </w:t>
      </w:r>
      <w:r w:rsidR="00CE6006">
        <w:t>and</w:t>
      </w:r>
      <w:r w:rsidR="007937AF">
        <w:t xml:space="preserve"> </w:t>
      </w:r>
      <w:hyperlink r:id="rId152" w:history="1">
        <w:r w:rsidR="007937AF" w:rsidRPr="007937AF">
          <w:rPr>
            <w:rStyle w:val="Hyperlink"/>
          </w:rPr>
          <w:t>CALL-0049  Customer Care Internal and External Call Handling</w:t>
        </w:r>
      </w:hyperlink>
    </w:p>
    <w:p w14:paraId="5B7CD196" w14:textId="77777777" w:rsidR="00367C6A" w:rsidRDefault="00367C6A" w:rsidP="00A14F7C">
      <w:pPr>
        <w:spacing w:before="120" w:after="120"/>
        <w:rPr>
          <w:rStyle w:val="Hyperlink"/>
        </w:rPr>
      </w:pPr>
    </w:p>
    <w:p w14:paraId="00797FCD" w14:textId="1F93FDD8" w:rsidR="00367C6A" w:rsidRPr="00777467" w:rsidRDefault="00367C6A" w:rsidP="00A14F7C">
      <w:pPr>
        <w:spacing w:before="120" w:after="120"/>
        <w:jc w:val="right"/>
      </w:pPr>
      <w:hyperlink w:anchor="_top" w:history="1">
        <w:r w:rsidRPr="00367C6A">
          <w:rPr>
            <w:rStyle w:val="Hyperlink"/>
          </w:rPr>
          <w:t>Top of the Do</w:t>
        </w:r>
        <w:r w:rsidRPr="00367C6A">
          <w:rPr>
            <w:rStyle w:val="Hyperlink"/>
          </w:rPr>
          <w:t>c</w:t>
        </w:r>
        <w:r w:rsidRPr="00367C6A">
          <w:rPr>
            <w:rStyle w:val="Hyperlink"/>
          </w:rPr>
          <w:t>ument</w:t>
        </w:r>
      </w:hyperlink>
    </w:p>
    <w:p w14:paraId="4E85FC10" w14:textId="7AF9FF9F" w:rsidR="00121C9E" w:rsidRPr="00777467" w:rsidRDefault="00121C9E" w:rsidP="00A14F7C">
      <w:pPr>
        <w:spacing w:before="120" w:after="120"/>
        <w:jc w:val="right"/>
      </w:pPr>
    </w:p>
    <w:p w14:paraId="0523DF70" w14:textId="58276CFB" w:rsidR="00DA784D" w:rsidRPr="002B4E2C" w:rsidRDefault="00DA784D" w:rsidP="00A14F7C">
      <w:pPr>
        <w:spacing w:before="120" w:after="120"/>
        <w:jc w:val="center"/>
        <w:rPr>
          <w:sz w:val="16"/>
          <w:szCs w:val="16"/>
        </w:rPr>
      </w:pPr>
      <w:r w:rsidRPr="002B4E2C">
        <w:rPr>
          <w:sz w:val="16"/>
          <w:szCs w:val="16"/>
        </w:rPr>
        <w:t xml:space="preserve">Not </w:t>
      </w:r>
      <w:r w:rsidR="007E44E1" w:rsidRPr="002B4E2C">
        <w:rPr>
          <w:sz w:val="16"/>
          <w:szCs w:val="16"/>
        </w:rPr>
        <w:t>to</w:t>
      </w:r>
      <w:r w:rsidRPr="002B4E2C">
        <w:rPr>
          <w:sz w:val="16"/>
          <w:szCs w:val="16"/>
        </w:rPr>
        <w:t xml:space="preserve"> </w:t>
      </w:r>
      <w:r w:rsidR="00FA2350">
        <w:rPr>
          <w:sz w:val="16"/>
          <w:szCs w:val="16"/>
        </w:rPr>
        <w:t>b</w:t>
      </w:r>
      <w:r w:rsidRPr="002B4E2C">
        <w:rPr>
          <w:sz w:val="16"/>
          <w:szCs w:val="16"/>
        </w:rPr>
        <w:t xml:space="preserve">e Reproduced </w:t>
      </w:r>
      <w:r w:rsidR="007E44E1" w:rsidRPr="002B4E2C">
        <w:rPr>
          <w:sz w:val="16"/>
          <w:szCs w:val="16"/>
        </w:rPr>
        <w:t>or</w:t>
      </w:r>
      <w:r w:rsidRPr="002B4E2C">
        <w:rPr>
          <w:sz w:val="16"/>
          <w:szCs w:val="16"/>
        </w:rPr>
        <w:t xml:space="preserve"> Disclosed to Others </w:t>
      </w:r>
      <w:r w:rsidR="007E44E1" w:rsidRPr="002B4E2C">
        <w:rPr>
          <w:sz w:val="16"/>
          <w:szCs w:val="16"/>
        </w:rPr>
        <w:t>without</w:t>
      </w:r>
      <w:r w:rsidRPr="002B4E2C">
        <w:rPr>
          <w:sz w:val="16"/>
          <w:szCs w:val="16"/>
        </w:rPr>
        <w:t xml:space="preserve"> Prior Written Approval</w:t>
      </w:r>
    </w:p>
    <w:p w14:paraId="4C3F7533" w14:textId="77777777" w:rsidR="00DA784D" w:rsidRPr="00CA2C46" w:rsidRDefault="00DA784D" w:rsidP="00A14F7C">
      <w:pPr>
        <w:spacing w:before="120" w:after="120"/>
        <w:jc w:val="center"/>
        <w:rPr>
          <w:b/>
          <w:color w:val="000000"/>
          <w:sz w:val="16"/>
          <w:szCs w:val="16"/>
        </w:rPr>
      </w:pPr>
      <w:r w:rsidRPr="002B4E2C">
        <w:rPr>
          <w:b/>
          <w:color w:val="000000"/>
          <w:sz w:val="16"/>
          <w:szCs w:val="16"/>
        </w:rPr>
        <w:t>ELEC</w:t>
      </w:r>
      <w:r w:rsidR="00DD465F" w:rsidRPr="002B4E2C">
        <w:rPr>
          <w:b/>
          <w:color w:val="000000"/>
          <w:sz w:val="16"/>
          <w:szCs w:val="16"/>
        </w:rPr>
        <w:t>TRONIC DATA = OFFICIAL VERSION / PAPER COPY =</w:t>
      </w:r>
      <w:r w:rsidRPr="002B4E2C">
        <w:rPr>
          <w:b/>
          <w:color w:val="000000"/>
          <w:sz w:val="16"/>
          <w:szCs w:val="16"/>
        </w:rPr>
        <w:t xml:space="preserve"> INFORMATIONAL ONLY</w:t>
      </w:r>
    </w:p>
    <w:p w14:paraId="397FF121" w14:textId="51685039" w:rsidR="00540A99" w:rsidRPr="00CA2C46" w:rsidRDefault="00540A99" w:rsidP="00A14F7C">
      <w:pPr>
        <w:spacing w:before="120" w:after="120"/>
        <w:rPr>
          <w:color w:val="000000"/>
        </w:rPr>
      </w:pPr>
    </w:p>
    <w:sectPr w:rsidR="00540A99" w:rsidRPr="00CA2C46" w:rsidSect="001670FF">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E321FC" w14:textId="77777777" w:rsidR="005A0C65" w:rsidRDefault="005A0C65">
      <w:r>
        <w:separator/>
      </w:r>
    </w:p>
  </w:endnote>
  <w:endnote w:type="continuationSeparator" w:id="0">
    <w:p w14:paraId="18D7332D" w14:textId="77777777" w:rsidR="005A0C65" w:rsidRDefault="005A0C65">
      <w:r>
        <w:continuationSeparator/>
      </w:r>
    </w:p>
  </w:endnote>
  <w:endnote w:type="continuationNotice" w:id="1">
    <w:p w14:paraId="43895DD9" w14:textId="77777777" w:rsidR="005A0C65" w:rsidRDefault="005A0C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568434" w14:textId="77777777" w:rsidR="005A0C65" w:rsidRDefault="005A0C65">
      <w:r>
        <w:separator/>
      </w:r>
    </w:p>
  </w:footnote>
  <w:footnote w:type="continuationSeparator" w:id="0">
    <w:p w14:paraId="72D5B878" w14:textId="77777777" w:rsidR="005A0C65" w:rsidRDefault="005A0C65">
      <w:r>
        <w:continuationSeparator/>
      </w:r>
    </w:p>
  </w:footnote>
  <w:footnote w:type="continuationNotice" w:id="1">
    <w:p w14:paraId="48F80EFF" w14:textId="77777777" w:rsidR="005A0C65" w:rsidRDefault="005A0C65"/>
  </w:footnote>
</w:footnotes>
</file>

<file path=word/intelligence2.xml><?xml version="1.0" encoding="utf-8"?>
<int2:intelligence xmlns:int2="http://schemas.microsoft.com/office/intelligence/2020/intelligence" xmlns:oel="http://schemas.microsoft.com/office/2019/extlst">
  <int2:observations>
    <int2:textHash int2:hashCode="iivrp8M9KiT5va" int2:id="dWJtfqq3">
      <int2:state int2:value="Rejected" int2:type="AugLoop_Text_Critique"/>
    </int2:textHash>
    <int2:textHash int2:hashCode="p+cGoBHjjQwpeJ" int2:id="47pXm1Eg">
      <int2:state int2:value="Rejected" int2:type="AugLoop_Text_Critique"/>
    </int2:textHash>
    <int2:textHash int2:hashCode="oAM6Glmj3BLqPE" int2:id="DOgcF8tn">
      <int2:state int2:value="Rejected" int2:type="AugLoop_Text_Critique"/>
    </int2:textHash>
    <int2:textHash int2:hashCode="pfiyC3Ze+qB6s/" int2:id="Max5AbBU">
      <int2:state int2:value="Rejected" int2:type="AugLoop_Text_Critique"/>
    </int2:textHash>
    <int2:textHash int2:hashCode="LL0XOLMWtGeEBL" int2:id="daw28edZ">
      <int2:state int2:value="Rejected" int2:type="AugLoop_Text_Critique"/>
    </int2:textHash>
    <int2:bookmark int2:bookmarkName="_Int_bJYzw967" int2:invalidationBookmarkName="" int2:hashCode="ZGe6o7GHNz45MU" int2:id="TFpkUjii">
      <int2:state int2:value="Rejected" int2:type="AugLoop_Text_Critique"/>
    </int2:bookmark>
    <int2:bookmark int2:bookmarkName="_Int_Lbkvl4qq" int2:invalidationBookmarkName="" int2:hashCode="w7DAT2kivNCOGI" int2:id="TscxPq06">
      <int2:state int2:value="Rejected" int2:type="AugLoop_Text_Critique"/>
    </int2:bookmark>
    <int2:bookmark int2:bookmarkName="_Int_ci1AmCfV" int2:invalidationBookmarkName="" int2:hashCode="ZGe6o7GHNz45MU" int2:id="VQt6U3zB">
      <int2:state int2:value="Rejected" int2:type="AugLoop_Text_Critique"/>
    </int2:bookmark>
    <int2:bookmark int2:bookmarkName="_Int_8NuyUgb1" int2:invalidationBookmarkName="" int2:hashCode="2z1AWxBnWZjAMC" int2:id="VZzuDDBm">
      <int2:state int2:value="Rejected" int2:type="AugLoop_Text_Critique"/>
    </int2:bookmark>
    <int2:bookmark int2:bookmarkName="_Int_lR5rvCnd" int2:invalidationBookmarkName="" int2:hashCode="ILoxghsHnn2EWg" int2:id="YWxp1K4L">
      <int2:state int2:value="Rejected" int2:type="AugLoop_Text_Critique"/>
    </int2:bookmark>
    <int2:bookmark int2:bookmarkName="_Int_l2lnEOOc" int2:invalidationBookmarkName="" int2:hashCode="ZGe6o7GHNz45MU" int2:id="cIhvljt7">
      <int2:state int2:value="Rejected" int2:type="AugLoop_Text_Critique"/>
    </int2:bookmark>
    <int2:bookmark int2:bookmarkName="_Int_D0JsT5F5" int2:invalidationBookmarkName="" int2:hashCode="ZGe6o7GHNz45MU" int2:id="dAvyWNIf">
      <int2:state int2:value="Rejected" int2:type="AugLoop_Text_Critique"/>
    </int2:bookmark>
    <int2:bookmark int2:bookmarkName="_Int_ZEcNhB9s" int2:invalidationBookmarkName="" int2:hashCode="Tekm6lVnVGbp9w" int2:id="gFqjlhZy">
      <int2:state int2:value="Rejected" int2:type="AugLoop_Text_Critique"/>
    </int2:bookmark>
    <int2:bookmark int2:bookmarkName="_Int_H8WBiqkz" int2:invalidationBookmarkName="" int2:hashCode="E1+Tt6RJBbZOzq" int2:id="ia1fH27V">
      <int2:state int2:value="Rejected" int2:type="AugLoop_Text_Critique"/>
    </int2:bookmark>
    <int2:bookmark int2:bookmarkName="_Int_iYiG72Wk" int2:invalidationBookmarkName="" int2:hashCode="ZGe6o7GHNz45MU" int2:id="ixp45rOT">
      <int2:state int2:value="Rejected" int2:type="AugLoop_Text_Critique"/>
    </int2:bookmark>
    <int2:bookmark int2:bookmarkName="_Int_lzLeP0dg" int2:invalidationBookmarkName="" int2:hashCode="NEIM9daBcX/X+H" int2:id="jqlOdFRo">
      <int2:state int2:value="Rejected" int2:type="AugLoop_Text_Critique"/>
    </int2:bookmark>
    <int2:bookmark int2:bookmarkName="_Int_a25nFKnW" int2:invalidationBookmarkName="" int2:hashCode="w7DAT2kivNCOGI" int2:id="mMJzRkDg">
      <int2:state int2:value="Rejected" int2:type="AugLoop_Text_Critique"/>
    </int2:bookmark>
    <int2:bookmark int2:bookmarkName="_Int_CgWLmAcO" int2:invalidationBookmarkName="" int2:hashCode="KVEn9LbMi8elC4" int2:id="tsUtzEua">
      <int2:state int2:value="Rejected" int2:type="AugLoop_Text_Critique"/>
    </int2:bookmark>
    <int2:bookmark int2:bookmarkName="_Int_BmiM6820" int2:invalidationBookmarkName="" int2:hashCode="ZGe6o7GHNz45MU" int2:id="u9Yf8Hif">
      <int2:state int2:value="Rejected" int2:type="AugLoop_Text_Critique"/>
    </int2:bookmark>
    <int2:bookmark int2:bookmarkName="_Int_1AoNhpo2" int2:invalidationBookmarkName="" int2:hashCode="ZGe6o7GHNz45MU" int2:id="vRp9b7tg">
      <int2:state int2:value="Rejected" int2:type="AugLoop_Text_Critique"/>
    </int2:bookmark>
    <int2:bookmark int2:bookmarkName="_Int_ivXPFvZg" int2:invalidationBookmarkName="" int2:hashCode="ZGe6o7GHNz45MU" int2:id="vc5nu67U">
      <int2:state int2:value="Rejected" int2:type="AugLoop_Text_Critique"/>
    </int2:bookmark>
    <int2:bookmark int2:bookmarkName="_Int_B5hCP1HJ" int2:invalidationBookmarkName="" int2:hashCode="zgsWEqpxG3inIC" int2:id="wDUCo49g">
      <int2:state int2:value="Rejected" int2:type="AugLoop_Text_Critique"/>
    </int2:bookmark>
    <int2:bookmark int2:bookmarkName="_Int_G1E0kxEo" int2:invalidationBookmarkName="" int2:hashCode="uT7FZgj7MC/qeo" int2:id="wgT27lUk">
      <int2:state int2:value="Rejected" int2:type="AugLoop_Text_Critique"/>
    </int2:bookmark>
    <int2:bookmark int2:bookmarkName="_Int_7XN8Z1WR" int2:invalidationBookmarkName="" int2:hashCode="Rr6OScULP4Dl/X" int2:id="x0DR3rB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BD42E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64158015" o:spid="_x0000_i1025" type="#_x0000_t75" style="width:19.15pt;height:16.85pt;visibility:visible;mso-wrap-style:square">
            <v:imagedata r:id="rId1" o:title=""/>
          </v:shape>
        </w:pict>
      </mc:Choice>
      <mc:Fallback>
        <w:drawing>
          <wp:inline distT="0" distB="0" distL="0" distR="0" wp14:anchorId="08AEEE50">
            <wp:extent cx="243205" cy="213995"/>
            <wp:effectExtent l="0" t="0" r="0" b="0"/>
            <wp:docPr id="1764158015" name="Picture 1764158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1675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3205" cy="213995"/>
                    </a:xfrm>
                    <a:prstGeom prst="rect">
                      <a:avLst/>
                    </a:prstGeom>
                    <a:noFill/>
                    <a:ln>
                      <a:noFill/>
                    </a:ln>
                  </pic:spPr>
                </pic:pic>
              </a:graphicData>
            </a:graphic>
          </wp:inline>
        </w:drawing>
      </mc:Fallback>
    </mc:AlternateContent>
  </w:numPicBullet>
  <w:abstractNum w:abstractNumId="0" w15:restartNumberingAfterBreak="0">
    <w:nsid w:val="00F43148"/>
    <w:multiLevelType w:val="hybridMultilevel"/>
    <w:tmpl w:val="F6604B22"/>
    <w:lvl w:ilvl="0" w:tplc="B5087116">
      <w:start w:val="1"/>
      <w:numFmt w:val="bullet"/>
      <w:lvlText w:val=""/>
      <w:lvlJc w:val="left"/>
      <w:pPr>
        <w:ind w:left="1980" w:hanging="360"/>
      </w:pPr>
      <w:rPr>
        <w:rFonts w:ascii="Symbol" w:hAnsi="Symbol" w:hint="default"/>
        <w:b/>
        <w:bCs/>
        <w:color w:val="auto"/>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01C33F58"/>
    <w:multiLevelType w:val="hybridMultilevel"/>
    <w:tmpl w:val="9E0CB32E"/>
    <w:lvl w:ilvl="0" w:tplc="964A0A28">
      <w:start w:val="1"/>
      <w:numFmt w:val="bullet"/>
      <w:lvlText w:val=""/>
      <w:lvlJc w:val="left"/>
      <w:pPr>
        <w:tabs>
          <w:tab w:val="num" w:pos="432"/>
        </w:tabs>
        <w:ind w:left="432"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A2AE2"/>
    <w:multiLevelType w:val="hybridMultilevel"/>
    <w:tmpl w:val="A8C0655A"/>
    <w:lvl w:ilvl="0" w:tplc="AB80DFE8">
      <w:start w:val="1"/>
      <w:numFmt w:val="bullet"/>
      <w:lvlText w:val=""/>
      <w:lvlJc w:val="left"/>
      <w:pPr>
        <w:ind w:left="720" w:hanging="360"/>
      </w:pPr>
      <w:rPr>
        <w:rFonts w:ascii="Symbol" w:hAnsi="Symbol" w:hint="default"/>
        <w:b/>
        <w:bCs/>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05FB5"/>
    <w:multiLevelType w:val="hybridMultilevel"/>
    <w:tmpl w:val="4CEA0C5C"/>
    <w:lvl w:ilvl="0" w:tplc="73D639DA">
      <w:start w:val="1"/>
      <w:numFmt w:val="bullet"/>
      <w:lvlText w:val=""/>
      <w:lvlJc w:val="left"/>
      <w:pPr>
        <w:ind w:left="360" w:hanging="360"/>
      </w:pPr>
      <w:rPr>
        <w:rFonts w:ascii="Symbol" w:hAnsi="Symbol" w:hint="default"/>
        <w:b/>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2B7C5D"/>
    <w:multiLevelType w:val="hybridMultilevel"/>
    <w:tmpl w:val="BFD607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6" w15:restartNumberingAfterBreak="0">
    <w:nsid w:val="0D5539F4"/>
    <w:multiLevelType w:val="hybridMultilevel"/>
    <w:tmpl w:val="C5ACCFEC"/>
    <w:lvl w:ilvl="0" w:tplc="04090001">
      <w:start w:val="1"/>
      <w:numFmt w:val="bullet"/>
      <w:lvlText w:val=""/>
      <w:lvlJc w:val="left"/>
      <w:pPr>
        <w:ind w:left="360" w:hanging="360"/>
      </w:pPr>
      <w:rPr>
        <w:rFonts w:ascii="Symbol" w:hAnsi="Symbol" w:hint="default"/>
      </w:rPr>
    </w:lvl>
    <w:lvl w:ilvl="1" w:tplc="30ACAA66">
      <w:start w:val="1"/>
      <w:numFmt w:val="bullet"/>
      <w:lvlText w:val=""/>
      <w:lvlJc w:val="left"/>
      <w:pPr>
        <w:ind w:left="1080" w:hanging="360"/>
      </w:pPr>
      <w:rPr>
        <w:rFonts w:ascii="Symbol" w:hAnsi="Symbol" w:hint="default"/>
        <w:b/>
        <w:bCs w:val="0"/>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707705"/>
    <w:multiLevelType w:val="hybridMultilevel"/>
    <w:tmpl w:val="9F8C2A1A"/>
    <w:lvl w:ilvl="0" w:tplc="96DACCB4">
      <w:start w:val="1"/>
      <w:numFmt w:val="bullet"/>
      <w:lvlText w:val=""/>
      <w:lvlJc w:val="left"/>
      <w:pPr>
        <w:ind w:left="720" w:hanging="360"/>
      </w:pPr>
      <w:rPr>
        <w:rFonts w:ascii="Symbol" w:hAnsi="Symbol" w:hint="default"/>
        <w:b/>
        <w:bCs/>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5E478C"/>
    <w:multiLevelType w:val="hybridMultilevel"/>
    <w:tmpl w:val="F1725E8A"/>
    <w:lvl w:ilvl="0" w:tplc="4E161C26">
      <w:start w:val="1"/>
      <w:numFmt w:val="bullet"/>
      <w:lvlText w:val=""/>
      <w:lvlJc w:val="left"/>
      <w:pPr>
        <w:ind w:left="360" w:hanging="360"/>
      </w:pPr>
      <w:rPr>
        <w:rFonts w:ascii="Symbol" w:hAnsi="Symbol" w:hint="default"/>
        <w:b/>
        <w:bCs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094010"/>
    <w:multiLevelType w:val="hybridMultilevel"/>
    <w:tmpl w:val="0172D5B0"/>
    <w:lvl w:ilvl="0" w:tplc="5130FB46">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14167C"/>
    <w:multiLevelType w:val="hybridMultilevel"/>
    <w:tmpl w:val="2312C9BA"/>
    <w:lvl w:ilvl="0" w:tplc="57908680">
      <w:start w:val="1"/>
      <w:numFmt w:val="bullet"/>
      <w:lvlText w:val=""/>
      <w:lvlJc w:val="left"/>
      <w:pPr>
        <w:ind w:left="1080" w:hanging="360"/>
      </w:pPr>
      <w:rPr>
        <w:rFonts w:ascii="Symbol" w:hAnsi="Symbol" w:hint="default"/>
        <w:b/>
        <w:bCs/>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22194E"/>
    <w:multiLevelType w:val="hybridMultilevel"/>
    <w:tmpl w:val="DD8E4ADA"/>
    <w:lvl w:ilvl="0" w:tplc="1D8A8D7A">
      <w:start w:val="1"/>
      <w:numFmt w:val="bullet"/>
      <w:lvlText w:val=""/>
      <w:lvlJc w:val="left"/>
      <w:pPr>
        <w:tabs>
          <w:tab w:val="num" w:pos="432"/>
        </w:tabs>
        <w:ind w:left="432" w:hanging="360"/>
      </w:pPr>
      <w:rPr>
        <w:rFonts w:ascii="Symbol" w:hAnsi="Symbol" w:hint="default"/>
        <w:b/>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ECB014C"/>
    <w:multiLevelType w:val="hybridMultilevel"/>
    <w:tmpl w:val="B7E457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F2C77"/>
    <w:multiLevelType w:val="hybridMultilevel"/>
    <w:tmpl w:val="4F469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4C5205"/>
    <w:multiLevelType w:val="hybridMultilevel"/>
    <w:tmpl w:val="D28CDD34"/>
    <w:lvl w:ilvl="0" w:tplc="C3AEA55A">
      <w:start w:val="1"/>
      <w:numFmt w:val="bullet"/>
      <w:lvlText w:val=""/>
      <w:lvlJc w:val="left"/>
      <w:pPr>
        <w:ind w:left="360" w:hanging="360"/>
      </w:pPr>
      <w:rPr>
        <w:rFonts w:ascii="Symbol" w:hAnsi="Symbol" w:hint="default"/>
        <w:b/>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F44FD3"/>
    <w:multiLevelType w:val="hybridMultilevel"/>
    <w:tmpl w:val="AAC6F1F6"/>
    <w:lvl w:ilvl="0" w:tplc="FA787972">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9C6CCF"/>
    <w:multiLevelType w:val="hybridMultilevel"/>
    <w:tmpl w:val="601EF162"/>
    <w:lvl w:ilvl="0" w:tplc="F9E096CC">
      <w:start w:val="1"/>
      <w:numFmt w:val="bullet"/>
      <w:lvlText w:val=""/>
      <w:lvlJc w:val="left"/>
      <w:pPr>
        <w:ind w:left="720" w:hanging="360"/>
      </w:pPr>
      <w:rPr>
        <w:rFonts w:ascii="Symbol" w:hAnsi="Symbol" w:hint="default"/>
        <w:b/>
        <w:bCs/>
        <w:sz w:val="24"/>
        <w:szCs w:val="24"/>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16359A"/>
    <w:multiLevelType w:val="hybridMultilevel"/>
    <w:tmpl w:val="C79EAFEE"/>
    <w:lvl w:ilvl="0" w:tplc="CE2E6E3C">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16063C8"/>
    <w:multiLevelType w:val="hybridMultilevel"/>
    <w:tmpl w:val="4756446A"/>
    <w:lvl w:ilvl="0" w:tplc="E9C6FB6E">
      <w:start w:val="1"/>
      <w:numFmt w:val="bullet"/>
      <w:lvlText w:val=""/>
      <w:lvlJc w:val="left"/>
      <w:pPr>
        <w:tabs>
          <w:tab w:val="num" w:pos="432"/>
        </w:tabs>
        <w:ind w:left="432"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E068DA"/>
    <w:multiLevelType w:val="hybridMultilevel"/>
    <w:tmpl w:val="206E6366"/>
    <w:lvl w:ilvl="0" w:tplc="9C423946">
      <w:start w:val="1"/>
      <w:numFmt w:val="bullet"/>
      <w:lvlText w:val=""/>
      <w:lvlJc w:val="left"/>
      <w:pPr>
        <w:ind w:left="360" w:hanging="360"/>
      </w:pPr>
      <w:rPr>
        <w:rFonts w:ascii="Symbol" w:hAnsi="Symbol" w:hint="default"/>
        <w:b/>
        <w:bCs w:val="0"/>
      </w:rPr>
    </w:lvl>
    <w:lvl w:ilvl="1" w:tplc="B0F4F49C">
      <w:start w:val="1"/>
      <w:numFmt w:val="bullet"/>
      <w:lvlText w:val="o"/>
      <w:lvlJc w:val="left"/>
      <w:pPr>
        <w:ind w:left="1080" w:hanging="360"/>
      </w:pPr>
      <w:rPr>
        <w:rFonts w:ascii="Courier New" w:hAnsi="Courier New" w:cs="Courier New" w:hint="default"/>
        <w:b/>
        <w:bCs/>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8973704"/>
    <w:multiLevelType w:val="hybridMultilevel"/>
    <w:tmpl w:val="638ED560"/>
    <w:lvl w:ilvl="0" w:tplc="56D830FC">
      <w:start w:val="1"/>
      <w:numFmt w:val="bullet"/>
      <w:lvlText w:val=""/>
      <w:lvlJc w:val="left"/>
      <w:pPr>
        <w:ind w:left="720" w:hanging="360"/>
      </w:pPr>
      <w:rPr>
        <w:rFonts w:ascii="Symbol" w:hAnsi="Symbol"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466691"/>
    <w:multiLevelType w:val="hybridMultilevel"/>
    <w:tmpl w:val="C8505D46"/>
    <w:lvl w:ilvl="0" w:tplc="DCC88BA6">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9984C29"/>
    <w:multiLevelType w:val="hybridMultilevel"/>
    <w:tmpl w:val="723CD75E"/>
    <w:lvl w:ilvl="0" w:tplc="04090001">
      <w:start w:val="1"/>
      <w:numFmt w:val="bullet"/>
      <w:lvlText w:val=""/>
      <w:lvlJc w:val="left"/>
      <w:pPr>
        <w:ind w:left="360" w:hanging="360"/>
      </w:pPr>
      <w:rPr>
        <w:rFonts w:ascii="Symbol" w:hAnsi="Symbol" w:hint="default"/>
      </w:rPr>
    </w:lvl>
    <w:lvl w:ilvl="1" w:tplc="DAA805EA">
      <w:start w:val="1"/>
      <w:numFmt w:val="bullet"/>
      <w:lvlText w:val="o"/>
      <w:lvlJc w:val="left"/>
      <w:pPr>
        <w:ind w:left="1080" w:hanging="360"/>
      </w:pPr>
      <w:rPr>
        <w:rFonts w:ascii="Courier New" w:hAnsi="Courier New" w:cs="Courier New" w:hint="default"/>
        <w:b/>
        <w:bCs w:val="0"/>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B556301"/>
    <w:multiLevelType w:val="hybridMultilevel"/>
    <w:tmpl w:val="49D85D90"/>
    <w:lvl w:ilvl="0" w:tplc="04090019">
      <w:start w:val="1"/>
      <w:numFmt w:val="lowerLetter"/>
      <w:lvlText w:val="%1."/>
      <w:lvlJc w:val="left"/>
      <w:pPr>
        <w:ind w:left="360" w:hanging="360"/>
      </w:pPr>
      <w:rPr>
        <w:rFonts w:hint="default"/>
        <w:color w:val="auto"/>
        <w:sz w:val="24"/>
      </w:rPr>
    </w:lvl>
    <w:lvl w:ilvl="1" w:tplc="04090011">
      <w:start w:val="1"/>
      <w:numFmt w:val="decimal"/>
      <w:lvlText w:val="%2)"/>
      <w:lvlJc w:val="left"/>
      <w:pPr>
        <w:ind w:left="1080" w:hanging="360"/>
      </w:p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64763E"/>
    <w:multiLevelType w:val="hybridMultilevel"/>
    <w:tmpl w:val="D8D869C4"/>
    <w:lvl w:ilvl="0" w:tplc="185AA262">
      <w:start w:val="1"/>
      <w:numFmt w:val="bullet"/>
      <w:lvlText w:val=""/>
      <w:lvlJc w:val="left"/>
      <w:pPr>
        <w:ind w:left="720" w:hanging="360"/>
      </w:pPr>
      <w:rPr>
        <w:rFonts w:ascii="Symbol" w:hAnsi="Symbol" w:hint="default"/>
        <w:b/>
        <w:bCs/>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DB32CB"/>
    <w:multiLevelType w:val="hybridMultilevel"/>
    <w:tmpl w:val="0BC4BBE2"/>
    <w:lvl w:ilvl="0" w:tplc="59208990">
      <w:start w:val="1"/>
      <w:numFmt w:val="bullet"/>
      <w:lvlText w:val=""/>
      <w:lvlJc w:val="left"/>
      <w:pPr>
        <w:ind w:left="360" w:hanging="360"/>
      </w:pPr>
      <w:rPr>
        <w:rFonts w:ascii="Symbol" w:hAnsi="Symbol" w:hint="default"/>
        <w:b/>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A25862"/>
    <w:multiLevelType w:val="hybridMultilevel"/>
    <w:tmpl w:val="90C0A256"/>
    <w:lvl w:ilvl="0" w:tplc="0F0E0DBE">
      <w:start w:val="1"/>
      <w:numFmt w:val="bullet"/>
      <w:lvlText w:val=""/>
      <w:lvlJc w:val="left"/>
      <w:pPr>
        <w:tabs>
          <w:tab w:val="num" w:pos="432"/>
        </w:tabs>
        <w:ind w:left="432"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D73AC4"/>
    <w:multiLevelType w:val="hybridMultilevel"/>
    <w:tmpl w:val="96F48692"/>
    <w:lvl w:ilvl="0" w:tplc="1AD6DC40">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32F29DA"/>
    <w:multiLevelType w:val="hybridMultilevel"/>
    <w:tmpl w:val="BDE451F4"/>
    <w:lvl w:ilvl="0" w:tplc="5AB8DD88">
      <w:start w:val="1"/>
      <w:numFmt w:val="bullet"/>
      <w:lvlText w:val=""/>
      <w:lvlJc w:val="left"/>
      <w:pPr>
        <w:ind w:left="360" w:hanging="360"/>
      </w:pPr>
      <w:rPr>
        <w:rFonts w:ascii="Symbol" w:hAnsi="Symbol" w:hint="default"/>
        <w:b/>
        <w:bCs/>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3C946F2"/>
    <w:multiLevelType w:val="hybridMultilevel"/>
    <w:tmpl w:val="C92AFD0A"/>
    <w:lvl w:ilvl="0" w:tplc="F9388AC2">
      <w:start w:val="1"/>
      <w:numFmt w:val="bullet"/>
      <w:lvlText w:val=""/>
      <w:lvlJc w:val="left"/>
      <w:pPr>
        <w:ind w:left="360" w:hanging="360"/>
      </w:pPr>
      <w:rPr>
        <w:rFonts w:ascii="Symbol" w:hAnsi="Symbol" w:hint="default"/>
        <w:b/>
        <w:bCs/>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516227F"/>
    <w:multiLevelType w:val="hybridMultilevel"/>
    <w:tmpl w:val="74E84C2E"/>
    <w:lvl w:ilvl="0" w:tplc="FE42C8BE">
      <w:start w:val="1"/>
      <w:numFmt w:val="bullet"/>
      <w:lvlText w:val=""/>
      <w:lvlJc w:val="left"/>
      <w:pPr>
        <w:tabs>
          <w:tab w:val="num" w:pos="432"/>
        </w:tabs>
        <w:ind w:left="432"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5C2DE1"/>
    <w:multiLevelType w:val="hybridMultilevel"/>
    <w:tmpl w:val="6E0AF08C"/>
    <w:lvl w:ilvl="0" w:tplc="496C22EE">
      <w:start w:val="1"/>
      <w:numFmt w:val="bullet"/>
      <w:lvlText w:val=""/>
      <w:lvlJc w:val="left"/>
      <w:pPr>
        <w:tabs>
          <w:tab w:val="num" w:pos="432"/>
        </w:tabs>
        <w:ind w:left="432"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0748C7"/>
    <w:multiLevelType w:val="hybridMultilevel"/>
    <w:tmpl w:val="3B382D78"/>
    <w:lvl w:ilvl="0" w:tplc="9954B0C4">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1F6213"/>
    <w:multiLevelType w:val="hybridMultilevel"/>
    <w:tmpl w:val="4BCAD976"/>
    <w:lvl w:ilvl="0" w:tplc="4734F186">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211D5D"/>
    <w:multiLevelType w:val="hybridMultilevel"/>
    <w:tmpl w:val="7E52B094"/>
    <w:lvl w:ilvl="0" w:tplc="92E8348A">
      <w:start w:val="1"/>
      <w:numFmt w:val="bullet"/>
      <w:lvlText w:val=""/>
      <w:lvlJc w:val="left"/>
      <w:pPr>
        <w:ind w:left="720" w:hanging="360"/>
      </w:pPr>
      <w:rPr>
        <w:rFonts w:ascii="Symbol" w:hAnsi="Symbol"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4F3F34"/>
    <w:multiLevelType w:val="hybridMultilevel"/>
    <w:tmpl w:val="218A1AB8"/>
    <w:lvl w:ilvl="0" w:tplc="71343F60">
      <w:start w:val="1"/>
      <w:numFmt w:val="bullet"/>
      <w:lvlText w:val=""/>
      <w:lvlJc w:val="left"/>
      <w:pPr>
        <w:tabs>
          <w:tab w:val="num" w:pos="1440"/>
        </w:tabs>
        <w:ind w:left="1440" w:hanging="360"/>
      </w:pPr>
      <w:rPr>
        <w:rFonts w:ascii="Symbol" w:hAnsi="Symbol" w:hint="default"/>
        <w:b/>
        <w:bCs/>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9CC3EBB"/>
    <w:multiLevelType w:val="hybridMultilevel"/>
    <w:tmpl w:val="148ECF7C"/>
    <w:lvl w:ilvl="0" w:tplc="9EC44490">
      <w:start w:val="1"/>
      <w:numFmt w:val="bullet"/>
      <w:lvlText w:val=""/>
      <w:lvlJc w:val="left"/>
      <w:pPr>
        <w:ind w:left="360" w:hanging="360"/>
      </w:pPr>
      <w:rPr>
        <w:rFonts w:ascii="Symbol" w:hAnsi="Symbol" w:hint="default"/>
        <w:b/>
        <w:bCs/>
        <w:color w:val="auto"/>
      </w:rPr>
    </w:lvl>
    <w:lvl w:ilvl="1" w:tplc="73E48664">
      <w:start w:val="1"/>
      <w:numFmt w:val="bullet"/>
      <w:lvlText w:val="o"/>
      <w:lvlJc w:val="left"/>
      <w:pPr>
        <w:ind w:left="1440" w:hanging="360"/>
      </w:pPr>
      <w:rPr>
        <w:rFonts w:ascii="Courier New" w:hAnsi="Courier New" w:cs="Courier New"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EB6EED"/>
    <w:multiLevelType w:val="hybridMultilevel"/>
    <w:tmpl w:val="90F69988"/>
    <w:lvl w:ilvl="0" w:tplc="76143F1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970DC1"/>
    <w:multiLevelType w:val="hybridMultilevel"/>
    <w:tmpl w:val="6B26FB78"/>
    <w:lvl w:ilvl="0" w:tplc="E7B0D3DC">
      <w:start w:val="1"/>
      <w:numFmt w:val="decimal"/>
      <w:lvlText w:val="%1."/>
      <w:lvlJc w:val="left"/>
      <w:pPr>
        <w:ind w:left="360" w:hanging="360"/>
      </w:pPr>
      <w:rPr>
        <w:b/>
        <w:color w:val="auto"/>
        <w:sz w:val="28"/>
        <w:szCs w:val="32"/>
      </w:rPr>
    </w:lvl>
    <w:lvl w:ilvl="1" w:tplc="E9F64A34">
      <w:numFmt w:val="bullet"/>
      <w:lvlText w:val="•"/>
      <w:lvlJc w:val="left"/>
      <w:pPr>
        <w:ind w:left="1080" w:hanging="360"/>
      </w:pPr>
      <w:rPr>
        <w:rFonts w:ascii="Verdana" w:eastAsia="Times New Roman" w:hAnsi="Verdana"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53D296B"/>
    <w:multiLevelType w:val="hybridMultilevel"/>
    <w:tmpl w:val="5B94AD00"/>
    <w:lvl w:ilvl="0" w:tplc="8D0A639E">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961B4E"/>
    <w:multiLevelType w:val="hybridMultilevel"/>
    <w:tmpl w:val="0C72D72E"/>
    <w:lvl w:ilvl="0" w:tplc="A290F0AA">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7A3946"/>
    <w:multiLevelType w:val="hybridMultilevel"/>
    <w:tmpl w:val="1804A6DE"/>
    <w:lvl w:ilvl="0" w:tplc="265CDE3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E114AC"/>
    <w:multiLevelType w:val="hybridMultilevel"/>
    <w:tmpl w:val="9A9CECD8"/>
    <w:lvl w:ilvl="0" w:tplc="9CFAC204">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2EC2710"/>
    <w:multiLevelType w:val="hybridMultilevel"/>
    <w:tmpl w:val="8EFE1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3387286"/>
    <w:multiLevelType w:val="hybridMultilevel"/>
    <w:tmpl w:val="6186B13A"/>
    <w:lvl w:ilvl="0" w:tplc="0A441ADE">
      <w:start w:val="1"/>
      <w:numFmt w:val="bullet"/>
      <w:lvlText w:val=""/>
      <w:lvlJc w:val="left"/>
      <w:pPr>
        <w:tabs>
          <w:tab w:val="num" w:pos="432"/>
        </w:tabs>
        <w:ind w:left="432"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AFB48E9"/>
    <w:multiLevelType w:val="hybridMultilevel"/>
    <w:tmpl w:val="E4A8C6B4"/>
    <w:lvl w:ilvl="0" w:tplc="6A8A973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130624">
    <w:abstractNumId w:val="5"/>
  </w:num>
  <w:num w:numId="2" w16cid:durableId="857614">
    <w:abstractNumId w:val="14"/>
  </w:num>
  <w:num w:numId="3" w16cid:durableId="386415375">
    <w:abstractNumId w:val="28"/>
  </w:num>
  <w:num w:numId="4" w16cid:durableId="766006322">
    <w:abstractNumId w:val="35"/>
  </w:num>
  <w:num w:numId="5" w16cid:durableId="1152060326">
    <w:abstractNumId w:val="4"/>
  </w:num>
  <w:num w:numId="6" w16cid:durableId="1918976447">
    <w:abstractNumId w:val="31"/>
  </w:num>
  <w:num w:numId="7" w16cid:durableId="2139033296">
    <w:abstractNumId w:val="15"/>
  </w:num>
  <w:num w:numId="8" w16cid:durableId="803498964">
    <w:abstractNumId w:val="29"/>
  </w:num>
  <w:num w:numId="9" w16cid:durableId="1361707886">
    <w:abstractNumId w:val="38"/>
  </w:num>
  <w:num w:numId="10" w16cid:durableId="374232543">
    <w:abstractNumId w:val="33"/>
  </w:num>
  <w:num w:numId="11" w16cid:durableId="458962858">
    <w:abstractNumId w:val="7"/>
  </w:num>
  <w:num w:numId="12" w16cid:durableId="1139148761">
    <w:abstractNumId w:val="8"/>
  </w:num>
  <w:num w:numId="13" w16cid:durableId="1162621070">
    <w:abstractNumId w:val="36"/>
  </w:num>
  <w:num w:numId="14" w16cid:durableId="1693873840">
    <w:abstractNumId w:val="42"/>
  </w:num>
  <w:num w:numId="15" w16cid:durableId="2022274848">
    <w:abstractNumId w:val="3"/>
  </w:num>
  <w:num w:numId="16" w16cid:durableId="248389578">
    <w:abstractNumId w:val="23"/>
  </w:num>
  <w:num w:numId="17" w16cid:durableId="1432159619">
    <w:abstractNumId w:val="16"/>
  </w:num>
  <w:num w:numId="18" w16cid:durableId="672489006">
    <w:abstractNumId w:val="21"/>
  </w:num>
  <w:num w:numId="19" w16cid:durableId="176848006">
    <w:abstractNumId w:val="25"/>
  </w:num>
  <w:num w:numId="20" w16cid:durableId="161549283">
    <w:abstractNumId w:val="19"/>
  </w:num>
  <w:num w:numId="21" w16cid:durableId="537400465">
    <w:abstractNumId w:val="24"/>
  </w:num>
  <w:num w:numId="22" w16cid:durableId="1225069242">
    <w:abstractNumId w:val="6"/>
  </w:num>
  <w:num w:numId="23" w16cid:durableId="1089736131">
    <w:abstractNumId w:val="37"/>
  </w:num>
  <w:num w:numId="24" w16cid:durableId="52513415">
    <w:abstractNumId w:val="39"/>
  </w:num>
  <w:num w:numId="25" w16cid:durableId="431972526">
    <w:abstractNumId w:val="10"/>
  </w:num>
  <w:num w:numId="26" w16cid:durableId="1561399110">
    <w:abstractNumId w:val="34"/>
  </w:num>
  <w:num w:numId="27" w16cid:durableId="1571118059">
    <w:abstractNumId w:val="45"/>
  </w:num>
  <w:num w:numId="28" w16cid:durableId="26879857">
    <w:abstractNumId w:val="26"/>
  </w:num>
  <w:num w:numId="29" w16cid:durableId="387459191">
    <w:abstractNumId w:val="43"/>
  </w:num>
  <w:num w:numId="30" w16cid:durableId="2079743977">
    <w:abstractNumId w:val="1"/>
  </w:num>
  <w:num w:numId="31" w16cid:durableId="529151688">
    <w:abstractNumId w:val="27"/>
  </w:num>
  <w:num w:numId="32" w16cid:durableId="1788817914">
    <w:abstractNumId w:val="13"/>
  </w:num>
  <w:num w:numId="33" w16cid:durableId="1996838916">
    <w:abstractNumId w:val="20"/>
  </w:num>
  <w:num w:numId="34" w16cid:durableId="1250845515">
    <w:abstractNumId w:val="2"/>
  </w:num>
  <w:num w:numId="35" w16cid:durableId="1276865098">
    <w:abstractNumId w:val="19"/>
  </w:num>
  <w:num w:numId="36" w16cid:durableId="762800937">
    <w:abstractNumId w:val="18"/>
  </w:num>
  <w:num w:numId="37" w16cid:durableId="334304259">
    <w:abstractNumId w:val="32"/>
  </w:num>
  <w:num w:numId="38" w16cid:durableId="1037509722">
    <w:abstractNumId w:val="9"/>
  </w:num>
  <w:num w:numId="39" w16cid:durableId="1488864599">
    <w:abstractNumId w:val="0"/>
  </w:num>
  <w:num w:numId="40" w16cid:durableId="1290822631">
    <w:abstractNumId w:val="40"/>
  </w:num>
  <w:num w:numId="41" w16cid:durableId="626008227">
    <w:abstractNumId w:val="41"/>
  </w:num>
  <w:num w:numId="42" w16cid:durableId="1072040626">
    <w:abstractNumId w:val="11"/>
  </w:num>
  <w:num w:numId="43" w16cid:durableId="1244677595">
    <w:abstractNumId w:val="22"/>
  </w:num>
  <w:num w:numId="44" w16cid:durableId="598637881">
    <w:abstractNumId w:val="12"/>
  </w:num>
  <w:num w:numId="45" w16cid:durableId="532235481">
    <w:abstractNumId w:val="17"/>
  </w:num>
  <w:num w:numId="46" w16cid:durableId="1095706110">
    <w:abstractNumId w:val="30"/>
  </w:num>
  <w:num w:numId="47" w16cid:durableId="1497383724">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9C7"/>
    <w:rsid w:val="0000018C"/>
    <w:rsid w:val="00000B1C"/>
    <w:rsid w:val="00000C93"/>
    <w:rsid w:val="00001359"/>
    <w:rsid w:val="00002990"/>
    <w:rsid w:val="00003BF1"/>
    <w:rsid w:val="00013EBC"/>
    <w:rsid w:val="0001408A"/>
    <w:rsid w:val="00014EB4"/>
    <w:rsid w:val="000163A3"/>
    <w:rsid w:val="00022123"/>
    <w:rsid w:val="00022A98"/>
    <w:rsid w:val="00023837"/>
    <w:rsid w:val="00023862"/>
    <w:rsid w:val="00024105"/>
    <w:rsid w:val="000258AE"/>
    <w:rsid w:val="00027232"/>
    <w:rsid w:val="00030EA0"/>
    <w:rsid w:val="00031429"/>
    <w:rsid w:val="000326BA"/>
    <w:rsid w:val="00032810"/>
    <w:rsid w:val="00032989"/>
    <w:rsid w:val="00035027"/>
    <w:rsid w:val="000361F2"/>
    <w:rsid w:val="00036B38"/>
    <w:rsid w:val="000370F4"/>
    <w:rsid w:val="000375C2"/>
    <w:rsid w:val="00040D7B"/>
    <w:rsid w:val="00041813"/>
    <w:rsid w:val="000458B6"/>
    <w:rsid w:val="00046894"/>
    <w:rsid w:val="00054BD6"/>
    <w:rsid w:val="00055CEC"/>
    <w:rsid w:val="00057A93"/>
    <w:rsid w:val="000627B7"/>
    <w:rsid w:val="00063DFD"/>
    <w:rsid w:val="00064FE1"/>
    <w:rsid w:val="00065772"/>
    <w:rsid w:val="00066658"/>
    <w:rsid w:val="00070C90"/>
    <w:rsid w:val="00072AE5"/>
    <w:rsid w:val="00073214"/>
    <w:rsid w:val="0007398C"/>
    <w:rsid w:val="00074E63"/>
    <w:rsid w:val="000753B0"/>
    <w:rsid w:val="00077732"/>
    <w:rsid w:val="0008242D"/>
    <w:rsid w:val="00082B9D"/>
    <w:rsid w:val="00083AA6"/>
    <w:rsid w:val="000903CB"/>
    <w:rsid w:val="00090FFF"/>
    <w:rsid w:val="00091538"/>
    <w:rsid w:val="0009314F"/>
    <w:rsid w:val="000944A9"/>
    <w:rsid w:val="00096188"/>
    <w:rsid w:val="0009672A"/>
    <w:rsid w:val="000969AC"/>
    <w:rsid w:val="00096A11"/>
    <w:rsid w:val="000A015F"/>
    <w:rsid w:val="000A08A4"/>
    <w:rsid w:val="000A0E0E"/>
    <w:rsid w:val="000A0EA2"/>
    <w:rsid w:val="000A3A18"/>
    <w:rsid w:val="000A3BCD"/>
    <w:rsid w:val="000A5941"/>
    <w:rsid w:val="000A7AC7"/>
    <w:rsid w:val="000B4072"/>
    <w:rsid w:val="000B5221"/>
    <w:rsid w:val="000B6D84"/>
    <w:rsid w:val="000C197C"/>
    <w:rsid w:val="000C2E4E"/>
    <w:rsid w:val="000C6A61"/>
    <w:rsid w:val="000C6CF0"/>
    <w:rsid w:val="000D0261"/>
    <w:rsid w:val="000D0C5B"/>
    <w:rsid w:val="000D1053"/>
    <w:rsid w:val="000D171F"/>
    <w:rsid w:val="000D4354"/>
    <w:rsid w:val="000D4573"/>
    <w:rsid w:val="000E2B16"/>
    <w:rsid w:val="000E3485"/>
    <w:rsid w:val="000E4104"/>
    <w:rsid w:val="000E4551"/>
    <w:rsid w:val="000E50B9"/>
    <w:rsid w:val="000E532C"/>
    <w:rsid w:val="000E600D"/>
    <w:rsid w:val="000E60D2"/>
    <w:rsid w:val="000F030E"/>
    <w:rsid w:val="000F1867"/>
    <w:rsid w:val="000F2E22"/>
    <w:rsid w:val="000F3574"/>
    <w:rsid w:val="000F39D9"/>
    <w:rsid w:val="000F6001"/>
    <w:rsid w:val="000F7599"/>
    <w:rsid w:val="000F7DD4"/>
    <w:rsid w:val="00100FE4"/>
    <w:rsid w:val="001056BA"/>
    <w:rsid w:val="00107CDF"/>
    <w:rsid w:val="00110A47"/>
    <w:rsid w:val="00111088"/>
    <w:rsid w:val="0011417E"/>
    <w:rsid w:val="001145D9"/>
    <w:rsid w:val="0011575C"/>
    <w:rsid w:val="00115EEB"/>
    <w:rsid w:val="00117DE5"/>
    <w:rsid w:val="00120C44"/>
    <w:rsid w:val="00121C9E"/>
    <w:rsid w:val="00121D8D"/>
    <w:rsid w:val="00122827"/>
    <w:rsid w:val="00126F78"/>
    <w:rsid w:val="00135860"/>
    <w:rsid w:val="00135D5F"/>
    <w:rsid w:val="001371A1"/>
    <w:rsid w:val="001410F4"/>
    <w:rsid w:val="00143F9C"/>
    <w:rsid w:val="001445DC"/>
    <w:rsid w:val="00145582"/>
    <w:rsid w:val="001457FD"/>
    <w:rsid w:val="001479D6"/>
    <w:rsid w:val="001513AB"/>
    <w:rsid w:val="00151AE7"/>
    <w:rsid w:val="001554FE"/>
    <w:rsid w:val="00155EC7"/>
    <w:rsid w:val="00160F12"/>
    <w:rsid w:val="001611C4"/>
    <w:rsid w:val="00163282"/>
    <w:rsid w:val="00166C55"/>
    <w:rsid w:val="001670FF"/>
    <w:rsid w:val="00167BF8"/>
    <w:rsid w:val="00170AE1"/>
    <w:rsid w:val="00170B0E"/>
    <w:rsid w:val="001722D9"/>
    <w:rsid w:val="001739D6"/>
    <w:rsid w:val="00175A22"/>
    <w:rsid w:val="00176A63"/>
    <w:rsid w:val="00177233"/>
    <w:rsid w:val="00180CFD"/>
    <w:rsid w:val="0018190E"/>
    <w:rsid w:val="0018270B"/>
    <w:rsid w:val="00184C1C"/>
    <w:rsid w:val="001914D5"/>
    <w:rsid w:val="00191D85"/>
    <w:rsid w:val="0019467B"/>
    <w:rsid w:val="00197002"/>
    <w:rsid w:val="001A0CF1"/>
    <w:rsid w:val="001A1CF4"/>
    <w:rsid w:val="001A248D"/>
    <w:rsid w:val="001A347D"/>
    <w:rsid w:val="001A34BF"/>
    <w:rsid w:val="001B33FC"/>
    <w:rsid w:val="001B415A"/>
    <w:rsid w:val="001B4742"/>
    <w:rsid w:val="001B5839"/>
    <w:rsid w:val="001B5B37"/>
    <w:rsid w:val="001B5CC7"/>
    <w:rsid w:val="001B63C8"/>
    <w:rsid w:val="001B68EC"/>
    <w:rsid w:val="001B7EEF"/>
    <w:rsid w:val="001C1D58"/>
    <w:rsid w:val="001C1E9E"/>
    <w:rsid w:val="001C2105"/>
    <w:rsid w:val="001C5078"/>
    <w:rsid w:val="001C5128"/>
    <w:rsid w:val="001C5DDE"/>
    <w:rsid w:val="001D266C"/>
    <w:rsid w:val="001D2F22"/>
    <w:rsid w:val="001D4908"/>
    <w:rsid w:val="001D612C"/>
    <w:rsid w:val="001D6821"/>
    <w:rsid w:val="001D7FAF"/>
    <w:rsid w:val="001E0199"/>
    <w:rsid w:val="001E0710"/>
    <w:rsid w:val="001E0D7B"/>
    <w:rsid w:val="001E6622"/>
    <w:rsid w:val="001E790E"/>
    <w:rsid w:val="001F1B7C"/>
    <w:rsid w:val="001F20EB"/>
    <w:rsid w:val="001F2732"/>
    <w:rsid w:val="001F3857"/>
    <w:rsid w:val="001F3C77"/>
    <w:rsid w:val="001F443C"/>
    <w:rsid w:val="001F65B7"/>
    <w:rsid w:val="001F703B"/>
    <w:rsid w:val="001F782E"/>
    <w:rsid w:val="001F7977"/>
    <w:rsid w:val="00200AEB"/>
    <w:rsid w:val="00200B23"/>
    <w:rsid w:val="00201AAD"/>
    <w:rsid w:val="00202CA3"/>
    <w:rsid w:val="0020384E"/>
    <w:rsid w:val="002040DA"/>
    <w:rsid w:val="00204C5A"/>
    <w:rsid w:val="00205690"/>
    <w:rsid w:val="00206177"/>
    <w:rsid w:val="002063AB"/>
    <w:rsid w:val="00206FE5"/>
    <w:rsid w:val="00207E1D"/>
    <w:rsid w:val="00211720"/>
    <w:rsid w:val="00211D32"/>
    <w:rsid w:val="00211FEF"/>
    <w:rsid w:val="00216DE8"/>
    <w:rsid w:val="00217439"/>
    <w:rsid w:val="00221244"/>
    <w:rsid w:val="00227E1C"/>
    <w:rsid w:val="00230F62"/>
    <w:rsid w:val="00233501"/>
    <w:rsid w:val="002365BA"/>
    <w:rsid w:val="00240073"/>
    <w:rsid w:val="002403A9"/>
    <w:rsid w:val="00242EC6"/>
    <w:rsid w:val="00243204"/>
    <w:rsid w:val="00246015"/>
    <w:rsid w:val="00247298"/>
    <w:rsid w:val="00251AD6"/>
    <w:rsid w:val="00251D6F"/>
    <w:rsid w:val="00251EF9"/>
    <w:rsid w:val="00254269"/>
    <w:rsid w:val="002605C6"/>
    <w:rsid w:val="00262F11"/>
    <w:rsid w:val="00262F1A"/>
    <w:rsid w:val="00264B1F"/>
    <w:rsid w:val="00264C9C"/>
    <w:rsid w:val="00265157"/>
    <w:rsid w:val="00266D6E"/>
    <w:rsid w:val="002673B8"/>
    <w:rsid w:val="002703CD"/>
    <w:rsid w:val="00270B66"/>
    <w:rsid w:val="002723D2"/>
    <w:rsid w:val="00272E04"/>
    <w:rsid w:val="00273135"/>
    <w:rsid w:val="00273FAB"/>
    <w:rsid w:val="002752C9"/>
    <w:rsid w:val="00275586"/>
    <w:rsid w:val="00275EFC"/>
    <w:rsid w:val="00275FDA"/>
    <w:rsid w:val="002773DC"/>
    <w:rsid w:val="002841BA"/>
    <w:rsid w:val="0028451B"/>
    <w:rsid w:val="00284C79"/>
    <w:rsid w:val="00285572"/>
    <w:rsid w:val="00286031"/>
    <w:rsid w:val="00286D46"/>
    <w:rsid w:val="0028746D"/>
    <w:rsid w:val="00287EF6"/>
    <w:rsid w:val="002930B9"/>
    <w:rsid w:val="00295029"/>
    <w:rsid w:val="00295897"/>
    <w:rsid w:val="00295AAD"/>
    <w:rsid w:val="0029F0B0"/>
    <w:rsid w:val="002A169E"/>
    <w:rsid w:val="002A2D2A"/>
    <w:rsid w:val="002A3E6C"/>
    <w:rsid w:val="002A4787"/>
    <w:rsid w:val="002A4937"/>
    <w:rsid w:val="002A78EA"/>
    <w:rsid w:val="002A7A16"/>
    <w:rsid w:val="002B0491"/>
    <w:rsid w:val="002B1BEF"/>
    <w:rsid w:val="002B2B52"/>
    <w:rsid w:val="002B4E2C"/>
    <w:rsid w:val="002B547A"/>
    <w:rsid w:val="002B63C7"/>
    <w:rsid w:val="002C2A48"/>
    <w:rsid w:val="002C3D01"/>
    <w:rsid w:val="002C54D2"/>
    <w:rsid w:val="002C6E36"/>
    <w:rsid w:val="002C6EA3"/>
    <w:rsid w:val="002C7A70"/>
    <w:rsid w:val="002D16C1"/>
    <w:rsid w:val="002D19A1"/>
    <w:rsid w:val="002D3008"/>
    <w:rsid w:val="002D31FF"/>
    <w:rsid w:val="002D3BB9"/>
    <w:rsid w:val="002D42F8"/>
    <w:rsid w:val="002D7093"/>
    <w:rsid w:val="002E0A66"/>
    <w:rsid w:val="002E0A93"/>
    <w:rsid w:val="002E3C90"/>
    <w:rsid w:val="002E476E"/>
    <w:rsid w:val="002E4AFB"/>
    <w:rsid w:val="002E4EB2"/>
    <w:rsid w:val="002E61A1"/>
    <w:rsid w:val="002E6BFA"/>
    <w:rsid w:val="002F22FD"/>
    <w:rsid w:val="002F3871"/>
    <w:rsid w:val="002F3B41"/>
    <w:rsid w:val="002F3E8B"/>
    <w:rsid w:val="002F54CF"/>
    <w:rsid w:val="002F5C66"/>
    <w:rsid w:val="002F5D9C"/>
    <w:rsid w:val="002F64A0"/>
    <w:rsid w:val="00301217"/>
    <w:rsid w:val="003033C7"/>
    <w:rsid w:val="00303BFF"/>
    <w:rsid w:val="00306A21"/>
    <w:rsid w:val="003159CA"/>
    <w:rsid w:val="0031639F"/>
    <w:rsid w:val="00317542"/>
    <w:rsid w:val="00321139"/>
    <w:rsid w:val="00322FF0"/>
    <w:rsid w:val="00323179"/>
    <w:rsid w:val="00325545"/>
    <w:rsid w:val="0032588D"/>
    <w:rsid w:val="0032620F"/>
    <w:rsid w:val="003269DF"/>
    <w:rsid w:val="00326F9F"/>
    <w:rsid w:val="0032708A"/>
    <w:rsid w:val="00330E61"/>
    <w:rsid w:val="0033159E"/>
    <w:rsid w:val="00331803"/>
    <w:rsid w:val="00332002"/>
    <w:rsid w:val="0033279C"/>
    <w:rsid w:val="00333B5C"/>
    <w:rsid w:val="00337274"/>
    <w:rsid w:val="00340CAD"/>
    <w:rsid w:val="0034107D"/>
    <w:rsid w:val="00341F7A"/>
    <w:rsid w:val="00342833"/>
    <w:rsid w:val="003432D6"/>
    <w:rsid w:val="00343789"/>
    <w:rsid w:val="0034456F"/>
    <w:rsid w:val="00344F60"/>
    <w:rsid w:val="00350F9B"/>
    <w:rsid w:val="003513DF"/>
    <w:rsid w:val="0035199A"/>
    <w:rsid w:val="00351E3D"/>
    <w:rsid w:val="00353F54"/>
    <w:rsid w:val="0035433D"/>
    <w:rsid w:val="003573C5"/>
    <w:rsid w:val="00360A5A"/>
    <w:rsid w:val="00367831"/>
    <w:rsid w:val="00367C6A"/>
    <w:rsid w:val="003706CD"/>
    <w:rsid w:val="00371B7E"/>
    <w:rsid w:val="00373B5E"/>
    <w:rsid w:val="00373F7C"/>
    <w:rsid w:val="00375CBC"/>
    <w:rsid w:val="00375F38"/>
    <w:rsid w:val="0038088D"/>
    <w:rsid w:val="00380B75"/>
    <w:rsid w:val="00380D1F"/>
    <w:rsid w:val="0038415D"/>
    <w:rsid w:val="00386357"/>
    <w:rsid w:val="00387C11"/>
    <w:rsid w:val="0039063E"/>
    <w:rsid w:val="00390ED8"/>
    <w:rsid w:val="00391A90"/>
    <w:rsid w:val="003929E0"/>
    <w:rsid w:val="00395064"/>
    <w:rsid w:val="003A0679"/>
    <w:rsid w:val="003A1C35"/>
    <w:rsid w:val="003A41B9"/>
    <w:rsid w:val="003A6147"/>
    <w:rsid w:val="003B10BA"/>
    <w:rsid w:val="003B1C4C"/>
    <w:rsid w:val="003B596B"/>
    <w:rsid w:val="003B7932"/>
    <w:rsid w:val="003C3667"/>
    <w:rsid w:val="003C39B8"/>
    <w:rsid w:val="003C415A"/>
    <w:rsid w:val="003C4BFE"/>
    <w:rsid w:val="003C58B4"/>
    <w:rsid w:val="003C6A42"/>
    <w:rsid w:val="003C7A9B"/>
    <w:rsid w:val="003D06D2"/>
    <w:rsid w:val="003D144E"/>
    <w:rsid w:val="003D186B"/>
    <w:rsid w:val="003D1DAB"/>
    <w:rsid w:val="003D2AA7"/>
    <w:rsid w:val="003D2B11"/>
    <w:rsid w:val="003D44B3"/>
    <w:rsid w:val="003D73B7"/>
    <w:rsid w:val="003D79E2"/>
    <w:rsid w:val="003E267A"/>
    <w:rsid w:val="003E2B2D"/>
    <w:rsid w:val="003E322C"/>
    <w:rsid w:val="003E40CC"/>
    <w:rsid w:val="003E4D10"/>
    <w:rsid w:val="003E4EEE"/>
    <w:rsid w:val="003E6D65"/>
    <w:rsid w:val="003E7B4C"/>
    <w:rsid w:val="003F0E50"/>
    <w:rsid w:val="003F3C99"/>
    <w:rsid w:val="003F5867"/>
    <w:rsid w:val="003F6D89"/>
    <w:rsid w:val="004000D3"/>
    <w:rsid w:val="00401C9E"/>
    <w:rsid w:val="00403305"/>
    <w:rsid w:val="004034B3"/>
    <w:rsid w:val="0040471F"/>
    <w:rsid w:val="00410040"/>
    <w:rsid w:val="00412D06"/>
    <w:rsid w:val="00413063"/>
    <w:rsid w:val="00414063"/>
    <w:rsid w:val="00421512"/>
    <w:rsid w:val="00423D3F"/>
    <w:rsid w:val="00423FB9"/>
    <w:rsid w:val="00423FE7"/>
    <w:rsid w:val="004259BE"/>
    <w:rsid w:val="004276D4"/>
    <w:rsid w:val="0043292E"/>
    <w:rsid w:val="004336B6"/>
    <w:rsid w:val="004350D1"/>
    <w:rsid w:val="004420B4"/>
    <w:rsid w:val="00442B85"/>
    <w:rsid w:val="004448C8"/>
    <w:rsid w:val="00445027"/>
    <w:rsid w:val="0044781D"/>
    <w:rsid w:val="00450A1C"/>
    <w:rsid w:val="0045121C"/>
    <w:rsid w:val="00451586"/>
    <w:rsid w:val="0045239E"/>
    <w:rsid w:val="004532D0"/>
    <w:rsid w:val="00453492"/>
    <w:rsid w:val="00454AA0"/>
    <w:rsid w:val="00455BB3"/>
    <w:rsid w:val="00461E52"/>
    <w:rsid w:val="00463391"/>
    <w:rsid w:val="00463918"/>
    <w:rsid w:val="00463E0F"/>
    <w:rsid w:val="0046517F"/>
    <w:rsid w:val="00465D7C"/>
    <w:rsid w:val="00465E58"/>
    <w:rsid w:val="00465F20"/>
    <w:rsid w:val="004660A2"/>
    <w:rsid w:val="00467A84"/>
    <w:rsid w:val="00470B23"/>
    <w:rsid w:val="0047298C"/>
    <w:rsid w:val="004751C0"/>
    <w:rsid w:val="00475E2C"/>
    <w:rsid w:val="00476CBF"/>
    <w:rsid w:val="004829F1"/>
    <w:rsid w:val="004831F7"/>
    <w:rsid w:val="00483633"/>
    <w:rsid w:val="004873F5"/>
    <w:rsid w:val="004908E3"/>
    <w:rsid w:val="004909E6"/>
    <w:rsid w:val="004919C5"/>
    <w:rsid w:val="0049424D"/>
    <w:rsid w:val="00494B6C"/>
    <w:rsid w:val="004951AB"/>
    <w:rsid w:val="004A03C5"/>
    <w:rsid w:val="004A143D"/>
    <w:rsid w:val="004A2588"/>
    <w:rsid w:val="004A2D39"/>
    <w:rsid w:val="004A54A2"/>
    <w:rsid w:val="004B23D6"/>
    <w:rsid w:val="004B38E2"/>
    <w:rsid w:val="004B3908"/>
    <w:rsid w:val="004B4E8F"/>
    <w:rsid w:val="004B585F"/>
    <w:rsid w:val="004B6279"/>
    <w:rsid w:val="004B6D16"/>
    <w:rsid w:val="004C04C3"/>
    <w:rsid w:val="004C0918"/>
    <w:rsid w:val="004C14CB"/>
    <w:rsid w:val="004C1E85"/>
    <w:rsid w:val="004C20F3"/>
    <w:rsid w:val="004C77C1"/>
    <w:rsid w:val="004C7A07"/>
    <w:rsid w:val="004D417E"/>
    <w:rsid w:val="004D6945"/>
    <w:rsid w:val="004D7F1C"/>
    <w:rsid w:val="004E0DF1"/>
    <w:rsid w:val="004E2969"/>
    <w:rsid w:val="004E29E3"/>
    <w:rsid w:val="004E2A6D"/>
    <w:rsid w:val="004E530C"/>
    <w:rsid w:val="004E577B"/>
    <w:rsid w:val="004E5A16"/>
    <w:rsid w:val="004E5A1D"/>
    <w:rsid w:val="004E5BDF"/>
    <w:rsid w:val="004E5CFA"/>
    <w:rsid w:val="004E76C8"/>
    <w:rsid w:val="004F01D0"/>
    <w:rsid w:val="004F14F6"/>
    <w:rsid w:val="004F2214"/>
    <w:rsid w:val="004F28C6"/>
    <w:rsid w:val="004F4603"/>
    <w:rsid w:val="004F5444"/>
    <w:rsid w:val="0050212F"/>
    <w:rsid w:val="00502315"/>
    <w:rsid w:val="00503255"/>
    <w:rsid w:val="0050350E"/>
    <w:rsid w:val="005055CD"/>
    <w:rsid w:val="00511C0F"/>
    <w:rsid w:val="00511EDC"/>
    <w:rsid w:val="00515CB6"/>
    <w:rsid w:val="00517556"/>
    <w:rsid w:val="005207A3"/>
    <w:rsid w:val="005216EF"/>
    <w:rsid w:val="0052485A"/>
    <w:rsid w:val="005249BD"/>
    <w:rsid w:val="00525AD7"/>
    <w:rsid w:val="0052664F"/>
    <w:rsid w:val="005266C3"/>
    <w:rsid w:val="005270BE"/>
    <w:rsid w:val="0053022A"/>
    <w:rsid w:val="005327C3"/>
    <w:rsid w:val="005362C7"/>
    <w:rsid w:val="00537038"/>
    <w:rsid w:val="00540A99"/>
    <w:rsid w:val="00541791"/>
    <w:rsid w:val="00541E22"/>
    <w:rsid w:val="0054203D"/>
    <w:rsid w:val="00544BE4"/>
    <w:rsid w:val="00545B46"/>
    <w:rsid w:val="0054728E"/>
    <w:rsid w:val="00547478"/>
    <w:rsid w:val="00547DCA"/>
    <w:rsid w:val="005501F4"/>
    <w:rsid w:val="00550D20"/>
    <w:rsid w:val="00553E50"/>
    <w:rsid w:val="00555564"/>
    <w:rsid w:val="00556D82"/>
    <w:rsid w:val="005606D7"/>
    <w:rsid w:val="00563456"/>
    <w:rsid w:val="00564588"/>
    <w:rsid w:val="0056656B"/>
    <w:rsid w:val="00567B4B"/>
    <w:rsid w:val="00571046"/>
    <w:rsid w:val="00571528"/>
    <w:rsid w:val="00572557"/>
    <w:rsid w:val="00582F21"/>
    <w:rsid w:val="00584360"/>
    <w:rsid w:val="00584A06"/>
    <w:rsid w:val="005869BE"/>
    <w:rsid w:val="00586EAC"/>
    <w:rsid w:val="00586FD5"/>
    <w:rsid w:val="005876BE"/>
    <w:rsid w:val="00590078"/>
    <w:rsid w:val="005906BE"/>
    <w:rsid w:val="0059168A"/>
    <w:rsid w:val="005920B4"/>
    <w:rsid w:val="005960E0"/>
    <w:rsid w:val="005A0C65"/>
    <w:rsid w:val="005A350D"/>
    <w:rsid w:val="005B0A04"/>
    <w:rsid w:val="005B1858"/>
    <w:rsid w:val="005B28F1"/>
    <w:rsid w:val="005B2A3D"/>
    <w:rsid w:val="005B32C2"/>
    <w:rsid w:val="005B32E0"/>
    <w:rsid w:val="005B4B0C"/>
    <w:rsid w:val="005B7F04"/>
    <w:rsid w:val="005C61AD"/>
    <w:rsid w:val="005C73C1"/>
    <w:rsid w:val="005C7D44"/>
    <w:rsid w:val="005D27B8"/>
    <w:rsid w:val="005D3BF5"/>
    <w:rsid w:val="005D79DD"/>
    <w:rsid w:val="005E0354"/>
    <w:rsid w:val="005E2DCB"/>
    <w:rsid w:val="005E41EB"/>
    <w:rsid w:val="005E46F9"/>
    <w:rsid w:val="005E6622"/>
    <w:rsid w:val="005E7E6F"/>
    <w:rsid w:val="005F1648"/>
    <w:rsid w:val="005F350B"/>
    <w:rsid w:val="005F3657"/>
    <w:rsid w:val="005F3A34"/>
    <w:rsid w:val="005F4045"/>
    <w:rsid w:val="005F6F63"/>
    <w:rsid w:val="005F6F93"/>
    <w:rsid w:val="00601D39"/>
    <w:rsid w:val="0060294B"/>
    <w:rsid w:val="0060513F"/>
    <w:rsid w:val="00605CDD"/>
    <w:rsid w:val="0060617E"/>
    <w:rsid w:val="006074D0"/>
    <w:rsid w:val="00610B93"/>
    <w:rsid w:val="00611736"/>
    <w:rsid w:val="0061304A"/>
    <w:rsid w:val="0062103F"/>
    <w:rsid w:val="00623622"/>
    <w:rsid w:val="00623ACA"/>
    <w:rsid w:val="006261FC"/>
    <w:rsid w:val="0062656B"/>
    <w:rsid w:val="00635CFE"/>
    <w:rsid w:val="00636E2C"/>
    <w:rsid w:val="00640BC0"/>
    <w:rsid w:val="0064148E"/>
    <w:rsid w:val="00641C9D"/>
    <w:rsid w:val="006423DF"/>
    <w:rsid w:val="006429D9"/>
    <w:rsid w:val="00643DA9"/>
    <w:rsid w:val="006460EF"/>
    <w:rsid w:val="00650DE8"/>
    <w:rsid w:val="00651C92"/>
    <w:rsid w:val="00651D84"/>
    <w:rsid w:val="00654D0B"/>
    <w:rsid w:val="006550C4"/>
    <w:rsid w:val="00656C02"/>
    <w:rsid w:val="00657AC2"/>
    <w:rsid w:val="0066187B"/>
    <w:rsid w:val="00661A68"/>
    <w:rsid w:val="00662B13"/>
    <w:rsid w:val="00663B25"/>
    <w:rsid w:val="00664851"/>
    <w:rsid w:val="00664CB4"/>
    <w:rsid w:val="006673C8"/>
    <w:rsid w:val="00671C46"/>
    <w:rsid w:val="006724D2"/>
    <w:rsid w:val="006729A6"/>
    <w:rsid w:val="006744E1"/>
    <w:rsid w:val="00674BCF"/>
    <w:rsid w:val="00674FF6"/>
    <w:rsid w:val="00675B12"/>
    <w:rsid w:val="00675DFA"/>
    <w:rsid w:val="00677D7B"/>
    <w:rsid w:val="0068017A"/>
    <w:rsid w:val="00680E0D"/>
    <w:rsid w:val="00681E92"/>
    <w:rsid w:val="006829B6"/>
    <w:rsid w:val="00682E5C"/>
    <w:rsid w:val="0068436F"/>
    <w:rsid w:val="006850ED"/>
    <w:rsid w:val="006863E6"/>
    <w:rsid w:val="00686511"/>
    <w:rsid w:val="00686729"/>
    <w:rsid w:val="006867AD"/>
    <w:rsid w:val="0069117A"/>
    <w:rsid w:val="00692524"/>
    <w:rsid w:val="00692574"/>
    <w:rsid w:val="00692BC5"/>
    <w:rsid w:val="00697854"/>
    <w:rsid w:val="006A0F1C"/>
    <w:rsid w:val="006A2692"/>
    <w:rsid w:val="006A3539"/>
    <w:rsid w:val="006A3B68"/>
    <w:rsid w:val="006A4125"/>
    <w:rsid w:val="006A457F"/>
    <w:rsid w:val="006A68DC"/>
    <w:rsid w:val="006B0AB4"/>
    <w:rsid w:val="006B0B31"/>
    <w:rsid w:val="006B3416"/>
    <w:rsid w:val="006B4A82"/>
    <w:rsid w:val="006B54C5"/>
    <w:rsid w:val="006B5B37"/>
    <w:rsid w:val="006B65B1"/>
    <w:rsid w:val="006B6A75"/>
    <w:rsid w:val="006B795D"/>
    <w:rsid w:val="006C2150"/>
    <w:rsid w:val="006C3169"/>
    <w:rsid w:val="006C34DF"/>
    <w:rsid w:val="006C7294"/>
    <w:rsid w:val="006C7A5E"/>
    <w:rsid w:val="006C7C31"/>
    <w:rsid w:val="006D00D4"/>
    <w:rsid w:val="006D0B8D"/>
    <w:rsid w:val="006D0DF3"/>
    <w:rsid w:val="006D12EF"/>
    <w:rsid w:val="006D36A8"/>
    <w:rsid w:val="006D60B1"/>
    <w:rsid w:val="006D694D"/>
    <w:rsid w:val="006D696D"/>
    <w:rsid w:val="006E13DB"/>
    <w:rsid w:val="006E2115"/>
    <w:rsid w:val="006E239B"/>
    <w:rsid w:val="006E4420"/>
    <w:rsid w:val="006E4F51"/>
    <w:rsid w:val="006E52FA"/>
    <w:rsid w:val="006E63DE"/>
    <w:rsid w:val="006E7142"/>
    <w:rsid w:val="006E785E"/>
    <w:rsid w:val="006F0300"/>
    <w:rsid w:val="006F1512"/>
    <w:rsid w:val="006F2638"/>
    <w:rsid w:val="006F285F"/>
    <w:rsid w:val="006F403C"/>
    <w:rsid w:val="006F4470"/>
    <w:rsid w:val="006F5CE0"/>
    <w:rsid w:val="007004E8"/>
    <w:rsid w:val="00704293"/>
    <w:rsid w:val="00704F49"/>
    <w:rsid w:val="00705651"/>
    <w:rsid w:val="007075FB"/>
    <w:rsid w:val="0071042A"/>
    <w:rsid w:val="00713495"/>
    <w:rsid w:val="00714535"/>
    <w:rsid w:val="00714F04"/>
    <w:rsid w:val="00715D55"/>
    <w:rsid w:val="00717D8F"/>
    <w:rsid w:val="00726207"/>
    <w:rsid w:val="0072770E"/>
    <w:rsid w:val="00727D64"/>
    <w:rsid w:val="007305B1"/>
    <w:rsid w:val="00731FBB"/>
    <w:rsid w:val="007320A4"/>
    <w:rsid w:val="00732116"/>
    <w:rsid w:val="007334A4"/>
    <w:rsid w:val="00737349"/>
    <w:rsid w:val="00737ABC"/>
    <w:rsid w:val="00745FED"/>
    <w:rsid w:val="007513C5"/>
    <w:rsid w:val="007514DA"/>
    <w:rsid w:val="007533B8"/>
    <w:rsid w:val="007534FA"/>
    <w:rsid w:val="0075576D"/>
    <w:rsid w:val="00756BD0"/>
    <w:rsid w:val="00757335"/>
    <w:rsid w:val="00762661"/>
    <w:rsid w:val="00763ECC"/>
    <w:rsid w:val="007670B7"/>
    <w:rsid w:val="0076727D"/>
    <w:rsid w:val="007728D0"/>
    <w:rsid w:val="00775ABB"/>
    <w:rsid w:val="00776C50"/>
    <w:rsid w:val="00777467"/>
    <w:rsid w:val="007825AC"/>
    <w:rsid w:val="00784142"/>
    <w:rsid w:val="00784285"/>
    <w:rsid w:val="00784416"/>
    <w:rsid w:val="0078692B"/>
    <w:rsid w:val="007869F0"/>
    <w:rsid w:val="00787897"/>
    <w:rsid w:val="007918C6"/>
    <w:rsid w:val="00792908"/>
    <w:rsid w:val="00793118"/>
    <w:rsid w:val="007937AF"/>
    <w:rsid w:val="007A1BB8"/>
    <w:rsid w:val="007A2F38"/>
    <w:rsid w:val="007A340D"/>
    <w:rsid w:val="007A4ABB"/>
    <w:rsid w:val="007A6BFD"/>
    <w:rsid w:val="007A6D08"/>
    <w:rsid w:val="007B03F7"/>
    <w:rsid w:val="007B3BC9"/>
    <w:rsid w:val="007B7ABB"/>
    <w:rsid w:val="007BBC4F"/>
    <w:rsid w:val="007C0980"/>
    <w:rsid w:val="007C228C"/>
    <w:rsid w:val="007C52C0"/>
    <w:rsid w:val="007C7832"/>
    <w:rsid w:val="007D09B8"/>
    <w:rsid w:val="007D1ABF"/>
    <w:rsid w:val="007D2AAC"/>
    <w:rsid w:val="007D4770"/>
    <w:rsid w:val="007D59E9"/>
    <w:rsid w:val="007D5F2B"/>
    <w:rsid w:val="007E44E1"/>
    <w:rsid w:val="007E5F82"/>
    <w:rsid w:val="007E75D9"/>
    <w:rsid w:val="007F0400"/>
    <w:rsid w:val="007F36F6"/>
    <w:rsid w:val="007F3AB3"/>
    <w:rsid w:val="007F5C5C"/>
    <w:rsid w:val="007F7A3C"/>
    <w:rsid w:val="008005C8"/>
    <w:rsid w:val="00800A12"/>
    <w:rsid w:val="00800F80"/>
    <w:rsid w:val="00800FD7"/>
    <w:rsid w:val="00801B91"/>
    <w:rsid w:val="00801D71"/>
    <w:rsid w:val="0080262E"/>
    <w:rsid w:val="008036A4"/>
    <w:rsid w:val="00803D06"/>
    <w:rsid w:val="00805125"/>
    <w:rsid w:val="00805681"/>
    <w:rsid w:val="008100DF"/>
    <w:rsid w:val="00810B58"/>
    <w:rsid w:val="0081101C"/>
    <w:rsid w:val="0081627A"/>
    <w:rsid w:val="00817243"/>
    <w:rsid w:val="00817FD7"/>
    <w:rsid w:val="0082327D"/>
    <w:rsid w:val="00823AC9"/>
    <w:rsid w:val="00823B5E"/>
    <w:rsid w:val="008241D0"/>
    <w:rsid w:val="00825D0B"/>
    <w:rsid w:val="0082755A"/>
    <w:rsid w:val="00827AE6"/>
    <w:rsid w:val="0083069B"/>
    <w:rsid w:val="00830FAD"/>
    <w:rsid w:val="0083274B"/>
    <w:rsid w:val="008329B3"/>
    <w:rsid w:val="0083346F"/>
    <w:rsid w:val="008342C3"/>
    <w:rsid w:val="00836405"/>
    <w:rsid w:val="00843F36"/>
    <w:rsid w:val="00847825"/>
    <w:rsid w:val="00847C4A"/>
    <w:rsid w:val="0085510E"/>
    <w:rsid w:val="00855C54"/>
    <w:rsid w:val="00861248"/>
    <w:rsid w:val="0086496A"/>
    <w:rsid w:val="008665A1"/>
    <w:rsid w:val="00867DDB"/>
    <w:rsid w:val="00870BF7"/>
    <w:rsid w:val="008727C0"/>
    <w:rsid w:val="00873804"/>
    <w:rsid w:val="00874379"/>
    <w:rsid w:val="0087565C"/>
    <w:rsid w:val="00875E09"/>
    <w:rsid w:val="00881165"/>
    <w:rsid w:val="008813D4"/>
    <w:rsid w:val="0088162B"/>
    <w:rsid w:val="0088290D"/>
    <w:rsid w:val="0088502B"/>
    <w:rsid w:val="00886447"/>
    <w:rsid w:val="00886701"/>
    <w:rsid w:val="008874B7"/>
    <w:rsid w:val="0089022C"/>
    <w:rsid w:val="008906CB"/>
    <w:rsid w:val="00892083"/>
    <w:rsid w:val="00892311"/>
    <w:rsid w:val="00895D0A"/>
    <w:rsid w:val="00896349"/>
    <w:rsid w:val="00896FB7"/>
    <w:rsid w:val="008A014E"/>
    <w:rsid w:val="008A1D75"/>
    <w:rsid w:val="008A4A2C"/>
    <w:rsid w:val="008A596C"/>
    <w:rsid w:val="008A6766"/>
    <w:rsid w:val="008A7320"/>
    <w:rsid w:val="008A7CAD"/>
    <w:rsid w:val="008B1DDE"/>
    <w:rsid w:val="008B2664"/>
    <w:rsid w:val="008B4025"/>
    <w:rsid w:val="008B6600"/>
    <w:rsid w:val="008B7FB7"/>
    <w:rsid w:val="008C1FA2"/>
    <w:rsid w:val="008C2882"/>
    <w:rsid w:val="008C3AF5"/>
    <w:rsid w:val="008C602A"/>
    <w:rsid w:val="008C6C30"/>
    <w:rsid w:val="008C6EC0"/>
    <w:rsid w:val="008D17C9"/>
    <w:rsid w:val="008D3B32"/>
    <w:rsid w:val="008D5A8D"/>
    <w:rsid w:val="008D6A8B"/>
    <w:rsid w:val="008E0BD9"/>
    <w:rsid w:val="008E2378"/>
    <w:rsid w:val="008E77E9"/>
    <w:rsid w:val="008E7B12"/>
    <w:rsid w:val="008F0013"/>
    <w:rsid w:val="008F016D"/>
    <w:rsid w:val="008F0AB0"/>
    <w:rsid w:val="008F28F7"/>
    <w:rsid w:val="008F3B73"/>
    <w:rsid w:val="008F4641"/>
    <w:rsid w:val="008F49B5"/>
    <w:rsid w:val="008F4B28"/>
    <w:rsid w:val="008F63DC"/>
    <w:rsid w:val="008F67C7"/>
    <w:rsid w:val="008F7C6A"/>
    <w:rsid w:val="009006B9"/>
    <w:rsid w:val="0090088B"/>
    <w:rsid w:val="00901C14"/>
    <w:rsid w:val="00904F48"/>
    <w:rsid w:val="0090540D"/>
    <w:rsid w:val="009058BE"/>
    <w:rsid w:val="00906BF2"/>
    <w:rsid w:val="00912C89"/>
    <w:rsid w:val="009141BE"/>
    <w:rsid w:val="00914241"/>
    <w:rsid w:val="0091562E"/>
    <w:rsid w:val="00920CA4"/>
    <w:rsid w:val="00920E28"/>
    <w:rsid w:val="00921BFC"/>
    <w:rsid w:val="009225D5"/>
    <w:rsid w:val="00922EFB"/>
    <w:rsid w:val="0092303E"/>
    <w:rsid w:val="0092412E"/>
    <w:rsid w:val="00924C84"/>
    <w:rsid w:val="00927A7D"/>
    <w:rsid w:val="009305DA"/>
    <w:rsid w:val="00933093"/>
    <w:rsid w:val="00934234"/>
    <w:rsid w:val="0093532C"/>
    <w:rsid w:val="00936757"/>
    <w:rsid w:val="00936CBD"/>
    <w:rsid w:val="00941E4F"/>
    <w:rsid w:val="00942670"/>
    <w:rsid w:val="00950C1F"/>
    <w:rsid w:val="009536A9"/>
    <w:rsid w:val="00954AAD"/>
    <w:rsid w:val="00954E1C"/>
    <w:rsid w:val="0096046E"/>
    <w:rsid w:val="00961BE1"/>
    <w:rsid w:val="0096740A"/>
    <w:rsid w:val="00970B5B"/>
    <w:rsid w:val="0097223D"/>
    <w:rsid w:val="009729DF"/>
    <w:rsid w:val="00972FF3"/>
    <w:rsid w:val="00974FE6"/>
    <w:rsid w:val="009751AA"/>
    <w:rsid w:val="00976EF4"/>
    <w:rsid w:val="009801F6"/>
    <w:rsid w:val="00985A34"/>
    <w:rsid w:val="00985F5D"/>
    <w:rsid w:val="00991319"/>
    <w:rsid w:val="009917E7"/>
    <w:rsid w:val="00991F0B"/>
    <w:rsid w:val="009923E9"/>
    <w:rsid w:val="00994238"/>
    <w:rsid w:val="009957DF"/>
    <w:rsid w:val="0099580D"/>
    <w:rsid w:val="009967EE"/>
    <w:rsid w:val="009A03B5"/>
    <w:rsid w:val="009A0678"/>
    <w:rsid w:val="009A47DD"/>
    <w:rsid w:val="009A50BD"/>
    <w:rsid w:val="009A62BB"/>
    <w:rsid w:val="009A6935"/>
    <w:rsid w:val="009A7FF5"/>
    <w:rsid w:val="009B0EDF"/>
    <w:rsid w:val="009B1CBD"/>
    <w:rsid w:val="009B32CC"/>
    <w:rsid w:val="009B7EDC"/>
    <w:rsid w:val="009C02BE"/>
    <w:rsid w:val="009C0EFF"/>
    <w:rsid w:val="009C1349"/>
    <w:rsid w:val="009C5611"/>
    <w:rsid w:val="009C611E"/>
    <w:rsid w:val="009D0101"/>
    <w:rsid w:val="009D02EA"/>
    <w:rsid w:val="009D0B03"/>
    <w:rsid w:val="009D1007"/>
    <w:rsid w:val="009D4882"/>
    <w:rsid w:val="009D63C2"/>
    <w:rsid w:val="009D7C55"/>
    <w:rsid w:val="009E0EA2"/>
    <w:rsid w:val="009E2AB0"/>
    <w:rsid w:val="009E2EAD"/>
    <w:rsid w:val="009E524F"/>
    <w:rsid w:val="009F00CA"/>
    <w:rsid w:val="009F0A2B"/>
    <w:rsid w:val="009F3082"/>
    <w:rsid w:val="009F3903"/>
    <w:rsid w:val="009F3F59"/>
    <w:rsid w:val="009F44EB"/>
    <w:rsid w:val="009F6CFE"/>
    <w:rsid w:val="00A000B9"/>
    <w:rsid w:val="00A0100F"/>
    <w:rsid w:val="00A01BF7"/>
    <w:rsid w:val="00A04579"/>
    <w:rsid w:val="00A10BBD"/>
    <w:rsid w:val="00A1143C"/>
    <w:rsid w:val="00A14F7C"/>
    <w:rsid w:val="00A152CD"/>
    <w:rsid w:val="00A22FFA"/>
    <w:rsid w:val="00A23401"/>
    <w:rsid w:val="00A26B9B"/>
    <w:rsid w:val="00A26FA3"/>
    <w:rsid w:val="00A308B9"/>
    <w:rsid w:val="00A30E56"/>
    <w:rsid w:val="00A33D06"/>
    <w:rsid w:val="00A35DAD"/>
    <w:rsid w:val="00A35F40"/>
    <w:rsid w:val="00A36694"/>
    <w:rsid w:val="00A377C8"/>
    <w:rsid w:val="00A40267"/>
    <w:rsid w:val="00A47480"/>
    <w:rsid w:val="00A52464"/>
    <w:rsid w:val="00A52D60"/>
    <w:rsid w:val="00A5337B"/>
    <w:rsid w:val="00A544BF"/>
    <w:rsid w:val="00A5503C"/>
    <w:rsid w:val="00A6561A"/>
    <w:rsid w:val="00A65AF9"/>
    <w:rsid w:val="00A671AA"/>
    <w:rsid w:val="00A672C8"/>
    <w:rsid w:val="00A70B83"/>
    <w:rsid w:val="00A73086"/>
    <w:rsid w:val="00A74CBA"/>
    <w:rsid w:val="00A74D3C"/>
    <w:rsid w:val="00A769B7"/>
    <w:rsid w:val="00A77C49"/>
    <w:rsid w:val="00A83264"/>
    <w:rsid w:val="00A8407F"/>
    <w:rsid w:val="00A91517"/>
    <w:rsid w:val="00A95682"/>
    <w:rsid w:val="00A96969"/>
    <w:rsid w:val="00A97584"/>
    <w:rsid w:val="00AA3F23"/>
    <w:rsid w:val="00AA3FD9"/>
    <w:rsid w:val="00AA5857"/>
    <w:rsid w:val="00AA63DC"/>
    <w:rsid w:val="00AA72A5"/>
    <w:rsid w:val="00AB290C"/>
    <w:rsid w:val="00AB34D9"/>
    <w:rsid w:val="00AB3ABB"/>
    <w:rsid w:val="00AB5E95"/>
    <w:rsid w:val="00AB615D"/>
    <w:rsid w:val="00AB729A"/>
    <w:rsid w:val="00AB74A8"/>
    <w:rsid w:val="00AC37F6"/>
    <w:rsid w:val="00AC3A75"/>
    <w:rsid w:val="00AC3D45"/>
    <w:rsid w:val="00AC7160"/>
    <w:rsid w:val="00AD039F"/>
    <w:rsid w:val="00AD04C0"/>
    <w:rsid w:val="00AD6407"/>
    <w:rsid w:val="00AD75B2"/>
    <w:rsid w:val="00AE1DEF"/>
    <w:rsid w:val="00AE311F"/>
    <w:rsid w:val="00AE3E22"/>
    <w:rsid w:val="00AE4F19"/>
    <w:rsid w:val="00AE4FB1"/>
    <w:rsid w:val="00AE680C"/>
    <w:rsid w:val="00AE69A1"/>
    <w:rsid w:val="00AE7AB2"/>
    <w:rsid w:val="00AF06F2"/>
    <w:rsid w:val="00AF0B56"/>
    <w:rsid w:val="00AF13A1"/>
    <w:rsid w:val="00AF2059"/>
    <w:rsid w:val="00AF3DCB"/>
    <w:rsid w:val="00AF59A2"/>
    <w:rsid w:val="00AF620A"/>
    <w:rsid w:val="00AF7341"/>
    <w:rsid w:val="00AF7CE9"/>
    <w:rsid w:val="00B009D6"/>
    <w:rsid w:val="00B011D9"/>
    <w:rsid w:val="00B026A7"/>
    <w:rsid w:val="00B06760"/>
    <w:rsid w:val="00B06B81"/>
    <w:rsid w:val="00B0750A"/>
    <w:rsid w:val="00B10EC2"/>
    <w:rsid w:val="00B11612"/>
    <w:rsid w:val="00B129A7"/>
    <w:rsid w:val="00B12CF8"/>
    <w:rsid w:val="00B14CF4"/>
    <w:rsid w:val="00B15B8C"/>
    <w:rsid w:val="00B17AC0"/>
    <w:rsid w:val="00B22855"/>
    <w:rsid w:val="00B228AE"/>
    <w:rsid w:val="00B25FC7"/>
    <w:rsid w:val="00B269E3"/>
    <w:rsid w:val="00B336BE"/>
    <w:rsid w:val="00B36F06"/>
    <w:rsid w:val="00B41078"/>
    <w:rsid w:val="00B44930"/>
    <w:rsid w:val="00B47878"/>
    <w:rsid w:val="00B47B4D"/>
    <w:rsid w:val="00B52BEA"/>
    <w:rsid w:val="00B52F93"/>
    <w:rsid w:val="00B5400A"/>
    <w:rsid w:val="00B57998"/>
    <w:rsid w:val="00B579AF"/>
    <w:rsid w:val="00B60CB9"/>
    <w:rsid w:val="00B6100B"/>
    <w:rsid w:val="00B61179"/>
    <w:rsid w:val="00B6507B"/>
    <w:rsid w:val="00B65777"/>
    <w:rsid w:val="00B668E5"/>
    <w:rsid w:val="00B67DA0"/>
    <w:rsid w:val="00B73A01"/>
    <w:rsid w:val="00B746C5"/>
    <w:rsid w:val="00B80BA4"/>
    <w:rsid w:val="00B82943"/>
    <w:rsid w:val="00B82C1C"/>
    <w:rsid w:val="00B85979"/>
    <w:rsid w:val="00B86240"/>
    <w:rsid w:val="00B90D02"/>
    <w:rsid w:val="00B9187B"/>
    <w:rsid w:val="00B92420"/>
    <w:rsid w:val="00B92890"/>
    <w:rsid w:val="00B932FF"/>
    <w:rsid w:val="00B938EC"/>
    <w:rsid w:val="00B95283"/>
    <w:rsid w:val="00B957CF"/>
    <w:rsid w:val="00B9657F"/>
    <w:rsid w:val="00B96726"/>
    <w:rsid w:val="00B97808"/>
    <w:rsid w:val="00BA0CE7"/>
    <w:rsid w:val="00BA0CEE"/>
    <w:rsid w:val="00BA39C7"/>
    <w:rsid w:val="00BA3C46"/>
    <w:rsid w:val="00BA3E06"/>
    <w:rsid w:val="00BA4483"/>
    <w:rsid w:val="00BA610D"/>
    <w:rsid w:val="00BB3C92"/>
    <w:rsid w:val="00BB6827"/>
    <w:rsid w:val="00BB7D95"/>
    <w:rsid w:val="00BC075C"/>
    <w:rsid w:val="00BC1156"/>
    <w:rsid w:val="00BC2E28"/>
    <w:rsid w:val="00BC4EA1"/>
    <w:rsid w:val="00BC5499"/>
    <w:rsid w:val="00BC56EB"/>
    <w:rsid w:val="00BC671B"/>
    <w:rsid w:val="00BD1B2D"/>
    <w:rsid w:val="00BD2B0D"/>
    <w:rsid w:val="00BD32D4"/>
    <w:rsid w:val="00BD4C31"/>
    <w:rsid w:val="00BD6D45"/>
    <w:rsid w:val="00BD6ED2"/>
    <w:rsid w:val="00BE0F95"/>
    <w:rsid w:val="00BE21D7"/>
    <w:rsid w:val="00BE2619"/>
    <w:rsid w:val="00BE2851"/>
    <w:rsid w:val="00BE43C4"/>
    <w:rsid w:val="00BE5046"/>
    <w:rsid w:val="00BE5645"/>
    <w:rsid w:val="00BE6316"/>
    <w:rsid w:val="00BF20F0"/>
    <w:rsid w:val="00BF5D41"/>
    <w:rsid w:val="00C01392"/>
    <w:rsid w:val="00C013A9"/>
    <w:rsid w:val="00C0325D"/>
    <w:rsid w:val="00C04571"/>
    <w:rsid w:val="00C05747"/>
    <w:rsid w:val="00C064B6"/>
    <w:rsid w:val="00C0686D"/>
    <w:rsid w:val="00C06E42"/>
    <w:rsid w:val="00C07867"/>
    <w:rsid w:val="00C07A23"/>
    <w:rsid w:val="00C07C56"/>
    <w:rsid w:val="00C07CAC"/>
    <w:rsid w:val="00C07E25"/>
    <w:rsid w:val="00C1090A"/>
    <w:rsid w:val="00C10FAF"/>
    <w:rsid w:val="00C12BFC"/>
    <w:rsid w:val="00C147D3"/>
    <w:rsid w:val="00C1702A"/>
    <w:rsid w:val="00C20441"/>
    <w:rsid w:val="00C21DF2"/>
    <w:rsid w:val="00C25200"/>
    <w:rsid w:val="00C258CA"/>
    <w:rsid w:val="00C333A8"/>
    <w:rsid w:val="00C34ED6"/>
    <w:rsid w:val="00C36087"/>
    <w:rsid w:val="00C406A8"/>
    <w:rsid w:val="00C41C50"/>
    <w:rsid w:val="00C4210E"/>
    <w:rsid w:val="00C42521"/>
    <w:rsid w:val="00C42735"/>
    <w:rsid w:val="00C42C8B"/>
    <w:rsid w:val="00C45754"/>
    <w:rsid w:val="00C47449"/>
    <w:rsid w:val="00C479C0"/>
    <w:rsid w:val="00C5080E"/>
    <w:rsid w:val="00C519D6"/>
    <w:rsid w:val="00C5397E"/>
    <w:rsid w:val="00C547A5"/>
    <w:rsid w:val="00C54B06"/>
    <w:rsid w:val="00C569E2"/>
    <w:rsid w:val="00C57694"/>
    <w:rsid w:val="00C57C99"/>
    <w:rsid w:val="00C60664"/>
    <w:rsid w:val="00C61A99"/>
    <w:rsid w:val="00C62ABF"/>
    <w:rsid w:val="00C62BB6"/>
    <w:rsid w:val="00C62EDB"/>
    <w:rsid w:val="00C62EFB"/>
    <w:rsid w:val="00C63CC0"/>
    <w:rsid w:val="00C648EC"/>
    <w:rsid w:val="00C65A8C"/>
    <w:rsid w:val="00C65ED4"/>
    <w:rsid w:val="00C703BE"/>
    <w:rsid w:val="00C7071D"/>
    <w:rsid w:val="00C71EE4"/>
    <w:rsid w:val="00C72A05"/>
    <w:rsid w:val="00C73343"/>
    <w:rsid w:val="00C73CFA"/>
    <w:rsid w:val="00C764ED"/>
    <w:rsid w:val="00C76E5E"/>
    <w:rsid w:val="00C8051A"/>
    <w:rsid w:val="00C81114"/>
    <w:rsid w:val="00C8400E"/>
    <w:rsid w:val="00C84146"/>
    <w:rsid w:val="00C86626"/>
    <w:rsid w:val="00C92EAE"/>
    <w:rsid w:val="00C9434D"/>
    <w:rsid w:val="00C9462B"/>
    <w:rsid w:val="00C9548B"/>
    <w:rsid w:val="00C95F6C"/>
    <w:rsid w:val="00CA001D"/>
    <w:rsid w:val="00CA2C46"/>
    <w:rsid w:val="00CA4788"/>
    <w:rsid w:val="00CA6B04"/>
    <w:rsid w:val="00CA70C7"/>
    <w:rsid w:val="00CB094B"/>
    <w:rsid w:val="00CB0BD2"/>
    <w:rsid w:val="00CB16FB"/>
    <w:rsid w:val="00CB5270"/>
    <w:rsid w:val="00CC12BD"/>
    <w:rsid w:val="00CC2347"/>
    <w:rsid w:val="00CC2491"/>
    <w:rsid w:val="00CC4126"/>
    <w:rsid w:val="00CC43CF"/>
    <w:rsid w:val="00CC51E5"/>
    <w:rsid w:val="00CC55C7"/>
    <w:rsid w:val="00CC7409"/>
    <w:rsid w:val="00CC7576"/>
    <w:rsid w:val="00CC7820"/>
    <w:rsid w:val="00CD013F"/>
    <w:rsid w:val="00CD3182"/>
    <w:rsid w:val="00CD62D6"/>
    <w:rsid w:val="00CD7661"/>
    <w:rsid w:val="00CE10C8"/>
    <w:rsid w:val="00CE12FD"/>
    <w:rsid w:val="00CE595C"/>
    <w:rsid w:val="00CE6006"/>
    <w:rsid w:val="00CE634E"/>
    <w:rsid w:val="00CE7CEB"/>
    <w:rsid w:val="00CF020C"/>
    <w:rsid w:val="00CF1915"/>
    <w:rsid w:val="00D0070E"/>
    <w:rsid w:val="00D03951"/>
    <w:rsid w:val="00D06416"/>
    <w:rsid w:val="00D12B0C"/>
    <w:rsid w:val="00D15D58"/>
    <w:rsid w:val="00D172DD"/>
    <w:rsid w:val="00D17AFF"/>
    <w:rsid w:val="00D17D42"/>
    <w:rsid w:val="00D20726"/>
    <w:rsid w:val="00D20C68"/>
    <w:rsid w:val="00D2224F"/>
    <w:rsid w:val="00D22D74"/>
    <w:rsid w:val="00D230EC"/>
    <w:rsid w:val="00D27D65"/>
    <w:rsid w:val="00D308E0"/>
    <w:rsid w:val="00D31762"/>
    <w:rsid w:val="00D33E9F"/>
    <w:rsid w:val="00D343B0"/>
    <w:rsid w:val="00D35609"/>
    <w:rsid w:val="00D35A9C"/>
    <w:rsid w:val="00D370FC"/>
    <w:rsid w:val="00D37D37"/>
    <w:rsid w:val="00D37D66"/>
    <w:rsid w:val="00D422E7"/>
    <w:rsid w:val="00D43B78"/>
    <w:rsid w:val="00D444E9"/>
    <w:rsid w:val="00D4478D"/>
    <w:rsid w:val="00D542CB"/>
    <w:rsid w:val="00D5631C"/>
    <w:rsid w:val="00D574AC"/>
    <w:rsid w:val="00D61774"/>
    <w:rsid w:val="00D61BC5"/>
    <w:rsid w:val="00D61FD9"/>
    <w:rsid w:val="00D629A1"/>
    <w:rsid w:val="00D62F4F"/>
    <w:rsid w:val="00D658DE"/>
    <w:rsid w:val="00D70080"/>
    <w:rsid w:val="00D712A4"/>
    <w:rsid w:val="00D7175D"/>
    <w:rsid w:val="00D7312D"/>
    <w:rsid w:val="00D73FDD"/>
    <w:rsid w:val="00D742D2"/>
    <w:rsid w:val="00D749B6"/>
    <w:rsid w:val="00D77728"/>
    <w:rsid w:val="00D81ACF"/>
    <w:rsid w:val="00D81C4E"/>
    <w:rsid w:val="00D82BC4"/>
    <w:rsid w:val="00D856EC"/>
    <w:rsid w:val="00D86775"/>
    <w:rsid w:val="00D869B7"/>
    <w:rsid w:val="00D86B7D"/>
    <w:rsid w:val="00D873A5"/>
    <w:rsid w:val="00D91282"/>
    <w:rsid w:val="00D919AF"/>
    <w:rsid w:val="00D91A41"/>
    <w:rsid w:val="00D91F80"/>
    <w:rsid w:val="00D9258A"/>
    <w:rsid w:val="00D93414"/>
    <w:rsid w:val="00D94391"/>
    <w:rsid w:val="00D948EC"/>
    <w:rsid w:val="00D94B17"/>
    <w:rsid w:val="00D952B5"/>
    <w:rsid w:val="00D953C1"/>
    <w:rsid w:val="00DA1F13"/>
    <w:rsid w:val="00DA3DC0"/>
    <w:rsid w:val="00DA5714"/>
    <w:rsid w:val="00DA5A15"/>
    <w:rsid w:val="00DA6E30"/>
    <w:rsid w:val="00DA6F16"/>
    <w:rsid w:val="00DA76EC"/>
    <w:rsid w:val="00DA784D"/>
    <w:rsid w:val="00DB458C"/>
    <w:rsid w:val="00DB75CD"/>
    <w:rsid w:val="00DB7BD0"/>
    <w:rsid w:val="00DB7FFA"/>
    <w:rsid w:val="00DC049D"/>
    <w:rsid w:val="00DC1704"/>
    <w:rsid w:val="00DC1E1D"/>
    <w:rsid w:val="00DC34B3"/>
    <w:rsid w:val="00DC3787"/>
    <w:rsid w:val="00DC3952"/>
    <w:rsid w:val="00DC4C46"/>
    <w:rsid w:val="00DC4DDE"/>
    <w:rsid w:val="00DD0484"/>
    <w:rsid w:val="00DD3513"/>
    <w:rsid w:val="00DD465F"/>
    <w:rsid w:val="00DD6848"/>
    <w:rsid w:val="00DD6D0D"/>
    <w:rsid w:val="00DD7334"/>
    <w:rsid w:val="00DD7E86"/>
    <w:rsid w:val="00DE0116"/>
    <w:rsid w:val="00DE332F"/>
    <w:rsid w:val="00DE6B1A"/>
    <w:rsid w:val="00DE7769"/>
    <w:rsid w:val="00DF053B"/>
    <w:rsid w:val="00DF0D45"/>
    <w:rsid w:val="00DF5D70"/>
    <w:rsid w:val="00DF612C"/>
    <w:rsid w:val="00DF70D3"/>
    <w:rsid w:val="00DF7563"/>
    <w:rsid w:val="00DF7B5E"/>
    <w:rsid w:val="00DF7E8B"/>
    <w:rsid w:val="00E01BA4"/>
    <w:rsid w:val="00E02212"/>
    <w:rsid w:val="00E047DD"/>
    <w:rsid w:val="00E04C5A"/>
    <w:rsid w:val="00E04D4E"/>
    <w:rsid w:val="00E05BA7"/>
    <w:rsid w:val="00E06F6A"/>
    <w:rsid w:val="00E07A6D"/>
    <w:rsid w:val="00E11771"/>
    <w:rsid w:val="00E130C7"/>
    <w:rsid w:val="00E13ECE"/>
    <w:rsid w:val="00E159AE"/>
    <w:rsid w:val="00E160F0"/>
    <w:rsid w:val="00E218F8"/>
    <w:rsid w:val="00E21FD3"/>
    <w:rsid w:val="00E224F7"/>
    <w:rsid w:val="00E234D8"/>
    <w:rsid w:val="00E2440F"/>
    <w:rsid w:val="00E25CEF"/>
    <w:rsid w:val="00E26224"/>
    <w:rsid w:val="00E26260"/>
    <w:rsid w:val="00E274C5"/>
    <w:rsid w:val="00E30C74"/>
    <w:rsid w:val="00E31106"/>
    <w:rsid w:val="00E3299B"/>
    <w:rsid w:val="00E32A51"/>
    <w:rsid w:val="00E339E4"/>
    <w:rsid w:val="00E33ACD"/>
    <w:rsid w:val="00E44699"/>
    <w:rsid w:val="00E44A08"/>
    <w:rsid w:val="00E47587"/>
    <w:rsid w:val="00E541DE"/>
    <w:rsid w:val="00E5497F"/>
    <w:rsid w:val="00E54DF3"/>
    <w:rsid w:val="00E55CC9"/>
    <w:rsid w:val="00E56102"/>
    <w:rsid w:val="00E56411"/>
    <w:rsid w:val="00E564BF"/>
    <w:rsid w:val="00E570DA"/>
    <w:rsid w:val="00E57B5F"/>
    <w:rsid w:val="00E61F3E"/>
    <w:rsid w:val="00E6252A"/>
    <w:rsid w:val="00E64810"/>
    <w:rsid w:val="00E665A3"/>
    <w:rsid w:val="00E665ED"/>
    <w:rsid w:val="00E667BB"/>
    <w:rsid w:val="00E71775"/>
    <w:rsid w:val="00E71910"/>
    <w:rsid w:val="00E71B70"/>
    <w:rsid w:val="00E761DC"/>
    <w:rsid w:val="00E805CE"/>
    <w:rsid w:val="00E81A2F"/>
    <w:rsid w:val="00E82D57"/>
    <w:rsid w:val="00E831EB"/>
    <w:rsid w:val="00E8552D"/>
    <w:rsid w:val="00E86210"/>
    <w:rsid w:val="00E86A87"/>
    <w:rsid w:val="00E86B40"/>
    <w:rsid w:val="00E91443"/>
    <w:rsid w:val="00E93830"/>
    <w:rsid w:val="00E96300"/>
    <w:rsid w:val="00EA24F3"/>
    <w:rsid w:val="00EA4E70"/>
    <w:rsid w:val="00EA4F18"/>
    <w:rsid w:val="00EB01AB"/>
    <w:rsid w:val="00EB454D"/>
    <w:rsid w:val="00EB48DF"/>
    <w:rsid w:val="00EB5C0A"/>
    <w:rsid w:val="00EC0A1D"/>
    <w:rsid w:val="00EC4E65"/>
    <w:rsid w:val="00EC5858"/>
    <w:rsid w:val="00EC63E6"/>
    <w:rsid w:val="00EC6996"/>
    <w:rsid w:val="00ED16C3"/>
    <w:rsid w:val="00ED49C4"/>
    <w:rsid w:val="00ED4F43"/>
    <w:rsid w:val="00ED5900"/>
    <w:rsid w:val="00ED5E31"/>
    <w:rsid w:val="00ED69C7"/>
    <w:rsid w:val="00ED7F20"/>
    <w:rsid w:val="00ED7FD2"/>
    <w:rsid w:val="00EE0A91"/>
    <w:rsid w:val="00EE1DF8"/>
    <w:rsid w:val="00EE1FBC"/>
    <w:rsid w:val="00EE39E9"/>
    <w:rsid w:val="00EE4148"/>
    <w:rsid w:val="00EF5072"/>
    <w:rsid w:val="00EF5A1A"/>
    <w:rsid w:val="00F00337"/>
    <w:rsid w:val="00F0140C"/>
    <w:rsid w:val="00F03D7C"/>
    <w:rsid w:val="00F073D4"/>
    <w:rsid w:val="00F11A58"/>
    <w:rsid w:val="00F11DBA"/>
    <w:rsid w:val="00F149CF"/>
    <w:rsid w:val="00F165FE"/>
    <w:rsid w:val="00F169ED"/>
    <w:rsid w:val="00F16EC1"/>
    <w:rsid w:val="00F202F4"/>
    <w:rsid w:val="00F22342"/>
    <w:rsid w:val="00F246E2"/>
    <w:rsid w:val="00F253BE"/>
    <w:rsid w:val="00F27D0E"/>
    <w:rsid w:val="00F30D07"/>
    <w:rsid w:val="00F313C8"/>
    <w:rsid w:val="00F31857"/>
    <w:rsid w:val="00F329AB"/>
    <w:rsid w:val="00F34504"/>
    <w:rsid w:val="00F34E19"/>
    <w:rsid w:val="00F35E05"/>
    <w:rsid w:val="00F37007"/>
    <w:rsid w:val="00F40101"/>
    <w:rsid w:val="00F4085F"/>
    <w:rsid w:val="00F43BA8"/>
    <w:rsid w:val="00F445F8"/>
    <w:rsid w:val="00F452B8"/>
    <w:rsid w:val="00F45FE5"/>
    <w:rsid w:val="00F46CC2"/>
    <w:rsid w:val="00F47E71"/>
    <w:rsid w:val="00F51224"/>
    <w:rsid w:val="00F527C7"/>
    <w:rsid w:val="00F52985"/>
    <w:rsid w:val="00F53427"/>
    <w:rsid w:val="00F53FA5"/>
    <w:rsid w:val="00F552C7"/>
    <w:rsid w:val="00F555BD"/>
    <w:rsid w:val="00F5597A"/>
    <w:rsid w:val="00F56005"/>
    <w:rsid w:val="00F609D9"/>
    <w:rsid w:val="00F6317D"/>
    <w:rsid w:val="00F656CD"/>
    <w:rsid w:val="00F66186"/>
    <w:rsid w:val="00F66604"/>
    <w:rsid w:val="00F67861"/>
    <w:rsid w:val="00F70418"/>
    <w:rsid w:val="00F706F1"/>
    <w:rsid w:val="00F70857"/>
    <w:rsid w:val="00F72A28"/>
    <w:rsid w:val="00F74961"/>
    <w:rsid w:val="00F7507D"/>
    <w:rsid w:val="00F803EF"/>
    <w:rsid w:val="00F81CCD"/>
    <w:rsid w:val="00F90FA3"/>
    <w:rsid w:val="00F91E21"/>
    <w:rsid w:val="00F94D3F"/>
    <w:rsid w:val="00F95799"/>
    <w:rsid w:val="00F95C84"/>
    <w:rsid w:val="00F95DB3"/>
    <w:rsid w:val="00F9699B"/>
    <w:rsid w:val="00F97B58"/>
    <w:rsid w:val="00FA2350"/>
    <w:rsid w:val="00FA639A"/>
    <w:rsid w:val="00FA78F7"/>
    <w:rsid w:val="00FB00DF"/>
    <w:rsid w:val="00FB0E5B"/>
    <w:rsid w:val="00FB13D5"/>
    <w:rsid w:val="00FB1443"/>
    <w:rsid w:val="00FB1B6E"/>
    <w:rsid w:val="00FB2DE7"/>
    <w:rsid w:val="00FB4FC1"/>
    <w:rsid w:val="00FB56A4"/>
    <w:rsid w:val="00FC0BD7"/>
    <w:rsid w:val="00FC1B46"/>
    <w:rsid w:val="00FC29A6"/>
    <w:rsid w:val="00FC4429"/>
    <w:rsid w:val="00FC5623"/>
    <w:rsid w:val="00FC63BD"/>
    <w:rsid w:val="00FC6F77"/>
    <w:rsid w:val="00FC783D"/>
    <w:rsid w:val="00FC78BB"/>
    <w:rsid w:val="00FD110F"/>
    <w:rsid w:val="00FD1DC3"/>
    <w:rsid w:val="00FD2C21"/>
    <w:rsid w:val="00FD36A1"/>
    <w:rsid w:val="00FD5B76"/>
    <w:rsid w:val="00FE1343"/>
    <w:rsid w:val="00FE172B"/>
    <w:rsid w:val="00FE4B5E"/>
    <w:rsid w:val="00FE6158"/>
    <w:rsid w:val="00FE6D87"/>
    <w:rsid w:val="00FE7437"/>
    <w:rsid w:val="00FF28F3"/>
    <w:rsid w:val="00FF42CC"/>
    <w:rsid w:val="01296BD3"/>
    <w:rsid w:val="0178BC4E"/>
    <w:rsid w:val="02794269"/>
    <w:rsid w:val="036B4A0E"/>
    <w:rsid w:val="03ECCB9A"/>
    <w:rsid w:val="0436C9C2"/>
    <w:rsid w:val="046E2D36"/>
    <w:rsid w:val="047CE19B"/>
    <w:rsid w:val="04A65CC0"/>
    <w:rsid w:val="05027CC9"/>
    <w:rsid w:val="05C89F5D"/>
    <w:rsid w:val="05E86A15"/>
    <w:rsid w:val="070354A4"/>
    <w:rsid w:val="070B266D"/>
    <w:rsid w:val="0717A46A"/>
    <w:rsid w:val="0734293B"/>
    <w:rsid w:val="07607F08"/>
    <w:rsid w:val="079223A1"/>
    <w:rsid w:val="07DA38D2"/>
    <w:rsid w:val="07E4292E"/>
    <w:rsid w:val="0823596A"/>
    <w:rsid w:val="083050F0"/>
    <w:rsid w:val="0836AB43"/>
    <w:rsid w:val="083AF7A8"/>
    <w:rsid w:val="088F95EA"/>
    <w:rsid w:val="0951B036"/>
    <w:rsid w:val="09716374"/>
    <w:rsid w:val="0988EC86"/>
    <w:rsid w:val="0A247CBA"/>
    <w:rsid w:val="0A69564F"/>
    <w:rsid w:val="0AD227A4"/>
    <w:rsid w:val="0B97D843"/>
    <w:rsid w:val="0C85CAC1"/>
    <w:rsid w:val="0CBB803E"/>
    <w:rsid w:val="0CC9FC18"/>
    <w:rsid w:val="0CCEDD27"/>
    <w:rsid w:val="0D4C8AA4"/>
    <w:rsid w:val="0D54464C"/>
    <w:rsid w:val="0D9E12E9"/>
    <w:rsid w:val="0DBBB1C6"/>
    <w:rsid w:val="0E0AF9E3"/>
    <w:rsid w:val="0E313FAB"/>
    <w:rsid w:val="0E50755A"/>
    <w:rsid w:val="0E9036B2"/>
    <w:rsid w:val="0E9BC61A"/>
    <w:rsid w:val="0EB1245C"/>
    <w:rsid w:val="0F3E6233"/>
    <w:rsid w:val="0F65BABD"/>
    <w:rsid w:val="0F8EC0E6"/>
    <w:rsid w:val="0FB1BAF6"/>
    <w:rsid w:val="104CF4BD"/>
    <w:rsid w:val="109C3059"/>
    <w:rsid w:val="109DEB76"/>
    <w:rsid w:val="10D5B3AB"/>
    <w:rsid w:val="112573FF"/>
    <w:rsid w:val="114A91E1"/>
    <w:rsid w:val="117636D4"/>
    <w:rsid w:val="11C6C79F"/>
    <w:rsid w:val="148232A3"/>
    <w:rsid w:val="150A914C"/>
    <w:rsid w:val="1604DAA7"/>
    <w:rsid w:val="1611DD53"/>
    <w:rsid w:val="1701A0EC"/>
    <w:rsid w:val="17A0AB08"/>
    <w:rsid w:val="17AA186F"/>
    <w:rsid w:val="17B9D365"/>
    <w:rsid w:val="1818A5C3"/>
    <w:rsid w:val="1838412B"/>
    <w:rsid w:val="1860AF23"/>
    <w:rsid w:val="193C7B69"/>
    <w:rsid w:val="1941E481"/>
    <w:rsid w:val="19A85522"/>
    <w:rsid w:val="1A3D2E7C"/>
    <w:rsid w:val="1A417933"/>
    <w:rsid w:val="1A87BA4D"/>
    <w:rsid w:val="1A891DA6"/>
    <w:rsid w:val="1AAADF48"/>
    <w:rsid w:val="1AB53DF6"/>
    <w:rsid w:val="1B4A11A9"/>
    <w:rsid w:val="1B9E3F6F"/>
    <w:rsid w:val="1C2630ED"/>
    <w:rsid w:val="1C85415F"/>
    <w:rsid w:val="1D007D19"/>
    <w:rsid w:val="1D2B77C5"/>
    <w:rsid w:val="1D3F0818"/>
    <w:rsid w:val="1D75AEAE"/>
    <w:rsid w:val="1D9F4F63"/>
    <w:rsid w:val="1E273836"/>
    <w:rsid w:val="1E35F1F8"/>
    <w:rsid w:val="1F856610"/>
    <w:rsid w:val="1FA15384"/>
    <w:rsid w:val="1FD5C502"/>
    <w:rsid w:val="212ADF6B"/>
    <w:rsid w:val="21305375"/>
    <w:rsid w:val="217CABAC"/>
    <w:rsid w:val="229973C0"/>
    <w:rsid w:val="229B8572"/>
    <w:rsid w:val="22F74AE4"/>
    <w:rsid w:val="22FCCAF3"/>
    <w:rsid w:val="234C01BF"/>
    <w:rsid w:val="23DCC8F0"/>
    <w:rsid w:val="23F8255C"/>
    <w:rsid w:val="2415AE14"/>
    <w:rsid w:val="24BFF8BC"/>
    <w:rsid w:val="25AD179E"/>
    <w:rsid w:val="25F94600"/>
    <w:rsid w:val="266EF2D3"/>
    <w:rsid w:val="268E122D"/>
    <w:rsid w:val="26B5DDED"/>
    <w:rsid w:val="2774A2C3"/>
    <w:rsid w:val="2784F901"/>
    <w:rsid w:val="2790D227"/>
    <w:rsid w:val="27B36325"/>
    <w:rsid w:val="27B8B3D4"/>
    <w:rsid w:val="27DA5A3C"/>
    <w:rsid w:val="27FA96D1"/>
    <w:rsid w:val="28C3BA22"/>
    <w:rsid w:val="28C7A0FF"/>
    <w:rsid w:val="28CE1F1A"/>
    <w:rsid w:val="28E5AE83"/>
    <w:rsid w:val="29BDA7B4"/>
    <w:rsid w:val="2A17B2F4"/>
    <w:rsid w:val="2A4DCCFC"/>
    <w:rsid w:val="2AF31B93"/>
    <w:rsid w:val="2B08D75F"/>
    <w:rsid w:val="2B416FDC"/>
    <w:rsid w:val="2BCBC8C0"/>
    <w:rsid w:val="2C0EEBC2"/>
    <w:rsid w:val="2C516471"/>
    <w:rsid w:val="2CE00453"/>
    <w:rsid w:val="2CF0C69E"/>
    <w:rsid w:val="2CF11AAE"/>
    <w:rsid w:val="2D261C72"/>
    <w:rsid w:val="2E002175"/>
    <w:rsid w:val="2E947171"/>
    <w:rsid w:val="2EC3C3E2"/>
    <w:rsid w:val="2EEEC8F8"/>
    <w:rsid w:val="2F042D8A"/>
    <w:rsid w:val="2F95450E"/>
    <w:rsid w:val="30A3DBF3"/>
    <w:rsid w:val="30DAF516"/>
    <w:rsid w:val="3243DB34"/>
    <w:rsid w:val="325F0A7C"/>
    <w:rsid w:val="32758226"/>
    <w:rsid w:val="32991CF1"/>
    <w:rsid w:val="330EB3AE"/>
    <w:rsid w:val="3326B528"/>
    <w:rsid w:val="339A3360"/>
    <w:rsid w:val="34775B41"/>
    <w:rsid w:val="348DF943"/>
    <w:rsid w:val="34AC893F"/>
    <w:rsid w:val="34E85925"/>
    <w:rsid w:val="35912B11"/>
    <w:rsid w:val="35C4E94B"/>
    <w:rsid w:val="35FF4F99"/>
    <w:rsid w:val="361C3D9E"/>
    <w:rsid w:val="362EF89F"/>
    <w:rsid w:val="36476050"/>
    <w:rsid w:val="3677F3EE"/>
    <w:rsid w:val="37860545"/>
    <w:rsid w:val="378DE094"/>
    <w:rsid w:val="3792E67E"/>
    <w:rsid w:val="379756F7"/>
    <w:rsid w:val="37A3D627"/>
    <w:rsid w:val="38C9609C"/>
    <w:rsid w:val="38FF510A"/>
    <w:rsid w:val="396E19B4"/>
    <w:rsid w:val="39B47882"/>
    <w:rsid w:val="3A52ABBF"/>
    <w:rsid w:val="3AFEE80D"/>
    <w:rsid w:val="3B33113C"/>
    <w:rsid w:val="3B39B0CF"/>
    <w:rsid w:val="3B39EA98"/>
    <w:rsid w:val="3B84150D"/>
    <w:rsid w:val="3B8C2502"/>
    <w:rsid w:val="3B95337E"/>
    <w:rsid w:val="3C1D4695"/>
    <w:rsid w:val="3C5546AD"/>
    <w:rsid w:val="3C7213D0"/>
    <w:rsid w:val="3CFEDAA1"/>
    <w:rsid w:val="3D1D168A"/>
    <w:rsid w:val="3D4394FC"/>
    <w:rsid w:val="3D88C98A"/>
    <w:rsid w:val="3E5CFCA6"/>
    <w:rsid w:val="3E918378"/>
    <w:rsid w:val="3EA68ADB"/>
    <w:rsid w:val="3EE427A7"/>
    <w:rsid w:val="3F03F591"/>
    <w:rsid w:val="3FE919B2"/>
    <w:rsid w:val="4002A4A5"/>
    <w:rsid w:val="406F464C"/>
    <w:rsid w:val="4099EA05"/>
    <w:rsid w:val="412665C8"/>
    <w:rsid w:val="431944DD"/>
    <w:rsid w:val="43450E3C"/>
    <w:rsid w:val="435B5AC8"/>
    <w:rsid w:val="435C8C1F"/>
    <w:rsid w:val="43870D4A"/>
    <w:rsid w:val="44B72529"/>
    <w:rsid w:val="44F72B29"/>
    <w:rsid w:val="453E951A"/>
    <w:rsid w:val="45AEC3EF"/>
    <w:rsid w:val="46BDC0A6"/>
    <w:rsid w:val="46D5494C"/>
    <w:rsid w:val="47230F51"/>
    <w:rsid w:val="47BE4E6B"/>
    <w:rsid w:val="482F0026"/>
    <w:rsid w:val="483065BB"/>
    <w:rsid w:val="4855F82D"/>
    <w:rsid w:val="48837D44"/>
    <w:rsid w:val="4900AFAD"/>
    <w:rsid w:val="4940CE84"/>
    <w:rsid w:val="4A05F8D2"/>
    <w:rsid w:val="4AAC2F70"/>
    <w:rsid w:val="4B4D4450"/>
    <w:rsid w:val="4B7A70AA"/>
    <w:rsid w:val="4B9EEDDD"/>
    <w:rsid w:val="4BB56128"/>
    <w:rsid w:val="4BE416E7"/>
    <w:rsid w:val="4C39687F"/>
    <w:rsid w:val="4D404401"/>
    <w:rsid w:val="4D974045"/>
    <w:rsid w:val="4EA5EDC9"/>
    <w:rsid w:val="4F2E1E82"/>
    <w:rsid w:val="4F78A805"/>
    <w:rsid w:val="4FAB5FCF"/>
    <w:rsid w:val="4FBA62B3"/>
    <w:rsid w:val="501A1968"/>
    <w:rsid w:val="506B4166"/>
    <w:rsid w:val="5078FA93"/>
    <w:rsid w:val="507DA5CF"/>
    <w:rsid w:val="50BDEB83"/>
    <w:rsid w:val="513A2E7E"/>
    <w:rsid w:val="5151458B"/>
    <w:rsid w:val="51A7B293"/>
    <w:rsid w:val="51E75A61"/>
    <w:rsid w:val="51FAF3E4"/>
    <w:rsid w:val="5233BAE8"/>
    <w:rsid w:val="52953184"/>
    <w:rsid w:val="52C09009"/>
    <w:rsid w:val="52C3EC97"/>
    <w:rsid w:val="5327D1CD"/>
    <w:rsid w:val="532D8E5A"/>
    <w:rsid w:val="535DD712"/>
    <w:rsid w:val="53BE5078"/>
    <w:rsid w:val="53DFBB64"/>
    <w:rsid w:val="53F99B4E"/>
    <w:rsid w:val="548EFA47"/>
    <w:rsid w:val="54BBF172"/>
    <w:rsid w:val="550374C2"/>
    <w:rsid w:val="55406CA5"/>
    <w:rsid w:val="554C1874"/>
    <w:rsid w:val="55873B79"/>
    <w:rsid w:val="55BB8F4A"/>
    <w:rsid w:val="56182FB5"/>
    <w:rsid w:val="5680AFCC"/>
    <w:rsid w:val="56C946F7"/>
    <w:rsid w:val="56ECE753"/>
    <w:rsid w:val="56F4EDB7"/>
    <w:rsid w:val="58B0FA71"/>
    <w:rsid w:val="596E5CAE"/>
    <w:rsid w:val="59ACDE71"/>
    <w:rsid w:val="59D97CEB"/>
    <w:rsid w:val="5A2DADE5"/>
    <w:rsid w:val="5A42F0E7"/>
    <w:rsid w:val="5A61764E"/>
    <w:rsid w:val="5AC9F453"/>
    <w:rsid w:val="5AF6A982"/>
    <w:rsid w:val="5B1E23F6"/>
    <w:rsid w:val="5B91C5B3"/>
    <w:rsid w:val="5BBB98D3"/>
    <w:rsid w:val="5C5DAC78"/>
    <w:rsid w:val="5C74ECD6"/>
    <w:rsid w:val="5C919881"/>
    <w:rsid w:val="5D570DC8"/>
    <w:rsid w:val="5DCC07E2"/>
    <w:rsid w:val="5DD27D00"/>
    <w:rsid w:val="5E14EFCF"/>
    <w:rsid w:val="5E759ED1"/>
    <w:rsid w:val="5EDED0DB"/>
    <w:rsid w:val="5F2A3A29"/>
    <w:rsid w:val="5F47F78E"/>
    <w:rsid w:val="5F8ECBCF"/>
    <w:rsid w:val="607456D9"/>
    <w:rsid w:val="60B3573C"/>
    <w:rsid w:val="614C9091"/>
    <w:rsid w:val="62431877"/>
    <w:rsid w:val="624CE401"/>
    <w:rsid w:val="6274665F"/>
    <w:rsid w:val="63DB6FEE"/>
    <w:rsid w:val="63FBD797"/>
    <w:rsid w:val="6411B94C"/>
    <w:rsid w:val="641A4042"/>
    <w:rsid w:val="644B1C74"/>
    <w:rsid w:val="644C05E8"/>
    <w:rsid w:val="64623CF2"/>
    <w:rsid w:val="647BF886"/>
    <w:rsid w:val="65B7CC40"/>
    <w:rsid w:val="663E7042"/>
    <w:rsid w:val="668566B6"/>
    <w:rsid w:val="67EF8559"/>
    <w:rsid w:val="69495526"/>
    <w:rsid w:val="69A17605"/>
    <w:rsid w:val="69BAE12E"/>
    <w:rsid w:val="69D8DC35"/>
    <w:rsid w:val="6A385992"/>
    <w:rsid w:val="6A473C42"/>
    <w:rsid w:val="6A7CC276"/>
    <w:rsid w:val="6AD2D4C5"/>
    <w:rsid w:val="6B6B307F"/>
    <w:rsid w:val="6BCA043F"/>
    <w:rsid w:val="6C16D4CB"/>
    <w:rsid w:val="6C724AED"/>
    <w:rsid w:val="6C7D5575"/>
    <w:rsid w:val="6C90D4BC"/>
    <w:rsid w:val="6CC42F69"/>
    <w:rsid w:val="6CE97CDD"/>
    <w:rsid w:val="6CF3B870"/>
    <w:rsid w:val="6D32F813"/>
    <w:rsid w:val="6DB72A35"/>
    <w:rsid w:val="6E631DEE"/>
    <w:rsid w:val="6E692439"/>
    <w:rsid w:val="6E734577"/>
    <w:rsid w:val="6EA829C6"/>
    <w:rsid w:val="6F26896E"/>
    <w:rsid w:val="702882CB"/>
    <w:rsid w:val="70E815CD"/>
    <w:rsid w:val="716F9417"/>
    <w:rsid w:val="718487F9"/>
    <w:rsid w:val="71CDB860"/>
    <w:rsid w:val="71EC151A"/>
    <w:rsid w:val="729565DD"/>
    <w:rsid w:val="72A693AB"/>
    <w:rsid w:val="738B31A5"/>
    <w:rsid w:val="744DFD88"/>
    <w:rsid w:val="7469CE7C"/>
    <w:rsid w:val="7515960E"/>
    <w:rsid w:val="7558A56D"/>
    <w:rsid w:val="7574EFB3"/>
    <w:rsid w:val="773F5228"/>
    <w:rsid w:val="77D2FA77"/>
    <w:rsid w:val="7835993E"/>
    <w:rsid w:val="7850B749"/>
    <w:rsid w:val="78A01063"/>
    <w:rsid w:val="79673F4E"/>
    <w:rsid w:val="7969345A"/>
    <w:rsid w:val="79A66FEE"/>
    <w:rsid w:val="79E9CB4C"/>
    <w:rsid w:val="7A1A37EE"/>
    <w:rsid w:val="7A3F94D2"/>
    <w:rsid w:val="7A5A6BD8"/>
    <w:rsid w:val="7AA41218"/>
    <w:rsid w:val="7BCBAD7B"/>
    <w:rsid w:val="7BEA7974"/>
    <w:rsid w:val="7C4E15BB"/>
    <w:rsid w:val="7CFD77EF"/>
    <w:rsid w:val="7D29E5E0"/>
    <w:rsid w:val="7D62802B"/>
    <w:rsid w:val="7D800198"/>
    <w:rsid w:val="7DC80F11"/>
    <w:rsid w:val="7E4729F6"/>
    <w:rsid w:val="7E616950"/>
    <w:rsid w:val="7EA502E6"/>
    <w:rsid w:val="7EE15537"/>
    <w:rsid w:val="7F37AF6F"/>
    <w:rsid w:val="7F4F4C4E"/>
    <w:rsid w:val="7FF07D28"/>
    <w:rsid w:val="7FFE7F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2"/>
    </o:shapelayout>
  </w:shapeDefaults>
  <w:decimalSymbol w:val="."/>
  <w:listSeparator w:val=","/>
  <w14:docId w14:val="1521EC9A"/>
  <w15:chartTrackingRefBased/>
  <w15:docId w15:val="{DA4DA028-FBA2-416A-8080-4D934B320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7DE5"/>
    <w:rPr>
      <w:rFonts w:ascii="Verdana" w:hAnsi="Verdana"/>
      <w:sz w:val="24"/>
      <w:szCs w:val="24"/>
    </w:rPr>
  </w:style>
  <w:style w:type="paragraph" w:styleId="Heading1">
    <w:name w:val="heading 1"/>
    <w:basedOn w:val="Normal"/>
    <w:next w:val="Heading4"/>
    <w:qFormat/>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836405"/>
    <w:pPr>
      <w:keepNext/>
      <w:spacing w:before="240" w:after="60"/>
      <w:outlineLvl w:val="1"/>
    </w:pPr>
    <w:rPr>
      <w:rFonts w:cs="Arial"/>
      <w:b/>
      <w:bCs/>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BalloonText">
    <w:name w:val="Balloon Text"/>
    <w:basedOn w:val="Normal"/>
    <w:semiHidden/>
    <w:rsid w:val="00023837"/>
    <w:rPr>
      <w:rFonts w:ascii="Tahoma" w:hAnsi="Tahoma" w:cs="Tahoma"/>
      <w:sz w:val="16"/>
      <w:szCs w:val="16"/>
    </w:rPr>
  </w:style>
  <w:style w:type="table" w:styleId="TableGrid">
    <w:name w:val="Table Grid"/>
    <w:basedOn w:val="TableNormal"/>
    <w:rsid w:val="00DC1E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rPr>
      <w:rFonts w:ascii="Arial" w:hAnsi="Arial" w:cs="Arial"/>
      <w:b/>
      <w:bCs/>
      <w:sz w:val="26"/>
      <w:szCs w:val="26"/>
      <w:lang w:val="en-US" w:eastAsia="en-US" w:bidi="ar-SA"/>
    </w:rPr>
  </w:style>
  <w:style w:type="character" w:customStyle="1" w:styleId="Heading1Char">
    <w:name w:val="Heading 1 Char"/>
    <w:rPr>
      <w:rFonts w:ascii="Arial" w:hAnsi="Arial" w:cs="Arial"/>
      <w:b/>
      <w:color w:val="FF9900"/>
      <w:sz w:val="32"/>
      <w:lang w:val="en-US" w:eastAsia="en-US" w:bidi="ar-SA"/>
    </w:rPr>
  </w:style>
  <w:style w:type="character" w:styleId="FollowedHyperlink">
    <w:name w:val="FollowedHyperlink"/>
    <w:rPr>
      <w:color w:val="800080"/>
      <w:u w:val="single"/>
    </w:rPr>
  </w:style>
  <w:style w:type="character" w:customStyle="1" w:styleId="Heading2Char">
    <w:name w:val="Heading 2 Char"/>
    <w:link w:val="Heading2"/>
    <w:locked/>
    <w:rsid w:val="00836405"/>
    <w:rPr>
      <w:rFonts w:ascii="Verdana" w:hAnsi="Verdana" w:cs="Arial"/>
      <w:b/>
      <w:bCs/>
      <w:iCs/>
      <w:sz w:val="28"/>
      <w:szCs w:val="28"/>
    </w:rPr>
  </w:style>
  <w:style w:type="character" w:styleId="Strong">
    <w:name w:val="Strong"/>
    <w:qFormat/>
    <w:rPr>
      <w:b/>
      <w:b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cs="Tahoma"/>
      <w:sz w:val="20"/>
      <w:szCs w:val="20"/>
    </w:rPr>
  </w:style>
  <w:style w:type="paragraph" w:customStyle="1" w:styleId="InsideAddressName">
    <w:name w:val="Inside Address Name"/>
    <w:basedOn w:val="Normal"/>
    <w:next w:val="Normal"/>
    <w:pPr>
      <w:spacing w:before="220" w:line="220" w:lineRule="atLeast"/>
      <w:jc w:val="both"/>
    </w:pPr>
    <w:rPr>
      <w:rFonts w:ascii="Arial" w:hAnsi="Arial"/>
      <w:spacing w:val="-5"/>
      <w:sz w:val="20"/>
      <w:szCs w:val="20"/>
    </w:rPr>
  </w:style>
  <w:style w:type="paragraph" w:customStyle="1" w:styleId="Dotbullet">
    <w:name w:val="Dot bullet"/>
    <w:basedOn w:val="Normal"/>
    <w:pPr>
      <w:widowControl w:val="0"/>
      <w:numPr>
        <w:numId w:val="1"/>
      </w:numPr>
      <w:tabs>
        <w:tab w:val="clear" w:pos="360"/>
        <w:tab w:val="num" w:pos="720"/>
      </w:tabs>
      <w:ind w:left="720"/>
    </w:pPr>
    <w:rPr>
      <w:snapToGrid w:val="0"/>
      <w:szCs w:val="20"/>
    </w:rPr>
  </w:style>
  <w:style w:type="paragraph" w:styleId="NormalWeb">
    <w:name w:val="Normal (Web)"/>
    <w:basedOn w:val="Normal"/>
    <w:uiPriority w:val="99"/>
    <w:pPr>
      <w:spacing w:before="100" w:beforeAutospacing="1" w:after="100" w:afterAutospacing="1"/>
    </w:pPr>
  </w:style>
  <w:style w:type="character" w:styleId="CommentReference">
    <w:name w:val="annotation reference"/>
    <w:rsid w:val="00B82C1C"/>
    <w:rPr>
      <w:sz w:val="16"/>
      <w:szCs w:val="16"/>
    </w:rPr>
  </w:style>
  <w:style w:type="paragraph" w:styleId="CommentText">
    <w:name w:val="annotation text"/>
    <w:basedOn w:val="Normal"/>
    <w:link w:val="CommentTextChar"/>
    <w:rsid w:val="00B82C1C"/>
    <w:rPr>
      <w:sz w:val="20"/>
      <w:szCs w:val="20"/>
    </w:rPr>
  </w:style>
  <w:style w:type="character" w:customStyle="1" w:styleId="CommentTextChar">
    <w:name w:val="Comment Text Char"/>
    <w:basedOn w:val="DefaultParagraphFont"/>
    <w:link w:val="CommentText"/>
    <w:rsid w:val="00B82C1C"/>
  </w:style>
  <w:style w:type="paragraph" w:styleId="CommentSubject">
    <w:name w:val="annotation subject"/>
    <w:basedOn w:val="CommentText"/>
    <w:next w:val="CommentText"/>
    <w:link w:val="CommentSubjectChar"/>
    <w:rsid w:val="00B82C1C"/>
    <w:rPr>
      <w:b/>
      <w:bCs/>
      <w:lang w:val="x-none" w:eastAsia="x-none"/>
    </w:rPr>
  </w:style>
  <w:style w:type="character" w:customStyle="1" w:styleId="CommentSubjectChar">
    <w:name w:val="Comment Subject Char"/>
    <w:link w:val="CommentSubject"/>
    <w:rsid w:val="00B82C1C"/>
    <w:rPr>
      <w:b/>
      <w:bCs/>
    </w:rPr>
  </w:style>
  <w:style w:type="paragraph" w:styleId="Revision">
    <w:name w:val="Revision"/>
    <w:hidden/>
    <w:uiPriority w:val="99"/>
    <w:semiHidden/>
    <w:rsid w:val="00B82C1C"/>
    <w:rPr>
      <w:sz w:val="24"/>
      <w:szCs w:val="24"/>
    </w:rPr>
  </w:style>
  <w:style w:type="paragraph" w:styleId="BodyTextIndent2">
    <w:name w:val="Body Text Indent 2"/>
    <w:basedOn w:val="Normal"/>
    <w:link w:val="BodyTextIndent2Char"/>
    <w:rsid w:val="00055CEC"/>
    <w:pPr>
      <w:spacing w:after="120" w:line="480" w:lineRule="auto"/>
      <w:ind w:left="360"/>
    </w:pPr>
  </w:style>
  <w:style w:type="paragraph" w:styleId="TOC2">
    <w:name w:val="toc 2"/>
    <w:basedOn w:val="Normal"/>
    <w:next w:val="Normal"/>
    <w:autoRedefine/>
    <w:uiPriority w:val="39"/>
    <w:rsid w:val="001457FD"/>
    <w:pPr>
      <w:tabs>
        <w:tab w:val="right" w:leader="dot" w:pos="12950"/>
      </w:tabs>
    </w:pPr>
    <w:rPr>
      <w:color w:val="0000FF"/>
      <w:u w:val="single"/>
    </w:rPr>
  </w:style>
  <w:style w:type="character" w:customStyle="1" w:styleId="BodyTextIndent2Char">
    <w:name w:val="Body Text Indent 2 Char"/>
    <w:link w:val="BodyTextIndent2"/>
    <w:rsid w:val="00055CEC"/>
    <w:rPr>
      <w:sz w:val="24"/>
      <w:szCs w:val="24"/>
    </w:rPr>
  </w:style>
  <w:style w:type="paragraph" w:styleId="ListParagraph">
    <w:name w:val="List Paragraph"/>
    <w:basedOn w:val="Normal"/>
    <w:uiPriority w:val="34"/>
    <w:qFormat/>
    <w:rsid w:val="00055CEC"/>
    <w:pPr>
      <w:ind w:left="720"/>
    </w:pPr>
  </w:style>
  <w:style w:type="paragraph" w:customStyle="1" w:styleId="style-scope">
    <w:name w:val="style-scope"/>
    <w:basedOn w:val="Normal"/>
    <w:rsid w:val="00FA78F7"/>
    <w:pPr>
      <w:spacing w:before="100" w:beforeAutospacing="1" w:after="100" w:afterAutospacing="1"/>
    </w:pPr>
  </w:style>
  <w:style w:type="character" w:styleId="UnresolvedMention">
    <w:name w:val="Unresolved Mention"/>
    <w:uiPriority w:val="99"/>
    <w:semiHidden/>
    <w:unhideWhenUsed/>
    <w:rsid w:val="00F445F8"/>
    <w:rPr>
      <w:color w:val="605E5C"/>
      <w:shd w:val="clear" w:color="auto" w:fill="E1DFDD"/>
    </w:rPr>
  </w:style>
  <w:style w:type="character" w:customStyle="1" w:styleId="content-id">
    <w:name w:val="content-id"/>
    <w:rsid w:val="00972FF3"/>
  </w:style>
  <w:style w:type="character" w:styleId="Mention">
    <w:name w:val="Mention"/>
    <w:basedOn w:val="DefaultParagraphFont"/>
    <w:uiPriority w:val="99"/>
    <w:unhideWhenUsed/>
    <w:rsid w:val="00BC1156"/>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276905">
      <w:bodyDiv w:val="1"/>
      <w:marLeft w:val="0"/>
      <w:marRight w:val="0"/>
      <w:marTop w:val="0"/>
      <w:marBottom w:val="0"/>
      <w:divBdr>
        <w:top w:val="none" w:sz="0" w:space="0" w:color="auto"/>
        <w:left w:val="none" w:sz="0" w:space="0" w:color="auto"/>
        <w:bottom w:val="none" w:sz="0" w:space="0" w:color="auto"/>
        <w:right w:val="none" w:sz="0" w:space="0" w:color="auto"/>
      </w:divBdr>
    </w:div>
    <w:div w:id="121700866">
      <w:bodyDiv w:val="1"/>
      <w:marLeft w:val="0"/>
      <w:marRight w:val="0"/>
      <w:marTop w:val="0"/>
      <w:marBottom w:val="0"/>
      <w:divBdr>
        <w:top w:val="none" w:sz="0" w:space="0" w:color="auto"/>
        <w:left w:val="none" w:sz="0" w:space="0" w:color="auto"/>
        <w:bottom w:val="none" w:sz="0" w:space="0" w:color="auto"/>
        <w:right w:val="none" w:sz="0" w:space="0" w:color="auto"/>
      </w:divBdr>
    </w:div>
    <w:div w:id="155532247">
      <w:bodyDiv w:val="1"/>
      <w:marLeft w:val="0"/>
      <w:marRight w:val="0"/>
      <w:marTop w:val="0"/>
      <w:marBottom w:val="0"/>
      <w:divBdr>
        <w:top w:val="none" w:sz="0" w:space="0" w:color="auto"/>
        <w:left w:val="none" w:sz="0" w:space="0" w:color="auto"/>
        <w:bottom w:val="none" w:sz="0" w:space="0" w:color="auto"/>
        <w:right w:val="none" w:sz="0" w:space="0" w:color="auto"/>
      </w:divBdr>
    </w:div>
    <w:div w:id="174422364">
      <w:bodyDiv w:val="1"/>
      <w:marLeft w:val="0"/>
      <w:marRight w:val="0"/>
      <w:marTop w:val="0"/>
      <w:marBottom w:val="0"/>
      <w:divBdr>
        <w:top w:val="none" w:sz="0" w:space="0" w:color="auto"/>
        <w:left w:val="none" w:sz="0" w:space="0" w:color="auto"/>
        <w:bottom w:val="none" w:sz="0" w:space="0" w:color="auto"/>
        <w:right w:val="none" w:sz="0" w:space="0" w:color="auto"/>
      </w:divBdr>
    </w:div>
    <w:div w:id="214243738">
      <w:bodyDiv w:val="1"/>
      <w:marLeft w:val="0"/>
      <w:marRight w:val="0"/>
      <w:marTop w:val="0"/>
      <w:marBottom w:val="0"/>
      <w:divBdr>
        <w:top w:val="none" w:sz="0" w:space="0" w:color="auto"/>
        <w:left w:val="none" w:sz="0" w:space="0" w:color="auto"/>
        <w:bottom w:val="none" w:sz="0" w:space="0" w:color="auto"/>
        <w:right w:val="none" w:sz="0" w:space="0" w:color="auto"/>
      </w:divBdr>
    </w:div>
    <w:div w:id="232273705">
      <w:bodyDiv w:val="1"/>
      <w:marLeft w:val="0"/>
      <w:marRight w:val="0"/>
      <w:marTop w:val="0"/>
      <w:marBottom w:val="0"/>
      <w:divBdr>
        <w:top w:val="none" w:sz="0" w:space="0" w:color="auto"/>
        <w:left w:val="none" w:sz="0" w:space="0" w:color="auto"/>
        <w:bottom w:val="none" w:sz="0" w:space="0" w:color="auto"/>
        <w:right w:val="none" w:sz="0" w:space="0" w:color="auto"/>
      </w:divBdr>
    </w:div>
    <w:div w:id="252907463">
      <w:bodyDiv w:val="1"/>
      <w:marLeft w:val="0"/>
      <w:marRight w:val="0"/>
      <w:marTop w:val="0"/>
      <w:marBottom w:val="0"/>
      <w:divBdr>
        <w:top w:val="none" w:sz="0" w:space="0" w:color="auto"/>
        <w:left w:val="none" w:sz="0" w:space="0" w:color="auto"/>
        <w:bottom w:val="none" w:sz="0" w:space="0" w:color="auto"/>
        <w:right w:val="none" w:sz="0" w:space="0" w:color="auto"/>
      </w:divBdr>
    </w:div>
    <w:div w:id="256331190">
      <w:bodyDiv w:val="1"/>
      <w:marLeft w:val="0"/>
      <w:marRight w:val="0"/>
      <w:marTop w:val="0"/>
      <w:marBottom w:val="0"/>
      <w:divBdr>
        <w:top w:val="none" w:sz="0" w:space="0" w:color="auto"/>
        <w:left w:val="none" w:sz="0" w:space="0" w:color="auto"/>
        <w:bottom w:val="none" w:sz="0" w:space="0" w:color="auto"/>
        <w:right w:val="none" w:sz="0" w:space="0" w:color="auto"/>
      </w:divBdr>
    </w:div>
    <w:div w:id="279996103">
      <w:bodyDiv w:val="1"/>
      <w:marLeft w:val="0"/>
      <w:marRight w:val="0"/>
      <w:marTop w:val="0"/>
      <w:marBottom w:val="0"/>
      <w:divBdr>
        <w:top w:val="none" w:sz="0" w:space="0" w:color="auto"/>
        <w:left w:val="none" w:sz="0" w:space="0" w:color="auto"/>
        <w:bottom w:val="none" w:sz="0" w:space="0" w:color="auto"/>
        <w:right w:val="none" w:sz="0" w:space="0" w:color="auto"/>
      </w:divBdr>
    </w:div>
    <w:div w:id="284969947">
      <w:bodyDiv w:val="1"/>
      <w:marLeft w:val="0"/>
      <w:marRight w:val="0"/>
      <w:marTop w:val="0"/>
      <w:marBottom w:val="0"/>
      <w:divBdr>
        <w:top w:val="none" w:sz="0" w:space="0" w:color="auto"/>
        <w:left w:val="none" w:sz="0" w:space="0" w:color="auto"/>
        <w:bottom w:val="none" w:sz="0" w:space="0" w:color="auto"/>
        <w:right w:val="none" w:sz="0" w:space="0" w:color="auto"/>
      </w:divBdr>
    </w:div>
    <w:div w:id="323704767">
      <w:bodyDiv w:val="1"/>
      <w:marLeft w:val="0"/>
      <w:marRight w:val="0"/>
      <w:marTop w:val="0"/>
      <w:marBottom w:val="0"/>
      <w:divBdr>
        <w:top w:val="none" w:sz="0" w:space="0" w:color="auto"/>
        <w:left w:val="none" w:sz="0" w:space="0" w:color="auto"/>
        <w:bottom w:val="none" w:sz="0" w:space="0" w:color="auto"/>
        <w:right w:val="none" w:sz="0" w:space="0" w:color="auto"/>
      </w:divBdr>
    </w:div>
    <w:div w:id="386339993">
      <w:bodyDiv w:val="1"/>
      <w:marLeft w:val="0"/>
      <w:marRight w:val="0"/>
      <w:marTop w:val="0"/>
      <w:marBottom w:val="0"/>
      <w:divBdr>
        <w:top w:val="none" w:sz="0" w:space="0" w:color="auto"/>
        <w:left w:val="none" w:sz="0" w:space="0" w:color="auto"/>
        <w:bottom w:val="none" w:sz="0" w:space="0" w:color="auto"/>
        <w:right w:val="none" w:sz="0" w:space="0" w:color="auto"/>
      </w:divBdr>
    </w:div>
    <w:div w:id="392433680">
      <w:bodyDiv w:val="1"/>
      <w:marLeft w:val="0"/>
      <w:marRight w:val="0"/>
      <w:marTop w:val="0"/>
      <w:marBottom w:val="0"/>
      <w:divBdr>
        <w:top w:val="none" w:sz="0" w:space="0" w:color="auto"/>
        <w:left w:val="none" w:sz="0" w:space="0" w:color="auto"/>
        <w:bottom w:val="none" w:sz="0" w:space="0" w:color="auto"/>
        <w:right w:val="none" w:sz="0" w:space="0" w:color="auto"/>
      </w:divBdr>
    </w:div>
    <w:div w:id="402264742">
      <w:bodyDiv w:val="1"/>
      <w:marLeft w:val="0"/>
      <w:marRight w:val="0"/>
      <w:marTop w:val="0"/>
      <w:marBottom w:val="0"/>
      <w:divBdr>
        <w:top w:val="none" w:sz="0" w:space="0" w:color="auto"/>
        <w:left w:val="none" w:sz="0" w:space="0" w:color="auto"/>
        <w:bottom w:val="none" w:sz="0" w:space="0" w:color="auto"/>
        <w:right w:val="none" w:sz="0" w:space="0" w:color="auto"/>
      </w:divBdr>
      <w:divsChild>
        <w:div w:id="217085841">
          <w:marLeft w:val="0"/>
          <w:marRight w:val="0"/>
          <w:marTop w:val="0"/>
          <w:marBottom w:val="0"/>
          <w:divBdr>
            <w:top w:val="none" w:sz="0" w:space="0" w:color="auto"/>
            <w:left w:val="none" w:sz="0" w:space="0" w:color="auto"/>
            <w:bottom w:val="none" w:sz="0" w:space="0" w:color="auto"/>
            <w:right w:val="none" w:sz="0" w:space="0" w:color="auto"/>
          </w:divBdr>
          <w:divsChild>
            <w:div w:id="1562256584">
              <w:marLeft w:val="274"/>
              <w:marRight w:val="0"/>
              <w:marTop w:val="0"/>
              <w:marBottom w:val="0"/>
              <w:divBdr>
                <w:top w:val="none" w:sz="0" w:space="0" w:color="auto"/>
                <w:left w:val="none" w:sz="0" w:space="0" w:color="auto"/>
                <w:bottom w:val="none" w:sz="0" w:space="0" w:color="auto"/>
                <w:right w:val="none" w:sz="0" w:space="0" w:color="auto"/>
              </w:divBdr>
            </w:div>
          </w:divsChild>
        </w:div>
        <w:div w:id="556550095">
          <w:marLeft w:val="0"/>
          <w:marRight w:val="0"/>
          <w:marTop w:val="0"/>
          <w:marBottom w:val="0"/>
          <w:divBdr>
            <w:top w:val="none" w:sz="0" w:space="0" w:color="auto"/>
            <w:left w:val="none" w:sz="0" w:space="0" w:color="auto"/>
            <w:bottom w:val="none" w:sz="0" w:space="0" w:color="auto"/>
            <w:right w:val="none" w:sz="0" w:space="0" w:color="auto"/>
          </w:divBdr>
          <w:divsChild>
            <w:div w:id="1848713142">
              <w:marLeft w:val="0"/>
              <w:marRight w:val="0"/>
              <w:marTop w:val="0"/>
              <w:marBottom w:val="0"/>
              <w:divBdr>
                <w:top w:val="none" w:sz="0" w:space="0" w:color="auto"/>
                <w:left w:val="none" w:sz="0" w:space="0" w:color="auto"/>
                <w:bottom w:val="none" w:sz="0" w:space="0" w:color="auto"/>
                <w:right w:val="none" w:sz="0" w:space="0" w:color="auto"/>
              </w:divBdr>
              <w:divsChild>
                <w:div w:id="1296134011">
                  <w:marLeft w:val="27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82420">
      <w:bodyDiv w:val="1"/>
      <w:marLeft w:val="0"/>
      <w:marRight w:val="0"/>
      <w:marTop w:val="0"/>
      <w:marBottom w:val="0"/>
      <w:divBdr>
        <w:top w:val="none" w:sz="0" w:space="0" w:color="auto"/>
        <w:left w:val="none" w:sz="0" w:space="0" w:color="auto"/>
        <w:bottom w:val="none" w:sz="0" w:space="0" w:color="auto"/>
        <w:right w:val="none" w:sz="0" w:space="0" w:color="auto"/>
      </w:divBdr>
    </w:div>
    <w:div w:id="422534154">
      <w:bodyDiv w:val="1"/>
      <w:marLeft w:val="0"/>
      <w:marRight w:val="0"/>
      <w:marTop w:val="0"/>
      <w:marBottom w:val="0"/>
      <w:divBdr>
        <w:top w:val="none" w:sz="0" w:space="0" w:color="auto"/>
        <w:left w:val="none" w:sz="0" w:space="0" w:color="auto"/>
        <w:bottom w:val="none" w:sz="0" w:space="0" w:color="auto"/>
        <w:right w:val="none" w:sz="0" w:space="0" w:color="auto"/>
      </w:divBdr>
    </w:div>
    <w:div w:id="440225118">
      <w:bodyDiv w:val="1"/>
      <w:marLeft w:val="0"/>
      <w:marRight w:val="0"/>
      <w:marTop w:val="0"/>
      <w:marBottom w:val="0"/>
      <w:divBdr>
        <w:top w:val="none" w:sz="0" w:space="0" w:color="auto"/>
        <w:left w:val="none" w:sz="0" w:space="0" w:color="auto"/>
        <w:bottom w:val="none" w:sz="0" w:space="0" w:color="auto"/>
        <w:right w:val="none" w:sz="0" w:space="0" w:color="auto"/>
      </w:divBdr>
    </w:div>
    <w:div w:id="453452516">
      <w:bodyDiv w:val="1"/>
      <w:marLeft w:val="0"/>
      <w:marRight w:val="0"/>
      <w:marTop w:val="0"/>
      <w:marBottom w:val="0"/>
      <w:divBdr>
        <w:top w:val="none" w:sz="0" w:space="0" w:color="auto"/>
        <w:left w:val="none" w:sz="0" w:space="0" w:color="auto"/>
        <w:bottom w:val="none" w:sz="0" w:space="0" w:color="auto"/>
        <w:right w:val="none" w:sz="0" w:space="0" w:color="auto"/>
      </w:divBdr>
    </w:div>
    <w:div w:id="484081078">
      <w:bodyDiv w:val="1"/>
      <w:marLeft w:val="0"/>
      <w:marRight w:val="0"/>
      <w:marTop w:val="0"/>
      <w:marBottom w:val="0"/>
      <w:divBdr>
        <w:top w:val="none" w:sz="0" w:space="0" w:color="auto"/>
        <w:left w:val="none" w:sz="0" w:space="0" w:color="auto"/>
        <w:bottom w:val="none" w:sz="0" w:space="0" w:color="auto"/>
        <w:right w:val="none" w:sz="0" w:space="0" w:color="auto"/>
      </w:divBdr>
    </w:div>
    <w:div w:id="698699167">
      <w:bodyDiv w:val="1"/>
      <w:marLeft w:val="0"/>
      <w:marRight w:val="0"/>
      <w:marTop w:val="0"/>
      <w:marBottom w:val="0"/>
      <w:divBdr>
        <w:top w:val="none" w:sz="0" w:space="0" w:color="auto"/>
        <w:left w:val="none" w:sz="0" w:space="0" w:color="auto"/>
        <w:bottom w:val="none" w:sz="0" w:space="0" w:color="auto"/>
        <w:right w:val="none" w:sz="0" w:space="0" w:color="auto"/>
      </w:divBdr>
    </w:div>
    <w:div w:id="700862890">
      <w:bodyDiv w:val="1"/>
      <w:marLeft w:val="0"/>
      <w:marRight w:val="0"/>
      <w:marTop w:val="0"/>
      <w:marBottom w:val="0"/>
      <w:divBdr>
        <w:top w:val="none" w:sz="0" w:space="0" w:color="auto"/>
        <w:left w:val="none" w:sz="0" w:space="0" w:color="auto"/>
        <w:bottom w:val="none" w:sz="0" w:space="0" w:color="auto"/>
        <w:right w:val="none" w:sz="0" w:space="0" w:color="auto"/>
      </w:divBdr>
    </w:div>
    <w:div w:id="713698370">
      <w:bodyDiv w:val="1"/>
      <w:marLeft w:val="0"/>
      <w:marRight w:val="0"/>
      <w:marTop w:val="0"/>
      <w:marBottom w:val="0"/>
      <w:divBdr>
        <w:top w:val="none" w:sz="0" w:space="0" w:color="auto"/>
        <w:left w:val="none" w:sz="0" w:space="0" w:color="auto"/>
        <w:bottom w:val="none" w:sz="0" w:space="0" w:color="auto"/>
        <w:right w:val="none" w:sz="0" w:space="0" w:color="auto"/>
      </w:divBdr>
    </w:div>
    <w:div w:id="719595355">
      <w:bodyDiv w:val="1"/>
      <w:marLeft w:val="0"/>
      <w:marRight w:val="0"/>
      <w:marTop w:val="0"/>
      <w:marBottom w:val="0"/>
      <w:divBdr>
        <w:top w:val="none" w:sz="0" w:space="0" w:color="auto"/>
        <w:left w:val="none" w:sz="0" w:space="0" w:color="auto"/>
        <w:bottom w:val="none" w:sz="0" w:space="0" w:color="auto"/>
        <w:right w:val="none" w:sz="0" w:space="0" w:color="auto"/>
      </w:divBdr>
    </w:div>
    <w:div w:id="763916868">
      <w:bodyDiv w:val="1"/>
      <w:marLeft w:val="0"/>
      <w:marRight w:val="0"/>
      <w:marTop w:val="0"/>
      <w:marBottom w:val="0"/>
      <w:divBdr>
        <w:top w:val="none" w:sz="0" w:space="0" w:color="auto"/>
        <w:left w:val="none" w:sz="0" w:space="0" w:color="auto"/>
        <w:bottom w:val="none" w:sz="0" w:space="0" w:color="auto"/>
        <w:right w:val="none" w:sz="0" w:space="0" w:color="auto"/>
      </w:divBdr>
    </w:div>
    <w:div w:id="831487466">
      <w:bodyDiv w:val="1"/>
      <w:marLeft w:val="0"/>
      <w:marRight w:val="0"/>
      <w:marTop w:val="0"/>
      <w:marBottom w:val="0"/>
      <w:divBdr>
        <w:top w:val="none" w:sz="0" w:space="0" w:color="auto"/>
        <w:left w:val="none" w:sz="0" w:space="0" w:color="auto"/>
        <w:bottom w:val="none" w:sz="0" w:space="0" w:color="auto"/>
        <w:right w:val="none" w:sz="0" w:space="0" w:color="auto"/>
      </w:divBdr>
    </w:div>
    <w:div w:id="840312113">
      <w:bodyDiv w:val="1"/>
      <w:marLeft w:val="0"/>
      <w:marRight w:val="0"/>
      <w:marTop w:val="0"/>
      <w:marBottom w:val="0"/>
      <w:divBdr>
        <w:top w:val="none" w:sz="0" w:space="0" w:color="auto"/>
        <w:left w:val="none" w:sz="0" w:space="0" w:color="auto"/>
        <w:bottom w:val="none" w:sz="0" w:space="0" w:color="auto"/>
        <w:right w:val="none" w:sz="0" w:space="0" w:color="auto"/>
      </w:divBdr>
    </w:div>
    <w:div w:id="889614285">
      <w:bodyDiv w:val="1"/>
      <w:marLeft w:val="0"/>
      <w:marRight w:val="0"/>
      <w:marTop w:val="0"/>
      <w:marBottom w:val="0"/>
      <w:divBdr>
        <w:top w:val="none" w:sz="0" w:space="0" w:color="auto"/>
        <w:left w:val="none" w:sz="0" w:space="0" w:color="auto"/>
        <w:bottom w:val="none" w:sz="0" w:space="0" w:color="auto"/>
        <w:right w:val="none" w:sz="0" w:space="0" w:color="auto"/>
      </w:divBdr>
    </w:div>
    <w:div w:id="939415774">
      <w:bodyDiv w:val="1"/>
      <w:marLeft w:val="0"/>
      <w:marRight w:val="0"/>
      <w:marTop w:val="0"/>
      <w:marBottom w:val="0"/>
      <w:divBdr>
        <w:top w:val="none" w:sz="0" w:space="0" w:color="auto"/>
        <w:left w:val="none" w:sz="0" w:space="0" w:color="auto"/>
        <w:bottom w:val="none" w:sz="0" w:space="0" w:color="auto"/>
        <w:right w:val="none" w:sz="0" w:space="0" w:color="auto"/>
      </w:divBdr>
      <w:divsChild>
        <w:div w:id="16010210">
          <w:marLeft w:val="0"/>
          <w:marRight w:val="0"/>
          <w:marTop w:val="0"/>
          <w:marBottom w:val="0"/>
          <w:divBdr>
            <w:top w:val="none" w:sz="0" w:space="0" w:color="auto"/>
            <w:left w:val="none" w:sz="0" w:space="0" w:color="auto"/>
            <w:bottom w:val="none" w:sz="0" w:space="0" w:color="auto"/>
            <w:right w:val="none" w:sz="0" w:space="0" w:color="auto"/>
          </w:divBdr>
          <w:divsChild>
            <w:div w:id="1944455772">
              <w:marLeft w:val="274"/>
              <w:marRight w:val="0"/>
              <w:marTop w:val="0"/>
              <w:marBottom w:val="0"/>
              <w:divBdr>
                <w:top w:val="none" w:sz="0" w:space="0" w:color="auto"/>
                <w:left w:val="none" w:sz="0" w:space="0" w:color="auto"/>
                <w:bottom w:val="none" w:sz="0" w:space="0" w:color="auto"/>
                <w:right w:val="none" w:sz="0" w:space="0" w:color="auto"/>
              </w:divBdr>
            </w:div>
          </w:divsChild>
        </w:div>
        <w:div w:id="1597325820">
          <w:marLeft w:val="0"/>
          <w:marRight w:val="0"/>
          <w:marTop w:val="0"/>
          <w:marBottom w:val="0"/>
          <w:divBdr>
            <w:top w:val="none" w:sz="0" w:space="0" w:color="auto"/>
            <w:left w:val="none" w:sz="0" w:space="0" w:color="auto"/>
            <w:bottom w:val="none" w:sz="0" w:space="0" w:color="auto"/>
            <w:right w:val="none" w:sz="0" w:space="0" w:color="auto"/>
          </w:divBdr>
          <w:divsChild>
            <w:div w:id="449402578">
              <w:marLeft w:val="0"/>
              <w:marRight w:val="0"/>
              <w:marTop w:val="0"/>
              <w:marBottom w:val="0"/>
              <w:divBdr>
                <w:top w:val="none" w:sz="0" w:space="0" w:color="auto"/>
                <w:left w:val="none" w:sz="0" w:space="0" w:color="auto"/>
                <w:bottom w:val="none" w:sz="0" w:space="0" w:color="auto"/>
                <w:right w:val="none" w:sz="0" w:space="0" w:color="auto"/>
              </w:divBdr>
              <w:divsChild>
                <w:div w:id="1056390799">
                  <w:marLeft w:val="27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765421">
      <w:bodyDiv w:val="1"/>
      <w:marLeft w:val="0"/>
      <w:marRight w:val="0"/>
      <w:marTop w:val="0"/>
      <w:marBottom w:val="0"/>
      <w:divBdr>
        <w:top w:val="none" w:sz="0" w:space="0" w:color="auto"/>
        <w:left w:val="none" w:sz="0" w:space="0" w:color="auto"/>
        <w:bottom w:val="none" w:sz="0" w:space="0" w:color="auto"/>
        <w:right w:val="none" w:sz="0" w:space="0" w:color="auto"/>
      </w:divBdr>
    </w:div>
    <w:div w:id="948271079">
      <w:bodyDiv w:val="1"/>
      <w:marLeft w:val="0"/>
      <w:marRight w:val="0"/>
      <w:marTop w:val="0"/>
      <w:marBottom w:val="0"/>
      <w:divBdr>
        <w:top w:val="none" w:sz="0" w:space="0" w:color="auto"/>
        <w:left w:val="none" w:sz="0" w:space="0" w:color="auto"/>
        <w:bottom w:val="none" w:sz="0" w:space="0" w:color="auto"/>
        <w:right w:val="none" w:sz="0" w:space="0" w:color="auto"/>
      </w:divBdr>
    </w:div>
    <w:div w:id="960107464">
      <w:bodyDiv w:val="1"/>
      <w:marLeft w:val="0"/>
      <w:marRight w:val="0"/>
      <w:marTop w:val="0"/>
      <w:marBottom w:val="0"/>
      <w:divBdr>
        <w:top w:val="none" w:sz="0" w:space="0" w:color="auto"/>
        <w:left w:val="none" w:sz="0" w:space="0" w:color="auto"/>
        <w:bottom w:val="none" w:sz="0" w:space="0" w:color="auto"/>
        <w:right w:val="none" w:sz="0" w:space="0" w:color="auto"/>
      </w:divBdr>
    </w:div>
    <w:div w:id="994721792">
      <w:bodyDiv w:val="1"/>
      <w:marLeft w:val="0"/>
      <w:marRight w:val="0"/>
      <w:marTop w:val="0"/>
      <w:marBottom w:val="0"/>
      <w:divBdr>
        <w:top w:val="none" w:sz="0" w:space="0" w:color="auto"/>
        <w:left w:val="none" w:sz="0" w:space="0" w:color="auto"/>
        <w:bottom w:val="none" w:sz="0" w:space="0" w:color="auto"/>
        <w:right w:val="none" w:sz="0" w:space="0" w:color="auto"/>
      </w:divBdr>
      <w:divsChild>
        <w:div w:id="52242610">
          <w:marLeft w:val="0"/>
          <w:marRight w:val="0"/>
          <w:marTop w:val="0"/>
          <w:marBottom w:val="0"/>
          <w:divBdr>
            <w:top w:val="none" w:sz="0" w:space="0" w:color="auto"/>
            <w:left w:val="none" w:sz="0" w:space="0" w:color="auto"/>
            <w:bottom w:val="none" w:sz="0" w:space="0" w:color="auto"/>
            <w:right w:val="none" w:sz="0" w:space="0" w:color="auto"/>
          </w:divBdr>
          <w:divsChild>
            <w:div w:id="293289688">
              <w:marLeft w:val="274"/>
              <w:marRight w:val="0"/>
              <w:marTop w:val="0"/>
              <w:marBottom w:val="0"/>
              <w:divBdr>
                <w:top w:val="none" w:sz="0" w:space="0" w:color="auto"/>
                <w:left w:val="none" w:sz="0" w:space="0" w:color="auto"/>
                <w:bottom w:val="none" w:sz="0" w:space="0" w:color="auto"/>
                <w:right w:val="none" w:sz="0" w:space="0" w:color="auto"/>
              </w:divBdr>
            </w:div>
          </w:divsChild>
        </w:div>
        <w:div w:id="406809588">
          <w:marLeft w:val="0"/>
          <w:marRight w:val="0"/>
          <w:marTop w:val="0"/>
          <w:marBottom w:val="0"/>
          <w:divBdr>
            <w:top w:val="none" w:sz="0" w:space="0" w:color="auto"/>
            <w:left w:val="none" w:sz="0" w:space="0" w:color="auto"/>
            <w:bottom w:val="none" w:sz="0" w:space="0" w:color="auto"/>
            <w:right w:val="none" w:sz="0" w:space="0" w:color="auto"/>
          </w:divBdr>
          <w:divsChild>
            <w:div w:id="1470702792">
              <w:marLeft w:val="0"/>
              <w:marRight w:val="0"/>
              <w:marTop w:val="0"/>
              <w:marBottom w:val="0"/>
              <w:divBdr>
                <w:top w:val="none" w:sz="0" w:space="0" w:color="auto"/>
                <w:left w:val="none" w:sz="0" w:space="0" w:color="auto"/>
                <w:bottom w:val="none" w:sz="0" w:space="0" w:color="auto"/>
                <w:right w:val="none" w:sz="0" w:space="0" w:color="auto"/>
              </w:divBdr>
              <w:divsChild>
                <w:div w:id="1584684648">
                  <w:marLeft w:val="27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592476">
      <w:bodyDiv w:val="1"/>
      <w:marLeft w:val="0"/>
      <w:marRight w:val="0"/>
      <w:marTop w:val="0"/>
      <w:marBottom w:val="0"/>
      <w:divBdr>
        <w:top w:val="none" w:sz="0" w:space="0" w:color="auto"/>
        <w:left w:val="none" w:sz="0" w:space="0" w:color="auto"/>
        <w:bottom w:val="none" w:sz="0" w:space="0" w:color="auto"/>
        <w:right w:val="none" w:sz="0" w:space="0" w:color="auto"/>
      </w:divBdr>
    </w:div>
    <w:div w:id="1048988419">
      <w:bodyDiv w:val="1"/>
      <w:marLeft w:val="0"/>
      <w:marRight w:val="0"/>
      <w:marTop w:val="0"/>
      <w:marBottom w:val="0"/>
      <w:divBdr>
        <w:top w:val="none" w:sz="0" w:space="0" w:color="auto"/>
        <w:left w:val="none" w:sz="0" w:space="0" w:color="auto"/>
        <w:bottom w:val="none" w:sz="0" w:space="0" w:color="auto"/>
        <w:right w:val="none" w:sz="0" w:space="0" w:color="auto"/>
      </w:divBdr>
    </w:div>
    <w:div w:id="1052655731">
      <w:bodyDiv w:val="1"/>
      <w:marLeft w:val="0"/>
      <w:marRight w:val="0"/>
      <w:marTop w:val="0"/>
      <w:marBottom w:val="0"/>
      <w:divBdr>
        <w:top w:val="none" w:sz="0" w:space="0" w:color="auto"/>
        <w:left w:val="none" w:sz="0" w:space="0" w:color="auto"/>
        <w:bottom w:val="none" w:sz="0" w:space="0" w:color="auto"/>
        <w:right w:val="none" w:sz="0" w:space="0" w:color="auto"/>
      </w:divBdr>
    </w:div>
    <w:div w:id="1082802174">
      <w:bodyDiv w:val="1"/>
      <w:marLeft w:val="0"/>
      <w:marRight w:val="0"/>
      <w:marTop w:val="0"/>
      <w:marBottom w:val="0"/>
      <w:divBdr>
        <w:top w:val="none" w:sz="0" w:space="0" w:color="auto"/>
        <w:left w:val="none" w:sz="0" w:space="0" w:color="auto"/>
        <w:bottom w:val="none" w:sz="0" w:space="0" w:color="auto"/>
        <w:right w:val="none" w:sz="0" w:space="0" w:color="auto"/>
      </w:divBdr>
    </w:div>
    <w:div w:id="1181164980">
      <w:bodyDiv w:val="1"/>
      <w:marLeft w:val="0"/>
      <w:marRight w:val="0"/>
      <w:marTop w:val="0"/>
      <w:marBottom w:val="0"/>
      <w:divBdr>
        <w:top w:val="none" w:sz="0" w:space="0" w:color="auto"/>
        <w:left w:val="none" w:sz="0" w:space="0" w:color="auto"/>
        <w:bottom w:val="none" w:sz="0" w:space="0" w:color="auto"/>
        <w:right w:val="none" w:sz="0" w:space="0" w:color="auto"/>
      </w:divBdr>
    </w:div>
    <w:div w:id="1182863354">
      <w:bodyDiv w:val="1"/>
      <w:marLeft w:val="0"/>
      <w:marRight w:val="0"/>
      <w:marTop w:val="0"/>
      <w:marBottom w:val="0"/>
      <w:divBdr>
        <w:top w:val="none" w:sz="0" w:space="0" w:color="auto"/>
        <w:left w:val="none" w:sz="0" w:space="0" w:color="auto"/>
        <w:bottom w:val="none" w:sz="0" w:space="0" w:color="auto"/>
        <w:right w:val="none" w:sz="0" w:space="0" w:color="auto"/>
      </w:divBdr>
    </w:div>
    <w:div w:id="1207765842">
      <w:bodyDiv w:val="1"/>
      <w:marLeft w:val="0"/>
      <w:marRight w:val="0"/>
      <w:marTop w:val="0"/>
      <w:marBottom w:val="0"/>
      <w:divBdr>
        <w:top w:val="none" w:sz="0" w:space="0" w:color="auto"/>
        <w:left w:val="none" w:sz="0" w:space="0" w:color="auto"/>
        <w:bottom w:val="none" w:sz="0" w:space="0" w:color="auto"/>
        <w:right w:val="none" w:sz="0" w:space="0" w:color="auto"/>
      </w:divBdr>
    </w:div>
    <w:div w:id="1219391980">
      <w:bodyDiv w:val="1"/>
      <w:marLeft w:val="0"/>
      <w:marRight w:val="0"/>
      <w:marTop w:val="0"/>
      <w:marBottom w:val="0"/>
      <w:divBdr>
        <w:top w:val="none" w:sz="0" w:space="0" w:color="auto"/>
        <w:left w:val="none" w:sz="0" w:space="0" w:color="auto"/>
        <w:bottom w:val="none" w:sz="0" w:space="0" w:color="auto"/>
        <w:right w:val="none" w:sz="0" w:space="0" w:color="auto"/>
      </w:divBdr>
    </w:div>
    <w:div w:id="1239822325">
      <w:bodyDiv w:val="1"/>
      <w:marLeft w:val="0"/>
      <w:marRight w:val="0"/>
      <w:marTop w:val="0"/>
      <w:marBottom w:val="0"/>
      <w:divBdr>
        <w:top w:val="none" w:sz="0" w:space="0" w:color="auto"/>
        <w:left w:val="none" w:sz="0" w:space="0" w:color="auto"/>
        <w:bottom w:val="none" w:sz="0" w:space="0" w:color="auto"/>
        <w:right w:val="none" w:sz="0" w:space="0" w:color="auto"/>
      </w:divBdr>
    </w:div>
    <w:div w:id="1266302987">
      <w:bodyDiv w:val="1"/>
      <w:marLeft w:val="0"/>
      <w:marRight w:val="0"/>
      <w:marTop w:val="0"/>
      <w:marBottom w:val="0"/>
      <w:divBdr>
        <w:top w:val="none" w:sz="0" w:space="0" w:color="auto"/>
        <w:left w:val="none" w:sz="0" w:space="0" w:color="auto"/>
        <w:bottom w:val="none" w:sz="0" w:space="0" w:color="auto"/>
        <w:right w:val="none" w:sz="0" w:space="0" w:color="auto"/>
      </w:divBdr>
      <w:divsChild>
        <w:div w:id="1104762594">
          <w:marLeft w:val="0"/>
          <w:marRight w:val="0"/>
          <w:marTop w:val="0"/>
          <w:marBottom w:val="0"/>
          <w:divBdr>
            <w:top w:val="none" w:sz="0" w:space="0" w:color="auto"/>
            <w:left w:val="none" w:sz="0" w:space="0" w:color="auto"/>
            <w:bottom w:val="none" w:sz="0" w:space="0" w:color="auto"/>
            <w:right w:val="none" w:sz="0" w:space="0" w:color="auto"/>
          </w:divBdr>
          <w:divsChild>
            <w:div w:id="2035619403">
              <w:marLeft w:val="0"/>
              <w:marRight w:val="0"/>
              <w:marTop w:val="0"/>
              <w:marBottom w:val="0"/>
              <w:divBdr>
                <w:top w:val="none" w:sz="0" w:space="0" w:color="auto"/>
                <w:left w:val="none" w:sz="0" w:space="0" w:color="auto"/>
                <w:bottom w:val="none" w:sz="0" w:space="0" w:color="auto"/>
                <w:right w:val="none" w:sz="0" w:space="0" w:color="auto"/>
              </w:divBdr>
              <w:divsChild>
                <w:div w:id="17048208">
                  <w:marLeft w:val="274"/>
                  <w:marRight w:val="0"/>
                  <w:marTop w:val="0"/>
                  <w:marBottom w:val="0"/>
                  <w:divBdr>
                    <w:top w:val="none" w:sz="0" w:space="0" w:color="auto"/>
                    <w:left w:val="none" w:sz="0" w:space="0" w:color="auto"/>
                    <w:bottom w:val="none" w:sz="0" w:space="0" w:color="auto"/>
                    <w:right w:val="none" w:sz="0" w:space="0" w:color="auto"/>
                  </w:divBdr>
                </w:div>
              </w:divsChild>
            </w:div>
          </w:divsChild>
        </w:div>
        <w:div w:id="1457943235">
          <w:marLeft w:val="0"/>
          <w:marRight w:val="0"/>
          <w:marTop w:val="0"/>
          <w:marBottom w:val="0"/>
          <w:divBdr>
            <w:top w:val="none" w:sz="0" w:space="0" w:color="auto"/>
            <w:left w:val="none" w:sz="0" w:space="0" w:color="auto"/>
            <w:bottom w:val="none" w:sz="0" w:space="0" w:color="auto"/>
            <w:right w:val="none" w:sz="0" w:space="0" w:color="auto"/>
          </w:divBdr>
          <w:divsChild>
            <w:div w:id="782772739">
              <w:marLeft w:val="274"/>
              <w:marRight w:val="0"/>
              <w:marTop w:val="0"/>
              <w:marBottom w:val="0"/>
              <w:divBdr>
                <w:top w:val="none" w:sz="0" w:space="0" w:color="auto"/>
                <w:left w:val="none" w:sz="0" w:space="0" w:color="auto"/>
                <w:bottom w:val="none" w:sz="0" w:space="0" w:color="auto"/>
                <w:right w:val="none" w:sz="0" w:space="0" w:color="auto"/>
              </w:divBdr>
            </w:div>
          </w:divsChild>
        </w:div>
      </w:divsChild>
    </w:div>
    <w:div w:id="1310867407">
      <w:bodyDiv w:val="1"/>
      <w:marLeft w:val="0"/>
      <w:marRight w:val="0"/>
      <w:marTop w:val="0"/>
      <w:marBottom w:val="0"/>
      <w:divBdr>
        <w:top w:val="none" w:sz="0" w:space="0" w:color="auto"/>
        <w:left w:val="none" w:sz="0" w:space="0" w:color="auto"/>
        <w:bottom w:val="none" w:sz="0" w:space="0" w:color="auto"/>
        <w:right w:val="none" w:sz="0" w:space="0" w:color="auto"/>
      </w:divBdr>
    </w:div>
    <w:div w:id="1331328484">
      <w:bodyDiv w:val="1"/>
      <w:marLeft w:val="0"/>
      <w:marRight w:val="0"/>
      <w:marTop w:val="0"/>
      <w:marBottom w:val="0"/>
      <w:divBdr>
        <w:top w:val="none" w:sz="0" w:space="0" w:color="auto"/>
        <w:left w:val="none" w:sz="0" w:space="0" w:color="auto"/>
        <w:bottom w:val="none" w:sz="0" w:space="0" w:color="auto"/>
        <w:right w:val="none" w:sz="0" w:space="0" w:color="auto"/>
      </w:divBdr>
      <w:divsChild>
        <w:div w:id="1587038894">
          <w:marLeft w:val="0"/>
          <w:marRight w:val="0"/>
          <w:marTop w:val="0"/>
          <w:marBottom w:val="0"/>
          <w:divBdr>
            <w:top w:val="none" w:sz="0" w:space="0" w:color="auto"/>
            <w:left w:val="none" w:sz="0" w:space="0" w:color="auto"/>
            <w:bottom w:val="none" w:sz="0" w:space="0" w:color="auto"/>
            <w:right w:val="none" w:sz="0" w:space="0" w:color="auto"/>
          </w:divBdr>
          <w:divsChild>
            <w:div w:id="1640961772">
              <w:marLeft w:val="0"/>
              <w:marRight w:val="0"/>
              <w:marTop w:val="0"/>
              <w:marBottom w:val="0"/>
              <w:divBdr>
                <w:top w:val="none" w:sz="0" w:space="0" w:color="auto"/>
                <w:left w:val="none" w:sz="0" w:space="0" w:color="auto"/>
                <w:bottom w:val="none" w:sz="0" w:space="0" w:color="auto"/>
                <w:right w:val="none" w:sz="0" w:space="0" w:color="auto"/>
              </w:divBdr>
              <w:divsChild>
                <w:div w:id="955795724">
                  <w:marLeft w:val="274"/>
                  <w:marRight w:val="0"/>
                  <w:marTop w:val="0"/>
                  <w:marBottom w:val="0"/>
                  <w:divBdr>
                    <w:top w:val="none" w:sz="0" w:space="0" w:color="auto"/>
                    <w:left w:val="none" w:sz="0" w:space="0" w:color="auto"/>
                    <w:bottom w:val="none" w:sz="0" w:space="0" w:color="auto"/>
                    <w:right w:val="none" w:sz="0" w:space="0" w:color="auto"/>
                  </w:divBdr>
                </w:div>
              </w:divsChild>
            </w:div>
          </w:divsChild>
        </w:div>
        <w:div w:id="2138645405">
          <w:marLeft w:val="0"/>
          <w:marRight w:val="0"/>
          <w:marTop w:val="0"/>
          <w:marBottom w:val="0"/>
          <w:divBdr>
            <w:top w:val="none" w:sz="0" w:space="0" w:color="auto"/>
            <w:left w:val="none" w:sz="0" w:space="0" w:color="auto"/>
            <w:bottom w:val="none" w:sz="0" w:space="0" w:color="auto"/>
            <w:right w:val="none" w:sz="0" w:space="0" w:color="auto"/>
          </w:divBdr>
          <w:divsChild>
            <w:div w:id="571427134">
              <w:marLeft w:val="274"/>
              <w:marRight w:val="0"/>
              <w:marTop w:val="0"/>
              <w:marBottom w:val="0"/>
              <w:divBdr>
                <w:top w:val="none" w:sz="0" w:space="0" w:color="auto"/>
                <w:left w:val="none" w:sz="0" w:space="0" w:color="auto"/>
                <w:bottom w:val="none" w:sz="0" w:space="0" w:color="auto"/>
                <w:right w:val="none" w:sz="0" w:space="0" w:color="auto"/>
              </w:divBdr>
            </w:div>
          </w:divsChild>
        </w:div>
      </w:divsChild>
    </w:div>
    <w:div w:id="1414274958">
      <w:bodyDiv w:val="1"/>
      <w:marLeft w:val="0"/>
      <w:marRight w:val="0"/>
      <w:marTop w:val="0"/>
      <w:marBottom w:val="0"/>
      <w:divBdr>
        <w:top w:val="none" w:sz="0" w:space="0" w:color="auto"/>
        <w:left w:val="none" w:sz="0" w:space="0" w:color="auto"/>
        <w:bottom w:val="none" w:sz="0" w:space="0" w:color="auto"/>
        <w:right w:val="none" w:sz="0" w:space="0" w:color="auto"/>
      </w:divBdr>
    </w:div>
    <w:div w:id="1440682228">
      <w:bodyDiv w:val="1"/>
      <w:marLeft w:val="0"/>
      <w:marRight w:val="0"/>
      <w:marTop w:val="0"/>
      <w:marBottom w:val="0"/>
      <w:divBdr>
        <w:top w:val="none" w:sz="0" w:space="0" w:color="auto"/>
        <w:left w:val="none" w:sz="0" w:space="0" w:color="auto"/>
        <w:bottom w:val="none" w:sz="0" w:space="0" w:color="auto"/>
        <w:right w:val="none" w:sz="0" w:space="0" w:color="auto"/>
      </w:divBdr>
    </w:div>
    <w:div w:id="1447382258">
      <w:bodyDiv w:val="1"/>
      <w:marLeft w:val="0"/>
      <w:marRight w:val="0"/>
      <w:marTop w:val="0"/>
      <w:marBottom w:val="0"/>
      <w:divBdr>
        <w:top w:val="none" w:sz="0" w:space="0" w:color="auto"/>
        <w:left w:val="none" w:sz="0" w:space="0" w:color="auto"/>
        <w:bottom w:val="none" w:sz="0" w:space="0" w:color="auto"/>
        <w:right w:val="none" w:sz="0" w:space="0" w:color="auto"/>
      </w:divBdr>
    </w:div>
    <w:div w:id="1491410263">
      <w:bodyDiv w:val="1"/>
      <w:marLeft w:val="0"/>
      <w:marRight w:val="0"/>
      <w:marTop w:val="0"/>
      <w:marBottom w:val="0"/>
      <w:divBdr>
        <w:top w:val="none" w:sz="0" w:space="0" w:color="auto"/>
        <w:left w:val="none" w:sz="0" w:space="0" w:color="auto"/>
        <w:bottom w:val="none" w:sz="0" w:space="0" w:color="auto"/>
        <w:right w:val="none" w:sz="0" w:space="0" w:color="auto"/>
      </w:divBdr>
      <w:divsChild>
        <w:div w:id="67729702">
          <w:marLeft w:val="0"/>
          <w:marRight w:val="0"/>
          <w:marTop w:val="0"/>
          <w:marBottom w:val="0"/>
          <w:divBdr>
            <w:top w:val="none" w:sz="0" w:space="0" w:color="auto"/>
            <w:left w:val="none" w:sz="0" w:space="0" w:color="auto"/>
            <w:bottom w:val="none" w:sz="0" w:space="0" w:color="auto"/>
            <w:right w:val="none" w:sz="0" w:space="0" w:color="auto"/>
          </w:divBdr>
          <w:divsChild>
            <w:div w:id="1877767670">
              <w:marLeft w:val="274"/>
              <w:marRight w:val="0"/>
              <w:marTop w:val="0"/>
              <w:marBottom w:val="0"/>
              <w:divBdr>
                <w:top w:val="none" w:sz="0" w:space="0" w:color="auto"/>
                <w:left w:val="none" w:sz="0" w:space="0" w:color="auto"/>
                <w:bottom w:val="none" w:sz="0" w:space="0" w:color="auto"/>
                <w:right w:val="none" w:sz="0" w:space="0" w:color="auto"/>
              </w:divBdr>
            </w:div>
          </w:divsChild>
        </w:div>
        <w:div w:id="838930242">
          <w:marLeft w:val="0"/>
          <w:marRight w:val="0"/>
          <w:marTop w:val="0"/>
          <w:marBottom w:val="0"/>
          <w:divBdr>
            <w:top w:val="none" w:sz="0" w:space="0" w:color="auto"/>
            <w:left w:val="none" w:sz="0" w:space="0" w:color="auto"/>
            <w:bottom w:val="none" w:sz="0" w:space="0" w:color="auto"/>
            <w:right w:val="none" w:sz="0" w:space="0" w:color="auto"/>
          </w:divBdr>
          <w:divsChild>
            <w:div w:id="1723941670">
              <w:marLeft w:val="0"/>
              <w:marRight w:val="0"/>
              <w:marTop w:val="0"/>
              <w:marBottom w:val="0"/>
              <w:divBdr>
                <w:top w:val="none" w:sz="0" w:space="0" w:color="auto"/>
                <w:left w:val="none" w:sz="0" w:space="0" w:color="auto"/>
                <w:bottom w:val="none" w:sz="0" w:space="0" w:color="auto"/>
                <w:right w:val="none" w:sz="0" w:space="0" w:color="auto"/>
              </w:divBdr>
              <w:divsChild>
                <w:div w:id="1848786541">
                  <w:marLeft w:val="27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13705">
      <w:bodyDiv w:val="1"/>
      <w:marLeft w:val="0"/>
      <w:marRight w:val="0"/>
      <w:marTop w:val="0"/>
      <w:marBottom w:val="0"/>
      <w:divBdr>
        <w:top w:val="none" w:sz="0" w:space="0" w:color="auto"/>
        <w:left w:val="none" w:sz="0" w:space="0" w:color="auto"/>
        <w:bottom w:val="none" w:sz="0" w:space="0" w:color="auto"/>
        <w:right w:val="none" w:sz="0" w:space="0" w:color="auto"/>
      </w:divBdr>
    </w:div>
    <w:div w:id="1499267988">
      <w:bodyDiv w:val="1"/>
      <w:marLeft w:val="0"/>
      <w:marRight w:val="0"/>
      <w:marTop w:val="0"/>
      <w:marBottom w:val="0"/>
      <w:divBdr>
        <w:top w:val="none" w:sz="0" w:space="0" w:color="auto"/>
        <w:left w:val="none" w:sz="0" w:space="0" w:color="auto"/>
        <w:bottom w:val="none" w:sz="0" w:space="0" w:color="auto"/>
        <w:right w:val="none" w:sz="0" w:space="0" w:color="auto"/>
      </w:divBdr>
    </w:div>
    <w:div w:id="1540169648">
      <w:bodyDiv w:val="1"/>
      <w:marLeft w:val="0"/>
      <w:marRight w:val="0"/>
      <w:marTop w:val="0"/>
      <w:marBottom w:val="0"/>
      <w:divBdr>
        <w:top w:val="none" w:sz="0" w:space="0" w:color="auto"/>
        <w:left w:val="none" w:sz="0" w:space="0" w:color="auto"/>
        <w:bottom w:val="none" w:sz="0" w:space="0" w:color="auto"/>
        <w:right w:val="none" w:sz="0" w:space="0" w:color="auto"/>
      </w:divBdr>
    </w:div>
    <w:div w:id="1568958713">
      <w:bodyDiv w:val="1"/>
      <w:marLeft w:val="0"/>
      <w:marRight w:val="0"/>
      <w:marTop w:val="0"/>
      <w:marBottom w:val="0"/>
      <w:divBdr>
        <w:top w:val="none" w:sz="0" w:space="0" w:color="auto"/>
        <w:left w:val="none" w:sz="0" w:space="0" w:color="auto"/>
        <w:bottom w:val="none" w:sz="0" w:space="0" w:color="auto"/>
        <w:right w:val="none" w:sz="0" w:space="0" w:color="auto"/>
      </w:divBdr>
    </w:div>
    <w:div w:id="1572503417">
      <w:bodyDiv w:val="1"/>
      <w:marLeft w:val="0"/>
      <w:marRight w:val="0"/>
      <w:marTop w:val="0"/>
      <w:marBottom w:val="0"/>
      <w:divBdr>
        <w:top w:val="none" w:sz="0" w:space="0" w:color="auto"/>
        <w:left w:val="none" w:sz="0" w:space="0" w:color="auto"/>
        <w:bottom w:val="none" w:sz="0" w:space="0" w:color="auto"/>
        <w:right w:val="none" w:sz="0" w:space="0" w:color="auto"/>
      </w:divBdr>
    </w:div>
    <w:div w:id="1594360062">
      <w:bodyDiv w:val="1"/>
      <w:marLeft w:val="0"/>
      <w:marRight w:val="0"/>
      <w:marTop w:val="0"/>
      <w:marBottom w:val="0"/>
      <w:divBdr>
        <w:top w:val="none" w:sz="0" w:space="0" w:color="auto"/>
        <w:left w:val="none" w:sz="0" w:space="0" w:color="auto"/>
        <w:bottom w:val="none" w:sz="0" w:space="0" w:color="auto"/>
        <w:right w:val="none" w:sz="0" w:space="0" w:color="auto"/>
      </w:divBdr>
    </w:div>
    <w:div w:id="1598830312">
      <w:bodyDiv w:val="1"/>
      <w:marLeft w:val="0"/>
      <w:marRight w:val="0"/>
      <w:marTop w:val="0"/>
      <w:marBottom w:val="0"/>
      <w:divBdr>
        <w:top w:val="none" w:sz="0" w:space="0" w:color="auto"/>
        <w:left w:val="none" w:sz="0" w:space="0" w:color="auto"/>
        <w:bottom w:val="none" w:sz="0" w:space="0" w:color="auto"/>
        <w:right w:val="none" w:sz="0" w:space="0" w:color="auto"/>
      </w:divBdr>
    </w:div>
    <w:div w:id="1619946218">
      <w:bodyDiv w:val="1"/>
      <w:marLeft w:val="0"/>
      <w:marRight w:val="0"/>
      <w:marTop w:val="0"/>
      <w:marBottom w:val="0"/>
      <w:divBdr>
        <w:top w:val="none" w:sz="0" w:space="0" w:color="auto"/>
        <w:left w:val="none" w:sz="0" w:space="0" w:color="auto"/>
        <w:bottom w:val="none" w:sz="0" w:space="0" w:color="auto"/>
        <w:right w:val="none" w:sz="0" w:space="0" w:color="auto"/>
      </w:divBdr>
    </w:div>
    <w:div w:id="1631783244">
      <w:bodyDiv w:val="1"/>
      <w:marLeft w:val="0"/>
      <w:marRight w:val="0"/>
      <w:marTop w:val="0"/>
      <w:marBottom w:val="0"/>
      <w:divBdr>
        <w:top w:val="none" w:sz="0" w:space="0" w:color="auto"/>
        <w:left w:val="none" w:sz="0" w:space="0" w:color="auto"/>
        <w:bottom w:val="none" w:sz="0" w:space="0" w:color="auto"/>
        <w:right w:val="none" w:sz="0" w:space="0" w:color="auto"/>
      </w:divBdr>
    </w:div>
    <w:div w:id="1659918876">
      <w:bodyDiv w:val="1"/>
      <w:marLeft w:val="0"/>
      <w:marRight w:val="0"/>
      <w:marTop w:val="0"/>
      <w:marBottom w:val="0"/>
      <w:divBdr>
        <w:top w:val="none" w:sz="0" w:space="0" w:color="auto"/>
        <w:left w:val="none" w:sz="0" w:space="0" w:color="auto"/>
        <w:bottom w:val="none" w:sz="0" w:space="0" w:color="auto"/>
        <w:right w:val="none" w:sz="0" w:space="0" w:color="auto"/>
      </w:divBdr>
    </w:div>
    <w:div w:id="1703281039">
      <w:bodyDiv w:val="1"/>
      <w:marLeft w:val="0"/>
      <w:marRight w:val="0"/>
      <w:marTop w:val="0"/>
      <w:marBottom w:val="0"/>
      <w:divBdr>
        <w:top w:val="none" w:sz="0" w:space="0" w:color="auto"/>
        <w:left w:val="none" w:sz="0" w:space="0" w:color="auto"/>
        <w:bottom w:val="none" w:sz="0" w:space="0" w:color="auto"/>
        <w:right w:val="none" w:sz="0" w:space="0" w:color="auto"/>
      </w:divBdr>
    </w:div>
    <w:div w:id="1718821326">
      <w:bodyDiv w:val="1"/>
      <w:marLeft w:val="0"/>
      <w:marRight w:val="0"/>
      <w:marTop w:val="0"/>
      <w:marBottom w:val="0"/>
      <w:divBdr>
        <w:top w:val="none" w:sz="0" w:space="0" w:color="auto"/>
        <w:left w:val="none" w:sz="0" w:space="0" w:color="auto"/>
        <w:bottom w:val="none" w:sz="0" w:space="0" w:color="auto"/>
        <w:right w:val="none" w:sz="0" w:space="0" w:color="auto"/>
      </w:divBdr>
    </w:div>
    <w:div w:id="1777554843">
      <w:bodyDiv w:val="1"/>
      <w:marLeft w:val="0"/>
      <w:marRight w:val="0"/>
      <w:marTop w:val="0"/>
      <w:marBottom w:val="0"/>
      <w:divBdr>
        <w:top w:val="none" w:sz="0" w:space="0" w:color="auto"/>
        <w:left w:val="none" w:sz="0" w:space="0" w:color="auto"/>
        <w:bottom w:val="none" w:sz="0" w:space="0" w:color="auto"/>
        <w:right w:val="none" w:sz="0" w:space="0" w:color="auto"/>
      </w:divBdr>
    </w:div>
    <w:div w:id="1794669710">
      <w:bodyDiv w:val="1"/>
      <w:marLeft w:val="0"/>
      <w:marRight w:val="0"/>
      <w:marTop w:val="0"/>
      <w:marBottom w:val="0"/>
      <w:divBdr>
        <w:top w:val="none" w:sz="0" w:space="0" w:color="auto"/>
        <w:left w:val="none" w:sz="0" w:space="0" w:color="auto"/>
        <w:bottom w:val="none" w:sz="0" w:space="0" w:color="auto"/>
        <w:right w:val="none" w:sz="0" w:space="0" w:color="auto"/>
      </w:divBdr>
    </w:div>
    <w:div w:id="1879853092">
      <w:bodyDiv w:val="1"/>
      <w:marLeft w:val="0"/>
      <w:marRight w:val="0"/>
      <w:marTop w:val="0"/>
      <w:marBottom w:val="0"/>
      <w:divBdr>
        <w:top w:val="none" w:sz="0" w:space="0" w:color="auto"/>
        <w:left w:val="none" w:sz="0" w:space="0" w:color="auto"/>
        <w:bottom w:val="none" w:sz="0" w:space="0" w:color="auto"/>
        <w:right w:val="none" w:sz="0" w:space="0" w:color="auto"/>
      </w:divBdr>
    </w:div>
    <w:div w:id="1885554319">
      <w:bodyDiv w:val="1"/>
      <w:marLeft w:val="0"/>
      <w:marRight w:val="0"/>
      <w:marTop w:val="0"/>
      <w:marBottom w:val="0"/>
      <w:divBdr>
        <w:top w:val="none" w:sz="0" w:space="0" w:color="auto"/>
        <w:left w:val="none" w:sz="0" w:space="0" w:color="auto"/>
        <w:bottom w:val="none" w:sz="0" w:space="0" w:color="auto"/>
        <w:right w:val="none" w:sz="0" w:space="0" w:color="auto"/>
      </w:divBdr>
    </w:div>
    <w:div w:id="1938752750">
      <w:bodyDiv w:val="1"/>
      <w:marLeft w:val="0"/>
      <w:marRight w:val="0"/>
      <w:marTop w:val="0"/>
      <w:marBottom w:val="0"/>
      <w:divBdr>
        <w:top w:val="none" w:sz="0" w:space="0" w:color="auto"/>
        <w:left w:val="none" w:sz="0" w:space="0" w:color="auto"/>
        <w:bottom w:val="none" w:sz="0" w:space="0" w:color="auto"/>
        <w:right w:val="none" w:sz="0" w:space="0" w:color="auto"/>
      </w:divBdr>
    </w:div>
    <w:div w:id="1948416896">
      <w:bodyDiv w:val="1"/>
      <w:marLeft w:val="0"/>
      <w:marRight w:val="0"/>
      <w:marTop w:val="0"/>
      <w:marBottom w:val="0"/>
      <w:divBdr>
        <w:top w:val="none" w:sz="0" w:space="0" w:color="auto"/>
        <w:left w:val="none" w:sz="0" w:space="0" w:color="auto"/>
        <w:bottom w:val="none" w:sz="0" w:space="0" w:color="auto"/>
        <w:right w:val="none" w:sz="0" w:space="0" w:color="auto"/>
      </w:divBdr>
    </w:div>
    <w:div w:id="1962884259">
      <w:bodyDiv w:val="1"/>
      <w:marLeft w:val="0"/>
      <w:marRight w:val="0"/>
      <w:marTop w:val="0"/>
      <w:marBottom w:val="0"/>
      <w:divBdr>
        <w:top w:val="none" w:sz="0" w:space="0" w:color="auto"/>
        <w:left w:val="none" w:sz="0" w:space="0" w:color="auto"/>
        <w:bottom w:val="none" w:sz="0" w:space="0" w:color="auto"/>
        <w:right w:val="none" w:sz="0" w:space="0" w:color="auto"/>
      </w:divBdr>
    </w:div>
    <w:div w:id="1967202369">
      <w:bodyDiv w:val="1"/>
      <w:marLeft w:val="0"/>
      <w:marRight w:val="0"/>
      <w:marTop w:val="0"/>
      <w:marBottom w:val="0"/>
      <w:divBdr>
        <w:top w:val="none" w:sz="0" w:space="0" w:color="auto"/>
        <w:left w:val="none" w:sz="0" w:space="0" w:color="auto"/>
        <w:bottom w:val="none" w:sz="0" w:space="0" w:color="auto"/>
        <w:right w:val="none" w:sz="0" w:space="0" w:color="auto"/>
      </w:divBdr>
    </w:div>
    <w:div w:id="2000303955">
      <w:bodyDiv w:val="1"/>
      <w:marLeft w:val="0"/>
      <w:marRight w:val="0"/>
      <w:marTop w:val="0"/>
      <w:marBottom w:val="0"/>
      <w:divBdr>
        <w:top w:val="none" w:sz="0" w:space="0" w:color="auto"/>
        <w:left w:val="none" w:sz="0" w:space="0" w:color="auto"/>
        <w:bottom w:val="none" w:sz="0" w:space="0" w:color="auto"/>
        <w:right w:val="none" w:sz="0" w:space="0" w:color="auto"/>
      </w:divBdr>
    </w:div>
    <w:div w:id="2036618967">
      <w:bodyDiv w:val="1"/>
      <w:marLeft w:val="0"/>
      <w:marRight w:val="0"/>
      <w:marTop w:val="0"/>
      <w:marBottom w:val="0"/>
      <w:divBdr>
        <w:top w:val="none" w:sz="0" w:space="0" w:color="auto"/>
        <w:left w:val="none" w:sz="0" w:space="0" w:color="auto"/>
        <w:bottom w:val="none" w:sz="0" w:space="0" w:color="auto"/>
        <w:right w:val="none" w:sz="0" w:space="0" w:color="auto"/>
      </w:divBdr>
    </w:div>
    <w:div w:id="2083018791">
      <w:bodyDiv w:val="1"/>
      <w:marLeft w:val="0"/>
      <w:marRight w:val="0"/>
      <w:marTop w:val="0"/>
      <w:marBottom w:val="0"/>
      <w:divBdr>
        <w:top w:val="none" w:sz="0" w:space="0" w:color="auto"/>
        <w:left w:val="none" w:sz="0" w:space="0" w:color="auto"/>
        <w:bottom w:val="none" w:sz="0" w:space="0" w:color="auto"/>
        <w:right w:val="none" w:sz="0" w:space="0" w:color="auto"/>
      </w:divBdr>
    </w:div>
    <w:div w:id="2095272276">
      <w:bodyDiv w:val="1"/>
      <w:marLeft w:val="0"/>
      <w:marRight w:val="0"/>
      <w:marTop w:val="0"/>
      <w:marBottom w:val="0"/>
      <w:divBdr>
        <w:top w:val="none" w:sz="0" w:space="0" w:color="auto"/>
        <w:left w:val="none" w:sz="0" w:space="0" w:color="auto"/>
        <w:bottom w:val="none" w:sz="0" w:space="0" w:color="auto"/>
        <w:right w:val="none" w:sz="0" w:space="0" w:color="auto"/>
      </w:divBdr>
    </w:div>
    <w:div w:id="2098289121">
      <w:bodyDiv w:val="1"/>
      <w:marLeft w:val="0"/>
      <w:marRight w:val="0"/>
      <w:marTop w:val="0"/>
      <w:marBottom w:val="0"/>
      <w:divBdr>
        <w:top w:val="none" w:sz="0" w:space="0" w:color="auto"/>
        <w:left w:val="none" w:sz="0" w:space="0" w:color="auto"/>
        <w:bottom w:val="none" w:sz="0" w:space="0" w:color="auto"/>
        <w:right w:val="none" w:sz="0" w:space="0" w:color="auto"/>
      </w:divBdr>
    </w:div>
    <w:div w:id="2106535834">
      <w:bodyDiv w:val="1"/>
      <w:marLeft w:val="0"/>
      <w:marRight w:val="0"/>
      <w:marTop w:val="0"/>
      <w:marBottom w:val="0"/>
      <w:divBdr>
        <w:top w:val="none" w:sz="0" w:space="0" w:color="auto"/>
        <w:left w:val="none" w:sz="0" w:space="0" w:color="auto"/>
        <w:bottom w:val="none" w:sz="0" w:space="0" w:color="auto"/>
        <w:right w:val="none" w:sz="0" w:space="0" w:color="auto"/>
      </w:divBdr>
    </w:div>
    <w:div w:id="213228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esource.cvshealth.com/nuxeo/thesource/" TargetMode="External"/><Relationship Id="rId117" Type="http://schemas.openxmlformats.org/officeDocument/2006/relationships/hyperlink" Target="https://thesource.cvshealth.com/nuxeo/thesource/" TargetMode="External"/><Relationship Id="rId21" Type="http://schemas.openxmlformats.org/officeDocument/2006/relationships/hyperlink" Target="https://thesource.cvshealth.com/nuxeo/thesource/" TargetMode="External"/><Relationship Id="rId42" Type="http://schemas.openxmlformats.org/officeDocument/2006/relationships/image" Target="media/image16.png"/><Relationship Id="rId47" Type="http://schemas.openxmlformats.org/officeDocument/2006/relationships/hyperlink" Target="https://thesource.cvshealth.com/nuxeo/thesource/" TargetMode="External"/><Relationship Id="rId63" Type="http://schemas.openxmlformats.org/officeDocument/2006/relationships/hyperlink" Target="https://thesource.cvshealth.com/nuxeo/thesource/" TargetMode="External"/><Relationship Id="rId68" Type="http://schemas.openxmlformats.org/officeDocument/2006/relationships/hyperlink" Target="https://thesource.cvshealth.com/nuxeo/thesource/" TargetMode="External"/><Relationship Id="rId84" Type="http://schemas.openxmlformats.org/officeDocument/2006/relationships/hyperlink" Target="http://sapmmreports.caremark.com/shortage_rpt.htm" TargetMode="External"/><Relationship Id="rId89" Type="http://schemas.openxmlformats.org/officeDocument/2006/relationships/hyperlink" Target="https://thesource.cvshealth.com/nuxeo/thesource/" TargetMode="External"/><Relationship Id="rId112" Type="http://schemas.openxmlformats.org/officeDocument/2006/relationships/hyperlink" Target="https://thesource.cvshealth.com/nuxeo/thesource/" TargetMode="External"/><Relationship Id="rId133" Type="http://schemas.openxmlformats.org/officeDocument/2006/relationships/hyperlink" Target="https://thesource.cvshealth.com/nuxeo/thesource/" TargetMode="External"/><Relationship Id="rId138" Type="http://schemas.openxmlformats.org/officeDocument/2006/relationships/hyperlink" Target="https://thesource.cvshealth.com/nuxeo/thesource/" TargetMode="External"/><Relationship Id="rId154" Type="http://schemas.openxmlformats.org/officeDocument/2006/relationships/theme" Target="theme/theme1.xml"/><Relationship Id="rId16" Type="http://schemas.openxmlformats.org/officeDocument/2006/relationships/hyperlink" Target="https://thesource.cvshealth.com/nuxeo/thesource/" TargetMode="External"/><Relationship Id="rId107" Type="http://schemas.openxmlformats.org/officeDocument/2006/relationships/image" Target="media/image28.png"/><Relationship Id="rId11"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thesource.cvshealth.com/nuxeo/thesource/" TargetMode="External"/><Relationship Id="rId53" Type="http://schemas.openxmlformats.org/officeDocument/2006/relationships/hyperlink" Target="https://thesource.cvshealth.com/nuxeo/thesource/" TargetMode="External"/><Relationship Id="rId58" Type="http://schemas.openxmlformats.org/officeDocument/2006/relationships/hyperlink" Target="https://thesource.cvshealth.com/nuxeo/thesource/" TargetMode="External"/><Relationship Id="rId74" Type="http://schemas.openxmlformats.org/officeDocument/2006/relationships/hyperlink" Target="https://thesource.cvshealth.com/nuxeo/thesource/" TargetMode="External"/><Relationship Id="rId79" Type="http://schemas.openxmlformats.org/officeDocument/2006/relationships/image" Target="media/image24.png"/><Relationship Id="rId102" Type="http://schemas.openxmlformats.org/officeDocument/2006/relationships/hyperlink" Target="https://thesource.cvshealth.com/nuxeo/thesource/" TargetMode="External"/><Relationship Id="rId123" Type="http://schemas.openxmlformats.org/officeDocument/2006/relationships/hyperlink" Target="https://thesource.cvshealth.com/nuxeo/thesource/" TargetMode="External"/><Relationship Id="rId128" Type="http://schemas.openxmlformats.org/officeDocument/2006/relationships/hyperlink" Target="https://thesource.cvshealth.com/nuxeo/thesource/" TargetMode="External"/><Relationship Id="rId144" Type="http://schemas.openxmlformats.org/officeDocument/2006/relationships/image" Target="media/image38.png"/><Relationship Id="rId149" Type="http://schemas.openxmlformats.org/officeDocument/2006/relationships/hyperlink" Target="https://thesource.cvshealth.com/nuxeo/thesource/" TargetMode="External"/><Relationship Id="rId5" Type="http://schemas.openxmlformats.org/officeDocument/2006/relationships/numbering" Target="numbering.xml"/><Relationship Id="rId90" Type="http://schemas.openxmlformats.org/officeDocument/2006/relationships/hyperlink" Target="https://thesource.cvshealth.com/nuxeo/thesource/" TargetMode="External"/><Relationship Id="rId95" Type="http://schemas.openxmlformats.org/officeDocument/2006/relationships/hyperlink" Target="https://thesource.cvshealth.com/nuxeo/thesource/" TargetMode="External"/><Relationship Id="rId22" Type="http://schemas.openxmlformats.org/officeDocument/2006/relationships/image" Target="media/image6.png"/><Relationship Id="rId27" Type="http://schemas.openxmlformats.org/officeDocument/2006/relationships/image" Target="media/image9.png"/><Relationship Id="rId43" Type="http://schemas.openxmlformats.org/officeDocument/2006/relationships/hyperlink" Target="https://thesource.cvshealth.com/nuxeo/thesource/" TargetMode="External"/><Relationship Id="rId48" Type="http://schemas.openxmlformats.org/officeDocument/2006/relationships/hyperlink" Target="https://thesource.cvshealth.com/nuxeo/thesource/" TargetMode="External"/><Relationship Id="rId64" Type="http://schemas.openxmlformats.org/officeDocument/2006/relationships/image" Target="media/image17.png"/><Relationship Id="rId69" Type="http://schemas.openxmlformats.org/officeDocument/2006/relationships/image" Target="media/image21.png"/><Relationship Id="rId113" Type="http://schemas.openxmlformats.org/officeDocument/2006/relationships/hyperlink" Target="https://thesource.cvshealth.com/nuxeo/thesource/" TargetMode="External"/><Relationship Id="rId118" Type="http://schemas.openxmlformats.org/officeDocument/2006/relationships/hyperlink" Target="https://thesource.cvshealth.com/nuxeo/thesource/" TargetMode="External"/><Relationship Id="rId134" Type="http://schemas.openxmlformats.org/officeDocument/2006/relationships/hyperlink" Target="https://thesource.cvshealth.com/nuxeo/thesource/" TargetMode="External"/><Relationship Id="rId139" Type="http://schemas.openxmlformats.org/officeDocument/2006/relationships/hyperlink" Target="https://thesource.cvshealth.com/nuxeo/thesource/" TargetMode="External"/><Relationship Id="rId80" Type="http://schemas.openxmlformats.org/officeDocument/2006/relationships/image" Target="media/image25.png"/><Relationship Id="rId85" Type="http://schemas.openxmlformats.org/officeDocument/2006/relationships/hyperlink" Target="https://thesource.cvshealth.com/nuxeo/thesource/" TargetMode="External"/><Relationship Id="rId150" Type="http://schemas.openxmlformats.org/officeDocument/2006/relationships/hyperlink" Target="https://thesource.cvshealth.com/nuxeo/thesource/" TargetMode="External"/><Relationship Id="rId155" Type="http://schemas.microsoft.com/office/2020/10/relationships/intelligence" Target="intelligence2.xml"/><Relationship Id="rId12" Type="http://schemas.openxmlformats.org/officeDocument/2006/relationships/image" Target="media/image4.png"/><Relationship Id="rId17" Type="http://schemas.openxmlformats.org/officeDocument/2006/relationships/hyperlink" Target="https://thesource.cvshealth.com/nuxeo/thesource/" TargetMode="External"/><Relationship Id="rId25" Type="http://schemas.openxmlformats.org/officeDocument/2006/relationships/hyperlink" Target="https://thesource.cvshealth.com/nuxeo/thesource/" TargetMode="External"/><Relationship Id="rId33" Type="http://schemas.openxmlformats.org/officeDocument/2006/relationships/image" Target="media/image12.png"/><Relationship Id="rId38" Type="http://schemas.openxmlformats.org/officeDocument/2006/relationships/hyperlink" Target="https://thesource.cvshealth.com/nuxeo/thesource/" TargetMode="External"/><Relationship Id="rId46" Type="http://schemas.openxmlformats.org/officeDocument/2006/relationships/hyperlink" Target="https://thesource.cvshealth.com/nuxeo/thesource/" TargetMode="External"/><Relationship Id="rId59" Type="http://schemas.openxmlformats.org/officeDocument/2006/relationships/hyperlink" Target="https://thesource.cvshealth.com/nuxeo/thesource/" TargetMode="External"/><Relationship Id="rId67" Type="http://schemas.openxmlformats.org/officeDocument/2006/relationships/image" Target="media/image20.png"/><Relationship Id="rId103" Type="http://schemas.openxmlformats.org/officeDocument/2006/relationships/hyperlink" Target="https://thesource.cvshealth.com/nuxeo/thesource/" TargetMode="External"/><Relationship Id="rId108" Type="http://schemas.openxmlformats.org/officeDocument/2006/relationships/hyperlink" Target="https://thesource.cvshealth.com/nuxeo/thesource/" TargetMode="External"/><Relationship Id="rId116" Type="http://schemas.openxmlformats.org/officeDocument/2006/relationships/hyperlink" Target="https://thesource.cvshealth.com/nuxeo/thesource/" TargetMode="External"/><Relationship Id="rId124" Type="http://schemas.openxmlformats.org/officeDocument/2006/relationships/image" Target="media/image31.png"/><Relationship Id="rId129" Type="http://schemas.openxmlformats.org/officeDocument/2006/relationships/hyperlink" Target="https://thesource.cvshealth.com/nuxeo/thesource/" TargetMode="External"/><Relationship Id="rId137" Type="http://schemas.openxmlformats.org/officeDocument/2006/relationships/image" Target="media/image34.png"/><Relationship Id="rId20" Type="http://schemas.openxmlformats.org/officeDocument/2006/relationships/hyperlink" Target="https://thesource.cvshealth.com/nuxeo/thesource/" TargetMode="External"/><Relationship Id="rId41" Type="http://schemas.openxmlformats.org/officeDocument/2006/relationships/hyperlink" Target="https://thesource.cvshealth.com/nuxeo/thesource/" TargetMode="External"/><Relationship Id="rId54" Type="http://schemas.openxmlformats.org/officeDocument/2006/relationships/hyperlink" Target="https://thesource.cvshealth.com/nuxeo/thesource/" TargetMode="External"/><Relationship Id="rId62" Type="http://schemas.openxmlformats.org/officeDocument/2006/relationships/hyperlink" Target="https://thesource.cvshealth.com/nuxeo/thesource/" TargetMode="External"/><Relationship Id="rId70" Type="http://schemas.openxmlformats.org/officeDocument/2006/relationships/image" Target="media/image22.png"/><Relationship Id="rId75" Type="http://schemas.openxmlformats.org/officeDocument/2006/relationships/hyperlink" Target="https://thesource.cvshealth.com/nuxeo/thesource/" TargetMode="External"/><Relationship Id="rId83" Type="http://schemas.openxmlformats.org/officeDocument/2006/relationships/hyperlink" Target="https://thesource.cvshealth.com/nuxeo/thesource/" TargetMode="External"/><Relationship Id="rId88" Type="http://schemas.openxmlformats.org/officeDocument/2006/relationships/hyperlink" Target="https://thesource.cvshealth.com/nuxeo/thesource/" TargetMode="External"/><Relationship Id="rId91" Type="http://schemas.openxmlformats.org/officeDocument/2006/relationships/hyperlink" Target="https://thesource.cvshealth.com/nuxeo/thesource/" TargetMode="External"/><Relationship Id="rId96" Type="http://schemas.openxmlformats.org/officeDocument/2006/relationships/hyperlink" Target="https://thesource.cvshealth.com/nuxeo/thesource/" TargetMode="External"/><Relationship Id="rId111" Type="http://schemas.openxmlformats.org/officeDocument/2006/relationships/hyperlink" Target="https://thesource.cvshealth.com/nuxeo/thesource/" TargetMode="External"/><Relationship Id="rId132" Type="http://schemas.openxmlformats.org/officeDocument/2006/relationships/hyperlink" Target="https://thesource.cvshealth.com/nuxeo/thesource/" TargetMode="External"/><Relationship Id="rId140" Type="http://schemas.openxmlformats.org/officeDocument/2006/relationships/image" Target="media/image35.png"/><Relationship Id="rId145" Type="http://schemas.openxmlformats.org/officeDocument/2006/relationships/image" Target="media/image39.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thesource.cvshealth.com/nuxeo/thesource/" TargetMode="External"/><Relationship Id="rId23" Type="http://schemas.openxmlformats.org/officeDocument/2006/relationships/image" Target="media/image7.png"/><Relationship Id="rId28" Type="http://schemas.openxmlformats.org/officeDocument/2006/relationships/hyperlink" Target="https://thesource.cvshealth.com/nuxeo/thesource/" TargetMode="External"/><Relationship Id="rId36" Type="http://schemas.openxmlformats.org/officeDocument/2006/relationships/hyperlink" Target="https://thesource.cvshealth.com/nuxeo/thesource/" TargetMode="External"/><Relationship Id="rId49" Type="http://schemas.openxmlformats.org/officeDocument/2006/relationships/hyperlink" Target="https://thesource.cvshealth.com/nuxeo/thesource/" TargetMode="External"/><Relationship Id="rId57" Type="http://schemas.openxmlformats.org/officeDocument/2006/relationships/hyperlink" Target="https://thesource.cvshealth.com/nuxeo/thesource/" TargetMode="External"/><Relationship Id="rId106" Type="http://schemas.openxmlformats.org/officeDocument/2006/relationships/hyperlink" Target="https://thesource.cvshealth.com/nuxeo/thesource/" TargetMode="External"/><Relationship Id="rId114" Type="http://schemas.openxmlformats.org/officeDocument/2006/relationships/hyperlink" Target="https://thesource.cvshealth.com/nuxeo/thesource/" TargetMode="External"/><Relationship Id="rId119" Type="http://schemas.openxmlformats.org/officeDocument/2006/relationships/image" Target="media/image29.png"/><Relationship Id="rId127" Type="http://schemas.openxmlformats.org/officeDocument/2006/relationships/hyperlink" Target="https://thesource.cvshealth.com/nuxeo/thesource/"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thesource.cvshealth.com/nuxeo/thesource/" TargetMode="External"/><Relationship Id="rId52" Type="http://schemas.openxmlformats.org/officeDocument/2006/relationships/hyperlink" Target="https://thesource.cvshealth.com/nuxeo/thesource/" TargetMode="External"/><Relationship Id="rId60" Type="http://schemas.openxmlformats.org/officeDocument/2006/relationships/hyperlink" Target="https://thesource.cvshealth.com/nuxeo/thesource/" TargetMode="External"/><Relationship Id="rId65" Type="http://schemas.openxmlformats.org/officeDocument/2006/relationships/image" Target="media/image18.png"/><Relationship Id="rId73" Type="http://schemas.openxmlformats.org/officeDocument/2006/relationships/hyperlink" Target="https://thesource.cvshealth.com/nuxeo/thesource/" TargetMode="External"/><Relationship Id="rId78" Type="http://schemas.openxmlformats.org/officeDocument/2006/relationships/hyperlink" Target="https://thesource.cvshealth.com/nuxeo/thesource/" TargetMode="External"/><Relationship Id="rId81" Type="http://schemas.openxmlformats.org/officeDocument/2006/relationships/hyperlink" Target="https://thesource.cvshealth.com/nuxeo/thesource/" TargetMode="External"/><Relationship Id="rId86" Type="http://schemas.openxmlformats.org/officeDocument/2006/relationships/image" Target="media/image26.png"/><Relationship Id="rId94" Type="http://schemas.openxmlformats.org/officeDocument/2006/relationships/hyperlink" Target="https://thesource.cvshealth.com/nuxeo/thesource/" TargetMode="External"/><Relationship Id="rId99" Type="http://schemas.openxmlformats.org/officeDocument/2006/relationships/hyperlink" Target="https://thesource.cvshealth.com/nuxeo/thesource/" TargetMode="External"/><Relationship Id="rId101" Type="http://schemas.openxmlformats.org/officeDocument/2006/relationships/hyperlink" Target="https://thesource.cvshealth.com/nuxeo/thesource/" TargetMode="External"/><Relationship Id="rId122" Type="http://schemas.openxmlformats.org/officeDocument/2006/relationships/hyperlink" Target="https://thesource.cvshealth.com/nuxeo/thesource/" TargetMode="External"/><Relationship Id="rId130" Type="http://schemas.openxmlformats.org/officeDocument/2006/relationships/hyperlink" Target="https://thesource.cvshealth.com/nuxeo/thesource/" TargetMode="External"/><Relationship Id="rId135" Type="http://schemas.openxmlformats.org/officeDocument/2006/relationships/hyperlink" Target="https://thesource.cvshealth.com/nuxeo/thesource/" TargetMode="External"/><Relationship Id="rId143" Type="http://schemas.openxmlformats.org/officeDocument/2006/relationships/image" Target="media/image37.png"/><Relationship Id="rId148" Type="http://schemas.openxmlformats.org/officeDocument/2006/relationships/hyperlink" Target="https://thesource.cvshealth.com/nuxeo/thesource/" TargetMode="External"/><Relationship Id="rId151" Type="http://schemas.openxmlformats.org/officeDocument/2006/relationships/hyperlink" Target="https://policy.corp.cvscaremark.com/pnp/faces/DocRenderer?documentId=CALL-0011"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hesource.cvshealth.com/nuxeo/thesource/" TargetMode="External"/><Relationship Id="rId18" Type="http://schemas.openxmlformats.org/officeDocument/2006/relationships/hyperlink" Target="https://thesource.cvshealth.com/nuxeo/thesource/" TargetMode="External"/><Relationship Id="rId39" Type="http://schemas.openxmlformats.org/officeDocument/2006/relationships/image" Target="media/image15.png"/><Relationship Id="rId109" Type="http://schemas.openxmlformats.org/officeDocument/2006/relationships/hyperlink" Target="https://thesource.cvshealth.com/nuxeo/thesource/" TargetMode="External"/><Relationship Id="rId34" Type="http://schemas.openxmlformats.org/officeDocument/2006/relationships/image" Target="media/image13.png"/><Relationship Id="rId50" Type="http://schemas.openxmlformats.org/officeDocument/2006/relationships/hyperlink" Target="https://thesource.cvshealth.com/nuxeo/thesource/" TargetMode="External"/><Relationship Id="rId55" Type="http://schemas.openxmlformats.org/officeDocument/2006/relationships/image" Target="media/image2.png"/><Relationship Id="rId76" Type="http://schemas.openxmlformats.org/officeDocument/2006/relationships/hyperlink" Target="https://thesource.cvshealth.com/nuxeo/thesource/" TargetMode="External"/><Relationship Id="rId97" Type="http://schemas.openxmlformats.org/officeDocument/2006/relationships/hyperlink" Target="https://thesource.cvshealth.com/nuxeo/thesource/" TargetMode="External"/><Relationship Id="rId104" Type="http://schemas.openxmlformats.org/officeDocument/2006/relationships/hyperlink" Target="https://thesource.cvshealth.com/nuxeo/thesource/" TargetMode="External"/><Relationship Id="rId120" Type="http://schemas.openxmlformats.org/officeDocument/2006/relationships/image" Target="media/image30.png"/><Relationship Id="rId125" Type="http://schemas.openxmlformats.org/officeDocument/2006/relationships/hyperlink" Target="https://thesource.cvshealth.com/nuxeo/thesource/" TargetMode="External"/><Relationship Id="rId141" Type="http://schemas.openxmlformats.org/officeDocument/2006/relationships/hyperlink" Target="https://thesource.cvshealth.com/nuxeo/thesource/" TargetMode="External"/><Relationship Id="rId146" Type="http://schemas.openxmlformats.org/officeDocument/2006/relationships/image" Target="media/image40.png"/><Relationship Id="rId7" Type="http://schemas.openxmlformats.org/officeDocument/2006/relationships/settings" Target="settings.xml"/><Relationship Id="rId71" Type="http://schemas.openxmlformats.org/officeDocument/2006/relationships/hyperlink" Target="https://thesource.cvshealth.com/nuxeo/thesource/" TargetMode="External"/><Relationship Id="rId92" Type="http://schemas.openxmlformats.org/officeDocument/2006/relationships/hyperlink" Target="https://thesource.cvshealth.com/nuxeo/thesource/" TargetMode="External"/><Relationship Id="rId2" Type="http://schemas.openxmlformats.org/officeDocument/2006/relationships/customXml" Target="../customXml/item2.xml"/><Relationship Id="rId29" Type="http://schemas.openxmlformats.org/officeDocument/2006/relationships/hyperlink" Target="https://thesource.cvshealth.com/nuxeo/thesource/" TargetMode="External"/><Relationship Id="rId24" Type="http://schemas.openxmlformats.org/officeDocument/2006/relationships/image" Target="media/image8.png"/><Relationship Id="rId40" Type="http://schemas.openxmlformats.org/officeDocument/2006/relationships/hyperlink" Target="https://thesource.cvshealth.com/nuxeo/thesource/" TargetMode="External"/><Relationship Id="rId45" Type="http://schemas.openxmlformats.org/officeDocument/2006/relationships/hyperlink" Target="https://thesource.cvshealth.com/nuxeo/thesource/" TargetMode="External"/><Relationship Id="rId66" Type="http://schemas.openxmlformats.org/officeDocument/2006/relationships/image" Target="media/image19.png"/><Relationship Id="rId87" Type="http://schemas.openxmlformats.org/officeDocument/2006/relationships/image" Target="media/image1.png"/><Relationship Id="rId110" Type="http://schemas.openxmlformats.org/officeDocument/2006/relationships/hyperlink" Target="https://thesource.cvshealth.com/nuxeo/thesource/" TargetMode="External"/><Relationship Id="rId115" Type="http://schemas.openxmlformats.org/officeDocument/2006/relationships/hyperlink" Target="https://thesource.cvshealth.com/nuxeo/thesource/" TargetMode="External"/><Relationship Id="rId131" Type="http://schemas.openxmlformats.org/officeDocument/2006/relationships/hyperlink" Target="https://thesource.cvshealth.com/nuxeo/thesource/" TargetMode="External"/><Relationship Id="rId136" Type="http://schemas.openxmlformats.org/officeDocument/2006/relationships/image" Target="media/image33.png"/><Relationship Id="rId61" Type="http://schemas.openxmlformats.org/officeDocument/2006/relationships/hyperlink" Target="https://thesource.cvshealth.com/nuxeo/thesource/" TargetMode="External"/><Relationship Id="rId82" Type="http://schemas.openxmlformats.org/officeDocument/2006/relationships/hyperlink" Target="https://thesource.cvshealth.com/nuxeo/thesource/" TargetMode="External"/><Relationship Id="rId152" Type="http://schemas.openxmlformats.org/officeDocument/2006/relationships/hyperlink" Target="https://policy.corp.cvscaremark.com/pnp/faces/DocRenderer?documentId=CALL-0049" TargetMode="External"/><Relationship Id="rId19" Type="http://schemas.openxmlformats.org/officeDocument/2006/relationships/image" Target="media/image5.png"/><Relationship Id="rId14" Type="http://schemas.openxmlformats.org/officeDocument/2006/relationships/hyperlink" Target="https://thesource.cvshealth.com/nuxeo/thesource/" TargetMode="External"/><Relationship Id="rId30" Type="http://schemas.openxmlformats.org/officeDocument/2006/relationships/hyperlink" Target="https://thesource.cvshealth.com/nuxeo/thesource/" TargetMode="External"/><Relationship Id="rId35" Type="http://schemas.openxmlformats.org/officeDocument/2006/relationships/image" Target="media/image14.png"/><Relationship Id="rId56" Type="http://schemas.openxmlformats.org/officeDocument/2006/relationships/hyperlink" Target="https://thesource.cvshealth.com/nuxeo/thesource/" TargetMode="External"/><Relationship Id="rId77" Type="http://schemas.openxmlformats.org/officeDocument/2006/relationships/image" Target="media/image23.png"/><Relationship Id="rId100" Type="http://schemas.openxmlformats.org/officeDocument/2006/relationships/image" Target="media/image27.png"/><Relationship Id="rId105" Type="http://schemas.openxmlformats.org/officeDocument/2006/relationships/hyperlink" Target="https://thesource.cvshealth.com/nuxeo/thesource/" TargetMode="External"/><Relationship Id="rId126" Type="http://schemas.openxmlformats.org/officeDocument/2006/relationships/image" Target="media/image32.png"/><Relationship Id="rId147" Type="http://schemas.openxmlformats.org/officeDocument/2006/relationships/hyperlink" Target="https://thesource.cvshealth.com/nuxeo/thesource/" TargetMode="External"/><Relationship Id="rId8" Type="http://schemas.openxmlformats.org/officeDocument/2006/relationships/webSettings" Target="webSettings.xml"/><Relationship Id="rId51" Type="http://schemas.openxmlformats.org/officeDocument/2006/relationships/hyperlink" Target="https://thesource.cvshealth.com/nuxeo/thesource/" TargetMode="External"/><Relationship Id="rId72" Type="http://schemas.openxmlformats.org/officeDocument/2006/relationships/hyperlink" Target="https://thesource.cvshealth.com/nuxeo/thesource/" TargetMode="External"/><Relationship Id="rId93" Type="http://schemas.openxmlformats.org/officeDocument/2006/relationships/hyperlink" Target="https://thesource.cvshealth.com/nuxeo/thesource/" TargetMode="External"/><Relationship Id="rId98" Type="http://schemas.openxmlformats.org/officeDocument/2006/relationships/hyperlink" Target="https://thesource.cvshealth.com/nuxeo/thesource/" TargetMode="External"/><Relationship Id="rId121" Type="http://schemas.openxmlformats.org/officeDocument/2006/relationships/hyperlink" Target="https://thesource.cvshealth.com/nuxeo/thesource/" TargetMode="External"/><Relationship Id="rId142" Type="http://schemas.openxmlformats.org/officeDocument/2006/relationships/image" Target="media/image36.png"/><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2fe6fb3c-ae69-4363-9eac-f91567448a6f" xsi:nil="true"/>
    <lcf76f155ced4ddcb4097134ff3c332f xmlns="d19e0082-693e-45ae-8f74-da0dd659fa03">
      <Terms xmlns="http://schemas.microsoft.com/office/infopath/2007/PartnerControls"/>
    </lcf76f155ced4ddcb4097134ff3c332f>
    <BPO xmlns="d19e0082-693e-45ae-8f74-da0dd659fa03">	Customer Care - Home Delivery</BPO>
    <ProjectAnalyst xmlns="d19e0082-693e-45ae-8f74-da0dd659fa03">Devin S</ProjectAnalyst>
    <DocumentConsultatnt xmlns="d19e0082-693e-45ae-8f74-da0dd659fa03">Brienna Dugdale</DocumentConsultatnt>
    <DueDate xmlns="d19e0082-693e-45ae-8f74-da0dd659fa03" xsi:nil="true"/>
    <LifelineQuickChat xmlns="d19e0082-693e-45ae-8f74-da0dd659fa03" xsi:nil="true"/>
    <Status xmlns="d19e0082-693e-45ae-8f74-da0dd659fa03">Complete</Statu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7" ma:contentTypeDescription="Create a new document." ma:contentTypeScope="" ma:versionID="d102769cacfb248b0a4cd372c95ae19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b2f750f4410df7e9588eaa14b27124da"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element ref="ns2: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element name="DueDate" ma:index="24" nillable="true" ma:displayName="Due Date" ma:format="Dropdown" ma:internalName="DueDa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DB1AF0-D372-4A4A-BD08-F8B1DF9FF57E}">
  <ds:schemaRefs>
    <ds:schemaRef ds:uri="http://schemas.openxmlformats.org/officeDocument/2006/bibliography"/>
  </ds:schemaRefs>
</ds:datastoreItem>
</file>

<file path=customXml/itemProps2.xml><?xml version="1.0" encoding="utf-8"?>
<ds:datastoreItem xmlns:ds="http://schemas.openxmlformats.org/officeDocument/2006/customXml" ds:itemID="{E2C5B7D9-8D78-4BAA-9D7B-201978141A4A}">
  <ds:schemaRefs>
    <ds:schemaRef ds:uri="http://purl.org/dc/dcmitype/"/>
    <ds:schemaRef ds:uri="http://schemas.microsoft.com/office/2006/documentManagement/types"/>
    <ds:schemaRef ds:uri="http://schemas.microsoft.com/office/2006/metadata/properties"/>
    <ds:schemaRef ds:uri="http://purl.org/dc/elements/1.1/"/>
    <ds:schemaRef ds:uri="http://schemas.microsoft.com/office/infopath/2007/PartnerControls"/>
    <ds:schemaRef ds:uri="http://purl.org/dc/terms/"/>
    <ds:schemaRef ds:uri="d19e0082-693e-45ae-8f74-da0dd659fa03"/>
    <ds:schemaRef ds:uri="http://schemas.openxmlformats.org/package/2006/metadata/core-properties"/>
    <ds:schemaRef ds:uri="2fe6fb3c-ae69-4363-9eac-f91567448a6f"/>
    <ds:schemaRef ds:uri="http://www.w3.org/XML/1998/namespace"/>
  </ds:schemaRefs>
</ds:datastoreItem>
</file>

<file path=customXml/itemProps3.xml><?xml version="1.0" encoding="utf-8"?>
<ds:datastoreItem xmlns:ds="http://schemas.openxmlformats.org/officeDocument/2006/customXml" ds:itemID="{E0E57118-0B42-4180-BCE9-FD28CF75EF1B}">
  <ds:schemaRefs>
    <ds:schemaRef ds:uri="http://schemas.microsoft.com/sharepoint/v3/contenttype/forms"/>
  </ds:schemaRefs>
</ds:datastoreItem>
</file>

<file path=customXml/itemProps4.xml><?xml version="1.0" encoding="utf-8"?>
<ds:datastoreItem xmlns:ds="http://schemas.openxmlformats.org/officeDocument/2006/customXml" ds:itemID="{F2CA9BBB-27B3-4082-8673-EC0C9A412D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1</TotalTime>
  <Pages>1</Pages>
  <Words>11409</Words>
  <Characters>65035</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Title of Document</vt:lpstr>
    </vt:vector>
  </TitlesOfParts>
  <Company>Caremark RX</Company>
  <LinksUpToDate>false</LinksUpToDate>
  <CharactersWithSpaces>76292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Childs, Brieanne Laura</dc:creator>
  <cp:keywords/>
  <cp:lastModifiedBy>Brown, Lauren (Sr. Coordinator, Training &amp; Development)</cp:lastModifiedBy>
  <cp:revision>2</cp:revision>
  <dcterms:created xsi:type="dcterms:W3CDTF">2025-05-06T19:09:00Z</dcterms:created>
  <dcterms:modified xsi:type="dcterms:W3CDTF">2025-05-06T19:09:00Z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2021-09-10T11:20:53Z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4ada2374-4c14-4c9a-9071-2d8b9c5bdaf8</vt:lpwstr>
  </property>
  <property fmtid="{D5CDD505-2E9C-101B-9397-08002B2CF9AE}" pid="8" name="MSIP_Label_67599526-06ca-49cc-9fa9-5307800a949a_ContentBits">
    <vt:lpwstr>0</vt:lpwstr>
  </property>
  <property fmtid="{D5CDD505-2E9C-101B-9397-08002B2CF9AE}" pid="9" name="ContentTypeId">
    <vt:lpwstr>0x010100EB57E074260378499F7E81CCDE102D50</vt:lpwstr>
  </property>
  <property fmtid="{D5CDD505-2E9C-101B-9397-08002B2CF9AE}" pid="10" name="MediaServiceImageTags">
    <vt:lpwstr/>
  </property>
</Properties>
</file>