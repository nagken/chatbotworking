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3698B" w14:textId="63C7745C" w:rsidR="00255C6B" w:rsidRPr="00414EF4" w:rsidRDefault="00D54D0F" w:rsidP="007972E6">
      <w:pPr>
        <w:pStyle w:val="Heading1"/>
        <w:spacing w:before="120" w:after="120"/>
        <w:rPr>
          <w:rFonts w:ascii="Verdana" w:hAnsi="Verdana"/>
          <w:color w:val="000000" w:themeColor="text1"/>
          <w:sz w:val="36"/>
          <w:szCs w:val="36"/>
        </w:rPr>
      </w:pPr>
      <w:bookmarkStart w:id="0" w:name="_top"/>
      <w:bookmarkStart w:id="1" w:name="OLE_LINK1"/>
      <w:bookmarkStart w:id="2" w:name="OLE_LINK3"/>
      <w:bookmarkStart w:id="3" w:name="OLE_LINK2"/>
      <w:bookmarkStart w:id="4" w:name="OLE_LINK15"/>
      <w:bookmarkEnd w:id="0"/>
      <w:r w:rsidRPr="00414EF4">
        <w:rPr>
          <w:rFonts w:ascii="Verdana" w:hAnsi="Verdana"/>
          <w:color w:val="000000" w:themeColor="text1"/>
          <w:sz w:val="36"/>
          <w:szCs w:val="36"/>
        </w:rPr>
        <w:t xml:space="preserve">Compass - </w:t>
      </w:r>
      <w:r w:rsidR="006C283C" w:rsidRPr="00414EF4">
        <w:rPr>
          <w:rFonts w:ascii="Verdana" w:hAnsi="Verdana"/>
          <w:color w:val="000000" w:themeColor="text1"/>
          <w:sz w:val="36"/>
          <w:szCs w:val="36"/>
        </w:rPr>
        <w:t>Identifying Paper Claims</w:t>
      </w:r>
      <w:bookmarkEnd w:id="1"/>
      <w:bookmarkEnd w:id="2"/>
      <w:bookmarkEnd w:id="3"/>
    </w:p>
    <w:p w14:paraId="21628CC2" w14:textId="77777777" w:rsidR="007972E6" w:rsidRPr="007972E6" w:rsidRDefault="007972E6" w:rsidP="007972E6"/>
    <w:p w14:paraId="25758471" w14:textId="1878D35E" w:rsidR="00EB3EC2" w:rsidRDefault="003E5EF7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14:ligatures w14:val="standardContextual"/>
        </w:rPr>
      </w:pPr>
      <w:r>
        <w:fldChar w:fldCharType="begin"/>
      </w:r>
      <w:r>
        <w:instrText xml:space="preserve"> TOC \o "2-2" \n \p " " \h \z \u </w:instrText>
      </w:r>
      <w:r>
        <w:fldChar w:fldCharType="separate"/>
      </w:r>
      <w:hyperlink w:anchor="_Toc191482448" w:history="1">
        <w:r w:rsidR="00EB3EC2" w:rsidRPr="000B7B17">
          <w:rPr>
            <w:rStyle w:val="Hyperlink"/>
            <w:noProof/>
          </w:rPr>
          <w:t>Process</w:t>
        </w:r>
      </w:hyperlink>
    </w:p>
    <w:p w14:paraId="28669C5F" w14:textId="49346F70" w:rsidR="00EB3EC2" w:rsidRDefault="00EB3EC2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14:ligatures w14:val="standardContextual"/>
        </w:rPr>
      </w:pPr>
      <w:hyperlink w:anchor="_Toc191482449" w:history="1">
        <w:r w:rsidRPr="000B7B17">
          <w:rPr>
            <w:rStyle w:val="Hyperlink"/>
            <w:noProof/>
          </w:rPr>
          <w:t>View Paper Claim Reimbursements &amp; Financials</w:t>
        </w:r>
      </w:hyperlink>
    </w:p>
    <w:p w14:paraId="0389C0A2" w14:textId="5CE3C425" w:rsidR="00EB3EC2" w:rsidRDefault="00EB3EC2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14:ligatures w14:val="standardContextual"/>
        </w:rPr>
      </w:pPr>
      <w:hyperlink w:anchor="_Toc191482450" w:history="1">
        <w:r w:rsidRPr="000B7B17">
          <w:rPr>
            <w:rStyle w:val="Hyperlink"/>
            <w:noProof/>
          </w:rPr>
          <w:t>Search for Paper Claim Reimbursement (For Specific Clients Only)</w:t>
        </w:r>
      </w:hyperlink>
    </w:p>
    <w:p w14:paraId="56AFAB57" w14:textId="7E86AE3D" w:rsidR="00EB3EC2" w:rsidRDefault="00EB3EC2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14:ligatures w14:val="standardContextual"/>
        </w:rPr>
      </w:pPr>
      <w:hyperlink w:anchor="_Toc191482451" w:history="1">
        <w:r w:rsidRPr="000B7B17">
          <w:rPr>
            <w:rStyle w:val="Hyperlink"/>
            <w:noProof/>
          </w:rPr>
          <w:t>Paper Claim Viewer</w:t>
        </w:r>
      </w:hyperlink>
    </w:p>
    <w:p w14:paraId="2C4D140E" w14:textId="52C6BE23" w:rsidR="00EB3EC2" w:rsidRDefault="00EB3EC2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14:ligatures w14:val="standardContextual"/>
        </w:rPr>
      </w:pPr>
      <w:hyperlink w:anchor="_Toc191482452" w:history="1">
        <w:r w:rsidRPr="000B7B17">
          <w:rPr>
            <w:rStyle w:val="Hyperlink"/>
            <w:noProof/>
          </w:rPr>
          <w:t>Scenario Guide</w:t>
        </w:r>
      </w:hyperlink>
    </w:p>
    <w:p w14:paraId="240722B2" w14:textId="1A7660AF" w:rsidR="00EB3EC2" w:rsidRDefault="00EB3EC2">
      <w:pPr>
        <w:pStyle w:val="TOC2"/>
        <w:rPr>
          <w:rFonts w:asciiTheme="minorHAnsi" w:eastAsiaTheme="minorEastAsia" w:hAnsiTheme="minorHAnsi" w:cstheme="minorBidi"/>
          <w:bCs w:val="0"/>
          <w:noProof/>
          <w:kern w:val="2"/>
          <w14:ligatures w14:val="standardContextual"/>
        </w:rPr>
      </w:pPr>
      <w:hyperlink w:anchor="_Toc191482453" w:history="1">
        <w:r w:rsidRPr="000B7B17">
          <w:rPr>
            <w:rStyle w:val="Hyperlink"/>
            <w:noProof/>
          </w:rPr>
          <w:t>Related Documents</w:t>
        </w:r>
      </w:hyperlink>
    </w:p>
    <w:p w14:paraId="339EDD58" w14:textId="40CAD6B0" w:rsidR="007972E6" w:rsidRPr="003E5EF7" w:rsidRDefault="003E5EF7" w:rsidP="007972E6">
      <w:pPr>
        <w:spacing w:before="120" w:after="120"/>
      </w:pPr>
      <w:r>
        <w:fldChar w:fldCharType="end"/>
      </w:r>
    </w:p>
    <w:bookmarkEnd w:id="4"/>
    <w:p w14:paraId="0C2C5226" w14:textId="77777777" w:rsidR="00EB3EC2" w:rsidRDefault="003A513E" w:rsidP="0051212E">
      <w:pPr>
        <w:spacing w:before="120" w:after="120"/>
        <w:rPr>
          <w:rFonts w:ascii="Verdana" w:hAnsi="Verdana"/>
        </w:rPr>
      </w:pPr>
      <w:r w:rsidRPr="0051212E">
        <w:rPr>
          <w:rFonts w:ascii="Verdana" w:hAnsi="Verdana"/>
          <w:b/>
        </w:rPr>
        <w:t>Description:</w:t>
      </w:r>
      <w:r w:rsidRPr="0051212E">
        <w:rPr>
          <w:rFonts w:ascii="Verdana" w:hAnsi="Verdana"/>
        </w:rPr>
        <w:t xml:space="preserve">  </w:t>
      </w:r>
      <w:bookmarkStart w:id="5" w:name="OLE_LINK4"/>
      <w:r w:rsidR="00F1074F" w:rsidRPr="0051212E">
        <w:rPr>
          <w:rFonts w:ascii="Verdana" w:hAnsi="Verdana"/>
        </w:rPr>
        <w:t>Steps</w:t>
      </w:r>
      <w:r w:rsidRPr="0051212E">
        <w:rPr>
          <w:rFonts w:ascii="Verdana" w:hAnsi="Verdana"/>
        </w:rPr>
        <w:t xml:space="preserve"> to identify </w:t>
      </w:r>
      <w:r w:rsidR="00BF44C7" w:rsidRPr="0051212E">
        <w:rPr>
          <w:rFonts w:ascii="Verdana" w:hAnsi="Verdana"/>
        </w:rPr>
        <w:t>P</w:t>
      </w:r>
      <w:r w:rsidRPr="0051212E">
        <w:rPr>
          <w:rFonts w:ascii="Verdana" w:hAnsi="Verdana"/>
        </w:rPr>
        <w:t xml:space="preserve">aper </w:t>
      </w:r>
      <w:r w:rsidR="2342103C" w:rsidRPr="0051212E">
        <w:rPr>
          <w:rFonts w:ascii="Verdana" w:hAnsi="Verdana"/>
        </w:rPr>
        <w:t>C</w:t>
      </w:r>
      <w:r w:rsidRPr="0051212E">
        <w:rPr>
          <w:rFonts w:ascii="Verdana" w:hAnsi="Verdana"/>
        </w:rPr>
        <w:t>laim</w:t>
      </w:r>
      <w:r w:rsidR="00F23C3B" w:rsidRPr="0051212E">
        <w:rPr>
          <w:rFonts w:ascii="Verdana" w:hAnsi="Verdana"/>
        </w:rPr>
        <w:t>s</w:t>
      </w:r>
      <w:r w:rsidRPr="0051212E">
        <w:rPr>
          <w:rFonts w:ascii="Verdana" w:hAnsi="Verdana"/>
        </w:rPr>
        <w:t xml:space="preserve"> in </w:t>
      </w:r>
      <w:r w:rsidR="00F23C3B" w:rsidRPr="0051212E">
        <w:rPr>
          <w:rFonts w:ascii="Verdana" w:hAnsi="Verdana"/>
        </w:rPr>
        <w:t>Compass</w:t>
      </w:r>
      <w:r w:rsidRPr="0051212E">
        <w:rPr>
          <w:rFonts w:ascii="Verdana" w:hAnsi="Verdana"/>
        </w:rPr>
        <w:t xml:space="preserve"> to prevent unauthorized reversals of </w:t>
      </w:r>
      <w:r w:rsidR="0289E9F8" w:rsidRPr="0051212E">
        <w:rPr>
          <w:rFonts w:ascii="Verdana" w:hAnsi="Verdana"/>
        </w:rPr>
        <w:t>P</w:t>
      </w:r>
      <w:r w:rsidRPr="0051212E">
        <w:rPr>
          <w:rFonts w:ascii="Verdana" w:hAnsi="Verdana"/>
        </w:rPr>
        <w:t xml:space="preserve">aper </w:t>
      </w:r>
      <w:r w:rsidR="6B3D9506" w:rsidRPr="0051212E">
        <w:rPr>
          <w:rFonts w:ascii="Verdana" w:hAnsi="Verdana"/>
        </w:rPr>
        <w:t>C</w:t>
      </w:r>
      <w:r w:rsidRPr="0051212E">
        <w:rPr>
          <w:rFonts w:ascii="Verdana" w:hAnsi="Verdana"/>
        </w:rPr>
        <w:t>laims</w:t>
      </w:r>
      <w:r w:rsidR="00592621" w:rsidRPr="0051212E">
        <w:rPr>
          <w:rFonts w:ascii="Verdana" w:hAnsi="Verdana"/>
        </w:rPr>
        <w:t xml:space="preserve"> and </w:t>
      </w:r>
      <w:r w:rsidR="00F85377" w:rsidRPr="0051212E">
        <w:rPr>
          <w:rFonts w:ascii="Verdana" w:hAnsi="Verdana"/>
        </w:rPr>
        <w:t>to view</w:t>
      </w:r>
      <w:r w:rsidR="00592621" w:rsidRPr="0051212E">
        <w:rPr>
          <w:rFonts w:ascii="Verdana" w:hAnsi="Verdana"/>
        </w:rPr>
        <w:t xml:space="preserve"> </w:t>
      </w:r>
      <w:r w:rsidR="0094596A" w:rsidRPr="0051212E">
        <w:rPr>
          <w:rFonts w:ascii="Verdana" w:hAnsi="Verdana"/>
        </w:rPr>
        <w:t>Paper Claim Reimbursement &amp; Financial</w:t>
      </w:r>
      <w:r w:rsidR="00BA2485" w:rsidRPr="0051212E">
        <w:rPr>
          <w:rFonts w:ascii="Verdana" w:hAnsi="Verdana"/>
        </w:rPr>
        <w:t>s</w:t>
      </w:r>
      <w:r w:rsidRPr="0051212E">
        <w:rPr>
          <w:rFonts w:ascii="Verdana" w:hAnsi="Verdana"/>
        </w:rPr>
        <w:t>.</w:t>
      </w:r>
    </w:p>
    <w:p w14:paraId="6405D13E" w14:textId="4A67D392" w:rsidR="00004EC0" w:rsidRPr="0051212E" w:rsidRDefault="003A513E" w:rsidP="0051212E">
      <w:pPr>
        <w:spacing w:before="120" w:after="120"/>
        <w:rPr>
          <w:rFonts w:ascii="Verdana" w:hAnsi="Verdana"/>
        </w:rPr>
      </w:pPr>
      <w:r w:rsidRPr="0051212E">
        <w:rPr>
          <w:rFonts w:ascii="Verdana" w:hAnsi="Verdana"/>
          <w:color w:val="2B579A"/>
        </w:rPr>
        <w:fldChar w:fldCharType="begin"/>
      </w:r>
      <w:r w:rsidRPr="0051212E">
        <w:rPr>
          <w:rFonts w:ascii="Verdana" w:hAnsi="Verdana"/>
        </w:rPr>
        <w:instrText xml:space="preserve"> TOC \o "2-3" \n \h \z \u </w:instrText>
      </w:r>
      <w:r w:rsidRPr="0051212E">
        <w:rPr>
          <w:rFonts w:ascii="Verdana" w:hAnsi="Verdana"/>
          <w:color w:val="2B579A"/>
        </w:rPr>
        <w:fldChar w:fldCharType="end"/>
      </w:r>
      <w:bookmarkStart w:id="6" w:name="_Overview"/>
      <w:bookmarkStart w:id="7" w:name="_Rationale_1"/>
      <w:bookmarkEnd w:id="5"/>
      <w:bookmarkEnd w:id="6"/>
      <w:bookmarkEnd w:id="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004EC0" w:rsidRPr="005D7976" w14:paraId="012A8E21" w14:textId="77777777" w:rsidTr="00936E44">
        <w:tc>
          <w:tcPr>
            <w:tcW w:w="5000" w:type="pct"/>
            <w:shd w:val="clear" w:color="auto" w:fill="BFBFBF" w:themeFill="background1" w:themeFillShade="BF"/>
          </w:tcPr>
          <w:p w14:paraId="4E392418" w14:textId="05F7B602" w:rsidR="00004EC0" w:rsidRPr="005D7976" w:rsidRDefault="00004EC0" w:rsidP="007972E6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8" w:name="_Process"/>
            <w:bookmarkStart w:id="9" w:name="_Toc147841224"/>
            <w:bookmarkStart w:id="10" w:name="OLE_LINK5"/>
            <w:bookmarkStart w:id="11" w:name="_Toc191482448"/>
            <w:bookmarkEnd w:id="8"/>
            <w:r>
              <w:rPr>
                <w:rFonts w:ascii="Verdana" w:hAnsi="Verdana"/>
                <w:i w:val="0"/>
                <w:iCs w:val="0"/>
              </w:rPr>
              <w:t>Process</w:t>
            </w:r>
            <w:bookmarkEnd w:id="9"/>
            <w:bookmarkEnd w:id="11"/>
          </w:p>
        </w:tc>
      </w:tr>
    </w:tbl>
    <w:p w14:paraId="701850E6" w14:textId="77777777" w:rsidR="00614604" w:rsidRDefault="00614604" w:rsidP="0085218A">
      <w:pPr>
        <w:pStyle w:val="BodyTextIndent2"/>
        <w:spacing w:before="120" w:line="240" w:lineRule="auto"/>
        <w:ind w:left="0"/>
        <w:contextualSpacing/>
        <w:rPr>
          <w:rFonts w:ascii="Verdana" w:hAnsi="Verdana"/>
        </w:rPr>
      </w:pPr>
    </w:p>
    <w:p w14:paraId="323763B8" w14:textId="2C6658B9" w:rsidR="00C409C1" w:rsidRPr="00E00993" w:rsidRDefault="00C409C1" w:rsidP="00E00993">
      <w:pPr>
        <w:spacing w:before="120" w:after="120"/>
        <w:rPr>
          <w:rFonts w:ascii="Verdana" w:hAnsi="Verdana"/>
        </w:rPr>
      </w:pPr>
      <w:bookmarkStart w:id="12" w:name="OLE_LINK7"/>
      <w:bookmarkEnd w:id="10"/>
      <w:r w:rsidRPr="00E00993">
        <w:rPr>
          <w:rFonts w:ascii="Verdana" w:hAnsi="Verdana"/>
        </w:rPr>
        <w:t>A pharmacy or member may submit Universal(s) or Direct Claim form(s) to the PBM Paper Claim department for the reimbursement of medications that cannot be processed as an electronic claim</w:t>
      </w:r>
      <w:r w:rsidR="00AA296E" w:rsidRPr="00E00993">
        <w:rPr>
          <w:rFonts w:ascii="Verdana" w:hAnsi="Verdana"/>
        </w:rPr>
        <w:t xml:space="preserve">. </w:t>
      </w:r>
    </w:p>
    <w:p w14:paraId="7767EEFD" w14:textId="77777777" w:rsidR="00C409C1" w:rsidRPr="00E00993" w:rsidRDefault="00C409C1" w:rsidP="00E00993">
      <w:pPr>
        <w:spacing w:before="120" w:after="120"/>
        <w:rPr>
          <w:rFonts w:ascii="Verdana" w:hAnsi="Verdana"/>
        </w:rPr>
      </w:pPr>
    </w:p>
    <w:p w14:paraId="1ACF69C2" w14:textId="7C035A91" w:rsidR="00C409C1" w:rsidRPr="00C409C1" w:rsidRDefault="00C409C1" w:rsidP="007972E6">
      <w:pPr>
        <w:pStyle w:val="BodyTextIndent2"/>
        <w:numPr>
          <w:ilvl w:val="0"/>
          <w:numId w:val="6"/>
        </w:numPr>
        <w:spacing w:before="120" w:line="240" w:lineRule="auto"/>
        <w:ind w:left="432"/>
        <w:rPr>
          <w:rFonts w:ascii="Verdana" w:hAnsi="Verdana"/>
        </w:rPr>
      </w:pPr>
      <w:r w:rsidRPr="00C92F84">
        <w:rPr>
          <w:rFonts w:ascii="Verdana" w:hAnsi="Verdana"/>
          <w:b/>
          <w:bCs/>
        </w:rPr>
        <w:t>Direct Member Reimbursement (DMR)</w:t>
      </w:r>
      <w:r>
        <w:rPr>
          <w:rFonts w:ascii="Verdana" w:hAnsi="Verdana"/>
        </w:rPr>
        <w:t xml:space="preserve"> is a </w:t>
      </w:r>
      <w:r w:rsidR="00721C8C">
        <w:rPr>
          <w:rFonts w:ascii="Verdana" w:hAnsi="Verdana"/>
        </w:rPr>
        <w:t>m</w:t>
      </w:r>
      <w:r w:rsidRPr="00C409C1">
        <w:rPr>
          <w:rFonts w:ascii="Verdana" w:hAnsi="Verdana"/>
        </w:rPr>
        <w:t>ember/beneficiary paper claim form to request member payment for claims a pharmacy cannot submit electronically.</w:t>
      </w:r>
    </w:p>
    <w:p w14:paraId="11F944F7" w14:textId="2F0BF28D" w:rsidR="00C409C1" w:rsidRDefault="00C409C1" w:rsidP="007972E6">
      <w:pPr>
        <w:pStyle w:val="BodyTextIndent2"/>
        <w:numPr>
          <w:ilvl w:val="0"/>
          <w:numId w:val="6"/>
        </w:numPr>
        <w:spacing w:before="120" w:line="240" w:lineRule="auto"/>
        <w:ind w:left="432"/>
        <w:rPr>
          <w:rFonts w:ascii="Verdana" w:hAnsi="Verdana"/>
        </w:rPr>
      </w:pPr>
      <w:r w:rsidRPr="00C92F84">
        <w:rPr>
          <w:rFonts w:ascii="Verdana" w:hAnsi="Verdana"/>
          <w:b/>
          <w:bCs/>
        </w:rPr>
        <w:t>Universal Claim Form</w:t>
      </w:r>
      <w:r>
        <w:rPr>
          <w:rFonts w:ascii="Verdana" w:hAnsi="Verdana"/>
          <w:b/>
          <w:bCs/>
        </w:rPr>
        <w:t xml:space="preserve"> (UCF)</w:t>
      </w:r>
      <w:r w:rsidRPr="00C409C1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is a </w:t>
      </w:r>
      <w:r w:rsidR="00721C8C">
        <w:rPr>
          <w:rFonts w:ascii="Verdana" w:hAnsi="Verdana"/>
        </w:rPr>
        <w:t>p</w:t>
      </w:r>
      <w:r w:rsidRPr="00C409C1">
        <w:rPr>
          <w:rFonts w:ascii="Verdana" w:hAnsi="Verdana"/>
        </w:rPr>
        <w:t>harmacy paper claim form to request pharmacy payment for claims that cannot be submitted electronically.</w:t>
      </w:r>
    </w:p>
    <w:p w14:paraId="2036A0A2" w14:textId="77777777" w:rsidR="00C409C1" w:rsidRDefault="00C409C1" w:rsidP="007972E6">
      <w:pPr>
        <w:pStyle w:val="BodyTextIndent2"/>
        <w:spacing w:before="120" w:line="240" w:lineRule="auto"/>
        <w:ind w:left="720"/>
        <w:rPr>
          <w:rFonts w:ascii="Verdana" w:hAnsi="Verdana"/>
        </w:rPr>
      </w:pPr>
    </w:p>
    <w:p w14:paraId="40D6229B" w14:textId="4B011B55" w:rsidR="00921D2C" w:rsidRPr="00A26EB9" w:rsidRDefault="00000000" w:rsidP="00A26EB9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pict w14:anchorId="4A66051A">
          <v:shape id="Picture 7" o:spid="_x0000_i1025" type="#_x0000_t75" style="width:18.75pt;height:16.5pt;visibility:visible;mso-wrap-style:square">
            <v:imagedata r:id="rId11" o:title=""/>
          </v:shape>
        </w:pict>
      </w:r>
      <w:r w:rsidR="00CF50E5" w:rsidRPr="00A26EB9">
        <w:rPr>
          <w:rFonts w:ascii="Verdana" w:hAnsi="Verdana"/>
        </w:rPr>
        <w:t xml:space="preserve"> </w:t>
      </w:r>
      <w:r w:rsidR="00C409C1" w:rsidRPr="00A26EB9">
        <w:rPr>
          <w:rFonts w:ascii="Verdana" w:hAnsi="Verdana"/>
          <w:b/>
          <w:bCs/>
        </w:rPr>
        <w:t>Only the Paper Claim department can process or reverse these claims</w:t>
      </w:r>
      <w:r w:rsidR="00AA296E" w:rsidRPr="00A26EB9">
        <w:rPr>
          <w:rFonts w:ascii="Verdana" w:hAnsi="Verdana"/>
          <w:b/>
          <w:bCs/>
        </w:rPr>
        <w:t>.</w:t>
      </w:r>
      <w:r w:rsidR="00AA296E" w:rsidRPr="00A26EB9">
        <w:rPr>
          <w:rFonts w:ascii="Verdana" w:hAnsi="Verdana"/>
        </w:rPr>
        <w:t xml:space="preserve"> </w:t>
      </w:r>
      <w:r w:rsidR="00EB3EC2">
        <w:rPr>
          <w:rFonts w:ascii="Verdana" w:hAnsi="Verdana"/>
        </w:rPr>
        <w:t xml:space="preserve"> </w:t>
      </w:r>
      <w:r w:rsidR="00C409C1" w:rsidRPr="00A26EB9">
        <w:rPr>
          <w:rFonts w:ascii="Verdana" w:hAnsi="Verdana"/>
        </w:rPr>
        <w:t>PHD</w:t>
      </w:r>
      <w:r w:rsidR="00EB3EC2">
        <w:rPr>
          <w:rFonts w:ascii="Verdana" w:hAnsi="Verdana"/>
        </w:rPr>
        <w:t xml:space="preserve"> (Pharmacy Help Desk) </w:t>
      </w:r>
      <w:r w:rsidR="004805CC" w:rsidRPr="00A26EB9">
        <w:rPr>
          <w:rFonts w:ascii="Verdana" w:hAnsi="Verdana"/>
        </w:rPr>
        <w:t>/</w:t>
      </w:r>
      <w:r w:rsidR="00EB3EC2">
        <w:rPr>
          <w:rFonts w:ascii="Verdana" w:hAnsi="Verdana"/>
        </w:rPr>
        <w:t xml:space="preserve"> </w:t>
      </w:r>
      <w:r w:rsidR="004805CC" w:rsidRPr="00A26EB9">
        <w:rPr>
          <w:rFonts w:ascii="Verdana" w:hAnsi="Verdana"/>
        </w:rPr>
        <w:t xml:space="preserve">Customer Care </w:t>
      </w:r>
      <w:r w:rsidR="00C409C1" w:rsidRPr="00A26EB9">
        <w:rPr>
          <w:rFonts w:ascii="Verdana" w:hAnsi="Verdana"/>
        </w:rPr>
        <w:t>should</w:t>
      </w:r>
      <w:r w:rsidR="00C409C1" w:rsidRPr="00A26EB9">
        <w:rPr>
          <w:rFonts w:ascii="Verdana" w:hAnsi="Verdana"/>
          <w:b/>
          <w:bCs/>
        </w:rPr>
        <w:t xml:space="preserve"> never </w:t>
      </w:r>
      <w:r w:rsidR="00C409C1" w:rsidRPr="00A26EB9">
        <w:rPr>
          <w:rFonts w:ascii="Verdana" w:hAnsi="Verdana"/>
        </w:rPr>
        <w:t>reverse a paper claim.</w:t>
      </w:r>
      <w:r w:rsidR="00C409C1" w:rsidRPr="00A26EB9">
        <w:rPr>
          <w:rFonts w:ascii="Verdana" w:hAnsi="Verdana"/>
          <w:b/>
          <w:bCs/>
        </w:rPr>
        <w:t xml:space="preserve"> </w:t>
      </w:r>
      <w:r w:rsidR="00EB3EC2">
        <w:rPr>
          <w:rFonts w:ascii="Verdana" w:hAnsi="Verdana"/>
          <w:b/>
          <w:bCs/>
        </w:rPr>
        <w:t xml:space="preserve"> </w:t>
      </w:r>
      <w:r w:rsidR="002E04B9" w:rsidRPr="00A26EB9">
        <w:rPr>
          <w:rFonts w:ascii="Verdana" w:hAnsi="Verdana"/>
        </w:rPr>
        <w:t>PHD can</w:t>
      </w:r>
      <w:r w:rsidR="002E04B9" w:rsidRPr="00A26EB9">
        <w:rPr>
          <w:rFonts w:ascii="Verdana" w:hAnsi="Verdana"/>
          <w:b/>
          <w:bCs/>
        </w:rPr>
        <w:t xml:space="preserve"> only </w:t>
      </w:r>
      <w:r w:rsidR="002E04B9" w:rsidRPr="00A26EB9">
        <w:rPr>
          <w:rFonts w:ascii="Verdana" w:hAnsi="Verdana"/>
        </w:rPr>
        <w:t>assist with identifying a Paper Claim,</w:t>
      </w:r>
      <w:r w:rsidR="002E04B9" w:rsidRPr="00A26EB9">
        <w:rPr>
          <w:rFonts w:ascii="Verdana" w:hAnsi="Verdana"/>
          <w:b/>
          <w:bCs/>
        </w:rPr>
        <w:t xml:space="preserve"> </w:t>
      </w:r>
      <w:r w:rsidR="002E04B9" w:rsidRPr="00A26EB9">
        <w:rPr>
          <w:rFonts w:ascii="Verdana" w:hAnsi="Verdana"/>
        </w:rPr>
        <w:t>for assistance with a PCL or</w:t>
      </w:r>
      <w:r w:rsidR="005B3D8A" w:rsidRPr="00A26EB9">
        <w:rPr>
          <w:rFonts w:ascii="Verdana" w:hAnsi="Verdana"/>
        </w:rPr>
        <w:t xml:space="preserve"> </w:t>
      </w:r>
      <w:r w:rsidR="002E04B9" w:rsidRPr="00A26EB9">
        <w:rPr>
          <w:rFonts w:ascii="Verdana" w:hAnsi="Verdana"/>
        </w:rPr>
        <w:t>Escalation warm transfer to the PHD Senior Team.</w:t>
      </w:r>
      <w:r w:rsidR="00921D2C" w:rsidRPr="00A26EB9">
        <w:rPr>
          <w:rFonts w:ascii="Verdana" w:hAnsi="Verdana"/>
        </w:rPr>
        <w:t xml:space="preserve"> </w:t>
      </w:r>
    </w:p>
    <w:p w14:paraId="2E01C941" w14:textId="77777777" w:rsidR="00921D2C" w:rsidRPr="00A26EB9" w:rsidRDefault="00921D2C" w:rsidP="00A26EB9">
      <w:pPr>
        <w:spacing w:before="120" w:after="120"/>
        <w:rPr>
          <w:rFonts w:ascii="Verdana" w:hAnsi="Verdana"/>
          <w:b/>
        </w:rPr>
      </w:pPr>
    </w:p>
    <w:p w14:paraId="1AF172E3" w14:textId="0CAF055F" w:rsidR="00C409C1" w:rsidRPr="00A26EB9" w:rsidRDefault="004805CC" w:rsidP="00A26EB9">
      <w:pPr>
        <w:spacing w:before="120" w:after="120"/>
        <w:rPr>
          <w:rFonts w:ascii="Verdana" w:hAnsi="Verdana" w:cs="Arial"/>
          <w:b/>
          <w:bCs/>
        </w:rPr>
      </w:pPr>
      <w:r w:rsidRPr="00A26EB9">
        <w:rPr>
          <w:rFonts w:ascii="Verdana" w:hAnsi="Verdana" w:cs="Arial"/>
        </w:rPr>
        <w:t xml:space="preserve">A </w:t>
      </w:r>
      <w:r w:rsidR="00B10905" w:rsidRPr="00A26EB9">
        <w:rPr>
          <w:rFonts w:ascii="Verdana" w:hAnsi="Verdana" w:cs="Arial"/>
        </w:rPr>
        <w:t>p</w:t>
      </w:r>
      <w:r w:rsidR="00C409C1" w:rsidRPr="00A26EB9">
        <w:rPr>
          <w:rFonts w:ascii="Verdana" w:hAnsi="Verdana" w:cs="Arial"/>
        </w:rPr>
        <w:t xml:space="preserve">harmacy can request a Universal Claim Form (UCF) from Communiform at </w:t>
      </w:r>
      <w:bookmarkStart w:id="13" w:name="OLE_LINK35"/>
      <w:r w:rsidR="00137B66" w:rsidRPr="00A26EB9">
        <w:rPr>
          <w:rFonts w:ascii="Verdana" w:hAnsi="Verdana" w:cs="Arial"/>
          <w:b/>
          <w:bCs/>
        </w:rPr>
        <w:t>1-</w:t>
      </w:r>
      <w:r w:rsidR="00C409C1" w:rsidRPr="00A26EB9">
        <w:rPr>
          <w:rFonts w:ascii="Verdana" w:hAnsi="Verdana" w:cs="Arial"/>
          <w:b/>
          <w:bCs/>
        </w:rPr>
        <w:t>800-564-8140</w:t>
      </w:r>
      <w:bookmarkEnd w:id="13"/>
      <w:r w:rsidR="00C409C1" w:rsidRPr="00A26EB9">
        <w:rPr>
          <w:rFonts w:ascii="Verdana" w:hAnsi="Verdana" w:cs="Arial"/>
          <w:b/>
          <w:bCs/>
        </w:rPr>
        <w:t>.</w:t>
      </w:r>
    </w:p>
    <w:p w14:paraId="68756F92" w14:textId="77777777" w:rsidR="007972E6" w:rsidRPr="00A26EB9" w:rsidRDefault="007972E6" w:rsidP="00A26EB9">
      <w:pPr>
        <w:spacing w:before="120" w:after="120"/>
        <w:rPr>
          <w:rFonts w:ascii="Verdana" w:hAnsi="Verdana" w:cs="Arial"/>
          <w:b/>
          <w:bCs/>
        </w:rPr>
      </w:pPr>
    </w:p>
    <w:bookmarkEnd w:id="12"/>
    <w:p w14:paraId="57088D1C" w14:textId="1838D24C" w:rsidR="00004EC0" w:rsidRPr="00A26EB9" w:rsidRDefault="00004EC0" w:rsidP="00A26EB9">
      <w:pPr>
        <w:spacing w:before="120" w:after="120"/>
        <w:rPr>
          <w:rFonts w:ascii="Verdana" w:hAnsi="Verdana"/>
        </w:rPr>
      </w:pPr>
      <w:r w:rsidRPr="00A26EB9">
        <w:rPr>
          <w:rFonts w:ascii="Verdana" w:hAnsi="Verdana"/>
        </w:rPr>
        <w:t>Perform the following</w:t>
      </w:r>
      <w:r w:rsidR="00273EC6" w:rsidRPr="00A26EB9">
        <w:rPr>
          <w:rFonts w:ascii="Verdana" w:hAnsi="Verdana"/>
        </w:rPr>
        <w:t xml:space="preserve"> steps</w:t>
      </w:r>
      <w:r w:rsidRPr="00A26EB9">
        <w:rPr>
          <w:rFonts w:ascii="Verdana" w:hAnsi="Verdana"/>
        </w:rPr>
        <w:t xml:space="preserve"> to identify a paper claim: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21"/>
        <w:gridCol w:w="12129"/>
      </w:tblGrid>
      <w:tr w:rsidR="00062A73" w:rsidRPr="00062A73" w14:paraId="692B3A49" w14:textId="77777777" w:rsidTr="00062A73">
        <w:tc>
          <w:tcPr>
            <w:tcW w:w="261" w:type="pct"/>
            <w:shd w:val="clear" w:color="auto" w:fill="D9D9D9" w:themeFill="background1" w:themeFillShade="D9"/>
          </w:tcPr>
          <w:p w14:paraId="7E1A4455" w14:textId="77777777" w:rsidR="00004EC0" w:rsidRPr="00062A73" w:rsidRDefault="00004EC0" w:rsidP="007972E6">
            <w:pPr>
              <w:spacing w:before="120" w:after="120"/>
              <w:jc w:val="center"/>
              <w:rPr>
                <w:rFonts w:ascii="Verdana" w:hAnsi="Verdana"/>
                <w:b/>
                <w:color w:val="000000" w:themeColor="text1"/>
              </w:rPr>
            </w:pPr>
            <w:r w:rsidRPr="00062A73">
              <w:rPr>
                <w:rFonts w:ascii="Verdana" w:hAnsi="Verdana"/>
                <w:b/>
                <w:color w:val="000000" w:themeColor="text1"/>
              </w:rPr>
              <w:t>Step</w:t>
            </w:r>
          </w:p>
        </w:tc>
        <w:tc>
          <w:tcPr>
            <w:tcW w:w="4739" w:type="pct"/>
            <w:shd w:val="clear" w:color="auto" w:fill="D9D9D9" w:themeFill="background1" w:themeFillShade="D9"/>
          </w:tcPr>
          <w:p w14:paraId="50BC76ED" w14:textId="77777777" w:rsidR="00004EC0" w:rsidRPr="00062A73" w:rsidRDefault="00004EC0" w:rsidP="007972E6">
            <w:pPr>
              <w:spacing w:before="120" w:after="120" w:line="240" w:lineRule="atLeast"/>
              <w:jc w:val="center"/>
              <w:textAlignment w:val="top"/>
              <w:rPr>
                <w:rFonts w:ascii="Verdana" w:hAnsi="Verdana"/>
                <w:color w:val="000000" w:themeColor="text1"/>
              </w:rPr>
            </w:pPr>
            <w:r w:rsidRPr="00062A73">
              <w:rPr>
                <w:rFonts w:ascii="Verdana" w:hAnsi="Verdana"/>
                <w:b/>
                <w:color w:val="000000" w:themeColor="text1"/>
              </w:rPr>
              <w:t>Action</w:t>
            </w:r>
          </w:p>
        </w:tc>
      </w:tr>
      <w:tr w:rsidR="00004EC0" w:rsidRPr="00507D48" w14:paraId="45EB4B84" w14:textId="77777777" w:rsidTr="00062A73">
        <w:trPr>
          <w:trHeight w:val="54"/>
        </w:trPr>
        <w:tc>
          <w:tcPr>
            <w:tcW w:w="261" w:type="pct"/>
          </w:tcPr>
          <w:p w14:paraId="3A67FAB5" w14:textId="77777777" w:rsidR="00004EC0" w:rsidRPr="00507D48" w:rsidRDefault="00004EC0" w:rsidP="007972E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1</w:t>
            </w:r>
          </w:p>
        </w:tc>
        <w:tc>
          <w:tcPr>
            <w:tcW w:w="4739" w:type="pct"/>
            <w:tcBorders>
              <w:bottom w:val="single" w:sz="4" w:space="0" w:color="auto"/>
            </w:tcBorders>
          </w:tcPr>
          <w:p w14:paraId="55DE5318" w14:textId="328FEB98" w:rsidR="00C409C1" w:rsidRDefault="00305A6B" w:rsidP="007972E6">
            <w:pPr>
              <w:spacing w:before="120" w:after="120"/>
              <w:rPr>
                <w:rFonts w:ascii="Verdana" w:hAnsi="Verdana"/>
              </w:rPr>
            </w:pPr>
            <w:bookmarkStart w:id="14" w:name="OLE_LINK9"/>
            <w:r w:rsidRPr="7CDDE0A5">
              <w:rPr>
                <w:rFonts w:ascii="Verdana" w:hAnsi="Verdana"/>
              </w:rPr>
              <w:t>N</w:t>
            </w:r>
            <w:r w:rsidR="00C409C1" w:rsidRPr="7CDDE0A5">
              <w:rPr>
                <w:rFonts w:ascii="Verdana" w:hAnsi="Verdana"/>
              </w:rPr>
              <w:t>avigate to</w:t>
            </w:r>
            <w:r w:rsidR="003C34EA" w:rsidRPr="7CDDE0A5">
              <w:rPr>
                <w:rFonts w:ascii="Verdana" w:hAnsi="Verdana"/>
              </w:rPr>
              <w:t xml:space="preserve"> the</w:t>
            </w:r>
            <w:r w:rsidR="00C409C1" w:rsidRPr="7CDDE0A5">
              <w:rPr>
                <w:rFonts w:ascii="Verdana" w:hAnsi="Verdana"/>
              </w:rPr>
              <w:t xml:space="preserve"> </w:t>
            </w:r>
            <w:r w:rsidR="00052C1F" w:rsidRPr="7CDDE0A5">
              <w:rPr>
                <w:rFonts w:ascii="Verdana" w:hAnsi="Verdana"/>
                <w:b/>
                <w:bCs/>
              </w:rPr>
              <w:t xml:space="preserve">Claims Landing </w:t>
            </w:r>
            <w:bookmarkEnd w:id="14"/>
            <w:r w:rsidR="003C34EA" w:rsidRPr="7CDDE0A5">
              <w:rPr>
                <w:rFonts w:ascii="Verdana" w:hAnsi="Verdana"/>
                <w:b/>
                <w:bCs/>
              </w:rPr>
              <w:t>P</w:t>
            </w:r>
            <w:r w:rsidR="00052C1F" w:rsidRPr="7CDDE0A5">
              <w:rPr>
                <w:rFonts w:ascii="Verdana" w:hAnsi="Verdana"/>
                <w:b/>
                <w:bCs/>
              </w:rPr>
              <w:t>age</w:t>
            </w:r>
            <w:r w:rsidR="00052C1F" w:rsidRPr="7CDDE0A5">
              <w:rPr>
                <w:rFonts w:ascii="Verdana" w:hAnsi="Verdana"/>
              </w:rPr>
              <w:t xml:space="preserve"> </w:t>
            </w:r>
            <w:r w:rsidR="00C409C1" w:rsidRPr="7CDDE0A5">
              <w:rPr>
                <w:rFonts w:ascii="Verdana" w:hAnsi="Verdana"/>
              </w:rPr>
              <w:t xml:space="preserve">and </w:t>
            </w:r>
            <w:r w:rsidR="003C34EA" w:rsidRPr="7CDDE0A5">
              <w:rPr>
                <w:rFonts w:ascii="Verdana" w:hAnsi="Verdana"/>
              </w:rPr>
              <w:t xml:space="preserve">click </w:t>
            </w:r>
            <w:r w:rsidR="00C409C1" w:rsidRPr="7CDDE0A5">
              <w:rPr>
                <w:rFonts w:ascii="Verdana" w:hAnsi="Verdana"/>
              </w:rPr>
              <w:t>the</w:t>
            </w:r>
            <w:r w:rsidR="7E619AEA" w:rsidRPr="7CDDE0A5">
              <w:rPr>
                <w:rFonts w:ascii="Verdana" w:hAnsi="Verdana"/>
              </w:rPr>
              <w:t xml:space="preserve"> </w:t>
            </w:r>
            <w:r w:rsidR="7E619AEA" w:rsidRPr="7CDDE0A5">
              <w:rPr>
                <w:rFonts w:ascii="Verdana" w:hAnsi="Verdana"/>
                <w:b/>
                <w:bCs/>
              </w:rPr>
              <w:t>Show Last</w:t>
            </w:r>
            <w:r w:rsidR="00C409C1" w:rsidRPr="7CDDE0A5">
              <w:rPr>
                <w:rFonts w:ascii="Verdana" w:hAnsi="Verdana"/>
              </w:rPr>
              <w:t xml:space="preserve"> </w:t>
            </w:r>
            <w:r w:rsidR="1D551A34" w:rsidRPr="7CDDE0A5">
              <w:rPr>
                <w:rFonts w:ascii="Verdana" w:hAnsi="Verdana"/>
              </w:rPr>
              <w:t xml:space="preserve">and expand the time out more, then click </w:t>
            </w:r>
            <w:r w:rsidR="00C409C1" w:rsidRPr="7CDDE0A5">
              <w:rPr>
                <w:rFonts w:ascii="Verdana" w:hAnsi="Verdana"/>
                <w:b/>
                <w:bCs/>
              </w:rPr>
              <w:t>Filter</w:t>
            </w:r>
            <w:r w:rsidR="00C409C1" w:rsidRPr="7CDDE0A5">
              <w:rPr>
                <w:rFonts w:ascii="Verdana" w:hAnsi="Verdana"/>
              </w:rPr>
              <w:t xml:space="preserve"> icon to open the </w:t>
            </w:r>
            <w:r w:rsidR="009E19BB" w:rsidRPr="7CDDE0A5">
              <w:rPr>
                <w:rFonts w:ascii="Verdana" w:hAnsi="Verdana"/>
              </w:rPr>
              <w:t xml:space="preserve">Filter </w:t>
            </w:r>
            <w:r w:rsidR="00C409C1" w:rsidRPr="7CDDE0A5">
              <w:rPr>
                <w:rFonts w:ascii="Verdana" w:hAnsi="Verdana"/>
              </w:rPr>
              <w:t>options.</w:t>
            </w:r>
          </w:p>
          <w:p w14:paraId="77549134" w14:textId="2C8E02DE" w:rsidR="003A2338" w:rsidRDefault="003A2338" w:rsidP="007972E6">
            <w:pPr>
              <w:spacing w:before="120" w:after="120"/>
              <w:rPr>
                <w:rFonts w:ascii="Verdana" w:hAnsi="Verdana"/>
              </w:rPr>
            </w:pPr>
            <w:r w:rsidRPr="003A2338">
              <w:rPr>
                <w:rFonts w:ascii="Verdana" w:hAnsi="Verdana"/>
                <w:b/>
                <w:bCs/>
              </w:rPr>
              <w:t>Note:</w:t>
            </w:r>
            <w:r w:rsidRPr="7CDDE0A5">
              <w:rPr>
                <w:rFonts w:ascii="Verdana" w:hAnsi="Verdana"/>
              </w:rPr>
              <w:t xml:space="preserve"> </w:t>
            </w:r>
            <w:r w:rsidR="001F61D6">
              <w:rPr>
                <w:rFonts w:ascii="Verdana" w:hAnsi="Verdana"/>
              </w:rPr>
              <w:t xml:space="preserve"> </w:t>
            </w:r>
            <w:r w:rsidRPr="7CDDE0A5">
              <w:rPr>
                <w:rFonts w:ascii="Verdana" w:hAnsi="Verdana"/>
              </w:rPr>
              <w:t>If you do not change the show last to more than 90 days you may not get any results.</w:t>
            </w:r>
          </w:p>
          <w:p w14:paraId="4BFC38CE" w14:textId="674686F3" w:rsidR="00004EC0" w:rsidRDefault="00004EC0" w:rsidP="007972E6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  <w:p w14:paraId="330C2200" w14:textId="29EFCBE1" w:rsidR="00CB37A8" w:rsidRDefault="003A2338" w:rsidP="007972E6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797174A" wp14:editId="7D778785">
                  <wp:extent cx="7772400" cy="244368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2443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A02D5" w14:textId="3D297A85" w:rsidR="00C409C1" w:rsidRPr="00507D48" w:rsidRDefault="00C409C1" w:rsidP="007972E6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C409C1" w:rsidRPr="00507D48" w14:paraId="7E6D15F2" w14:textId="77777777" w:rsidTr="00062A73">
        <w:trPr>
          <w:trHeight w:val="54"/>
        </w:trPr>
        <w:tc>
          <w:tcPr>
            <w:tcW w:w="261" w:type="pct"/>
          </w:tcPr>
          <w:p w14:paraId="2F2C91D8" w14:textId="3B7FEFBC" w:rsidR="00C409C1" w:rsidRPr="00507D48" w:rsidRDefault="00C409C1" w:rsidP="007972E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4739" w:type="pct"/>
          </w:tcPr>
          <w:p w14:paraId="73DF7754" w14:textId="0099621F" w:rsidR="00C409C1" w:rsidRDefault="003C34EA" w:rsidP="007972E6">
            <w:pPr>
              <w:spacing w:before="120" w:after="120"/>
              <w:rPr>
                <w:rFonts w:ascii="Verdana" w:hAnsi="Verdana"/>
              </w:rPr>
            </w:pPr>
            <w:r w:rsidRPr="5967199C">
              <w:rPr>
                <w:rFonts w:ascii="Verdana" w:hAnsi="Verdana"/>
              </w:rPr>
              <w:t xml:space="preserve">From the </w:t>
            </w:r>
            <w:r w:rsidRPr="002E1E5D">
              <w:rPr>
                <w:rFonts w:ascii="Verdana" w:hAnsi="Verdana"/>
              </w:rPr>
              <w:t>Claim Type</w:t>
            </w:r>
            <w:r w:rsidRPr="5967199C">
              <w:rPr>
                <w:rFonts w:ascii="Verdana" w:hAnsi="Verdana"/>
              </w:rPr>
              <w:t xml:space="preserve"> drop-down menu, s</w:t>
            </w:r>
            <w:r w:rsidR="00C409C1" w:rsidRPr="5967199C">
              <w:rPr>
                <w:rFonts w:ascii="Verdana" w:hAnsi="Verdana"/>
              </w:rPr>
              <w:t xml:space="preserve">elect </w:t>
            </w:r>
            <w:r w:rsidR="00921D2C" w:rsidRPr="5967199C">
              <w:rPr>
                <w:rFonts w:ascii="Verdana" w:hAnsi="Verdana"/>
                <w:b/>
                <w:bCs/>
              </w:rPr>
              <w:t>Paper</w:t>
            </w:r>
            <w:r w:rsidR="00C409C1" w:rsidRPr="00F85377">
              <w:rPr>
                <w:rFonts w:ascii="Verdana" w:hAnsi="Verdana"/>
                <w:b/>
                <w:bCs/>
              </w:rPr>
              <w:t>.</w:t>
            </w:r>
          </w:p>
          <w:p w14:paraId="123CA483" w14:textId="77777777" w:rsidR="00C409C1" w:rsidRDefault="00C409C1" w:rsidP="007972E6">
            <w:pPr>
              <w:spacing w:before="120" w:after="120"/>
              <w:rPr>
                <w:rFonts w:ascii="Verdana" w:hAnsi="Verdana"/>
              </w:rPr>
            </w:pPr>
          </w:p>
          <w:p w14:paraId="586ED0F8" w14:textId="41F85790" w:rsidR="00C409C1" w:rsidRDefault="003A2338" w:rsidP="007972E6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8438390" wp14:editId="711AD9D7">
                  <wp:extent cx="2371429" cy="246666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9" cy="2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61CF6" w14:textId="77777777" w:rsidR="00C409C1" w:rsidRDefault="00C409C1" w:rsidP="007972E6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512E75E1" w14:textId="1F489A9E" w:rsidR="00305A6B" w:rsidRPr="00507D48" w:rsidDel="00C409C1" w:rsidRDefault="00C409C1" w:rsidP="007972E6">
            <w:pPr>
              <w:spacing w:before="120" w:after="120"/>
              <w:rPr>
                <w:rFonts w:ascii="Verdana" w:hAnsi="Verdana"/>
              </w:rPr>
            </w:pPr>
            <w:r w:rsidRPr="36425BF2">
              <w:rPr>
                <w:rFonts w:ascii="Verdana" w:hAnsi="Verdana"/>
                <w:b/>
                <w:bCs/>
              </w:rPr>
              <w:t>Result:</w:t>
            </w:r>
            <w:r w:rsidRPr="36425BF2">
              <w:rPr>
                <w:rFonts w:ascii="Verdana" w:hAnsi="Verdana"/>
              </w:rPr>
              <w:t xml:space="preserve">  </w:t>
            </w:r>
            <w:r w:rsidR="52EEB8F7" w:rsidRPr="36425BF2">
              <w:rPr>
                <w:rFonts w:ascii="Verdana" w:hAnsi="Verdana"/>
              </w:rPr>
              <w:t>E</w:t>
            </w:r>
            <w:r w:rsidRPr="36425BF2">
              <w:rPr>
                <w:rFonts w:ascii="Verdana" w:hAnsi="Verdana"/>
              </w:rPr>
              <w:t xml:space="preserve">xisting </w:t>
            </w:r>
            <w:r w:rsidR="008121D8">
              <w:rPr>
                <w:rFonts w:ascii="Verdana" w:hAnsi="Verdana"/>
              </w:rPr>
              <w:t>P</w:t>
            </w:r>
            <w:r w:rsidRPr="36425BF2">
              <w:rPr>
                <w:rFonts w:ascii="Verdana" w:hAnsi="Verdana"/>
              </w:rPr>
              <w:t xml:space="preserve">aper </w:t>
            </w:r>
            <w:r w:rsidR="008121D8">
              <w:rPr>
                <w:rFonts w:ascii="Verdana" w:hAnsi="Verdana"/>
              </w:rPr>
              <w:t>C</w:t>
            </w:r>
            <w:r w:rsidRPr="36425BF2">
              <w:rPr>
                <w:rFonts w:ascii="Verdana" w:hAnsi="Verdana"/>
              </w:rPr>
              <w:t>laims</w:t>
            </w:r>
            <w:r w:rsidR="006450D6" w:rsidRPr="36425BF2">
              <w:rPr>
                <w:rFonts w:ascii="Verdana" w:hAnsi="Verdana"/>
              </w:rPr>
              <w:t xml:space="preserve"> are displayed </w:t>
            </w:r>
            <w:r w:rsidRPr="36425BF2">
              <w:rPr>
                <w:rFonts w:ascii="Verdana" w:hAnsi="Verdana"/>
              </w:rPr>
              <w:t>for the member.</w:t>
            </w:r>
          </w:p>
        </w:tc>
      </w:tr>
    </w:tbl>
    <w:p w14:paraId="1014C118" w14:textId="47C32DBB" w:rsidR="00004EC0" w:rsidRDefault="00004EC0" w:rsidP="007972E6">
      <w:pPr>
        <w:pStyle w:val="BodyTextIndent2"/>
        <w:spacing w:before="120" w:line="240" w:lineRule="auto"/>
        <w:ind w:left="0"/>
        <w:rPr>
          <w:rFonts w:ascii="Verdana" w:hAnsi="Verdana"/>
        </w:rPr>
      </w:pPr>
    </w:p>
    <w:p w14:paraId="25BE4AC2" w14:textId="64032005" w:rsidR="00D24799" w:rsidRPr="00161253" w:rsidRDefault="003C34EA" w:rsidP="007972E6">
      <w:pPr>
        <w:pStyle w:val="BodyTextIndent2"/>
        <w:spacing w:before="120" w:line="240" w:lineRule="auto"/>
        <w:ind w:left="0"/>
        <w:jc w:val="right"/>
        <w:rPr>
          <w:rFonts w:ascii="Verdana" w:hAnsi="Verdana"/>
          <w:color w:val="0000FF"/>
        </w:rPr>
      </w:pPr>
      <w:hyperlink w:anchor="_top" w:history="1">
        <w:r w:rsidRPr="00161253">
          <w:rPr>
            <w:rStyle w:val="Hyperlink"/>
            <w:rFonts w:ascii="Verdana" w:hAnsi="Verdana"/>
          </w:rPr>
          <w:t>Top of the Document</w:t>
        </w:r>
      </w:hyperlink>
    </w:p>
    <w:tbl>
      <w:tblPr>
        <w:tblStyle w:val="TableGrid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D24799" w14:paraId="5FCEC814" w14:textId="77777777" w:rsidTr="003A2338">
        <w:trPr>
          <w:trHeight w:val="512"/>
        </w:trPr>
        <w:tc>
          <w:tcPr>
            <w:tcW w:w="27622" w:type="dxa"/>
            <w:shd w:val="clear" w:color="auto" w:fill="BFBFBF" w:themeFill="background1" w:themeFillShade="BF"/>
          </w:tcPr>
          <w:p w14:paraId="3C5D3BE0" w14:textId="1D0A725A" w:rsidR="00D24799" w:rsidRPr="00582F97" w:rsidRDefault="003C418E" w:rsidP="003A2338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5" w:name="_Toc147841225"/>
            <w:bookmarkStart w:id="16" w:name="_Toc191482449"/>
            <w:r w:rsidRPr="00582F97">
              <w:rPr>
                <w:rFonts w:ascii="Verdana" w:hAnsi="Verdana"/>
                <w:i w:val="0"/>
                <w:iCs w:val="0"/>
              </w:rPr>
              <w:t>View Paper Claim Reimbursements &amp; Financials</w:t>
            </w:r>
            <w:bookmarkEnd w:id="15"/>
            <w:bookmarkEnd w:id="16"/>
          </w:p>
        </w:tc>
      </w:tr>
    </w:tbl>
    <w:p w14:paraId="03809661" w14:textId="77777777" w:rsidR="00614604" w:rsidRDefault="00614604" w:rsidP="00614604">
      <w:pPr>
        <w:pStyle w:val="BodyTextIndent2"/>
        <w:spacing w:before="120" w:line="240" w:lineRule="auto"/>
        <w:ind w:left="0"/>
        <w:contextualSpacing/>
        <w:rPr>
          <w:rFonts w:ascii="Verdana" w:hAnsi="Verdana"/>
        </w:rPr>
      </w:pPr>
    </w:p>
    <w:p w14:paraId="03D69419" w14:textId="3746649C" w:rsidR="00D24799" w:rsidRDefault="00BA2485" w:rsidP="007972E6">
      <w:pPr>
        <w:pStyle w:val="BodyTextIndent2"/>
        <w:spacing w:before="120" w:line="240" w:lineRule="auto"/>
        <w:ind w:left="0"/>
        <w:rPr>
          <w:rFonts w:ascii="Verdana" w:hAnsi="Verdana"/>
        </w:rPr>
      </w:pPr>
      <w:bookmarkStart w:id="17" w:name="OLE_LINK37"/>
      <w:r>
        <w:rPr>
          <w:rFonts w:ascii="Verdana" w:hAnsi="Verdana"/>
        </w:rPr>
        <w:t xml:space="preserve">A </w:t>
      </w:r>
      <w:r w:rsidR="000504C9">
        <w:rPr>
          <w:rFonts w:ascii="Verdana" w:hAnsi="Verdana"/>
        </w:rPr>
        <w:t>member or pharmacy</w:t>
      </w:r>
      <w:r>
        <w:rPr>
          <w:rFonts w:ascii="Verdana" w:hAnsi="Verdana"/>
        </w:rPr>
        <w:t xml:space="preserve"> may </w:t>
      </w:r>
      <w:r w:rsidR="00005412">
        <w:rPr>
          <w:rFonts w:ascii="Verdana" w:hAnsi="Verdana"/>
        </w:rPr>
        <w:t xml:space="preserve">need to get information on paper claim reimbursements </w:t>
      </w:r>
      <w:bookmarkEnd w:id="17"/>
      <w:r w:rsidR="00005412">
        <w:rPr>
          <w:rFonts w:ascii="Verdana" w:hAnsi="Verdana"/>
        </w:rPr>
        <w:t>and financial information from submitted paper claims</w:t>
      </w:r>
      <w:r w:rsidR="00A7083A">
        <w:rPr>
          <w:rFonts w:ascii="Verdana" w:hAnsi="Verdana"/>
        </w:rPr>
        <w:t>.</w:t>
      </w:r>
    </w:p>
    <w:p w14:paraId="197427C9" w14:textId="18271A6C" w:rsidR="00A7083A" w:rsidRDefault="00A7083A" w:rsidP="007972E6">
      <w:pPr>
        <w:pStyle w:val="BodyTextIndent2"/>
        <w:spacing w:before="120" w:line="240" w:lineRule="auto"/>
        <w:ind w:left="0"/>
        <w:rPr>
          <w:rFonts w:ascii="Verdana" w:hAnsi="Verdana"/>
        </w:rPr>
      </w:pPr>
      <w:bookmarkStart w:id="18" w:name="OLE_LINK36"/>
    </w:p>
    <w:p w14:paraId="2F2D50E4" w14:textId="284A33A1" w:rsidR="00A7083A" w:rsidRDefault="00A7083A" w:rsidP="007972E6">
      <w:pPr>
        <w:pStyle w:val="BodyTextIndent2"/>
        <w:spacing w:before="120" w:line="240" w:lineRule="auto"/>
        <w:ind w:left="0"/>
        <w:rPr>
          <w:rFonts w:ascii="Verdana" w:hAnsi="Verdana"/>
        </w:rPr>
      </w:pPr>
      <w:r>
        <w:rPr>
          <w:rFonts w:ascii="Verdana" w:hAnsi="Verdana"/>
        </w:rPr>
        <w:t>Perform the following steps to view paper claims reimbursements and financials</w:t>
      </w:r>
      <w:r w:rsidR="00255629">
        <w:rPr>
          <w:rFonts w:ascii="Verdana" w:hAnsi="Verdana"/>
        </w:rPr>
        <w:t>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08"/>
        <w:gridCol w:w="12142"/>
      </w:tblGrid>
      <w:tr w:rsidR="00946A05" w14:paraId="6E4F0268" w14:textId="77777777" w:rsidTr="00AA296E">
        <w:tc>
          <w:tcPr>
            <w:tcW w:w="224" w:type="pct"/>
            <w:shd w:val="clear" w:color="auto" w:fill="D9D9D9" w:themeFill="background1" w:themeFillShade="D9"/>
          </w:tcPr>
          <w:p w14:paraId="2089FDC5" w14:textId="7CB282DD" w:rsidR="00A7083A" w:rsidRPr="00582F97" w:rsidRDefault="00A7083A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  <w:b/>
                <w:bCs/>
              </w:rPr>
            </w:pPr>
            <w:r w:rsidRPr="00582F97">
              <w:rPr>
                <w:rFonts w:ascii="Verdana" w:hAnsi="Verdana"/>
                <w:b/>
                <w:bCs/>
              </w:rPr>
              <w:t>S</w:t>
            </w:r>
            <w:r>
              <w:rPr>
                <w:rFonts w:ascii="Verdana" w:hAnsi="Verdana"/>
                <w:b/>
                <w:bCs/>
              </w:rPr>
              <w:t>tep</w:t>
            </w:r>
          </w:p>
        </w:tc>
        <w:tc>
          <w:tcPr>
            <w:tcW w:w="4776" w:type="pct"/>
            <w:shd w:val="clear" w:color="auto" w:fill="D9D9D9" w:themeFill="background1" w:themeFillShade="D9"/>
          </w:tcPr>
          <w:p w14:paraId="68D92AE2" w14:textId="1B566456" w:rsidR="00A7083A" w:rsidRPr="00582F97" w:rsidRDefault="00D40F3B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  <w:b/>
                <w:bCs/>
              </w:rPr>
            </w:pPr>
            <w:r w:rsidRPr="00582F97">
              <w:rPr>
                <w:rFonts w:ascii="Verdana" w:hAnsi="Verdana"/>
                <w:b/>
                <w:bCs/>
              </w:rPr>
              <w:t>Action</w:t>
            </w:r>
          </w:p>
        </w:tc>
      </w:tr>
      <w:tr w:rsidR="00946A05" w14:paraId="3A1AA28C" w14:textId="77777777" w:rsidTr="00AA296E">
        <w:tc>
          <w:tcPr>
            <w:tcW w:w="224" w:type="pct"/>
          </w:tcPr>
          <w:p w14:paraId="3ED99042" w14:textId="2ADAAC01" w:rsidR="00D40F3B" w:rsidRPr="00E70343" w:rsidRDefault="00D40F3B" w:rsidP="00E7034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E70343">
              <w:rPr>
                <w:rFonts w:ascii="Verdana" w:hAnsi="Verdana"/>
                <w:b/>
                <w:bCs/>
              </w:rPr>
              <w:t>1</w:t>
            </w:r>
          </w:p>
        </w:tc>
        <w:tc>
          <w:tcPr>
            <w:tcW w:w="4776" w:type="pct"/>
          </w:tcPr>
          <w:p w14:paraId="50464FCE" w14:textId="485F1683" w:rsidR="00D40F3B" w:rsidRPr="008A6163" w:rsidRDefault="004B00F2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</w:rPr>
              <w:t xml:space="preserve">On the </w:t>
            </w:r>
            <w:r w:rsidRPr="008A6163">
              <w:rPr>
                <w:rFonts w:ascii="Verdana" w:hAnsi="Verdana"/>
                <w:b/>
                <w:bCs/>
              </w:rPr>
              <w:t>Claims</w:t>
            </w:r>
            <w:r w:rsidRPr="008A6163">
              <w:rPr>
                <w:rFonts w:ascii="Verdana" w:hAnsi="Verdana"/>
              </w:rPr>
              <w:t xml:space="preserve"> table, </w:t>
            </w:r>
            <w:r w:rsidR="00B10905" w:rsidRPr="008A6163">
              <w:rPr>
                <w:rFonts w:ascii="Verdana" w:hAnsi="Verdana"/>
              </w:rPr>
              <w:t>locate</w:t>
            </w:r>
            <w:r w:rsidR="00000505" w:rsidRPr="008A6163">
              <w:rPr>
                <w:rFonts w:ascii="Verdana" w:hAnsi="Verdana"/>
              </w:rPr>
              <w:t xml:space="preserve"> the paid</w:t>
            </w:r>
            <w:r w:rsidR="00483925" w:rsidRPr="008A6163">
              <w:rPr>
                <w:rFonts w:ascii="Verdana" w:hAnsi="Verdana"/>
              </w:rPr>
              <w:t xml:space="preserve"> paper</w:t>
            </w:r>
            <w:r w:rsidR="00000505" w:rsidRPr="008A6163">
              <w:rPr>
                <w:rFonts w:ascii="Verdana" w:hAnsi="Verdana"/>
              </w:rPr>
              <w:t xml:space="preserve"> claim </w:t>
            </w:r>
            <w:r w:rsidR="00B10905" w:rsidRPr="008A6163">
              <w:rPr>
                <w:rFonts w:ascii="Verdana" w:hAnsi="Verdana"/>
              </w:rPr>
              <w:t>and</w:t>
            </w:r>
            <w:r w:rsidR="00000505" w:rsidRPr="008A6163">
              <w:rPr>
                <w:rFonts w:ascii="Verdana" w:hAnsi="Verdana"/>
              </w:rPr>
              <w:t xml:space="preserve"> click th</w:t>
            </w:r>
            <w:r w:rsidR="00FD7E6C" w:rsidRPr="008A6163">
              <w:rPr>
                <w:rFonts w:ascii="Verdana" w:hAnsi="Verdana"/>
              </w:rPr>
              <w:t xml:space="preserve">e </w:t>
            </w:r>
            <w:r w:rsidR="00FD7E6C" w:rsidRPr="008A6163">
              <w:rPr>
                <w:rFonts w:ascii="Verdana" w:hAnsi="Verdana"/>
                <w:b/>
                <w:bCs/>
              </w:rPr>
              <w:t>Rx #</w:t>
            </w:r>
            <w:r w:rsidR="00FD7E6C" w:rsidRPr="008A6163">
              <w:rPr>
                <w:rFonts w:ascii="Verdana" w:hAnsi="Verdana"/>
              </w:rPr>
              <w:t xml:space="preserve"> hyperlink</w:t>
            </w:r>
            <w:r w:rsidR="00DF0DF3" w:rsidRPr="008A6163">
              <w:rPr>
                <w:rFonts w:ascii="Verdana" w:hAnsi="Verdana"/>
              </w:rPr>
              <w:t>.</w:t>
            </w:r>
          </w:p>
          <w:p w14:paraId="56670E76" w14:textId="77777777" w:rsidR="00C556F9" w:rsidRDefault="00C556F9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720"/>
              <w:rPr>
                <w:rFonts w:ascii="Verdana" w:hAnsi="Verdana"/>
              </w:rPr>
            </w:pPr>
          </w:p>
          <w:p w14:paraId="183FCA07" w14:textId="7AAEDEF3" w:rsidR="00C556F9" w:rsidRDefault="00B2226A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66D9011D" wp14:editId="12C4E06D">
                  <wp:extent cx="7772400" cy="2400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C0EB8" w14:textId="77777777" w:rsidR="00F16377" w:rsidRDefault="00F16377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720"/>
              <w:jc w:val="center"/>
              <w:rPr>
                <w:rFonts w:ascii="Verdana" w:hAnsi="Verdana"/>
              </w:rPr>
            </w:pPr>
          </w:p>
          <w:p w14:paraId="3B800A5F" w14:textId="21AC149A" w:rsidR="00D337C9" w:rsidRPr="008A6163" w:rsidRDefault="000E1F86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  <w:b/>
                <w:bCs/>
              </w:rPr>
              <w:t xml:space="preserve">Result: </w:t>
            </w:r>
            <w:r w:rsidR="00255629" w:rsidRPr="008A6163">
              <w:rPr>
                <w:rFonts w:ascii="Verdana" w:hAnsi="Verdana"/>
                <w:b/>
                <w:bCs/>
              </w:rPr>
              <w:t xml:space="preserve"> </w:t>
            </w:r>
            <w:r w:rsidR="00255629" w:rsidRPr="008A6163">
              <w:rPr>
                <w:rFonts w:ascii="Verdana" w:hAnsi="Verdana"/>
              </w:rPr>
              <w:t xml:space="preserve">The </w:t>
            </w:r>
            <w:r w:rsidRPr="008A6163">
              <w:rPr>
                <w:rFonts w:ascii="Verdana" w:hAnsi="Verdana"/>
              </w:rPr>
              <w:t xml:space="preserve">Claim Details </w:t>
            </w:r>
            <w:r w:rsidR="00EF77EF" w:rsidRPr="008A6163">
              <w:rPr>
                <w:rFonts w:ascii="Verdana" w:hAnsi="Verdana"/>
              </w:rPr>
              <w:t>tab</w:t>
            </w:r>
            <w:r w:rsidRPr="008A6163">
              <w:rPr>
                <w:rFonts w:ascii="Verdana" w:hAnsi="Verdana"/>
              </w:rPr>
              <w:t xml:space="preserve"> display</w:t>
            </w:r>
            <w:r w:rsidR="002E1E5D" w:rsidRPr="008A6163">
              <w:rPr>
                <w:rFonts w:ascii="Verdana" w:hAnsi="Verdana"/>
              </w:rPr>
              <w:t>s</w:t>
            </w:r>
            <w:r w:rsidR="00255629" w:rsidRPr="008A6163">
              <w:rPr>
                <w:rFonts w:ascii="Verdana" w:hAnsi="Verdana"/>
              </w:rPr>
              <w:t>.</w:t>
            </w:r>
          </w:p>
        </w:tc>
      </w:tr>
      <w:tr w:rsidR="00946A05" w14:paraId="0ACEA95B" w14:textId="77777777" w:rsidTr="00AA296E">
        <w:tc>
          <w:tcPr>
            <w:tcW w:w="224" w:type="pct"/>
          </w:tcPr>
          <w:p w14:paraId="2DF7B51F" w14:textId="0EA4B4B5" w:rsidR="00D337C9" w:rsidRPr="00E70343" w:rsidRDefault="002173BB" w:rsidP="00E7034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E70343">
              <w:rPr>
                <w:rFonts w:ascii="Verdana" w:hAnsi="Verdana"/>
                <w:b/>
                <w:bCs/>
              </w:rPr>
              <w:t>2</w:t>
            </w:r>
          </w:p>
        </w:tc>
        <w:tc>
          <w:tcPr>
            <w:tcW w:w="4776" w:type="pct"/>
          </w:tcPr>
          <w:p w14:paraId="47A1D5F6" w14:textId="789FE5CC" w:rsidR="00D337C9" w:rsidRPr="008A6163" w:rsidRDefault="62AF82C0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</w:rPr>
              <w:t>From the Claim Details</w:t>
            </w:r>
            <w:r w:rsidR="00B00436" w:rsidRPr="008A6163">
              <w:rPr>
                <w:rFonts w:ascii="Verdana" w:hAnsi="Verdana"/>
              </w:rPr>
              <w:t xml:space="preserve"> tab</w:t>
            </w:r>
            <w:r w:rsidR="06D11AF1" w:rsidRPr="008A6163">
              <w:rPr>
                <w:rFonts w:ascii="Verdana" w:hAnsi="Verdana"/>
              </w:rPr>
              <w:t>,</w:t>
            </w:r>
            <w:r w:rsidR="00B00436" w:rsidRPr="008A6163">
              <w:rPr>
                <w:rFonts w:ascii="Verdana" w:hAnsi="Verdana"/>
              </w:rPr>
              <w:t xml:space="preserve"> click </w:t>
            </w:r>
            <w:r w:rsidR="00B00436" w:rsidRPr="008A6163">
              <w:rPr>
                <w:rFonts w:ascii="Verdana" w:hAnsi="Verdana"/>
                <w:b/>
                <w:bCs/>
              </w:rPr>
              <w:t>Financial Details</w:t>
            </w:r>
            <w:r w:rsidR="00B00436" w:rsidRPr="008A6163">
              <w:rPr>
                <w:rFonts w:ascii="Verdana" w:hAnsi="Verdana"/>
              </w:rPr>
              <w:t>.</w:t>
            </w:r>
          </w:p>
          <w:p w14:paraId="2D056C02" w14:textId="77777777" w:rsidR="00B82223" w:rsidRDefault="00B82223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720"/>
              <w:rPr>
                <w:rFonts w:ascii="Verdana" w:hAnsi="Verdana"/>
              </w:rPr>
            </w:pPr>
          </w:p>
          <w:p w14:paraId="4FC4CF45" w14:textId="5D47883A" w:rsidR="00B82223" w:rsidRDefault="002E1E5D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C420FD6" wp14:editId="6FD6D72C">
                  <wp:extent cx="7772400" cy="2278124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2278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2D271" w14:textId="77777777" w:rsidR="00B82223" w:rsidRDefault="00B82223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720"/>
              <w:jc w:val="center"/>
              <w:rPr>
                <w:rFonts w:ascii="Verdana" w:hAnsi="Verdana"/>
              </w:rPr>
            </w:pPr>
          </w:p>
          <w:p w14:paraId="0E4967F1" w14:textId="56C1245F" w:rsidR="00B82223" w:rsidRPr="008A6163" w:rsidRDefault="00B82223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  <w:b/>
                <w:bCs/>
              </w:rPr>
              <w:t>Result:</w:t>
            </w:r>
            <w:r w:rsidRPr="008A6163">
              <w:rPr>
                <w:rFonts w:ascii="Verdana" w:hAnsi="Verdana"/>
              </w:rPr>
              <w:t xml:space="preserve"> </w:t>
            </w:r>
            <w:r w:rsidR="00106516" w:rsidRPr="008A6163">
              <w:rPr>
                <w:rFonts w:ascii="Verdana" w:hAnsi="Verdana"/>
              </w:rPr>
              <w:t xml:space="preserve"> The </w:t>
            </w:r>
            <w:r w:rsidR="00FE134A" w:rsidRPr="008A6163">
              <w:rPr>
                <w:rFonts w:ascii="Verdana" w:hAnsi="Verdana"/>
              </w:rPr>
              <w:t xml:space="preserve">Financial Details </w:t>
            </w:r>
            <w:r w:rsidR="00106516" w:rsidRPr="008A6163">
              <w:rPr>
                <w:rFonts w:ascii="Verdana" w:hAnsi="Verdana"/>
              </w:rPr>
              <w:t>tab</w:t>
            </w:r>
            <w:r w:rsidR="00FE134A" w:rsidRPr="008A6163">
              <w:rPr>
                <w:rFonts w:ascii="Verdana" w:hAnsi="Verdana"/>
              </w:rPr>
              <w:t xml:space="preserve"> displays</w:t>
            </w:r>
            <w:r w:rsidR="00106516" w:rsidRPr="008A6163">
              <w:rPr>
                <w:rFonts w:ascii="Verdana" w:hAnsi="Verdana"/>
              </w:rPr>
              <w:t>.</w:t>
            </w:r>
          </w:p>
          <w:p w14:paraId="7D8DBDED" w14:textId="77777777" w:rsidR="00946A05" w:rsidRDefault="00946A05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720"/>
              <w:rPr>
                <w:rFonts w:ascii="Verdana" w:hAnsi="Verdana"/>
              </w:rPr>
            </w:pPr>
          </w:p>
          <w:p w14:paraId="6B888CC3" w14:textId="619F2964" w:rsidR="00946A05" w:rsidRDefault="00B2226A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75399D92" wp14:editId="08834246">
                  <wp:extent cx="7772400" cy="3424970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42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C358A" w14:textId="708D1497" w:rsidR="00946A05" w:rsidRPr="00FE134A" w:rsidRDefault="00946A05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0"/>
              <w:rPr>
                <w:rFonts w:ascii="Verdana" w:hAnsi="Verdana"/>
              </w:rPr>
            </w:pPr>
          </w:p>
        </w:tc>
      </w:tr>
      <w:tr w:rsidR="00946A05" w14:paraId="6D40EFDE" w14:textId="77777777" w:rsidTr="00AA296E">
        <w:tc>
          <w:tcPr>
            <w:tcW w:w="224" w:type="pct"/>
          </w:tcPr>
          <w:p w14:paraId="3FAA776E" w14:textId="3698111D" w:rsidR="00946A05" w:rsidRPr="00E70343" w:rsidRDefault="0020545D" w:rsidP="00E7034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E70343">
              <w:rPr>
                <w:rFonts w:ascii="Verdana" w:hAnsi="Verdana"/>
                <w:b/>
                <w:bCs/>
              </w:rPr>
              <w:t>3</w:t>
            </w:r>
          </w:p>
        </w:tc>
        <w:tc>
          <w:tcPr>
            <w:tcW w:w="4776" w:type="pct"/>
          </w:tcPr>
          <w:p w14:paraId="21B69E41" w14:textId="3CDE0D31" w:rsidR="00946A05" w:rsidRPr="008A6163" w:rsidRDefault="00251144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</w:rPr>
              <w:t>Scroll down to the bottom of the Financial Details screen</w:t>
            </w:r>
            <w:r w:rsidR="00D843C0" w:rsidRPr="008A6163">
              <w:rPr>
                <w:rFonts w:ascii="Verdana" w:hAnsi="Verdana"/>
              </w:rPr>
              <w:t xml:space="preserve"> to </w:t>
            </w:r>
            <w:r w:rsidR="00114274" w:rsidRPr="008A6163">
              <w:rPr>
                <w:rFonts w:ascii="Verdana" w:hAnsi="Verdana"/>
              </w:rPr>
              <w:t xml:space="preserve">view the </w:t>
            </w:r>
            <w:r w:rsidR="00114274" w:rsidRPr="008A6163">
              <w:rPr>
                <w:rFonts w:ascii="Verdana" w:hAnsi="Verdana"/>
                <w:b/>
                <w:bCs/>
              </w:rPr>
              <w:t>Member Reimbursement</w:t>
            </w:r>
            <w:r w:rsidR="00523ED9" w:rsidRPr="008A6163">
              <w:rPr>
                <w:rFonts w:ascii="Verdana" w:hAnsi="Verdana"/>
              </w:rPr>
              <w:t xml:space="preserve"> panel</w:t>
            </w:r>
            <w:r w:rsidR="00205D4E" w:rsidRPr="008A6163">
              <w:rPr>
                <w:rFonts w:ascii="Verdana" w:hAnsi="Verdana"/>
              </w:rPr>
              <w:t>.</w:t>
            </w:r>
            <w:r w:rsidR="00927056" w:rsidRPr="008A6163">
              <w:rPr>
                <w:rFonts w:ascii="Verdana" w:hAnsi="Verdana"/>
              </w:rPr>
              <w:t xml:space="preserve"> </w:t>
            </w:r>
          </w:p>
          <w:p w14:paraId="74B79702" w14:textId="77777777" w:rsidR="00205D4E" w:rsidRDefault="00205D4E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0"/>
              <w:rPr>
                <w:rFonts w:ascii="Verdana" w:hAnsi="Verdana"/>
              </w:rPr>
            </w:pPr>
          </w:p>
          <w:p w14:paraId="79650B7B" w14:textId="3203CC2D" w:rsidR="00205D4E" w:rsidRDefault="00B2226A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3FF7814B" wp14:editId="1527FB82">
                  <wp:extent cx="7514286" cy="1028571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4286" cy="10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CF1B8" w14:textId="2821EC6C" w:rsidR="00EC517F" w:rsidRDefault="00EC517F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720"/>
              <w:jc w:val="center"/>
              <w:rPr>
                <w:rFonts w:ascii="Verdana" w:hAnsi="Verdana"/>
              </w:rPr>
            </w:pPr>
          </w:p>
          <w:p w14:paraId="3877B723" w14:textId="4E649497" w:rsidR="00EC517F" w:rsidRPr="008A6163" w:rsidRDefault="00150CAB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</w:rPr>
              <w:t xml:space="preserve">The </w:t>
            </w:r>
            <w:r w:rsidR="00E1384B" w:rsidRPr="008A6163">
              <w:rPr>
                <w:rFonts w:ascii="Verdana" w:hAnsi="Verdana"/>
                <w:b/>
                <w:bCs/>
              </w:rPr>
              <w:t>Member Reimbursement</w:t>
            </w:r>
            <w:r w:rsidR="004D5248" w:rsidRPr="008A6163">
              <w:rPr>
                <w:rFonts w:ascii="Verdana" w:hAnsi="Verdana"/>
              </w:rPr>
              <w:t xml:space="preserve"> </w:t>
            </w:r>
            <w:r w:rsidRPr="008A6163">
              <w:rPr>
                <w:rFonts w:ascii="Verdana" w:hAnsi="Verdana"/>
              </w:rPr>
              <w:t xml:space="preserve">panel </w:t>
            </w:r>
            <w:r w:rsidR="00B245F6" w:rsidRPr="008A6163">
              <w:rPr>
                <w:rFonts w:ascii="Verdana" w:hAnsi="Verdana"/>
              </w:rPr>
              <w:t>includes</w:t>
            </w:r>
            <w:r w:rsidR="004D5248" w:rsidRPr="008A6163">
              <w:rPr>
                <w:rFonts w:ascii="Verdana" w:hAnsi="Verdana"/>
              </w:rPr>
              <w:t xml:space="preserve"> the following</w:t>
            </w:r>
            <w:r w:rsidR="00DB6305" w:rsidRPr="008A6163">
              <w:rPr>
                <w:rFonts w:ascii="Verdana" w:hAnsi="Verdana"/>
              </w:rPr>
              <w:t xml:space="preserve"> fields:</w:t>
            </w:r>
          </w:p>
          <w:p w14:paraId="518A4A20" w14:textId="7A55971C" w:rsidR="00DB6305" w:rsidRPr="00B2226A" w:rsidRDefault="00E1384B" w:rsidP="00272D68">
            <w:pPr>
              <w:pStyle w:val="BodyTextIndent2"/>
              <w:numPr>
                <w:ilvl w:val="0"/>
                <w:numId w:val="37"/>
              </w:numPr>
              <w:spacing w:before="120" w:line="240" w:lineRule="auto"/>
              <w:rPr>
                <w:rFonts w:ascii="Verdana" w:hAnsi="Verdana"/>
              </w:rPr>
            </w:pPr>
            <w:r w:rsidRPr="00B2226A">
              <w:rPr>
                <w:rFonts w:ascii="Verdana" w:hAnsi="Verdana"/>
              </w:rPr>
              <w:t>Check Number</w:t>
            </w:r>
          </w:p>
          <w:p w14:paraId="0B962FD8" w14:textId="642E0D4A" w:rsidR="00A97506" w:rsidRPr="00B2226A" w:rsidRDefault="00E1384B" w:rsidP="00272D68">
            <w:pPr>
              <w:pStyle w:val="BodyTextIndent2"/>
              <w:numPr>
                <w:ilvl w:val="0"/>
                <w:numId w:val="37"/>
              </w:numPr>
              <w:spacing w:before="120" w:line="240" w:lineRule="auto"/>
              <w:rPr>
                <w:rFonts w:ascii="Verdana" w:hAnsi="Verdana"/>
              </w:rPr>
            </w:pPr>
            <w:r w:rsidRPr="00B2226A">
              <w:rPr>
                <w:rFonts w:ascii="Verdana" w:hAnsi="Verdana"/>
              </w:rPr>
              <w:t>Check Amount</w:t>
            </w:r>
          </w:p>
          <w:p w14:paraId="5A46A63D" w14:textId="1A9F7C54" w:rsidR="00E1384B" w:rsidRPr="00B2226A" w:rsidRDefault="00E1384B" w:rsidP="00272D68">
            <w:pPr>
              <w:pStyle w:val="BodyTextIndent2"/>
              <w:numPr>
                <w:ilvl w:val="0"/>
                <w:numId w:val="37"/>
              </w:numPr>
              <w:spacing w:before="120" w:line="240" w:lineRule="auto"/>
              <w:rPr>
                <w:rFonts w:ascii="Verdana" w:hAnsi="Verdana"/>
              </w:rPr>
            </w:pPr>
            <w:r w:rsidRPr="00B2226A">
              <w:rPr>
                <w:rFonts w:ascii="Verdana" w:hAnsi="Verdana"/>
              </w:rPr>
              <w:t>Date Cleared</w:t>
            </w:r>
          </w:p>
          <w:p w14:paraId="4E1288E2" w14:textId="73716FFD" w:rsidR="00E1384B" w:rsidRPr="00B2226A" w:rsidRDefault="00E1384B" w:rsidP="00272D68">
            <w:pPr>
              <w:pStyle w:val="BodyTextIndent2"/>
              <w:numPr>
                <w:ilvl w:val="0"/>
                <w:numId w:val="37"/>
              </w:numPr>
              <w:spacing w:before="120" w:line="240" w:lineRule="auto"/>
              <w:rPr>
                <w:rFonts w:ascii="Verdana" w:hAnsi="Verdana"/>
              </w:rPr>
            </w:pPr>
            <w:r w:rsidRPr="00B2226A">
              <w:rPr>
                <w:rFonts w:ascii="Verdana" w:hAnsi="Verdana"/>
              </w:rPr>
              <w:t>Date Issued</w:t>
            </w:r>
          </w:p>
          <w:p w14:paraId="6ACAACB1" w14:textId="61E23611" w:rsidR="00E1384B" w:rsidRPr="00B2226A" w:rsidRDefault="00E1384B" w:rsidP="00272D68">
            <w:pPr>
              <w:pStyle w:val="BodyTextIndent2"/>
              <w:numPr>
                <w:ilvl w:val="0"/>
                <w:numId w:val="37"/>
              </w:numPr>
              <w:spacing w:before="120" w:line="240" w:lineRule="auto"/>
              <w:rPr>
                <w:rFonts w:ascii="Verdana" w:hAnsi="Verdana"/>
              </w:rPr>
            </w:pPr>
            <w:r w:rsidRPr="00B2226A">
              <w:rPr>
                <w:rFonts w:ascii="Verdana" w:hAnsi="Verdana"/>
              </w:rPr>
              <w:t>Payee Name</w:t>
            </w:r>
          </w:p>
          <w:p w14:paraId="2D10BCB3" w14:textId="3E411F70" w:rsidR="00E1384B" w:rsidRPr="00B2226A" w:rsidRDefault="00E1384B" w:rsidP="00272D68">
            <w:pPr>
              <w:pStyle w:val="BodyTextIndent2"/>
              <w:numPr>
                <w:ilvl w:val="0"/>
                <w:numId w:val="37"/>
              </w:numPr>
              <w:spacing w:before="120" w:line="240" w:lineRule="auto"/>
              <w:rPr>
                <w:rFonts w:ascii="Verdana" w:hAnsi="Verdana"/>
              </w:rPr>
            </w:pPr>
            <w:r w:rsidRPr="00B2226A">
              <w:rPr>
                <w:rFonts w:ascii="Verdana" w:hAnsi="Verdana"/>
              </w:rPr>
              <w:t>Address</w:t>
            </w:r>
          </w:p>
          <w:p w14:paraId="4D989F22" w14:textId="635FEFCA" w:rsidR="00A97506" w:rsidRPr="00B2226A" w:rsidRDefault="00A97506" w:rsidP="00272D68">
            <w:pPr>
              <w:pStyle w:val="BodyTextIndent2"/>
              <w:numPr>
                <w:ilvl w:val="0"/>
                <w:numId w:val="37"/>
              </w:numPr>
              <w:spacing w:before="120" w:line="240" w:lineRule="auto"/>
              <w:rPr>
                <w:rFonts w:ascii="Verdana" w:hAnsi="Verdana"/>
              </w:rPr>
            </w:pPr>
            <w:r w:rsidRPr="00B2226A">
              <w:rPr>
                <w:rFonts w:ascii="Verdana" w:hAnsi="Verdana"/>
              </w:rPr>
              <w:t>City</w:t>
            </w:r>
          </w:p>
          <w:p w14:paraId="62CA5173" w14:textId="727F0BFF" w:rsidR="00A97506" w:rsidRPr="00B2226A" w:rsidRDefault="00A97506" w:rsidP="00272D68">
            <w:pPr>
              <w:pStyle w:val="BodyTextIndent2"/>
              <w:numPr>
                <w:ilvl w:val="0"/>
                <w:numId w:val="37"/>
              </w:numPr>
              <w:spacing w:before="120" w:line="240" w:lineRule="auto"/>
              <w:rPr>
                <w:rFonts w:ascii="Verdana" w:hAnsi="Verdana"/>
              </w:rPr>
            </w:pPr>
            <w:r w:rsidRPr="00B2226A">
              <w:rPr>
                <w:rFonts w:ascii="Verdana" w:hAnsi="Verdana"/>
              </w:rPr>
              <w:t>State</w:t>
            </w:r>
          </w:p>
          <w:p w14:paraId="6F609C42" w14:textId="0EFC19E5" w:rsidR="00A97506" w:rsidRPr="00B2226A" w:rsidRDefault="00A97506" w:rsidP="00272D68">
            <w:pPr>
              <w:pStyle w:val="BodyTextIndent2"/>
              <w:numPr>
                <w:ilvl w:val="0"/>
                <w:numId w:val="37"/>
              </w:numPr>
              <w:spacing w:before="120" w:line="240" w:lineRule="auto"/>
              <w:rPr>
                <w:rFonts w:ascii="Verdana" w:hAnsi="Verdana"/>
              </w:rPr>
            </w:pPr>
            <w:r w:rsidRPr="00B2226A">
              <w:rPr>
                <w:rFonts w:ascii="Verdana" w:hAnsi="Verdana"/>
              </w:rPr>
              <w:t>Zip Code</w:t>
            </w:r>
          </w:p>
          <w:p w14:paraId="1DD6849D" w14:textId="787A1B2A" w:rsidR="00E1384B" w:rsidRPr="00B2226A" w:rsidRDefault="00E1384B" w:rsidP="00272D68">
            <w:pPr>
              <w:pStyle w:val="BodyTextIndent2"/>
              <w:numPr>
                <w:ilvl w:val="0"/>
                <w:numId w:val="37"/>
              </w:numPr>
              <w:spacing w:before="120" w:line="240" w:lineRule="auto"/>
              <w:rPr>
                <w:rFonts w:ascii="Verdana" w:hAnsi="Verdana"/>
              </w:rPr>
            </w:pPr>
            <w:r w:rsidRPr="00B2226A">
              <w:rPr>
                <w:rFonts w:ascii="Verdana" w:hAnsi="Verdana"/>
              </w:rPr>
              <w:t>Country</w:t>
            </w:r>
          </w:p>
          <w:p w14:paraId="18A73D9D" w14:textId="2655E29D" w:rsidR="00205D4E" w:rsidRPr="00875FA3" w:rsidRDefault="00205D4E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0"/>
              <w:rPr>
                <w:rFonts w:ascii="Verdana" w:hAnsi="Verdana"/>
              </w:rPr>
            </w:pPr>
          </w:p>
          <w:p w14:paraId="09B48437" w14:textId="0B91E3D1" w:rsidR="00205D4E" w:rsidRPr="008A6163" w:rsidRDefault="2830A54E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  <w:b/>
                <w:bCs/>
              </w:rPr>
              <w:t>Note:</w:t>
            </w:r>
            <w:r w:rsidRPr="008A6163">
              <w:rPr>
                <w:rFonts w:ascii="Verdana" w:hAnsi="Verdana"/>
              </w:rPr>
              <w:t xml:space="preserve"> </w:t>
            </w:r>
            <w:r w:rsidR="00B2226A" w:rsidRPr="008A6163">
              <w:rPr>
                <w:rFonts w:ascii="Verdana" w:hAnsi="Verdana"/>
              </w:rPr>
              <w:t xml:space="preserve"> </w:t>
            </w:r>
            <w:r w:rsidRPr="008A6163">
              <w:rPr>
                <w:rFonts w:ascii="Verdana" w:hAnsi="Verdana"/>
              </w:rPr>
              <w:t xml:space="preserve">The Member reimbursement section will ONLY display if an actual reimbursement </w:t>
            </w:r>
            <w:r w:rsidR="3FF3375C" w:rsidRPr="008A6163">
              <w:rPr>
                <w:rFonts w:ascii="Verdana" w:hAnsi="Verdana"/>
              </w:rPr>
              <w:t xml:space="preserve">check has been sent out to the member. </w:t>
            </w:r>
            <w:r w:rsidR="00AA296E" w:rsidRPr="008A6163">
              <w:rPr>
                <w:rFonts w:ascii="Verdana" w:hAnsi="Verdana"/>
              </w:rPr>
              <w:t>Otherwise,</w:t>
            </w:r>
            <w:r w:rsidR="3FF3375C" w:rsidRPr="008A6163">
              <w:rPr>
                <w:rFonts w:ascii="Verdana" w:hAnsi="Verdana"/>
              </w:rPr>
              <w:t xml:space="preserve"> this section will not be visible </w:t>
            </w:r>
            <w:r w:rsidR="009B0FB4" w:rsidRPr="008A6163">
              <w:rPr>
                <w:rFonts w:ascii="Verdana" w:hAnsi="Verdana"/>
              </w:rPr>
              <w:t>on</w:t>
            </w:r>
            <w:r w:rsidR="3FF3375C" w:rsidRPr="008A6163">
              <w:rPr>
                <w:rFonts w:ascii="Verdana" w:hAnsi="Verdana"/>
              </w:rPr>
              <w:t xml:space="preserve"> the Financial Details screen.</w:t>
            </w:r>
          </w:p>
        </w:tc>
      </w:tr>
      <w:tr w:rsidR="009C4E54" w14:paraId="0DAD1A49" w14:textId="77777777" w:rsidTr="00AA296E">
        <w:tc>
          <w:tcPr>
            <w:tcW w:w="224" w:type="pct"/>
          </w:tcPr>
          <w:p w14:paraId="2AC66AE2" w14:textId="44D611CD" w:rsidR="009C4E54" w:rsidRPr="00E70343" w:rsidRDefault="009C4E54" w:rsidP="00E7034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E70343">
              <w:rPr>
                <w:rFonts w:ascii="Verdana" w:hAnsi="Verdana"/>
                <w:b/>
                <w:bCs/>
              </w:rPr>
              <w:t>4</w:t>
            </w:r>
          </w:p>
        </w:tc>
        <w:tc>
          <w:tcPr>
            <w:tcW w:w="4776" w:type="pct"/>
          </w:tcPr>
          <w:p w14:paraId="6EA5BD8B" w14:textId="2CED42BC" w:rsidR="00875FA3" w:rsidRPr="008A6163" w:rsidRDefault="00875FA3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</w:rPr>
              <w:t xml:space="preserve">For additional details about the reimbursement, click the </w:t>
            </w:r>
            <w:r w:rsidRPr="008A6163">
              <w:rPr>
                <w:rFonts w:ascii="Verdana" w:hAnsi="Verdana"/>
                <w:b/>
                <w:bCs/>
              </w:rPr>
              <w:t xml:space="preserve">Check Number </w:t>
            </w:r>
            <w:r w:rsidRPr="008A6163">
              <w:rPr>
                <w:rFonts w:ascii="Verdana" w:hAnsi="Verdana"/>
              </w:rPr>
              <w:t>hyperlink.</w:t>
            </w:r>
          </w:p>
          <w:p w14:paraId="2525E816" w14:textId="77777777" w:rsidR="00056E6B" w:rsidRDefault="00056E6B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0"/>
              <w:rPr>
                <w:rFonts w:ascii="Verdana" w:hAnsi="Verdana"/>
              </w:rPr>
            </w:pPr>
          </w:p>
          <w:p w14:paraId="78B190B6" w14:textId="6F959977" w:rsidR="00875FA3" w:rsidRDefault="00B2226A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0"/>
              <w:jc w:val="center"/>
              <w:rPr>
                <w:rFonts w:ascii="Verdana" w:hAnsi="Verdana"/>
                <w:b/>
                <w:bCs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1220EF0" wp14:editId="22A3FD22">
                  <wp:extent cx="7514286" cy="1028571"/>
                  <wp:effectExtent l="0" t="0" r="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4286" cy="10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2F34C" w14:textId="04F9E432" w:rsidR="009C4E54" w:rsidRPr="008A6163" w:rsidRDefault="009C4E54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  <w:b/>
                <w:bCs/>
              </w:rPr>
              <w:t>Result:</w:t>
            </w:r>
            <w:r w:rsidRPr="008A6163">
              <w:rPr>
                <w:rFonts w:ascii="Verdana" w:hAnsi="Verdana"/>
              </w:rPr>
              <w:t xml:space="preserve"> </w:t>
            </w:r>
            <w:r w:rsidR="002C5409" w:rsidRPr="008A6163">
              <w:rPr>
                <w:rFonts w:ascii="Verdana" w:hAnsi="Verdana"/>
              </w:rPr>
              <w:t xml:space="preserve"> </w:t>
            </w:r>
            <w:r w:rsidR="00A4297B" w:rsidRPr="008A6163">
              <w:rPr>
                <w:rFonts w:ascii="Verdana" w:hAnsi="Verdana"/>
              </w:rPr>
              <w:t xml:space="preserve">The </w:t>
            </w:r>
            <w:r w:rsidR="00FF6249" w:rsidRPr="008A6163">
              <w:rPr>
                <w:rFonts w:ascii="Verdana" w:hAnsi="Verdana"/>
              </w:rPr>
              <w:t>Check Details popup</w:t>
            </w:r>
            <w:r w:rsidR="00A4297B" w:rsidRPr="008A6163">
              <w:rPr>
                <w:rFonts w:ascii="Verdana" w:hAnsi="Verdana"/>
              </w:rPr>
              <w:t xml:space="preserve"> displays.</w:t>
            </w:r>
          </w:p>
          <w:p w14:paraId="5BAED0B5" w14:textId="77777777" w:rsidR="00FF6249" w:rsidRDefault="00FF6249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0"/>
              <w:rPr>
                <w:rFonts w:ascii="Verdana" w:hAnsi="Verdana"/>
              </w:rPr>
            </w:pPr>
          </w:p>
          <w:p w14:paraId="2F14544A" w14:textId="592D6290" w:rsidR="00FF6249" w:rsidRDefault="00B2226A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5E0E8EED" wp14:editId="6F8E114E">
                  <wp:extent cx="6323809" cy="3209524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3809" cy="3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Del="00B2226A">
              <w:rPr>
                <w:noProof/>
                <w:color w:val="2B579A"/>
                <w:shd w:val="clear" w:color="auto" w:fill="E6E6E6"/>
              </w:rPr>
              <w:t xml:space="preserve"> </w:t>
            </w:r>
          </w:p>
          <w:p w14:paraId="18FF1AA0" w14:textId="4BA92BD6" w:rsidR="00B32AE6" w:rsidRDefault="00B32AE6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0"/>
              <w:rPr>
                <w:rFonts w:ascii="Verdana" w:hAnsi="Verdana"/>
              </w:rPr>
            </w:pPr>
          </w:p>
        </w:tc>
      </w:tr>
      <w:tr w:rsidR="004E71D4" w14:paraId="22DFE8C7" w14:textId="77777777" w:rsidTr="00AA296E">
        <w:tc>
          <w:tcPr>
            <w:tcW w:w="224" w:type="pct"/>
          </w:tcPr>
          <w:p w14:paraId="6DB975F1" w14:textId="369DEFDA" w:rsidR="004E71D4" w:rsidRPr="00E70343" w:rsidRDefault="004E71D4" w:rsidP="00E7034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E70343">
              <w:rPr>
                <w:rFonts w:ascii="Verdana" w:hAnsi="Verdana"/>
                <w:b/>
                <w:bCs/>
              </w:rPr>
              <w:t>5</w:t>
            </w:r>
          </w:p>
        </w:tc>
        <w:tc>
          <w:tcPr>
            <w:tcW w:w="4776" w:type="pct"/>
          </w:tcPr>
          <w:p w14:paraId="6422BB66" w14:textId="2CC05768" w:rsidR="004E71D4" w:rsidRPr="008A6163" w:rsidRDefault="004E71D4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</w:rPr>
              <w:t>Educate the member on their copay/co-insurance and deductible and how the claim paid.</w:t>
            </w:r>
          </w:p>
          <w:p w14:paraId="36A9EA96" w14:textId="367C7002" w:rsidR="004E71D4" w:rsidRPr="008A6163" w:rsidRDefault="004E71D4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  <w:b/>
                <w:bCs/>
              </w:rPr>
              <w:br/>
              <w:t>Notes:</w:t>
            </w:r>
            <w:r w:rsidRPr="008A6163">
              <w:rPr>
                <w:rFonts w:ascii="Verdana" w:hAnsi="Verdana"/>
              </w:rPr>
              <w:t xml:space="preserve"> </w:t>
            </w:r>
          </w:p>
          <w:p w14:paraId="4FB6C4D4" w14:textId="76DD834B" w:rsidR="00AA296E" w:rsidRPr="008A6163" w:rsidRDefault="004E71D4" w:rsidP="00272D68">
            <w:pPr>
              <w:pStyle w:val="BodyTextIndent2"/>
              <w:numPr>
                <w:ilvl w:val="0"/>
                <w:numId w:val="38"/>
              </w:numPr>
              <w:tabs>
                <w:tab w:val="left" w:pos="360"/>
              </w:tabs>
              <w:spacing w:before="120" w:line="240" w:lineRule="auto"/>
              <w:rPr>
                <w:rFonts w:ascii="Verdana" w:hAnsi="Verdana"/>
              </w:rPr>
            </w:pPr>
            <w:r w:rsidRPr="008A6163">
              <w:rPr>
                <w:rFonts w:ascii="Verdana" w:hAnsi="Verdana"/>
              </w:rPr>
              <w:t xml:space="preserve">Do </w:t>
            </w:r>
            <w:r w:rsidRPr="008A6163">
              <w:rPr>
                <w:rFonts w:ascii="Verdana" w:hAnsi="Verdana"/>
                <w:b/>
                <w:bCs/>
              </w:rPr>
              <w:t>not</w:t>
            </w:r>
            <w:r w:rsidRPr="008A6163">
              <w:rPr>
                <w:rFonts w:ascii="Verdana" w:hAnsi="Verdana"/>
              </w:rPr>
              <w:t xml:space="preserve"> open a Support Task if the member is disputing their plan design regarding </w:t>
            </w:r>
            <w:r w:rsidR="009B0FB4" w:rsidRPr="008A6163">
              <w:rPr>
                <w:rFonts w:ascii="Verdana" w:hAnsi="Verdana"/>
              </w:rPr>
              <w:t>reimbursement</w:t>
            </w:r>
            <w:r w:rsidRPr="008A6163">
              <w:rPr>
                <w:rFonts w:ascii="Verdana" w:hAnsi="Verdana"/>
              </w:rPr>
              <w:t>. This is an opportunity to explain the Plan Design and</w:t>
            </w:r>
            <w:r w:rsidR="00AA296E" w:rsidRPr="008A6163">
              <w:rPr>
                <w:rFonts w:ascii="Verdana" w:hAnsi="Verdana"/>
              </w:rPr>
              <w:t xml:space="preserve"> </w:t>
            </w:r>
            <w:r w:rsidRPr="008A6163">
              <w:rPr>
                <w:rFonts w:ascii="Verdana" w:hAnsi="Verdana"/>
              </w:rPr>
              <w:t>how a Paper Claim is paid.</w:t>
            </w:r>
          </w:p>
          <w:p w14:paraId="7EEE9BE7" w14:textId="7EF3F641" w:rsidR="004E71D4" w:rsidRPr="00E34787" w:rsidRDefault="004E71D4" w:rsidP="00272D68">
            <w:pPr>
              <w:pStyle w:val="BodyTextIndent2"/>
              <w:numPr>
                <w:ilvl w:val="0"/>
                <w:numId w:val="38"/>
              </w:numPr>
              <w:tabs>
                <w:tab w:val="left" w:pos="360"/>
              </w:tabs>
              <w:spacing w:before="120" w:line="240" w:lineRule="auto"/>
              <w:rPr>
                <w:rFonts w:ascii="Verdana" w:hAnsi="Verdana"/>
              </w:rPr>
            </w:pPr>
            <w:r w:rsidRPr="008A6163">
              <w:rPr>
                <w:rFonts w:ascii="Verdana" w:hAnsi="Verdana"/>
              </w:rPr>
              <w:t xml:space="preserve">Refer to </w:t>
            </w:r>
            <w:hyperlink r:id="rId20" w:anchor="!/view?docid=b470d4d1-008b-4fb2-a06c-ca8d2ff89195" w:history="1">
              <w:r w:rsidRPr="008A6163">
                <w:rPr>
                  <w:rStyle w:val="Hyperlink"/>
                  <w:rFonts w:ascii="Verdana" w:hAnsi="Verdana"/>
                </w:rPr>
                <w:t>Paper Claim Calculations (059749)</w:t>
              </w:r>
            </w:hyperlink>
            <w:r w:rsidR="005C7E16" w:rsidRPr="008A6163">
              <w:rPr>
                <w:rFonts w:ascii="Verdana" w:hAnsi="Verdana"/>
              </w:rPr>
              <w:t xml:space="preserve"> </w:t>
            </w:r>
            <w:r w:rsidRPr="008A6163">
              <w:rPr>
                <w:rFonts w:ascii="Verdana" w:hAnsi="Verdana"/>
              </w:rPr>
              <w:t>to understand the difference between Submitted and Contracted Rates.</w:t>
            </w:r>
          </w:p>
        </w:tc>
      </w:tr>
    </w:tbl>
    <w:p w14:paraId="76BAE1AA" w14:textId="77777777" w:rsidR="00255629" w:rsidRDefault="00255629" w:rsidP="007972E6">
      <w:pPr>
        <w:pStyle w:val="BodyTextIndent2"/>
        <w:spacing w:before="120" w:line="240" w:lineRule="auto"/>
        <w:ind w:left="0"/>
        <w:jc w:val="right"/>
        <w:rPr>
          <w:rFonts w:ascii="Verdana" w:hAnsi="Verdana"/>
        </w:rPr>
      </w:pPr>
    </w:p>
    <w:p w14:paraId="4D7F60A4" w14:textId="014A256C" w:rsidR="00E34787" w:rsidRPr="002B50DB" w:rsidRDefault="006B6887" w:rsidP="008A6163">
      <w:pPr>
        <w:spacing w:before="120" w:after="120"/>
        <w:ind w:left="222"/>
        <w:rPr>
          <w:rFonts w:ascii="Verdana" w:hAnsi="Verdana"/>
        </w:rPr>
      </w:pPr>
      <w:r w:rsidRPr="008A6163">
        <w:rPr>
          <w:rFonts w:ascii="Verdana" w:hAnsi="Verdana"/>
          <w:b/>
          <w:bCs/>
          <w:noProof/>
        </w:rPr>
        <w:drawing>
          <wp:inline distT="0" distB="0" distL="0" distR="0" wp14:anchorId="15CACD3B" wp14:editId="27AECEDD">
            <wp:extent cx="304762" cy="304762"/>
            <wp:effectExtent l="0" t="0" r="635" b="635"/>
            <wp:docPr id="105150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09898" name="Picture 105150989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7BC" w:rsidRPr="008A6163">
        <w:rPr>
          <w:rFonts w:ascii="Verdana" w:hAnsi="Verdana"/>
          <w:b/>
          <w:bCs/>
        </w:rPr>
        <w:t xml:space="preserve"> </w:t>
      </w:r>
      <w:r w:rsidR="6A4B9240" w:rsidRPr="008A6163">
        <w:rPr>
          <w:rFonts w:ascii="Verdana" w:hAnsi="Verdana"/>
          <w:b/>
          <w:bCs/>
        </w:rPr>
        <w:t>TAT</w:t>
      </w:r>
      <w:r w:rsidR="00E36009">
        <w:rPr>
          <w:rFonts w:ascii="Verdana" w:hAnsi="Verdana"/>
          <w:b/>
          <w:bCs/>
        </w:rPr>
        <w:t xml:space="preserve"> (Turn Around Time)</w:t>
      </w:r>
      <w:r w:rsidR="6A4B9240" w:rsidRPr="008A6163">
        <w:rPr>
          <w:rFonts w:ascii="Verdana" w:hAnsi="Verdana"/>
          <w:b/>
          <w:bCs/>
        </w:rPr>
        <w:t>:</w:t>
      </w:r>
      <w:r w:rsidRPr="008A6163">
        <w:rPr>
          <w:rFonts w:ascii="Verdana" w:hAnsi="Verdana"/>
        </w:rPr>
        <w:t xml:space="preserve"> </w:t>
      </w:r>
      <w:r w:rsidR="6A4B9240" w:rsidRPr="008A6163">
        <w:rPr>
          <w:rFonts w:ascii="Verdana" w:hAnsi="Verdana"/>
        </w:rPr>
        <w:t xml:space="preserve"> </w:t>
      </w:r>
      <w:r w:rsidR="00F43BFB" w:rsidRPr="008A6163">
        <w:rPr>
          <w:rFonts w:ascii="Verdana" w:hAnsi="Verdana"/>
          <w:color w:val="000000"/>
        </w:rPr>
        <w:t>Allow 10 business days for claim to arrive in the mail</w:t>
      </w:r>
      <w:r w:rsidR="00F43BFB" w:rsidRPr="008A6163">
        <w:rPr>
          <w:rFonts w:ascii="Verdana" w:hAnsi="Verdana"/>
        </w:rPr>
        <w:t>. A</w:t>
      </w:r>
      <w:r w:rsidR="6A4B9240" w:rsidRPr="008A6163">
        <w:rPr>
          <w:rFonts w:ascii="Verdana" w:hAnsi="Verdana"/>
        </w:rPr>
        <w:t>llow up to 30 days f</w:t>
      </w:r>
      <w:r w:rsidR="00827955" w:rsidRPr="008A6163">
        <w:rPr>
          <w:rFonts w:ascii="Verdana" w:hAnsi="Verdana"/>
        </w:rPr>
        <w:t>or the claim to process</w:t>
      </w:r>
      <w:r w:rsidR="00591B31" w:rsidRPr="008A6163">
        <w:rPr>
          <w:rFonts w:ascii="Verdana" w:hAnsi="Verdana"/>
        </w:rPr>
        <w:t>.</w:t>
      </w:r>
      <w:r w:rsidR="00C331E2" w:rsidRPr="008A6163">
        <w:rPr>
          <w:rFonts w:ascii="Verdana" w:hAnsi="Verdana"/>
          <w:color w:val="000000"/>
        </w:rPr>
        <w:t xml:space="preserve"> If the claim is processed and </w:t>
      </w:r>
      <w:r w:rsidR="00591B31" w:rsidRPr="008A6163">
        <w:rPr>
          <w:rFonts w:ascii="Verdana" w:hAnsi="Verdana"/>
          <w:color w:val="000000"/>
        </w:rPr>
        <w:t>a reimbursement</w:t>
      </w:r>
      <w:r w:rsidR="00C331E2" w:rsidRPr="008A6163">
        <w:rPr>
          <w:rFonts w:ascii="Verdana" w:hAnsi="Verdana"/>
          <w:color w:val="000000"/>
        </w:rPr>
        <w:t xml:space="preserve"> check is not received within the TAT</w:t>
      </w:r>
      <w:r w:rsidR="6A4B9240" w:rsidRPr="008A6163">
        <w:rPr>
          <w:rFonts w:ascii="Verdana" w:hAnsi="Verdana"/>
        </w:rPr>
        <w:t>,</w:t>
      </w:r>
      <w:r w:rsidR="00C331E2" w:rsidRPr="008A6163">
        <w:rPr>
          <w:rFonts w:ascii="Verdana" w:hAnsi="Verdana"/>
        </w:rPr>
        <w:t xml:space="preserve"> </w:t>
      </w:r>
      <w:r w:rsidR="00D458AD">
        <w:rPr>
          <w:rFonts w:ascii="Verdana" w:hAnsi="Verdana"/>
        </w:rPr>
        <w:t xml:space="preserve">refer to </w:t>
      </w:r>
      <w:r w:rsidR="6A4B9240" w:rsidRPr="008A6163">
        <w:rPr>
          <w:rFonts w:ascii="Verdana" w:hAnsi="Verdana"/>
        </w:rPr>
        <w:t xml:space="preserve"> </w:t>
      </w:r>
      <w:hyperlink r:id="rId22" w:anchor="!/view?docid=f6f8404c-3eff-42f0-82d5-ffe3b5fa1b5f" w:history="1">
        <w:r w:rsidR="6A4B9240" w:rsidRPr="002B50DB">
          <w:rPr>
            <w:rStyle w:val="Hyperlink"/>
            <w:rFonts w:ascii="Verdana" w:eastAsia="Helvetica" w:hAnsi="Verdana" w:cs="Helvetica"/>
          </w:rPr>
          <w:t>Compass - Refund Stop Payment Check Reissue (061420)</w:t>
        </w:r>
      </w:hyperlink>
      <w:r w:rsidR="00D458AD">
        <w:rPr>
          <w:rFonts w:ascii="Verdana" w:eastAsia="Helvetica" w:hAnsi="Verdana" w:cs="Helvetica"/>
          <w:color w:val="000000" w:themeColor="text1"/>
        </w:rPr>
        <w:t>.</w:t>
      </w:r>
      <w:r w:rsidR="6A4B9240" w:rsidRPr="002B50DB">
        <w:rPr>
          <w:rFonts w:ascii="Verdana" w:hAnsi="Verdana"/>
        </w:rPr>
        <w:t xml:space="preserve"> </w:t>
      </w:r>
    </w:p>
    <w:p w14:paraId="1895AB3A" w14:textId="77777777" w:rsidR="00EC0A99" w:rsidRPr="008A6163" w:rsidRDefault="00EC0A99" w:rsidP="00E676E7">
      <w:pPr>
        <w:spacing w:before="120" w:after="120"/>
        <w:ind w:left="222"/>
        <w:rPr>
          <w:rFonts w:ascii="Verdana" w:hAnsi="Verdana"/>
        </w:rPr>
      </w:pPr>
    </w:p>
    <w:bookmarkStart w:id="19" w:name="OLE_LINK16"/>
    <w:p w14:paraId="7F2123B8" w14:textId="1DD88E64" w:rsidR="00A7083A" w:rsidRPr="00161253" w:rsidRDefault="00C16E35" w:rsidP="007972E6">
      <w:pPr>
        <w:pStyle w:val="BodyTextIndent2"/>
        <w:spacing w:before="120" w:line="240" w:lineRule="auto"/>
        <w:ind w:left="0"/>
        <w:jc w:val="right"/>
        <w:rPr>
          <w:rFonts w:ascii="Verdana" w:hAnsi="Verdana"/>
          <w:color w:val="0000FF"/>
        </w:rPr>
      </w:pPr>
      <w:r w:rsidRPr="00161253">
        <w:rPr>
          <w:rFonts w:ascii="Verdana" w:hAnsi="Verdana"/>
          <w:color w:val="0000FF"/>
        </w:rPr>
        <w:fldChar w:fldCharType="begin"/>
      </w:r>
      <w:r w:rsidRPr="00161253">
        <w:rPr>
          <w:rFonts w:ascii="Verdana" w:hAnsi="Verdana"/>
          <w:color w:val="0000FF"/>
        </w:rPr>
        <w:instrText xml:space="preserve"> HYPERLINK  \l "_top" </w:instrText>
      </w:r>
      <w:r w:rsidRPr="00161253">
        <w:rPr>
          <w:rFonts w:ascii="Verdana" w:hAnsi="Verdana"/>
          <w:color w:val="0000FF"/>
        </w:rPr>
      </w:r>
      <w:r w:rsidRPr="00161253">
        <w:rPr>
          <w:rFonts w:ascii="Verdana" w:hAnsi="Verdana"/>
          <w:color w:val="0000FF"/>
        </w:rPr>
        <w:fldChar w:fldCharType="separate"/>
      </w:r>
      <w:r w:rsidR="00255629" w:rsidRPr="00161253">
        <w:rPr>
          <w:rStyle w:val="Hyperlink"/>
          <w:rFonts w:ascii="Verdana" w:hAnsi="Verdana"/>
        </w:rPr>
        <w:t>Top of the Document</w:t>
      </w:r>
      <w:r w:rsidRPr="00161253">
        <w:rPr>
          <w:rFonts w:ascii="Verdana" w:hAnsi="Verdana"/>
          <w:color w:val="0000FF"/>
        </w:rPr>
        <w:fldChar w:fldCharType="end"/>
      </w:r>
    </w:p>
    <w:tbl>
      <w:tblPr>
        <w:tblStyle w:val="TableGrid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A60CF1" w14:paraId="5BE17C58" w14:textId="77777777" w:rsidTr="002E1E5D">
        <w:tc>
          <w:tcPr>
            <w:tcW w:w="27622" w:type="dxa"/>
            <w:shd w:val="clear" w:color="auto" w:fill="BFBFBF" w:themeFill="background1" w:themeFillShade="BF"/>
          </w:tcPr>
          <w:p w14:paraId="48AACF5A" w14:textId="580B4CDF" w:rsidR="00A60CF1" w:rsidRPr="00582F97" w:rsidRDefault="00A60CF1" w:rsidP="007972E6">
            <w:pPr>
              <w:pStyle w:val="Heading2"/>
              <w:spacing w:before="120" w:after="120"/>
              <w:rPr>
                <w:rFonts w:ascii="Verdana" w:hAnsi="Verdana"/>
              </w:rPr>
            </w:pPr>
            <w:bookmarkStart w:id="20" w:name="_Toc147841226"/>
            <w:bookmarkStart w:id="21" w:name="OLE_LINK14"/>
            <w:bookmarkStart w:id="22" w:name="_Toc191482450"/>
            <w:bookmarkEnd w:id="18"/>
            <w:r w:rsidRPr="00255629">
              <w:rPr>
                <w:rFonts w:ascii="Verdana" w:hAnsi="Verdana"/>
                <w:i w:val="0"/>
                <w:iCs w:val="0"/>
              </w:rPr>
              <w:t>Search for Paper Claim Reimbursement</w:t>
            </w:r>
            <w:r w:rsidR="00675A56">
              <w:rPr>
                <w:rFonts w:ascii="Verdana" w:hAnsi="Verdana"/>
                <w:i w:val="0"/>
                <w:iCs w:val="0"/>
              </w:rPr>
              <w:t xml:space="preserve"> (For Specific Clients Only)</w:t>
            </w:r>
            <w:bookmarkEnd w:id="20"/>
            <w:bookmarkEnd w:id="22"/>
          </w:p>
        </w:tc>
      </w:tr>
    </w:tbl>
    <w:p w14:paraId="25185F31" w14:textId="7F8B6674" w:rsidR="008B4870" w:rsidRPr="008A6163" w:rsidRDefault="00510152" w:rsidP="008A6163">
      <w:pPr>
        <w:spacing w:before="120" w:after="120"/>
        <w:rPr>
          <w:rFonts w:ascii="Verdana" w:hAnsi="Verdana"/>
        </w:rPr>
      </w:pPr>
      <w:bookmarkStart w:id="23" w:name="OLE_LINK10"/>
      <w:bookmarkStart w:id="24" w:name="OLE_LINK11"/>
      <w:bookmarkEnd w:id="19"/>
      <w:bookmarkEnd w:id="21"/>
      <w:r w:rsidRPr="008A6163">
        <w:rPr>
          <w:rFonts w:ascii="Verdana" w:hAnsi="Verdana"/>
        </w:rPr>
        <w:t>Perform the following steps to search for paper claim reimbursement</w:t>
      </w:r>
      <w:r w:rsidR="00842923" w:rsidRPr="008A6163">
        <w:rPr>
          <w:rFonts w:ascii="Verdana" w:hAnsi="Verdana"/>
        </w:rPr>
        <w:t xml:space="preserve"> </w:t>
      </w:r>
      <w:r w:rsidR="00E63A7A" w:rsidRPr="008A6163">
        <w:rPr>
          <w:rFonts w:ascii="Verdana" w:hAnsi="Verdana"/>
        </w:rPr>
        <w:t>and financials</w:t>
      </w:r>
      <w:r w:rsidR="00842923" w:rsidRPr="008A6163">
        <w:rPr>
          <w:rFonts w:ascii="Verdana" w:hAnsi="Verdana"/>
        </w:rPr>
        <w:t xml:space="preserve"> by Check </w:t>
      </w:r>
      <w:r w:rsidR="00ED4BE3" w:rsidRPr="008A6163">
        <w:rPr>
          <w:rFonts w:ascii="Verdana" w:hAnsi="Verdana"/>
        </w:rPr>
        <w:t>n</w:t>
      </w:r>
      <w:r w:rsidR="004B3254" w:rsidRPr="008A6163">
        <w:rPr>
          <w:rFonts w:ascii="Verdana" w:hAnsi="Verdana"/>
        </w:rPr>
        <w:t>umber</w:t>
      </w:r>
      <w:r w:rsidR="00B245F6" w:rsidRPr="008A6163">
        <w:rPr>
          <w:rFonts w:ascii="Verdana" w:hAnsi="Verdana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24"/>
        <w:gridCol w:w="12126"/>
      </w:tblGrid>
      <w:tr w:rsidR="003926A6" w14:paraId="4D8198AA" w14:textId="77777777" w:rsidTr="00E34787">
        <w:tc>
          <w:tcPr>
            <w:tcW w:w="2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8AC9269" w14:textId="66E66E82" w:rsidR="00490D85" w:rsidRDefault="00490D85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Step</w:t>
            </w:r>
          </w:p>
        </w:tc>
        <w:tc>
          <w:tcPr>
            <w:tcW w:w="4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F79C4DA" w14:textId="12F8AD46" w:rsidR="00490D85" w:rsidRPr="00582F97" w:rsidRDefault="00490D85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0"/>
              <w:jc w:val="center"/>
              <w:rPr>
                <w:rFonts w:ascii="Verdana" w:hAnsi="Verdana"/>
                <w:b/>
                <w:bCs/>
              </w:rPr>
            </w:pPr>
            <w:r w:rsidRPr="00582F97">
              <w:rPr>
                <w:rFonts w:ascii="Verdana" w:hAnsi="Verdana"/>
                <w:b/>
                <w:bCs/>
              </w:rPr>
              <w:t>Action</w:t>
            </w:r>
          </w:p>
        </w:tc>
      </w:tr>
      <w:tr w:rsidR="007360DA" w14:paraId="31AC66A2" w14:textId="77777777" w:rsidTr="00E34787">
        <w:tc>
          <w:tcPr>
            <w:tcW w:w="2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728D3" w14:textId="77777777" w:rsidR="00510152" w:rsidRPr="00E07F1B" w:rsidRDefault="00510152" w:rsidP="00E07F1B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E07F1B">
              <w:rPr>
                <w:rFonts w:ascii="Verdana" w:hAnsi="Verdana"/>
                <w:b/>
                <w:bCs/>
              </w:rPr>
              <w:t>1</w:t>
            </w:r>
          </w:p>
        </w:tc>
        <w:tc>
          <w:tcPr>
            <w:tcW w:w="4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03D02" w14:textId="062BC3DC" w:rsidR="00510152" w:rsidRPr="008A6163" w:rsidRDefault="001347BF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</w:rPr>
              <w:t xml:space="preserve">On the Member Snapshot </w:t>
            </w:r>
            <w:r w:rsidR="00964814" w:rsidRPr="008A6163">
              <w:rPr>
                <w:rFonts w:ascii="Verdana" w:hAnsi="Verdana"/>
              </w:rPr>
              <w:t>Landing Page</w:t>
            </w:r>
            <w:r w:rsidR="007A4192" w:rsidRPr="008A6163">
              <w:rPr>
                <w:rFonts w:ascii="Verdana" w:hAnsi="Verdana"/>
              </w:rPr>
              <w:t>, navigate to</w:t>
            </w:r>
            <w:r w:rsidR="001B75DE" w:rsidRPr="008A6163">
              <w:rPr>
                <w:rFonts w:ascii="Verdana" w:hAnsi="Verdana"/>
              </w:rPr>
              <w:t xml:space="preserve"> the </w:t>
            </w:r>
            <w:r w:rsidR="001B75DE" w:rsidRPr="008A6163">
              <w:rPr>
                <w:rFonts w:ascii="Verdana" w:hAnsi="Verdana"/>
                <w:b/>
                <w:bCs/>
              </w:rPr>
              <w:t>Quick Action</w:t>
            </w:r>
            <w:r w:rsidR="009048EE" w:rsidRPr="008A6163">
              <w:rPr>
                <w:rFonts w:ascii="Verdana" w:hAnsi="Verdana"/>
                <w:b/>
                <w:bCs/>
              </w:rPr>
              <w:t>s</w:t>
            </w:r>
            <w:r w:rsidR="001B75DE" w:rsidRPr="008A6163">
              <w:rPr>
                <w:rFonts w:ascii="Verdana" w:hAnsi="Verdana"/>
              </w:rPr>
              <w:t xml:space="preserve"> </w:t>
            </w:r>
            <w:r w:rsidR="007A4192" w:rsidRPr="008A6163">
              <w:rPr>
                <w:rFonts w:ascii="Verdana" w:hAnsi="Verdana"/>
              </w:rPr>
              <w:t>p</w:t>
            </w:r>
            <w:r w:rsidR="001B75DE" w:rsidRPr="008A6163">
              <w:rPr>
                <w:rFonts w:ascii="Verdana" w:hAnsi="Verdana"/>
              </w:rPr>
              <w:t>anel</w:t>
            </w:r>
            <w:r w:rsidR="007A4192" w:rsidRPr="008A6163">
              <w:rPr>
                <w:rFonts w:ascii="Verdana" w:hAnsi="Verdana"/>
              </w:rPr>
              <w:t xml:space="preserve"> and</w:t>
            </w:r>
            <w:r w:rsidR="001B75DE" w:rsidRPr="008A6163">
              <w:rPr>
                <w:rFonts w:ascii="Verdana" w:hAnsi="Verdana"/>
              </w:rPr>
              <w:t xml:space="preserve"> </w:t>
            </w:r>
            <w:r w:rsidR="00A57693" w:rsidRPr="008A6163">
              <w:rPr>
                <w:rFonts w:ascii="Verdana" w:hAnsi="Verdana"/>
              </w:rPr>
              <w:t>c</w:t>
            </w:r>
            <w:r w:rsidR="001B75DE" w:rsidRPr="008A6163">
              <w:rPr>
                <w:rFonts w:ascii="Verdana" w:hAnsi="Verdana"/>
              </w:rPr>
              <w:t xml:space="preserve">lick </w:t>
            </w:r>
            <w:r w:rsidR="00A57693" w:rsidRPr="008A6163">
              <w:rPr>
                <w:rFonts w:ascii="Verdana" w:hAnsi="Verdana"/>
                <w:b/>
                <w:bCs/>
              </w:rPr>
              <w:t>Reimbursement Search</w:t>
            </w:r>
            <w:r w:rsidR="00A57693" w:rsidRPr="008A6163">
              <w:rPr>
                <w:rFonts w:ascii="Verdana" w:hAnsi="Verdana"/>
              </w:rPr>
              <w:t>.</w:t>
            </w:r>
            <w:r w:rsidR="001A39F5" w:rsidRPr="008A6163">
              <w:rPr>
                <w:rFonts w:ascii="Verdana" w:hAnsi="Verdana"/>
              </w:rPr>
              <w:t xml:space="preserve"> </w:t>
            </w:r>
          </w:p>
          <w:p w14:paraId="3984785E" w14:textId="77777777" w:rsidR="00675A56" w:rsidRPr="008A6163" w:rsidRDefault="00675A56" w:rsidP="008A6163">
            <w:pPr>
              <w:spacing w:before="120" w:after="120"/>
              <w:rPr>
                <w:rFonts w:ascii="Verdana" w:hAnsi="Verdana"/>
              </w:rPr>
            </w:pPr>
          </w:p>
          <w:p w14:paraId="5860360A" w14:textId="36F3F5D6" w:rsidR="00675A56" w:rsidRPr="00675A56" w:rsidRDefault="00675A56" w:rsidP="008A6163">
            <w:pPr>
              <w:spacing w:before="120" w:after="120"/>
            </w:pPr>
            <w:r w:rsidRPr="008A6163">
              <w:rPr>
                <w:rFonts w:ascii="Verdana" w:hAnsi="Verdana"/>
                <w:noProof/>
              </w:rPr>
              <w:drawing>
                <wp:inline distT="0" distB="0" distL="0" distR="0" wp14:anchorId="68EC2060" wp14:editId="6C7D7497">
                  <wp:extent cx="238095" cy="209524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A6163">
              <w:rPr>
                <w:rFonts w:ascii="Verdana" w:hAnsi="Verdana"/>
              </w:rPr>
              <w:t xml:space="preserve"> The Reimbursement Search</w:t>
            </w:r>
            <w:r w:rsidRPr="008A6163">
              <w:rPr>
                <w:rFonts w:ascii="Verdana" w:hAnsi="Verdana"/>
                <w:b/>
                <w:bCs/>
              </w:rPr>
              <w:t xml:space="preserve"> </w:t>
            </w:r>
            <w:r w:rsidRPr="008A6163">
              <w:rPr>
                <w:rFonts w:ascii="Verdana" w:hAnsi="Verdana"/>
              </w:rPr>
              <w:t xml:space="preserve">hyperlink only </w:t>
            </w:r>
            <w:r w:rsidR="005C7E16" w:rsidRPr="008A6163">
              <w:rPr>
                <w:rFonts w:ascii="Verdana" w:hAnsi="Verdana"/>
              </w:rPr>
              <w:t>displays</w:t>
            </w:r>
            <w:r w:rsidRPr="008A6163">
              <w:rPr>
                <w:rFonts w:ascii="Verdana" w:hAnsi="Verdana"/>
              </w:rPr>
              <w:t xml:space="preserve"> specific clients. If </w:t>
            </w:r>
            <w:r w:rsidR="002E1E5D" w:rsidRPr="008A6163">
              <w:rPr>
                <w:rFonts w:ascii="Verdana" w:hAnsi="Verdana"/>
              </w:rPr>
              <w:t>it</w:t>
            </w:r>
            <w:r w:rsidRPr="008A6163">
              <w:rPr>
                <w:rFonts w:ascii="Verdana" w:hAnsi="Verdana"/>
              </w:rPr>
              <w:t xml:space="preserve"> does not display, do not use this section to search for the Paper Claim. </w:t>
            </w:r>
          </w:p>
          <w:p w14:paraId="3E29AE73" w14:textId="77777777" w:rsidR="00E23340" w:rsidRDefault="00E23340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0"/>
              <w:rPr>
                <w:rFonts w:ascii="Verdana" w:hAnsi="Verdana"/>
              </w:rPr>
            </w:pPr>
          </w:p>
          <w:p w14:paraId="542FE238" w14:textId="59C09CC4" w:rsidR="00E23102" w:rsidRDefault="00E34787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6663DF" wp14:editId="39126D74">
                  <wp:extent cx="3504762" cy="1838095"/>
                  <wp:effectExtent l="0" t="0" r="63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18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7BAB4" w14:textId="77777777" w:rsidR="00D04A55" w:rsidRPr="00E23102" w:rsidRDefault="00D04A55" w:rsidP="007972E6">
            <w:pPr>
              <w:pStyle w:val="BodyTextIndent2"/>
              <w:tabs>
                <w:tab w:val="left" w:pos="360"/>
              </w:tabs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</w:p>
          <w:p w14:paraId="2B27D1E7" w14:textId="5F94FC47" w:rsidR="00964814" w:rsidRPr="008A6163" w:rsidRDefault="00C96B38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  <w:b/>
                <w:bCs/>
              </w:rPr>
              <w:t>Result:</w:t>
            </w:r>
            <w:r w:rsidR="00932F92" w:rsidRPr="008A6163">
              <w:rPr>
                <w:rFonts w:ascii="Verdana" w:hAnsi="Verdana"/>
                <w:b/>
                <w:bCs/>
              </w:rPr>
              <w:t xml:space="preserve"> </w:t>
            </w:r>
            <w:r w:rsidRPr="008A6163">
              <w:rPr>
                <w:rFonts w:ascii="Verdana" w:hAnsi="Verdana"/>
              </w:rPr>
              <w:t xml:space="preserve"> Reimbursement Search popup </w:t>
            </w:r>
            <w:r w:rsidR="002E1E5D" w:rsidRPr="008A6163">
              <w:rPr>
                <w:rFonts w:ascii="Verdana" w:hAnsi="Verdana"/>
              </w:rPr>
              <w:t>d</w:t>
            </w:r>
            <w:r w:rsidRPr="008A6163">
              <w:rPr>
                <w:rFonts w:ascii="Verdana" w:hAnsi="Verdana"/>
              </w:rPr>
              <w:t>isplay</w:t>
            </w:r>
            <w:r w:rsidR="002E1E5D" w:rsidRPr="008A6163">
              <w:rPr>
                <w:rFonts w:ascii="Verdana" w:hAnsi="Verdana"/>
              </w:rPr>
              <w:t>s</w:t>
            </w:r>
            <w:r w:rsidRPr="008A6163">
              <w:rPr>
                <w:rFonts w:ascii="Verdana" w:hAnsi="Verdana"/>
              </w:rPr>
              <w:t>.</w:t>
            </w:r>
          </w:p>
        </w:tc>
      </w:tr>
      <w:bookmarkEnd w:id="23"/>
      <w:bookmarkEnd w:id="24"/>
      <w:tr w:rsidR="007360DA" w14:paraId="1F1ADA53" w14:textId="77777777" w:rsidTr="00E34787">
        <w:tc>
          <w:tcPr>
            <w:tcW w:w="2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A14EA" w14:textId="77777777" w:rsidR="00510152" w:rsidRPr="00E07F1B" w:rsidRDefault="00510152" w:rsidP="00E07F1B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E07F1B">
              <w:rPr>
                <w:rFonts w:ascii="Verdana" w:hAnsi="Verdana"/>
                <w:b/>
                <w:bCs/>
              </w:rPr>
              <w:t>2</w:t>
            </w:r>
          </w:p>
        </w:tc>
        <w:tc>
          <w:tcPr>
            <w:tcW w:w="4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A6582" w14:textId="77777777" w:rsidR="00A74BFA" w:rsidRPr="008A6163" w:rsidRDefault="00C96B38" w:rsidP="008A6163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</w:rPr>
              <w:t xml:space="preserve">In the </w:t>
            </w:r>
            <w:r w:rsidRPr="008A6163">
              <w:rPr>
                <w:rFonts w:ascii="Verdana" w:hAnsi="Verdana"/>
                <w:b/>
                <w:bCs/>
              </w:rPr>
              <w:t xml:space="preserve">Check Number </w:t>
            </w:r>
            <w:r w:rsidRPr="008A6163">
              <w:rPr>
                <w:rFonts w:ascii="Verdana" w:hAnsi="Verdana"/>
              </w:rPr>
              <w:t xml:space="preserve">field, type the check number provided by the caller, then click </w:t>
            </w:r>
            <w:r w:rsidRPr="008A6163">
              <w:rPr>
                <w:rFonts w:ascii="Verdana" w:hAnsi="Verdana"/>
                <w:b/>
                <w:bCs/>
              </w:rPr>
              <w:t>Search</w:t>
            </w:r>
            <w:r w:rsidRPr="008A6163">
              <w:rPr>
                <w:rFonts w:ascii="Verdana" w:hAnsi="Verdana"/>
              </w:rPr>
              <w:t>.</w:t>
            </w:r>
          </w:p>
          <w:p w14:paraId="3DB8EBD8" w14:textId="77777777" w:rsidR="00C96B38" w:rsidRDefault="00C96B38" w:rsidP="007972E6">
            <w:pPr>
              <w:pStyle w:val="BodyTextIndent2"/>
              <w:spacing w:before="120" w:line="240" w:lineRule="auto"/>
              <w:ind w:left="0"/>
              <w:rPr>
                <w:rFonts w:ascii="Verdana" w:hAnsi="Verdana"/>
              </w:rPr>
            </w:pPr>
          </w:p>
          <w:p w14:paraId="299D02AE" w14:textId="54A0CA45" w:rsidR="00510152" w:rsidRDefault="00E34787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65ED14D8" wp14:editId="53458D04">
                  <wp:extent cx="6676190" cy="1580952"/>
                  <wp:effectExtent l="0" t="0" r="0" b="635"/>
                  <wp:docPr id="1284101536" name="Picture 1284101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6190" cy="1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Del="00E34787">
              <w:rPr>
                <w:noProof/>
                <w:color w:val="2B579A"/>
                <w:shd w:val="clear" w:color="auto" w:fill="E6E6E6"/>
              </w:rPr>
              <w:t xml:space="preserve"> </w:t>
            </w:r>
          </w:p>
          <w:p w14:paraId="35307590" w14:textId="2214D64A" w:rsidR="00C13773" w:rsidRPr="007F1ADE" w:rsidRDefault="00C13773" w:rsidP="007972E6">
            <w:pPr>
              <w:pStyle w:val="BodyTextIndent2"/>
              <w:spacing w:before="120" w:line="240" w:lineRule="auto"/>
              <w:ind w:left="0"/>
              <w:rPr>
                <w:rFonts w:ascii="Verdana" w:hAnsi="Verdana"/>
              </w:rPr>
            </w:pPr>
          </w:p>
        </w:tc>
      </w:tr>
      <w:tr w:rsidR="007360DA" w14:paraId="7E53919B" w14:textId="7134D7EC" w:rsidTr="00E34787">
        <w:tc>
          <w:tcPr>
            <w:tcW w:w="2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660CA" w14:textId="77777777" w:rsidR="00510152" w:rsidRPr="00E07F1B" w:rsidRDefault="00510152" w:rsidP="00E07F1B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E07F1B">
              <w:rPr>
                <w:rFonts w:ascii="Verdana" w:hAnsi="Verdana"/>
                <w:b/>
                <w:bCs/>
              </w:rPr>
              <w:t>3</w:t>
            </w:r>
          </w:p>
        </w:tc>
        <w:tc>
          <w:tcPr>
            <w:tcW w:w="4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ADA2" w14:textId="5DFBB321" w:rsidR="003F1785" w:rsidRPr="008A6163" w:rsidRDefault="003F1785" w:rsidP="00201B0D">
            <w:pPr>
              <w:spacing w:before="120" w:after="120"/>
              <w:rPr>
                <w:rFonts w:ascii="Verdana" w:hAnsi="Verdana"/>
              </w:rPr>
            </w:pPr>
            <w:r w:rsidRPr="008A6163">
              <w:rPr>
                <w:rFonts w:ascii="Verdana" w:hAnsi="Verdana"/>
              </w:rPr>
              <w:t>Review the Search Results.</w:t>
            </w:r>
          </w:p>
          <w:p w14:paraId="71993E78" w14:textId="2631BD9C" w:rsidR="00A87DCD" w:rsidRDefault="00A87DCD" w:rsidP="007972E6">
            <w:pPr>
              <w:pStyle w:val="BodyTextIndent2"/>
              <w:spacing w:before="120" w:line="240" w:lineRule="auto"/>
              <w:ind w:left="720"/>
              <w:rPr>
                <w:rFonts w:ascii="Verdana" w:hAnsi="Verdana"/>
              </w:rPr>
            </w:pPr>
          </w:p>
          <w:p w14:paraId="0FD748BD" w14:textId="34DE7776" w:rsidR="00A87DCD" w:rsidRDefault="3790AE26" w:rsidP="00E34787">
            <w:pPr>
              <w:pStyle w:val="BodyTextIndent2"/>
              <w:numPr>
                <w:ilvl w:val="0"/>
                <w:numId w:val="11"/>
              </w:numPr>
              <w:spacing w:before="120" w:line="240" w:lineRule="auto"/>
              <w:ind w:left="432"/>
              <w:rPr>
                <w:rFonts w:ascii="Verdana" w:hAnsi="Verdana"/>
              </w:rPr>
            </w:pPr>
            <w:bookmarkStart w:id="25" w:name="OLE_LINK13"/>
            <w:r w:rsidRPr="4B4AF636">
              <w:rPr>
                <w:rFonts w:ascii="Verdana" w:hAnsi="Verdana"/>
              </w:rPr>
              <w:t xml:space="preserve">If </w:t>
            </w:r>
            <w:r w:rsidR="51B9219C" w:rsidRPr="4B4AF636">
              <w:rPr>
                <w:rFonts w:ascii="Verdana" w:hAnsi="Verdana"/>
              </w:rPr>
              <w:t>the check</w:t>
            </w:r>
            <w:r w:rsidRPr="4B4AF636">
              <w:rPr>
                <w:rFonts w:ascii="Verdana" w:hAnsi="Verdana"/>
              </w:rPr>
              <w:t xml:space="preserve"> number entered is found, the Check Details popup display</w:t>
            </w:r>
            <w:bookmarkEnd w:id="25"/>
            <w:r w:rsidR="002E1E5D">
              <w:rPr>
                <w:rFonts w:ascii="Verdana" w:hAnsi="Verdana"/>
              </w:rPr>
              <w:t>s</w:t>
            </w:r>
            <w:r w:rsidRPr="4B4AF636">
              <w:rPr>
                <w:rFonts w:ascii="Verdana" w:hAnsi="Verdana"/>
              </w:rPr>
              <w:t>.</w:t>
            </w:r>
          </w:p>
          <w:p w14:paraId="5D43DF3D" w14:textId="0FD811A3" w:rsidR="00A87DCD" w:rsidRDefault="00A87DCD" w:rsidP="007972E6">
            <w:pPr>
              <w:pStyle w:val="BodyTextIndent2"/>
              <w:spacing w:before="120" w:line="240" w:lineRule="auto"/>
              <w:ind w:left="0"/>
              <w:rPr>
                <w:rFonts w:ascii="Verdana" w:hAnsi="Verdana"/>
              </w:rPr>
            </w:pPr>
          </w:p>
          <w:p w14:paraId="6F2951F5" w14:textId="11A78EDF" w:rsidR="00A87DCD" w:rsidRDefault="00E34787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123EC15" wp14:editId="3A24D3BF">
                  <wp:extent cx="6085714" cy="3238095"/>
                  <wp:effectExtent l="0" t="0" r="0" b="635"/>
                  <wp:docPr id="1284101538" name="Picture 1284101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5714" cy="3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B2336" w14:textId="77777777" w:rsidR="00A87DCD" w:rsidRDefault="00A87DCD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</w:p>
          <w:p w14:paraId="78956992" w14:textId="2599C827" w:rsidR="00510152" w:rsidRDefault="00F92826" w:rsidP="00E34787">
            <w:pPr>
              <w:pStyle w:val="BodyTextIndent2"/>
              <w:numPr>
                <w:ilvl w:val="0"/>
                <w:numId w:val="11"/>
              </w:numPr>
              <w:spacing w:before="120" w:line="240" w:lineRule="auto"/>
              <w:ind w:left="432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If check number entered is not found, the following message </w:t>
            </w:r>
            <w:r w:rsidR="002E1E5D">
              <w:rPr>
                <w:rFonts w:ascii="Verdana" w:hAnsi="Verdana"/>
              </w:rPr>
              <w:t>displays</w:t>
            </w:r>
            <w:r>
              <w:rPr>
                <w:rFonts w:ascii="Verdana" w:hAnsi="Verdana"/>
              </w:rPr>
              <w:t xml:space="preserve"> in the </w:t>
            </w:r>
            <w:r w:rsidR="00FD2F36" w:rsidRPr="00F66C04">
              <w:rPr>
                <w:rFonts w:ascii="Verdana" w:hAnsi="Verdana"/>
              </w:rPr>
              <w:t>Reimbursement Search</w:t>
            </w:r>
            <w:r w:rsidR="00FD2F36" w:rsidRPr="00FD2F36">
              <w:rPr>
                <w:rFonts w:ascii="Verdana" w:hAnsi="Verdana"/>
                <w:b/>
                <w:bCs/>
              </w:rPr>
              <w:t xml:space="preserve"> </w:t>
            </w:r>
            <w:r>
              <w:rPr>
                <w:rFonts w:ascii="Verdana" w:hAnsi="Verdana"/>
              </w:rPr>
              <w:t>popup</w:t>
            </w:r>
            <w:r w:rsidR="0000748E">
              <w:rPr>
                <w:rFonts w:ascii="Verdana" w:hAnsi="Verdana"/>
              </w:rPr>
              <w:t>:</w:t>
            </w:r>
            <w:r w:rsidR="003926A6">
              <w:rPr>
                <w:rFonts w:ascii="Verdana" w:hAnsi="Verdana"/>
              </w:rPr>
              <w:t xml:space="preserve"> </w:t>
            </w:r>
            <w:r w:rsidR="00DF029B">
              <w:rPr>
                <w:rFonts w:ascii="Verdana" w:hAnsi="Verdana"/>
              </w:rPr>
              <w:t xml:space="preserve"> </w:t>
            </w:r>
            <w:r w:rsidR="003926A6">
              <w:rPr>
                <w:rFonts w:ascii="Verdana" w:hAnsi="Verdana"/>
              </w:rPr>
              <w:t>“No check numbers match your search criteria</w:t>
            </w:r>
            <w:r w:rsidR="007D0542">
              <w:rPr>
                <w:rFonts w:ascii="Verdana" w:hAnsi="Verdana"/>
              </w:rPr>
              <w:t>.”</w:t>
            </w:r>
          </w:p>
          <w:p w14:paraId="5AE00EF2" w14:textId="77777777" w:rsidR="00535518" w:rsidRDefault="00535518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</w:p>
          <w:p w14:paraId="1D16EFAA" w14:textId="109501A7" w:rsidR="007360DA" w:rsidRDefault="00E34787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D500AF4" wp14:editId="22C0F794">
                  <wp:extent cx="6752381" cy="2285714"/>
                  <wp:effectExtent l="0" t="0" r="0" b="635"/>
                  <wp:docPr id="1284101539" name="Picture 1284101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2381" cy="2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Del="00E34787">
              <w:rPr>
                <w:noProof/>
                <w:color w:val="2B579A"/>
                <w:shd w:val="clear" w:color="auto" w:fill="E6E6E6"/>
              </w:rPr>
              <w:t xml:space="preserve"> </w:t>
            </w:r>
          </w:p>
          <w:p w14:paraId="7BDE0CCD" w14:textId="77777777" w:rsidR="00535518" w:rsidRDefault="00535518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</w:p>
          <w:p w14:paraId="5232B4EC" w14:textId="74C98D49" w:rsidR="00F66C04" w:rsidRPr="00201B0D" w:rsidRDefault="00B21DFF" w:rsidP="00201B0D">
            <w:pPr>
              <w:spacing w:before="120" w:after="120"/>
              <w:rPr>
                <w:rFonts w:ascii="Verdana" w:hAnsi="Verdana"/>
              </w:rPr>
            </w:pPr>
            <w:bookmarkStart w:id="26" w:name="OLE_LINK6"/>
            <w:r w:rsidRPr="00201B0D">
              <w:rPr>
                <w:rFonts w:ascii="Verdana" w:hAnsi="Verdana"/>
                <w:b/>
                <w:bCs/>
              </w:rPr>
              <w:t>N</w:t>
            </w:r>
            <w:bookmarkEnd w:id="26"/>
            <w:r w:rsidRPr="00201B0D">
              <w:rPr>
                <w:rFonts w:ascii="Verdana" w:hAnsi="Verdana"/>
                <w:b/>
                <w:bCs/>
              </w:rPr>
              <w:t>ote:</w:t>
            </w:r>
            <w:r w:rsidRPr="00201B0D">
              <w:rPr>
                <w:rFonts w:ascii="Verdana" w:hAnsi="Verdana"/>
              </w:rPr>
              <w:t xml:space="preserve"> </w:t>
            </w:r>
            <w:r w:rsidR="00273EC6" w:rsidRPr="00201B0D">
              <w:rPr>
                <w:rFonts w:ascii="Verdana" w:hAnsi="Verdana"/>
              </w:rPr>
              <w:t xml:space="preserve"> </w:t>
            </w:r>
            <w:r w:rsidR="001F6B00" w:rsidRPr="00201B0D">
              <w:rPr>
                <w:rFonts w:ascii="Verdana" w:hAnsi="Verdana"/>
              </w:rPr>
              <w:t xml:space="preserve">Verify </w:t>
            </w:r>
            <w:r w:rsidR="003926A6" w:rsidRPr="00201B0D">
              <w:rPr>
                <w:rFonts w:ascii="Verdana" w:hAnsi="Verdana"/>
              </w:rPr>
              <w:t xml:space="preserve">the </w:t>
            </w:r>
            <w:r w:rsidR="001F6B00" w:rsidRPr="00201B0D">
              <w:rPr>
                <w:rFonts w:ascii="Verdana" w:hAnsi="Verdana"/>
              </w:rPr>
              <w:t xml:space="preserve">check number </w:t>
            </w:r>
            <w:r w:rsidR="00F215B2" w:rsidRPr="00201B0D">
              <w:rPr>
                <w:rFonts w:ascii="Verdana" w:hAnsi="Verdana"/>
              </w:rPr>
              <w:t>that was entered is correct</w:t>
            </w:r>
            <w:r w:rsidR="003926A6" w:rsidRPr="00201B0D">
              <w:rPr>
                <w:rFonts w:ascii="Verdana" w:hAnsi="Verdana"/>
              </w:rPr>
              <w:t xml:space="preserve"> </w:t>
            </w:r>
            <w:r w:rsidR="00273EC6" w:rsidRPr="00201B0D">
              <w:rPr>
                <w:rFonts w:ascii="Verdana" w:hAnsi="Verdana"/>
              </w:rPr>
              <w:t>before advising the caller</w:t>
            </w:r>
            <w:r w:rsidRPr="00201B0D">
              <w:rPr>
                <w:rFonts w:ascii="Verdana" w:hAnsi="Verdana"/>
              </w:rPr>
              <w:t>.</w:t>
            </w:r>
          </w:p>
        </w:tc>
      </w:tr>
    </w:tbl>
    <w:p w14:paraId="4D3DC846" w14:textId="77777777" w:rsidR="00614604" w:rsidRDefault="00614604" w:rsidP="007972E6">
      <w:pPr>
        <w:pStyle w:val="BodyTextIndent2"/>
        <w:spacing w:before="120" w:line="240" w:lineRule="auto"/>
        <w:ind w:left="0"/>
        <w:rPr>
          <w:rFonts w:ascii="Verdana" w:hAnsi="Verdana"/>
        </w:rPr>
      </w:pPr>
    </w:p>
    <w:p w14:paraId="4486F259" w14:textId="109D043A" w:rsidR="0064201C" w:rsidRPr="00161253" w:rsidRDefault="0064201C" w:rsidP="007972E6">
      <w:pPr>
        <w:pStyle w:val="BodyTextIndent2"/>
        <w:spacing w:before="120" w:line="240" w:lineRule="auto"/>
        <w:ind w:left="0"/>
        <w:jc w:val="right"/>
        <w:rPr>
          <w:rFonts w:ascii="Verdana" w:hAnsi="Verdana"/>
          <w:color w:val="0000FF"/>
        </w:rPr>
      </w:pPr>
      <w:hyperlink w:anchor="_top" w:history="1">
        <w:r w:rsidRPr="00161253">
          <w:rPr>
            <w:rStyle w:val="Hyperlink"/>
            <w:rFonts w:ascii="Verdana" w:hAnsi="Verdana"/>
          </w:rPr>
          <w:t>Top of the Document</w:t>
        </w:r>
      </w:hyperlink>
    </w:p>
    <w:tbl>
      <w:tblPr>
        <w:tblStyle w:val="TableGrid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64201C" w14:paraId="50DF57FA" w14:textId="77777777" w:rsidTr="002E1E5D">
        <w:tc>
          <w:tcPr>
            <w:tcW w:w="27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0C09C4" w14:textId="75152D53" w:rsidR="0064201C" w:rsidRDefault="0064201C" w:rsidP="007972E6">
            <w:pPr>
              <w:pStyle w:val="Heading2"/>
              <w:spacing w:before="120" w:after="120"/>
              <w:rPr>
                <w:rFonts w:ascii="Verdana" w:hAnsi="Verdana"/>
              </w:rPr>
            </w:pPr>
            <w:bookmarkStart w:id="27" w:name="_Toc147841227"/>
            <w:bookmarkStart w:id="28" w:name="_Toc191482451"/>
            <w:r>
              <w:rPr>
                <w:rFonts w:ascii="Verdana" w:hAnsi="Verdana"/>
                <w:i w:val="0"/>
                <w:iCs w:val="0"/>
              </w:rPr>
              <w:t xml:space="preserve">Paper Claim </w:t>
            </w:r>
            <w:r w:rsidRPr="0064201C">
              <w:rPr>
                <w:rFonts w:ascii="Verdana" w:hAnsi="Verdana"/>
                <w:i w:val="0"/>
                <w:iCs w:val="0"/>
              </w:rPr>
              <w:t>Viewer</w:t>
            </w:r>
            <w:bookmarkEnd w:id="27"/>
            <w:bookmarkEnd w:id="28"/>
          </w:p>
        </w:tc>
      </w:tr>
    </w:tbl>
    <w:p w14:paraId="73C2CE49" w14:textId="77777777" w:rsidR="00E34787" w:rsidRDefault="00E34787" w:rsidP="00E34787">
      <w:pPr>
        <w:spacing w:before="120" w:after="120"/>
        <w:contextualSpacing/>
        <w:rPr>
          <w:rFonts w:ascii="Verdana" w:hAnsi="Verdana"/>
          <w:b/>
          <w:bCs/>
        </w:rPr>
      </w:pPr>
    </w:p>
    <w:p w14:paraId="25C1A509" w14:textId="0C26A4DB" w:rsidR="002E54D0" w:rsidRPr="00201B0D" w:rsidRDefault="002E54D0" w:rsidP="007972E6">
      <w:pPr>
        <w:spacing w:before="120" w:after="120"/>
        <w:rPr>
          <w:rFonts w:ascii="Verdana" w:hAnsi="Verdana"/>
          <w:b/>
          <w:bCs/>
        </w:rPr>
      </w:pPr>
      <w:r w:rsidRPr="00201B0D">
        <w:rPr>
          <w:rFonts w:ascii="Verdana" w:hAnsi="Verdana"/>
          <w:b/>
          <w:bCs/>
        </w:rPr>
        <w:t xml:space="preserve">Note: </w:t>
      </w:r>
      <w:r w:rsidR="00614604" w:rsidRPr="00201B0D">
        <w:rPr>
          <w:rFonts w:ascii="Verdana" w:hAnsi="Verdana"/>
          <w:b/>
          <w:bCs/>
        </w:rPr>
        <w:t xml:space="preserve"> </w:t>
      </w:r>
      <w:r w:rsidRPr="00201B0D">
        <w:rPr>
          <w:rFonts w:ascii="Verdana" w:hAnsi="Verdana"/>
        </w:rPr>
        <w:t>This may be helping to identify what information was missing or from the member’s Paper Claim request</w:t>
      </w:r>
      <w:r w:rsidR="19242B41" w:rsidRPr="00201B0D">
        <w:rPr>
          <w:rFonts w:ascii="Verdana" w:hAnsi="Verdana"/>
        </w:rPr>
        <w:t>.</w:t>
      </w:r>
      <w:r w:rsidRPr="00201B0D">
        <w:rPr>
          <w:rFonts w:ascii="Verdana" w:hAnsi="Verdana"/>
        </w:rPr>
        <w:br/>
      </w:r>
      <w:r w:rsidR="268AD6B9" w:rsidRPr="00201B0D">
        <w:rPr>
          <w:rFonts w:ascii="Verdana" w:hAnsi="Verdana"/>
        </w:rPr>
        <w:t>For Caremark</w:t>
      </w:r>
      <w:r w:rsidR="592AF7E3" w:rsidRPr="00201B0D">
        <w:rPr>
          <w:rFonts w:ascii="Verdana" w:hAnsi="Verdana"/>
        </w:rPr>
        <w:t xml:space="preserve"> </w:t>
      </w:r>
      <w:r w:rsidRPr="00201B0D">
        <w:rPr>
          <w:rFonts w:ascii="Verdana" w:hAnsi="Verdana"/>
        </w:rPr>
        <w:t xml:space="preserve">refer to </w:t>
      </w:r>
      <w:hyperlink r:id="rId28" w:anchor="!/view?docid=ef66046d-494d-4892-9e2a-5bc437966f95">
        <w:r w:rsidRPr="00201B0D">
          <w:rPr>
            <w:rStyle w:val="Hyperlink"/>
            <w:rFonts w:ascii="Verdana" w:hAnsi="Verdana"/>
          </w:rPr>
          <w:t>Compass - Paper Claim Submission Job Aid (058275)</w:t>
        </w:r>
      </w:hyperlink>
      <w:r w:rsidRPr="00201B0D">
        <w:rPr>
          <w:rFonts w:ascii="Verdana" w:hAnsi="Verdana"/>
          <w:color w:val="0070C0"/>
        </w:rPr>
        <w:t xml:space="preserve"> </w:t>
      </w:r>
      <w:r w:rsidRPr="00201B0D">
        <w:rPr>
          <w:rFonts w:ascii="Verdana" w:hAnsi="Verdana"/>
        </w:rPr>
        <w:t>for more information.</w:t>
      </w:r>
    </w:p>
    <w:p w14:paraId="4A40B0C6" w14:textId="5174357F" w:rsidR="7B756C3D" w:rsidRPr="00201B0D" w:rsidRDefault="008837BC" w:rsidP="19051587">
      <w:pPr>
        <w:spacing w:before="120" w:after="120"/>
        <w:rPr>
          <w:rFonts w:ascii="Verdana" w:eastAsia="Verdana" w:hAnsi="Verdana" w:cs="Verdana"/>
        </w:rPr>
      </w:pPr>
      <w:r w:rsidRPr="00201B0D">
        <w:rPr>
          <w:rFonts w:ascii="Verdana" w:hAnsi="Verdana"/>
          <w:noProof/>
        </w:rPr>
        <w:drawing>
          <wp:inline distT="0" distB="0" distL="0" distR="0" wp14:anchorId="08E23B0D" wp14:editId="69489B30">
            <wp:extent cx="304762" cy="304762"/>
            <wp:effectExtent l="0" t="0" r="635" b="635"/>
            <wp:docPr id="830197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97578" name="Picture 83019757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B0D">
        <w:rPr>
          <w:rFonts w:ascii="Verdana" w:hAnsi="Verdana"/>
        </w:rPr>
        <w:t xml:space="preserve"> </w:t>
      </w:r>
      <w:r w:rsidR="7B756C3D" w:rsidRPr="00201B0D">
        <w:rPr>
          <w:rFonts w:ascii="Verdana" w:hAnsi="Verdana"/>
        </w:rPr>
        <w:t>For Ae</w:t>
      </w:r>
      <w:r w:rsidR="00772DEA" w:rsidRPr="00201B0D">
        <w:rPr>
          <w:rFonts w:ascii="Verdana" w:hAnsi="Verdana"/>
        </w:rPr>
        <w:t>t</w:t>
      </w:r>
      <w:r w:rsidR="7B756C3D" w:rsidRPr="00201B0D">
        <w:rPr>
          <w:rFonts w:ascii="Verdana" w:hAnsi="Verdana"/>
        </w:rPr>
        <w:t xml:space="preserve">na, refer to </w:t>
      </w:r>
      <w:hyperlink r:id="rId29" w:anchor="!/view?docid=27ce11fb-00ec-4abc-93a0-afb240e0862a" w:history="1">
        <w:r w:rsidR="7B756C3D" w:rsidRPr="00201B0D">
          <w:rPr>
            <w:rStyle w:val="Hyperlink"/>
            <w:rFonts w:ascii="Verdana" w:hAnsi="Verdana"/>
          </w:rPr>
          <w:t>Aetna Compass - Researching / Submitting Paper Claims for Direct Member Reimbursement (DMR) (</w:t>
        </w:r>
        <w:r w:rsidR="7B756C3D" w:rsidRPr="00201B0D">
          <w:rPr>
            <w:rStyle w:val="Hyperlink"/>
            <w:rFonts w:ascii="Verdana" w:eastAsia="Helvetica" w:hAnsi="Verdana" w:cs="Helvetica"/>
          </w:rPr>
          <w:t>064166)</w:t>
        </w:r>
      </w:hyperlink>
      <w:r w:rsidR="7B756C3D" w:rsidRPr="00201B0D">
        <w:rPr>
          <w:rFonts w:ascii="Verdana" w:eastAsia="Helvetica" w:hAnsi="Verdana" w:cs="Helvetica"/>
          <w:color w:val="000000" w:themeColor="text1"/>
        </w:rPr>
        <w:t xml:space="preserve"> for more information.</w:t>
      </w:r>
    </w:p>
    <w:p w14:paraId="4C0A24F8" w14:textId="77777777" w:rsidR="002E54D0" w:rsidRPr="00201B0D" w:rsidRDefault="002E54D0" w:rsidP="007972E6">
      <w:pPr>
        <w:spacing w:before="120" w:after="120"/>
        <w:rPr>
          <w:rFonts w:ascii="Verdana" w:hAnsi="Verdana"/>
        </w:rPr>
      </w:pPr>
    </w:p>
    <w:p w14:paraId="141B0921" w14:textId="5D2B9EE1" w:rsidR="00BB3ED6" w:rsidRPr="00201B0D" w:rsidRDefault="00BB3ED6" w:rsidP="007972E6">
      <w:pPr>
        <w:spacing w:before="120" w:after="120"/>
        <w:rPr>
          <w:rFonts w:ascii="Verdana" w:hAnsi="Verdana"/>
        </w:rPr>
      </w:pPr>
      <w:r w:rsidRPr="00201B0D">
        <w:rPr>
          <w:rFonts w:ascii="Verdana" w:hAnsi="Verdana"/>
        </w:rPr>
        <w:t xml:space="preserve">To view what the member submitted, perform the following steps: 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40"/>
        <w:gridCol w:w="1413"/>
        <w:gridCol w:w="635"/>
        <w:gridCol w:w="10162"/>
      </w:tblGrid>
      <w:tr w:rsidR="00E26A58" w14:paraId="3B4FC7FB" w14:textId="77777777" w:rsidTr="003D2A31">
        <w:trPr>
          <w:trHeight w:val="300"/>
        </w:trPr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39E272" w14:textId="77777777" w:rsidR="00BB3ED6" w:rsidRDefault="00BB3ED6" w:rsidP="007972E6">
            <w:pPr>
              <w:spacing w:before="120" w:after="120"/>
              <w:jc w:val="center"/>
              <w:rPr>
                <w:rFonts w:ascii="Verdana" w:hAnsi="Verdana" w:cstheme="minorBidi"/>
                <w:b/>
                <w:bCs/>
              </w:rPr>
            </w:pPr>
            <w:r>
              <w:rPr>
                <w:rFonts w:ascii="Verdana" w:hAnsi="Verdana" w:cstheme="minorBidi"/>
                <w:b/>
                <w:bCs/>
              </w:rPr>
              <w:t>Step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3B116BF" w14:textId="77777777" w:rsidR="00BB3ED6" w:rsidRDefault="00BB3ED6" w:rsidP="007972E6">
            <w:pPr>
              <w:spacing w:before="120" w:after="120"/>
              <w:jc w:val="center"/>
              <w:rPr>
                <w:rFonts w:ascii="Verdana" w:hAnsi="Verdana" w:cstheme="minorBidi"/>
                <w:b/>
                <w:bCs/>
              </w:rPr>
            </w:pPr>
            <w:r>
              <w:rPr>
                <w:rFonts w:ascii="Verdana" w:hAnsi="Verdana" w:cstheme="minorBidi"/>
                <w:b/>
                <w:bCs/>
              </w:rPr>
              <w:t>Action</w:t>
            </w:r>
          </w:p>
        </w:tc>
      </w:tr>
      <w:tr w:rsidR="00355DFD" w14:paraId="0AEF7317" w14:textId="77777777" w:rsidTr="003D2A31">
        <w:trPr>
          <w:trHeight w:val="300"/>
        </w:trPr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E221A" w14:textId="77777777" w:rsidR="00BB3ED6" w:rsidRDefault="00BB3ED6" w:rsidP="007972E6">
            <w:pPr>
              <w:spacing w:before="120" w:after="120"/>
              <w:jc w:val="center"/>
              <w:rPr>
                <w:rFonts w:ascii="Verdana" w:hAnsi="Verdana" w:cstheme="minorBidi"/>
                <w:b/>
                <w:bCs/>
              </w:rPr>
            </w:pPr>
            <w:r>
              <w:rPr>
                <w:rFonts w:ascii="Verdana" w:hAnsi="Verdana" w:cstheme="minorBidi"/>
                <w:b/>
                <w:bCs/>
              </w:rPr>
              <w:t>1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F0043" w14:textId="0D82D31B" w:rsidR="00BB3ED6" w:rsidRPr="00181E4C" w:rsidRDefault="00BB3ED6" w:rsidP="00181E4C">
            <w:pPr>
              <w:spacing w:before="120" w:after="120"/>
              <w:rPr>
                <w:rFonts w:ascii="Verdana" w:hAnsi="Verdana"/>
              </w:rPr>
            </w:pPr>
            <w:r w:rsidRPr="00181E4C">
              <w:rPr>
                <w:rFonts w:ascii="Verdana" w:hAnsi="Verdana"/>
              </w:rPr>
              <w:t xml:space="preserve">From the </w:t>
            </w:r>
            <w:r w:rsidRPr="00181E4C">
              <w:rPr>
                <w:rFonts w:ascii="Verdana" w:hAnsi="Verdana"/>
                <w:b/>
                <w:bCs/>
              </w:rPr>
              <w:t>Quick Action</w:t>
            </w:r>
            <w:r w:rsidRPr="00181E4C">
              <w:rPr>
                <w:rFonts w:ascii="Verdana" w:hAnsi="Verdana"/>
              </w:rPr>
              <w:t xml:space="preserve"> panel on the Claims Landing </w:t>
            </w:r>
            <w:r w:rsidR="003E611A" w:rsidRPr="00181E4C">
              <w:rPr>
                <w:rFonts w:ascii="Verdana" w:hAnsi="Verdana"/>
              </w:rPr>
              <w:t>P</w:t>
            </w:r>
            <w:r w:rsidRPr="00181E4C">
              <w:rPr>
                <w:rFonts w:ascii="Verdana" w:hAnsi="Verdana"/>
              </w:rPr>
              <w:t xml:space="preserve">age, click the </w:t>
            </w:r>
            <w:r w:rsidRPr="00181E4C">
              <w:rPr>
                <w:rFonts w:ascii="Verdana" w:hAnsi="Verdana"/>
                <w:b/>
                <w:bCs/>
              </w:rPr>
              <w:t>Paper Claim View</w:t>
            </w:r>
            <w:r w:rsidR="00C30873" w:rsidRPr="00181E4C">
              <w:rPr>
                <w:rFonts w:ascii="Verdana" w:hAnsi="Verdana"/>
                <w:b/>
                <w:bCs/>
              </w:rPr>
              <w:t>er</w:t>
            </w:r>
            <w:r w:rsidRPr="00181E4C">
              <w:rPr>
                <w:rFonts w:ascii="Verdana" w:hAnsi="Verdana"/>
              </w:rPr>
              <w:t xml:space="preserve"> hyperlink.</w:t>
            </w:r>
          </w:p>
          <w:p w14:paraId="6B99C262" w14:textId="77777777" w:rsidR="00BB3ED6" w:rsidRDefault="00BB3ED6" w:rsidP="007972E6">
            <w:pPr>
              <w:spacing w:before="120" w:after="120"/>
              <w:rPr>
                <w:rFonts w:ascii="Verdana" w:hAnsi="Verdana" w:cstheme="minorBidi"/>
              </w:rPr>
            </w:pPr>
          </w:p>
          <w:p w14:paraId="4D641E60" w14:textId="2AEE81C9" w:rsidR="00BB3ED6" w:rsidRDefault="00E34787" w:rsidP="007972E6">
            <w:pPr>
              <w:spacing w:before="120" w:after="120"/>
              <w:jc w:val="center"/>
              <w:rPr>
                <w:rFonts w:ascii="Verdana" w:hAnsi="Verdana" w:cstheme="minorBidi"/>
              </w:rPr>
            </w:pPr>
            <w:r>
              <w:rPr>
                <w:noProof/>
              </w:rPr>
              <w:drawing>
                <wp:inline distT="0" distB="0" distL="0" distR="0" wp14:anchorId="55FEF0D0" wp14:editId="30693BB2">
                  <wp:extent cx="8428571" cy="1685714"/>
                  <wp:effectExtent l="0" t="0" r="0" b="0"/>
                  <wp:docPr id="1284101540" name="Picture 1284101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8571" cy="1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Del="00E34787">
              <w:rPr>
                <w:noProof/>
              </w:rPr>
              <w:t xml:space="preserve"> </w:t>
            </w:r>
          </w:p>
          <w:p w14:paraId="117118BB" w14:textId="6E82A503" w:rsidR="00BB3ED6" w:rsidRDefault="00BB3ED6" w:rsidP="007972E6">
            <w:pPr>
              <w:spacing w:before="120" w:after="120"/>
              <w:rPr>
                <w:rFonts w:ascii="Verdana" w:hAnsi="Verdana" w:cstheme="minorBidi"/>
              </w:rPr>
            </w:pPr>
            <w:r w:rsidRPr="003D2B0F">
              <w:rPr>
                <w:rFonts w:ascii="Verdana" w:hAnsi="Verdana" w:cstheme="minorBidi"/>
                <w:b/>
                <w:bCs/>
              </w:rPr>
              <w:t>Result:</w:t>
            </w:r>
            <w:r>
              <w:rPr>
                <w:rFonts w:ascii="Verdana" w:hAnsi="Verdana" w:cstheme="minorBidi"/>
              </w:rPr>
              <w:t xml:space="preserve"> </w:t>
            </w:r>
            <w:r w:rsidR="003D2B0F">
              <w:rPr>
                <w:rFonts w:ascii="Verdana" w:hAnsi="Verdana" w:cstheme="minorBidi"/>
              </w:rPr>
              <w:t xml:space="preserve"> </w:t>
            </w:r>
            <w:proofErr w:type="spellStart"/>
            <w:r>
              <w:rPr>
                <w:rFonts w:ascii="Verdana" w:hAnsi="Verdana" w:cstheme="minorBidi"/>
              </w:rPr>
              <w:t>Med</w:t>
            </w:r>
            <w:r w:rsidR="003E5EF7">
              <w:rPr>
                <w:rFonts w:ascii="Verdana" w:hAnsi="Verdana" w:cstheme="minorBidi"/>
              </w:rPr>
              <w:t>f</w:t>
            </w:r>
            <w:r>
              <w:rPr>
                <w:rFonts w:ascii="Verdana" w:hAnsi="Verdana" w:cstheme="minorBidi"/>
              </w:rPr>
              <w:t>orce</w:t>
            </w:r>
            <w:proofErr w:type="spellEnd"/>
            <w:r>
              <w:rPr>
                <w:rFonts w:ascii="Verdana" w:hAnsi="Verdana" w:cstheme="minorBidi"/>
              </w:rPr>
              <w:t xml:space="preserve"> screen displays.</w:t>
            </w:r>
          </w:p>
        </w:tc>
      </w:tr>
      <w:tr w:rsidR="00355DFD" w14:paraId="31504CA1" w14:textId="77777777" w:rsidTr="003D2A31">
        <w:trPr>
          <w:trHeight w:val="300"/>
        </w:trPr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80273" w14:textId="77777777" w:rsidR="00BB3ED6" w:rsidRDefault="00BB3ED6" w:rsidP="007972E6">
            <w:pPr>
              <w:spacing w:before="120" w:after="120"/>
              <w:jc w:val="center"/>
              <w:rPr>
                <w:rFonts w:ascii="Verdana" w:hAnsi="Verdana" w:cstheme="minorBidi"/>
                <w:b/>
                <w:bCs/>
              </w:rPr>
            </w:pPr>
            <w:r>
              <w:rPr>
                <w:rFonts w:ascii="Verdana" w:hAnsi="Verdana" w:cstheme="minorBidi"/>
                <w:b/>
                <w:bCs/>
              </w:rPr>
              <w:t>2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3FEB0" w14:textId="62018037" w:rsidR="00BB3ED6" w:rsidRDefault="00BB3ED6" w:rsidP="007972E6">
            <w:pPr>
              <w:spacing w:before="120" w:after="120"/>
              <w:rPr>
                <w:rFonts w:ascii="Verdana" w:hAnsi="Verdana" w:cstheme="minorBidi"/>
              </w:rPr>
            </w:pPr>
            <w:r>
              <w:rPr>
                <w:rFonts w:ascii="Verdana" w:hAnsi="Verdana" w:cstheme="minorBidi"/>
              </w:rPr>
              <w:t>Review the information displayed</w:t>
            </w:r>
            <w:r w:rsidR="00C073AB">
              <w:rPr>
                <w:rFonts w:ascii="Verdana" w:hAnsi="Verdana" w:cstheme="minorBidi"/>
              </w:rPr>
              <w:t xml:space="preserve"> on the Med</w:t>
            </w:r>
            <w:r w:rsidR="003E5EF7">
              <w:rPr>
                <w:rFonts w:ascii="Verdana" w:hAnsi="Verdana" w:cstheme="minorBidi"/>
              </w:rPr>
              <w:t>f</w:t>
            </w:r>
            <w:r w:rsidR="00C073AB">
              <w:rPr>
                <w:rFonts w:ascii="Verdana" w:hAnsi="Verdana" w:cstheme="minorBidi"/>
              </w:rPr>
              <w:t>orce screen</w:t>
            </w:r>
            <w:r>
              <w:rPr>
                <w:rFonts w:ascii="Verdana" w:hAnsi="Verdana" w:cstheme="minorBidi"/>
              </w:rPr>
              <w:t>.</w:t>
            </w:r>
          </w:p>
          <w:p w14:paraId="57438EDC" w14:textId="2CFAE9A0" w:rsidR="00964814" w:rsidRDefault="00964814" w:rsidP="007972E6">
            <w:pPr>
              <w:spacing w:before="120" w:after="120"/>
              <w:jc w:val="center"/>
              <w:rPr>
                <w:color w:val="000000"/>
                <w:sz w:val="27"/>
                <w:szCs w:val="27"/>
              </w:rPr>
            </w:pPr>
          </w:p>
          <w:p w14:paraId="650E81A6" w14:textId="34DD8590" w:rsidR="00BB3ED6" w:rsidRDefault="00B5428C" w:rsidP="007972E6">
            <w:pPr>
              <w:spacing w:before="120" w:after="12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3214289" wp14:editId="1E024A14">
                  <wp:extent cx="6933333" cy="3657143"/>
                  <wp:effectExtent l="0" t="0" r="1270" b="635"/>
                  <wp:docPr id="1284101541" name="Picture 1284101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3333" cy="3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4EA10" w14:textId="77777777" w:rsidR="00C073AB" w:rsidRDefault="00C073AB" w:rsidP="007972E6">
            <w:pPr>
              <w:spacing w:before="120" w:after="120"/>
              <w:jc w:val="center"/>
              <w:rPr>
                <w:color w:val="000000"/>
                <w:sz w:val="27"/>
                <w:szCs w:val="27"/>
              </w:rPr>
            </w:pPr>
          </w:p>
          <w:p w14:paraId="7890A3BB" w14:textId="75B33656" w:rsidR="00BB3ED6" w:rsidRDefault="00C073AB" w:rsidP="007972E6">
            <w:pPr>
              <w:spacing w:before="120" w:after="120"/>
              <w:rPr>
                <w:color w:val="000000"/>
                <w:sz w:val="27"/>
                <w:szCs w:val="27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 xml:space="preserve">Note:  </w:t>
            </w:r>
            <w:r w:rsidR="00BB3ED6" w:rsidRPr="00C073AB">
              <w:rPr>
                <w:rFonts w:ascii="Verdana" w:hAnsi="Verdana"/>
                <w:color w:val="000000"/>
              </w:rPr>
              <w:t>To narrow results,</w:t>
            </w:r>
            <w:r w:rsidR="00BB3ED6">
              <w:rPr>
                <w:rFonts w:ascii="Verdana" w:hAnsi="Verdana"/>
                <w:color w:val="000000"/>
              </w:rPr>
              <w:t xml:space="preserve"> the following fields can be adjusted:</w:t>
            </w:r>
          </w:p>
          <w:p w14:paraId="5FE62263" w14:textId="329348EC" w:rsidR="00BB3ED6" w:rsidRPr="00743DCC" w:rsidRDefault="00BB3ED6" w:rsidP="00B5428C">
            <w:pPr>
              <w:pStyle w:val="ListParagraph"/>
              <w:numPr>
                <w:ilvl w:val="0"/>
                <w:numId w:val="11"/>
              </w:numPr>
              <w:spacing w:before="120" w:after="120"/>
              <w:ind w:left="432"/>
              <w:contextualSpacing w:val="0"/>
              <w:rPr>
                <w:color w:val="000000"/>
              </w:rPr>
            </w:pPr>
            <w:r w:rsidRPr="00743DCC">
              <w:rPr>
                <w:rFonts w:ascii="Verdana" w:hAnsi="Verdana"/>
                <w:b/>
                <w:bCs/>
                <w:color w:val="000000"/>
              </w:rPr>
              <w:t>Age from Received:</w:t>
            </w:r>
            <w:r w:rsidRPr="00743DCC">
              <w:rPr>
                <w:rFonts w:ascii="Verdana" w:hAnsi="Verdana"/>
                <w:color w:val="000000"/>
              </w:rPr>
              <w:t>  Drop</w:t>
            </w:r>
            <w:r w:rsidR="00743DCC">
              <w:rPr>
                <w:rFonts w:ascii="Verdana" w:hAnsi="Verdana"/>
                <w:color w:val="000000"/>
              </w:rPr>
              <w:t>-</w:t>
            </w:r>
            <w:r w:rsidRPr="00743DCC">
              <w:rPr>
                <w:rFonts w:ascii="Verdana" w:hAnsi="Verdana"/>
                <w:color w:val="000000"/>
              </w:rPr>
              <w:t>down list of options (Days from the date the claim was received)</w:t>
            </w:r>
          </w:p>
          <w:p w14:paraId="1AC207B5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Blank</w:t>
            </w:r>
          </w:p>
          <w:p w14:paraId="20AE7922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1-3 days</w:t>
            </w:r>
          </w:p>
          <w:p w14:paraId="6069C0AD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4-6 days</w:t>
            </w:r>
          </w:p>
          <w:p w14:paraId="541196F2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7-10 days</w:t>
            </w:r>
          </w:p>
          <w:p w14:paraId="41D8A38C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11-14 days</w:t>
            </w:r>
          </w:p>
          <w:p w14:paraId="2F06FF56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15 or more days</w:t>
            </w:r>
          </w:p>
          <w:p w14:paraId="3A7E590A" w14:textId="576152FC" w:rsidR="00BB3ED6" w:rsidRPr="00743DCC" w:rsidRDefault="00BB3ED6" w:rsidP="00B5428C">
            <w:pPr>
              <w:pStyle w:val="ListParagraph"/>
              <w:numPr>
                <w:ilvl w:val="0"/>
                <w:numId w:val="11"/>
              </w:numPr>
              <w:spacing w:before="120" w:after="120"/>
              <w:ind w:left="432"/>
              <w:contextualSpacing w:val="0"/>
              <w:rPr>
                <w:color w:val="000000"/>
              </w:rPr>
            </w:pPr>
            <w:r w:rsidRPr="00743DCC">
              <w:rPr>
                <w:rFonts w:ascii="Verdana" w:hAnsi="Verdana"/>
                <w:b/>
                <w:bCs/>
                <w:color w:val="000000"/>
              </w:rPr>
              <w:t>Age from Completed:</w:t>
            </w:r>
            <w:r w:rsidRPr="00743DCC">
              <w:rPr>
                <w:rFonts w:ascii="Verdana" w:hAnsi="Verdana"/>
                <w:color w:val="000000"/>
              </w:rPr>
              <w:t>  Drop</w:t>
            </w:r>
            <w:r w:rsidR="00743DCC">
              <w:rPr>
                <w:rFonts w:ascii="Verdana" w:hAnsi="Verdana"/>
                <w:color w:val="000000"/>
              </w:rPr>
              <w:t>-</w:t>
            </w:r>
            <w:r w:rsidRPr="00743DCC">
              <w:rPr>
                <w:rFonts w:ascii="Verdana" w:hAnsi="Verdana"/>
                <w:color w:val="000000"/>
              </w:rPr>
              <w:t>down list of options (Days from the date when claim was completed)</w:t>
            </w:r>
          </w:p>
          <w:p w14:paraId="1C2AA376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rFonts w:ascii="Verdana" w:hAnsi="Verdana"/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1-30 days</w:t>
            </w:r>
          </w:p>
          <w:p w14:paraId="2ACD9CA4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rFonts w:ascii="Verdana" w:hAnsi="Verdana"/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31-45 days</w:t>
            </w:r>
          </w:p>
          <w:p w14:paraId="2CFF10F4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rFonts w:ascii="Verdana" w:hAnsi="Verdana"/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46-60 days</w:t>
            </w:r>
          </w:p>
          <w:p w14:paraId="503A1E28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rFonts w:ascii="Verdana" w:hAnsi="Verdana"/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61-90 days</w:t>
            </w:r>
          </w:p>
          <w:p w14:paraId="60A3C33D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rFonts w:ascii="Verdana" w:hAnsi="Verdana"/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Greater than 90 days</w:t>
            </w:r>
          </w:p>
          <w:p w14:paraId="0585EBC8" w14:textId="4BB971CD" w:rsidR="00BB3ED6" w:rsidRPr="00743DCC" w:rsidRDefault="00BB3ED6" w:rsidP="00B5428C">
            <w:pPr>
              <w:pStyle w:val="ListParagraph"/>
              <w:numPr>
                <w:ilvl w:val="0"/>
                <w:numId w:val="11"/>
              </w:numPr>
              <w:spacing w:before="120" w:after="120"/>
              <w:ind w:left="432"/>
              <w:contextualSpacing w:val="0"/>
              <w:rPr>
                <w:color w:val="000000"/>
              </w:rPr>
            </w:pPr>
            <w:r w:rsidRPr="00743DCC">
              <w:rPr>
                <w:rFonts w:ascii="Verdana" w:hAnsi="Verdana"/>
                <w:b/>
                <w:bCs/>
                <w:color w:val="000000"/>
              </w:rPr>
              <w:t>Claim Status:</w:t>
            </w:r>
            <w:r w:rsidR="00615697"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Pr="00743DCC">
              <w:rPr>
                <w:rFonts w:ascii="Verdana" w:hAnsi="Verdana"/>
                <w:color w:val="000000"/>
              </w:rPr>
              <w:t> Drop</w:t>
            </w:r>
            <w:r w:rsidR="00743DCC">
              <w:rPr>
                <w:rFonts w:ascii="Verdana" w:hAnsi="Verdana"/>
                <w:color w:val="000000"/>
              </w:rPr>
              <w:t>-</w:t>
            </w:r>
            <w:r w:rsidRPr="00743DCC">
              <w:rPr>
                <w:rFonts w:ascii="Verdana" w:hAnsi="Verdana"/>
                <w:color w:val="000000"/>
              </w:rPr>
              <w:t>down list of options (Received, In Process, QA, Other, Completed)</w:t>
            </w:r>
          </w:p>
          <w:p w14:paraId="7DB30B5A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rFonts w:ascii="Verdana" w:hAnsi="Verdana"/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Received</w:t>
            </w:r>
          </w:p>
          <w:p w14:paraId="58C788A2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rFonts w:ascii="Verdana" w:hAnsi="Verdana"/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In Process</w:t>
            </w:r>
          </w:p>
          <w:p w14:paraId="79D1A250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rFonts w:ascii="Verdana" w:hAnsi="Verdana"/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QA</w:t>
            </w:r>
          </w:p>
          <w:p w14:paraId="7A4CD3BD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rFonts w:ascii="Verdana" w:hAnsi="Verdana"/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Other</w:t>
            </w:r>
          </w:p>
          <w:p w14:paraId="70640373" w14:textId="77777777" w:rsidR="00BB3ED6" w:rsidRPr="00743DCC" w:rsidRDefault="00BB3ED6" w:rsidP="00B5428C">
            <w:pPr>
              <w:pStyle w:val="ListParagraph"/>
              <w:numPr>
                <w:ilvl w:val="1"/>
                <w:numId w:val="11"/>
              </w:numPr>
              <w:spacing w:before="120" w:after="120"/>
              <w:ind w:left="792"/>
              <w:contextualSpacing w:val="0"/>
              <w:rPr>
                <w:rFonts w:ascii="Verdana" w:hAnsi="Verdana"/>
                <w:color w:val="000000"/>
              </w:rPr>
            </w:pPr>
            <w:r w:rsidRPr="00743DCC">
              <w:rPr>
                <w:rFonts w:ascii="Verdana" w:hAnsi="Verdana"/>
                <w:color w:val="000000"/>
              </w:rPr>
              <w:t>Completed</w:t>
            </w:r>
          </w:p>
          <w:p w14:paraId="47E5547A" w14:textId="0BDB32C3" w:rsidR="00BB3ED6" w:rsidRPr="00743DCC" w:rsidRDefault="00BB3ED6" w:rsidP="00B5428C">
            <w:pPr>
              <w:pStyle w:val="ListParagraph"/>
              <w:numPr>
                <w:ilvl w:val="0"/>
                <w:numId w:val="11"/>
              </w:numPr>
              <w:spacing w:before="120" w:after="120"/>
              <w:ind w:left="432"/>
              <w:contextualSpacing w:val="0"/>
              <w:rPr>
                <w:color w:val="000000"/>
              </w:rPr>
            </w:pPr>
            <w:r w:rsidRPr="00743DCC">
              <w:rPr>
                <w:rFonts w:ascii="Verdana" w:hAnsi="Verdana"/>
                <w:b/>
                <w:bCs/>
                <w:color w:val="000000"/>
              </w:rPr>
              <w:t>Filter:</w:t>
            </w:r>
            <w:r w:rsidRPr="00743DCC">
              <w:rPr>
                <w:rFonts w:ascii="Verdana" w:hAnsi="Verdana"/>
                <w:color w:val="000000"/>
              </w:rPr>
              <w:t>  Input any information found in the fields below</w:t>
            </w:r>
            <w:r w:rsidR="00615697">
              <w:rPr>
                <w:rFonts w:ascii="Verdana" w:hAnsi="Verdana"/>
                <w:color w:val="000000"/>
              </w:rPr>
              <w:t>,</w:t>
            </w:r>
            <w:r w:rsidRPr="00743DCC">
              <w:rPr>
                <w:rFonts w:ascii="Verdana" w:hAnsi="Verdana"/>
                <w:color w:val="000000"/>
              </w:rPr>
              <w:t xml:space="preserve"> such as the Image number.</w:t>
            </w:r>
          </w:p>
          <w:p w14:paraId="7165F8EC" w14:textId="77777777" w:rsidR="00C073AB" w:rsidRDefault="00C073AB" w:rsidP="007972E6">
            <w:pPr>
              <w:spacing w:before="120" w:after="120"/>
              <w:ind w:left="720"/>
              <w:jc w:val="center"/>
              <w:rPr>
                <w:color w:val="000000"/>
                <w:sz w:val="27"/>
                <w:szCs w:val="27"/>
              </w:rPr>
            </w:pPr>
          </w:p>
          <w:p w14:paraId="43E6B658" w14:textId="14A7F08D" w:rsidR="00BB3ED6" w:rsidRDefault="00B5428C" w:rsidP="007972E6">
            <w:pPr>
              <w:spacing w:before="120" w:after="12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968DBE0" wp14:editId="093906C0">
                  <wp:extent cx="7772400" cy="2654200"/>
                  <wp:effectExtent l="0" t="0" r="0" b="0"/>
                  <wp:docPr id="1284101542" name="Picture 1284101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265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9A073" w14:textId="77777777" w:rsidR="00BB3ED6" w:rsidRDefault="00BB3ED6" w:rsidP="007972E6">
            <w:pPr>
              <w:spacing w:before="120" w:after="120"/>
              <w:rPr>
                <w:rFonts w:ascii="Verdana" w:hAnsi="Verdana" w:cstheme="minorBidi"/>
              </w:rPr>
            </w:pPr>
          </w:p>
        </w:tc>
      </w:tr>
      <w:tr w:rsidR="00355DFD" w14:paraId="712B3E03" w14:textId="77777777" w:rsidTr="003D2A31">
        <w:trPr>
          <w:trHeight w:val="300"/>
        </w:trPr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22CE0" w14:textId="77777777" w:rsidR="00BB3ED6" w:rsidRDefault="00BB3ED6" w:rsidP="007972E6">
            <w:pPr>
              <w:spacing w:before="120" w:after="120"/>
              <w:jc w:val="center"/>
              <w:rPr>
                <w:rFonts w:ascii="Verdana" w:hAnsi="Verdana" w:cstheme="minorBidi"/>
                <w:b/>
                <w:bCs/>
              </w:rPr>
            </w:pPr>
            <w:r>
              <w:rPr>
                <w:rFonts w:ascii="Verdana" w:hAnsi="Verdana" w:cstheme="minorBidi"/>
                <w:b/>
                <w:bCs/>
              </w:rPr>
              <w:t>3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058C2" w14:textId="2A570C2C" w:rsidR="00BB3ED6" w:rsidRPr="00F05FAB" w:rsidRDefault="00BB3ED6" w:rsidP="00F05FAB">
            <w:pPr>
              <w:spacing w:before="120" w:after="120"/>
              <w:rPr>
                <w:rFonts w:ascii="Verdana" w:hAnsi="Verdana"/>
              </w:rPr>
            </w:pPr>
            <w:r w:rsidRPr="00F05FAB">
              <w:rPr>
                <w:rFonts w:ascii="Verdana" w:hAnsi="Verdana"/>
              </w:rPr>
              <w:t>Select </w:t>
            </w:r>
            <w:r w:rsidR="00DB47A7" w:rsidRPr="00F05FAB">
              <w:rPr>
                <w:rFonts w:ascii="Verdana" w:hAnsi="Verdana"/>
              </w:rPr>
              <w:t xml:space="preserve">the </w:t>
            </w:r>
            <w:r w:rsidRPr="00F05FAB">
              <w:rPr>
                <w:rFonts w:ascii="Verdana" w:hAnsi="Verdana"/>
                <w:b/>
                <w:bCs/>
              </w:rPr>
              <w:t>Document</w:t>
            </w:r>
            <w:r w:rsidRPr="00F05FAB">
              <w:rPr>
                <w:rFonts w:ascii="Verdana" w:hAnsi="Verdana"/>
              </w:rPr>
              <w:t> </w:t>
            </w:r>
            <w:r w:rsidR="00DB47A7" w:rsidRPr="00F05FAB">
              <w:rPr>
                <w:rFonts w:ascii="Verdana" w:hAnsi="Verdana"/>
              </w:rPr>
              <w:t xml:space="preserve">icon </w:t>
            </w:r>
            <w:r w:rsidRPr="00F05FAB">
              <w:rPr>
                <w:rFonts w:ascii="Verdana" w:hAnsi="Verdana"/>
              </w:rPr>
              <w:t>(lower right side of screen).</w:t>
            </w:r>
          </w:p>
          <w:p w14:paraId="687AC5F4" w14:textId="7624DA14" w:rsidR="00CD703E" w:rsidRPr="00F05FAB" w:rsidRDefault="00CD703E" w:rsidP="00B5428C">
            <w:pPr>
              <w:pStyle w:val="NormalWeb"/>
              <w:numPr>
                <w:ilvl w:val="0"/>
                <w:numId w:val="22"/>
              </w:numPr>
              <w:spacing w:before="120" w:beforeAutospacing="0" w:after="120" w:afterAutospacing="0"/>
              <w:ind w:left="432"/>
              <w:rPr>
                <w:rFonts w:ascii="Verdana" w:hAnsi="Verdana"/>
                <w:color w:val="000000"/>
                <w:sz w:val="27"/>
                <w:szCs w:val="27"/>
              </w:rPr>
            </w:pPr>
            <w:r w:rsidRPr="00F05FAB">
              <w:rPr>
                <w:rFonts w:ascii="Verdana" w:hAnsi="Verdana"/>
              </w:rPr>
              <w:t xml:space="preserve">If you are unable to locate the paper claim member is calling about, refer to the </w:t>
            </w:r>
            <w:hyperlink w:anchor="_Scenario_Guide" w:history="1">
              <w:r w:rsidRPr="00F05FAB">
                <w:rPr>
                  <w:rStyle w:val="Hyperlink"/>
                  <w:rFonts w:ascii="Verdana" w:hAnsi="Verdana"/>
                </w:rPr>
                <w:t>Scenario Guide</w:t>
              </w:r>
            </w:hyperlink>
            <w:r w:rsidRPr="00F05FAB">
              <w:rPr>
                <w:rFonts w:ascii="Verdana" w:hAnsi="Verdana"/>
              </w:rPr>
              <w:t>.</w:t>
            </w:r>
          </w:p>
          <w:p w14:paraId="0D29B39E" w14:textId="77777777" w:rsidR="00BB3ED6" w:rsidRDefault="00BB3ED6" w:rsidP="007972E6">
            <w:pPr>
              <w:pStyle w:val="NormalWeb"/>
              <w:spacing w:before="120" w:beforeAutospacing="0" w:after="120" w:afterAutospacing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rFonts w:ascii="Verdana" w:hAnsi="Verdana"/>
                <w:color w:val="000000"/>
              </w:rPr>
              <w:t> </w:t>
            </w:r>
          </w:p>
          <w:p w14:paraId="13DC5D2A" w14:textId="04B10007" w:rsidR="00BB3ED6" w:rsidRDefault="00B5428C" w:rsidP="007972E6">
            <w:pPr>
              <w:pStyle w:val="NormalWeb"/>
              <w:spacing w:before="120" w:beforeAutospacing="0" w:after="120" w:afterAutospacing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1427EBE4" wp14:editId="5B88D178">
                  <wp:extent cx="7772400" cy="1497180"/>
                  <wp:effectExtent l="0" t="0" r="0" b="8255"/>
                  <wp:docPr id="1284101543" name="Picture 1284101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Del="00B5428C">
              <w:rPr>
                <w:noProof/>
              </w:rPr>
              <w:t xml:space="preserve"> </w:t>
            </w:r>
          </w:p>
          <w:p w14:paraId="6D5D5562" w14:textId="528D17B9" w:rsidR="00BB3ED6" w:rsidRDefault="00BB3ED6" w:rsidP="007972E6">
            <w:pPr>
              <w:pStyle w:val="NormalWeb"/>
              <w:spacing w:before="120" w:beforeAutospacing="0" w:after="120" w:afterAutospacing="0"/>
              <w:jc w:val="center"/>
              <w:rPr>
                <w:color w:val="000000"/>
                <w:sz w:val="27"/>
                <w:szCs w:val="27"/>
              </w:rPr>
            </w:pPr>
          </w:p>
          <w:p w14:paraId="3D37EEE2" w14:textId="77AA460B" w:rsidR="00BB3ED6" w:rsidRPr="00F05FAB" w:rsidRDefault="00BB3ED6" w:rsidP="00F05FAB">
            <w:pPr>
              <w:spacing w:before="120" w:after="120"/>
              <w:rPr>
                <w:rFonts w:ascii="Verdana" w:hAnsi="Verdana"/>
                <w:sz w:val="27"/>
                <w:szCs w:val="27"/>
              </w:rPr>
            </w:pPr>
            <w:r w:rsidRPr="00F05FAB">
              <w:rPr>
                <w:rFonts w:ascii="Verdana" w:hAnsi="Verdana"/>
                <w:b/>
                <w:bCs/>
              </w:rPr>
              <w:t>Result:</w:t>
            </w:r>
            <w:r w:rsidRPr="00F05FAB">
              <w:rPr>
                <w:rFonts w:ascii="Verdana" w:hAnsi="Verdana"/>
              </w:rPr>
              <w:t>  Displays the Coversheet and anything else the member sent to us.</w:t>
            </w:r>
            <w:r w:rsidR="00A61CDA" w:rsidRPr="00F05FAB">
              <w:rPr>
                <w:rFonts w:ascii="Verdana" w:hAnsi="Verdana"/>
              </w:rPr>
              <w:t xml:space="preserve"> </w:t>
            </w:r>
          </w:p>
          <w:p w14:paraId="1CD86980" w14:textId="5A4E0F7A" w:rsidR="00964814" w:rsidRDefault="00964814" w:rsidP="007972E6">
            <w:pPr>
              <w:pStyle w:val="NormalWeb"/>
              <w:spacing w:before="120" w:beforeAutospacing="0" w:after="120" w:afterAutospacing="0"/>
              <w:jc w:val="center"/>
              <w:rPr>
                <w:color w:val="000000"/>
                <w:sz w:val="27"/>
                <w:szCs w:val="27"/>
              </w:rPr>
            </w:pPr>
          </w:p>
          <w:p w14:paraId="25D41FA2" w14:textId="0A24B624" w:rsidR="00BB3ED6" w:rsidRDefault="00B5428C" w:rsidP="007972E6">
            <w:pPr>
              <w:pStyle w:val="NormalWeb"/>
              <w:spacing w:before="120" w:beforeAutospacing="0" w:after="120" w:afterAutospacing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4175E933" wp14:editId="14CB173F">
                  <wp:extent cx="7040880" cy="2292850"/>
                  <wp:effectExtent l="0" t="0" r="7620" b="0"/>
                  <wp:docPr id="1284101544" name="Picture 1284101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0" cy="229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Del="00B5428C">
              <w:rPr>
                <w:noProof/>
              </w:rPr>
              <w:t xml:space="preserve"> </w:t>
            </w:r>
          </w:p>
          <w:p w14:paraId="60C3C433" w14:textId="77777777" w:rsidR="002664AD" w:rsidRDefault="002664AD" w:rsidP="007972E6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/>
              </w:rPr>
            </w:pPr>
          </w:p>
          <w:p w14:paraId="6171D37A" w14:textId="6C10EF93" w:rsidR="002664AD" w:rsidRPr="00F05FAB" w:rsidRDefault="002664AD" w:rsidP="00F05FAB">
            <w:pPr>
              <w:spacing w:before="120" w:after="120"/>
              <w:rPr>
                <w:rFonts w:ascii="Verdana" w:hAnsi="Verdana"/>
                <w:sz w:val="27"/>
                <w:szCs w:val="27"/>
              </w:rPr>
            </w:pPr>
            <w:r w:rsidRPr="00F05FAB">
              <w:rPr>
                <w:rFonts w:ascii="Verdana" w:hAnsi="Verdana"/>
              </w:rPr>
              <w:t>Use the following buttons to navigate:</w:t>
            </w:r>
          </w:p>
          <w:p w14:paraId="649D8AFA" w14:textId="49313173" w:rsidR="00BB3ED6" w:rsidRPr="00F05FAB" w:rsidRDefault="00BB3ED6" w:rsidP="00F05FAB">
            <w:pPr>
              <w:spacing w:before="120" w:after="120"/>
              <w:ind w:left="720"/>
              <w:rPr>
                <w:rFonts w:ascii="Verdana" w:eastAsiaTheme="minorHAnsi" w:hAnsi="Verdana" w:cstheme="minorBidi"/>
                <w:noProof/>
              </w:rPr>
            </w:pPr>
            <w:r w:rsidRPr="00F05FAB">
              <w:rPr>
                <w:rFonts w:ascii="Verdana" w:eastAsiaTheme="minorHAnsi" w:hAnsi="Verdana" w:cstheme="minorBidi"/>
                <w:noProof/>
              </w:rPr>
              <w:drawing>
                <wp:inline distT="0" distB="0" distL="0" distR="0" wp14:anchorId="76567298" wp14:editId="2EDF579F">
                  <wp:extent cx="308610" cy="318770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5FAB">
              <w:rPr>
                <w:rFonts w:ascii="Verdana" w:eastAsiaTheme="minorHAnsi" w:hAnsi="Verdana" w:cstheme="minorBidi"/>
                <w:noProof/>
              </w:rPr>
              <w:t> Navigates to the first page of the claim</w:t>
            </w:r>
          </w:p>
          <w:p w14:paraId="0AE99295" w14:textId="1F608361" w:rsidR="00BB3ED6" w:rsidRPr="00F05FAB" w:rsidRDefault="00BB3ED6" w:rsidP="00F05FAB">
            <w:pPr>
              <w:spacing w:before="120" w:after="120"/>
              <w:ind w:left="720"/>
              <w:rPr>
                <w:rFonts w:ascii="Verdana" w:hAnsi="Verdana"/>
                <w:sz w:val="27"/>
                <w:szCs w:val="27"/>
              </w:rPr>
            </w:pPr>
            <w:r w:rsidRPr="00F05FAB">
              <w:rPr>
                <w:rFonts w:ascii="Verdana" w:eastAsiaTheme="minorHAnsi" w:hAnsi="Verdana" w:cstheme="minorBidi"/>
                <w:noProof/>
              </w:rPr>
              <w:drawing>
                <wp:inline distT="0" distB="0" distL="0" distR="0" wp14:anchorId="6D7719F7" wp14:editId="5F7C4F21">
                  <wp:extent cx="297815" cy="340360"/>
                  <wp:effectExtent l="0" t="0" r="6985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5FAB">
              <w:rPr>
                <w:rFonts w:ascii="Verdana" w:hAnsi="Verdana"/>
              </w:rPr>
              <w:t> Navigates one-page </w:t>
            </w:r>
            <w:r w:rsidR="00364670" w:rsidRPr="00F05FAB">
              <w:rPr>
                <w:rFonts w:ascii="Verdana" w:hAnsi="Verdana"/>
              </w:rPr>
              <w:t>back.</w:t>
            </w:r>
          </w:p>
          <w:p w14:paraId="3DA917F9" w14:textId="5625C30E" w:rsidR="00BB3ED6" w:rsidRPr="00F05FAB" w:rsidRDefault="00BB3ED6" w:rsidP="00F05FAB">
            <w:pPr>
              <w:spacing w:before="120" w:after="120"/>
              <w:ind w:left="720"/>
              <w:rPr>
                <w:rFonts w:ascii="Verdana" w:hAnsi="Verdana"/>
                <w:sz w:val="27"/>
                <w:szCs w:val="27"/>
              </w:rPr>
            </w:pPr>
            <w:r w:rsidRPr="00F05FAB">
              <w:rPr>
                <w:rFonts w:ascii="Verdana" w:eastAsiaTheme="minorHAnsi" w:hAnsi="Verdana" w:cstheme="minorBidi"/>
                <w:noProof/>
              </w:rPr>
              <w:drawing>
                <wp:inline distT="0" distB="0" distL="0" distR="0" wp14:anchorId="0D2C168A" wp14:editId="7F76F412">
                  <wp:extent cx="308610" cy="318770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5FAB">
              <w:rPr>
                <w:rFonts w:ascii="Verdana" w:hAnsi="Verdana"/>
              </w:rPr>
              <w:t> Navigates one-page </w:t>
            </w:r>
            <w:r w:rsidR="00364670" w:rsidRPr="00F05FAB">
              <w:rPr>
                <w:rFonts w:ascii="Verdana" w:hAnsi="Verdana"/>
              </w:rPr>
              <w:t>forward.</w:t>
            </w:r>
          </w:p>
          <w:p w14:paraId="1B098DFE" w14:textId="3C6BFE56" w:rsidR="00BB3ED6" w:rsidRPr="00F05FAB" w:rsidRDefault="00BB3ED6" w:rsidP="00F05FAB">
            <w:pPr>
              <w:spacing w:before="120" w:after="120"/>
              <w:ind w:left="720"/>
              <w:rPr>
                <w:rFonts w:ascii="Verdana" w:hAnsi="Verdana"/>
                <w:sz w:val="27"/>
                <w:szCs w:val="27"/>
              </w:rPr>
            </w:pPr>
            <w:r w:rsidRPr="00F05FAB">
              <w:rPr>
                <w:rFonts w:ascii="Verdana" w:eastAsiaTheme="minorHAnsi" w:hAnsi="Verdana" w:cstheme="minorBidi"/>
                <w:noProof/>
              </w:rPr>
              <w:drawing>
                <wp:inline distT="0" distB="0" distL="0" distR="0" wp14:anchorId="6F695EB5" wp14:editId="75179D48">
                  <wp:extent cx="318770" cy="297815"/>
                  <wp:effectExtent l="0" t="0" r="508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2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5FAB">
              <w:rPr>
                <w:rFonts w:ascii="Verdana" w:hAnsi="Verdana"/>
              </w:rPr>
              <w:t xml:space="preserve"> Navigates to the last page of the </w:t>
            </w:r>
            <w:r w:rsidR="00364670" w:rsidRPr="00F05FAB">
              <w:rPr>
                <w:rFonts w:ascii="Verdana" w:hAnsi="Verdana"/>
              </w:rPr>
              <w:t>claim.</w:t>
            </w:r>
          </w:p>
          <w:p w14:paraId="5898F747" w14:textId="77777777" w:rsidR="00BB3ED6" w:rsidRPr="00F05FAB" w:rsidRDefault="00BB3ED6" w:rsidP="00F05FAB">
            <w:pPr>
              <w:spacing w:before="120" w:after="120"/>
              <w:rPr>
                <w:rFonts w:ascii="Verdana" w:hAnsi="Verdana"/>
                <w:sz w:val="27"/>
                <w:szCs w:val="27"/>
              </w:rPr>
            </w:pPr>
            <w:r w:rsidRPr="00F05FAB">
              <w:rPr>
                <w:rFonts w:ascii="Verdana" w:hAnsi="Verdana"/>
              </w:rPr>
              <w:t> </w:t>
            </w:r>
          </w:p>
          <w:p w14:paraId="7F534CDC" w14:textId="31C024A4" w:rsidR="00BB3ED6" w:rsidRPr="00F05FAB" w:rsidRDefault="00BB3ED6" w:rsidP="00F05FAB">
            <w:pPr>
              <w:spacing w:before="120" w:after="120"/>
              <w:rPr>
                <w:rFonts w:ascii="Verdana" w:hAnsi="Verdana"/>
                <w:sz w:val="27"/>
                <w:szCs w:val="27"/>
              </w:rPr>
            </w:pPr>
            <w:r w:rsidRPr="00F05FAB">
              <w:rPr>
                <w:rFonts w:ascii="Verdana" w:hAnsi="Verdana"/>
                <w:b/>
                <w:bCs/>
              </w:rPr>
              <w:t>Example:</w:t>
            </w:r>
            <w:r w:rsidRPr="00F05FAB">
              <w:rPr>
                <w:rFonts w:ascii="Verdana" w:hAnsi="Verdana"/>
              </w:rPr>
              <w:t xml:space="preserve">  Other page examples that were included in the </w:t>
            </w:r>
            <w:r w:rsidR="0009492E" w:rsidRPr="00F05FAB">
              <w:rPr>
                <w:rFonts w:ascii="Verdana" w:hAnsi="Verdana"/>
              </w:rPr>
              <w:t xml:space="preserve">paper </w:t>
            </w:r>
            <w:r w:rsidRPr="00F05FAB">
              <w:rPr>
                <w:rFonts w:ascii="Verdana" w:hAnsi="Verdana"/>
              </w:rPr>
              <w:t>claim</w:t>
            </w:r>
            <w:r w:rsidR="0009492E" w:rsidRPr="00F05FAB">
              <w:rPr>
                <w:rFonts w:ascii="Verdana" w:hAnsi="Verdana"/>
              </w:rPr>
              <w:t xml:space="preserve"> request:</w:t>
            </w:r>
          </w:p>
          <w:p w14:paraId="18939055" w14:textId="334A7727" w:rsidR="00964814" w:rsidRDefault="00964814" w:rsidP="007972E6">
            <w:pPr>
              <w:pStyle w:val="NormalWeb"/>
              <w:spacing w:before="120" w:beforeAutospacing="0" w:after="120" w:afterAutospacing="0"/>
              <w:jc w:val="center"/>
              <w:rPr>
                <w:color w:val="000000"/>
                <w:sz w:val="27"/>
                <w:szCs w:val="27"/>
              </w:rPr>
            </w:pPr>
          </w:p>
          <w:p w14:paraId="39B88D9B" w14:textId="0C2AEAAA" w:rsidR="00BB3ED6" w:rsidRDefault="00B5428C" w:rsidP="007972E6">
            <w:pPr>
              <w:pStyle w:val="NormalWeb"/>
              <w:spacing w:before="120" w:beforeAutospacing="0" w:after="120" w:afterAutospacing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E01834" wp14:editId="7C0D4DD1">
                  <wp:extent cx="5266667" cy="2295238"/>
                  <wp:effectExtent l="0" t="0" r="0" b="0"/>
                  <wp:docPr id="1284101545" name="Picture 1284101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67" cy="2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9B2A6" w14:textId="77777777" w:rsidR="004A39E4" w:rsidRDefault="004A39E4" w:rsidP="007972E6">
            <w:pPr>
              <w:pStyle w:val="NormalWeb"/>
              <w:spacing w:before="120" w:beforeAutospacing="0" w:after="120" w:afterAutospacing="0"/>
              <w:jc w:val="center"/>
              <w:rPr>
                <w:color w:val="000000"/>
                <w:sz w:val="27"/>
                <w:szCs w:val="27"/>
              </w:rPr>
            </w:pPr>
          </w:p>
          <w:p w14:paraId="781D4C8C" w14:textId="2E1FCF42" w:rsidR="00BB3ED6" w:rsidRDefault="005F6090" w:rsidP="007972E6">
            <w:pPr>
              <w:pStyle w:val="NormalWeb"/>
              <w:spacing w:before="120" w:beforeAutospacing="0" w:after="120" w:afterAutospacing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734FF7E" wp14:editId="673A4AFB">
                  <wp:extent cx="3419048" cy="4095238"/>
                  <wp:effectExtent l="0" t="0" r="0" b="635"/>
                  <wp:docPr id="1284101546" name="Picture 1284101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048" cy="40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E7D84" w14:textId="77777777" w:rsidR="00BB3ED6" w:rsidRDefault="00BB3ED6" w:rsidP="007972E6">
            <w:pPr>
              <w:pStyle w:val="NormalWeb"/>
              <w:spacing w:before="120" w:beforeAutospacing="0" w:after="120" w:afterAutospacing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</w:rPr>
              <w:t> </w:t>
            </w:r>
          </w:p>
          <w:p w14:paraId="21F1DEBD" w14:textId="1066C5C2" w:rsidR="00BB3ED6" w:rsidRDefault="005F6090" w:rsidP="007972E6">
            <w:pPr>
              <w:pStyle w:val="NormalWeb"/>
              <w:spacing w:before="120" w:beforeAutospacing="0" w:after="120" w:afterAutospacing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0ACDF822" wp14:editId="1AB4E1F5">
                  <wp:extent cx="6238095" cy="1895238"/>
                  <wp:effectExtent l="0" t="0" r="0" b="0"/>
                  <wp:docPr id="1284101549" name="Picture 1284101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095" cy="18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Del="005F6090">
              <w:rPr>
                <w:rFonts w:ascii="Verdana" w:eastAsiaTheme="minorHAnsi" w:hAnsi="Verdana" w:cstheme="minorBidi"/>
                <w:noProof/>
              </w:rPr>
              <w:t xml:space="preserve"> </w:t>
            </w:r>
          </w:p>
          <w:p w14:paraId="56FAAB76" w14:textId="77777777" w:rsidR="00BB3ED6" w:rsidRDefault="00BB3ED6" w:rsidP="007972E6">
            <w:pPr>
              <w:spacing w:before="120" w:after="120"/>
              <w:rPr>
                <w:rFonts w:ascii="Verdana" w:hAnsi="Verdana" w:cstheme="minorBidi"/>
              </w:rPr>
            </w:pPr>
          </w:p>
        </w:tc>
      </w:tr>
      <w:tr w:rsidR="00355DFD" w14:paraId="75A24DB8" w14:textId="77777777" w:rsidTr="003D2A31">
        <w:trPr>
          <w:trHeight w:val="300"/>
        </w:trPr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D256" w14:textId="77777777" w:rsidR="00BB3ED6" w:rsidRDefault="00BB3ED6" w:rsidP="007972E6">
            <w:pPr>
              <w:spacing w:before="120" w:after="120"/>
              <w:jc w:val="center"/>
              <w:rPr>
                <w:rFonts w:ascii="Verdana" w:hAnsi="Verdana" w:cstheme="minorBidi"/>
                <w:b/>
                <w:bCs/>
              </w:rPr>
            </w:pPr>
            <w:r>
              <w:rPr>
                <w:rFonts w:ascii="Verdana" w:hAnsi="Verdana" w:cstheme="minorBidi"/>
                <w:b/>
                <w:bCs/>
              </w:rPr>
              <w:t>4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81E75" w14:textId="77777777" w:rsidR="00BB3ED6" w:rsidRDefault="00BB3ED6" w:rsidP="007972E6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Select the </w:t>
            </w:r>
            <w:r>
              <w:rPr>
                <w:rFonts w:ascii="Verdana" w:hAnsi="Verdana"/>
                <w:b/>
                <w:bCs/>
                <w:color w:val="000000"/>
              </w:rPr>
              <w:t>Form</w:t>
            </w:r>
            <w:r>
              <w:rPr>
                <w:rFonts w:ascii="Verdana" w:hAnsi="Verdana"/>
                <w:color w:val="000000"/>
              </w:rPr>
              <w:t> icon (lower right side of screen).</w:t>
            </w:r>
          </w:p>
          <w:p w14:paraId="243A1F03" w14:textId="77777777" w:rsidR="00A61CDA" w:rsidRDefault="00A61CDA" w:rsidP="007972E6">
            <w:pPr>
              <w:spacing w:before="120" w:after="120"/>
              <w:rPr>
                <w:color w:val="000000"/>
                <w:sz w:val="27"/>
                <w:szCs w:val="27"/>
              </w:rPr>
            </w:pPr>
          </w:p>
          <w:p w14:paraId="20755A07" w14:textId="242BA661" w:rsidR="00BB3ED6" w:rsidRDefault="005F6090" w:rsidP="007972E6">
            <w:pPr>
              <w:spacing w:before="120" w:after="12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4389AAAA" wp14:editId="1365112E">
                  <wp:extent cx="6076190" cy="1200000"/>
                  <wp:effectExtent l="0" t="0" r="1270" b="635"/>
                  <wp:docPr id="1284101551" name="Picture 1284101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190" cy="1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Del="005F6090">
              <w:rPr>
                <w:rFonts w:ascii="Verdana" w:hAnsi="Verdana"/>
                <w:noProof/>
                <w:color w:val="000000"/>
              </w:rPr>
              <w:t xml:space="preserve"> </w:t>
            </w:r>
          </w:p>
          <w:p w14:paraId="693039AB" w14:textId="77777777" w:rsidR="004A39E4" w:rsidRDefault="004A39E4" w:rsidP="007972E6">
            <w:p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</w:p>
          <w:p w14:paraId="510B8B1E" w14:textId="65A5CC76" w:rsidR="00BB3ED6" w:rsidRDefault="00BB3ED6" w:rsidP="007972E6">
            <w:pPr>
              <w:spacing w:before="120" w:after="120"/>
              <w:rPr>
                <w:color w:val="000000"/>
                <w:sz w:val="27"/>
                <w:szCs w:val="27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Result:</w:t>
            </w:r>
            <w:r>
              <w:rPr>
                <w:rFonts w:ascii="Verdana" w:hAnsi="Verdana"/>
                <w:color w:val="000000"/>
              </w:rPr>
              <w:t>  </w:t>
            </w:r>
            <w:r w:rsidR="0009492E">
              <w:rPr>
                <w:rFonts w:ascii="Verdana" w:hAnsi="Verdana"/>
                <w:color w:val="000000"/>
              </w:rPr>
              <w:t>The m</w:t>
            </w:r>
            <w:r>
              <w:rPr>
                <w:rFonts w:ascii="Verdana" w:hAnsi="Verdana"/>
                <w:color w:val="000000"/>
              </w:rPr>
              <w:t>ember</w:t>
            </w:r>
            <w:r w:rsidR="0009492E">
              <w:rPr>
                <w:rFonts w:ascii="Verdana" w:hAnsi="Verdana"/>
                <w:color w:val="000000"/>
              </w:rPr>
              <w:t>’</w:t>
            </w:r>
            <w:r>
              <w:rPr>
                <w:rFonts w:ascii="Verdana" w:hAnsi="Verdana"/>
                <w:color w:val="000000"/>
              </w:rPr>
              <w:t>s Overview Details screen.</w:t>
            </w:r>
          </w:p>
          <w:p w14:paraId="634D9438" w14:textId="77777777" w:rsidR="004A39E4" w:rsidRDefault="004A39E4" w:rsidP="007972E6">
            <w:pPr>
              <w:spacing w:before="120" w:after="120"/>
              <w:jc w:val="center"/>
              <w:rPr>
                <w:color w:val="000000"/>
                <w:sz w:val="27"/>
                <w:szCs w:val="27"/>
              </w:rPr>
            </w:pPr>
          </w:p>
          <w:p w14:paraId="42E4F02A" w14:textId="580E8E5C" w:rsidR="00BB3ED6" w:rsidRDefault="002E1E5D" w:rsidP="007972E6">
            <w:pPr>
              <w:spacing w:before="120" w:after="12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417837FD" wp14:editId="3C08B336">
                  <wp:extent cx="7828571" cy="6571429"/>
                  <wp:effectExtent l="0" t="0" r="127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8571" cy="6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6519F" w14:textId="49A402D7" w:rsidR="00BB3ED6" w:rsidRDefault="00BB3ED6" w:rsidP="007972E6">
            <w:pPr>
              <w:spacing w:before="120" w:after="120"/>
              <w:jc w:val="center"/>
              <w:rPr>
                <w:color w:val="000000"/>
                <w:sz w:val="27"/>
                <w:szCs w:val="27"/>
              </w:rPr>
            </w:pPr>
          </w:p>
          <w:p w14:paraId="4D263C65" w14:textId="32F08495" w:rsidR="00BB3ED6" w:rsidRDefault="00E26A58" w:rsidP="007972E6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7A7B151" wp14:editId="61130F21">
                  <wp:extent cx="7863840" cy="803604"/>
                  <wp:effectExtent l="0" t="0" r="3810" b="0"/>
                  <wp:docPr id="1284101553" name="Picture 1284101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3840" cy="803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Del="00E26A58">
              <w:rPr>
                <w:noProof/>
              </w:rPr>
              <w:t xml:space="preserve"> </w:t>
            </w:r>
            <w:r w:rsidR="00BB3ED6">
              <w:rPr>
                <w:rFonts w:ascii="Verdana" w:hAnsi="Verdana"/>
                <w:color w:val="000000"/>
              </w:rPr>
              <w:t>  </w:t>
            </w:r>
          </w:p>
          <w:p w14:paraId="07DBFC49" w14:textId="77777777" w:rsidR="00BB3ED6" w:rsidRDefault="00BB3ED6" w:rsidP="007972E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</w:tr>
      <w:tr w:rsidR="00E26A58" w14:paraId="5C26D555" w14:textId="77777777" w:rsidTr="003D2A31">
        <w:trPr>
          <w:trHeight w:val="300"/>
        </w:trPr>
        <w:tc>
          <w:tcPr>
            <w:tcW w:w="2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5315F" w14:textId="0C7D6F62" w:rsidR="00E26A58" w:rsidRPr="004C6CD0" w:rsidRDefault="00E26A58" w:rsidP="007972E6">
            <w:pPr>
              <w:spacing w:before="120" w:after="120"/>
              <w:jc w:val="center"/>
              <w:rPr>
                <w:rFonts w:ascii="Verdana" w:hAnsi="Verdana" w:cstheme="minorBidi"/>
                <w:b/>
                <w:bCs/>
              </w:rPr>
            </w:pPr>
            <w:r w:rsidRPr="004C6CD0">
              <w:rPr>
                <w:rFonts w:ascii="Verdana" w:hAnsi="Verdana" w:cstheme="minorBidi"/>
                <w:b/>
                <w:bCs/>
              </w:rPr>
              <w:t>5</w:t>
            </w:r>
          </w:p>
        </w:tc>
        <w:tc>
          <w:tcPr>
            <w:tcW w:w="47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D6500" w14:textId="0E1EBC1A" w:rsidR="00E26A58" w:rsidRPr="004C6CD0" w:rsidRDefault="00E26A58" w:rsidP="007972E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4C6CD0">
              <w:rPr>
                <w:rFonts w:ascii="Verdana" w:hAnsi="Verdana"/>
                <w:color w:val="000000"/>
              </w:rPr>
              <w:t xml:space="preserve">After reviewing the Paper Claim information available from both the </w:t>
            </w:r>
            <w:r w:rsidRPr="004C6CD0">
              <w:rPr>
                <w:rFonts w:ascii="Verdana" w:hAnsi="Verdana"/>
                <w:b/>
                <w:bCs/>
                <w:color w:val="000000"/>
              </w:rPr>
              <w:t xml:space="preserve">Document </w:t>
            </w:r>
            <w:r w:rsidRPr="004C6CD0">
              <w:rPr>
                <w:rFonts w:ascii="Verdana" w:hAnsi="Verdana"/>
                <w:color w:val="000000"/>
              </w:rPr>
              <w:t xml:space="preserve">and </w:t>
            </w:r>
            <w:r w:rsidRPr="004C6CD0">
              <w:rPr>
                <w:rFonts w:ascii="Verdana" w:hAnsi="Verdana"/>
                <w:b/>
                <w:bCs/>
                <w:color w:val="000000"/>
              </w:rPr>
              <w:t>Form</w:t>
            </w:r>
            <w:r w:rsidRPr="004C6CD0">
              <w:rPr>
                <w:rFonts w:ascii="Verdana" w:hAnsi="Verdana"/>
                <w:color w:val="000000"/>
              </w:rPr>
              <w:t xml:space="preserve"> icons, proceed as follows:</w:t>
            </w:r>
          </w:p>
          <w:p w14:paraId="122CFD1F" w14:textId="77777777" w:rsidR="00E26A58" w:rsidRPr="004C6CD0" w:rsidRDefault="00E26A58" w:rsidP="007972E6">
            <w:p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</w:p>
          <w:p w14:paraId="62F73B71" w14:textId="72790EDB" w:rsidR="00E26A58" w:rsidRPr="004C6CD0" w:rsidRDefault="00E26A58" w:rsidP="007972E6">
            <w:p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  <w:r w:rsidRPr="004C6CD0">
              <w:rPr>
                <w:rFonts w:ascii="Verdana" w:hAnsi="Verdana"/>
                <w:b/>
                <w:bCs/>
                <w:color w:val="000000"/>
              </w:rPr>
              <w:t>Notes:</w:t>
            </w:r>
          </w:p>
          <w:p w14:paraId="41B04C32" w14:textId="723519FB" w:rsidR="00E26A58" w:rsidRPr="004C6CD0" w:rsidRDefault="00E26A58" w:rsidP="00E26A58">
            <w:pPr>
              <w:numPr>
                <w:ilvl w:val="0"/>
                <w:numId w:val="21"/>
              </w:numPr>
              <w:spacing w:before="120" w:after="120"/>
              <w:ind w:left="432"/>
              <w:rPr>
                <w:rFonts w:ascii="Verdana" w:hAnsi="Verdana"/>
                <w:color w:val="000000"/>
              </w:rPr>
            </w:pPr>
            <w:r w:rsidRPr="004C6CD0">
              <w:rPr>
                <w:rFonts w:ascii="Verdana" w:hAnsi="Verdana"/>
                <w:color w:val="000000"/>
              </w:rPr>
              <w:t xml:space="preserve">The member can call Customer Care and submit a task to </w:t>
            </w:r>
            <w:r w:rsidR="008E14F3" w:rsidRPr="004C6CD0">
              <w:rPr>
                <w:rFonts w:ascii="Verdana" w:hAnsi="Verdana"/>
                <w:color w:val="000000"/>
              </w:rPr>
              <w:t>follow up</w:t>
            </w:r>
            <w:r w:rsidRPr="004C6CD0">
              <w:rPr>
                <w:rFonts w:ascii="Verdana" w:hAnsi="Verdana"/>
                <w:color w:val="000000"/>
              </w:rPr>
              <w:t xml:space="preserve"> on missing or incorrect information. </w:t>
            </w:r>
          </w:p>
          <w:p w14:paraId="2367F474" w14:textId="07D082D0" w:rsidR="00E26A58" w:rsidRPr="004C6CD0" w:rsidRDefault="00E26A58" w:rsidP="00E26A58">
            <w:pPr>
              <w:numPr>
                <w:ilvl w:val="0"/>
                <w:numId w:val="21"/>
              </w:numPr>
              <w:spacing w:before="120" w:after="120"/>
              <w:ind w:left="432"/>
              <w:rPr>
                <w:rFonts w:ascii="Verdana" w:hAnsi="Verdana"/>
                <w:color w:val="000000"/>
              </w:rPr>
            </w:pPr>
            <w:r w:rsidRPr="004C6CD0">
              <w:rPr>
                <w:rFonts w:ascii="Verdana" w:hAnsi="Verdana"/>
                <w:color w:val="000000"/>
              </w:rPr>
              <w:t>When you are finished utilizing the Paper Claim Viewer, close manually.</w:t>
            </w:r>
          </w:p>
          <w:p w14:paraId="6619DB42" w14:textId="77777777" w:rsidR="00E26A58" w:rsidRPr="00F05FAB" w:rsidRDefault="00E26A58" w:rsidP="007972E6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12B6037C" w14:textId="697C2FD1" w:rsidR="006F355A" w:rsidRDefault="6C50D037" w:rsidP="006F355A">
            <w:pPr>
              <w:spacing w:before="120" w:after="120"/>
              <w:rPr>
                <w:rFonts w:ascii="Verdana" w:hAnsi="Verdana"/>
              </w:rPr>
            </w:pPr>
            <w:r w:rsidRPr="006F355A">
              <w:rPr>
                <w:rFonts w:ascii="Verdana" w:hAnsi="Verdana"/>
                <w:b/>
                <w:bCs/>
                <w:color w:val="000000"/>
              </w:rPr>
              <w:t>Turn Around Time</w:t>
            </w:r>
            <w:r w:rsidR="006F355A">
              <w:rPr>
                <w:rFonts w:ascii="Verdana" w:hAnsi="Verdana"/>
                <w:b/>
                <w:bCs/>
                <w:color w:val="000000"/>
              </w:rPr>
              <w:t xml:space="preserve"> (TAT)</w:t>
            </w:r>
            <w:r w:rsidRPr="006F355A">
              <w:rPr>
                <w:rFonts w:ascii="Verdana" w:hAnsi="Verdana"/>
                <w:b/>
                <w:bCs/>
                <w:color w:val="000000"/>
              </w:rPr>
              <w:t>:</w:t>
            </w:r>
            <w:r w:rsidRPr="006F355A">
              <w:rPr>
                <w:rFonts w:ascii="Verdana" w:hAnsi="Verdana"/>
                <w:color w:val="000000"/>
              </w:rPr>
              <w:t xml:space="preserve">  </w:t>
            </w:r>
            <w:bookmarkStart w:id="29" w:name="OLE_LINK51"/>
            <w:bookmarkStart w:id="30" w:name="OLE_LINK20"/>
            <w:r w:rsidR="00E26A58" w:rsidRPr="006F355A">
              <w:rPr>
                <w:rFonts w:ascii="Verdana" w:hAnsi="Verdana"/>
              </w:rPr>
              <w:br/>
            </w:r>
          </w:p>
          <w:p w14:paraId="054CC699" w14:textId="71CE4EE8" w:rsidR="00E26A58" w:rsidRPr="006F355A" w:rsidRDefault="04AA12CB" w:rsidP="006F355A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Verdana" w:hAnsi="Verdana"/>
                <w:b/>
                <w:bCs/>
              </w:rPr>
            </w:pPr>
            <w:r w:rsidRPr="006F355A">
              <w:rPr>
                <w:rFonts w:ascii="Verdana" w:hAnsi="Verdana"/>
              </w:rPr>
              <w:t xml:space="preserve">For Caremark, refer to </w:t>
            </w:r>
            <w:hyperlink r:id="rId45" w:anchor="!/view?docid=ef66046d-494d-4892-9e2a-5bc437966f95" w:history="1">
              <w:r w:rsidRPr="006F355A">
                <w:rPr>
                  <w:rStyle w:val="Hyperlink"/>
                  <w:rFonts w:ascii="Verdana" w:hAnsi="Verdana"/>
                </w:rPr>
                <w:t>Compass - Paper Claim Submission Job Aid (058275)</w:t>
              </w:r>
            </w:hyperlink>
            <w:r w:rsidRPr="006F355A">
              <w:rPr>
                <w:rFonts w:ascii="Verdana" w:hAnsi="Verdana"/>
                <w:color w:val="0070C0"/>
              </w:rPr>
              <w:t xml:space="preserve"> </w:t>
            </w:r>
            <w:r w:rsidRPr="006F355A">
              <w:rPr>
                <w:rFonts w:ascii="Verdana" w:hAnsi="Verdana"/>
              </w:rPr>
              <w:t>for more information.</w:t>
            </w:r>
          </w:p>
          <w:p w14:paraId="2213D498" w14:textId="6B51C7A7" w:rsidR="00E26A58" w:rsidRPr="006F355A" w:rsidRDefault="00FB5908" w:rsidP="006F355A">
            <w:pPr>
              <w:pStyle w:val="ListParagraph"/>
              <w:numPr>
                <w:ilvl w:val="0"/>
                <w:numId w:val="42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F05FAB">
              <w:rPr>
                <w:noProof/>
              </w:rPr>
              <w:drawing>
                <wp:inline distT="0" distB="0" distL="0" distR="0" wp14:anchorId="6F6B88DF" wp14:editId="1B7AE4E7">
                  <wp:extent cx="304762" cy="304762"/>
                  <wp:effectExtent l="0" t="0" r="635" b="635"/>
                  <wp:docPr id="46641342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413429" name="Picture 46641342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F355A">
              <w:rPr>
                <w:rFonts w:ascii="Verdana" w:hAnsi="Verdana"/>
              </w:rPr>
              <w:t xml:space="preserve"> </w:t>
            </w:r>
            <w:r w:rsidR="04AA12CB" w:rsidRPr="006F355A">
              <w:rPr>
                <w:rFonts w:ascii="Verdana" w:hAnsi="Verdana"/>
              </w:rPr>
              <w:t>For Ae</w:t>
            </w:r>
            <w:r w:rsidR="00A81D4B" w:rsidRPr="006F355A">
              <w:rPr>
                <w:rFonts w:ascii="Verdana" w:hAnsi="Verdana"/>
              </w:rPr>
              <w:t>tna</w:t>
            </w:r>
            <w:r w:rsidR="04AA12CB" w:rsidRPr="006F355A">
              <w:rPr>
                <w:rFonts w:ascii="Verdana" w:hAnsi="Verdana"/>
              </w:rPr>
              <w:t xml:space="preserve">, refer to </w:t>
            </w:r>
            <w:hyperlink r:id="rId46" w:anchor="!/view?docid=27ce11fb-00ec-4abc-93a0-afb240e0862a" w:history="1">
              <w:r w:rsidR="04AA12CB" w:rsidRPr="006F355A">
                <w:rPr>
                  <w:rStyle w:val="Hyperlink"/>
                  <w:rFonts w:ascii="Verdana" w:hAnsi="Verdana"/>
                </w:rPr>
                <w:t>Aetna Compass - Researching / Submitting Paper Claims for Direct Member Reimbursement (DMR) (</w:t>
              </w:r>
              <w:r w:rsidR="04AA12CB" w:rsidRPr="006F355A">
                <w:rPr>
                  <w:rStyle w:val="Hyperlink"/>
                  <w:rFonts w:ascii="Verdana" w:eastAsia="Helvetica" w:hAnsi="Verdana" w:cs="Helvetica"/>
                </w:rPr>
                <w:t>064166)</w:t>
              </w:r>
            </w:hyperlink>
            <w:r w:rsidR="04AA12CB" w:rsidRPr="006F355A">
              <w:rPr>
                <w:rFonts w:ascii="Verdana" w:eastAsia="Helvetica" w:hAnsi="Verdana" w:cs="Helvetica"/>
                <w:color w:val="000000" w:themeColor="text1"/>
              </w:rPr>
              <w:t xml:space="preserve"> for more information.</w:t>
            </w:r>
            <w:bookmarkEnd w:id="29"/>
            <w:bookmarkEnd w:id="30"/>
            <w:r w:rsidR="006F355A" w:rsidRPr="006F355A">
              <w:rPr>
                <w:rFonts w:ascii="Verdana" w:eastAsia="Helvetica" w:hAnsi="Verdana" w:cs="Helvetica"/>
                <w:color w:val="000000" w:themeColor="text1"/>
              </w:rPr>
              <w:t xml:space="preserve"> </w:t>
            </w:r>
          </w:p>
        </w:tc>
      </w:tr>
      <w:tr w:rsidR="00AA296E" w14:paraId="74D7AE3E" w14:textId="77777777" w:rsidTr="003D2A31">
        <w:trPr>
          <w:trHeight w:val="300"/>
        </w:trPr>
        <w:tc>
          <w:tcPr>
            <w:tcW w:w="261" w:type="pct"/>
            <w:vMerge/>
          </w:tcPr>
          <w:p w14:paraId="0B9EE058" w14:textId="77777777" w:rsidR="00E26A58" w:rsidRPr="004C6CD0" w:rsidRDefault="00E26A58" w:rsidP="007972E6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90208E0" w14:textId="60BC1455" w:rsidR="00E26A58" w:rsidRPr="004C6CD0" w:rsidRDefault="00E26A58" w:rsidP="007972E6">
            <w:pPr>
              <w:spacing w:before="120" w:after="120"/>
              <w:jc w:val="center"/>
              <w:rPr>
                <w:rFonts w:ascii="Verdana" w:hAnsi="Verdana"/>
                <w:b/>
                <w:bCs/>
                <w:color w:val="000000" w:themeColor="text1"/>
              </w:rPr>
            </w:pPr>
            <w:r w:rsidRPr="004C6CD0">
              <w:rPr>
                <w:rFonts w:ascii="Verdana" w:hAnsi="Verdana"/>
                <w:b/>
                <w:bCs/>
                <w:color w:val="000000" w:themeColor="text1"/>
              </w:rPr>
              <w:t>If...</w:t>
            </w:r>
          </w:p>
        </w:tc>
        <w:tc>
          <w:tcPr>
            <w:tcW w:w="373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0B4FDD7" w14:textId="07130842" w:rsidR="00E26A58" w:rsidRPr="004C6CD0" w:rsidRDefault="00E26A58" w:rsidP="007972E6">
            <w:pPr>
              <w:spacing w:before="120" w:after="120"/>
              <w:jc w:val="center"/>
              <w:rPr>
                <w:rFonts w:ascii="Verdana" w:hAnsi="Verdana"/>
                <w:b/>
                <w:bCs/>
                <w:color w:val="000000" w:themeColor="text1"/>
              </w:rPr>
            </w:pPr>
            <w:r w:rsidRPr="004C6CD0">
              <w:rPr>
                <w:rFonts w:ascii="Verdana" w:hAnsi="Verdana"/>
                <w:b/>
                <w:bCs/>
                <w:color w:val="000000" w:themeColor="text1"/>
              </w:rPr>
              <w:t>Then...</w:t>
            </w:r>
          </w:p>
        </w:tc>
      </w:tr>
      <w:tr w:rsidR="00AA296E" w14:paraId="505CC5F1" w14:textId="77777777" w:rsidTr="003D2A31">
        <w:trPr>
          <w:trHeight w:val="158"/>
        </w:trPr>
        <w:tc>
          <w:tcPr>
            <w:tcW w:w="261" w:type="pct"/>
            <w:vMerge/>
          </w:tcPr>
          <w:p w14:paraId="426EAAB6" w14:textId="77777777" w:rsidR="00E26A58" w:rsidRPr="004C6CD0" w:rsidRDefault="00E26A58" w:rsidP="007972E6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E1D7B8" w14:textId="47411083" w:rsidR="00E26A58" w:rsidRPr="004C6CD0" w:rsidRDefault="00E26A58" w:rsidP="007972E6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  <w:bookmarkStart w:id="31" w:name="OLE_LINK18"/>
            <w:r w:rsidRPr="004C6CD0">
              <w:rPr>
                <w:rFonts w:ascii="Verdana" w:hAnsi="Verdana"/>
                <w:color w:val="000000" w:themeColor="text1"/>
              </w:rPr>
              <w:t>Member submitted the correct information according to Medforce but claim status is rejected</w:t>
            </w:r>
            <w:bookmarkEnd w:id="31"/>
          </w:p>
        </w:tc>
        <w:tc>
          <w:tcPr>
            <w:tcW w:w="3736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1426729" w14:textId="51F3EFEA" w:rsidR="00E26A58" w:rsidRPr="004C6CD0" w:rsidRDefault="00E26A58" w:rsidP="007972E6">
            <w:pPr>
              <w:spacing w:before="120" w:after="120"/>
              <w:rPr>
                <w:rFonts w:ascii="Verdana" w:hAnsi="Verdana"/>
              </w:rPr>
            </w:pPr>
            <w:r w:rsidRPr="004C6CD0">
              <w:rPr>
                <w:rFonts w:ascii="Verdana" w:hAnsi="Verdana"/>
                <w:color w:val="000000" w:themeColor="text1"/>
              </w:rPr>
              <w:t>Advise member of the reason for the rejected claim</w:t>
            </w:r>
            <w:r w:rsidR="00AA296E" w:rsidRPr="004C6CD0">
              <w:rPr>
                <w:rFonts w:ascii="Verdana" w:hAnsi="Verdana"/>
                <w:color w:val="000000" w:themeColor="text1"/>
              </w:rPr>
              <w:t xml:space="preserve">. </w:t>
            </w:r>
          </w:p>
        </w:tc>
      </w:tr>
      <w:tr w:rsidR="00355DFD" w14:paraId="42377121" w14:textId="77777777" w:rsidTr="003D2A31">
        <w:trPr>
          <w:trHeight w:val="207"/>
        </w:trPr>
        <w:tc>
          <w:tcPr>
            <w:tcW w:w="261" w:type="pct"/>
            <w:vMerge/>
          </w:tcPr>
          <w:p w14:paraId="60344959" w14:textId="77777777" w:rsidR="00355DFD" w:rsidRPr="004C6CD0" w:rsidRDefault="00355DFD" w:rsidP="007972E6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100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EEBB8A" w14:textId="54F1502F" w:rsidR="00355DFD" w:rsidRPr="004C6CD0" w:rsidRDefault="00355DFD" w:rsidP="007972E6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  <w:r w:rsidRPr="004C6CD0">
              <w:rPr>
                <w:rFonts w:ascii="Verdana" w:hAnsi="Verdana"/>
                <w:color w:val="000000" w:themeColor="text1"/>
              </w:rPr>
              <w:t>Claim is rejected for missing information (MI)</w:t>
            </w:r>
          </w:p>
        </w:tc>
        <w:tc>
          <w:tcPr>
            <w:tcW w:w="373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D7FA9" w14:textId="1A82F218" w:rsidR="00355DFD" w:rsidRPr="004C6CD0" w:rsidRDefault="00355DFD" w:rsidP="00355DFD">
            <w:pPr>
              <w:spacing w:before="120" w:after="120"/>
              <w:rPr>
                <w:color w:val="000000" w:themeColor="text1"/>
              </w:rPr>
            </w:pPr>
            <w:r w:rsidRPr="004C6CD0">
              <w:rPr>
                <w:rFonts w:ascii="Verdana" w:hAnsi="Verdana"/>
                <w:color w:val="000000" w:themeColor="text1"/>
              </w:rPr>
              <w:t>Ask the member if they have the missing information available.</w:t>
            </w:r>
          </w:p>
        </w:tc>
      </w:tr>
      <w:tr w:rsidR="00D014B5" w14:paraId="0E2C5547" w14:textId="77777777" w:rsidTr="003D2A31">
        <w:trPr>
          <w:trHeight w:val="206"/>
        </w:trPr>
        <w:tc>
          <w:tcPr>
            <w:tcW w:w="261" w:type="pct"/>
            <w:vMerge/>
          </w:tcPr>
          <w:p w14:paraId="3EECE60B" w14:textId="77777777" w:rsidR="00E26A58" w:rsidRPr="004C6CD0" w:rsidRDefault="00E26A58" w:rsidP="007972E6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1003" w:type="pct"/>
            <w:vMerge/>
          </w:tcPr>
          <w:p w14:paraId="21420FA3" w14:textId="77777777" w:rsidR="00E26A58" w:rsidRPr="004C6CD0" w:rsidRDefault="00E26A58" w:rsidP="007972E6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36EB9EA" w14:textId="333003B0" w:rsidR="00E26A58" w:rsidRPr="00355DFD" w:rsidRDefault="00E26A58" w:rsidP="00355DFD">
            <w:pPr>
              <w:spacing w:before="120" w:after="120"/>
              <w:jc w:val="center"/>
              <w:rPr>
                <w:rFonts w:ascii="Verdana" w:hAnsi="Verdana"/>
                <w:b/>
                <w:bCs/>
                <w:color w:val="000000" w:themeColor="text1"/>
              </w:rPr>
            </w:pPr>
            <w:r w:rsidRPr="00355DFD">
              <w:rPr>
                <w:rFonts w:ascii="Verdana" w:hAnsi="Verdana"/>
                <w:b/>
                <w:bCs/>
                <w:color w:val="000000" w:themeColor="text1"/>
              </w:rPr>
              <w:t>If…</w:t>
            </w:r>
          </w:p>
        </w:tc>
        <w:tc>
          <w:tcPr>
            <w:tcW w:w="3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E5E994F" w14:textId="161A3AFC" w:rsidR="00E26A58" w:rsidRPr="00355DFD" w:rsidRDefault="00E26A58" w:rsidP="00355DFD">
            <w:pPr>
              <w:spacing w:before="120" w:after="120"/>
              <w:jc w:val="center"/>
              <w:rPr>
                <w:rFonts w:ascii="Verdana" w:hAnsi="Verdana"/>
                <w:b/>
                <w:bCs/>
                <w:color w:val="000000" w:themeColor="text1"/>
              </w:rPr>
            </w:pPr>
            <w:r w:rsidRPr="00355DFD">
              <w:rPr>
                <w:rFonts w:ascii="Verdana" w:hAnsi="Verdana"/>
                <w:b/>
                <w:bCs/>
                <w:color w:val="000000" w:themeColor="text1"/>
              </w:rPr>
              <w:t>Then…</w:t>
            </w:r>
          </w:p>
        </w:tc>
      </w:tr>
      <w:tr w:rsidR="00D014B5" w14:paraId="5BF0960D" w14:textId="77777777" w:rsidTr="003D2A31">
        <w:trPr>
          <w:trHeight w:val="206"/>
        </w:trPr>
        <w:tc>
          <w:tcPr>
            <w:tcW w:w="261" w:type="pct"/>
            <w:vMerge/>
          </w:tcPr>
          <w:p w14:paraId="55D035B8" w14:textId="77777777" w:rsidR="00E26A58" w:rsidRPr="004C6CD0" w:rsidRDefault="00E26A58" w:rsidP="007972E6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1003" w:type="pct"/>
            <w:vMerge/>
          </w:tcPr>
          <w:p w14:paraId="2FA9C523" w14:textId="77777777" w:rsidR="00E26A58" w:rsidRPr="004C6CD0" w:rsidRDefault="00E26A58" w:rsidP="007972E6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AE216" w14:textId="1FC6135A" w:rsidR="00E26A58" w:rsidRPr="004C6CD0" w:rsidRDefault="00E26A58" w:rsidP="007972E6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Yes</w:t>
            </w:r>
          </w:p>
        </w:tc>
        <w:tc>
          <w:tcPr>
            <w:tcW w:w="3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A5802" w14:textId="77777777" w:rsidR="00E26A58" w:rsidRPr="00D014B5" w:rsidRDefault="00E26A58" w:rsidP="00D014B5">
            <w:pPr>
              <w:spacing w:before="120" w:after="120"/>
              <w:rPr>
                <w:rFonts w:ascii="Verdana" w:hAnsi="Verdana"/>
              </w:rPr>
            </w:pPr>
            <w:r w:rsidRPr="00D014B5">
              <w:rPr>
                <w:rFonts w:ascii="Verdana" w:hAnsi="Verdana"/>
              </w:rPr>
              <w:t>Open a Claims Research Request Support Task to send the information to the Paper Claims team and request to reprocess:</w:t>
            </w:r>
          </w:p>
          <w:p w14:paraId="37F33999" w14:textId="77777777" w:rsidR="00E26A58" w:rsidRPr="00D014B5" w:rsidRDefault="00E26A58" w:rsidP="00D014B5">
            <w:pPr>
              <w:spacing w:before="120" w:after="120"/>
              <w:rPr>
                <w:rFonts w:ascii="Verdana" w:hAnsi="Verdana"/>
              </w:rPr>
            </w:pPr>
          </w:p>
          <w:p w14:paraId="37B3D5E1" w14:textId="77777777" w:rsidR="00E26A58" w:rsidRPr="00D014B5" w:rsidRDefault="00E26A58" w:rsidP="00D014B5">
            <w:pPr>
              <w:spacing w:before="120" w:after="120"/>
              <w:rPr>
                <w:rFonts w:ascii="Verdana" w:hAnsi="Verdana"/>
              </w:rPr>
            </w:pPr>
            <w:r w:rsidRPr="00D014B5">
              <w:rPr>
                <w:rFonts w:ascii="Verdana" w:hAnsi="Verdana"/>
                <w:b/>
                <w:bCs/>
              </w:rPr>
              <w:t>Task Type:</w:t>
            </w:r>
            <w:r w:rsidRPr="00D014B5">
              <w:rPr>
                <w:rFonts w:ascii="Verdana" w:hAnsi="Verdana"/>
              </w:rPr>
              <w:t xml:space="preserve">  Participant Research Request (CRR)</w:t>
            </w:r>
          </w:p>
          <w:p w14:paraId="145EFD50" w14:textId="77777777" w:rsidR="00E26A58" w:rsidRPr="00D014B5" w:rsidRDefault="00E26A58" w:rsidP="00D014B5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D014B5">
              <w:rPr>
                <w:rFonts w:ascii="Verdana" w:hAnsi="Verdana"/>
                <w:b/>
                <w:bCs/>
              </w:rPr>
              <w:t xml:space="preserve">Complete Required fields:  </w:t>
            </w:r>
          </w:p>
          <w:p w14:paraId="1C03D6CD" w14:textId="7B234D72" w:rsidR="00E26A58" w:rsidRPr="00E26A58" w:rsidRDefault="00E26A58" w:rsidP="00D014B5">
            <w:pPr>
              <w:pStyle w:val="BodyTextIndent2"/>
              <w:numPr>
                <w:ilvl w:val="0"/>
                <w:numId w:val="24"/>
              </w:numPr>
              <w:spacing w:before="120" w:line="240" w:lineRule="auto"/>
              <w:ind w:left="792"/>
              <w:rPr>
                <w:rFonts w:ascii="Verdana" w:hAnsi="Verdana"/>
                <w:b/>
                <w:bCs/>
              </w:rPr>
            </w:pPr>
            <w:r w:rsidRPr="004C6CD0">
              <w:rPr>
                <w:rFonts w:ascii="Verdana" w:hAnsi="Verdana"/>
              </w:rPr>
              <w:t xml:space="preserve">Claim/Document Number </w:t>
            </w:r>
          </w:p>
          <w:p w14:paraId="5A543F4D" w14:textId="77777777" w:rsidR="00E26A58" w:rsidRPr="004C6CD0" w:rsidRDefault="00E26A58" w:rsidP="00D014B5">
            <w:pPr>
              <w:pStyle w:val="BodyTextIndent2"/>
              <w:numPr>
                <w:ilvl w:val="0"/>
                <w:numId w:val="24"/>
              </w:numPr>
              <w:spacing w:before="120" w:line="240" w:lineRule="auto"/>
              <w:ind w:left="792"/>
              <w:rPr>
                <w:rFonts w:ascii="Verdana" w:hAnsi="Verdana"/>
              </w:rPr>
            </w:pPr>
            <w:r w:rsidRPr="004C6CD0">
              <w:rPr>
                <w:rFonts w:ascii="Verdana" w:hAnsi="Verdana"/>
              </w:rPr>
              <w:t xml:space="preserve">Claim Submitted Date </w:t>
            </w:r>
          </w:p>
          <w:p w14:paraId="6D0D5C17" w14:textId="77777777" w:rsidR="00E26A58" w:rsidRPr="004C6CD0" w:rsidRDefault="00E26A58" w:rsidP="00D014B5">
            <w:pPr>
              <w:pStyle w:val="BodyTextIndent2"/>
              <w:numPr>
                <w:ilvl w:val="0"/>
                <w:numId w:val="24"/>
              </w:numPr>
              <w:spacing w:before="120" w:line="240" w:lineRule="auto"/>
              <w:ind w:left="792"/>
              <w:rPr>
                <w:rFonts w:ascii="Verdana" w:hAnsi="Verdana"/>
              </w:rPr>
            </w:pPr>
            <w:r w:rsidRPr="004C6CD0">
              <w:rPr>
                <w:rFonts w:ascii="Verdana" w:hAnsi="Verdana"/>
              </w:rPr>
              <w:t xml:space="preserve">Prescription Number </w:t>
            </w:r>
          </w:p>
          <w:p w14:paraId="3492C682" w14:textId="77777777" w:rsidR="00E26A58" w:rsidRPr="004C6CD0" w:rsidRDefault="00E26A58" w:rsidP="00D014B5">
            <w:pPr>
              <w:pStyle w:val="BodyTextIndent2"/>
              <w:numPr>
                <w:ilvl w:val="0"/>
                <w:numId w:val="24"/>
              </w:numPr>
              <w:spacing w:before="120" w:line="240" w:lineRule="auto"/>
              <w:ind w:left="792"/>
              <w:rPr>
                <w:rFonts w:ascii="Verdana" w:hAnsi="Verdana"/>
              </w:rPr>
            </w:pPr>
            <w:r w:rsidRPr="004C6CD0">
              <w:rPr>
                <w:rFonts w:ascii="Verdana" w:hAnsi="Verdana"/>
              </w:rPr>
              <w:t xml:space="preserve">Fill Date </w:t>
            </w:r>
          </w:p>
          <w:p w14:paraId="7DD62F48" w14:textId="77777777" w:rsidR="00E26A58" w:rsidRPr="004C6CD0" w:rsidRDefault="00E26A58" w:rsidP="00D014B5">
            <w:pPr>
              <w:pStyle w:val="BodyTextIndent2"/>
              <w:numPr>
                <w:ilvl w:val="0"/>
                <w:numId w:val="24"/>
              </w:numPr>
              <w:spacing w:before="120" w:line="240" w:lineRule="auto"/>
              <w:ind w:left="792"/>
              <w:rPr>
                <w:rFonts w:ascii="Verdana" w:hAnsi="Verdana"/>
              </w:rPr>
            </w:pPr>
            <w:r w:rsidRPr="004C6CD0">
              <w:rPr>
                <w:rFonts w:ascii="Verdana" w:hAnsi="Verdana"/>
              </w:rPr>
              <w:t xml:space="preserve">Days Since Claim Submitted </w:t>
            </w:r>
          </w:p>
          <w:p w14:paraId="1CE0D6FE" w14:textId="77777777" w:rsidR="00E26A58" w:rsidRPr="004C6CD0" w:rsidRDefault="00E26A58" w:rsidP="00D014B5">
            <w:pPr>
              <w:pStyle w:val="BodyTextIndent2"/>
              <w:numPr>
                <w:ilvl w:val="0"/>
                <w:numId w:val="24"/>
              </w:numPr>
              <w:spacing w:before="120" w:line="240" w:lineRule="auto"/>
              <w:ind w:left="792"/>
              <w:rPr>
                <w:rFonts w:ascii="Verdana" w:hAnsi="Verdana"/>
              </w:rPr>
            </w:pPr>
            <w:r w:rsidRPr="004C6CD0">
              <w:rPr>
                <w:rFonts w:ascii="Verdana" w:hAnsi="Verdana"/>
              </w:rPr>
              <w:t xml:space="preserve">Reason </w:t>
            </w:r>
          </w:p>
          <w:p w14:paraId="789D5752" w14:textId="77777777" w:rsidR="00E26A58" w:rsidRPr="00E26A58" w:rsidRDefault="00E26A58" w:rsidP="00D014B5">
            <w:pPr>
              <w:pStyle w:val="ListParagraph"/>
              <w:numPr>
                <w:ilvl w:val="0"/>
                <w:numId w:val="24"/>
              </w:numPr>
              <w:spacing w:before="120" w:after="120"/>
              <w:ind w:left="792"/>
              <w:contextualSpacing w:val="0"/>
              <w:rPr>
                <w:rFonts w:ascii="Verdana" w:hAnsi="Verdana"/>
                <w:color w:val="000000" w:themeColor="text1"/>
              </w:rPr>
            </w:pPr>
            <w:r w:rsidRPr="00E26A58">
              <w:rPr>
                <w:rFonts w:ascii="Verdana" w:hAnsi="Verdana"/>
              </w:rPr>
              <w:t>Is the Claim viewable in Compass? (dropdown)</w:t>
            </w:r>
          </w:p>
          <w:p w14:paraId="288A0C7A" w14:textId="77777777" w:rsidR="00E26A58" w:rsidRPr="00D014B5" w:rsidRDefault="00E26A58" w:rsidP="00D014B5">
            <w:pPr>
              <w:spacing w:before="120" w:after="120"/>
              <w:ind w:left="792"/>
              <w:rPr>
                <w:rFonts w:ascii="Verdana" w:hAnsi="Verdana"/>
              </w:rPr>
            </w:pPr>
            <w:r w:rsidRPr="00D014B5">
              <w:rPr>
                <w:rFonts w:ascii="Verdana" w:hAnsi="Verdana"/>
                <w:b/>
                <w:bCs/>
              </w:rPr>
              <w:t>Notes:</w:t>
            </w:r>
            <w:r w:rsidRPr="00D014B5">
              <w:rPr>
                <w:rFonts w:ascii="Verdana" w:hAnsi="Verdana"/>
              </w:rPr>
              <w:t xml:space="preserve">  Include missing information in the task notes.</w:t>
            </w:r>
          </w:p>
          <w:p w14:paraId="3502B27B" w14:textId="77777777" w:rsidR="00D014B5" w:rsidRDefault="00D014B5" w:rsidP="00D014B5">
            <w:pPr>
              <w:spacing w:before="120" w:after="120"/>
              <w:rPr>
                <w:rFonts w:ascii="Verdana" w:hAnsi="Verdana"/>
              </w:rPr>
            </w:pPr>
          </w:p>
          <w:p w14:paraId="30E28E1B" w14:textId="4A6F9061" w:rsidR="00E26A58" w:rsidRPr="00D014B5" w:rsidRDefault="00E26A58" w:rsidP="00D014B5">
            <w:pPr>
              <w:spacing w:before="120" w:after="120"/>
              <w:rPr>
                <w:rFonts w:ascii="Verdana" w:hAnsi="Verdana"/>
              </w:rPr>
            </w:pPr>
            <w:r w:rsidRPr="00D014B5">
              <w:rPr>
                <w:rFonts w:ascii="Verdana" w:hAnsi="Verdana"/>
              </w:rPr>
              <w:t xml:space="preserve">Refer to </w:t>
            </w:r>
            <w:hyperlink r:id="rId47" w:anchor="!/view?docid=64f18e5a-4d56-4175-ba8e-e7d094e501d6" w:history="1">
              <w:r w:rsidRPr="00D014B5">
                <w:rPr>
                  <w:rStyle w:val="Hyperlink"/>
                  <w:rFonts w:ascii="Verdana" w:hAnsi="Verdana"/>
                </w:rPr>
                <w:t>Compass - Create a Support Task (050031)</w:t>
              </w:r>
            </w:hyperlink>
            <w:r w:rsidRPr="00D014B5">
              <w:rPr>
                <w:rFonts w:ascii="Verdana" w:hAnsi="Verdana"/>
              </w:rPr>
              <w:t xml:space="preserve"> as needed.</w:t>
            </w:r>
          </w:p>
          <w:p w14:paraId="3F003E50" w14:textId="77777777" w:rsidR="00E26A58" w:rsidRPr="00D014B5" w:rsidRDefault="00E26A58" w:rsidP="00D014B5">
            <w:pPr>
              <w:spacing w:before="120" w:after="120"/>
              <w:rPr>
                <w:rFonts w:ascii="Verdana" w:hAnsi="Verdana"/>
              </w:rPr>
            </w:pPr>
          </w:p>
          <w:p w14:paraId="7217C186" w14:textId="77777777" w:rsidR="00355DFD" w:rsidRPr="00D014B5" w:rsidRDefault="00355DFD" w:rsidP="00D014B5">
            <w:pPr>
              <w:spacing w:before="120" w:after="120"/>
              <w:rPr>
                <w:rFonts w:ascii="Verdana" w:hAnsi="Verdana"/>
              </w:rPr>
            </w:pPr>
            <w:r w:rsidRPr="00D014B5">
              <w:rPr>
                <w:rFonts w:ascii="Verdana" w:hAnsi="Verdana"/>
              </w:rPr>
              <w:t xml:space="preserve">If a callback is requested, after the Support Task is submitted, click the </w:t>
            </w:r>
            <w:r w:rsidRPr="00D014B5">
              <w:rPr>
                <w:rFonts w:ascii="Verdana" w:hAnsi="Verdana"/>
                <w:b/>
                <w:bCs/>
              </w:rPr>
              <w:t>Create Callback</w:t>
            </w:r>
            <w:r w:rsidRPr="00D014B5">
              <w:rPr>
                <w:rFonts w:ascii="Verdana" w:hAnsi="Verdana"/>
              </w:rPr>
              <w:t xml:space="preserve"> button in the top right corner. </w:t>
            </w:r>
          </w:p>
          <w:p w14:paraId="3B36E42A" w14:textId="77777777" w:rsidR="00355DFD" w:rsidRPr="004C6CD0" w:rsidRDefault="00355DFD" w:rsidP="00355DFD">
            <w:pPr>
              <w:pStyle w:val="BodyTextIndent2"/>
              <w:spacing w:before="120" w:line="240" w:lineRule="auto"/>
              <w:ind w:left="0"/>
              <w:rPr>
                <w:rFonts w:ascii="Verdana" w:hAnsi="Verdana"/>
              </w:rPr>
            </w:pPr>
          </w:p>
          <w:p w14:paraId="3D5044DD" w14:textId="77777777" w:rsidR="00E26A58" w:rsidRDefault="00355DFD" w:rsidP="00355DFD">
            <w:pPr>
              <w:spacing w:before="120" w:after="120"/>
              <w:jc w:val="center"/>
              <w:rPr>
                <w:rFonts w:ascii="Verdana" w:hAnsi="Verdana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405ABBA" wp14:editId="1455A9D9">
                  <wp:extent cx="7315200" cy="1337187"/>
                  <wp:effectExtent l="0" t="0" r="0" b="0"/>
                  <wp:docPr id="1284101554" name="Picture 1284101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133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F5316" w14:textId="77777777" w:rsidR="00355DFD" w:rsidRDefault="00355DFD" w:rsidP="00355DFD">
            <w:pPr>
              <w:spacing w:before="120" w:after="120"/>
              <w:jc w:val="center"/>
              <w:rPr>
                <w:rFonts w:ascii="Verdana" w:hAnsi="Verdana"/>
                <w:color w:val="000000" w:themeColor="text1"/>
              </w:rPr>
            </w:pPr>
          </w:p>
          <w:p w14:paraId="1EFC9BC5" w14:textId="225F20D0" w:rsidR="00355DFD" w:rsidRPr="00355DFD" w:rsidRDefault="00355DFD" w:rsidP="00355DFD">
            <w:pPr>
              <w:spacing w:before="120" w:after="120"/>
              <w:rPr>
                <w:rFonts w:ascii="Verdana" w:hAnsi="Verdana"/>
              </w:rPr>
            </w:pPr>
            <w:r w:rsidRPr="004C6CD0">
              <w:rPr>
                <w:rFonts w:ascii="Verdana" w:hAnsi="Verdana"/>
                <w:b/>
                <w:bCs/>
              </w:rPr>
              <w:t>Turnaround Time:</w:t>
            </w:r>
            <w:r w:rsidRPr="004C6CD0">
              <w:rPr>
                <w:rFonts w:ascii="Verdana" w:hAnsi="Verdana"/>
              </w:rPr>
              <w:t xml:space="preserve">  Advise</w:t>
            </w:r>
            <w:r>
              <w:rPr>
                <w:rFonts w:ascii="Verdana" w:hAnsi="Verdana"/>
              </w:rPr>
              <w:t xml:space="preserve"> the</w:t>
            </w:r>
            <w:r w:rsidRPr="004C6CD0">
              <w:rPr>
                <w:rFonts w:ascii="Verdana" w:hAnsi="Verdana"/>
              </w:rPr>
              <w:t xml:space="preserve"> member that a decision </w:t>
            </w:r>
            <w:r>
              <w:rPr>
                <w:rFonts w:ascii="Verdana" w:hAnsi="Verdana"/>
              </w:rPr>
              <w:t>is</w:t>
            </w:r>
            <w:r w:rsidRPr="004C6CD0">
              <w:rPr>
                <w:rFonts w:ascii="Verdana" w:hAnsi="Verdana"/>
              </w:rPr>
              <w:t xml:space="preserve"> made within four</w:t>
            </w:r>
            <w:r w:rsidR="00614604">
              <w:rPr>
                <w:rFonts w:ascii="Verdana" w:hAnsi="Verdana"/>
              </w:rPr>
              <w:t xml:space="preserve"> (4)</w:t>
            </w:r>
            <w:r w:rsidRPr="004C6CD0">
              <w:rPr>
                <w:rFonts w:ascii="Verdana" w:hAnsi="Verdana"/>
              </w:rPr>
              <w:t xml:space="preserve"> business days.</w:t>
            </w:r>
          </w:p>
        </w:tc>
      </w:tr>
      <w:tr w:rsidR="00D014B5" w14:paraId="5CCD1EAE" w14:textId="77777777" w:rsidTr="003D2A31">
        <w:trPr>
          <w:trHeight w:val="206"/>
        </w:trPr>
        <w:tc>
          <w:tcPr>
            <w:tcW w:w="261" w:type="pct"/>
            <w:vMerge/>
          </w:tcPr>
          <w:p w14:paraId="37B9677C" w14:textId="77777777" w:rsidR="00E26A58" w:rsidRPr="004C6CD0" w:rsidRDefault="00E26A58" w:rsidP="007972E6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1003" w:type="pct"/>
            <w:vMerge/>
          </w:tcPr>
          <w:p w14:paraId="5EC3D610" w14:textId="77777777" w:rsidR="00E26A58" w:rsidRPr="004C6CD0" w:rsidRDefault="00E26A58" w:rsidP="007972E6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830BE" w14:textId="26D46270" w:rsidR="00E26A58" w:rsidRPr="004C6CD0" w:rsidRDefault="00355DFD" w:rsidP="007972E6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No</w:t>
            </w:r>
          </w:p>
        </w:tc>
        <w:tc>
          <w:tcPr>
            <w:tcW w:w="3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811BC" w14:textId="28FC3FEF" w:rsidR="00E26A58" w:rsidRPr="004C6CD0" w:rsidRDefault="00355DFD" w:rsidP="00FF56BA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A</w:t>
            </w:r>
            <w:r w:rsidRPr="00355DFD">
              <w:rPr>
                <w:rFonts w:ascii="Verdana" w:hAnsi="Verdana"/>
                <w:color w:val="000000" w:themeColor="text1"/>
              </w:rPr>
              <w:t xml:space="preserve">dvise the member how/where to obtain missing information and options to either resubmit the claim or to call and provide missing information when obtained. </w:t>
            </w:r>
          </w:p>
        </w:tc>
      </w:tr>
      <w:tr w:rsidR="00AA296E" w14:paraId="6EC4FE11" w14:textId="77777777" w:rsidTr="003D2A31">
        <w:trPr>
          <w:trHeight w:val="300"/>
        </w:trPr>
        <w:tc>
          <w:tcPr>
            <w:tcW w:w="261" w:type="pct"/>
            <w:vMerge/>
          </w:tcPr>
          <w:p w14:paraId="073798D5" w14:textId="77777777" w:rsidR="00E26A58" w:rsidRDefault="00E26A58" w:rsidP="007972E6">
            <w:pPr>
              <w:spacing w:before="120" w:after="120"/>
            </w:pP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5AD59" w14:textId="47060CCB" w:rsidR="00E26A58" w:rsidRPr="00137B66" w:rsidRDefault="00E26A58" w:rsidP="007972E6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M</w:t>
            </w:r>
            <w:r w:rsidRPr="00137B66">
              <w:rPr>
                <w:rFonts w:ascii="Verdana" w:hAnsi="Verdana"/>
                <w:color w:val="000000" w:themeColor="text1"/>
              </w:rPr>
              <w:t xml:space="preserve">ember did not submit the correct information according to </w:t>
            </w:r>
            <w:r w:rsidR="00AA296E" w:rsidRPr="00137B66">
              <w:rPr>
                <w:rFonts w:ascii="Verdana" w:hAnsi="Verdana"/>
                <w:color w:val="000000" w:themeColor="text1"/>
              </w:rPr>
              <w:t>Med</w:t>
            </w:r>
            <w:r w:rsidR="00AA296E">
              <w:rPr>
                <w:rFonts w:ascii="Verdana" w:hAnsi="Verdana"/>
                <w:color w:val="000000" w:themeColor="text1"/>
              </w:rPr>
              <w:t>f</w:t>
            </w:r>
            <w:r w:rsidR="00AA296E" w:rsidRPr="00137B66">
              <w:rPr>
                <w:rFonts w:ascii="Verdana" w:hAnsi="Verdana"/>
                <w:color w:val="000000" w:themeColor="text1"/>
              </w:rPr>
              <w:t>orce.</w:t>
            </w:r>
          </w:p>
          <w:p w14:paraId="6B4EAD72" w14:textId="0DDC0E1A" w:rsidR="00E26A58" w:rsidRPr="00137B66" w:rsidRDefault="00E26A58" w:rsidP="007972E6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</w:p>
        </w:tc>
        <w:tc>
          <w:tcPr>
            <w:tcW w:w="373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74ACA" w14:textId="55C215D2" w:rsidR="00E26A58" w:rsidRPr="00F05FAB" w:rsidRDefault="00E26A58" w:rsidP="00355DFD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  <w:r w:rsidRPr="00F05FAB">
              <w:rPr>
                <w:rFonts w:ascii="Verdana" w:hAnsi="Verdana"/>
                <w:color w:val="000000" w:themeColor="text1"/>
              </w:rPr>
              <w:t xml:space="preserve">Notify the members what they need and have them resubmit their request. </w:t>
            </w:r>
          </w:p>
          <w:p w14:paraId="35FA1B96" w14:textId="513DF364" w:rsidR="00E26A58" w:rsidRPr="00F05FAB" w:rsidRDefault="00E26A58" w:rsidP="00355DFD">
            <w:pPr>
              <w:spacing w:before="120" w:after="120"/>
              <w:rPr>
                <w:rFonts w:ascii="Verdana" w:hAnsi="Verdana"/>
              </w:rPr>
            </w:pPr>
            <w:r w:rsidRPr="00F05FAB">
              <w:rPr>
                <w:rFonts w:ascii="Verdana" w:hAnsi="Verdana"/>
                <w:color w:val="000000" w:themeColor="text1"/>
              </w:rPr>
              <w:t>Follow t</w:t>
            </w:r>
            <w:r w:rsidRPr="00F05FAB">
              <w:rPr>
                <w:rFonts w:ascii="Verdana" w:hAnsi="Verdana"/>
              </w:rPr>
              <w:t xml:space="preserve">he process outlined in </w:t>
            </w:r>
            <w:bookmarkStart w:id="32" w:name="OLE_LINK19"/>
            <w:r w:rsidRPr="00F05FAB">
              <w:fldChar w:fldCharType="begin"/>
            </w:r>
            <w:r w:rsidRPr="00F05FAB">
              <w:rPr>
                <w:rFonts w:ascii="Verdana" w:hAnsi="Verdana"/>
              </w:rPr>
              <w:instrText>HYPERLINK "https://thesource.cvshealth.com/nuxeo/thesource/" \l "!/view?docid=ef66046d-494d-4892-9e2a-5bc437966f95"</w:instrText>
            </w:r>
            <w:r w:rsidRPr="00F05FAB">
              <w:fldChar w:fldCharType="separate"/>
            </w:r>
            <w:r w:rsidRPr="00F05FAB">
              <w:rPr>
                <w:rStyle w:val="Hyperlink"/>
                <w:rFonts w:ascii="Verdana" w:hAnsi="Verdana"/>
              </w:rPr>
              <w:t>Compass - Paper Claim Submission Job Aid (058275)</w:t>
            </w:r>
            <w:r w:rsidRPr="00F05FAB">
              <w:rPr>
                <w:rStyle w:val="Hyperlink"/>
                <w:rFonts w:ascii="Verdana" w:hAnsi="Verdana"/>
              </w:rPr>
              <w:fldChar w:fldCharType="end"/>
            </w:r>
            <w:r w:rsidRPr="00F05FAB">
              <w:rPr>
                <w:rFonts w:ascii="Verdana" w:hAnsi="Verdana"/>
                <w:color w:val="000000"/>
              </w:rPr>
              <w:t>.</w:t>
            </w:r>
            <w:bookmarkEnd w:id="32"/>
            <w:r w:rsidRPr="00F05FAB">
              <w:rPr>
                <w:rFonts w:ascii="Verdana" w:hAnsi="Verdana"/>
              </w:rPr>
              <w:t xml:space="preserve"> </w:t>
            </w:r>
          </w:p>
          <w:p w14:paraId="509D62F0" w14:textId="77777777" w:rsidR="00E26A58" w:rsidRPr="00F05FAB" w:rsidRDefault="00E26A58" w:rsidP="00355DFD">
            <w:pPr>
              <w:spacing w:before="120" w:after="120"/>
              <w:rPr>
                <w:rFonts w:ascii="Verdana" w:hAnsi="Verdana"/>
              </w:rPr>
            </w:pPr>
          </w:p>
          <w:p w14:paraId="24FB32D0" w14:textId="4E25A57B" w:rsidR="00E26A58" w:rsidRPr="00F05FAB" w:rsidRDefault="00E26A58" w:rsidP="00355DFD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  <w:r w:rsidRPr="00F05FAB">
              <w:rPr>
                <w:rFonts w:ascii="Verdana" w:hAnsi="Verdana"/>
                <w:b/>
                <w:bCs/>
                <w:color w:val="000000" w:themeColor="text1"/>
              </w:rPr>
              <w:t>Note:</w:t>
            </w:r>
            <w:r w:rsidRPr="00F05FAB">
              <w:rPr>
                <w:rFonts w:ascii="Verdana" w:hAnsi="Verdana"/>
                <w:color w:val="000000" w:themeColor="text1"/>
              </w:rPr>
              <w:t xml:space="preserve">  When resubmitting a paper claim. The member’s new paper claim request is linked to their previous paper claim request/previous documents.</w:t>
            </w:r>
          </w:p>
        </w:tc>
      </w:tr>
      <w:tr w:rsidR="00AA296E" w14:paraId="1DE79E2A" w14:textId="77777777" w:rsidTr="003D2A31">
        <w:trPr>
          <w:trHeight w:val="300"/>
        </w:trPr>
        <w:tc>
          <w:tcPr>
            <w:tcW w:w="261" w:type="pct"/>
            <w:vMerge/>
          </w:tcPr>
          <w:p w14:paraId="4EBA5406" w14:textId="77777777" w:rsidR="00E26A58" w:rsidRDefault="00E26A58" w:rsidP="007972E6">
            <w:pPr>
              <w:spacing w:before="120" w:after="120"/>
            </w:pP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27902" w14:textId="154A4271" w:rsidR="00E26A58" w:rsidRPr="00137B66" w:rsidRDefault="00E26A58" w:rsidP="007972E6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  <w:r w:rsidRPr="00137B66">
              <w:rPr>
                <w:rFonts w:ascii="Verdana" w:hAnsi="Verdana"/>
                <w:color w:val="000000" w:themeColor="text1"/>
              </w:rPr>
              <w:t>There is an error in the claim according to Med</w:t>
            </w:r>
            <w:r>
              <w:rPr>
                <w:rFonts w:ascii="Verdana" w:hAnsi="Verdana"/>
                <w:color w:val="000000" w:themeColor="text1"/>
              </w:rPr>
              <w:t>f</w:t>
            </w:r>
            <w:r w:rsidRPr="00137B66">
              <w:rPr>
                <w:rFonts w:ascii="Verdana" w:hAnsi="Verdana"/>
                <w:color w:val="000000" w:themeColor="text1"/>
              </w:rPr>
              <w:t>orce</w:t>
            </w:r>
            <w:r w:rsidR="00355DFD">
              <w:rPr>
                <w:rFonts w:ascii="Verdana" w:hAnsi="Verdana"/>
                <w:color w:val="000000" w:themeColor="text1"/>
              </w:rPr>
              <w:t>.</w:t>
            </w:r>
          </w:p>
        </w:tc>
        <w:tc>
          <w:tcPr>
            <w:tcW w:w="373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A9226" w14:textId="5CE3ABF6" w:rsidR="00E26A58" w:rsidRPr="00F05FAB" w:rsidRDefault="00E26A58" w:rsidP="007972E6">
            <w:pPr>
              <w:spacing w:before="120" w:after="120"/>
              <w:rPr>
                <w:rFonts w:ascii="Verdana" w:hAnsi="Verdana"/>
                <w:color w:val="000000" w:themeColor="text1"/>
              </w:rPr>
            </w:pPr>
            <w:r w:rsidRPr="00F05FAB">
              <w:rPr>
                <w:rFonts w:ascii="Verdana" w:hAnsi="Verdana"/>
                <w:color w:val="000000" w:themeColor="text1"/>
              </w:rPr>
              <w:t>Open a Claims Research Request Support Task to correct the issue (rather than having the member completely resubmit the claim)</w:t>
            </w:r>
            <w:r w:rsidR="00AA296E" w:rsidRPr="00F05FAB">
              <w:rPr>
                <w:rFonts w:ascii="Verdana" w:hAnsi="Verdana"/>
                <w:color w:val="000000" w:themeColor="text1"/>
              </w:rPr>
              <w:t xml:space="preserve">. </w:t>
            </w:r>
          </w:p>
        </w:tc>
      </w:tr>
    </w:tbl>
    <w:p w14:paraId="6E69C36C" w14:textId="77777777" w:rsidR="00355DFD" w:rsidRDefault="00355DFD" w:rsidP="007972E6">
      <w:pPr>
        <w:pStyle w:val="BodyTextIndent2"/>
        <w:spacing w:before="120" w:line="240" w:lineRule="auto"/>
        <w:ind w:left="0"/>
        <w:rPr>
          <w:rFonts w:ascii="Verdana" w:hAnsi="Verdana"/>
        </w:rPr>
      </w:pPr>
      <w:bookmarkStart w:id="33" w:name="_Log_Activity_1"/>
      <w:bookmarkStart w:id="34" w:name="_Process_for_Handling"/>
      <w:bookmarkStart w:id="35" w:name="_Resolution_Time"/>
      <w:bookmarkStart w:id="36" w:name="_Log_Activity"/>
      <w:bookmarkStart w:id="37" w:name="OLE_LINK12"/>
      <w:bookmarkStart w:id="38" w:name="OLE_LINK8"/>
      <w:bookmarkEnd w:id="33"/>
      <w:bookmarkEnd w:id="34"/>
      <w:bookmarkEnd w:id="35"/>
      <w:bookmarkEnd w:id="36"/>
    </w:p>
    <w:bookmarkEnd w:id="37"/>
    <w:p w14:paraId="2B6CF078" w14:textId="2548DE13" w:rsidR="00CD703E" w:rsidRPr="005727FC" w:rsidRDefault="0064201C" w:rsidP="00355DFD">
      <w:pPr>
        <w:spacing w:before="120" w:after="120"/>
        <w:jc w:val="right"/>
        <w:rPr>
          <w:rFonts w:ascii="Verdana" w:hAnsi="Verdana"/>
          <w:color w:val="0000FF"/>
        </w:rPr>
      </w:pPr>
      <w:r w:rsidRPr="005727FC">
        <w:rPr>
          <w:rFonts w:ascii="Verdana" w:hAnsi="Verdana"/>
          <w:color w:val="0000FF"/>
        </w:rPr>
        <w:fldChar w:fldCharType="begin"/>
      </w:r>
      <w:r w:rsidR="00610AD7" w:rsidRPr="005727FC">
        <w:rPr>
          <w:rFonts w:ascii="Verdana" w:hAnsi="Verdana"/>
          <w:color w:val="0000FF"/>
        </w:rPr>
        <w:instrText>HYPERLINK  \l "_top"</w:instrText>
      </w:r>
      <w:r w:rsidRPr="005727FC">
        <w:rPr>
          <w:rFonts w:ascii="Verdana" w:hAnsi="Verdana"/>
          <w:color w:val="0000FF"/>
        </w:rPr>
      </w:r>
      <w:r w:rsidRPr="005727FC">
        <w:rPr>
          <w:rFonts w:ascii="Verdana" w:hAnsi="Verdana"/>
          <w:color w:val="0000FF"/>
        </w:rPr>
        <w:fldChar w:fldCharType="separate"/>
      </w:r>
      <w:r w:rsidR="008B69C1" w:rsidRPr="005727FC">
        <w:rPr>
          <w:rStyle w:val="Hyperlink"/>
          <w:rFonts w:ascii="Verdana" w:hAnsi="Verdana"/>
        </w:rPr>
        <w:t>Top of the Document</w:t>
      </w:r>
      <w:r w:rsidRPr="005727FC">
        <w:rPr>
          <w:rFonts w:ascii="Verdana" w:hAnsi="Verdana"/>
          <w:color w:val="0000FF"/>
        </w:rPr>
        <w:fldChar w:fldCharType="end"/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D703E" w14:paraId="23CB8B61" w14:textId="77777777" w:rsidTr="00936E44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4E1C190" w14:textId="77777777" w:rsidR="00CD703E" w:rsidRDefault="00CD703E" w:rsidP="007972E6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39" w:name="_Scenario_Guide"/>
            <w:bookmarkStart w:id="40" w:name="_Toc150962021"/>
            <w:bookmarkStart w:id="41" w:name="_Toc191482452"/>
            <w:bookmarkEnd w:id="39"/>
            <w:r>
              <w:rPr>
                <w:rFonts w:ascii="Verdana" w:hAnsi="Verdana"/>
                <w:i w:val="0"/>
                <w:iCs w:val="0"/>
              </w:rPr>
              <w:t>Scenario Guide</w:t>
            </w:r>
            <w:bookmarkEnd w:id="40"/>
            <w:bookmarkEnd w:id="41"/>
          </w:p>
        </w:tc>
      </w:tr>
    </w:tbl>
    <w:p w14:paraId="164CD72B" w14:textId="77777777" w:rsidR="00CD703E" w:rsidRPr="00D014B5" w:rsidRDefault="00CD703E" w:rsidP="00D014B5">
      <w:pPr>
        <w:spacing w:before="120" w:after="120"/>
        <w:rPr>
          <w:rFonts w:ascii="Verdana" w:hAnsi="Verdana"/>
        </w:rPr>
      </w:pPr>
      <w:r w:rsidRPr="00D014B5">
        <w:rPr>
          <w:rFonts w:ascii="Verdana" w:hAnsi="Verdana"/>
        </w:rPr>
        <w:t>Refer to the following scenario as needed: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75"/>
        <w:gridCol w:w="1442"/>
        <w:gridCol w:w="9333"/>
      </w:tblGrid>
      <w:tr w:rsidR="00614604" w14:paraId="4FB134D4" w14:textId="77777777" w:rsidTr="00756F3C">
        <w:tc>
          <w:tcPr>
            <w:tcW w:w="6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E75BF9" w14:textId="77777777" w:rsidR="00CD703E" w:rsidRDefault="00CD703E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Scenario</w:t>
            </w:r>
          </w:p>
        </w:tc>
        <w:tc>
          <w:tcPr>
            <w:tcW w:w="43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2C020A4" w14:textId="77777777" w:rsidR="00CD703E" w:rsidRDefault="00CD703E" w:rsidP="007972E6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Action</w:t>
            </w:r>
          </w:p>
        </w:tc>
      </w:tr>
      <w:tr w:rsidR="006F127B" w14:paraId="76CF88CC" w14:textId="77777777" w:rsidTr="00756F3C">
        <w:trPr>
          <w:trHeight w:val="155"/>
        </w:trPr>
        <w:tc>
          <w:tcPr>
            <w:tcW w:w="63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C448F97" w14:textId="77777777" w:rsidR="006F127B" w:rsidRPr="00D014B5" w:rsidRDefault="006F127B" w:rsidP="00665EF8">
            <w:pPr>
              <w:spacing w:before="120" w:after="120"/>
              <w:rPr>
                <w:rFonts w:ascii="Verdana" w:hAnsi="Verdana"/>
              </w:rPr>
            </w:pPr>
            <w:r w:rsidRPr="00D014B5">
              <w:rPr>
                <w:rFonts w:ascii="Verdana" w:hAnsi="Verdana"/>
              </w:rPr>
              <w:t>Unable to locate the paper claim member is calling about</w:t>
            </w:r>
          </w:p>
        </w:tc>
        <w:tc>
          <w:tcPr>
            <w:tcW w:w="43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AD901" w14:textId="77777777" w:rsidR="006F127B" w:rsidRPr="00665EF8" w:rsidRDefault="006F127B" w:rsidP="00665EF8">
            <w:pPr>
              <w:spacing w:before="120" w:after="120"/>
              <w:rPr>
                <w:rFonts w:ascii="Verdana" w:hAnsi="Verdana"/>
              </w:rPr>
            </w:pPr>
            <w:r w:rsidRPr="00665EF8">
              <w:rPr>
                <w:rFonts w:ascii="Verdana" w:hAnsi="Verdana"/>
              </w:rPr>
              <w:t xml:space="preserve">Ask member additional questions as to when and where a claim was mailed/submitted to ensure enough time has elapsed for the claim to be processed. </w:t>
            </w:r>
          </w:p>
          <w:p w14:paraId="6229C09F" w14:textId="3414D74E" w:rsidR="006F127B" w:rsidRDefault="006F127B" w:rsidP="006F127B">
            <w:pPr>
              <w:pStyle w:val="BodyTextIndent2"/>
              <w:spacing w:before="120" w:line="240" w:lineRule="auto"/>
              <w:ind w:left="0"/>
              <w:rPr>
                <w:rFonts w:ascii="Verdana" w:hAnsi="Verdana"/>
              </w:rPr>
            </w:pPr>
          </w:p>
        </w:tc>
      </w:tr>
      <w:tr w:rsidR="00DB42BE" w14:paraId="1A20AFC2" w14:textId="77777777" w:rsidTr="00756F3C">
        <w:trPr>
          <w:trHeight w:val="152"/>
        </w:trPr>
        <w:tc>
          <w:tcPr>
            <w:tcW w:w="63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B9A08C5" w14:textId="77777777" w:rsidR="00645C67" w:rsidRPr="00D014B5" w:rsidRDefault="00645C67" w:rsidP="00665EF8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1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C9D4496" w14:textId="27FE4396" w:rsidR="00645C67" w:rsidRPr="00355DFD" w:rsidRDefault="00645C67" w:rsidP="00355DFD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  <w:b/>
                <w:bCs/>
              </w:rPr>
            </w:pPr>
            <w:r w:rsidRPr="00355DFD">
              <w:rPr>
                <w:rFonts w:ascii="Verdana" w:hAnsi="Verdana"/>
                <w:b/>
                <w:bCs/>
              </w:rPr>
              <w:t>If…</w:t>
            </w:r>
          </w:p>
        </w:tc>
        <w:tc>
          <w:tcPr>
            <w:tcW w:w="2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F4F23E3" w14:textId="343680E5" w:rsidR="00645C67" w:rsidRPr="00355DFD" w:rsidRDefault="00645C67" w:rsidP="00355DFD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  <w:b/>
                <w:bCs/>
              </w:rPr>
            </w:pPr>
            <w:r w:rsidRPr="00355DFD">
              <w:rPr>
                <w:rFonts w:ascii="Verdana" w:hAnsi="Verdana"/>
                <w:b/>
                <w:bCs/>
              </w:rPr>
              <w:t>Then…</w:t>
            </w:r>
          </w:p>
        </w:tc>
      </w:tr>
      <w:tr w:rsidR="00DB42BE" w14:paraId="10F9ADDA" w14:textId="77777777" w:rsidTr="00756F3C">
        <w:trPr>
          <w:trHeight w:val="39"/>
        </w:trPr>
        <w:tc>
          <w:tcPr>
            <w:tcW w:w="63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03555A" w14:textId="77777777" w:rsidR="00DB42BE" w:rsidRPr="00D014B5" w:rsidRDefault="00DB42BE" w:rsidP="00665EF8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1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020B7" w14:textId="77777777" w:rsidR="00DB42BE" w:rsidRPr="00665EF8" w:rsidRDefault="00DB42BE" w:rsidP="00665EF8">
            <w:pPr>
              <w:spacing w:before="120" w:after="120"/>
              <w:rPr>
                <w:rFonts w:ascii="Verdana" w:hAnsi="Verdana"/>
              </w:rPr>
            </w:pPr>
            <w:r w:rsidRPr="00665EF8">
              <w:rPr>
                <w:rFonts w:ascii="Verdana" w:hAnsi="Verdana"/>
              </w:rPr>
              <w:t>The Paper Claim is not found in Paper Claim Viewer, determine how long it has been since the member mailed it:</w:t>
            </w:r>
          </w:p>
        </w:tc>
        <w:tc>
          <w:tcPr>
            <w:tcW w:w="2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1446C" w14:textId="4CBAF2C5" w:rsidR="00DB42BE" w:rsidRDefault="0085218A" w:rsidP="00CC4323">
            <w:pPr>
              <w:pStyle w:val="BodyTextIndent2"/>
              <w:numPr>
                <w:ilvl w:val="0"/>
                <w:numId w:val="41"/>
              </w:numPr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>If t</w:t>
            </w:r>
            <w:r w:rsidR="00DB42BE">
              <w:rPr>
                <w:rFonts w:ascii="Verdana" w:hAnsi="Verdana"/>
                <w:b/>
                <w:bCs/>
              </w:rPr>
              <w:t>here are 10 or less calendar days,</w:t>
            </w:r>
            <w:r w:rsidR="00DB42BE">
              <w:rPr>
                <w:rFonts w:ascii="Verdana" w:hAnsi="Verdana"/>
              </w:rPr>
              <w:t xml:space="preserve"> </w:t>
            </w:r>
            <w:r w:rsidR="00711FB0">
              <w:rPr>
                <w:rFonts w:ascii="Verdana" w:hAnsi="Verdana"/>
              </w:rPr>
              <w:t>e</w:t>
            </w:r>
            <w:r w:rsidR="00DB42BE">
              <w:rPr>
                <w:rFonts w:ascii="Verdana" w:hAnsi="Verdana"/>
              </w:rPr>
              <w:t>ducate the member that it can take up to 10 calendar days for us to receive the claim.</w:t>
            </w:r>
          </w:p>
          <w:p w14:paraId="61EE6085" w14:textId="13AE3C3C" w:rsidR="00DB42BE" w:rsidRDefault="00DB42BE" w:rsidP="00CC4323">
            <w:pPr>
              <w:pStyle w:val="BodyTextIndent2"/>
              <w:numPr>
                <w:ilvl w:val="0"/>
                <w:numId w:val="41"/>
              </w:numPr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 xml:space="preserve">It is more than 10 calendar days, </w:t>
            </w:r>
            <w:r w:rsidR="00711FB0">
              <w:rPr>
                <w:rFonts w:ascii="Verdana" w:hAnsi="Verdana"/>
              </w:rPr>
              <w:t>a</w:t>
            </w:r>
            <w:r>
              <w:rPr>
                <w:rFonts w:ascii="Verdana" w:hAnsi="Verdana"/>
              </w:rPr>
              <w:t>sk the member to resubmit the Paper Claim request. Recommend the Digital option first.</w:t>
            </w:r>
          </w:p>
        </w:tc>
      </w:tr>
      <w:tr w:rsidR="00DB42BE" w14:paraId="2A0C93CB" w14:textId="77777777" w:rsidTr="00756F3C">
        <w:trPr>
          <w:trHeight w:val="152"/>
        </w:trPr>
        <w:tc>
          <w:tcPr>
            <w:tcW w:w="63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58F4E60" w14:textId="77777777" w:rsidR="00DB42BE" w:rsidRPr="00D014B5" w:rsidRDefault="00DB42BE" w:rsidP="00665EF8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1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45BD7" w14:textId="3837444C" w:rsidR="00DB42BE" w:rsidRPr="00665EF8" w:rsidRDefault="00DB42BE" w:rsidP="00665EF8">
            <w:pPr>
              <w:spacing w:before="120" w:after="120"/>
              <w:rPr>
                <w:rFonts w:ascii="Verdana" w:hAnsi="Verdana"/>
              </w:rPr>
            </w:pPr>
            <w:r w:rsidRPr="00665EF8">
              <w:rPr>
                <w:rFonts w:ascii="Verdana" w:hAnsi="Verdana"/>
              </w:rPr>
              <w:t xml:space="preserve">A digital claim is not found, ask the member if they have a confirmation number (starts with D). If </w:t>
            </w:r>
            <w:r w:rsidR="00756F3C">
              <w:rPr>
                <w:rFonts w:ascii="Verdana" w:hAnsi="Verdana"/>
              </w:rPr>
              <w:t>yes</w:t>
            </w:r>
            <w:r w:rsidRPr="00665EF8">
              <w:rPr>
                <w:rFonts w:ascii="Verdana" w:hAnsi="Verdana"/>
              </w:rPr>
              <w:t xml:space="preserve">, </w:t>
            </w:r>
          </w:p>
          <w:p w14:paraId="2AE7B753" w14:textId="77777777" w:rsidR="00DB42BE" w:rsidRPr="00665EF8" w:rsidRDefault="00DB42BE" w:rsidP="00665EF8">
            <w:pPr>
              <w:spacing w:before="120" w:after="120"/>
              <w:rPr>
                <w:rFonts w:ascii="Verdana" w:hAnsi="Verdana"/>
                <w:b/>
                <w:bCs/>
              </w:rPr>
            </w:pPr>
          </w:p>
          <w:p w14:paraId="00AA7A3D" w14:textId="77777777" w:rsidR="00DB42BE" w:rsidRPr="00665EF8" w:rsidRDefault="00DB42BE" w:rsidP="00665EF8">
            <w:pPr>
              <w:spacing w:before="120" w:after="120"/>
              <w:rPr>
                <w:rFonts w:ascii="Verdana" w:hAnsi="Verdana"/>
              </w:rPr>
            </w:pPr>
            <w:r w:rsidRPr="00665EF8">
              <w:rPr>
                <w:rFonts w:ascii="Verdana" w:hAnsi="Verdana"/>
                <w:b/>
                <w:bCs/>
              </w:rPr>
              <w:t>Note:</w:t>
            </w:r>
            <w:r w:rsidRPr="00665EF8">
              <w:rPr>
                <w:rFonts w:ascii="Verdana" w:hAnsi="Verdana"/>
              </w:rPr>
              <w:t xml:space="preserve">  Digital Paper Claims are displayed in the Paper Claim Viewer once received. </w:t>
            </w:r>
          </w:p>
          <w:p w14:paraId="51850F70" w14:textId="77777777" w:rsidR="00DB42BE" w:rsidRPr="00665EF8" w:rsidRDefault="00DB42BE" w:rsidP="00665EF8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2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5F877" w14:textId="4ECF8186" w:rsidR="00DB42BE" w:rsidRPr="00665EF8" w:rsidRDefault="00DB42BE" w:rsidP="00665EF8">
            <w:pPr>
              <w:spacing w:before="120" w:after="120"/>
              <w:rPr>
                <w:rFonts w:ascii="Verdana" w:hAnsi="Verdana"/>
              </w:rPr>
            </w:pPr>
            <w:r w:rsidRPr="00665EF8">
              <w:rPr>
                <w:rFonts w:ascii="Verdana" w:hAnsi="Verdana"/>
              </w:rPr>
              <w:t xml:space="preserve">Submit a Claims Research Request Support Task: </w:t>
            </w:r>
          </w:p>
          <w:p w14:paraId="3BD17CBC" w14:textId="77777777" w:rsidR="00DB42BE" w:rsidRPr="00665EF8" w:rsidRDefault="00DB42BE" w:rsidP="00665EF8">
            <w:pPr>
              <w:spacing w:before="120" w:after="120"/>
              <w:rPr>
                <w:rFonts w:ascii="Verdana" w:hAnsi="Verdana"/>
              </w:rPr>
            </w:pPr>
          </w:p>
          <w:p w14:paraId="2F1AA281" w14:textId="77777777" w:rsidR="00DB42BE" w:rsidRPr="00665EF8" w:rsidRDefault="00DB42BE" w:rsidP="00665EF8">
            <w:pPr>
              <w:spacing w:before="120" w:after="120"/>
              <w:rPr>
                <w:rFonts w:ascii="Verdana" w:hAnsi="Verdana"/>
              </w:rPr>
            </w:pPr>
            <w:r w:rsidRPr="00665EF8">
              <w:rPr>
                <w:rFonts w:ascii="Verdana" w:hAnsi="Verdana"/>
                <w:b/>
                <w:bCs/>
              </w:rPr>
              <w:t>Task Type:</w:t>
            </w:r>
            <w:r w:rsidRPr="00665EF8">
              <w:rPr>
                <w:rFonts w:ascii="Verdana" w:hAnsi="Verdana"/>
              </w:rPr>
              <w:t xml:space="preserve">  Participant Research Request (CRR)</w:t>
            </w:r>
          </w:p>
          <w:p w14:paraId="2BD8F2AD" w14:textId="77777777" w:rsidR="00DB42BE" w:rsidRPr="00665EF8" w:rsidRDefault="00DB42BE" w:rsidP="00272D68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665EF8">
              <w:rPr>
                <w:rFonts w:ascii="Verdana" w:hAnsi="Verdana"/>
                <w:b/>
                <w:bCs/>
              </w:rPr>
              <w:t xml:space="preserve">Complete Required fields:  </w:t>
            </w:r>
          </w:p>
          <w:p w14:paraId="0EC24773" w14:textId="77777777" w:rsidR="00DB42BE" w:rsidRDefault="00DB42BE" w:rsidP="00CC4323">
            <w:pPr>
              <w:pStyle w:val="BodyTextIndent2"/>
              <w:numPr>
                <w:ilvl w:val="0"/>
                <w:numId w:val="40"/>
              </w:numPr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Claim/Document Number </w:t>
            </w:r>
          </w:p>
          <w:p w14:paraId="580BFD4D" w14:textId="77777777" w:rsidR="00DB42BE" w:rsidRDefault="00DB42BE" w:rsidP="00CC4323">
            <w:pPr>
              <w:pStyle w:val="BodyTextIndent2"/>
              <w:numPr>
                <w:ilvl w:val="0"/>
                <w:numId w:val="40"/>
              </w:numPr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Claim Submitted Date</w:t>
            </w:r>
          </w:p>
          <w:p w14:paraId="535E4CB9" w14:textId="77777777" w:rsidR="00DB42BE" w:rsidRDefault="00DB42BE" w:rsidP="00CC4323">
            <w:pPr>
              <w:pStyle w:val="BodyTextIndent2"/>
              <w:numPr>
                <w:ilvl w:val="0"/>
                <w:numId w:val="40"/>
              </w:numPr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Prescription Number </w:t>
            </w:r>
          </w:p>
          <w:p w14:paraId="63B24A65" w14:textId="77777777" w:rsidR="00DB42BE" w:rsidRDefault="00DB42BE" w:rsidP="00CC4323">
            <w:pPr>
              <w:pStyle w:val="BodyTextIndent2"/>
              <w:numPr>
                <w:ilvl w:val="0"/>
                <w:numId w:val="40"/>
              </w:numPr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Fill Date </w:t>
            </w:r>
          </w:p>
          <w:p w14:paraId="49DCE1D4" w14:textId="77777777" w:rsidR="00DB42BE" w:rsidRDefault="00DB42BE" w:rsidP="00CC4323">
            <w:pPr>
              <w:pStyle w:val="BodyTextIndent2"/>
              <w:numPr>
                <w:ilvl w:val="0"/>
                <w:numId w:val="40"/>
              </w:numPr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Days Since Claim Submitted </w:t>
            </w:r>
          </w:p>
          <w:p w14:paraId="39D05363" w14:textId="77777777" w:rsidR="00DB42BE" w:rsidRDefault="00DB42BE" w:rsidP="00CC4323">
            <w:pPr>
              <w:pStyle w:val="BodyTextIndent2"/>
              <w:numPr>
                <w:ilvl w:val="0"/>
                <w:numId w:val="40"/>
              </w:numPr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Reason </w:t>
            </w:r>
          </w:p>
          <w:p w14:paraId="081BE0D9" w14:textId="77777777" w:rsidR="00DB42BE" w:rsidRDefault="00DB42BE" w:rsidP="00CC4323">
            <w:pPr>
              <w:pStyle w:val="BodyTextIndent2"/>
              <w:numPr>
                <w:ilvl w:val="0"/>
                <w:numId w:val="40"/>
              </w:numPr>
              <w:spacing w:before="120" w:line="240" w:lineRule="auto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</w:rPr>
              <w:t>Is the Claim viewable in Compass? (dropdown)</w:t>
            </w:r>
          </w:p>
          <w:p w14:paraId="7DB1FA57" w14:textId="77777777" w:rsidR="00DB42BE" w:rsidRPr="00CC4323" w:rsidRDefault="00DB42BE" w:rsidP="00CC4323">
            <w:pPr>
              <w:spacing w:before="120" w:after="120"/>
              <w:ind w:left="360"/>
              <w:rPr>
                <w:rFonts w:ascii="Verdana" w:hAnsi="Verdana"/>
              </w:rPr>
            </w:pPr>
            <w:r w:rsidRPr="00CC4323">
              <w:rPr>
                <w:rFonts w:ascii="Verdana" w:hAnsi="Verdana"/>
                <w:b/>
                <w:bCs/>
              </w:rPr>
              <w:t>Note:</w:t>
            </w:r>
            <w:r w:rsidRPr="00CC4323">
              <w:rPr>
                <w:rFonts w:ascii="Verdana" w:hAnsi="Verdana"/>
              </w:rPr>
              <w:t xml:space="preserve">  Include any additional information.</w:t>
            </w:r>
          </w:p>
          <w:p w14:paraId="1A15E0BD" w14:textId="77777777" w:rsidR="00DB42BE" w:rsidRPr="00665EF8" w:rsidRDefault="00DB42BE" w:rsidP="00665EF8">
            <w:pPr>
              <w:spacing w:before="120" w:after="120"/>
              <w:rPr>
                <w:rFonts w:ascii="Verdana" w:hAnsi="Verdana"/>
              </w:rPr>
            </w:pPr>
          </w:p>
          <w:p w14:paraId="77D6B61C" w14:textId="77777777" w:rsidR="00DB42BE" w:rsidRPr="00756F3C" w:rsidRDefault="00DB42BE" w:rsidP="00756F3C">
            <w:pPr>
              <w:pStyle w:val="ListParagraph"/>
              <w:numPr>
                <w:ilvl w:val="1"/>
                <w:numId w:val="40"/>
              </w:numPr>
              <w:spacing w:before="120" w:after="120"/>
              <w:rPr>
                <w:rFonts w:ascii="Verdana" w:hAnsi="Verdana"/>
              </w:rPr>
            </w:pPr>
            <w:r w:rsidRPr="00756F3C">
              <w:rPr>
                <w:rFonts w:ascii="Verdana" w:hAnsi="Verdana"/>
              </w:rPr>
              <w:t xml:space="preserve">If a callback is requested, after the Support Task is submitted, click the </w:t>
            </w:r>
            <w:r w:rsidRPr="00756F3C">
              <w:rPr>
                <w:rFonts w:ascii="Verdana" w:hAnsi="Verdana"/>
                <w:b/>
                <w:bCs/>
              </w:rPr>
              <w:t>Create Callback</w:t>
            </w:r>
            <w:r w:rsidRPr="00756F3C">
              <w:rPr>
                <w:rFonts w:ascii="Verdana" w:hAnsi="Verdana"/>
              </w:rPr>
              <w:t xml:space="preserve"> button in the top right corner. </w:t>
            </w:r>
          </w:p>
          <w:p w14:paraId="5506AE6B" w14:textId="77777777" w:rsidR="00DB42BE" w:rsidRDefault="00DB42BE" w:rsidP="00DB42BE">
            <w:pPr>
              <w:pStyle w:val="BodyTextIndent2"/>
              <w:spacing w:before="120" w:line="240" w:lineRule="auto"/>
              <w:ind w:left="0"/>
              <w:rPr>
                <w:rFonts w:ascii="Verdana" w:hAnsi="Verdana"/>
              </w:rPr>
            </w:pPr>
          </w:p>
          <w:p w14:paraId="32734FDB" w14:textId="4BC71D9F" w:rsidR="00DB42BE" w:rsidRDefault="00DB42BE" w:rsidP="00DB42BE">
            <w:pPr>
              <w:pStyle w:val="BodyTextIndent2"/>
              <w:spacing w:before="120" w:line="240" w:lineRule="auto"/>
              <w:ind w:left="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30C83747" wp14:editId="24817684">
                  <wp:extent cx="7132320" cy="1303757"/>
                  <wp:effectExtent l="0" t="0" r="0" b="0"/>
                  <wp:docPr id="1284101555" name="Picture 1284101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0" cy="130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426C4" w14:textId="77777777" w:rsidR="00DB42BE" w:rsidRDefault="00DB42BE" w:rsidP="00DB42BE">
            <w:pPr>
              <w:pStyle w:val="BodyTextIndent2"/>
              <w:spacing w:before="120" w:line="240" w:lineRule="auto"/>
              <w:ind w:left="0"/>
              <w:rPr>
                <w:rFonts w:ascii="Verdana" w:hAnsi="Verdana"/>
              </w:rPr>
            </w:pPr>
          </w:p>
          <w:p w14:paraId="49394CAB" w14:textId="77777777" w:rsidR="00DB42BE" w:rsidRPr="00665EF8" w:rsidRDefault="00DB42BE" w:rsidP="00756F3C">
            <w:pPr>
              <w:spacing w:before="120" w:after="120"/>
              <w:ind w:left="1440"/>
              <w:rPr>
                <w:rFonts w:ascii="Verdana" w:hAnsi="Verdana"/>
              </w:rPr>
            </w:pPr>
            <w:r w:rsidRPr="00665EF8">
              <w:rPr>
                <w:rFonts w:ascii="Verdana" w:hAnsi="Verdana"/>
              </w:rPr>
              <w:t xml:space="preserve">Refer to </w:t>
            </w:r>
            <w:hyperlink r:id="rId49" w:anchor="!/view?docid=64f18e5a-4d56-4175-ba8e-e7d094e501d6" w:history="1">
              <w:r w:rsidRPr="00665EF8">
                <w:rPr>
                  <w:rStyle w:val="Hyperlink"/>
                  <w:rFonts w:ascii="Verdana" w:hAnsi="Verdana"/>
                </w:rPr>
                <w:t>Compass - Create a Support Task (050031)</w:t>
              </w:r>
            </w:hyperlink>
            <w:r w:rsidRPr="00665EF8">
              <w:rPr>
                <w:rFonts w:ascii="Verdana" w:hAnsi="Verdana"/>
              </w:rPr>
              <w:t xml:space="preserve"> for additional information as needed.</w:t>
            </w:r>
          </w:p>
          <w:p w14:paraId="01092367" w14:textId="77777777" w:rsidR="00DB42BE" w:rsidRPr="00665EF8" w:rsidRDefault="00DB42BE" w:rsidP="00665EF8">
            <w:pPr>
              <w:spacing w:before="120" w:after="120"/>
              <w:rPr>
                <w:rFonts w:ascii="Verdana" w:hAnsi="Verdana"/>
              </w:rPr>
            </w:pPr>
          </w:p>
          <w:p w14:paraId="75BE8BF8" w14:textId="3631B4A3" w:rsidR="00DB42BE" w:rsidRDefault="00BE4EFC" w:rsidP="00665EF8">
            <w:pPr>
              <w:spacing w:before="120" w:after="120"/>
              <w:rPr>
                <w:rFonts w:ascii="Verdana" w:hAnsi="Verdana"/>
              </w:rPr>
            </w:pPr>
            <w:r w:rsidRPr="00665EF8">
              <w:rPr>
                <w:rFonts w:ascii="Verdana" w:hAnsi="Verdana"/>
                <w:b/>
                <w:bCs/>
              </w:rPr>
              <w:t>Turn</w:t>
            </w:r>
            <w:r>
              <w:rPr>
                <w:rFonts w:ascii="Verdana" w:hAnsi="Verdana"/>
                <w:b/>
                <w:bCs/>
              </w:rPr>
              <w:t>a</w:t>
            </w:r>
            <w:r w:rsidRPr="00665EF8">
              <w:rPr>
                <w:rFonts w:ascii="Verdana" w:hAnsi="Verdana"/>
                <w:b/>
                <w:bCs/>
              </w:rPr>
              <w:t>round</w:t>
            </w:r>
            <w:r w:rsidR="00DB42BE" w:rsidRPr="00665EF8">
              <w:rPr>
                <w:rFonts w:ascii="Verdana" w:hAnsi="Verdana"/>
                <w:b/>
                <w:bCs/>
              </w:rPr>
              <w:t xml:space="preserve"> Time</w:t>
            </w:r>
            <w:r w:rsidR="00756F3C">
              <w:rPr>
                <w:rFonts w:ascii="Verdana" w:hAnsi="Verdana"/>
                <w:b/>
                <w:bCs/>
              </w:rPr>
              <w:t xml:space="preserve"> (TAT)</w:t>
            </w:r>
            <w:r w:rsidR="00DB42BE" w:rsidRPr="00665EF8">
              <w:rPr>
                <w:rFonts w:ascii="Verdana" w:hAnsi="Verdana"/>
                <w:b/>
                <w:bCs/>
              </w:rPr>
              <w:t>:</w:t>
            </w:r>
            <w:r w:rsidR="00DB42BE" w:rsidRPr="00665EF8">
              <w:rPr>
                <w:rFonts w:ascii="Verdana" w:hAnsi="Verdana"/>
              </w:rPr>
              <w:t xml:space="preserve">  Advise member that a decision will be made within four</w:t>
            </w:r>
            <w:r w:rsidR="00614604" w:rsidRPr="00665EF8">
              <w:rPr>
                <w:rFonts w:ascii="Verdana" w:hAnsi="Verdana"/>
              </w:rPr>
              <w:t xml:space="preserve"> (4) </w:t>
            </w:r>
            <w:r w:rsidR="00DB42BE" w:rsidRPr="00665EF8">
              <w:rPr>
                <w:rFonts w:ascii="Verdana" w:hAnsi="Verdana"/>
              </w:rPr>
              <w:t>business days.</w:t>
            </w:r>
          </w:p>
        </w:tc>
      </w:tr>
      <w:tr w:rsidR="00614604" w14:paraId="6E0FCCFC" w14:textId="77777777" w:rsidTr="00756F3C">
        <w:tc>
          <w:tcPr>
            <w:tcW w:w="6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631C6" w14:textId="1E94AAA6" w:rsidR="00DB42BE" w:rsidRPr="00D014B5" w:rsidRDefault="00DB42BE" w:rsidP="00665EF8">
            <w:pPr>
              <w:spacing w:before="120" w:after="120"/>
              <w:rPr>
                <w:rFonts w:ascii="Verdana" w:hAnsi="Verdana"/>
              </w:rPr>
            </w:pPr>
            <w:r w:rsidRPr="00D014B5">
              <w:rPr>
                <w:rFonts w:ascii="Verdana" w:hAnsi="Verdana"/>
              </w:rPr>
              <w:t xml:space="preserve">Claim shows a refund but no check information </w:t>
            </w:r>
            <w:r w:rsidR="00AA296E" w:rsidRPr="00D014B5">
              <w:rPr>
                <w:rFonts w:ascii="Verdana" w:hAnsi="Verdana"/>
              </w:rPr>
              <w:t>displays.</w:t>
            </w:r>
          </w:p>
          <w:p w14:paraId="68B941CC" w14:textId="77777777" w:rsidR="00DB42BE" w:rsidRPr="00D014B5" w:rsidRDefault="00DB42BE" w:rsidP="00665EF8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43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3E7E8" w14:textId="77777777" w:rsidR="00DB42BE" w:rsidRPr="00E077B3" w:rsidRDefault="00DB42BE" w:rsidP="00E077B3">
            <w:pPr>
              <w:spacing w:before="120" w:after="120"/>
              <w:rPr>
                <w:rFonts w:ascii="Verdana" w:hAnsi="Verdana"/>
              </w:rPr>
            </w:pPr>
            <w:r w:rsidRPr="00E077B3">
              <w:rPr>
                <w:rFonts w:ascii="Verdana" w:hAnsi="Verdana"/>
              </w:rPr>
              <w:t>Open a Support Task</w:t>
            </w:r>
          </w:p>
          <w:p w14:paraId="5BD48826" w14:textId="77777777" w:rsidR="00DB42BE" w:rsidRPr="00E077B3" w:rsidRDefault="00DB42BE" w:rsidP="00E077B3">
            <w:pPr>
              <w:spacing w:before="120" w:after="120"/>
              <w:rPr>
                <w:rFonts w:ascii="Verdana" w:hAnsi="Verdana"/>
              </w:rPr>
            </w:pPr>
          </w:p>
          <w:p w14:paraId="0377F49F" w14:textId="77777777" w:rsidR="00DB42BE" w:rsidRPr="00E077B3" w:rsidRDefault="00DB42BE" w:rsidP="00E077B3">
            <w:pPr>
              <w:spacing w:before="120" w:after="120"/>
              <w:rPr>
                <w:rFonts w:ascii="Verdana" w:hAnsi="Verdana"/>
              </w:rPr>
            </w:pPr>
            <w:r w:rsidRPr="00E077B3">
              <w:rPr>
                <w:rFonts w:ascii="Verdana" w:hAnsi="Verdana"/>
                <w:b/>
                <w:bCs/>
              </w:rPr>
              <w:t>Task Type:</w:t>
            </w:r>
            <w:r w:rsidRPr="00E077B3">
              <w:rPr>
                <w:rFonts w:ascii="Verdana" w:hAnsi="Verdana"/>
              </w:rPr>
              <w:t xml:space="preserve">  Participant Research Request (CRR)</w:t>
            </w:r>
          </w:p>
          <w:p w14:paraId="2BF030EF" w14:textId="77777777" w:rsidR="00DB42BE" w:rsidRPr="00E077B3" w:rsidRDefault="00DB42BE" w:rsidP="00E077B3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E077B3">
              <w:rPr>
                <w:rFonts w:ascii="Verdana" w:hAnsi="Verdana"/>
                <w:b/>
                <w:bCs/>
              </w:rPr>
              <w:t xml:space="preserve">Complete Required fields:  </w:t>
            </w:r>
          </w:p>
          <w:p w14:paraId="38920B01" w14:textId="18B47AFA" w:rsidR="00DB42BE" w:rsidRPr="00B9155E" w:rsidRDefault="00DB42BE" w:rsidP="00E077B3">
            <w:pPr>
              <w:pStyle w:val="BodyTextIndent2"/>
              <w:numPr>
                <w:ilvl w:val="0"/>
                <w:numId w:val="33"/>
              </w:numPr>
              <w:tabs>
                <w:tab w:val="left" w:pos="360"/>
              </w:tabs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</w:t>
            </w:r>
            <w:r w:rsidRPr="00B9155E">
              <w:rPr>
                <w:rFonts w:ascii="Verdana" w:hAnsi="Verdana"/>
              </w:rPr>
              <w:t xml:space="preserve">Claim/Document Number </w:t>
            </w:r>
          </w:p>
          <w:p w14:paraId="55BCF875" w14:textId="76668ADD" w:rsidR="00DB42BE" w:rsidRPr="00B9155E" w:rsidRDefault="00DB42BE" w:rsidP="00E077B3">
            <w:pPr>
              <w:pStyle w:val="BodyTextIndent2"/>
              <w:numPr>
                <w:ilvl w:val="0"/>
                <w:numId w:val="33"/>
              </w:numPr>
              <w:tabs>
                <w:tab w:val="left" w:pos="360"/>
              </w:tabs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</w:t>
            </w:r>
            <w:r w:rsidRPr="00B9155E">
              <w:rPr>
                <w:rFonts w:ascii="Verdana" w:hAnsi="Verdana"/>
              </w:rPr>
              <w:t xml:space="preserve">Claim Submitted Date </w:t>
            </w:r>
          </w:p>
          <w:p w14:paraId="4D948B34" w14:textId="7337933E" w:rsidR="00DB42BE" w:rsidRPr="00B9155E" w:rsidRDefault="00DB42BE" w:rsidP="00E077B3">
            <w:pPr>
              <w:pStyle w:val="BodyTextIndent2"/>
              <w:numPr>
                <w:ilvl w:val="0"/>
                <w:numId w:val="33"/>
              </w:numPr>
              <w:tabs>
                <w:tab w:val="left" w:pos="360"/>
              </w:tabs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</w:t>
            </w:r>
            <w:r w:rsidRPr="00B9155E">
              <w:rPr>
                <w:rFonts w:ascii="Verdana" w:hAnsi="Verdana"/>
              </w:rPr>
              <w:t xml:space="preserve">Prescription Number </w:t>
            </w:r>
          </w:p>
          <w:p w14:paraId="56AD168B" w14:textId="6F8B92DB" w:rsidR="00DB42BE" w:rsidRPr="00B9155E" w:rsidRDefault="00DB42BE" w:rsidP="00E077B3">
            <w:pPr>
              <w:pStyle w:val="BodyTextIndent2"/>
              <w:numPr>
                <w:ilvl w:val="0"/>
                <w:numId w:val="33"/>
              </w:numPr>
              <w:tabs>
                <w:tab w:val="left" w:pos="360"/>
              </w:tabs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</w:t>
            </w:r>
            <w:r w:rsidRPr="00B9155E">
              <w:rPr>
                <w:rFonts w:ascii="Verdana" w:hAnsi="Verdana"/>
              </w:rPr>
              <w:t xml:space="preserve">Fill Date </w:t>
            </w:r>
          </w:p>
          <w:p w14:paraId="4946A55E" w14:textId="64CFC3CA" w:rsidR="00DB42BE" w:rsidRPr="00B9155E" w:rsidRDefault="00DB42BE" w:rsidP="00E077B3">
            <w:pPr>
              <w:pStyle w:val="BodyTextIndent2"/>
              <w:numPr>
                <w:ilvl w:val="0"/>
                <w:numId w:val="33"/>
              </w:numPr>
              <w:tabs>
                <w:tab w:val="left" w:pos="360"/>
              </w:tabs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</w:t>
            </w:r>
            <w:r w:rsidRPr="00B9155E">
              <w:rPr>
                <w:rFonts w:ascii="Verdana" w:hAnsi="Verdana"/>
              </w:rPr>
              <w:t xml:space="preserve">Days Since Claim Submitted </w:t>
            </w:r>
          </w:p>
          <w:p w14:paraId="3642DCF1" w14:textId="5632E487" w:rsidR="00DB42BE" w:rsidRPr="00B9155E" w:rsidRDefault="00DB42BE" w:rsidP="00E077B3">
            <w:pPr>
              <w:pStyle w:val="BodyTextIndent2"/>
              <w:numPr>
                <w:ilvl w:val="0"/>
                <w:numId w:val="33"/>
              </w:numPr>
              <w:tabs>
                <w:tab w:val="left" w:pos="360"/>
              </w:tabs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</w:t>
            </w:r>
            <w:r w:rsidRPr="00B9155E">
              <w:rPr>
                <w:rFonts w:ascii="Verdana" w:hAnsi="Verdana"/>
              </w:rPr>
              <w:t xml:space="preserve">Reason </w:t>
            </w:r>
          </w:p>
          <w:p w14:paraId="3E22E291" w14:textId="16EF202D" w:rsidR="00DB42BE" w:rsidRPr="00B9155E" w:rsidRDefault="00DB42BE" w:rsidP="00E077B3">
            <w:pPr>
              <w:pStyle w:val="BodyTextIndent2"/>
              <w:numPr>
                <w:ilvl w:val="0"/>
                <w:numId w:val="33"/>
              </w:numPr>
              <w:tabs>
                <w:tab w:val="left" w:pos="360"/>
              </w:tabs>
              <w:spacing w:before="12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</w:t>
            </w:r>
            <w:r w:rsidRPr="00B9155E">
              <w:rPr>
                <w:rFonts w:ascii="Verdana" w:hAnsi="Verdana"/>
              </w:rPr>
              <w:t>Is the Claim viewable in Compass? (</w:t>
            </w:r>
            <w:r>
              <w:rPr>
                <w:rFonts w:ascii="Verdana" w:hAnsi="Verdana"/>
              </w:rPr>
              <w:t xml:space="preserve">from the </w:t>
            </w:r>
            <w:r w:rsidRPr="00B9155E">
              <w:rPr>
                <w:rFonts w:ascii="Verdana" w:hAnsi="Verdana"/>
              </w:rPr>
              <w:t>dropdown</w:t>
            </w:r>
            <w:r>
              <w:rPr>
                <w:rFonts w:ascii="Verdana" w:hAnsi="Verdana"/>
              </w:rPr>
              <w:t xml:space="preserve"> menu</w:t>
            </w:r>
            <w:r w:rsidRPr="00B9155E">
              <w:rPr>
                <w:rFonts w:ascii="Verdana" w:hAnsi="Verdana"/>
              </w:rPr>
              <w:t>)</w:t>
            </w:r>
          </w:p>
          <w:p w14:paraId="5B5AA66C" w14:textId="48635794" w:rsidR="00DB42BE" w:rsidRPr="00E077B3" w:rsidRDefault="00DB42BE" w:rsidP="00E077B3">
            <w:pPr>
              <w:spacing w:before="120" w:after="120"/>
              <w:ind w:left="720"/>
              <w:rPr>
                <w:rFonts w:ascii="Verdana" w:hAnsi="Verdana"/>
              </w:rPr>
            </w:pPr>
            <w:r w:rsidRPr="00E077B3">
              <w:rPr>
                <w:rFonts w:ascii="Verdana" w:hAnsi="Verdana"/>
                <w:b/>
                <w:bCs/>
              </w:rPr>
              <w:t>Notes:</w:t>
            </w:r>
            <w:r w:rsidRPr="00E077B3">
              <w:rPr>
                <w:rFonts w:ascii="Verdana" w:hAnsi="Verdana"/>
              </w:rPr>
              <w:t xml:space="preserve">  Include any missing information in the task notes.</w:t>
            </w:r>
          </w:p>
          <w:p w14:paraId="3FAF5D98" w14:textId="77777777" w:rsidR="00DB42BE" w:rsidRPr="00E077B3" w:rsidRDefault="00DB42BE" w:rsidP="00E077B3">
            <w:pPr>
              <w:spacing w:before="120" w:after="120"/>
              <w:rPr>
                <w:rFonts w:ascii="Verdana" w:hAnsi="Verdana"/>
              </w:rPr>
            </w:pPr>
          </w:p>
          <w:p w14:paraId="261E28CB" w14:textId="0E320CC7" w:rsidR="00DB42BE" w:rsidRDefault="00DB42BE" w:rsidP="00E077B3">
            <w:pPr>
              <w:spacing w:before="120" w:after="120"/>
            </w:pPr>
            <w:r w:rsidRPr="00E077B3">
              <w:rPr>
                <w:rFonts w:ascii="Verdana" w:hAnsi="Verdana"/>
              </w:rPr>
              <w:t xml:space="preserve">Refer to  </w:t>
            </w:r>
            <w:hyperlink r:id="rId50" w:anchor="!/view?docid=64f18e5a-4d56-4175-ba8e-e7d094e501d6" w:history="1">
              <w:r w:rsidRPr="00E077B3">
                <w:rPr>
                  <w:rStyle w:val="Hyperlink"/>
                  <w:rFonts w:ascii="Verdana" w:hAnsi="Verdana"/>
                </w:rPr>
                <w:t>Compass - Create a Support Task (050031)</w:t>
              </w:r>
            </w:hyperlink>
            <w:r w:rsidRPr="00E077B3">
              <w:rPr>
                <w:rFonts w:ascii="Verdana" w:hAnsi="Verdana"/>
              </w:rPr>
              <w:t>.</w:t>
            </w:r>
          </w:p>
        </w:tc>
      </w:tr>
      <w:tr w:rsidR="009D5CEC" w14:paraId="4A374F7B" w14:textId="77777777" w:rsidTr="00756F3C">
        <w:tc>
          <w:tcPr>
            <w:tcW w:w="6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EF1FF" w14:textId="404DF47C" w:rsidR="009D5CEC" w:rsidRPr="00D014B5" w:rsidRDefault="00144317" w:rsidP="00665EF8">
            <w:pPr>
              <w:spacing w:before="120" w:after="120"/>
              <w:rPr>
                <w:rFonts w:ascii="Verdana" w:hAnsi="Verdana"/>
              </w:rPr>
            </w:pPr>
            <w:r w:rsidRPr="00D014B5">
              <w:rPr>
                <w:rFonts w:ascii="Verdana" w:hAnsi="Verdana"/>
                <w:noProof/>
              </w:rPr>
              <w:drawing>
                <wp:inline distT="0" distB="0" distL="0" distR="0" wp14:anchorId="408AECA2" wp14:editId="0FC4524A">
                  <wp:extent cx="304762" cy="304762"/>
                  <wp:effectExtent l="0" t="0" r="635" b="635"/>
                  <wp:docPr id="56301764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017641" name="Picture 563017641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014B5">
              <w:rPr>
                <w:rFonts w:ascii="Verdana" w:hAnsi="Verdana"/>
              </w:rPr>
              <w:t xml:space="preserve"> </w:t>
            </w:r>
            <w:r w:rsidR="009D5CEC" w:rsidRPr="00D014B5">
              <w:rPr>
                <w:rFonts w:ascii="Verdana" w:hAnsi="Verdana"/>
              </w:rPr>
              <w:t xml:space="preserve">Refund </w:t>
            </w:r>
            <w:r w:rsidR="008D0F69" w:rsidRPr="00D014B5">
              <w:rPr>
                <w:rFonts w:ascii="Verdana" w:hAnsi="Verdana"/>
              </w:rPr>
              <w:t>a</w:t>
            </w:r>
            <w:r w:rsidR="009D5CEC" w:rsidRPr="00D014B5">
              <w:rPr>
                <w:rFonts w:ascii="Verdana" w:hAnsi="Verdana"/>
              </w:rPr>
              <w:t>mount appears to be incorrect/inaccurate</w:t>
            </w:r>
          </w:p>
        </w:tc>
        <w:tc>
          <w:tcPr>
            <w:tcW w:w="43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FD92B" w14:textId="12B1BC51" w:rsidR="009D5CEC" w:rsidRPr="00E077B3" w:rsidRDefault="009D5CEC" w:rsidP="00E077B3">
            <w:pPr>
              <w:spacing w:before="120" w:after="120"/>
              <w:rPr>
                <w:rFonts w:ascii="Verdana" w:hAnsi="Verdana"/>
              </w:rPr>
            </w:pPr>
            <w:r w:rsidRPr="00E077B3">
              <w:rPr>
                <w:rFonts w:ascii="Verdana" w:hAnsi="Verdana"/>
              </w:rPr>
              <w:t xml:space="preserve">Attempt to verify if there was an error with the refund amount by utilizing </w:t>
            </w:r>
            <w:hyperlink r:id="rId51" w:anchor="!/view?docid=b470d4d1-008b-4fb2-a06c-ca8d2ff89195" w:history="1">
              <w:r w:rsidRPr="00D86F81">
                <w:rPr>
                  <w:rStyle w:val="Hyperlink"/>
                  <w:rFonts w:ascii="Verdana" w:hAnsi="Verdana"/>
                </w:rPr>
                <w:t>Paper Claim Calculations (059749)</w:t>
              </w:r>
            </w:hyperlink>
            <w:r w:rsidRPr="00E077B3">
              <w:rPr>
                <w:rFonts w:ascii="Verdana" w:hAnsi="Verdana"/>
              </w:rPr>
              <w:t xml:space="preserve"> work instruction. </w:t>
            </w:r>
          </w:p>
          <w:p w14:paraId="364683B4" w14:textId="070BAB19" w:rsidR="009D5CEC" w:rsidRPr="00756F3C" w:rsidRDefault="009D5CEC" w:rsidP="00756F3C">
            <w:pPr>
              <w:pStyle w:val="ListParagraph"/>
              <w:numPr>
                <w:ilvl w:val="0"/>
                <w:numId w:val="44"/>
              </w:numPr>
              <w:spacing w:before="120" w:after="120"/>
              <w:rPr>
                <w:rFonts w:ascii="Verdana" w:hAnsi="Verdana"/>
              </w:rPr>
            </w:pPr>
            <w:r w:rsidRPr="00756F3C">
              <w:rPr>
                <w:rFonts w:ascii="Verdana" w:hAnsi="Verdana"/>
              </w:rPr>
              <w:t xml:space="preserve">If the amount is incorrect, or member insists it is inaccurate, contact the </w:t>
            </w:r>
            <w:hyperlink r:id="rId52" w:anchor="!/view?docid=7653e7c2-1a97-42a0-8a81-6267c72e1ca9" w:history="1">
              <w:r w:rsidRPr="00756F3C">
                <w:rPr>
                  <w:rStyle w:val="Hyperlink"/>
                  <w:rFonts w:ascii="Verdana" w:hAnsi="Verdana"/>
                </w:rPr>
                <w:t>Senior Team (</w:t>
              </w:r>
              <w:r w:rsidRPr="00756F3C">
                <w:rPr>
                  <w:rStyle w:val="Hyperlink"/>
                  <w:rFonts w:ascii="Verdana" w:eastAsia="Helvetica" w:hAnsi="Verdana" w:cs="Helvetica"/>
                </w:rPr>
                <w:t>057524)</w:t>
              </w:r>
            </w:hyperlink>
            <w:r w:rsidRPr="00756F3C">
              <w:rPr>
                <w:rFonts w:ascii="Verdana" w:eastAsia="Helvetica" w:hAnsi="Verdana" w:cs="Helvetica"/>
                <w:color w:val="000000" w:themeColor="text1"/>
              </w:rPr>
              <w:t xml:space="preserve"> for assistance.</w:t>
            </w:r>
          </w:p>
        </w:tc>
      </w:tr>
    </w:tbl>
    <w:p w14:paraId="597D068D" w14:textId="77777777" w:rsidR="003E3781" w:rsidRDefault="003E3781" w:rsidP="007972E6">
      <w:pPr>
        <w:spacing w:before="120" w:after="120"/>
        <w:rPr>
          <w:rFonts w:ascii="Verdana" w:hAnsi="Verdana"/>
        </w:rPr>
      </w:pPr>
    </w:p>
    <w:p w14:paraId="2C405A84" w14:textId="671F5060" w:rsidR="003E3781" w:rsidRPr="005727FC" w:rsidRDefault="003E3781" w:rsidP="007972E6">
      <w:pPr>
        <w:spacing w:before="120" w:after="120"/>
        <w:jc w:val="right"/>
        <w:rPr>
          <w:rFonts w:ascii="Verdana" w:hAnsi="Verdana"/>
          <w:color w:val="0000FF"/>
        </w:rPr>
      </w:pPr>
      <w:hyperlink w:anchor="_top" w:history="1">
        <w:r w:rsidRPr="005727FC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2C282A" w:rsidRPr="005D7976" w14:paraId="795D75A7" w14:textId="77777777" w:rsidTr="00936E44">
        <w:tc>
          <w:tcPr>
            <w:tcW w:w="5000" w:type="pct"/>
            <w:shd w:val="clear" w:color="auto" w:fill="BFBFBF" w:themeFill="background1" w:themeFillShade="BF"/>
          </w:tcPr>
          <w:p w14:paraId="083521C7" w14:textId="77777777" w:rsidR="002C282A" w:rsidRPr="005D7976" w:rsidRDefault="002C282A" w:rsidP="007972E6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42" w:name="_Related_Documents"/>
            <w:bookmarkStart w:id="43" w:name="_Toc9940889"/>
            <w:bookmarkStart w:id="44" w:name="_Toc147841228"/>
            <w:bookmarkStart w:id="45" w:name="_Toc191482453"/>
            <w:bookmarkEnd w:id="42"/>
            <w:r w:rsidRPr="005D7976">
              <w:rPr>
                <w:rFonts w:ascii="Verdana" w:hAnsi="Verdana"/>
                <w:i w:val="0"/>
                <w:iCs w:val="0"/>
              </w:rPr>
              <w:t>Related Documents</w:t>
            </w:r>
            <w:bookmarkEnd w:id="43"/>
            <w:bookmarkEnd w:id="44"/>
            <w:bookmarkEnd w:id="45"/>
          </w:p>
        </w:tc>
      </w:tr>
      <w:bookmarkEnd w:id="38"/>
    </w:tbl>
    <w:p w14:paraId="6248028D" w14:textId="5DFE050C" w:rsidR="5967199C" w:rsidRPr="00EC0A99" w:rsidRDefault="5967199C" w:rsidP="00DB42BE">
      <w:pPr>
        <w:spacing w:before="120" w:after="120"/>
        <w:contextualSpacing/>
        <w:rPr>
          <w:rFonts w:ascii="Verdana" w:hAnsi="Verdana"/>
          <w:b/>
          <w:bCs/>
        </w:rPr>
      </w:pPr>
    </w:p>
    <w:p w14:paraId="7D54B14E" w14:textId="295FFC61" w:rsidR="00E56F6C" w:rsidRPr="00EC0A99" w:rsidRDefault="006C283C" w:rsidP="007972E6">
      <w:pPr>
        <w:spacing w:before="120" w:after="120"/>
        <w:rPr>
          <w:rFonts w:ascii="Verdana" w:hAnsi="Verdana"/>
          <w:sz w:val="22"/>
          <w:szCs w:val="22"/>
        </w:rPr>
      </w:pPr>
      <w:r w:rsidRPr="00EC0A99">
        <w:rPr>
          <w:rFonts w:ascii="Verdana" w:hAnsi="Verdana"/>
          <w:b/>
          <w:bCs/>
        </w:rPr>
        <w:t xml:space="preserve">Parent </w:t>
      </w:r>
      <w:r w:rsidR="00921D2C" w:rsidRPr="00EC0A99">
        <w:rPr>
          <w:rFonts w:ascii="Verdana" w:hAnsi="Verdana"/>
          <w:b/>
          <w:bCs/>
        </w:rPr>
        <w:t>Document</w:t>
      </w:r>
      <w:r w:rsidR="00C409C1" w:rsidRPr="00EC0A99">
        <w:rPr>
          <w:rFonts w:ascii="Verdana" w:hAnsi="Verdana"/>
          <w:b/>
          <w:bCs/>
        </w:rPr>
        <w:t xml:space="preserve">:  </w:t>
      </w:r>
      <w:bookmarkStart w:id="46" w:name="OLE_LINK57"/>
      <w:bookmarkStart w:id="47" w:name="OLE_LINK59"/>
      <w:r w:rsidRPr="00EC0A99">
        <w:rPr>
          <w:rFonts w:ascii="Verdana" w:hAnsi="Verdana"/>
          <w:color w:val="2B579A"/>
        </w:rPr>
        <w:fldChar w:fldCharType="begin"/>
      </w:r>
      <w:r w:rsidRPr="00EC0A99">
        <w:rPr>
          <w:rFonts w:ascii="Verdana" w:hAnsi="Verdana"/>
        </w:rPr>
        <w:instrText>HYPERLINK "https://policy.corp.cvscaremark.com/pnp/faces/DocRenderer?documentId=CALL-0049"</w:instrText>
      </w:r>
      <w:r w:rsidRPr="00EC0A99">
        <w:rPr>
          <w:rFonts w:ascii="Verdana" w:hAnsi="Verdana"/>
          <w:color w:val="2B579A"/>
        </w:rPr>
      </w:r>
      <w:r w:rsidRPr="00EC0A99">
        <w:rPr>
          <w:rFonts w:ascii="Verdana" w:hAnsi="Verdana"/>
          <w:color w:val="2B579A"/>
        </w:rPr>
        <w:fldChar w:fldCharType="separate"/>
      </w:r>
      <w:bookmarkEnd w:id="46"/>
      <w:r w:rsidR="00CF50E5" w:rsidRPr="00EC0A99">
        <w:rPr>
          <w:rStyle w:val="Hyperlink"/>
          <w:rFonts w:ascii="Verdana" w:hAnsi="Verdana"/>
        </w:rPr>
        <w:t>CALL-0049 Customer Care Internal and External Call Handling</w:t>
      </w:r>
      <w:r w:rsidRPr="00EC0A99">
        <w:rPr>
          <w:rFonts w:ascii="Verdana" w:hAnsi="Verdana"/>
          <w:color w:val="2B579A"/>
        </w:rPr>
        <w:fldChar w:fldCharType="end"/>
      </w:r>
      <w:bookmarkEnd w:id="47"/>
    </w:p>
    <w:p w14:paraId="7FCF4136" w14:textId="58D6F799" w:rsidR="5A6A179D" w:rsidRPr="00EC0A99" w:rsidRDefault="00137B66" w:rsidP="007972E6">
      <w:pPr>
        <w:spacing w:before="120" w:after="120"/>
        <w:rPr>
          <w:rFonts w:ascii="Verdana" w:eastAsia="Verdana" w:hAnsi="Verdana" w:cs="Verdana"/>
        </w:rPr>
      </w:pPr>
      <w:hyperlink r:id="rId53" w:anchor="!/view?docid=c1f1028b-e42c-4b4f-a4cf-cc0b42c91606" w:history="1">
        <w:r w:rsidRPr="00EC0A99">
          <w:rPr>
            <w:rStyle w:val="Hyperlink"/>
            <w:rFonts w:ascii="Verdana" w:eastAsia="Verdana" w:hAnsi="Verdana" w:cs="Verdana"/>
          </w:rPr>
          <w:t>Customer Care Abbreviations, Definitions, and Terms Index (</w:t>
        </w:r>
        <w:r w:rsidR="001337B4" w:rsidRPr="00EC0A99">
          <w:rPr>
            <w:rStyle w:val="Hyperlink"/>
            <w:rFonts w:ascii="Verdana" w:eastAsia="Verdana" w:hAnsi="Verdana" w:cs="Verdana"/>
          </w:rPr>
          <w:t>0</w:t>
        </w:r>
        <w:r w:rsidRPr="00EC0A99">
          <w:rPr>
            <w:rStyle w:val="Hyperlink"/>
            <w:rFonts w:ascii="Verdana" w:eastAsia="Verdana" w:hAnsi="Verdana" w:cs="Verdana"/>
          </w:rPr>
          <w:t>17428)</w:t>
        </w:r>
      </w:hyperlink>
    </w:p>
    <w:p w14:paraId="4D40E3DA" w14:textId="2A1C8AFA" w:rsidR="00004EC0" w:rsidRPr="00936E44" w:rsidRDefault="00004EC0" w:rsidP="007972E6">
      <w:pPr>
        <w:spacing w:before="120" w:after="120"/>
        <w:rPr>
          <w:rStyle w:val="Hyperlink"/>
          <w:rFonts w:ascii="Verdana" w:hAnsi="Verdana"/>
        </w:rPr>
      </w:pPr>
    </w:p>
    <w:p w14:paraId="0DB53F68" w14:textId="721C7DFA" w:rsidR="002C282A" w:rsidRPr="005727FC" w:rsidRDefault="002C282A" w:rsidP="007972E6">
      <w:pPr>
        <w:spacing w:before="120" w:after="120"/>
        <w:jc w:val="right"/>
        <w:rPr>
          <w:rStyle w:val="Hyperlink"/>
          <w:rFonts w:ascii="Verdana" w:hAnsi="Verdana"/>
        </w:rPr>
      </w:pPr>
      <w:hyperlink w:anchor="_top" w:history="1">
        <w:r w:rsidRPr="005727FC">
          <w:rPr>
            <w:rStyle w:val="Hyperlink"/>
            <w:rFonts w:ascii="Verdana" w:hAnsi="Verdana"/>
          </w:rPr>
          <w:t>Top of the Document</w:t>
        </w:r>
      </w:hyperlink>
    </w:p>
    <w:p w14:paraId="7D4E4222" w14:textId="541083F4" w:rsidR="00B13B31" w:rsidRPr="005D7976" w:rsidRDefault="00B13B31" w:rsidP="00EC0A99">
      <w:pPr>
        <w:jc w:val="center"/>
        <w:rPr>
          <w:rFonts w:ascii="Verdana" w:hAnsi="Verdana"/>
          <w:sz w:val="16"/>
          <w:szCs w:val="16"/>
        </w:rPr>
      </w:pPr>
    </w:p>
    <w:p w14:paraId="30BEE3D7" w14:textId="77777777" w:rsidR="00710E68" w:rsidRPr="005D7976" w:rsidRDefault="00710E68" w:rsidP="00EC0A99">
      <w:pPr>
        <w:jc w:val="center"/>
        <w:rPr>
          <w:rFonts w:ascii="Verdana" w:hAnsi="Verdana"/>
          <w:sz w:val="16"/>
          <w:szCs w:val="16"/>
        </w:rPr>
      </w:pPr>
      <w:r w:rsidRPr="005D7976">
        <w:rPr>
          <w:rFonts w:ascii="Verdana" w:hAnsi="Verdana"/>
          <w:sz w:val="16"/>
          <w:szCs w:val="16"/>
        </w:rPr>
        <w:t xml:space="preserve">Not </w:t>
      </w:r>
      <w:r w:rsidR="009F64F1" w:rsidRPr="005D7976">
        <w:rPr>
          <w:rFonts w:ascii="Verdana" w:hAnsi="Verdana"/>
          <w:sz w:val="16"/>
          <w:szCs w:val="16"/>
        </w:rPr>
        <w:t xml:space="preserve">to </w:t>
      </w:r>
      <w:r w:rsidRPr="005D7976">
        <w:rPr>
          <w:rFonts w:ascii="Verdana" w:hAnsi="Verdana"/>
          <w:sz w:val="16"/>
          <w:szCs w:val="16"/>
        </w:rPr>
        <w:t xml:space="preserve">Be Reproduced </w:t>
      </w:r>
      <w:r w:rsidR="009F64F1" w:rsidRPr="005D7976">
        <w:rPr>
          <w:rFonts w:ascii="Verdana" w:hAnsi="Verdana"/>
          <w:sz w:val="16"/>
          <w:szCs w:val="16"/>
        </w:rPr>
        <w:t xml:space="preserve">or </w:t>
      </w:r>
      <w:r w:rsidRPr="005D7976">
        <w:rPr>
          <w:rFonts w:ascii="Verdana" w:hAnsi="Verdana"/>
          <w:sz w:val="16"/>
          <w:szCs w:val="16"/>
        </w:rPr>
        <w:t xml:space="preserve">Disclosed to Others </w:t>
      </w:r>
      <w:r w:rsidR="009F64F1" w:rsidRPr="005D7976">
        <w:rPr>
          <w:rFonts w:ascii="Verdana" w:hAnsi="Verdana"/>
          <w:sz w:val="16"/>
          <w:szCs w:val="16"/>
        </w:rPr>
        <w:t xml:space="preserve">without </w:t>
      </w:r>
      <w:r w:rsidRPr="005D7976">
        <w:rPr>
          <w:rFonts w:ascii="Verdana" w:hAnsi="Verdana"/>
          <w:sz w:val="16"/>
          <w:szCs w:val="16"/>
        </w:rPr>
        <w:t>Prior Written Approval</w:t>
      </w:r>
    </w:p>
    <w:p w14:paraId="26377A1C" w14:textId="77777777" w:rsidR="00710E68" w:rsidRPr="005D7976" w:rsidRDefault="00710E68" w:rsidP="00EC0A99">
      <w:pPr>
        <w:jc w:val="center"/>
        <w:rPr>
          <w:rFonts w:ascii="Verdana" w:hAnsi="Verdana"/>
          <w:b/>
          <w:color w:val="000000"/>
          <w:sz w:val="16"/>
          <w:szCs w:val="16"/>
        </w:rPr>
      </w:pPr>
      <w:r w:rsidRPr="005D7976">
        <w:rPr>
          <w:rFonts w:ascii="Verdana" w:hAnsi="Verdana"/>
          <w:b/>
          <w:color w:val="000000"/>
          <w:sz w:val="16"/>
          <w:szCs w:val="16"/>
        </w:rPr>
        <w:t xml:space="preserve">ELECTRONIC DATA = OFFICIAL VERSION </w:t>
      </w:r>
      <w:r w:rsidR="00B13B31" w:rsidRPr="005D7976">
        <w:rPr>
          <w:rFonts w:ascii="Verdana" w:hAnsi="Verdana"/>
          <w:b/>
          <w:color w:val="000000"/>
          <w:sz w:val="16"/>
          <w:szCs w:val="16"/>
        </w:rPr>
        <w:t>/</w:t>
      </w:r>
      <w:r w:rsidRPr="005D7976">
        <w:rPr>
          <w:rFonts w:ascii="Verdana" w:hAnsi="Verdana"/>
          <w:b/>
          <w:color w:val="000000"/>
          <w:sz w:val="16"/>
          <w:szCs w:val="16"/>
        </w:rPr>
        <w:t xml:space="preserve"> PAPER COPY </w:t>
      </w:r>
      <w:r w:rsidR="00B13B31" w:rsidRPr="005D7976">
        <w:rPr>
          <w:rFonts w:ascii="Verdana" w:hAnsi="Verdana"/>
          <w:b/>
          <w:color w:val="000000"/>
          <w:sz w:val="16"/>
          <w:szCs w:val="16"/>
        </w:rPr>
        <w:t>=</w:t>
      </w:r>
      <w:r w:rsidRPr="005D7976">
        <w:rPr>
          <w:rFonts w:ascii="Verdana" w:hAnsi="Verdana"/>
          <w:b/>
          <w:color w:val="000000"/>
          <w:sz w:val="16"/>
          <w:szCs w:val="16"/>
        </w:rPr>
        <w:t xml:space="preserve"> INFORMATIONAL ONLY</w:t>
      </w:r>
    </w:p>
    <w:p w14:paraId="39545731" w14:textId="77777777" w:rsidR="005A64DA" w:rsidRPr="005D7976" w:rsidRDefault="005A64DA" w:rsidP="007972E6">
      <w:pPr>
        <w:spacing w:before="120" w:after="120"/>
        <w:jc w:val="center"/>
        <w:rPr>
          <w:rFonts w:ascii="Verdana" w:hAnsi="Verdana"/>
          <w:sz w:val="16"/>
          <w:szCs w:val="16"/>
        </w:rPr>
      </w:pPr>
    </w:p>
    <w:sectPr w:rsidR="005A64DA" w:rsidRPr="005D7976" w:rsidSect="00916495">
      <w:footerReference w:type="even" r:id="rId54"/>
      <w:footerReference w:type="default" r:id="rId55"/>
      <w:headerReference w:type="first" r:id="rId56"/>
      <w:footerReference w:type="first" r:id="rId57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48BEBD" w14:textId="77777777" w:rsidR="00C9235C" w:rsidRDefault="00C9235C">
      <w:r>
        <w:separator/>
      </w:r>
    </w:p>
  </w:endnote>
  <w:endnote w:type="continuationSeparator" w:id="0">
    <w:p w14:paraId="60881DA4" w14:textId="77777777" w:rsidR="00C9235C" w:rsidRDefault="00C9235C">
      <w:r>
        <w:continuationSeparator/>
      </w:r>
    </w:p>
  </w:endnote>
  <w:endnote w:type="continuationNotice" w:id="1">
    <w:p w14:paraId="756F8765" w14:textId="77777777" w:rsidR="00C9235C" w:rsidRDefault="00C923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606A4A" w14:textId="77777777" w:rsidR="00245D49" w:rsidRDefault="00245D49" w:rsidP="00EA6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DDA7A4A" w14:textId="77777777" w:rsidR="00245D49" w:rsidRDefault="00245D49" w:rsidP="00245D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9FC2A" w14:textId="77777777" w:rsidR="00245D49" w:rsidRDefault="00245D49" w:rsidP="00EA6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43201">
      <w:rPr>
        <w:rStyle w:val="PageNumber"/>
        <w:noProof/>
      </w:rPr>
      <w:t>4</w:t>
    </w:r>
    <w:r>
      <w:rPr>
        <w:rStyle w:val="PageNumber"/>
      </w:rPr>
      <w:fldChar w:fldCharType="end"/>
    </w:r>
  </w:p>
  <w:p w14:paraId="2CAB85A4" w14:textId="77777777" w:rsidR="00C476E1" w:rsidRPr="00245D49" w:rsidRDefault="00C476E1" w:rsidP="00245D49">
    <w:pPr>
      <w:pStyle w:val="Footer"/>
      <w:ind w:right="360"/>
      <w:rPr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F90117" w14:textId="77777777" w:rsidR="00C476E1" w:rsidRPr="00CD2229" w:rsidRDefault="00C476E1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B26AAA" w14:textId="77777777" w:rsidR="00C9235C" w:rsidRDefault="00C9235C">
      <w:r>
        <w:separator/>
      </w:r>
    </w:p>
  </w:footnote>
  <w:footnote w:type="continuationSeparator" w:id="0">
    <w:p w14:paraId="686EBAA2" w14:textId="77777777" w:rsidR="00C9235C" w:rsidRDefault="00C9235C">
      <w:r>
        <w:continuationSeparator/>
      </w:r>
    </w:p>
  </w:footnote>
  <w:footnote w:type="continuationNotice" w:id="1">
    <w:p w14:paraId="03D6063A" w14:textId="77777777" w:rsidR="00C9235C" w:rsidRDefault="00C923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125EA" w14:textId="77777777" w:rsidR="00C476E1" w:rsidRDefault="00C476E1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CAC590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523485710" o:spid="_x0000_i1025" type="#_x0000_t75" style="width:18.75pt;height:16.5pt;visibility:visible;mso-wrap-style:square">
            <v:imagedata r:id="rId1" o:title=""/>
          </v:shape>
        </w:pict>
      </mc:Choice>
      <mc:Fallback>
        <w:drawing>
          <wp:inline distT="0" distB="0" distL="0" distR="0" wp14:anchorId="50584C76" wp14:editId="667A1B43">
            <wp:extent cx="238125" cy="209550"/>
            <wp:effectExtent l="0" t="0" r="0" b="0"/>
            <wp:docPr id="1523485710" name="Picture 1523485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BE1354"/>
    <w:multiLevelType w:val="hybridMultilevel"/>
    <w:tmpl w:val="4BDA80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F80231"/>
    <w:multiLevelType w:val="hybridMultilevel"/>
    <w:tmpl w:val="2F124386"/>
    <w:lvl w:ilvl="0" w:tplc="FA6ED9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D4FE5"/>
    <w:multiLevelType w:val="multilevel"/>
    <w:tmpl w:val="AE06C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A84B28"/>
    <w:multiLevelType w:val="hybridMultilevel"/>
    <w:tmpl w:val="F5348E14"/>
    <w:lvl w:ilvl="0" w:tplc="2072330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36187"/>
    <w:multiLevelType w:val="hybridMultilevel"/>
    <w:tmpl w:val="8DE64B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80A76"/>
    <w:multiLevelType w:val="hybridMultilevel"/>
    <w:tmpl w:val="1DDE470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44577"/>
    <w:multiLevelType w:val="hybridMultilevel"/>
    <w:tmpl w:val="61C434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A03C15"/>
    <w:multiLevelType w:val="multilevel"/>
    <w:tmpl w:val="490EF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81279C"/>
    <w:multiLevelType w:val="hybridMultilevel"/>
    <w:tmpl w:val="80C205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D8101B"/>
    <w:multiLevelType w:val="hybridMultilevel"/>
    <w:tmpl w:val="F9FE18FC"/>
    <w:lvl w:ilvl="0" w:tplc="96C6CF5E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1915C4"/>
    <w:multiLevelType w:val="multilevel"/>
    <w:tmpl w:val="4A202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48F7FCC"/>
    <w:multiLevelType w:val="hybridMultilevel"/>
    <w:tmpl w:val="ED6277DC"/>
    <w:lvl w:ilvl="0" w:tplc="9D2C2052">
      <w:start w:val="1"/>
      <w:numFmt w:val="bullet"/>
      <w:lvlText w:val=""/>
      <w:lvlJc w:val="right"/>
      <w:pPr>
        <w:ind w:left="180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6174569"/>
    <w:multiLevelType w:val="hybridMultilevel"/>
    <w:tmpl w:val="6ACCA840"/>
    <w:lvl w:ilvl="0" w:tplc="430EDC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B6E6E"/>
    <w:multiLevelType w:val="hybridMultilevel"/>
    <w:tmpl w:val="8ADCB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5B7BFC"/>
    <w:multiLevelType w:val="multilevel"/>
    <w:tmpl w:val="6748B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2C2F4F"/>
    <w:multiLevelType w:val="hybridMultilevel"/>
    <w:tmpl w:val="366056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4B34E85"/>
    <w:multiLevelType w:val="hybridMultilevel"/>
    <w:tmpl w:val="7D382AA6"/>
    <w:lvl w:ilvl="0" w:tplc="8C02A4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7F4085"/>
    <w:multiLevelType w:val="hybridMultilevel"/>
    <w:tmpl w:val="C3788A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704775"/>
    <w:multiLevelType w:val="hybridMultilevel"/>
    <w:tmpl w:val="7CE24C2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B386073"/>
    <w:multiLevelType w:val="hybridMultilevel"/>
    <w:tmpl w:val="1084EF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D7C61D3"/>
    <w:multiLevelType w:val="hybridMultilevel"/>
    <w:tmpl w:val="789C6D16"/>
    <w:lvl w:ilvl="0" w:tplc="3DC40E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5C32BA"/>
    <w:multiLevelType w:val="hybridMultilevel"/>
    <w:tmpl w:val="821E3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DC0DA7"/>
    <w:multiLevelType w:val="hybridMultilevel"/>
    <w:tmpl w:val="12FEFFEA"/>
    <w:lvl w:ilvl="0" w:tplc="D62E496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bCs w:val="0"/>
      </w:rPr>
    </w:lvl>
    <w:lvl w:ilvl="1" w:tplc="5C26B31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b/>
        <w:bCs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459157B"/>
    <w:multiLevelType w:val="hybridMultilevel"/>
    <w:tmpl w:val="8D24006C"/>
    <w:lvl w:ilvl="0" w:tplc="2072330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312056"/>
    <w:multiLevelType w:val="hybridMultilevel"/>
    <w:tmpl w:val="806AC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E234E9"/>
    <w:multiLevelType w:val="hybridMultilevel"/>
    <w:tmpl w:val="26B2F274"/>
    <w:lvl w:ilvl="0" w:tplc="599E5C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11AC3A4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FF005F"/>
    <w:multiLevelType w:val="hybridMultilevel"/>
    <w:tmpl w:val="BF00ED8C"/>
    <w:lvl w:ilvl="0" w:tplc="B058B7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E9704BB"/>
    <w:multiLevelType w:val="hybridMultilevel"/>
    <w:tmpl w:val="526C5BCC"/>
    <w:lvl w:ilvl="0" w:tplc="2072330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5D6C7E"/>
    <w:multiLevelType w:val="hybridMultilevel"/>
    <w:tmpl w:val="B6D20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4C7740"/>
    <w:multiLevelType w:val="hybridMultilevel"/>
    <w:tmpl w:val="718ED878"/>
    <w:lvl w:ilvl="0" w:tplc="1AD827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FE1B6A"/>
    <w:multiLevelType w:val="hybridMultilevel"/>
    <w:tmpl w:val="BB309D32"/>
    <w:lvl w:ilvl="0" w:tplc="96C6CF5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31" w15:restartNumberingAfterBreak="0">
    <w:nsid w:val="77A24B8A"/>
    <w:multiLevelType w:val="hybridMultilevel"/>
    <w:tmpl w:val="4CBAFC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84C3B11"/>
    <w:multiLevelType w:val="hybridMultilevel"/>
    <w:tmpl w:val="9012A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4F4F3B"/>
    <w:multiLevelType w:val="hybridMultilevel"/>
    <w:tmpl w:val="AE22FF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BA662E3"/>
    <w:multiLevelType w:val="hybridMultilevel"/>
    <w:tmpl w:val="C464D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AD7748"/>
    <w:multiLevelType w:val="hybridMultilevel"/>
    <w:tmpl w:val="CB8443A4"/>
    <w:lvl w:ilvl="0" w:tplc="20723308">
      <w:start w:val="1"/>
      <w:numFmt w:val="bullet"/>
      <w:lvlText w:val=""/>
      <w:lvlJc w:val="right"/>
      <w:pPr>
        <w:ind w:left="106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36" w15:restartNumberingAfterBreak="0">
    <w:nsid w:val="7CD66885"/>
    <w:multiLevelType w:val="hybridMultilevel"/>
    <w:tmpl w:val="C790931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EE43F74"/>
    <w:multiLevelType w:val="hybridMultilevel"/>
    <w:tmpl w:val="5E148ECE"/>
    <w:lvl w:ilvl="0" w:tplc="0B6EE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063689">
    <w:abstractNumId w:val="5"/>
  </w:num>
  <w:num w:numId="2" w16cid:durableId="232158078">
    <w:abstractNumId w:val="9"/>
  </w:num>
  <w:num w:numId="3" w16cid:durableId="1945458596">
    <w:abstractNumId w:val="30"/>
  </w:num>
  <w:num w:numId="4" w16cid:durableId="1851599264">
    <w:abstractNumId w:val="8"/>
  </w:num>
  <w:num w:numId="5" w16cid:durableId="557210460">
    <w:abstractNumId w:val="32"/>
  </w:num>
  <w:num w:numId="6" w16cid:durableId="289169009">
    <w:abstractNumId w:val="16"/>
  </w:num>
  <w:num w:numId="7" w16cid:durableId="1384871381">
    <w:abstractNumId w:val="11"/>
  </w:num>
  <w:num w:numId="8" w16cid:durableId="961113842">
    <w:abstractNumId w:val="23"/>
  </w:num>
  <w:num w:numId="9" w16cid:durableId="2003585582">
    <w:abstractNumId w:val="11"/>
  </w:num>
  <w:num w:numId="10" w16cid:durableId="61292732">
    <w:abstractNumId w:val="23"/>
  </w:num>
  <w:num w:numId="11" w16cid:durableId="455874863">
    <w:abstractNumId w:val="25"/>
  </w:num>
  <w:num w:numId="12" w16cid:durableId="1567955556">
    <w:abstractNumId w:val="27"/>
  </w:num>
  <w:num w:numId="13" w16cid:durableId="336152778">
    <w:abstractNumId w:val="3"/>
  </w:num>
  <w:num w:numId="14" w16cid:durableId="531918890">
    <w:abstractNumId w:val="23"/>
  </w:num>
  <w:num w:numId="15" w16cid:durableId="1498112764">
    <w:abstractNumId w:val="7"/>
  </w:num>
  <w:num w:numId="16" w16cid:durableId="892545308">
    <w:abstractNumId w:val="14"/>
  </w:num>
  <w:num w:numId="17" w16cid:durableId="1211302477">
    <w:abstractNumId w:val="35"/>
  </w:num>
  <w:num w:numId="18" w16cid:durableId="1971209102">
    <w:abstractNumId w:val="4"/>
  </w:num>
  <w:num w:numId="19" w16cid:durableId="1562592223">
    <w:abstractNumId w:val="37"/>
  </w:num>
  <w:num w:numId="20" w16cid:durableId="75366478">
    <w:abstractNumId w:val="4"/>
  </w:num>
  <w:num w:numId="21" w16cid:durableId="1406105290">
    <w:abstractNumId w:val="37"/>
  </w:num>
  <w:num w:numId="22" w16cid:durableId="1661344770">
    <w:abstractNumId w:val="12"/>
  </w:num>
  <w:num w:numId="23" w16cid:durableId="1113012050">
    <w:abstractNumId w:val="6"/>
  </w:num>
  <w:num w:numId="24" w16cid:durableId="567501055">
    <w:abstractNumId w:val="22"/>
  </w:num>
  <w:num w:numId="25" w16cid:durableId="1696729530">
    <w:abstractNumId w:val="26"/>
  </w:num>
  <w:num w:numId="26" w16cid:durableId="2137330641">
    <w:abstractNumId w:val="36"/>
  </w:num>
  <w:num w:numId="27" w16cid:durableId="1034160609">
    <w:abstractNumId w:val="25"/>
  </w:num>
  <w:num w:numId="28" w16cid:durableId="296910638">
    <w:abstractNumId w:val="33"/>
  </w:num>
  <w:num w:numId="29" w16cid:durableId="1805460741">
    <w:abstractNumId w:val="17"/>
  </w:num>
  <w:num w:numId="30" w16cid:durableId="226767409">
    <w:abstractNumId w:val="18"/>
  </w:num>
  <w:num w:numId="31" w16cid:durableId="2146265731">
    <w:abstractNumId w:val="1"/>
  </w:num>
  <w:num w:numId="32" w16cid:durableId="17047936">
    <w:abstractNumId w:val="28"/>
  </w:num>
  <w:num w:numId="33" w16cid:durableId="1016347817">
    <w:abstractNumId w:val="20"/>
  </w:num>
  <w:num w:numId="34" w16cid:durableId="599412743">
    <w:abstractNumId w:val="29"/>
  </w:num>
  <w:num w:numId="35" w16cid:durableId="537932974">
    <w:abstractNumId w:val="2"/>
  </w:num>
  <w:num w:numId="36" w16cid:durableId="1510832137">
    <w:abstractNumId w:val="10"/>
  </w:num>
  <w:num w:numId="37" w16cid:durableId="248662125">
    <w:abstractNumId w:val="15"/>
  </w:num>
  <w:num w:numId="38" w16cid:durableId="1568953088">
    <w:abstractNumId w:val="31"/>
  </w:num>
  <w:num w:numId="39" w16cid:durableId="417681204">
    <w:abstractNumId w:val="21"/>
  </w:num>
  <w:num w:numId="40" w16cid:durableId="2102288765">
    <w:abstractNumId w:val="19"/>
  </w:num>
  <w:num w:numId="41" w16cid:durableId="250503734">
    <w:abstractNumId w:val="0"/>
  </w:num>
  <w:num w:numId="42" w16cid:durableId="1377849825">
    <w:abstractNumId w:val="24"/>
  </w:num>
  <w:num w:numId="43" w16cid:durableId="820275538">
    <w:abstractNumId w:val="13"/>
  </w:num>
  <w:num w:numId="44" w16cid:durableId="209231056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isplayBackgroundShape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D64"/>
    <w:rsid w:val="00000505"/>
    <w:rsid w:val="00004443"/>
    <w:rsid w:val="00004EC0"/>
    <w:rsid w:val="00005412"/>
    <w:rsid w:val="0000748E"/>
    <w:rsid w:val="00012464"/>
    <w:rsid w:val="00015A2E"/>
    <w:rsid w:val="000163CB"/>
    <w:rsid w:val="0001666B"/>
    <w:rsid w:val="00017967"/>
    <w:rsid w:val="00034933"/>
    <w:rsid w:val="00034A7D"/>
    <w:rsid w:val="00035BED"/>
    <w:rsid w:val="00037FD7"/>
    <w:rsid w:val="00044013"/>
    <w:rsid w:val="00044430"/>
    <w:rsid w:val="000454CF"/>
    <w:rsid w:val="00047F50"/>
    <w:rsid w:val="000504C9"/>
    <w:rsid w:val="00052C1F"/>
    <w:rsid w:val="0005351D"/>
    <w:rsid w:val="00054C85"/>
    <w:rsid w:val="00056E6B"/>
    <w:rsid w:val="00060E3D"/>
    <w:rsid w:val="00061AD2"/>
    <w:rsid w:val="00062A73"/>
    <w:rsid w:val="00067E26"/>
    <w:rsid w:val="0007135A"/>
    <w:rsid w:val="00077424"/>
    <w:rsid w:val="000820B7"/>
    <w:rsid w:val="000823C9"/>
    <w:rsid w:val="000832A7"/>
    <w:rsid w:val="000836C3"/>
    <w:rsid w:val="0008665F"/>
    <w:rsid w:val="0009492E"/>
    <w:rsid w:val="000950CF"/>
    <w:rsid w:val="00095AB5"/>
    <w:rsid w:val="000A0521"/>
    <w:rsid w:val="000A2E32"/>
    <w:rsid w:val="000A63A0"/>
    <w:rsid w:val="000A6A45"/>
    <w:rsid w:val="000A6B88"/>
    <w:rsid w:val="000B19B3"/>
    <w:rsid w:val="000B2030"/>
    <w:rsid w:val="000B3BC9"/>
    <w:rsid w:val="000B3C4C"/>
    <w:rsid w:val="000B61BE"/>
    <w:rsid w:val="000B656F"/>
    <w:rsid w:val="000B72DF"/>
    <w:rsid w:val="000C7512"/>
    <w:rsid w:val="000D1316"/>
    <w:rsid w:val="000D1870"/>
    <w:rsid w:val="000D2C22"/>
    <w:rsid w:val="000D4CF3"/>
    <w:rsid w:val="000D6714"/>
    <w:rsid w:val="000E05CF"/>
    <w:rsid w:val="000E10EB"/>
    <w:rsid w:val="000E1F86"/>
    <w:rsid w:val="000E5E96"/>
    <w:rsid w:val="000F0D1B"/>
    <w:rsid w:val="000F4459"/>
    <w:rsid w:val="000F6C67"/>
    <w:rsid w:val="00102D19"/>
    <w:rsid w:val="00106516"/>
    <w:rsid w:val="001110B1"/>
    <w:rsid w:val="00111AE5"/>
    <w:rsid w:val="00114274"/>
    <w:rsid w:val="00115944"/>
    <w:rsid w:val="00116457"/>
    <w:rsid w:val="001212D7"/>
    <w:rsid w:val="0012297D"/>
    <w:rsid w:val="00123516"/>
    <w:rsid w:val="0012373E"/>
    <w:rsid w:val="0012444F"/>
    <w:rsid w:val="00124CBD"/>
    <w:rsid w:val="001337B4"/>
    <w:rsid w:val="001347BF"/>
    <w:rsid w:val="00134A1D"/>
    <w:rsid w:val="00135CA1"/>
    <w:rsid w:val="001360A5"/>
    <w:rsid w:val="00137B66"/>
    <w:rsid w:val="0014131D"/>
    <w:rsid w:val="00142C9E"/>
    <w:rsid w:val="00143201"/>
    <w:rsid w:val="00144317"/>
    <w:rsid w:val="00144593"/>
    <w:rsid w:val="00150CAB"/>
    <w:rsid w:val="0015115B"/>
    <w:rsid w:val="00153A3D"/>
    <w:rsid w:val="001560C4"/>
    <w:rsid w:val="00161253"/>
    <w:rsid w:val="001613FE"/>
    <w:rsid w:val="0016273A"/>
    <w:rsid w:val="001656E7"/>
    <w:rsid w:val="001719E9"/>
    <w:rsid w:val="0017308D"/>
    <w:rsid w:val="00174C65"/>
    <w:rsid w:val="00176400"/>
    <w:rsid w:val="00177B22"/>
    <w:rsid w:val="00181E4C"/>
    <w:rsid w:val="00184EB9"/>
    <w:rsid w:val="00194F1E"/>
    <w:rsid w:val="001978AC"/>
    <w:rsid w:val="001A1301"/>
    <w:rsid w:val="001A2A93"/>
    <w:rsid w:val="001A335B"/>
    <w:rsid w:val="001A39F5"/>
    <w:rsid w:val="001A440E"/>
    <w:rsid w:val="001A6558"/>
    <w:rsid w:val="001A6A3D"/>
    <w:rsid w:val="001B09B8"/>
    <w:rsid w:val="001B3879"/>
    <w:rsid w:val="001B4BEC"/>
    <w:rsid w:val="001B75DE"/>
    <w:rsid w:val="001C13E9"/>
    <w:rsid w:val="001D6F91"/>
    <w:rsid w:val="001E1D4E"/>
    <w:rsid w:val="001F1218"/>
    <w:rsid w:val="001F2578"/>
    <w:rsid w:val="001F4028"/>
    <w:rsid w:val="001F61D6"/>
    <w:rsid w:val="001F6B00"/>
    <w:rsid w:val="002016B4"/>
    <w:rsid w:val="00201B0D"/>
    <w:rsid w:val="00203F2B"/>
    <w:rsid w:val="0020545D"/>
    <w:rsid w:val="002055CF"/>
    <w:rsid w:val="00205C30"/>
    <w:rsid w:val="00205CD2"/>
    <w:rsid w:val="00205D4E"/>
    <w:rsid w:val="0021551F"/>
    <w:rsid w:val="002156F2"/>
    <w:rsid w:val="002173BB"/>
    <w:rsid w:val="00226CE0"/>
    <w:rsid w:val="00233C07"/>
    <w:rsid w:val="00237182"/>
    <w:rsid w:val="00243EBB"/>
    <w:rsid w:val="00245B90"/>
    <w:rsid w:val="00245D49"/>
    <w:rsid w:val="00251144"/>
    <w:rsid w:val="00253955"/>
    <w:rsid w:val="00255629"/>
    <w:rsid w:val="002556DA"/>
    <w:rsid w:val="00255C6B"/>
    <w:rsid w:val="00255DF4"/>
    <w:rsid w:val="00256C91"/>
    <w:rsid w:val="00265D86"/>
    <w:rsid w:val="002664AD"/>
    <w:rsid w:val="0027260C"/>
    <w:rsid w:val="00272D68"/>
    <w:rsid w:val="00273EC6"/>
    <w:rsid w:val="0028215B"/>
    <w:rsid w:val="00282D23"/>
    <w:rsid w:val="00284274"/>
    <w:rsid w:val="0028611C"/>
    <w:rsid w:val="0028648E"/>
    <w:rsid w:val="00291CBF"/>
    <w:rsid w:val="00291CE8"/>
    <w:rsid w:val="00291DEA"/>
    <w:rsid w:val="002939E3"/>
    <w:rsid w:val="00295269"/>
    <w:rsid w:val="00296127"/>
    <w:rsid w:val="00296765"/>
    <w:rsid w:val="002A1EAB"/>
    <w:rsid w:val="002A2A77"/>
    <w:rsid w:val="002A74D3"/>
    <w:rsid w:val="002B1504"/>
    <w:rsid w:val="002B50DB"/>
    <w:rsid w:val="002B593E"/>
    <w:rsid w:val="002C0450"/>
    <w:rsid w:val="002C282A"/>
    <w:rsid w:val="002C372F"/>
    <w:rsid w:val="002C5409"/>
    <w:rsid w:val="002D611C"/>
    <w:rsid w:val="002E04B9"/>
    <w:rsid w:val="002E1E5D"/>
    <w:rsid w:val="002E54D0"/>
    <w:rsid w:val="002E58AD"/>
    <w:rsid w:val="002F1F92"/>
    <w:rsid w:val="00302480"/>
    <w:rsid w:val="003025E8"/>
    <w:rsid w:val="00304D74"/>
    <w:rsid w:val="00305A6B"/>
    <w:rsid w:val="00306F99"/>
    <w:rsid w:val="0031062B"/>
    <w:rsid w:val="00312690"/>
    <w:rsid w:val="00313940"/>
    <w:rsid w:val="00313DB2"/>
    <w:rsid w:val="00315C5C"/>
    <w:rsid w:val="00322351"/>
    <w:rsid w:val="00323ECD"/>
    <w:rsid w:val="0032514F"/>
    <w:rsid w:val="00326384"/>
    <w:rsid w:val="0033143E"/>
    <w:rsid w:val="0033339A"/>
    <w:rsid w:val="003351EA"/>
    <w:rsid w:val="00344C1D"/>
    <w:rsid w:val="00350D72"/>
    <w:rsid w:val="00355DFD"/>
    <w:rsid w:val="00364670"/>
    <w:rsid w:val="003700AD"/>
    <w:rsid w:val="003725A1"/>
    <w:rsid w:val="00372830"/>
    <w:rsid w:val="00372994"/>
    <w:rsid w:val="00373C3E"/>
    <w:rsid w:val="003765C7"/>
    <w:rsid w:val="003868A2"/>
    <w:rsid w:val="003918A1"/>
    <w:rsid w:val="00391C28"/>
    <w:rsid w:val="003926A6"/>
    <w:rsid w:val="00392A5B"/>
    <w:rsid w:val="0039462A"/>
    <w:rsid w:val="003A2338"/>
    <w:rsid w:val="003A42C3"/>
    <w:rsid w:val="003A513E"/>
    <w:rsid w:val="003A6D70"/>
    <w:rsid w:val="003B1F86"/>
    <w:rsid w:val="003B556A"/>
    <w:rsid w:val="003B7901"/>
    <w:rsid w:val="003C12D6"/>
    <w:rsid w:val="003C34EA"/>
    <w:rsid w:val="003C3D12"/>
    <w:rsid w:val="003C418E"/>
    <w:rsid w:val="003C4627"/>
    <w:rsid w:val="003C7EC7"/>
    <w:rsid w:val="003D2A31"/>
    <w:rsid w:val="003D2B0F"/>
    <w:rsid w:val="003D3995"/>
    <w:rsid w:val="003D41FA"/>
    <w:rsid w:val="003D46DF"/>
    <w:rsid w:val="003E3781"/>
    <w:rsid w:val="003E42F4"/>
    <w:rsid w:val="003E5EF7"/>
    <w:rsid w:val="003E611A"/>
    <w:rsid w:val="003E6C1A"/>
    <w:rsid w:val="003F1785"/>
    <w:rsid w:val="003F64FE"/>
    <w:rsid w:val="003F6E2D"/>
    <w:rsid w:val="00401894"/>
    <w:rsid w:val="00404D60"/>
    <w:rsid w:val="0040640A"/>
    <w:rsid w:val="00406A48"/>
    <w:rsid w:val="00406DB5"/>
    <w:rsid w:val="00407746"/>
    <w:rsid w:val="00411989"/>
    <w:rsid w:val="004122C2"/>
    <w:rsid w:val="00414EF4"/>
    <w:rsid w:val="0041574C"/>
    <w:rsid w:val="004174B6"/>
    <w:rsid w:val="0042336D"/>
    <w:rsid w:val="00425D7A"/>
    <w:rsid w:val="00430E7B"/>
    <w:rsid w:val="0043136D"/>
    <w:rsid w:val="00443F8C"/>
    <w:rsid w:val="004503F9"/>
    <w:rsid w:val="00450AC0"/>
    <w:rsid w:val="00453BDB"/>
    <w:rsid w:val="00457EAE"/>
    <w:rsid w:val="00457ED2"/>
    <w:rsid w:val="0046239E"/>
    <w:rsid w:val="00462EA3"/>
    <w:rsid w:val="0047030B"/>
    <w:rsid w:val="004768BE"/>
    <w:rsid w:val="00477473"/>
    <w:rsid w:val="00477F73"/>
    <w:rsid w:val="004805CC"/>
    <w:rsid w:val="0048094B"/>
    <w:rsid w:val="00481ABD"/>
    <w:rsid w:val="004829A3"/>
    <w:rsid w:val="0048355A"/>
    <w:rsid w:val="00483925"/>
    <w:rsid w:val="00483F25"/>
    <w:rsid w:val="00490D85"/>
    <w:rsid w:val="00495F0D"/>
    <w:rsid w:val="004A39E4"/>
    <w:rsid w:val="004A5AF4"/>
    <w:rsid w:val="004B00F2"/>
    <w:rsid w:val="004B09A4"/>
    <w:rsid w:val="004B3254"/>
    <w:rsid w:val="004B719C"/>
    <w:rsid w:val="004C1D4C"/>
    <w:rsid w:val="004C66B8"/>
    <w:rsid w:val="004C6CD0"/>
    <w:rsid w:val="004D3C53"/>
    <w:rsid w:val="004D3E58"/>
    <w:rsid w:val="004D5248"/>
    <w:rsid w:val="004E1256"/>
    <w:rsid w:val="004E1AF1"/>
    <w:rsid w:val="004E258E"/>
    <w:rsid w:val="004E2BF4"/>
    <w:rsid w:val="004E421B"/>
    <w:rsid w:val="004E4F17"/>
    <w:rsid w:val="004E5ADD"/>
    <w:rsid w:val="004E6362"/>
    <w:rsid w:val="004E652E"/>
    <w:rsid w:val="004E71D4"/>
    <w:rsid w:val="005010F4"/>
    <w:rsid w:val="005039A1"/>
    <w:rsid w:val="00510152"/>
    <w:rsid w:val="00511AF1"/>
    <w:rsid w:val="0051212E"/>
    <w:rsid w:val="00512486"/>
    <w:rsid w:val="00521B01"/>
    <w:rsid w:val="00523ED9"/>
    <w:rsid w:val="0052442A"/>
    <w:rsid w:val="0052465B"/>
    <w:rsid w:val="00524CDD"/>
    <w:rsid w:val="005251DF"/>
    <w:rsid w:val="00527BA9"/>
    <w:rsid w:val="00527C6F"/>
    <w:rsid w:val="005304AA"/>
    <w:rsid w:val="0053300C"/>
    <w:rsid w:val="005342EB"/>
    <w:rsid w:val="00535518"/>
    <w:rsid w:val="005377AB"/>
    <w:rsid w:val="00542747"/>
    <w:rsid w:val="00546319"/>
    <w:rsid w:val="00552EF6"/>
    <w:rsid w:val="005560B6"/>
    <w:rsid w:val="00563AD6"/>
    <w:rsid w:val="005655AA"/>
    <w:rsid w:val="00566635"/>
    <w:rsid w:val="00570F67"/>
    <w:rsid w:val="005727FC"/>
    <w:rsid w:val="00576B30"/>
    <w:rsid w:val="00577069"/>
    <w:rsid w:val="00582E85"/>
    <w:rsid w:val="00582F97"/>
    <w:rsid w:val="005831F0"/>
    <w:rsid w:val="00587427"/>
    <w:rsid w:val="005910B5"/>
    <w:rsid w:val="00591B31"/>
    <w:rsid w:val="00592621"/>
    <w:rsid w:val="005A1B7B"/>
    <w:rsid w:val="005A6118"/>
    <w:rsid w:val="005A64DA"/>
    <w:rsid w:val="005A6840"/>
    <w:rsid w:val="005B0A0A"/>
    <w:rsid w:val="005B151E"/>
    <w:rsid w:val="005B3160"/>
    <w:rsid w:val="005B3D8A"/>
    <w:rsid w:val="005B4E1E"/>
    <w:rsid w:val="005B6BAA"/>
    <w:rsid w:val="005C122E"/>
    <w:rsid w:val="005C1D83"/>
    <w:rsid w:val="005C6B75"/>
    <w:rsid w:val="005C7E16"/>
    <w:rsid w:val="005D047E"/>
    <w:rsid w:val="005D1D3A"/>
    <w:rsid w:val="005D36C1"/>
    <w:rsid w:val="005D6E56"/>
    <w:rsid w:val="005D7976"/>
    <w:rsid w:val="005E01E0"/>
    <w:rsid w:val="005E650E"/>
    <w:rsid w:val="005E7D39"/>
    <w:rsid w:val="005F0FFD"/>
    <w:rsid w:val="005F3AA4"/>
    <w:rsid w:val="005F6090"/>
    <w:rsid w:val="006003FE"/>
    <w:rsid w:val="00603B25"/>
    <w:rsid w:val="006103AC"/>
    <w:rsid w:val="00610AD7"/>
    <w:rsid w:val="0061269B"/>
    <w:rsid w:val="00614604"/>
    <w:rsid w:val="00615697"/>
    <w:rsid w:val="00615CC4"/>
    <w:rsid w:val="00622D77"/>
    <w:rsid w:val="0062408D"/>
    <w:rsid w:val="00625170"/>
    <w:rsid w:val="00627F34"/>
    <w:rsid w:val="00632C89"/>
    <w:rsid w:val="00636B18"/>
    <w:rsid w:val="00637CA1"/>
    <w:rsid w:val="00641984"/>
    <w:rsid w:val="0064201C"/>
    <w:rsid w:val="0064267B"/>
    <w:rsid w:val="006450D6"/>
    <w:rsid w:val="00645C67"/>
    <w:rsid w:val="00647700"/>
    <w:rsid w:val="00647E31"/>
    <w:rsid w:val="00651C5F"/>
    <w:rsid w:val="00656C03"/>
    <w:rsid w:val="00664E55"/>
    <w:rsid w:val="00665EF8"/>
    <w:rsid w:val="00666848"/>
    <w:rsid w:val="00667560"/>
    <w:rsid w:val="00667C07"/>
    <w:rsid w:val="00671D99"/>
    <w:rsid w:val="00672857"/>
    <w:rsid w:val="00673763"/>
    <w:rsid w:val="00673BB2"/>
    <w:rsid w:val="00673FB4"/>
    <w:rsid w:val="00674A16"/>
    <w:rsid w:val="00675A56"/>
    <w:rsid w:val="00680817"/>
    <w:rsid w:val="006830C3"/>
    <w:rsid w:val="006835CF"/>
    <w:rsid w:val="006901BE"/>
    <w:rsid w:val="00691E10"/>
    <w:rsid w:val="00694D19"/>
    <w:rsid w:val="006A0481"/>
    <w:rsid w:val="006A2415"/>
    <w:rsid w:val="006A2959"/>
    <w:rsid w:val="006A3CD6"/>
    <w:rsid w:val="006B08EA"/>
    <w:rsid w:val="006B574C"/>
    <w:rsid w:val="006B6429"/>
    <w:rsid w:val="006B6887"/>
    <w:rsid w:val="006C283C"/>
    <w:rsid w:val="006C3FB6"/>
    <w:rsid w:val="006C653F"/>
    <w:rsid w:val="006C6914"/>
    <w:rsid w:val="006C701A"/>
    <w:rsid w:val="006D0A7B"/>
    <w:rsid w:val="006E3249"/>
    <w:rsid w:val="006E360F"/>
    <w:rsid w:val="006E4A85"/>
    <w:rsid w:val="006E4E42"/>
    <w:rsid w:val="006F127B"/>
    <w:rsid w:val="006F355A"/>
    <w:rsid w:val="006F4103"/>
    <w:rsid w:val="006F565C"/>
    <w:rsid w:val="006F7B53"/>
    <w:rsid w:val="006F7D90"/>
    <w:rsid w:val="006F7DFC"/>
    <w:rsid w:val="00704AF2"/>
    <w:rsid w:val="00707D5F"/>
    <w:rsid w:val="00710AF6"/>
    <w:rsid w:val="00710E68"/>
    <w:rsid w:val="00711FB0"/>
    <w:rsid w:val="007122A8"/>
    <w:rsid w:val="0071301B"/>
    <w:rsid w:val="0071434E"/>
    <w:rsid w:val="00714BA0"/>
    <w:rsid w:val="00720CC2"/>
    <w:rsid w:val="00721C8C"/>
    <w:rsid w:val="007256DD"/>
    <w:rsid w:val="007269B6"/>
    <w:rsid w:val="00726E7A"/>
    <w:rsid w:val="0073294A"/>
    <w:rsid w:val="00732E52"/>
    <w:rsid w:val="00735CAB"/>
    <w:rsid w:val="007360DA"/>
    <w:rsid w:val="00741A64"/>
    <w:rsid w:val="00743DCC"/>
    <w:rsid w:val="00745690"/>
    <w:rsid w:val="00747A41"/>
    <w:rsid w:val="007523E8"/>
    <w:rsid w:val="00752801"/>
    <w:rsid w:val="00756F3C"/>
    <w:rsid w:val="00765D11"/>
    <w:rsid w:val="00772DEA"/>
    <w:rsid w:val="007747B8"/>
    <w:rsid w:val="00775EE2"/>
    <w:rsid w:val="00777EED"/>
    <w:rsid w:val="00785118"/>
    <w:rsid w:val="00786BEB"/>
    <w:rsid w:val="00786D39"/>
    <w:rsid w:val="0079208B"/>
    <w:rsid w:val="007972E6"/>
    <w:rsid w:val="007A01C8"/>
    <w:rsid w:val="007A4192"/>
    <w:rsid w:val="007A4FD4"/>
    <w:rsid w:val="007B2899"/>
    <w:rsid w:val="007B28B2"/>
    <w:rsid w:val="007B50D5"/>
    <w:rsid w:val="007B50F2"/>
    <w:rsid w:val="007C2002"/>
    <w:rsid w:val="007C4564"/>
    <w:rsid w:val="007C77DD"/>
    <w:rsid w:val="007D0542"/>
    <w:rsid w:val="007D2665"/>
    <w:rsid w:val="007D72A2"/>
    <w:rsid w:val="007E1032"/>
    <w:rsid w:val="007E3EA6"/>
    <w:rsid w:val="007E4019"/>
    <w:rsid w:val="007E7CC4"/>
    <w:rsid w:val="007F08BD"/>
    <w:rsid w:val="007F1902"/>
    <w:rsid w:val="007F1ADE"/>
    <w:rsid w:val="007F1D25"/>
    <w:rsid w:val="007F67FB"/>
    <w:rsid w:val="008020F4"/>
    <w:rsid w:val="0080334A"/>
    <w:rsid w:val="008042E1"/>
    <w:rsid w:val="00804D63"/>
    <w:rsid w:val="00806B9D"/>
    <w:rsid w:val="008121D8"/>
    <w:rsid w:val="00812777"/>
    <w:rsid w:val="00812833"/>
    <w:rsid w:val="00817C1A"/>
    <w:rsid w:val="008225C7"/>
    <w:rsid w:val="00825AC0"/>
    <w:rsid w:val="00827955"/>
    <w:rsid w:val="008340C7"/>
    <w:rsid w:val="00834743"/>
    <w:rsid w:val="00837573"/>
    <w:rsid w:val="0084129E"/>
    <w:rsid w:val="00842923"/>
    <w:rsid w:val="00843390"/>
    <w:rsid w:val="00844CDC"/>
    <w:rsid w:val="00846373"/>
    <w:rsid w:val="00847C90"/>
    <w:rsid w:val="0085218A"/>
    <w:rsid w:val="008568AE"/>
    <w:rsid w:val="00856B65"/>
    <w:rsid w:val="00860590"/>
    <w:rsid w:val="008614E8"/>
    <w:rsid w:val="008619E7"/>
    <w:rsid w:val="00866775"/>
    <w:rsid w:val="00866A65"/>
    <w:rsid w:val="0086773F"/>
    <w:rsid w:val="00867EDF"/>
    <w:rsid w:val="00872991"/>
    <w:rsid w:val="008729C2"/>
    <w:rsid w:val="008751C3"/>
    <w:rsid w:val="00875DB1"/>
    <w:rsid w:val="00875F0D"/>
    <w:rsid w:val="00875FA3"/>
    <w:rsid w:val="00877414"/>
    <w:rsid w:val="00882966"/>
    <w:rsid w:val="008837BC"/>
    <w:rsid w:val="00890B0B"/>
    <w:rsid w:val="00892ADF"/>
    <w:rsid w:val="008956A1"/>
    <w:rsid w:val="008A03B7"/>
    <w:rsid w:val="008A3B29"/>
    <w:rsid w:val="008A6163"/>
    <w:rsid w:val="008B4870"/>
    <w:rsid w:val="008B69C1"/>
    <w:rsid w:val="008C2197"/>
    <w:rsid w:val="008C3493"/>
    <w:rsid w:val="008D0F69"/>
    <w:rsid w:val="008D11A6"/>
    <w:rsid w:val="008D1F7B"/>
    <w:rsid w:val="008D2D64"/>
    <w:rsid w:val="008E14F3"/>
    <w:rsid w:val="008E5C00"/>
    <w:rsid w:val="008F37FF"/>
    <w:rsid w:val="009013E7"/>
    <w:rsid w:val="00902E07"/>
    <w:rsid w:val="009048EE"/>
    <w:rsid w:val="00904F37"/>
    <w:rsid w:val="00906DD7"/>
    <w:rsid w:val="00907703"/>
    <w:rsid w:val="0091054A"/>
    <w:rsid w:val="00915690"/>
    <w:rsid w:val="00916495"/>
    <w:rsid w:val="00921D2C"/>
    <w:rsid w:val="009242B0"/>
    <w:rsid w:val="009269BA"/>
    <w:rsid w:val="00927056"/>
    <w:rsid w:val="00930700"/>
    <w:rsid w:val="00932F92"/>
    <w:rsid w:val="00933FE7"/>
    <w:rsid w:val="00935336"/>
    <w:rsid w:val="00936E44"/>
    <w:rsid w:val="0094596A"/>
    <w:rsid w:val="00946A05"/>
    <w:rsid w:val="00947783"/>
    <w:rsid w:val="00950176"/>
    <w:rsid w:val="00954FE8"/>
    <w:rsid w:val="00962649"/>
    <w:rsid w:val="009639D6"/>
    <w:rsid w:val="00964814"/>
    <w:rsid w:val="00971307"/>
    <w:rsid w:val="009726E0"/>
    <w:rsid w:val="00973E66"/>
    <w:rsid w:val="00975003"/>
    <w:rsid w:val="00990822"/>
    <w:rsid w:val="009918B3"/>
    <w:rsid w:val="00992E77"/>
    <w:rsid w:val="00993A9B"/>
    <w:rsid w:val="0099415F"/>
    <w:rsid w:val="009943FB"/>
    <w:rsid w:val="009A21F5"/>
    <w:rsid w:val="009A3AF0"/>
    <w:rsid w:val="009B0FB4"/>
    <w:rsid w:val="009C4A31"/>
    <w:rsid w:val="009C4E54"/>
    <w:rsid w:val="009C6A17"/>
    <w:rsid w:val="009C799B"/>
    <w:rsid w:val="009D03D5"/>
    <w:rsid w:val="009D5CEC"/>
    <w:rsid w:val="009E19BB"/>
    <w:rsid w:val="009E4945"/>
    <w:rsid w:val="009E74E8"/>
    <w:rsid w:val="009F2FD6"/>
    <w:rsid w:val="009F64F1"/>
    <w:rsid w:val="009F6FD2"/>
    <w:rsid w:val="009F78D3"/>
    <w:rsid w:val="00A02CCF"/>
    <w:rsid w:val="00A0744A"/>
    <w:rsid w:val="00A11D90"/>
    <w:rsid w:val="00A12697"/>
    <w:rsid w:val="00A150CE"/>
    <w:rsid w:val="00A21832"/>
    <w:rsid w:val="00A23542"/>
    <w:rsid w:val="00A2588F"/>
    <w:rsid w:val="00A26EB9"/>
    <w:rsid w:val="00A31489"/>
    <w:rsid w:val="00A337A5"/>
    <w:rsid w:val="00A353AC"/>
    <w:rsid w:val="00A35E6B"/>
    <w:rsid w:val="00A37A88"/>
    <w:rsid w:val="00A409A5"/>
    <w:rsid w:val="00A4297B"/>
    <w:rsid w:val="00A434E6"/>
    <w:rsid w:val="00A46AD8"/>
    <w:rsid w:val="00A46D4E"/>
    <w:rsid w:val="00A4732A"/>
    <w:rsid w:val="00A51791"/>
    <w:rsid w:val="00A52A41"/>
    <w:rsid w:val="00A57693"/>
    <w:rsid w:val="00A57BA2"/>
    <w:rsid w:val="00A60CF1"/>
    <w:rsid w:val="00A61BD3"/>
    <w:rsid w:val="00A61CDA"/>
    <w:rsid w:val="00A62CC6"/>
    <w:rsid w:val="00A648ED"/>
    <w:rsid w:val="00A67131"/>
    <w:rsid w:val="00A7083A"/>
    <w:rsid w:val="00A71377"/>
    <w:rsid w:val="00A7166B"/>
    <w:rsid w:val="00A74BFA"/>
    <w:rsid w:val="00A763B2"/>
    <w:rsid w:val="00A772A8"/>
    <w:rsid w:val="00A8118F"/>
    <w:rsid w:val="00A81D4B"/>
    <w:rsid w:val="00A83BA0"/>
    <w:rsid w:val="00A84F18"/>
    <w:rsid w:val="00A85045"/>
    <w:rsid w:val="00A87DCD"/>
    <w:rsid w:val="00A937B3"/>
    <w:rsid w:val="00A952EE"/>
    <w:rsid w:val="00A95738"/>
    <w:rsid w:val="00A97506"/>
    <w:rsid w:val="00A97B7D"/>
    <w:rsid w:val="00AA296E"/>
    <w:rsid w:val="00AA4825"/>
    <w:rsid w:val="00AA5FFB"/>
    <w:rsid w:val="00AB33E1"/>
    <w:rsid w:val="00AB3979"/>
    <w:rsid w:val="00AC5C84"/>
    <w:rsid w:val="00AC762C"/>
    <w:rsid w:val="00AD1646"/>
    <w:rsid w:val="00AD1D53"/>
    <w:rsid w:val="00AD6CC3"/>
    <w:rsid w:val="00AE0A44"/>
    <w:rsid w:val="00AE5BBA"/>
    <w:rsid w:val="00AF038B"/>
    <w:rsid w:val="00AF15F4"/>
    <w:rsid w:val="00AF1C32"/>
    <w:rsid w:val="00AF73AD"/>
    <w:rsid w:val="00B00436"/>
    <w:rsid w:val="00B04911"/>
    <w:rsid w:val="00B10905"/>
    <w:rsid w:val="00B13B31"/>
    <w:rsid w:val="00B21DFF"/>
    <w:rsid w:val="00B2226A"/>
    <w:rsid w:val="00B245F6"/>
    <w:rsid w:val="00B26045"/>
    <w:rsid w:val="00B266B8"/>
    <w:rsid w:val="00B32AE6"/>
    <w:rsid w:val="00B37994"/>
    <w:rsid w:val="00B44C55"/>
    <w:rsid w:val="00B46090"/>
    <w:rsid w:val="00B46A95"/>
    <w:rsid w:val="00B4712E"/>
    <w:rsid w:val="00B52B69"/>
    <w:rsid w:val="00B5428C"/>
    <w:rsid w:val="00B54442"/>
    <w:rsid w:val="00B544C2"/>
    <w:rsid w:val="00B5566F"/>
    <w:rsid w:val="00B571D1"/>
    <w:rsid w:val="00B633BE"/>
    <w:rsid w:val="00B64BE7"/>
    <w:rsid w:val="00B708A5"/>
    <w:rsid w:val="00B70CC4"/>
    <w:rsid w:val="00B71F6F"/>
    <w:rsid w:val="00B75E23"/>
    <w:rsid w:val="00B82223"/>
    <w:rsid w:val="00B82C04"/>
    <w:rsid w:val="00B84726"/>
    <w:rsid w:val="00B9155E"/>
    <w:rsid w:val="00BA2485"/>
    <w:rsid w:val="00BA785B"/>
    <w:rsid w:val="00BB02DE"/>
    <w:rsid w:val="00BB339E"/>
    <w:rsid w:val="00BB371A"/>
    <w:rsid w:val="00BB3ED6"/>
    <w:rsid w:val="00BB7244"/>
    <w:rsid w:val="00BB7A44"/>
    <w:rsid w:val="00BC24C5"/>
    <w:rsid w:val="00BC5BB7"/>
    <w:rsid w:val="00BC689E"/>
    <w:rsid w:val="00BD04FA"/>
    <w:rsid w:val="00BD106E"/>
    <w:rsid w:val="00BD5573"/>
    <w:rsid w:val="00BD6323"/>
    <w:rsid w:val="00BD7B25"/>
    <w:rsid w:val="00BE1734"/>
    <w:rsid w:val="00BE1AFF"/>
    <w:rsid w:val="00BE4EFC"/>
    <w:rsid w:val="00BF1D82"/>
    <w:rsid w:val="00BF44C7"/>
    <w:rsid w:val="00BF5FC9"/>
    <w:rsid w:val="00BF6B5A"/>
    <w:rsid w:val="00BF74E9"/>
    <w:rsid w:val="00C0030C"/>
    <w:rsid w:val="00C00FA5"/>
    <w:rsid w:val="00C0466E"/>
    <w:rsid w:val="00C073AB"/>
    <w:rsid w:val="00C07938"/>
    <w:rsid w:val="00C13773"/>
    <w:rsid w:val="00C1510A"/>
    <w:rsid w:val="00C16E35"/>
    <w:rsid w:val="00C200E6"/>
    <w:rsid w:val="00C21EB6"/>
    <w:rsid w:val="00C22A14"/>
    <w:rsid w:val="00C22AA6"/>
    <w:rsid w:val="00C247CB"/>
    <w:rsid w:val="00C25830"/>
    <w:rsid w:val="00C30641"/>
    <w:rsid w:val="00C30873"/>
    <w:rsid w:val="00C331E2"/>
    <w:rsid w:val="00C360BD"/>
    <w:rsid w:val="00C4051E"/>
    <w:rsid w:val="00C409C1"/>
    <w:rsid w:val="00C43A2D"/>
    <w:rsid w:val="00C43EEE"/>
    <w:rsid w:val="00C476E1"/>
    <w:rsid w:val="00C52E77"/>
    <w:rsid w:val="00C556F9"/>
    <w:rsid w:val="00C566B3"/>
    <w:rsid w:val="00C649BB"/>
    <w:rsid w:val="00C65249"/>
    <w:rsid w:val="00C67B32"/>
    <w:rsid w:val="00C729E0"/>
    <w:rsid w:val="00C75C83"/>
    <w:rsid w:val="00C834FF"/>
    <w:rsid w:val="00C9235C"/>
    <w:rsid w:val="00C92F84"/>
    <w:rsid w:val="00C9360A"/>
    <w:rsid w:val="00C96B38"/>
    <w:rsid w:val="00CA453A"/>
    <w:rsid w:val="00CB0C1D"/>
    <w:rsid w:val="00CB269F"/>
    <w:rsid w:val="00CB2C30"/>
    <w:rsid w:val="00CB37A8"/>
    <w:rsid w:val="00CC072F"/>
    <w:rsid w:val="00CC402F"/>
    <w:rsid w:val="00CC4323"/>
    <w:rsid w:val="00CC5AA2"/>
    <w:rsid w:val="00CC721A"/>
    <w:rsid w:val="00CD0963"/>
    <w:rsid w:val="00CD4D26"/>
    <w:rsid w:val="00CD703E"/>
    <w:rsid w:val="00CD7C1C"/>
    <w:rsid w:val="00CE3D42"/>
    <w:rsid w:val="00CE53E6"/>
    <w:rsid w:val="00CE5EAC"/>
    <w:rsid w:val="00CE6923"/>
    <w:rsid w:val="00CE7D48"/>
    <w:rsid w:val="00CF1BB2"/>
    <w:rsid w:val="00CF3C74"/>
    <w:rsid w:val="00CF50E5"/>
    <w:rsid w:val="00CF5C4E"/>
    <w:rsid w:val="00CF5CC0"/>
    <w:rsid w:val="00CF6131"/>
    <w:rsid w:val="00D014B5"/>
    <w:rsid w:val="00D04A55"/>
    <w:rsid w:val="00D06EAA"/>
    <w:rsid w:val="00D138C6"/>
    <w:rsid w:val="00D2103D"/>
    <w:rsid w:val="00D24799"/>
    <w:rsid w:val="00D323F0"/>
    <w:rsid w:val="00D337C9"/>
    <w:rsid w:val="00D36733"/>
    <w:rsid w:val="00D40F3B"/>
    <w:rsid w:val="00D458AD"/>
    <w:rsid w:val="00D471B5"/>
    <w:rsid w:val="00D54D0F"/>
    <w:rsid w:val="00D571DB"/>
    <w:rsid w:val="00D6774D"/>
    <w:rsid w:val="00D7276A"/>
    <w:rsid w:val="00D7416D"/>
    <w:rsid w:val="00D74C32"/>
    <w:rsid w:val="00D75191"/>
    <w:rsid w:val="00D80929"/>
    <w:rsid w:val="00D843C0"/>
    <w:rsid w:val="00D85254"/>
    <w:rsid w:val="00D8526D"/>
    <w:rsid w:val="00D86751"/>
    <w:rsid w:val="00D86F81"/>
    <w:rsid w:val="00D8778C"/>
    <w:rsid w:val="00D9425A"/>
    <w:rsid w:val="00DA0EF8"/>
    <w:rsid w:val="00DA1CAD"/>
    <w:rsid w:val="00DA249E"/>
    <w:rsid w:val="00DB42BE"/>
    <w:rsid w:val="00DB47A7"/>
    <w:rsid w:val="00DB5CE4"/>
    <w:rsid w:val="00DB6305"/>
    <w:rsid w:val="00DB6392"/>
    <w:rsid w:val="00DB718B"/>
    <w:rsid w:val="00DC034D"/>
    <w:rsid w:val="00DC4FFC"/>
    <w:rsid w:val="00DD18CB"/>
    <w:rsid w:val="00DD4ED5"/>
    <w:rsid w:val="00DE4277"/>
    <w:rsid w:val="00DE75C6"/>
    <w:rsid w:val="00DF029B"/>
    <w:rsid w:val="00DF07F4"/>
    <w:rsid w:val="00DF0DF3"/>
    <w:rsid w:val="00DF1AB3"/>
    <w:rsid w:val="00DF6BE4"/>
    <w:rsid w:val="00E00993"/>
    <w:rsid w:val="00E00CE6"/>
    <w:rsid w:val="00E05F64"/>
    <w:rsid w:val="00E077B3"/>
    <w:rsid w:val="00E07F1B"/>
    <w:rsid w:val="00E1384B"/>
    <w:rsid w:val="00E157BC"/>
    <w:rsid w:val="00E211BD"/>
    <w:rsid w:val="00E21938"/>
    <w:rsid w:val="00E22E9C"/>
    <w:rsid w:val="00E23102"/>
    <w:rsid w:val="00E23340"/>
    <w:rsid w:val="00E25295"/>
    <w:rsid w:val="00E26A58"/>
    <w:rsid w:val="00E34787"/>
    <w:rsid w:val="00E34D86"/>
    <w:rsid w:val="00E35EC6"/>
    <w:rsid w:val="00E36009"/>
    <w:rsid w:val="00E37F2C"/>
    <w:rsid w:val="00E41D4F"/>
    <w:rsid w:val="00E4248F"/>
    <w:rsid w:val="00E427EA"/>
    <w:rsid w:val="00E4543F"/>
    <w:rsid w:val="00E46C0C"/>
    <w:rsid w:val="00E50E4A"/>
    <w:rsid w:val="00E518F6"/>
    <w:rsid w:val="00E56F6C"/>
    <w:rsid w:val="00E61DB3"/>
    <w:rsid w:val="00E62EC1"/>
    <w:rsid w:val="00E63A7A"/>
    <w:rsid w:val="00E64264"/>
    <w:rsid w:val="00E676E7"/>
    <w:rsid w:val="00E70343"/>
    <w:rsid w:val="00E749CA"/>
    <w:rsid w:val="00E74BBA"/>
    <w:rsid w:val="00E75955"/>
    <w:rsid w:val="00E813F5"/>
    <w:rsid w:val="00E82CBE"/>
    <w:rsid w:val="00E82F09"/>
    <w:rsid w:val="00E82F81"/>
    <w:rsid w:val="00E861A4"/>
    <w:rsid w:val="00E877F5"/>
    <w:rsid w:val="00E903B5"/>
    <w:rsid w:val="00E91F5F"/>
    <w:rsid w:val="00E95A4D"/>
    <w:rsid w:val="00EA304D"/>
    <w:rsid w:val="00EA5BA8"/>
    <w:rsid w:val="00EA6F59"/>
    <w:rsid w:val="00EB12DD"/>
    <w:rsid w:val="00EB153E"/>
    <w:rsid w:val="00EB3EC2"/>
    <w:rsid w:val="00EB57EB"/>
    <w:rsid w:val="00EC0A99"/>
    <w:rsid w:val="00EC2A3C"/>
    <w:rsid w:val="00EC517F"/>
    <w:rsid w:val="00ED0D8F"/>
    <w:rsid w:val="00ED2177"/>
    <w:rsid w:val="00ED4BE3"/>
    <w:rsid w:val="00ED50CF"/>
    <w:rsid w:val="00ED714D"/>
    <w:rsid w:val="00EE3CFD"/>
    <w:rsid w:val="00EE49C3"/>
    <w:rsid w:val="00EE5EB2"/>
    <w:rsid w:val="00EF2CE9"/>
    <w:rsid w:val="00EF77EF"/>
    <w:rsid w:val="00F0094A"/>
    <w:rsid w:val="00F00B64"/>
    <w:rsid w:val="00F02124"/>
    <w:rsid w:val="00F05474"/>
    <w:rsid w:val="00F05DDB"/>
    <w:rsid w:val="00F05FAB"/>
    <w:rsid w:val="00F07582"/>
    <w:rsid w:val="00F07640"/>
    <w:rsid w:val="00F102BE"/>
    <w:rsid w:val="00F1074F"/>
    <w:rsid w:val="00F1152F"/>
    <w:rsid w:val="00F11D69"/>
    <w:rsid w:val="00F13B0D"/>
    <w:rsid w:val="00F16377"/>
    <w:rsid w:val="00F207B3"/>
    <w:rsid w:val="00F215B2"/>
    <w:rsid w:val="00F23C3B"/>
    <w:rsid w:val="00F3234A"/>
    <w:rsid w:val="00F3436D"/>
    <w:rsid w:val="00F37B1E"/>
    <w:rsid w:val="00F43BFB"/>
    <w:rsid w:val="00F5486B"/>
    <w:rsid w:val="00F554EA"/>
    <w:rsid w:val="00F579F2"/>
    <w:rsid w:val="00F62DAC"/>
    <w:rsid w:val="00F658E0"/>
    <w:rsid w:val="00F66C04"/>
    <w:rsid w:val="00F80AC3"/>
    <w:rsid w:val="00F80B4A"/>
    <w:rsid w:val="00F85377"/>
    <w:rsid w:val="00F859B7"/>
    <w:rsid w:val="00F860C3"/>
    <w:rsid w:val="00F86C50"/>
    <w:rsid w:val="00F92826"/>
    <w:rsid w:val="00F94CB1"/>
    <w:rsid w:val="00F95951"/>
    <w:rsid w:val="00FA1C42"/>
    <w:rsid w:val="00FA2A38"/>
    <w:rsid w:val="00FA47A3"/>
    <w:rsid w:val="00FA541C"/>
    <w:rsid w:val="00FA7755"/>
    <w:rsid w:val="00FB1801"/>
    <w:rsid w:val="00FB3EEC"/>
    <w:rsid w:val="00FB46C3"/>
    <w:rsid w:val="00FB5908"/>
    <w:rsid w:val="00FC0DAF"/>
    <w:rsid w:val="00FC17BE"/>
    <w:rsid w:val="00FC1C44"/>
    <w:rsid w:val="00FC2F58"/>
    <w:rsid w:val="00FC45D4"/>
    <w:rsid w:val="00FC6361"/>
    <w:rsid w:val="00FC660F"/>
    <w:rsid w:val="00FD2F36"/>
    <w:rsid w:val="00FD758C"/>
    <w:rsid w:val="00FD7E6C"/>
    <w:rsid w:val="00FE134A"/>
    <w:rsid w:val="00FE755F"/>
    <w:rsid w:val="00FF0B95"/>
    <w:rsid w:val="00FF45CF"/>
    <w:rsid w:val="00FF56BA"/>
    <w:rsid w:val="00FF6243"/>
    <w:rsid w:val="00FF6249"/>
    <w:rsid w:val="0289E9F8"/>
    <w:rsid w:val="04AA12CB"/>
    <w:rsid w:val="06D11AF1"/>
    <w:rsid w:val="074C5DB0"/>
    <w:rsid w:val="07D63D9D"/>
    <w:rsid w:val="09293FCA"/>
    <w:rsid w:val="09ECF999"/>
    <w:rsid w:val="0AFC3B20"/>
    <w:rsid w:val="0FAA96D6"/>
    <w:rsid w:val="0FC6D450"/>
    <w:rsid w:val="12431E4E"/>
    <w:rsid w:val="14E6E565"/>
    <w:rsid w:val="178C127A"/>
    <w:rsid w:val="19051587"/>
    <w:rsid w:val="19242B41"/>
    <w:rsid w:val="1D35BF49"/>
    <w:rsid w:val="1D551A34"/>
    <w:rsid w:val="2247C08A"/>
    <w:rsid w:val="2342103C"/>
    <w:rsid w:val="23D5EE29"/>
    <w:rsid w:val="26542724"/>
    <w:rsid w:val="268AD6B9"/>
    <w:rsid w:val="273FFC91"/>
    <w:rsid w:val="2830A54E"/>
    <w:rsid w:val="2878B673"/>
    <w:rsid w:val="29FB19F4"/>
    <w:rsid w:val="2BF53E7C"/>
    <w:rsid w:val="2CC368A8"/>
    <w:rsid w:val="2CEDC19B"/>
    <w:rsid w:val="2E8F1142"/>
    <w:rsid w:val="307788F3"/>
    <w:rsid w:val="3266336B"/>
    <w:rsid w:val="36425BF2"/>
    <w:rsid w:val="36BA2E99"/>
    <w:rsid w:val="3790AE26"/>
    <w:rsid w:val="3BC13ABA"/>
    <w:rsid w:val="3CA2A92C"/>
    <w:rsid w:val="3F4B758B"/>
    <w:rsid w:val="3FF3375C"/>
    <w:rsid w:val="400FC825"/>
    <w:rsid w:val="40886CC8"/>
    <w:rsid w:val="44D298F7"/>
    <w:rsid w:val="46CC1BA6"/>
    <w:rsid w:val="4A905FA4"/>
    <w:rsid w:val="4B4AF636"/>
    <w:rsid w:val="4DBC4F64"/>
    <w:rsid w:val="4F4CF2D6"/>
    <w:rsid w:val="51B9219C"/>
    <w:rsid w:val="520DFA6A"/>
    <w:rsid w:val="52EEB8F7"/>
    <w:rsid w:val="54512AA7"/>
    <w:rsid w:val="592AF7E3"/>
    <w:rsid w:val="5967199C"/>
    <w:rsid w:val="5A6A179D"/>
    <w:rsid w:val="5BDA23B2"/>
    <w:rsid w:val="62AF82C0"/>
    <w:rsid w:val="6889CADB"/>
    <w:rsid w:val="6A4B9240"/>
    <w:rsid w:val="6AC30879"/>
    <w:rsid w:val="6B3D9506"/>
    <w:rsid w:val="6B89171A"/>
    <w:rsid w:val="6C50D037"/>
    <w:rsid w:val="71ED180C"/>
    <w:rsid w:val="72609492"/>
    <w:rsid w:val="72E36854"/>
    <w:rsid w:val="7312066E"/>
    <w:rsid w:val="753E22E3"/>
    <w:rsid w:val="75406B83"/>
    <w:rsid w:val="77582559"/>
    <w:rsid w:val="78009521"/>
    <w:rsid w:val="79867E8A"/>
    <w:rsid w:val="7A96CF9E"/>
    <w:rsid w:val="7B756C3D"/>
    <w:rsid w:val="7B9E752D"/>
    <w:rsid w:val="7BB9C28B"/>
    <w:rsid w:val="7C3BB6F9"/>
    <w:rsid w:val="7CDDE0A5"/>
    <w:rsid w:val="7E13B145"/>
    <w:rsid w:val="7E599290"/>
    <w:rsid w:val="7E60D2B1"/>
    <w:rsid w:val="7E619AEA"/>
    <w:rsid w:val="7F158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1B96D8"/>
  <w15:chartTrackingRefBased/>
  <w15:docId w15:val="{3F1ED078-E305-4567-A487-CE7AE9058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64DA"/>
    <w:rPr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uiPriority w:val="39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link w:val="BodyTextIndent2Char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255C6B"/>
    <w:pPr>
      <w:spacing w:before="100" w:beforeAutospacing="1" w:after="100" w:afterAutospacing="1"/>
    </w:pPr>
  </w:style>
  <w:style w:type="paragraph" w:customStyle="1" w:styleId="TableText">
    <w:name w:val="Table Text"/>
    <w:basedOn w:val="Normal"/>
    <w:rsid w:val="00176400"/>
    <w:rPr>
      <w:color w:val="000000"/>
      <w:szCs w:val="20"/>
    </w:rPr>
  </w:style>
  <w:style w:type="character" w:styleId="PageNumber">
    <w:name w:val="page number"/>
    <w:basedOn w:val="DefaultParagraphFont"/>
    <w:rsid w:val="00245D49"/>
  </w:style>
  <w:style w:type="paragraph" w:styleId="TOC2">
    <w:name w:val="toc 2"/>
    <w:basedOn w:val="Normal"/>
    <w:next w:val="Normal"/>
    <w:autoRedefine/>
    <w:uiPriority w:val="39"/>
    <w:rsid w:val="002E1E5D"/>
    <w:pPr>
      <w:tabs>
        <w:tab w:val="right" w:leader="dot" w:pos="12950"/>
      </w:tabs>
      <w:spacing w:before="120" w:after="120"/>
    </w:pPr>
    <w:rPr>
      <w:rFonts w:ascii="Verdana" w:hAnsi="Verdana"/>
      <w:bCs/>
    </w:rPr>
  </w:style>
  <w:style w:type="paragraph" w:styleId="TOC1">
    <w:name w:val="toc 1"/>
    <w:basedOn w:val="Normal"/>
    <w:next w:val="Normal"/>
    <w:autoRedefine/>
    <w:uiPriority w:val="39"/>
    <w:rsid w:val="00B13B31"/>
  </w:style>
  <w:style w:type="character" w:customStyle="1" w:styleId="BodyTextIndent2Char">
    <w:name w:val="Body Text Indent 2 Char"/>
    <w:link w:val="BodyTextIndent2"/>
    <w:rsid w:val="00004EC0"/>
    <w:rPr>
      <w:sz w:val="24"/>
      <w:szCs w:val="24"/>
    </w:rPr>
  </w:style>
  <w:style w:type="paragraph" w:styleId="BalloonText">
    <w:name w:val="Balloon Text"/>
    <w:basedOn w:val="Normal"/>
    <w:link w:val="BalloonTextChar"/>
    <w:semiHidden/>
    <w:unhideWhenUsed/>
    <w:rsid w:val="003A513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3A513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409C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21D2C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921D2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rsid w:val="00D24799"/>
    <w:rPr>
      <w:rFonts w:ascii="Arial" w:hAnsi="Arial" w:cs="Arial"/>
      <w:b/>
      <w:bCs/>
      <w:i/>
      <w:iCs/>
      <w:sz w:val="28"/>
      <w:szCs w:val="28"/>
    </w:rPr>
  </w:style>
  <w:style w:type="character" w:styleId="CommentReference">
    <w:name w:val="annotation reference"/>
    <w:basedOn w:val="DefaultParagraphFont"/>
    <w:rsid w:val="009C799B"/>
    <w:rPr>
      <w:sz w:val="16"/>
      <w:szCs w:val="16"/>
    </w:rPr>
  </w:style>
  <w:style w:type="paragraph" w:styleId="CommentText">
    <w:name w:val="annotation text"/>
    <w:basedOn w:val="Normal"/>
    <w:link w:val="CommentTextChar"/>
    <w:rsid w:val="009C799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C799B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C79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C799B"/>
    <w:rPr>
      <w:b/>
      <w:bCs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Revision">
    <w:name w:val="Revision"/>
    <w:hidden/>
    <w:uiPriority w:val="99"/>
    <w:semiHidden/>
    <w:rsid w:val="00CE7D4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5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02243">
              <w:marLeft w:val="23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625003">
                  <w:marLeft w:val="23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8331">
                  <w:marLeft w:val="21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1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91106">
              <w:marLeft w:val="21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thesource.cvshealth.com/nuxeo/thesource/" TargetMode="External"/><Relationship Id="rId50" Type="http://schemas.openxmlformats.org/officeDocument/2006/relationships/hyperlink" Target="https://thesource.cvshealth.com/nuxeo/thesource/" TargetMode="External"/><Relationship Id="rId55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thesource.cvshealth.com/nuxeo/thesource/" TargetMode="External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thesource.cvshealth.com/nuxeo/thesource/" TargetMode="External"/><Relationship Id="rId29" Type="http://schemas.openxmlformats.org/officeDocument/2006/relationships/hyperlink" Target="https://thesource.cvshealth.com/nuxeo/thesource/" TargetMode="External"/><Relationship Id="rId41" Type="http://schemas.openxmlformats.org/officeDocument/2006/relationships/image" Target="media/image27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thesource.cvshealth.com/nuxeo/thesource/" TargetMode="External"/><Relationship Id="rId53" Type="http://schemas.openxmlformats.org/officeDocument/2006/relationships/hyperlink" Target="https://thesource.cvshealth.com/nuxeo/thesource/" TargetMode="Externa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2.png"/><Relationship Id="rId28" Type="http://schemas.openxmlformats.org/officeDocument/2006/relationships/hyperlink" Target="https://thesource.cvshealth.com/nuxeo/thesource/" TargetMode="External"/><Relationship Id="rId36" Type="http://schemas.openxmlformats.org/officeDocument/2006/relationships/image" Target="media/image22.png"/><Relationship Id="rId49" Type="http://schemas.openxmlformats.org/officeDocument/2006/relationships/hyperlink" Target="https://thesource.cvshealth.com/nuxeo/thesource/" TargetMode="External"/><Relationship Id="rId57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thesource.cvshealth.com/nuxeo/thesourc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hyperlink" Target="https://thesource.cvshealth.com/nuxeo/thesource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1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hyperlink" Target="https://thesource.cvshealth.com/nuxeo/thesource/" TargetMode="Externa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EF1545BD46FC4C8C1B1EC3B7C6CE99" ma:contentTypeVersion="14" ma:contentTypeDescription="Create a new document." ma:contentTypeScope="" ma:versionID="4bf6998669e82ca3065fd7648a3f5756">
  <xsd:schema xmlns:xsd="http://www.w3.org/2001/XMLSchema" xmlns:xs="http://www.w3.org/2001/XMLSchema" xmlns:p="http://schemas.microsoft.com/office/2006/metadata/properties" xmlns:ns2="1e718eae-16bc-49f1-9e0a-85226ba39ba0" xmlns:ns3="fad01eb7-d870-475a-9d28-789bb88fcc63" targetNamespace="http://schemas.microsoft.com/office/2006/metadata/properties" ma:root="true" ma:fieldsID="5ffc51e4099e490e8129d6d42eee558d" ns2:_="" ns3:_="">
    <xsd:import namespace="1e718eae-16bc-49f1-9e0a-85226ba39ba0"/>
    <xsd:import namespace="fad01eb7-d870-475a-9d28-789bb88fcc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718eae-16bc-49f1-9e0a-85226ba39b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d01eb7-d870-475a-9d28-789bb88fcc6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c7d9540-b196-41ab-bf10-d058dd4e66ec}" ma:internalName="TaxCatchAll" ma:showField="CatchAllData" ma:web="fad01eb7-d870-475a-9d28-789bb88fcc6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e718eae-16bc-49f1-9e0a-85226ba39ba0">
      <Terms xmlns="http://schemas.microsoft.com/office/infopath/2007/PartnerControls"/>
    </lcf76f155ced4ddcb4097134ff3c332f>
    <TaxCatchAll xmlns="fad01eb7-d870-475a-9d28-789bb88fcc6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F14E2E-7F0F-42B7-BA0A-BDB41FFFA1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718eae-16bc-49f1-9e0a-85226ba39ba0"/>
    <ds:schemaRef ds:uri="fad01eb7-d870-475a-9d28-789bb88fcc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5D6147-5015-4E01-8656-5630BD908E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9F0AFB-F09F-457D-A035-B999AF00E7AA}">
  <ds:schemaRefs>
    <ds:schemaRef ds:uri="http://schemas.microsoft.com/office/2006/metadata/properties"/>
    <ds:schemaRef ds:uri="http://schemas.microsoft.com/office/infopath/2007/PartnerControls"/>
    <ds:schemaRef ds:uri="1e718eae-16bc-49f1-9e0a-85226ba39ba0"/>
    <ds:schemaRef ds:uri="fad01eb7-d870-475a-9d28-789bb88fcc63"/>
  </ds:schemaRefs>
</ds:datastoreItem>
</file>

<file path=customXml/itemProps4.xml><?xml version="1.0" encoding="utf-8"?>
<ds:datastoreItem xmlns:ds="http://schemas.openxmlformats.org/officeDocument/2006/customXml" ds:itemID="{934F4ED0-C07C-4B2E-9CD4-747656831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82</TotalTime>
  <Pages>1</Pages>
  <Words>1982</Words>
  <Characters>11303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 RX</Company>
  <LinksUpToDate>false</LinksUpToDate>
  <CharactersWithSpaces>13259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David Davis</dc:creator>
  <cp:keywords/>
  <cp:lastModifiedBy>Davis, David P.</cp:lastModifiedBy>
  <cp:revision>57</cp:revision>
  <cp:lastPrinted>2007-01-04T02:56:00Z</cp:lastPrinted>
  <dcterms:created xsi:type="dcterms:W3CDTF">2025-02-17T22:08:00Z</dcterms:created>
  <dcterms:modified xsi:type="dcterms:W3CDTF">2025-02-26T23:22:00Z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2021-09-28T13:00:14Z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053887d1-0ea0-4190-8bbc-f1c1ba267b68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0x0101004CEF1545BD46FC4C8C1B1EC3B7C6CE99</vt:lpwstr>
  </property>
  <property fmtid="{D5CDD505-2E9C-101B-9397-08002B2CF9AE}" pid="10" name="CompassComposer">
    <vt:lpwstr/>
  </property>
  <property fmtid="{D5CDD505-2E9C-101B-9397-08002B2CF9AE}" pid="11" name="CurrentlyPublished">
    <vt:bool>true</vt:bool>
  </property>
  <property fmtid="{D5CDD505-2E9C-101B-9397-08002B2CF9AE}" pid="12" name="MediaServiceImageTags">
    <vt:lpwstr/>
  </property>
</Properties>
</file>