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DEB75" w14:textId="7FF90DC3" w:rsidR="00255C6B" w:rsidRPr="00A332CB" w:rsidRDefault="588B6992" w:rsidP="00255C6B">
      <w:pPr>
        <w:pStyle w:val="Heading1"/>
        <w:rPr>
          <w:rFonts w:ascii="Verdana" w:hAnsi="Verdana"/>
          <w:color w:val="000000"/>
          <w:sz w:val="20"/>
        </w:rPr>
      </w:pPr>
      <w:r w:rsidRPr="2C1A8A76">
        <w:rPr>
          <w:rFonts w:ascii="Verdana" w:hAnsi="Verdana"/>
          <w:color w:val="000000" w:themeColor="text1"/>
          <w:sz w:val="36"/>
          <w:szCs w:val="36"/>
        </w:rPr>
        <w:t>Compass</w:t>
      </w:r>
      <w:r w:rsidR="2C1A8A76" w:rsidRPr="2C1A8A76">
        <w:rPr>
          <w:rFonts w:ascii="Verdana" w:hAnsi="Verdana"/>
          <w:color w:val="000000" w:themeColor="text1"/>
          <w:sz w:val="36"/>
          <w:szCs w:val="36"/>
        </w:rPr>
        <w:t xml:space="preserve"> - </w:t>
      </w:r>
      <w:bookmarkStart w:id="0" w:name="_top"/>
      <w:bookmarkEnd w:id="0"/>
      <w:r w:rsidR="648F298F" w:rsidRPr="2C1A8A76">
        <w:rPr>
          <w:rFonts w:ascii="Verdana" w:hAnsi="Verdana"/>
          <w:color w:val="000000" w:themeColor="text1"/>
          <w:sz w:val="36"/>
          <w:szCs w:val="36"/>
        </w:rPr>
        <w:t xml:space="preserve">Member </w:t>
      </w:r>
      <w:r w:rsidR="0FAFEFE4" w:rsidRPr="2C1A8A76">
        <w:rPr>
          <w:rFonts w:ascii="Verdana" w:hAnsi="Verdana"/>
          <w:color w:val="000000" w:themeColor="text1"/>
          <w:sz w:val="36"/>
          <w:szCs w:val="36"/>
        </w:rPr>
        <w:t>Snapshot</w:t>
      </w:r>
      <w:r w:rsidR="004754F4">
        <w:rPr>
          <w:rFonts w:ascii="Verdana" w:hAnsi="Verdana"/>
          <w:color w:val="000000" w:themeColor="text1"/>
          <w:sz w:val="36"/>
          <w:szCs w:val="36"/>
        </w:rPr>
        <w:t xml:space="preserve"> Landing Page</w:t>
      </w:r>
    </w:p>
    <w:p w14:paraId="3EEB9CA9" w14:textId="77777777" w:rsidR="00695987" w:rsidRDefault="00695987" w:rsidP="00695987">
      <w:pPr>
        <w:pStyle w:val="TOC2"/>
        <w:rPr>
          <w:shd w:val="clear" w:color="auto" w:fill="E6E6E6"/>
        </w:rPr>
      </w:pPr>
    </w:p>
    <w:p w14:paraId="09070DFE" w14:textId="0CAA4910" w:rsidR="00276674" w:rsidRPr="00276674" w:rsidRDefault="00B13B31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r w:rsidRPr="00276674">
        <w:rPr>
          <w:rFonts w:ascii="Verdana" w:hAnsi="Verdana"/>
          <w:color w:val="2B579A"/>
          <w:shd w:val="clear" w:color="auto" w:fill="E6E6E6"/>
        </w:rPr>
        <w:fldChar w:fldCharType="begin"/>
      </w:r>
      <w:r w:rsidRPr="00276674">
        <w:rPr>
          <w:rFonts w:ascii="Verdana" w:hAnsi="Verdana"/>
        </w:rPr>
        <w:instrText xml:space="preserve"> TOC \o "2-3" \n \h \z \u </w:instrText>
      </w:r>
      <w:r w:rsidRPr="00276674">
        <w:rPr>
          <w:rFonts w:ascii="Verdana" w:hAnsi="Verdana"/>
          <w:color w:val="2B579A"/>
          <w:shd w:val="clear" w:color="auto" w:fill="E6E6E6"/>
        </w:rPr>
        <w:fldChar w:fldCharType="separate"/>
      </w:r>
      <w:hyperlink w:anchor="_Toc205443884" w:history="1">
        <w:r w:rsidR="00276674" w:rsidRPr="00276674">
          <w:rPr>
            <w:rStyle w:val="Hyperlink"/>
            <w:rFonts w:ascii="Verdana" w:hAnsi="Verdana"/>
            <w:noProof/>
          </w:rPr>
          <w:t>Member Snapshot</w:t>
        </w:r>
      </w:hyperlink>
    </w:p>
    <w:p w14:paraId="6EB06DE9" w14:textId="4E07ACDF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85" w:history="1">
        <w:r w:rsidRPr="00276674">
          <w:rPr>
            <w:rStyle w:val="Hyperlink"/>
            <w:rFonts w:ascii="Verdana" w:hAnsi="Verdana"/>
            <w:noProof/>
          </w:rPr>
          <w:t>Case Data</w:t>
        </w:r>
      </w:hyperlink>
    </w:p>
    <w:p w14:paraId="01757D08" w14:textId="1E80158E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86" w:history="1">
        <w:r w:rsidRPr="00276674">
          <w:rPr>
            <w:rStyle w:val="Hyperlink"/>
            <w:rFonts w:ascii="Verdana" w:hAnsi="Verdana"/>
            <w:noProof/>
          </w:rPr>
          <w:t>Alerts</w:t>
        </w:r>
      </w:hyperlink>
    </w:p>
    <w:p w14:paraId="134A5947" w14:textId="30A38D80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87" w:history="1">
        <w:r w:rsidRPr="00276674">
          <w:rPr>
            <w:rStyle w:val="Hyperlink"/>
            <w:rFonts w:ascii="Verdana" w:hAnsi="Verdana"/>
            <w:noProof/>
          </w:rPr>
          <w:t>Member Details</w:t>
        </w:r>
      </w:hyperlink>
    </w:p>
    <w:p w14:paraId="264FA335" w14:textId="57DD0A62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88" w:history="1">
        <w:r w:rsidRPr="00276674">
          <w:rPr>
            <w:rStyle w:val="Hyperlink"/>
            <w:rFonts w:ascii="Verdana" w:hAnsi="Verdana"/>
            <w:noProof/>
          </w:rPr>
          <w:t>Client and Processing Information</w:t>
        </w:r>
      </w:hyperlink>
    </w:p>
    <w:p w14:paraId="5834DFE3" w14:textId="2D8B9DEA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89" w:history="1">
        <w:r w:rsidRPr="00276674">
          <w:rPr>
            <w:rStyle w:val="Hyperlink"/>
            <w:rFonts w:ascii="Verdana" w:hAnsi="Verdana"/>
            <w:noProof/>
          </w:rPr>
          <w:t>Center Panel</w:t>
        </w:r>
      </w:hyperlink>
    </w:p>
    <w:p w14:paraId="7F7DEF6D" w14:textId="0DE1BFA6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0" w:history="1">
        <w:r w:rsidRPr="00276674">
          <w:rPr>
            <w:rStyle w:val="Hyperlink"/>
            <w:rFonts w:ascii="Verdana" w:hAnsi="Verdana"/>
            <w:noProof/>
          </w:rPr>
          <w:t>Quick Actions</w:t>
        </w:r>
      </w:hyperlink>
    </w:p>
    <w:p w14:paraId="1D571698" w14:textId="1EE4D14F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1" w:history="1">
        <w:r w:rsidRPr="00276674">
          <w:rPr>
            <w:rStyle w:val="Hyperlink"/>
            <w:rFonts w:ascii="Verdana" w:hAnsi="Verdana"/>
            <w:noProof/>
          </w:rPr>
          <w:t>Medicare D Quick Actions</w:t>
        </w:r>
      </w:hyperlink>
    </w:p>
    <w:p w14:paraId="310A9192" w14:textId="3B6B1199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2" w:history="1">
        <w:r w:rsidRPr="00276674">
          <w:rPr>
            <w:rStyle w:val="Hyperlink"/>
            <w:rFonts w:ascii="Verdana" w:hAnsi="Verdana"/>
            <w:noProof/>
          </w:rPr>
          <w:t>Opportunities</w:t>
        </w:r>
      </w:hyperlink>
    </w:p>
    <w:p w14:paraId="7D7F6B65" w14:textId="29F2D182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3" w:history="1">
        <w:r w:rsidRPr="00276674">
          <w:rPr>
            <w:rStyle w:val="Hyperlink"/>
            <w:rFonts w:ascii="Verdana" w:hAnsi="Verdana"/>
            <w:noProof/>
          </w:rPr>
          <w:t>Member’s Recent Cases</w:t>
        </w:r>
      </w:hyperlink>
    </w:p>
    <w:p w14:paraId="1C480E56" w14:textId="64A7601F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4" w:history="1">
        <w:r w:rsidRPr="00276674">
          <w:rPr>
            <w:rStyle w:val="Hyperlink"/>
            <w:rFonts w:ascii="Verdana" w:hAnsi="Verdana"/>
            <w:noProof/>
          </w:rPr>
          <w:t>Medicare D Member Snapshot</w:t>
        </w:r>
      </w:hyperlink>
    </w:p>
    <w:p w14:paraId="135AAA79" w14:textId="4786C0F4" w:rsidR="00276674" w:rsidRPr="00276674" w:rsidRDefault="00276674" w:rsidP="00276674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443895" w:history="1">
        <w:r w:rsidRPr="00276674">
          <w:rPr>
            <w:rStyle w:val="Hyperlink"/>
            <w:rFonts w:ascii="Verdana" w:hAnsi="Verdana"/>
            <w:noProof/>
          </w:rPr>
          <w:t>Related Documents</w:t>
        </w:r>
      </w:hyperlink>
    </w:p>
    <w:p w14:paraId="546ECA64" w14:textId="184AA466" w:rsidR="008B69C1" w:rsidRDefault="00B13B31" w:rsidP="00276674">
      <w:r w:rsidRPr="00276674">
        <w:rPr>
          <w:rFonts w:ascii="Verdana" w:hAnsi="Verdana"/>
          <w:shd w:val="clear" w:color="auto" w:fill="E6E6E6"/>
        </w:rPr>
        <w:fldChar w:fldCharType="end"/>
      </w:r>
    </w:p>
    <w:p w14:paraId="70E8B6F4" w14:textId="78CBC5E1" w:rsidR="0081132A" w:rsidRDefault="0081132A" w:rsidP="0081132A"/>
    <w:p w14:paraId="2516298B" w14:textId="7F1A4CFD" w:rsidR="00C42996" w:rsidRDefault="0081132A" w:rsidP="005A24E4">
      <w:pPr>
        <w:pStyle w:val="BodyTextIndent2"/>
        <w:spacing w:before="120" w:line="240" w:lineRule="auto"/>
        <w:ind w:left="0"/>
        <w:rPr>
          <w:rFonts w:ascii="Verdana" w:hAnsi="Verdana"/>
        </w:rPr>
      </w:pPr>
      <w:r w:rsidRPr="02A922AF">
        <w:rPr>
          <w:rFonts w:ascii="Verdana" w:hAnsi="Verdana"/>
          <w:b/>
          <w:bCs/>
        </w:rPr>
        <w:t xml:space="preserve">Description: </w:t>
      </w:r>
      <w:r w:rsidR="00570180">
        <w:rPr>
          <w:rFonts w:ascii="Verdana" w:hAnsi="Verdana"/>
        </w:rPr>
        <w:t>O</w:t>
      </w:r>
      <w:r w:rsidRPr="02A922AF">
        <w:rPr>
          <w:rFonts w:ascii="Verdana" w:hAnsi="Verdana"/>
        </w:rPr>
        <w:t xml:space="preserve">utlines the Member </w:t>
      </w:r>
      <w:r w:rsidR="00922FBF" w:rsidRPr="02A922AF">
        <w:rPr>
          <w:rFonts w:ascii="Verdana" w:hAnsi="Verdana"/>
        </w:rPr>
        <w:t xml:space="preserve">Snapshot </w:t>
      </w:r>
      <w:r w:rsidR="41436BC8" w:rsidRPr="02A922AF">
        <w:rPr>
          <w:rFonts w:ascii="Verdana" w:hAnsi="Verdana"/>
        </w:rPr>
        <w:t xml:space="preserve">Landing Page </w:t>
      </w:r>
      <w:r w:rsidRPr="02A922AF">
        <w:rPr>
          <w:rFonts w:ascii="Verdana" w:hAnsi="Verdana"/>
        </w:rPr>
        <w:t>and functionality found in Compass</w:t>
      </w:r>
      <w:r w:rsidR="008A59A8">
        <w:rPr>
          <w:rFonts w:ascii="Verdana" w:hAnsi="Verdana"/>
        </w:rPr>
        <w:t>.</w:t>
      </w:r>
      <w:bookmarkStart w:id="1" w:name="_Overview"/>
      <w:bookmarkEnd w:id="1"/>
    </w:p>
    <w:p w14:paraId="69AF1790" w14:textId="77777777" w:rsidR="0002333E" w:rsidRPr="005D7976" w:rsidRDefault="0002333E" w:rsidP="005A24E4">
      <w:pPr>
        <w:pStyle w:val="BodyTextIndent2"/>
        <w:spacing w:before="120" w:line="240" w:lineRule="auto"/>
        <w:ind w:left="0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42996" w:rsidRPr="005D7976" w14:paraId="02E734B1" w14:textId="77777777" w:rsidTr="001B25DB">
        <w:tc>
          <w:tcPr>
            <w:tcW w:w="5000" w:type="pct"/>
            <w:shd w:val="clear" w:color="auto" w:fill="C0C0C0"/>
          </w:tcPr>
          <w:p w14:paraId="5E447271" w14:textId="32A0D073" w:rsidR="00C42996" w:rsidRPr="005D7976" w:rsidRDefault="00C42996" w:rsidP="005A24E4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" w:name="_Member_Snapshot"/>
            <w:bookmarkStart w:id="3" w:name="_Toc118292956"/>
            <w:bookmarkStart w:id="4" w:name="_Toc205443884"/>
            <w:bookmarkEnd w:id="2"/>
            <w:r>
              <w:rPr>
                <w:rFonts w:ascii="Verdana" w:hAnsi="Verdana"/>
                <w:i w:val="0"/>
                <w:iCs w:val="0"/>
              </w:rPr>
              <w:t xml:space="preserve">Member </w:t>
            </w:r>
            <w:r w:rsidR="00922FBF">
              <w:rPr>
                <w:rFonts w:ascii="Verdana" w:hAnsi="Verdana"/>
                <w:i w:val="0"/>
                <w:iCs w:val="0"/>
              </w:rPr>
              <w:t>Snapshot</w:t>
            </w:r>
            <w:bookmarkEnd w:id="3"/>
            <w:bookmarkEnd w:id="4"/>
          </w:p>
        </w:tc>
      </w:tr>
    </w:tbl>
    <w:p w14:paraId="672F3E99" w14:textId="572B37B9" w:rsidR="2F95D66B" w:rsidRPr="0002333E" w:rsidRDefault="2F95D66B" w:rsidP="005A24E4">
      <w:pPr>
        <w:spacing w:before="120" w:after="120"/>
        <w:rPr>
          <w:rFonts w:ascii="Verdana" w:hAnsi="Verdana"/>
        </w:rPr>
      </w:pPr>
      <w:bookmarkStart w:id="5" w:name="_Hlk63255457"/>
      <w:r w:rsidRPr="02A922AF">
        <w:rPr>
          <w:rFonts w:ascii="Verdana" w:hAnsi="Verdana"/>
        </w:rPr>
        <w:t xml:space="preserve">Each panel on the Member Snapshot </w:t>
      </w:r>
      <w:r w:rsidR="4BF337E8" w:rsidRPr="02A922AF">
        <w:rPr>
          <w:rFonts w:ascii="Verdana" w:hAnsi="Verdana"/>
        </w:rPr>
        <w:t xml:space="preserve">Landing Page </w:t>
      </w:r>
      <w:r w:rsidRPr="02A922AF">
        <w:rPr>
          <w:rFonts w:ascii="Verdana" w:hAnsi="Verdana"/>
        </w:rPr>
        <w:t>can house individual components that may require scroll bar use.</w:t>
      </w:r>
      <w:r w:rsidR="0002333E" w:rsidRPr="02A922AF">
        <w:rPr>
          <w:rFonts w:ascii="Verdana" w:hAnsi="Verdana"/>
        </w:rPr>
        <w:t xml:space="preserve"> </w:t>
      </w:r>
      <w:r w:rsidRPr="02A922AF">
        <w:rPr>
          <w:rFonts w:ascii="Verdana" w:hAnsi="Verdana"/>
        </w:rPr>
        <w:t>When using the panel scroll bar, scrolling is dynamic.</w:t>
      </w:r>
      <w:r w:rsidR="00A92E29" w:rsidRPr="02A922AF">
        <w:rPr>
          <w:rFonts w:ascii="Verdana" w:hAnsi="Verdana"/>
        </w:rPr>
        <w:t xml:space="preserve"> Refer to </w:t>
      </w:r>
      <w:hyperlink r:id="rId11" w:anchor="!/view?docid=2f702dca-38c5-4b46-be0b-8191ed5619e1" w:history="1">
        <w:r w:rsidR="008133EE">
          <w:rPr>
            <w:rStyle w:val="Hyperlink"/>
            <w:rFonts w:ascii="Verdana" w:hAnsi="Verdana"/>
          </w:rPr>
          <w:t>Compass - Optimize the On-</w:t>
        </w:r>
        <w:r w:rsidR="0010492A">
          <w:rPr>
            <w:rStyle w:val="Hyperlink"/>
            <w:rFonts w:ascii="Verdana" w:hAnsi="Verdana"/>
          </w:rPr>
          <w:t>s</w:t>
        </w:r>
        <w:r w:rsidR="008133EE">
          <w:rPr>
            <w:rStyle w:val="Hyperlink"/>
            <w:rFonts w:ascii="Verdana" w:hAnsi="Verdana"/>
          </w:rPr>
          <w:t>creen Experience (049985)</w:t>
        </w:r>
      </w:hyperlink>
      <w:r w:rsidR="0002333E" w:rsidRPr="02A922AF">
        <w:rPr>
          <w:rFonts w:ascii="Verdana" w:hAnsi="Verdana"/>
        </w:rPr>
        <w:t xml:space="preserve"> </w:t>
      </w:r>
      <w:r w:rsidR="00A92E29" w:rsidRPr="02A922AF">
        <w:rPr>
          <w:rFonts w:ascii="Verdana" w:hAnsi="Verdana"/>
        </w:rPr>
        <w:t>for more details.</w:t>
      </w:r>
    </w:p>
    <w:p w14:paraId="3C472BE6" w14:textId="77777777" w:rsidR="007F0546" w:rsidRDefault="007F0546" w:rsidP="005A24E4">
      <w:pPr>
        <w:spacing w:before="120" w:after="120"/>
        <w:rPr>
          <w:rFonts w:ascii="Verdana" w:hAnsi="Verdana"/>
        </w:rPr>
      </w:pPr>
    </w:p>
    <w:p w14:paraId="72971BC7" w14:textId="016C69C0" w:rsidR="000C1D50" w:rsidRPr="000C1D50" w:rsidRDefault="000C1D50" w:rsidP="005A24E4">
      <w:pPr>
        <w:spacing w:before="120" w:after="120"/>
        <w:rPr>
          <w:rFonts w:ascii="Verdana" w:hAnsi="Verdana"/>
        </w:rPr>
      </w:pPr>
      <w:r>
        <w:rPr>
          <w:rFonts w:ascii="Verdana" w:hAnsi="Verdana"/>
          <w:b/>
          <w:bCs/>
        </w:rPr>
        <w:lastRenderedPageBreak/>
        <w:t xml:space="preserve">Note: </w:t>
      </w:r>
      <w:r>
        <w:rPr>
          <w:rFonts w:ascii="Verdana" w:hAnsi="Verdana"/>
        </w:rPr>
        <w:t xml:space="preserve">For information about the Landing Page for Medicare D members, refer to the </w:t>
      </w:r>
      <w:hyperlink w:anchor="_Medicare_D_Member" w:history="1">
        <w:r w:rsidRPr="000C1D50">
          <w:rPr>
            <w:rStyle w:val="Hyperlink"/>
            <w:rFonts w:ascii="Verdana" w:hAnsi="Verdana"/>
          </w:rPr>
          <w:t>Medicare D Member Snapshot</w:t>
        </w:r>
      </w:hyperlink>
      <w:r>
        <w:rPr>
          <w:rFonts w:ascii="Verdana" w:hAnsi="Verdana"/>
        </w:rPr>
        <w:t xml:space="preserve"> section.</w:t>
      </w:r>
      <w:r w:rsidR="001835E3" w:rsidRPr="001835E3">
        <w:t xml:space="preserve"> </w:t>
      </w:r>
      <w:r w:rsidR="001835E3">
        <w:rPr>
          <w:rFonts w:ascii="Verdana" w:hAnsi="Verdana"/>
        </w:rPr>
        <w:t>I</w:t>
      </w:r>
      <w:r w:rsidR="001835E3" w:rsidRPr="001835E3">
        <w:rPr>
          <w:rFonts w:ascii="Verdana" w:hAnsi="Verdana"/>
        </w:rPr>
        <w:t>f the account is not M</w:t>
      </w:r>
      <w:r w:rsidR="001835E3">
        <w:rPr>
          <w:rFonts w:ascii="Verdana" w:hAnsi="Verdana"/>
        </w:rPr>
        <w:t>ED D</w:t>
      </w:r>
      <w:r w:rsidR="001835E3" w:rsidRPr="001835E3">
        <w:rPr>
          <w:rFonts w:ascii="Verdana" w:hAnsi="Verdana"/>
        </w:rPr>
        <w:t>/EGWP</w:t>
      </w:r>
      <w:r w:rsidR="001835E3">
        <w:rPr>
          <w:rFonts w:ascii="Verdana" w:hAnsi="Verdana"/>
        </w:rPr>
        <w:t>,</w:t>
      </w:r>
      <w:r w:rsidR="001835E3" w:rsidRPr="001835E3">
        <w:rPr>
          <w:rFonts w:ascii="Verdana" w:hAnsi="Verdana"/>
        </w:rPr>
        <w:t xml:space="preserve"> the </w:t>
      </w:r>
      <w:r w:rsidR="0076061E">
        <w:rPr>
          <w:rFonts w:ascii="Verdana" w:hAnsi="Verdana"/>
        </w:rPr>
        <w:t xml:space="preserve">Medicare D </w:t>
      </w:r>
      <w:r w:rsidR="00E71374">
        <w:rPr>
          <w:rFonts w:ascii="Verdana" w:hAnsi="Verdana"/>
        </w:rPr>
        <w:t>Landing Page and other Medicare D functionality</w:t>
      </w:r>
      <w:r w:rsidR="001835E3" w:rsidRPr="001835E3">
        <w:rPr>
          <w:rFonts w:ascii="Verdana" w:hAnsi="Verdana"/>
        </w:rPr>
        <w:t xml:space="preserve"> will </w:t>
      </w:r>
      <w:r w:rsidR="00E71374">
        <w:rPr>
          <w:rFonts w:ascii="Verdana" w:hAnsi="Verdana"/>
        </w:rPr>
        <w:t>NOT</w:t>
      </w:r>
      <w:r w:rsidR="001835E3" w:rsidRPr="001835E3">
        <w:rPr>
          <w:rFonts w:ascii="Verdana" w:hAnsi="Verdana"/>
        </w:rPr>
        <w:t xml:space="preserve"> display</w:t>
      </w:r>
      <w:r w:rsidR="0076061E">
        <w:rPr>
          <w:rFonts w:ascii="Verdana" w:hAnsi="Verdana"/>
        </w:rPr>
        <w:t>.</w:t>
      </w:r>
    </w:p>
    <w:p w14:paraId="7E814394" w14:textId="77777777" w:rsidR="000C1D50" w:rsidRDefault="000C1D50" w:rsidP="005A24E4">
      <w:pPr>
        <w:spacing w:before="120" w:after="120"/>
        <w:rPr>
          <w:rFonts w:ascii="Verdana" w:hAnsi="Verdana"/>
        </w:rPr>
      </w:pPr>
    </w:p>
    <w:p w14:paraId="63C3665E" w14:textId="4EB6DE20" w:rsidR="007F0546" w:rsidRDefault="007F0546" w:rsidP="005A24E4">
      <w:pPr>
        <w:spacing w:before="120" w:after="120"/>
        <w:rPr>
          <w:rFonts w:ascii="Verdana" w:hAnsi="Verdana"/>
        </w:rPr>
      </w:pPr>
      <w:r w:rsidRPr="02A922AF">
        <w:rPr>
          <w:rFonts w:ascii="Verdana" w:hAnsi="Verdana"/>
        </w:rPr>
        <w:t xml:space="preserve">The Member Snapshot </w:t>
      </w:r>
      <w:r w:rsidR="0658C3A4" w:rsidRPr="02A922AF">
        <w:rPr>
          <w:rFonts w:ascii="Verdana" w:hAnsi="Verdana"/>
        </w:rPr>
        <w:t>Landing Page</w:t>
      </w:r>
      <w:r w:rsidRPr="02A922AF">
        <w:rPr>
          <w:rFonts w:ascii="Verdana" w:hAnsi="Verdana"/>
        </w:rPr>
        <w:t xml:space="preserve"> contains the following components:</w:t>
      </w:r>
    </w:p>
    <w:p w14:paraId="5A3B0AF3" w14:textId="2CC22BCB" w:rsidR="007F0546" w:rsidRDefault="007F0546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</w:rPr>
      </w:pPr>
      <w:hyperlink w:anchor="_Case_Data" w:history="1">
        <w:r w:rsidRPr="007F0546">
          <w:rPr>
            <w:rStyle w:val="Hyperlink"/>
            <w:rFonts w:ascii="Verdana" w:hAnsi="Verdana"/>
          </w:rPr>
          <w:t>Case Data</w:t>
        </w:r>
      </w:hyperlink>
    </w:p>
    <w:p w14:paraId="3016E0FD" w14:textId="0E82EF65" w:rsidR="004A7EB8" w:rsidRPr="00E32097" w:rsidRDefault="004A7EB8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  <w:u w:val="single"/>
        </w:rPr>
      </w:pPr>
      <w:hyperlink w:anchor="_Alerts" w:history="1">
        <w:r w:rsidRPr="00EC25D1">
          <w:rPr>
            <w:rStyle w:val="Hyperlink"/>
            <w:rFonts w:ascii="Verdana" w:hAnsi="Verdana"/>
          </w:rPr>
          <w:t>Alerts</w:t>
        </w:r>
      </w:hyperlink>
    </w:p>
    <w:p w14:paraId="261FEE36" w14:textId="3962CE1D" w:rsidR="007F0546" w:rsidRDefault="007F0546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</w:rPr>
      </w:pPr>
      <w:hyperlink w:anchor="_Member_Details" w:history="1">
        <w:r w:rsidRPr="007F0546">
          <w:rPr>
            <w:rStyle w:val="Hyperlink"/>
            <w:rFonts w:ascii="Verdana" w:hAnsi="Verdana"/>
          </w:rPr>
          <w:t>Member Details</w:t>
        </w:r>
      </w:hyperlink>
    </w:p>
    <w:p w14:paraId="3202509B" w14:textId="1D819BB7" w:rsidR="007F0546" w:rsidRDefault="007F0546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</w:rPr>
      </w:pPr>
      <w:hyperlink w:anchor="_Client_and_Processing" w:history="1">
        <w:r w:rsidRPr="007F0546">
          <w:rPr>
            <w:rStyle w:val="Hyperlink"/>
            <w:rFonts w:ascii="Verdana" w:hAnsi="Verdana"/>
          </w:rPr>
          <w:t>Client and Processing Information</w:t>
        </w:r>
      </w:hyperlink>
    </w:p>
    <w:p w14:paraId="6A760ADF" w14:textId="77777777" w:rsidR="006B3C31" w:rsidRDefault="007F0546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</w:rPr>
      </w:pPr>
      <w:hyperlink w:anchor="_Center_Panel" w:history="1">
        <w:r w:rsidRPr="0002333E">
          <w:rPr>
            <w:rStyle w:val="Hyperlink"/>
            <w:rFonts w:ascii="Verdana" w:hAnsi="Verdana"/>
          </w:rPr>
          <w:t>Center Panel</w:t>
        </w:r>
      </w:hyperlink>
      <w:r w:rsidRPr="00661376">
        <w:rPr>
          <w:rFonts w:ascii="Verdana" w:hAnsi="Verdana"/>
        </w:rPr>
        <w:t xml:space="preserve"> </w:t>
      </w:r>
    </w:p>
    <w:p w14:paraId="1302041E" w14:textId="0D2C67E3" w:rsidR="00A02172" w:rsidRPr="00A02172" w:rsidRDefault="00A02172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ContactInformation" w:history="1">
        <w:r w:rsidRPr="004B10D9">
          <w:rPr>
            <w:rStyle w:val="Hyperlink"/>
            <w:rFonts w:ascii="Verdana" w:hAnsi="Verdana"/>
          </w:rPr>
          <w:t>Contact Information</w:t>
        </w:r>
      </w:hyperlink>
    </w:p>
    <w:p w14:paraId="5C8537CA" w14:textId="155257E1" w:rsidR="006B3C31" w:rsidRDefault="007F0546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Eligibility" w:history="1">
        <w:r w:rsidRPr="00BC471D">
          <w:rPr>
            <w:rStyle w:val="Hyperlink"/>
            <w:rFonts w:ascii="Verdana" w:hAnsi="Verdana"/>
          </w:rPr>
          <w:t>Eligibility</w:t>
        </w:r>
      </w:hyperlink>
    </w:p>
    <w:p w14:paraId="5B606A97" w14:textId="09836D49" w:rsidR="006B3C31" w:rsidRDefault="007F0546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MailOrderPayments" w:history="1">
        <w:r w:rsidRPr="00BC471D">
          <w:rPr>
            <w:rStyle w:val="Hyperlink"/>
            <w:rFonts w:ascii="Verdana" w:hAnsi="Verdana"/>
          </w:rPr>
          <w:t>Mail Order Payments</w:t>
        </w:r>
      </w:hyperlink>
    </w:p>
    <w:p w14:paraId="0428888D" w14:textId="02C9CC37" w:rsidR="007F0546" w:rsidRDefault="007F0546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MailOrderProfile" w:history="1">
        <w:r w:rsidRPr="00BC471D">
          <w:rPr>
            <w:rStyle w:val="Hyperlink"/>
            <w:rFonts w:ascii="Verdana" w:hAnsi="Verdana"/>
          </w:rPr>
          <w:t>Mail Order Profile</w:t>
        </w:r>
      </w:hyperlink>
      <w:r>
        <w:rPr>
          <w:rFonts w:ascii="Verdana" w:hAnsi="Verdana"/>
        </w:rPr>
        <w:t xml:space="preserve"> </w:t>
      </w:r>
    </w:p>
    <w:p w14:paraId="6A625C48" w14:textId="77777777" w:rsidR="00BB33D5" w:rsidRDefault="00BB33D5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IDCards" w:history="1">
        <w:r w:rsidRPr="00BB33D5">
          <w:rPr>
            <w:rStyle w:val="Hyperlink"/>
            <w:rFonts w:ascii="Verdana" w:hAnsi="Verdana"/>
          </w:rPr>
          <w:t>ID Cards</w:t>
        </w:r>
      </w:hyperlink>
    </w:p>
    <w:p w14:paraId="5A7B30AA" w14:textId="77777777" w:rsidR="00BB33D5" w:rsidRDefault="00916D69" w:rsidP="005A24E4">
      <w:pPr>
        <w:pStyle w:val="ListParagraph"/>
        <w:numPr>
          <w:ilvl w:val="1"/>
          <w:numId w:val="8"/>
        </w:numPr>
        <w:spacing w:before="120" w:after="120"/>
        <w:ind w:left="1080"/>
        <w:rPr>
          <w:rFonts w:ascii="Verdana" w:hAnsi="Verdana"/>
        </w:rPr>
      </w:pPr>
      <w:hyperlink w:anchor="SOC" w:history="1">
        <w:r w:rsidRPr="00BB33D5">
          <w:rPr>
            <w:rStyle w:val="Hyperlink"/>
            <w:rFonts w:ascii="Verdana" w:hAnsi="Verdana"/>
          </w:rPr>
          <w:t>Statement of Cost</w:t>
        </w:r>
      </w:hyperlink>
    </w:p>
    <w:p w14:paraId="4E02F605" w14:textId="6D9242BD" w:rsidR="007F0546" w:rsidRDefault="007F0546" w:rsidP="005A24E4">
      <w:pPr>
        <w:pStyle w:val="ListParagraph"/>
        <w:numPr>
          <w:ilvl w:val="0"/>
          <w:numId w:val="4"/>
        </w:numPr>
        <w:spacing w:before="120" w:after="120"/>
        <w:rPr>
          <w:rFonts w:ascii="Verdana" w:hAnsi="Verdana"/>
        </w:rPr>
      </w:pPr>
      <w:hyperlink w:anchor="_Quick_Actions" w:history="1">
        <w:r w:rsidRPr="0002333E">
          <w:rPr>
            <w:rStyle w:val="Hyperlink"/>
            <w:rFonts w:ascii="Verdana" w:hAnsi="Verdana"/>
          </w:rPr>
          <w:t>Quick Actions</w:t>
        </w:r>
      </w:hyperlink>
      <w:r w:rsidRPr="0002333E">
        <w:rPr>
          <w:rFonts w:ascii="Verdana" w:hAnsi="Verdana"/>
        </w:rPr>
        <w:t xml:space="preserve"> </w:t>
      </w:r>
    </w:p>
    <w:p w14:paraId="6ADCBF7E" w14:textId="550E6857" w:rsidR="002371BB" w:rsidRPr="000958DF" w:rsidRDefault="0058413C" w:rsidP="005A24E4">
      <w:pPr>
        <w:pStyle w:val="ListParagraph"/>
        <w:numPr>
          <w:ilvl w:val="0"/>
          <w:numId w:val="4"/>
        </w:numPr>
        <w:spacing w:before="120" w:after="120"/>
        <w:rPr>
          <w:rStyle w:val="Hyperlink"/>
          <w:rFonts w:ascii="Verdana" w:hAnsi="Verdana"/>
          <w:color w:val="000000" w:themeColor="text1"/>
        </w:rPr>
      </w:pPr>
      <w:hyperlink w:anchor="_Opportunities" w:history="1">
        <w:r w:rsidRPr="00EC25D1">
          <w:rPr>
            <w:rStyle w:val="Hyperlink"/>
            <w:rFonts w:ascii="Verdana" w:hAnsi="Verdana"/>
          </w:rPr>
          <w:t>Opportunities</w:t>
        </w:r>
      </w:hyperlink>
    </w:p>
    <w:p w14:paraId="3BD67D37" w14:textId="5951744C" w:rsidR="000C1D50" w:rsidRPr="000B1375" w:rsidRDefault="000958DF" w:rsidP="005A24E4">
      <w:pPr>
        <w:pStyle w:val="ListParagraph"/>
        <w:numPr>
          <w:ilvl w:val="0"/>
          <w:numId w:val="4"/>
        </w:numPr>
        <w:tabs>
          <w:tab w:val="left" w:pos="810"/>
        </w:tabs>
        <w:spacing w:before="120" w:after="120"/>
        <w:rPr>
          <w:rFonts w:ascii="Verdana" w:hAnsi="Verdana"/>
        </w:rPr>
      </w:pPr>
      <w:hyperlink w:anchor="_Member’s_Recent_Cases" w:history="1">
        <w:r w:rsidRPr="000B1375">
          <w:rPr>
            <w:rStyle w:val="Hyperlink"/>
            <w:rFonts w:ascii="Verdana" w:hAnsi="Verdana"/>
          </w:rPr>
          <w:t>Member’s Recent Cases</w:t>
        </w:r>
      </w:hyperlink>
      <w:r w:rsidR="00433FB9" w:rsidRPr="000B1375">
        <w:rPr>
          <w:rStyle w:val="Hyperlink"/>
          <w:rFonts w:ascii="Verdana" w:hAnsi="Verdana"/>
        </w:rPr>
        <w:t xml:space="preserve"> </w:t>
      </w:r>
    </w:p>
    <w:p w14:paraId="46104D2C" w14:textId="57553236" w:rsidR="00B67EF9" w:rsidRDefault="00396E31" w:rsidP="005245FE">
      <w:pPr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7A7417DB" wp14:editId="6F0AE2E4">
            <wp:extent cx="304762" cy="304762"/>
            <wp:effectExtent l="0" t="0" r="635" b="635"/>
            <wp:docPr id="100710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3369" name="Picture 1007103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D72" w:rsidRPr="00C31C58">
        <w:rPr>
          <w:noProof/>
        </w:rPr>
        <w:lastRenderedPageBreak/>
        <w:drawing>
          <wp:inline distT="0" distB="0" distL="0" distR="0" wp14:anchorId="380749BF" wp14:editId="1FB124CE">
            <wp:extent cx="12235435" cy="8720576"/>
            <wp:effectExtent l="19050" t="19050" r="13970" b="23495"/>
            <wp:docPr id="429854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49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42581" cy="872566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91779A4" w14:textId="2812A3FC" w:rsidR="00894568" w:rsidDel="00AC3506" w:rsidRDefault="00894568" w:rsidP="005245FE">
      <w:pPr>
        <w:jc w:val="center"/>
        <w:rPr>
          <w:rFonts w:ascii="Verdana" w:hAnsi="Verdana"/>
        </w:rPr>
      </w:pPr>
    </w:p>
    <w:p w14:paraId="3F9FF8B6" w14:textId="24BE9ABB" w:rsidR="00E85AA5" w:rsidDel="00AC3506" w:rsidRDefault="00E85AA5" w:rsidP="00E85AA5">
      <w:pPr>
        <w:pStyle w:val="BodyTextIndent2"/>
        <w:spacing w:after="0" w:line="240" w:lineRule="auto"/>
        <w:rPr>
          <w:rFonts w:ascii="Verdana" w:hAnsi="Verdana"/>
        </w:rPr>
      </w:pPr>
    </w:p>
    <w:p w14:paraId="6C8CC34F" w14:textId="727DB1C0" w:rsidR="00E85AA5" w:rsidRDefault="00E85AA5" w:rsidP="00E85AA5">
      <w:pPr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5AA5" w14:paraId="4413E415" w14:textId="77777777" w:rsidTr="00E85AA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F2D9E04" w14:textId="5F12F79A" w:rsidR="00E85AA5" w:rsidRPr="0002333E" w:rsidRDefault="00E85AA5" w:rsidP="00F102F1">
            <w:pPr>
              <w:pStyle w:val="Heading2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6" w:name="_Case_Data"/>
            <w:bookmarkStart w:id="7" w:name="_Toc118292957"/>
            <w:bookmarkStart w:id="8" w:name="_Toc205443885"/>
            <w:bookmarkEnd w:id="6"/>
            <w:r w:rsidRPr="00163596">
              <w:rPr>
                <w:rFonts w:ascii="Verdana" w:hAnsi="Verdana"/>
                <w:i w:val="0"/>
                <w:iCs w:val="0"/>
              </w:rPr>
              <w:t>Case Data</w:t>
            </w:r>
            <w:bookmarkEnd w:id="7"/>
            <w:bookmarkEnd w:id="8"/>
          </w:p>
        </w:tc>
      </w:tr>
    </w:tbl>
    <w:p w14:paraId="462311D0" w14:textId="4FE03241" w:rsidR="00A74404" w:rsidRDefault="00E85AA5" w:rsidP="00F102F1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The Case Data panel contains the following information collected via the Authentication flow</w:t>
      </w:r>
      <w:r w:rsidR="00E33CB9">
        <w:rPr>
          <w:rFonts w:ascii="Verdana" w:hAnsi="Verdana"/>
        </w:rPr>
        <w:t>:</w:t>
      </w:r>
    </w:p>
    <w:p w14:paraId="00EE8BC4" w14:textId="6DECC294" w:rsidR="005675DC" w:rsidRDefault="00B80F08" w:rsidP="00F102F1">
      <w:pPr>
        <w:spacing w:before="120" w:after="1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12E21D3" wp14:editId="13E93A7E">
            <wp:extent cx="8229600" cy="10491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3DA" w14:textId="77777777" w:rsidR="007F0546" w:rsidRDefault="007F0546" w:rsidP="00F102F1">
      <w:pPr>
        <w:spacing w:before="120" w:after="120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E85AA5" w14:paraId="225ACE77" w14:textId="77777777" w:rsidTr="00396E31">
        <w:tc>
          <w:tcPr>
            <w:tcW w:w="942" w:type="pct"/>
            <w:shd w:val="clear" w:color="auto" w:fill="D9D9D9" w:themeFill="background1" w:themeFillShade="D9"/>
          </w:tcPr>
          <w:p w14:paraId="7ED100C4" w14:textId="4E36385F" w:rsidR="00E85AA5" w:rsidRDefault="00E85AA5" w:rsidP="00F102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shd w:val="clear" w:color="auto" w:fill="D9D9D9" w:themeFill="background1" w:themeFillShade="D9"/>
          </w:tcPr>
          <w:p w14:paraId="33175D15" w14:textId="111D65E3" w:rsidR="00E85AA5" w:rsidRDefault="00E85AA5" w:rsidP="00F102F1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4877F9" w14:paraId="3953565A" w14:textId="77777777" w:rsidTr="00396E31">
        <w:tc>
          <w:tcPr>
            <w:tcW w:w="942" w:type="pct"/>
          </w:tcPr>
          <w:p w14:paraId="2EAA4093" w14:textId="141AF150" w:rsidR="004877F9" w:rsidRPr="00163596" w:rsidRDefault="00396E31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B6BE17" wp14:editId="7AA736EB">
                  <wp:extent cx="304762" cy="304762"/>
                  <wp:effectExtent l="0" t="0" r="635" b="635"/>
                  <wp:docPr id="1605264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03369" name="Picture 10071033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77F9" w:rsidRPr="00163596">
              <w:rPr>
                <w:rFonts w:ascii="Verdana" w:hAnsi="Verdana"/>
                <w:b/>
                <w:bCs/>
              </w:rPr>
              <w:t xml:space="preserve">Case </w:t>
            </w:r>
            <w:r w:rsidR="00866D72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4058" w:type="pct"/>
          </w:tcPr>
          <w:p w14:paraId="547C22E4" w14:textId="3F8C7DAE" w:rsidR="004877F9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Number assigned dynamically</w:t>
            </w:r>
            <w:r w:rsidR="00942FA7">
              <w:rPr>
                <w:rFonts w:ascii="Verdana" w:hAnsi="Verdana"/>
              </w:rPr>
              <w:t>.</w:t>
            </w:r>
            <w:r>
              <w:rPr>
                <w:rFonts w:ascii="Verdana" w:hAnsi="Verdana"/>
              </w:rPr>
              <w:t xml:space="preserve"> </w:t>
            </w:r>
          </w:p>
        </w:tc>
      </w:tr>
      <w:tr w:rsidR="00E85AA5" w14:paraId="5151F62A" w14:textId="77777777" w:rsidTr="00396E31">
        <w:tc>
          <w:tcPr>
            <w:tcW w:w="942" w:type="pct"/>
          </w:tcPr>
          <w:p w14:paraId="10AF6AEC" w14:textId="747D8759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Caller Name</w:t>
            </w:r>
          </w:p>
        </w:tc>
        <w:tc>
          <w:tcPr>
            <w:tcW w:w="4058" w:type="pct"/>
          </w:tcPr>
          <w:p w14:paraId="34A5A259" w14:textId="0FA869C4" w:rsidR="00E85AA5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Name of the caller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E85AA5" w14:paraId="06662853" w14:textId="77777777" w:rsidTr="00396E31">
        <w:tc>
          <w:tcPr>
            <w:tcW w:w="942" w:type="pct"/>
          </w:tcPr>
          <w:p w14:paraId="505D8E30" w14:textId="741F5F68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 xml:space="preserve">Relationship to </w:t>
            </w:r>
            <w:r w:rsidR="00A31575">
              <w:rPr>
                <w:rFonts w:ascii="Verdana" w:hAnsi="Verdana"/>
                <w:b/>
                <w:bCs/>
              </w:rPr>
              <w:t>M</w:t>
            </w:r>
            <w:r w:rsidRPr="00163596">
              <w:rPr>
                <w:rFonts w:ascii="Verdana" w:hAnsi="Verdana"/>
                <w:b/>
                <w:bCs/>
              </w:rPr>
              <w:t>ember</w:t>
            </w:r>
          </w:p>
        </w:tc>
        <w:tc>
          <w:tcPr>
            <w:tcW w:w="4058" w:type="pct"/>
          </w:tcPr>
          <w:p w14:paraId="3024949D" w14:textId="4AEE3E7F" w:rsidR="00E85AA5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relationship to the member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E85AA5" w14:paraId="3F515D4E" w14:textId="77777777" w:rsidTr="00396E31">
        <w:tc>
          <w:tcPr>
            <w:tcW w:w="942" w:type="pct"/>
          </w:tcPr>
          <w:p w14:paraId="1825B11A" w14:textId="1C64E045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Member</w:t>
            </w:r>
            <w:r w:rsidR="003D2F6F">
              <w:rPr>
                <w:rFonts w:ascii="Verdana" w:hAnsi="Verdana"/>
                <w:b/>
                <w:bCs/>
              </w:rPr>
              <w:t>ship</w:t>
            </w:r>
            <w:r w:rsidRPr="00163596">
              <w:rPr>
                <w:rFonts w:ascii="Verdana" w:hAnsi="Verdana"/>
                <w:b/>
                <w:bCs/>
              </w:rPr>
              <w:t xml:space="preserve"> ID</w:t>
            </w:r>
          </w:p>
        </w:tc>
        <w:tc>
          <w:tcPr>
            <w:tcW w:w="4058" w:type="pct"/>
          </w:tcPr>
          <w:p w14:paraId="7907E7B7" w14:textId="30E0741E" w:rsidR="00E85AA5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Member’s ID number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E85AA5" w14:paraId="6C69FD01" w14:textId="77777777" w:rsidTr="00396E31">
        <w:tc>
          <w:tcPr>
            <w:tcW w:w="942" w:type="pct"/>
          </w:tcPr>
          <w:p w14:paraId="2F753CB3" w14:textId="068F5950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 xml:space="preserve">IVR Caller </w:t>
            </w:r>
            <w:r w:rsidR="00722474">
              <w:rPr>
                <w:rFonts w:ascii="Verdana" w:hAnsi="Verdana"/>
                <w:b/>
                <w:bCs/>
              </w:rPr>
              <w:t>I</w:t>
            </w:r>
            <w:r w:rsidRPr="00163596">
              <w:rPr>
                <w:rFonts w:ascii="Verdana" w:hAnsi="Verdana"/>
                <w:b/>
                <w:bCs/>
              </w:rPr>
              <w:t>ntent</w:t>
            </w:r>
          </w:p>
        </w:tc>
        <w:tc>
          <w:tcPr>
            <w:tcW w:w="4058" w:type="pct"/>
          </w:tcPr>
          <w:p w14:paraId="54C57A42" w14:textId="4573E11B" w:rsidR="004877F9" w:rsidRPr="0002333E" w:rsidRDefault="004877F9" w:rsidP="00F102F1">
            <w:pPr>
              <w:spacing w:before="120" w:after="120"/>
              <w:rPr>
                <w:rFonts w:ascii="Verdana" w:hAnsi="Verdana"/>
              </w:rPr>
            </w:pPr>
            <w:r w:rsidRPr="0002333E">
              <w:rPr>
                <w:rFonts w:ascii="Verdana" w:hAnsi="Verdana"/>
              </w:rPr>
              <w:t>Indicates the caller intent selected during the IVR Authentication process, if any selected.</w:t>
            </w:r>
          </w:p>
          <w:p w14:paraId="3FA65DD1" w14:textId="6D799844" w:rsidR="00E85AA5" w:rsidRDefault="00E85AA5" w:rsidP="00F102F1">
            <w:pPr>
              <w:spacing w:before="120" w:after="120"/>
              <w:rPr>
                <w:rFonts w:ascii="Verdana" w:hAnsi="Verdana"/>
              </w:rPr>
            </w:pPr>
            <w:r w:rsidRPr="0002333E">
              <w:rPr>
                <w:rFonts w:ascii="Verdana" w:hAnsi="Verdana"/>
                <w:b/>
                <w:bCs/>
              </w:rPr>
              <w:lastRenderedPageBreak/>
              <w:t>Note:</w:t>
            </w:r>
            <w:r>
              <w:rPr>
                <w:rFonts w:ascii="Verdana" w:hAnsi="Verdana"/>
              </w:rPr>
              <w:t xml:space="preserve"> May be blank if </w:t>
            </w:r>
            <w:r w:rsidR="004877F9">
              <w:rPr>
                <w:rFonts w:ascii="Verdana" w:hAnsi="Verdana"/>
              </w:rPr>
              <w:t xml:space="preserve">IVR was unable to determine. </w:t>
            </w:r>
          </w:p>
        </w:tc>
      </w:tr>
      <w:tr w:rsidR="00E85AA5" w14:paraId="4966BC0E" w14:textId="77777777" w:rsidTr="00396E31">
        <w:tc>
          <w:tcPr>
            <w:tcW w:w="942" w:type="pct"/>
          </w:tcPr>
          <w:p w14:paraId="16422BE1" w14:textId="43C3EC78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lastRenderedPageBreak/>
              <w:t>Status</w:t>
            </w:r>
          </w:p>
        </w:tc>
        <w:tc>
          <w:tcPr>
            <w:tcW w:w="4058" w:type="pct"/>
          </w:tcPr>
          <w:p w14:paraId="039A16BB" w14:textId="787C9AE8" w:rsidR="00E85AA5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status of the case</w:t>
            </w:r>
            <w:r w:rsidR="0002333E">
              <w:rPr>
                <w:rFonts w:ascii="Verdana" w:hAnsi="Verdana"/>
              </w:rPr>
              <w:t>.</w:t>
            </w:r>
            <w:r>
              <w:rPr>
                <w:rFonts w:ascii="Verdana" w:hAnsi="Verdana"/>
              </w:rPr>
              <w:t xml:space="preserve"> </w:t>
            </w:r>
          </w:p>
        </w:tc>
      </w:tr>
      <w:tr w:rsidR="00E85AA5" w14:paraId="687F4538" w14:textId="77777777" w:rsidTr="00396E31">
        <w:tc>
          <w:tcPr>
            <w:tcW w:w="942" w:type="pct"/>
          </w:tcPr>
          <w:p w14:paraId="054940CD" w14:textId="61C7F98F" w:rsidR="00E85AA5" w:rsidRPr="00163596" w:rsidRDefault="00E85AA5" w:rsidP="00F102F1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Type</w:t>
            </w:r>
          </w:p>
        </w:tc>
        <w:tc>
          <w:tcPr>
            <w:tcW w:w="4058" w:type="pct"/>
          </w:tcPr>
          <w:p w14:paraId="6647B889" w14:textId="2DD35E8B" w:rsidR="00E85AA5" w:rsidRDefault="004877F9" w:rsidP="00F102F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type of case (Interaction or Research)</w:t>
            </w:r>
            <w:r w:rsidR="0002333E">
              <w:rPr>
                <w:rFonts w:ascii="Verdana" w:hAnsi="Verdana"/>
              </w:rPr>
              <w:t>.</w:t>
            </w:r>
          </w:p>
        </w:tc>
      </w:tr>
    </w:tbl>
    <w:p w14:paraId="07157FBB" w14:textId="77777777" w:rsidR="00CD07C3" w:rsidRDefault="00CD07C3" w:rsidP="002C2089">
      <w:pPr>
        <w:jc w:val="right"/>
      </w:pPr>
    </w:p>
    <w:p w14:paraId="2834E2AD" w14:textId="77777777" w:rsidR="002C2089" w:rsidRDefault="002C2089" w:rsidP="002C2089">
      <w:pPr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C2089" w14:paraId="39D884C5" w14:textId="77777777" w:rsidTr="002C208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7B4B035" w14:textId="06D59948" w:rsidR="002C2089" w:rsidRDefault="002C2089" w:rsidP="008B1A84">
            <w:pPr>
              <w:pStyle w:val="Heading2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9" w:name="_Alerts"/>
            <w:bookmarkStart w:id="10" w:name="_Toc118292958"/>
            <w:bookmarkStart w:id="11" w:name="_Toc205443886"/>
            <w:bookmarkEnd w:id="9"/>
            <w:r>
              <w:rPr>
                <w:rFonts w:ascii="Verdana" w:hAnsi="Verdana"/>
                <w:i w:val="0"/>
                <w:iCs w:val="0"/>
              </w:rPr>
              <w:t>Alerts</w:t>
            </w:r>
            <w:bookmarkEnd w:id="10"/>
            <w:bookmarkEnd w:id="11"/>
          </w:p>
        </w:tc>
      </w:tr>
    </w:tbl>
    <w:p w14:paraId="2050A0AB" w14:textId="078E7EDA" w:rsidR="002C2089" w:rsidRDefault="002C2089" w:rsidP="008B1A84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The Alerts</w:t>
      </w:r>
      <w:r w:rsidR="005876CA">
        <w:rPr>
          <w:rFonts w:ascii="Verdana" w:hAnsi="Verdana"/>
        </w:rPr>
        <w:t xml:space="preserve"> panel contains the following:</w:t>
      </w:r>
    </w:p>
    <w:p w14:paraId="15F84521" w14:textId="7080C2E6" w:rsidR="00DB4A10" w:rsidRDefault="00DB4A10" w:rsidP="008B1A84">
      <w:pPr>
        <w:spacing w:before="120" w:after="120"/>
        <w:rPr>
          <w:rFonts w:ascii="Verdana" w:hAnsi="Verdana"/>
        </w:rPr>
      </w:pPr>
    </w:p>
    <w:p w14:paraId="16C1EF70" w14:textId="1914302F" w:rsidR="00DB4A10" w:rsidRDefault="006A5AD4" w:rsidP="008B1A84">
      <w:pPr>
        <w:spacing w:before="120" w:after="1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50B6B6A" wp14:editId="0224B893">
            <wp:extent cx="3571429" cy="2400000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E77" w:rsidRPr="009C0E77">
        <w:rPr>
          <w:noProof/>
        </w:rPr>
        <w:t xml:space="preserve"> </w:t>
      </w:r>
    </w:p>
    <w:p w14:paraId="4F0E6F2E" w14:textId="77777777" w:rsidR="00DB4A10" w:rsidRDefault="00DB4A10" w:rsidP="008B1A84">
      <w:pPr>
        <w:spacing w:before="120" w:after="120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DB4A10" w14:paraId="0ED4B954" w14:textId="77777777" w:rsidTr="00396E3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CC082E" w14:textId="77777777" w:rsidR="00DB4A10" w:rsidRDefault="00DB4A10" w:rsidP="008B1A8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62D00F" w14:textId="77777777" w:rsidR="00DB4A10" w:rsidRDefault="00DB4A10" w:rsidP="008B1A8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DB4A10" w14:paraId="065F6571" w14:textId="77777777" w:rsidTr="00396E3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1E2" w14:textId="188C6755" w:rsidR="00DB4A10" w:rsidRDefault="00DB4A10" w:rsidP="008B1A84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Member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B9E93" w14:textId="558E841B" w:rsidR="00DB4A10" w:rsidRDefault="00396E31" w:rsidP="008B1A84">
            <w:pPr>
              <w:spacing w:before="120" w:after="1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7FC4749" wp14:editId="14478CD2">
                  <wp:extent cx="304762" cy="304762"/>
                  <wp:effectExtent l="0" t="0" r="635" b="635"/>
                  <wp:docPr id="492951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03369" name="Picture 10071033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0CBD">
              <w:rPr>
                <w:rFonts w:ascii="Verdana" w:hAnsi="Verdana"/>
              </w:rPr>
              <w:t>Member alert details</w:t>
            </w:r>
            <w:r w:rsidR="00297A3F">
              <w:rPr>
                <w:rFonts w:ascii="Verdana" w:hAnsi="Verdana"/>
              </w:rPr>
              <w:t>.</w:t>
            </w:r>
          </w:p>
        </w:tc>
      </w:tr>
      <w:tr w:rsidR="00DB4A10" w14:paraId="137B254F" w14:textId="77777777" w:rsidTr="00396E3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3533B" w14:textId="5445AE61" w:rsidR="003649CB" w:rsidRDefault="003649CB" w:rsidP="008B1A84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Client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B43C" w14:textId="52098A30" w:rsidR="00DB4A10" w:rsidRDefault="00396E31" w:rsidP="008B1A84">
            <w:pPr>
              <w:spacing w:before="120" w:after="1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ABF0709" wp14:editId="2D7DADDA">
                  <wp:extent cx="304762" cy="304762"/>
                  <wp:effectExtent l="0" t="0" r="635" b="635"/>
                  <wp:docPr id="1957266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03369" name="Picture 10071033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0D22">
              <w:rPr>
                <w:rFonts w:ascii="Verdana" w:hAnsi="Verdana"/>
              </w:rPr>
              <w:t>Client alert details</w:t>
            </w:r>
            <w:r w:rsidR="005C0CBD">
              <w:rPr>
                <w:rFonts w:ascii="Verdana" w:hAnsi="Verdana"/>
              </w:rPr>
              <w:t>.</w:t>
            </w:r>
          </w:p>
        </w:tc>
      </w:tr>
      <w:tr w:rsidR="003649CB" w14:paraId="08AC961B" w14:textId="77777777" w:rsidTr="00396E3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7A8E" w14:textId="4AB15DBB" w:rsidR="003649CB" w:rsidRDefault="003649CB" w:rsidP="008B1A84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Mail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D5C59" w14:textId="780CC5CE" w:rsidR="003649CB" w:rsidRDefault="00D63D1A" w:rsidP="008B1A8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030DB5">
              <w:rPr>
                <w:rFonts w:ascii="Verdana" w:hAnsi="Verdana"/>
              </w:rPr>
              <w:t>ail Order alert details.</w:t>
            </w:r>
          </w:p>
        </w:tc>
      </w:tr>
      <w:tr w:rsidR="006563D0" w14:paraId="31C341F6" w14:textId="77777777" w:rsidTr="00396E31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418D" w14:textId="6805CE27" w:rsidR="006563D0" w:rsidRDefault="006563D0" w:rsidP="008B1A84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 xml:space="preserve">Medicare D, </w:t>
            </w:r>
            <w:r w:rsidRPr="00912281">
              <w:rPr>
                <w:rFonts w:ascii="Verdana" w:hAnsi="Verdana"/>
              </w:rPr>
              <w:t>if applicable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B270" w14:textId="689180DB" w:rsidR="006563D0" w:rsidRDefault="00D63D1A" w:rsidP="008B1A8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6563D0">
              <w:rPr>
                <w:rFonts w:ascii="Verdana" w:hAnsi="Verdana"/>
              </w:rPr>
              <w:t>edicare D alert details.</w:t>
            </w:r>
          </w:p>
        </w:tc>
      </w:tr>
    </w:tbl>
    <w:p w14:paraId="6EEE081F" w14:textId="77777777" w:rsidR="00DB4A10" w:rsidRDefault="00DB4A10" w:rsidP="008B1A84">
      <w:pPr>
        <w:spacing w:before="120" w:after="120"/>
        <w:rPr>
          <w:rFonts w:ascii="Verdana" w:hAnsi="Verdana"/>
        </w:rPr>
      </w:pPr>
    </w:p>
    <w:p w14:paraId="55577841" w14:textId="3BBCC9C1" w:rsidR="00E85AA5" w:rsidRDefault="00E85AA5" w:rsidP="00E85AA5">
      <w:pPr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5AA5" w14:paraId="68AF1612" w14:textId="77777777" w:rsidTr="0002333E">
        <w:trPr>
          <w:trHeight w:val="638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7AD269D" w14:textId="17ABC0BC" w:rsidR="00E85AA5" w:rsidRPr="0002333E" w:rsidRDefault="00E85AA5" w:rsidP="00117B25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24"/>
                <w:szCs w:val="24"/>
              </w:rPr>
            </w:pPr>
            <w:bookmarkStart w:id="12" w:name="_Member_Details"/>
            <w:bookmarkStart w:id="13" w:name="_Toc118292959"/>
            <w:bookmarkStart w:id="14" w:name="_Toc205443887"/>
            <w:bookmarkEnd w:id="12"/>
            <w:r w:rsidRPr="00163596">
              <w:rPr>
                <w:rFonts w:ascii="Verdana" w:hAnsi="Verdana"/>
                <w:i w:val="0"/>
                <w:iCs w:val="0"/>
              </w:rPr>
              <w:t>Member Details</w:t>
            </w:r>
            <w:bookmarkEnd w:id="13"/>
            <w:bookmarkEnd w:id="14"/>
          </w:p>
        </w:tc>
      </w:tr>
    </w:tbl>
    <w:p w14:paraId="56ADE6A4" w14:textId="2EF363A6" w:rsidR="007F0546" w:rsidRDefault="00E33CB9" w:rsidP="00117B25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The Member Details panel contains the following:</w:t>
      </w:r>
    </w:p>
    <w:p w14:paraId="2110D0F1" w14:textId="2FDB75B6" w:rsidR="00E85AA5" w:rsidRDefault="00E85AA5" w:rsidP="00117B25">
      <w:pPr>
        <w:spacing w:before="120" w:after="120"/>
        <w:jc w:val="center"/>
        <w:rPr>
          <w:noProof/>
        </w:rPr>
      </w:pPr>
    </w:p>
    <w:p w14:paraId="0852293A" w14:textId="343069A4" w:rsidR="001066BC" w:rsidRDefault="00290200" w:rsidP="00117B25">
      <w:pPr>
        <w:spacing w:before="120" w:after="1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F93978E" wp14:editId="40518348">
            <wp:extent cx="4142232" cy="4946904"/>
            <wp:effectExtent l="19050" t="19050" r="10795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232" cy="494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5773">
        <w:rPr>
          <w:noProof/>
        </w:rPr>
        <w:lastRenderedPageBreak/>
        <w:drawing>
          <wp:inline distT="0" distB="0" distL="0" distR="0" wp14:anchorId="18E107B7" wp14:editId="400EF648">
            <wp:extent cx="4080680" cy="4983231"/>
            <wp:effectExtent l="0" t="0" r="0" b="8255"/>
            <wp:docPr id="5865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72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8677" cy="50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41E">
        <w:rPr>
          <w:noProof/>
        </w:rPr>
        <w:drawing>
          <wp:inline distT="0" distB="0" distL="0" distR="0" wp14:anchorId="42CACEEA" wp14:editId="2451316F">
            <wp:extent cx="3767795" cy="4988484"/>
            <wp:effectExtent l="0" t="0" r="4445" b="3175"/>
            <wp:docPr id="203750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8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678" cy="49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FD3" w14:textId="77777777" w:rsidR="007A5C4D" w:rsidRDefault="007A5C4D" w:rsidP="00A74404">
      <w:pPr>
        <w:jc w:val="center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E85AA5" w14:paraId="0DFE585A" w14:textId="77777777" w:rsidTr="00117B2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2C72DD" w14:textId="77777777" w:rsidR="00E85AA5" w:rsidRPr="00163596" w:rsidRDefault="00E85AA5" w:rsidP="00117B25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lastRenderedPageBreak/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3F3C6F" w14:textId="77777777" w:rsidR="00E85AA5" w:rsidRDefault="00E85AA5" w:rsidP="00117B2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E85AA5" w14:paraId="7F87204A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28FE" w14:textId="16602EB8" w:rsidR="00E85AA5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Eligibility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6DEE2" w14:textId="5FE35BFC" w:rsidR="004877F9" w:rsidRDefault="004877F9" w:rsidP="00117B2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Active or Inactive.</w:t>
            </w:r>
          </w:p>
          <w:p w14:paraId="0345F03D" w14:textId="1A34F24B" w:rsidR="001D545D" w:rsidRDefault="004877F9" w:rsidP="00117B2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Medicare related eligibility - displays directly below status, if applicable.</w:t>
            </w:r>
          </w:p>
          <w:p w14:paraId="124E21E1" w14:textId="12263EAB" w:rsidR="007327B7" w:rsidRDefault="00271D01" w:rsidP="007327B7">
            <w:pPr>
              <w:pStyle w:val="ListParagraph"/>
              <w:numPr>
                <w:ilvl w:val="1"/>
                <w:numId w:val="1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Primary</w:t>
            </w:r>
            <w:r w:rsidR="00B03012">
              <w:rPr>
                <w:rFonts w:ascii="Verdana" w:hAnsi="Verdana"/>
              </w:rPr>
              <w:t xml:space="preserve"> or</w:t>
            </w:r>
            <w:r>
              <w:rPr>
                <w:rFonts w:ascii="Verdana" w:hAnsi="Verdana"/>
              </w:rPr>
              <w:t xml:space="preserve"> Secondary coverage displays for </w:t>
            </w:r>
            <w:r w:rsidR="00B03012">
              <w:rPr>
                <w:rFonts w:ascii="Verdana" w:hAnsi="Verdana"/>
              </w:rPr>
              <w:t>applicable</w:t>
            </w:r>
            <w:r w:rsidR="00BF2FEC">
              <w:rPr>
                <w:rFonts w:ascii="Verdana" w:hAnsi="Verdana"/>
              </w:rPr>
              <w:t xml:space="preserve"> Medicare</w:t>
            </w:r>
            <w:r w:rsidR="00B03012">
              <w:rPr>
                <w:rFonts w:ascii="Verdana" w:hAnsi="Verdana"/>
              </w:rPr>
              <w:t xml:space="preserve"> plans.</w:t>
            </w:r>
          </w:p>
          <w:p w14:paraId="1B3A86B8" w14:textId="07FFB028" w:rsidR="00077AD9" w:rsidRPr="00A826CB" w:rsidRDefault="00D96B85" w:rsidP="00117B2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Medicare </w:t>
            </w:r>
            <w:r w:rsidR="00714970">
              <w:rPr>
                <w:rFonts w:ascii="Verdana" w:hAnsi="Verdana"/>
              </w:rPr>
              <w:t xml:space="preserve">- </w:t>
            </w:r>
            <w:r>
              <w:rPr>
                <w:rFonts w:ascii="Verdana" w:hAnsi="Verdana"/>
              </w:rPr>
              <w:t xml:space="preserve">Dual Demo </w:t>
            </w:r>
            <w:r w:rsidR="00117B25">
              <w:rPr>
                <w:rFonts w:ascii="Verdana" w:hAnsi="Verdana"/>
              </w:rPr>
              <w:t>displays</w:t>
            </w:r>
            <w:r>
              <w:rPr>
                <w:rFonts w:ascii="Verdana" w:hAnsi="Verdana"/>
              </w:rPr>
              <w:t xml:space="preserve"> </w:t>
            </w:r>
            <w:r w:rsidR="00F3538A">
              <w:rPr>
                <w:rFonts w:ascii="Verdana" w:hAnsi="Verdana"/>
              </w:rPr>
              <w:t xml:space="preserve">below </w:t>
            </w:r>
            <w:r w:rsidR="00117B25">
              <w:rPr>
                <w:rFonts w:ascii="Verdana" w:hAnsi="Verdana"/>
              </w:rPr>
              <w:t xml:space="preserve">the </w:t>
            </w:r>
            <w:r w:rsidR="00F3538A">
              <w:rPr>
                <w:rFonts w:ascii="Verdana" w:hAnsi="Verdana"/>
              </w:rPr>
              <w:t>status</w:t>
            </w:r>
            <w:r w:rsidR="00A862F5">
              <w:rPr>
                <w:rFonts w:ascii="Verdana" w:hAnsi="Verdana"/>
              </w:rPr>
              <w:t>, if applicable</w:t>
            </w:r>
            <w:r w:rsidR="00714970">
              <w:rPr>
                <w:rFonts w:ascii="Verdana" w:hAnsi="Verdana"/>
              </w:rPr>
              <w:t>.</w:t>
            </w:r>
            <w:r w:rsidR="00B01BF0">
              <w:rPr>
                <w:rFonts w:ascii="Verdana" w:hAnsi="Verdana"/>
              </w:rPr>
              <w:t xml:space="preserve"> </w:t>
            </w:r>
          </w:p>
          <w:p w14:paraId="29958030" w14:textId="3C034084" w:rsidR="004877F9" w:rsidRDefault="004877F9" w:rsidP="00117B25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Cash Card </w:t>
            </w:r>
            <w:r w:rsidR="009E7175">
              <w:rPr>
                <w:rFonts w:ascii="Verdana" w:hAnsi="Verdana"/>
              </w:rPr>
              <w:t>-</w:t>
            </w:r>
            <w:r>
              <w:rPr>
                <w:rFonts w:ascii="Verdana" w:hAnsi="Verdana"/>
              </w:rPr>
              <w:t xml:space="preserve"> displays directly below Status if account is a Cash Card.</w:t>
            </w:r>
          </w:p>
          <w:p w14:paraId="4281903C" w14:textId="6CD34889" w:rsidR="00FC74A6" w:rsidRDefault="004877F9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</w:rPr>
              <w:t xml:space="preserve"> Grace Period displays in green text if the member's account is in a Grace Period.</w:t>
            </w:r>
          </w:p>
        </w:tc>
      </w:tr>
      <w:tr w:rsidR="00E85AA5" w14:paraId="76EAA5FC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EB68F" w14:textId="0FDB4BB5" w:rsidR="00E85AA5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Coverage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7992" w14:textId="6D9051F5" w:rsidR="0002333E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dates of coverage</w:t>
            </w:r>
            <w:r w:rsidR="00ED0D8E">
              <w:rPr>
                <w:rFonts w:ascii="Verdana" w:hAnsi="Verdana"/>
              </w:rPr>
              <w:t xml:space="preserve"> based on </w:t>
            </w:r>
            <w:r w:rsidR="00FC74A6">
              <w:rPr>
                <w:rFonts w:ascii="Verdana" w:hAnsi="Verdana"/>
              </w:rPr>
              <w:t xml:space="preserve">the </w:t>
            </w:r>
            <w:r w:rsidR="00EA2702">
              <w:rPr>
                <w:rFonts w:ascii="Verdana" w:hAnsi="Verdana"/>
              </w:rPr>
              <w:t>current</w:t>
            </w:r>
            <w:r w:rsidR="00ED0D8E">
              <w:rPr>
                <w:rFonts w:ascii="Verdana" w:hAnsi="Verdana"/>
              </w:rPr>
              <w:t xml:space="preserve"> date</w:t>
            </w:r>
            <w:r w:rsidR="001066BC">
              <w:rPr>
                <w:rFonts w:ascii="Verdana" w:hAnsi="Verdana"/>
              </w:rPr>
              <w:t>. Use the drop</w:t>
            </w:r>
            <w:r w:rsidR="00EA2702">
              <w:rPr>
                <w:rFonts w:ascii="Verdana" w:hAnsi="Verdana"/>
              </w:rPr>
              <w:t>-</w:t>
            </w:r>
            <w:r w:rsidR="001066BC">
              <w:rPr>
                <w:rFonts w:ascii="Verdana" w:hAnsi="Verdana"/>
              </w:rPr>
              <w:t xml:space="preserve">down </w:t>
            </w:r>
            <w:r w:rsidR="00EA2702">
              <w:rPr>
                <w:rFonts w:ascii="Verdana" w:hAnsi="Verdana"/>
              </w:rPr>
              <w:t xml:space="preserve">menu </w:t>
            </w:r>
            <w:r w:rsidR="001066BC">
              <w:rPr>
                <w:rFonts w:ascii="Verdana" w:hAnsi="Verdana"/>
              </w:rPr>
              <w:t xml:space="preserve">to </w:t>
            </w:r>
            <w:r w:rsidR="006A1CF5">
              <w:rPr>
                <w:rFonts w:ascii="Verdana" w:hAnsi="Verdana"/>
              </w:rPr>
              <w:t>search for</w:t>
            </w:r>
            <w:r w:rsidR="00B93417">
              <w:rPr>
                <w:rFonts w:ascii="Verdana" w:hAnsi="Verdana"/>
              </w:rPr>
              <w:t xml:space="preserve"> previous, </w:t>
            </w:r>
            <w:r w:rsidR="0051684B">
              <w:rPr>
                <w:rFonts w:ascii="Verdana" w:hAnsi="Verdana"/>
              </w:rPr>
              <w:t>current</w:t>
            </w:r>
            <w:r w:rsidR="00B93417">
              <w:rPr>
                <w:rFonts w:ascii="Verdana" w:hAnsi="Verdana"/>
              </w:rPr>
              <w:t>, or future</w:t>
            </w:r>
            <w:r w:rsidR="004B650C">
              <w:rPr>
                <w:rFonts w:ascii="Verdana" w:hAnsi="Verdana"/>
              </w:rPr>
              <w:t xml:space="preserve"> eligibility periods</w:t>
            </w:r>
            <w:r w:rsidR="00957003">
              <w:rPr>
                <w:rFonts w:ascii="Verdana" w:hAnsi="Verdana"/>
              </w:rPr>
              <w:t xml:space="preserve">.  </w:t>
            </w:r>
          </w:p>
        </w:tc>
      </w:tr>
      <w:tr w:rsidR="00E85AA5" w14:paraId="5149D7F8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AD7C" w14:textId="499F4F69" w:rsidR="00E85AA5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Member Name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2281E" w14:textId="09EA3193" w:rsidR="00E85AA5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member’s name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E85AA5" w14:paraId="3A189F92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3377" w14:textId="130EB180" w:rsidR="00E85AA5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Relationship to Card</w:t>
            </w:r>
            <w:r w:rsidR="00E023E6">
              <w:rPr>
                <w:rFonts w:ascii="Verdana" w:hAnsi="Verdana"/>
                <w:b/>
              </w:rPr>
              <w:t xml:space="preserve"> </w:t>
            </w:r>
            <w:r w:rsidR="00AE54E2">
              <w:rPr>
                <w:rFonts w:ascii="Verdana" w:hAnsi="Verdana"/>
                <w:b/>
              </w:rPr>
              <w:t>H</w:t>
            </w:r>
            <w:r w:rsidRPr="00163596">
              <w:rPr>
                <w:rFonts w:ascii="Verdana" w:hAnsi="Verdana"/>
                <w:b/>
              </w:rPr>
              <w:t>older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17E1A" w14:textId="7BBC5671" w:rsidR="00071861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relationship to the cardholder</w:t>
            </w:r>
            <w:r w:rsidR="006A1CF5">
              <w:rPr>
                <w:rFonts w:ascii="Verdana" w:hAnsi="Verdana"/>
              </w:rPr>
              <w:t xml:space="preserve">. </w:t>
            </w:r>
          </w:p>
          <w:p w14:paraId="06F17078" w14:textId="65C03F9D" w:rsidR="00071861" w:rsidRPr="0002333E" w:rsidRDefault="006A1CF5" w:rsidP="00117B25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Verdana" w:hAnsi="Verdana"/>
              </w:rPr>
            </w:pPr>
            <w:r w:rsidRPr="0002333E">
              <w:rPr>
                <w:rFonts w:ascii="Verdana" w:hAnsi="Verdana"/>
              </w:rPr>
              <w:t>Use the drop down to search for family members</w:t>
            </w:r>
            <w:r w:rsidR="001A0308" w:rsidRPr="0002333E">
              <w:rPr>
                <w:rFonts w:ascii="Verdana" w:hAnsi="Verdana"/>
              </w:rPr>
              <w:t xml:space="preserve"> on the account. A pop</w:t>
            </w:r>
            <w:r w:rsidR="005675DC">
              <w:rPr>
                <w:rFonts w:ascii="Verdana" w:hAnsi="Verdana"/>
              </w:rPr>
              <w:t>-</w:t>
            </w:r>
            <w:r w:rsidR="001A0308" w:rsidRPr="0002333E">
              <w:rPr>
                <w:rFonts w:ascii="Verdana" w:hAnsi="Verdana"/>
              </w:rPr>
              <w:t xml:space="preserve">up </w:t>
            </w:r>
            <w:r w:rsidR="00117B25">
              <w:rPr>
                <w:rFonts w:ascii="Verdana" w:hAnsi="Verdana"/>
              </w:rPr>
              <w:t>displays</w:t>
            </w:r>
            <w:r w:rsidR="001A0308" w:rsidRPr="0002333E">
              <w:rPr>
                <w:rFonts w:ascii="Verdana" w:hAnsi="Verdana"/>
              </w:rPr>
              <w:t xml:space="preserve"> wi</w:t>
            </w:r>
            <w:r w:rsidR="00DC7AB7" w:rsidRPr="0002333E">
              <w:rPr>
                <w:rFonts w:ascii="Verdana" w:hAnsi="Verdana"/>
              </w:rPr>
              <w:t>th associated family members</w:t>
            </w:r>
            <w:r w:rsidR="001A0308" w:rsidRPr="0002333E">
              <w:rPr>
                <w:rFonts w:ascii="Verdana" w:hAnsi="Verdana"/>
              </w:rPr>
              <w:t xml:space="preserve"> </w:t>
            </w:r>
            <w:r w:rsidR="00B537F2" w:rsidRPr="0002333E">
              <w:rPr>
                <w:rFonts w:ascii="Verdana" w:hAnsi="Verdana"/>
              </w:rPr>
              <w:t xml:space="preserve">on the account.  </w:t>
            </w:r>
          </w:p>
          <w:p w14:paraId="551A23EE" w14:textId="77777777" w:rsidR="00071861" w:rsidRDefault="00071861" w:rsidP="00117B25">
            <w:pPr>
              <w:spacing w:before="120" w:after="120"/>
              <w:ind w:left="360"/>
              <w:rPr>
                <w:rFonts w:ascii="Verdana" w:hAnsi="Verdana"/>
                <w:b/>
                <w:bCs/>
              </w:rPr>
            </w:pPr>
          </w:p>
          <w:p w14:paraId="462DEA2F" w14:textId="009295E7" w:rsidR="00071861" w:rsidRDefault="001A0308" w:rsidP="00117B25">
            <w:pPr>
              <w:spacing w:before="120" w:after="120"/>
              <w:ind w:left="36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 w:rsidRPr="005675DC">
              <w:rPr>
                <w:rFonts w:ascii="Verdana" w:hAnsi="Verdana"/>
              </w:rPr>
              <w:t xml:space="preserve">When </w:t>
            </w:r>
            <w:r w:rsidR="00B537F2" w:rsidRPr="005675DC">
              <w:rPr>
                <w:rFonts w:ascii="Verdana" w:hAnsi="Verdana"/>
              </w:rPr>
              <w:t>the user selects the family member</w:t>
            </w:r>
            <w:r w:rsidR="0001151D" w:rsidRPr="005675DC">
              <w:rPr>
                <w:rFonts w:ascii="Verdana" w:hAnsi="Verdana"/>
              </w:rPr>
              <w:t xml:space="preserve"> hyperlink name</w:t>
            </w:r>
            <w:r w:rsidR="00B537F2" w:rsidRPr="005675DC">
              <w:rPr>
                <w:rFonts w:ascii="Verdana" w:hAnsi="Verdana"/>
              </w:rPr>
              <w:t xml:space="preserve"> from the pop</w:t>
            </w:r>
            <w:r w:rsidR="005675DC">
              <w:rPr>
                <w:rFonts w:ascii="Verdana" w:hAnsi="Verdana"/>
              </w:rPr>
              <w:t>-</w:t>
            </w:r>
            <w:r w:rsidR="00B537F2" w:rsidRPr="005675DC">
              <w:rPr>
                <w:rFonts w:ascii="Verdana" w:hAnsi="Verdana"/>
              </w:rPr>
              <w:t>up, th</w:t>
            </w:r>
            <w:r w:rsidR="008952D3" w:rsidRPr="005675DC">
              <w:rPr>
                <w:rFonts w:ascii="Verdana" w:hAnsi="Verdana"/>
              </w:rPr>
              <w:t>at member’s information will display.</w:t>
            </w:r>
            <w:r w:rsidR="008952D3">
              <w:rPr>
                <w:rFonts w:ascii="Verdana" w:hAnsi="Verdana"/>
                <w:b/>
                <w:bCs/>
              </w:rPr>
              <w:t xml:space="preserve"> </w:t>
            </w:r>
          </w:p>
          <w:p w14:paraId="7DB6D228" w14:textId="77777777" w:rsidR="00071861" w:rsidRDefault="00071861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6C58EBDD" w14:textId="078BD204" w:rsidR="00E85AA5" w:rsidRDefault="008720E9" w:rsidP="00F0209E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1A049343" wp14:editId="345515CD">
                  <wp:extent cx="4585765" cy="201168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898" cy="20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62510" w14:textId="66E14D21" w:rsidR="00071861" w:rsidRPr="0002333E" w:rsidRDefault="00071861" w:rsidP="00117B25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</w:p>
        </w:tc>
      </w:tr>
      <w:tr w:rsidR="004877F9" w14:paraId="2D7F48CB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5CF2" w14:textId="0555CD4A" w:rsidR="004877F9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lastRenderedPageBreak/>
              <w:t>DOB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C98D1" w14:textId="1C7493DF" w:rsidR="004877F9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Indicates the </w:t>
            </w:r>
            <w:r w:rsidR="007E3094">
              <w:rPr>
                <w:rFonts w:ascii="Verdana" w:hAnsi="Verdana"/>
                <w:color w:val="000000"/>
              </w:rPr>
              <w:t>Eligibility date of birth passed for member record.</w:t>
            </w:r>
          </w:p>
        </w:tc>
      </w:tr>
      <w:tr w:rsidR="004877F9" w14:paraId="06D68570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5670" w14:textId="6764A325" w:rsidR="004877F9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Age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AD20" w14:textId="42B104B1" w:rsidR="004877F9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member’s age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4877F9" w14:paraId="0DF8CEEF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9C0DF" w14:textId="6FF4E407" w:rsidR="004877F9" w:rsidRPr="00163596" w:rsidRDefault="004877F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Gender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2B23" w14:textId="1C0DC11C" w:rsidR="004877F9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member’s gender as reported by the plan</w:t>
            </w:r>
            <w:r w:rsidR="0002333E">
              <w:rPr>
                <w:rFonts w:ascii="Verdana" w:hAnsi="Verdana"/>
              </w:rPr>
              <w:t>.</w:t>
            </w:r>
          </w:p>
        </w:tc>
      </w:tr>
      <w:tr w:rsidR="008720E9" w14:paraId="10F5CE7D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5550" w14:textId="7A62FB5E" w:rsidR="008720E9" w:rsidRPr="00163596" w:rsidRDefault="008720E9" w:rsidP="00117B25">
            <w:pPr>
              <w:spacing w:before="120" w:after="120"/>
              <w:rPr>
                <w:rFonts w:ascii="Verdana" w:hAnsi="Verdana"/>
                <w:b/>
              </w:rPr>
            </w:pPr>
            <w:r w:rsidRPr="00163596">
              <w:rPr>
                <w:rFonts w:ascii="Verdana" w:hAnsi="Verdana"/>
                <w:b/>
              </w:rPr>
              <w:t>Additional Agent Information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9090" w14:textId="18B9A8EA" w:rsidR="008720E9" w:rsidRDefault="008720E9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what information may be released, based on relationship to the member.</w:t>
            </w:r>
          </w:p>
        </w:tc>
      </w:tr>
    </w:tbl>
    <w:p w14:paraId="70FC4BF1" w14:textId="77777777" w:rsidR="00B54560" w:rsidRDefault="00B54560" w:rsidP="00E85AA5">
      <w:pPr>
        <w:jc w:val="right"/>
      </w:pPr>
    </w:p>
    <w:p w14:paraId="67DABADA" w14:textId="2AC0E04E" w:rsidR="00E85AA5" w:rsidRDefault="00E85AA5" w:rsidP="00E85AA5">
      <w:pPr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5AA5" w14:paraId="0A2111E6" w14:textId="77777777" w:rsidTr="00E33CB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D3F22A6" w14:textId="183C8F86" w:rsidR="00E85AA5" w:rsidRPr="0002333E" w:rsidRDefault="00E85AA5" w:rsidP="00117B25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24"/>
                <w:szCs w:val="24"/>
              </w:rPr>
            </w:pPr>
            <w:bookmarkStart w:id="15" w:name="_Client_and_Processing"/>
            <w:bookmarkStart w:id="16" w:name="_Toc118292960"/>
            <w:bookmarkStart w:id="17" w:name="_Toc205443888"/>
            <w:bookmarkEnd w:id="15"/>
            <w:r w:rsidRPr="00163596">
              <w:rPr>
                <w:rFonts w:ascii="Verdana" w:hAnsi="Verdana"/>
                <w:i w:val="0"/>
                <w:iCs w:val="0"/>
              </w:rPr>
              <w:t>Client and Processing Information</w:t>
            </w:r>
            <w:bookmarkEnd w:id="16"/>
            <w:bookmarkEnd w:id="17"/>
          </w:p>
        </w:tc>
      </w:tr>
    </w:tbl>
    <w:p w14:paraId="59ECFEB1" w14:textId="569DA52A" w:rsidR="00E33CB9" w:rsidRDefault="00E33CB9" w:rsidP="00117B25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The Client and Processing Information panel contains the following:</w:t>
      </w:r>
    </w:p>
    <w:p w14:paraId="6DEAE540" w14:textId="0F2BDD06" w:rsidR="00A74404" w:rsidRPr="00645886" w:rsidRDefault="00A74404" w:rsidP="00117B25">
      <w:pPr>
        <w:spacing w:before="120" w:after="120"/>
        <w:jc w:val="center"/>
        <w:rPr>
          <w:rFonts w:ascii="Verdana" w:hAnsi="Verdana"/>
        </w:rPr>
      </w:pPr>
    </w:p>
    <w:p w14:paraId="28AD1142" w14:textId="034D3413" w:rsidR="00F17EC7" w:rsidRDefault="001639DD" w:rsidP="00117B25">
      <w:pPr>
        <w:spacing w:before="120" w:after="120"/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438D3F9D" wp14:editId="1CCE3411">
            <wp:extent cx="4047490" cy="3094990"/>
            <wp:effectExtent l="19050" t="19050" r="10160" b="1016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09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3DCB3" w14:textId="77777777" w:rsidR="00A74404" w:rsidRDefault="00A74404" w:rsidP="0002333E">
      <w:pPr>
        <w:jc w:val="center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E85AA5" w14:paraId="22F0F011" w14:textId="77777777" w:rsidTr="00117B25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1D223D" w14:textId="77777777" w:rsidR="00E85AA5" w:rsidRDefault="00E85AA5" w:rsidP="00117B2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CB766D5" w14:textId="77777777" w:rsidR="00E85AA5" w:rsidRDefault="00E85AA5" w:rsidP="00117B2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E85AA5" w14:paraId="56D1B9C2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68B3A" w14:textId="3A177AB5" w:rsidR="00E85AA5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Member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FBC0" w14:textId="52D9302D" w:rsidR="00E85AA5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member ID found on membership card</w:t>
            </w:r>
            <w:r w:rsidR="007E3094">
              <w:rPr>
                <w:rFonts w:ascii="Verdana" w:hAnsi="Verdana"/>
                <w:color w:val="000000"/>
              </w:rPr>
              <w:t>.</w:t>
            </w:r>
          </w:p>
        </w:tc>
      </w:tr>
      <w:tr w:rsidR="00E85AA5" w14:paraId="3742242E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2C7B" w14:textId="2D7C5C71" w:rsidR="00E85AA5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Person Code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73ED4" w14:textId="329E5AD6" w:rsidR="00E85AA5" w:rsidRDefault="004E2AB3" w:rsidP="00117B2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for processing, based on the relationship to the cardholder.</w:t>
            </w:r>
          </w:p>
        </w:tc>
      </w:tr>
      <w:tr w:rsidR="00E85AA5" w14:paraId="1E153A0E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D864" w14:textId="1025557D" w:rsidR="00E85AA5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Client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472CE" w14:textId="5C2163CE" w:rsidR="00E85AA5" w:rsidRPr="00A92E29" w:rsidRDefault="004E2AB3" w:rsidP="00117B25">
            <w:pPr>
              <w:spacing w:before="120" w:after="120"/>
              <w:rPr>
                <w:rFonts w:ascii="Verdana" w:hAnsi="Verdana"/>
              </w:rPr>
            </w:pPr>
            <w:r w:rsidRPr="00A92E29">
              <w:rPr>
                <w:rFonts w:ascii="Verdana" w:hAnsi="Verdana"/>
                <w:color w:val="000000"/>
              </w:rPr>
              <w:t xml:space="preserve">Indicates </w:t>
            </w:r>
            <w:r w:rsidR="007E3094" w:rsidRPr="00A92E29">
              <w:rPr>
                <w:rFonts w:ascii="Verdana" w:hAnsi="Verdana"/>
                <w:color w:val="000000"/>
              </w:rPr>
              <w:t>the client ID and client name</w:t>
            </w:r>
            <w:r w:rsidR="00B955E4" w:rsidRPr="0002333E">
              <w:rPr>
                <w:rFonts w:ascii="Verdana" w:hAnsi="Verdana"/>
                <w:color w:val="000000"/>
              </w:rPr>
              <w:t>.</w:t>
            </w:r>
            <w:r w:rsidR="00322DE9" w:rsidRPr="0002333E">
              <w:rPr>
                <w:rFonts w:ascii="Verdana" w:hAnsi="Verdana"/>
                <w:color w:val="000000"/>
              </w:rPr>
              <w:t xml:space="preserve">  </w:t>
            </w:r>
          </w:p>
        </w:tc>
      </w:tr>
      <w:tr w:rsidR="00E85AA5" w14:paraId="138D3A23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F03F" w14:textId="57348C1D" w:rsidR="00E85AA5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Carrier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6D77" w14:textId="427F10B9" w:rsidR="00E85AA5" w:rsidRPr="00A92E29" w:rsidRDefault="004E2AB3" w:rsidP="00117B25">
            <w:pPr>
              <w:spacing w:before="120" w:after="120"/>
              <w:rPr>
                <w:rFonts w:ascii="Verdana" w:hAnsi="Verdana"/>
              </w:rPr>
            </w:pPr>
            <w:r w:rsidRPr="00A92E29">
              <w:rPr>
                <w:rFonts w:ascii="Verdana" w:hAnsi="Verdana"/>
                <w:color w:val="000000"/>
              </w:rPr>
              <w:t>Indicates Carrier ID (formerly known as Client Code) and number associated with member’s plan.</w:t>
            </w:r>
          </w:p>
        </w:tc>
      </w:tr>
      <w:tr w:rsidR="004E2AB3" w14:paraId="029B54BE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09091" w14:textId="1A3125AF" w:rsidR="004E2AB3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lastRenderedPageBreak/>
              <w:t>Account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E064" w14:textId="43C227E4" w:rsidR="004E2AB3" w:rsidRPr="00A92E29" w:rsidRDefault="004E2AB3" w:rsidP="00117B25">
            <w:pPr>
              <w:spacing w:before="120" w:after="120"/>
              <w:rPr>
                <w:rFonts w:ascii="Verdana" w:hAnsi="Verdana"/>
              </w:rPr>
            </w:pPr>
            <w:r w:rsidRPr="00A92E29">
              <w:rPr>
                <w:rFonts w:ascii="Verdana" w:hAnsi="Verdana"/>
                <w:color w:val="000000"/>
              </w:rPr>
              <w:t>Indicates account number and ID associate with member’s plan.</w:t>
            </w:r>
          </w:p>
        </w:tc>
      </w:tr>
      <w:tr w:rsidR="004E2AB3" w14:paraId="1097CC2D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EAC88" w14:textId="3104B445" w:rsidR="004E2AB3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Group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9706" w14:textId="6A3BC562" w:rsidR="004E2AB3" w:rsidRPr="00A92E29" w:rsidRDefault="004E2AB3" w:rsidP="00117B25">
            <w:pPr>
              <w:spacing w:before="120" w:after="120"/>
              <w:rPr>
                <w:rFonts w:ascii="Verdana" w:hAnsi="Verdana"/>
              </w:rPr>
            </w:pPr>
            <w:r w:rsidRPr="00A92E29">
              <w:rPr>
                <w:rFonts w:ascii="Verdana" w:hAnsi="Verdana"/>
                <w:color w:val="000000"/>
              </w:rPr>
              <w:t>Indicates group ID and name associated with member’s account.</w:t>
            </w:r>
          </w:p>
        </w:tc>
      </w:tr>
      <w:tr w:rsidR="004E2AB3" w14:paraId="7D32199A" w14:textId="77777777" w:rsidTr="0016359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08BBA" w14:textId="559E1E5C" w:rsidR="004E2AB3" w:rsidRPr="00163596" w:rsidRDefault="004E2AB3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Client Plan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2CF3" w14:textId="0B5BEB95" w:rsidR="004E2AB3" w:rsidRPr="00A92E29" w:rsidRDefault="007E3094" w:rsidP="00117B25">
            <w:pPr>
              <w:spacing w:before="120" w:after="120"/>
              <w:rPr>
                <w:rFonts w:ascii="Verdana" w:hAnsi="Verdana"/>
              </w:rPr>
            </w:pPr>
            <w:r w:rsidRPr="00A92E29">
              <w:rPr>
                <w:rFonts w:ascii="Verdana" w:hAnsi="Verdana"/>
                <w:color w:val="000000"/>
              </w:rPr>
              <w:t>Indicates the plan name associated with member’s plan</w:t>
            </w:r>
            <w:r w:rsidRPr="00A92E29">
              <w:t>.</w:t>
            </w:r>
          </w:p>
        </w:tc>
      </w:tr>
    </w:tbl>
    <w:p w14:paraId="71AD967A" w14:textId="2B72BC42" w:rsidR="00A92E29" w:rsidRDefault="00A92E29" w:rsidP="00922FBF">
      <w:pPr>
        <w:rPr>
          <w:rFonts w:ascii="Verdana" w:hAnsi="Verdana"/>
        </w:rPr>
      </w:pPr>
    </w:p>
    <w:bookmarkStart w:id="18" w:name="_Contact_Information"/>
    <w:bookmarkStart w:id="19" w:name="_Messaging_Preferences"/>
    <w:bookmarkEnd w:id="18"/>
    <w:bookmarkEnd w:id="19"/>
    <w:p w14:paraId="7EC6DC1B" w14:textId="7AF49466" w:rsidR="00E85AA5" w:rsidRDefault="00E85AA5" w:rsidP="00E85AA5">
      <w:pPr>
        <w:jc w:val="right"/>
        <w:rPr>
          <w:rFonts w:ascii="Verdana" w:hAnsi="Verdana"/>
        </w:rPr>
      </w:pPr>
      <w:r>
        <w:fldChar w:fldCharType="begin"/>
      </w:r>
      <w:r>
        <w:instrText>HYPERLINK \l "_top"</w:instrText>
      </w:r>
      <w:r>
        <w:fldChar w:fldCharType="separate"/>
      </w:r>
      <w:r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5AA5" w14:paraId="77B4CFE7" w14:textId="77777777" w:rsidTr="00E85AA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DF6FF81" w14:textId="678CDB6B" w:rsidR="00E85AA5" w:rsidRPr="0002333E" w:rsidRDefault="00E85AA5" w:rsidP="00117B25">
            <w:pPr>
              <w:pStyle w:val="Heading2"/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20" w:name="_Center_Panel"/>
            <w:bookmarkStart w:id="21" w:name="_Toc118292963"/>
            <w:bookmarkStart w:id="22" w:name="_Hlk94516920"/>
            <w:bookmarkStart w:id="23" w:name="_Toc205443889"/>
            <w:bookmarkEnd w:id="20"/>
            <w:r w:rsidRPr="00163596">
              <w:rPr>
                <w:rFonts w:ascii="Verdana" w:hAnsi="Verdana"/>
                <w:i w:val="0"/>
                <w:iCs w:val="0"/>
              </w:rPr>
              <w:t>Center Panel</w:t>
            </w:r>
            <w:bookmarkEnd w:id="21"/>
            <w:bookmarkEnd w:id="23"/>
          </w:p>
        </w:tc>
      </w:tr>
    </w:tbl>
    <w:bookmarkEnd w:id="22"/>
    <w:p w14:paraId="5B30893D" w14:textId="77777777" w:rsidR="007E3094" w:rsidRDefault="007E3094" w:rsidP="00117B25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The Center Panel contains the following tabs:</w:t>
      </w:r>
    </w:p>
    <w:p w14:paraId="694C29A3" w14:textId="763907EC" w:rsidR="00BB2900" w:rsidRPr="00390FD0" w:rsidRDefault="00390FD0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ContactInformation" w:history="1">
        <w:r w:rsidRPr="007F1D10">
          <w:rPr>
            <w:rStyle w:val="Hyperlink"/>
            <w:rFonts w:ascii="Verdana" w:hAnsi="Verdana"/>
          </w:rPr>
          <w:t>Contact Information</w:t>
        </w:r>
      </w:hyperlink>
    </w:p>
    <w:p w14:paraId="6E98BB2A" w14:textId="1265DFEC" w:rsidR="00E85AA5" w:rsidRPr="0002333E" w:rsidRDefault="007E3094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Eligibility" w:history="1">
        <w:r w:rsidRPr="0002333E">
          <w:rPr>
            <w:rStyle w:val="Hyperlink"/>
            <w:rFonts w:ascii="Verdana" w:hAnsi="Verdana"/>
          </w:rPr>
          <w:t>Eligibility</w:t>
        </w:r>
      </w:hyperlink>
    </w:p>
    <w:p w14:paraId="5E3A0D17" w14:textId="3DB106BF" w:rsidR="007E3094" w:rsidRPr="0002333E" w:rsidRDefault="007E3094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MailOrderPayments" w:history="1">
        <w:r w:rsidRPr="00582FFA">
          <w:rPr>
            <w:rStyle w:val="Hyperlink"/>
            <w:rFonts w:ascii="Verdana" w:hAnsi="Verdana"/>
          </w:rPr>
          <w:t>Mail Order Payments</w:t>
        </w:r>
      </w:hyperlink>
      <w:r w:rsidR="005675DC">
        <w:rPr>
          <w:rFonts w:ascii="Verdana" w:hAnsi="Verdana"/>
        </w:rPr>
        <w:t xml:space="preserve"> </w:t>
      </w:r>
    </w:p>
    <w:p w14:paraId="745129F9" w14:textId="3ABA9D87" w:rsidR="00E85AA5" w:rsidRDefault="007E3094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MailOrderProfile" w:history="1">
        <w:r w:rsidRPr="00272FB7">
          <w:rPr>
            <w:rStyle w:val="Hyperlink"/>
            <w:rFonts w:ascii="Verdana" w:hAnsi="Verdana"/>
          </w:rPr>
          <w:t>Mail Order Profile</w:t>
        </w:r>
      </w:hyperlink>
      <w:r w:rsidR="005675DC">
        <w:rPr>
          <w:rFonts w:ascii="Verdana" w:hAnsi="Verdana"/>
        </w:rPr>
        <w:t xml:space="preserve"> </w:t>
      </w:r>
    </w:p>
    <w:p w14:paraId="663CC235" w14:textId="2ED0A3A5" w:rsidR="00DD29D2" w:rsidRDefault="00DD29D2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IDCards" w:history="1">
        <w:r w:rsidRPr="00DD29D2">
          <w:rPr>
            <w:rStyle w:val="Hyperlink"/>
            <w:rFonts w:ascii="Verdana" w:hAnsi="Verdana"/>
          </w:rPr>
          <w:t>ID Cards</w:t>
        </w:r>
      </w:hyperlink>
    </w:p>
    <w:p w14:paraId="6601CE56" w14:textId="09B46BF0" w:rsidR="00DD29D2" w:rsidRPr="0002333E" w:rsidRDefault="00DD29D2" w:rsidP="00117B25">
      <w:pPr>
        <w:pStyle w:val="ListParagraph"/>
        <w:numPr>
          <w:ilvl w:val="0"/>
          <w:numId w:val="3"/>
        </w:numPr>
        <w:spacing w:before="120" w:after="120"/>
        <w:rPr>
          <w:rFonts w:ascii="Verdana" w:hAnsi="Verdana"/>
        </w:rPr>
      </w:pPr>
      <w:hyperlink w:anchor="SOC" w:history="1">
        <w:r w:rsidRPr="00DD29D2">
          <w:rPr>
            <w:rStyle w:val="Hyperlink"/>
            <w:rFonts w:ascii="Verdana" w:hAnsi="Verdana"/>
          </w:rPr>
          <w:t>Statement of Cost</w:t>
        </w:r>
      </w:hyperlink>
    </w:p>
    <w:p w14:paraId="46456634" w14:textId="6F6EB460" w:rsidR="007E3094" w:rsidRDefault="007E3094" w:rsidP="00117B25">
      <w:pPr>
        <w:spacing w:before="120" w:after="120"/>
        <w:rPr>
          <w:rFonts w:ascii="Verdana" w:hAnsi="Verdana"/>
        </w:rPr>
      </w:pPr>
    </w:p>
    <w:p w14:paraId="676E6435" w14:textId="77777777" w:rsidR="00502E48" w:rsidRDefault="00502E48" w:rsidP="00117B25">
      <w:pPr>
        <w:spacing w:before="120" w:after="120"/>
        <w:rPr>
          <w:rFonts w:ascii="Verdana" w:hAnsi="Verdana"/>
          <w:b/>
          <w:bCs/>
        </w:rPr>
      </w:pPr>
    </w:p>
    <w:p w14:paraId="11072098" w14:textId="77777777" w:rsidR="00502E48" w:rsidRPr="00986B78" w:rsidRDefault="00502E48" w:rsidP="00117B25">
      <w:pPr>
        <w:spacing w:before="120" w:after="120"/>
        <w:rPr>
          <w:rFonts w:ascii="Verdana" w:hAnsi="Verdana"/>
          <w:b/>
          <w:bCs/>
        </w:rPr>
      </w:pPr>
      <w:bookmarkStart w:id="24" w:name="ContactInformation"/>
      <w:r w:rsidRPr="00986B78">
        <w:rPr>
          <w:rFonts w:ascii="Verdana" w:hAnsi="Verdana"/>
          <w:b/>
          <w:bCs/>
        </w:rPr>
        <w:t>Contact Information</w:t>
      </w:r>
      <w:bookmarkEnd w:id="24"/>
    </w:p>
    <w:p w14:paraId="3EC8F488" w14:textId="19FD3228" w:rsidR="00502E48" w:rsidRDefault="00502E48" w:rsidP="00117B25">
      <w:pPr>
        <w:spacing w:before="120" w:after="120"/>
        <w:rPr>
          <w:rFonts w:ascii="Verdana" w:hAnsi="Verdana"/>
        </w:rPr>
      </w:pPr>
      <w:r w:rsidRPr="00107BA0">
        <w:rPr>
          <w:rFonts w:ascii="Verdana" w:hAnsi="Verdana"/>
        </w:rPr>
        <w:t>The</w:t>
      </w:r>
      <w:r>
        <w:rPr>
          <w:rFonts w:ascii="Verdana" w:hAnsi="Verdana"/>
        </w:rPr>
        <w:t xml:space="preserve"> Contact Information tab contains the following</w:t>
      </w:r>
      <w:r w:rsidRPr="008E7022">
        <w:rPr>
          <w:rFonts w:ascii="Verdana" w:hAnsi="Verdana"/>
        </w:rPr>
        <w:t xml:space="preserve"> </w:t>
      </w:r>
      <w:r>
        <w:rPr>
          <w:rFonts w:ascii="Verdana" w:hAnsi="Verdana"/>
        </w:rPr>
        <w:t>collapsible sections:</w:t>
      </w:r>
    </w:p>
    <w:p w14:paraId="1BFF3068" w14:textId="77777777" w:rsidR="00225B30" w:rsidRDefault="00225B30" w:rsidP="00117B25">
      <w:pPr>
        <w:spacing w:before="120" w:after="120"/>
        <w:rPr>
          <w:rFonts w:ascii="Verdana" w:hAnsi="Verdana"/>
        </w:rPr>
      </w:pPr>
    </w:p>
    <w:p w14:paraId="241C621C" w14:textId="6FECA27D" w:rsidR="00225B30" w:rsidRDefault="00225B30" w:rsidP="00117B25">
      <w:pPr>
        <w:spacing w:before="120" w:after="120"/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642278D7" wp14:editId="1982AB72">
            <wp:extent cx="4434496" cy="53340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408" cy="53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11C9" w14:textId="77777777" w:rsidR="00225B30" w:rsidRDefault="00225B30" w:rsidP="00502E48">
      <w:pPr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14"/>
        <w:gridCol w:w="10236"/>
      </w:tblGrid>
      <w:tr w:rsidR="00502E48" w14:paraId="3E16985A" w14:textId="77777777" w:rsidTr="00787633">
        <w:tc>
          <w:tcPr>
            <w:tcW w:w="10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59DB20" w14:textId="77777777" w:rsidR="00502E48" w:rsidRPr="008B13EB" w:rsidRDefault="00502E48" w:rsidP="00117B25">
            <w:pPr>
              <w:spacing w:before="120" w:after="120"/>
              <w:jc w:val="center"/>
              <w:rPr>
                <w:rFonts w:ascii="Verdana" w:hAnsi="Verdana"/>
              </w:rPr>
            </w:pPr>
            <w:r w:rsidRPr="008B13EB"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39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382CAD" w14:textId="77777777" w:rsidR="00502E48" w:rsidRPr="008B13EB" w:rsidRDefault="00502E48" w:rsidP="00117B25">
            <w:pPr>
              <w:spacing w:before="120" w:after="120"/>
              <w:jc w:val="center"/>
              <w:rPr>
                <w:rFonts w:ascii="Verdana" w:hAnsi="Verdana"/>
              </w:rPr>
            </w:pPr>
            <w:r w:rsidRPr="008B13EB"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8B13EB" w14:paraId="445B867A" w14:textId="77777777" w:rsidTr="00787633">
        <w:trPr>
          <w:trHeight w:val="95"/>
        </w:trPr>
        <w:tc>
          <w:tcPr>
            <w:tcW w:w="10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F94AF" w14:textId="77777777" w:rsidR="008B13EB" w:rsidRPr="008B13EB" w:rsidRDefault="008B13EB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8B13EB">
              <w:rPr>
                <w:rFonts w:ascii="Verdana" w:hAnsi="Verdana"/>
                <w:b/>
                <w:bCs/>
              </w:rPr>
              <w:t>Phone Number/ Email Address</w:t>
            </w:r>
          </w:p>
        </w:tc>
        <w:tc>
          <w:tcPr>
            <w:tcW w:w="39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A9C3C4" w14:textId="77777777" w:rsidR="008B13EB" w:rsidRPr="008B13EB" w:rsidRDefault="008B13EB" w:rsidP="00117B25">
            <w:pPr>
              <w:spacing w:before="120" w:after="120"/>
              <w:rPr>
                <w:rFonts w:ascii="Verdana" w:hAnsi="Verdana"/>
              </w:rPr>
            </w:pPr>
            <w:r w:rsidRPr="008B13EB">
              <w:rPr>
                <w:rFonts w:ascii="Verdana" w:hAnsi="Verdana"/>
              </w:rPr>
              <w:t>Displays the current phone number and email address of the member.</w:t>
            </w:r>
          </w:p>
          <w:p w14:paraId="1FC8045B" w14:textId="77777777" w:rsidR="008B13EB" w:rsidRPr="008B13EB" w:rsidRDefault="008B13EB" w:rsidP="00117B25">
            <w:pPr>
              <w:pStyle w:val="ListParagraph"/>
              <w:numPr>
                <w:ilvl w:val="0"/>
                <w:numId w:val="17"/>
              </w:numPr>
              <w:spacing w:before="120" w:after="120"/>
              <w:rPr>
                <w:rFonts w:ascii="Verdana" w:hAnsi="Verdana"/>
              </w:rPr>
            </w:pPr>
            <w:r w:rsidRPr="04C3ABCB">
              <w:rPr>
                <w:rFonts w:ascii="Verdana" w:hAnsi="Verdana"/>
              </w:rPr>
              <w:t xml:space="preserve">Reset button allows both the Phone Number and Email Address to be reset. </w:t>
            </w:r>
          </w:p>
          <w:p w14:paraId="0FBC121A" w14:textId="53072BED" w:rsidR="007417C7" w:rsidRPr="007417C7" w:rsidRDefault="00E42180" w:rsidP="0058279B">
            <w:pPr>
              <w:pStyle w:val="ListParagraph"/>
              <w:numPr>
                <w:ilvl w:val="0"/>
                <w:numId w:val="17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</w:t>
            </w:r>
            <w:r w:rsidR="3A8EF40F" w:rsidRPr="007417C7">
              <w:rPr>
                <w:rFonts w:ascii="Verdana" w:hAnsi="Verdana"/>
              </w:rPr>
              <w:t>The “phone icon with the slash in the middle”</w:t>
            </w:r>
            <w:r w:rsidR="00471EC0" w:rsidRPr="007417C7">
              <w:rPr>
                <w:rFonts w:ascii="Verdana" w:hAnsi="Verdana"/>
              </w:rPr>
              <w:t xml:space="preserve"> </w:t>
            </w:r>
            <w:r w:rsidR="00D77ACA">
              <w:rPr>
                <w:rFonts w:ascii="Verdana" w:hAnsi="Verdana"/>
              </w:rPr>
              <w:t xml:space="preserve">likely </w:t>
            </w:r>
            <w:r w:rsidR="00471EC0" w:rsidRPr="007417C7">
              <w:rPr>
                <w:rFonts w:ascii="Verdana" w:hAnsi="Verdana"/>
              </w:rPr>
              <w:t>indicates that the phone number is invalid or no longer in service.</w:t>
            </w:r>
            <w:r w:rsidR="3A8EF40F" w:rsidRPr="007417C7">
              <w:rPr>
                <w:rFonts w:ascii="Verdana" w:hAnsi="Verdana"/>
              </w:rPr>
              <w:t xml:space="preserve"> </w:t>
            </w:r>
            <w:r w:rsidR="007417C7" w:rsidRPr="007417C7">
              <w:rPr>
                <w:rFonts w:ascii="Verdana" w:hAnsi="Verdana"/>
              </w:rPr>
              <w:t>When this icon appears, the </w:t>
            </w:r>
            <w:r w:rsidR="007417C7" w:rsidRPr="007417C7">
              <w:rPr>
                <w:rFonts w:ascii="Verdana" w:hAnsi="Verdana"/>
                <w:b/>
                <w:bCs/>
              </w:rPr>
              <w:t>agent must go to the specific row</w:t>
            </w:r>
            <w:r w:rsidR="007417C7" w:rsidRPr="007417C7">
              <w:rPr>
                <w:rFonts w:ascii="Verdana" w:hAnsi="Verdana"/>
              </w:rPr>
              <w:t> in the system and select </w:t>
            </w:r>
            <w:r w:rsidR="007417C7" w:rsidRPr="007417C7">
              <w:rPr>
                <w:rFonts w:ascii="Verdana" w:hAnsi="Verdana"/>
                <w:b/>
                <w:bCs/>
              </w:rPr>
              <w:t>‘Reset’</w:t>
            </w:r>
            <w:r w:rsidR="007417C7" w:rsidRPr="007417C7">
              <w:rPr>
                <w:rFonts w:ascii="Verdana" w:hAnsi="Verdana"/>
              </w:rPr>
              <w:t> from the </w:t>
            </w:r>
            <w:r w:rsidR="007417C7" w:rsidRPr="007417C7">
              <w:rPr>
                <w:rFonts w:ascii="Verdana" w:hAnsi="Verdana"/>
                <w:b/>
                <w:bCs/>
              </w:rPr>
              <w:t>row-level action menu</w:t>
            </w:r>
            <w:r w:rsidR="007417C7" w:rsidRPr="007417C7">
              <w:rPr>
                <w:rFonts w:ascii="Verdana" w:hAnsi="Verdana"/>
              </w:rPr>
              <w:t>.</w:t>
            </w:r>
            <w:r w:rsidR="0058279B" w:rsidRPr="0058279B">
              <w:rPr>
                <w:rFonts w:ascii="Segoe UI" w:hAnsi="Segoe UI" w:cs="Segoe UI"/>
                <w:color w:val="424242"/>
                <w:shd w:val="clear" w:color="auto" w:fill="FAFAFA"/>
              </w:rPr>
              <w:t xml:space="preserve"> </w:t>
            </w:r>
            <w:r w:rsidR="0058279B" w:rsidRPr="0058279B">
              <w:rPr>
                <w:rFonts w:ascii="Verdana" w:hAnsi="Verdana"/>
              </w:rPr>
              <w:t>After resetting, the </w:t>
            </w:r>
            <w:r w:rsidR="0058279B" w:rsidRPr="0058279B">
              <w:rPr>
                <w:rFonts w:ascii="Verdana" w:hAnsi="Verdana"/>
                <w:b/>
                <w:bCs/>
              </w:rPr>
              <w:t>agent should</w:t>
            </w:r>
            <w:r w:rsidR="00333E30">
              <w:rPr>
                <w:rFonts w:ascii="Verdana" w:hAnsi="Verdana"/>
                <w:b/>
                <w:bCs/>
              </w:rPr>
              <w:t xml:space="preserve"> ask the </w:t>
            </w:r>
            <w:r w:rsidR="00895AEA">
              <w:rPr>
                <w:rFonts w:ascii="Verdana" w:hAnsi="Verdana"/>
                <w:b/>
                <w:bCs/>
              </w:rPr>
              <w:t xml:space="preserve">member if the invalid phone number should </w:t>
            </w:r>
            <w:r w:rsidR="006522B3">
              <w:rPr>
                <w:rFonts w:ascii="Verdana" w:hAnsi="Verdana"/>
                <w:b/>
                <w:bCs/>
              </w:rPr>
              <w:t xml:space="preserve">be </w:t>
            </w:r>
            <w:r w:rsidR="006522B3" w:rsidRPr="0058279B">
              <w:rPr>
                <w:rFonts w:ascii="Verdana" w:hAnsi="Verdana"/>
                <w:b/>
                <w:bCs/>
              </w:rPr>
              <w:t>deleted</w:t>
            </w:r>
            <w:r w:rsidR="0058279B" w:rsidRPr="0058279B">
              <w:rPr>
                <w:rFonts w:ascii="Verdana" w:hAnsi="Verdana"/>
                <w:b/>
                <w:bCs/>
              </w:rPr>
              <w:t xml:space="preserve"> or</w:t>
            </w:r>
            <w:r w:rsidR="00895AEA">
              <w:rPr>
                <w:rFonts w:ascii="Verdana" w:hAnsi="Verdana"/>
                <w:b/>
                <w:bCs/>
              </w:rPr>
              <w:t xml:space="preserve"> removed</w:t>
            </w:r>
            <w:r w:rsidR="0058279B">
              <w:rPr>
                <w:rFonts w:ascii="Verdana" w:hAnsi="Verdana"/>
                <w:b/>
                <w:bCs/>
              </w:rPr>
              <w:t>.</w:t>
            </w:r>
          </w:p>
          <w:p w14:paraId="5FD5289C" w14:textId="36524F7F" w:rsidR="43280ADE" w:rsidRDefault="00787633" w:rsidP="00BD5482">
            <w:pPr>
              <w:pStyle w:val="ListParagraph"/>
              <w:spacing w:before="120" w:after="120"/>
              <w:jc w:val="center"/>
            </w:pPr>
            <w:r>
              <w:t xml:space="preserve"> </w:t>
            </w:r>
            <w:r w:rsidR="43280ADE">
              <w:rPr>
                <w:noProof/>
              </w:rPr>
              <w:drawing>
                <wp:inline distT="0" distB="0" distL="0" distR="0" wp14:anchorId="7E8CD284" wp14:editId="11B1C9EA">
                  <wp:extent cx="5867398" cy="2390775"/>
                  <wp:effectExtent l="19050" t="19050" r="19685" b="9525"/>
                  <wp:docPr id="639809235" name="Picture 639809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398" cy="2390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E5FED" w14:textId="77777777" w:rsidR="00787633" w:rsidRDefault="00787633" w:rsidP="00BD5482">
            <w:pPr>
              <w:pStyle w:val="ListParagraph"/>
              <w:spacing w:before="120" w:after="120"/>
              <w:jc w:val="center"/>
            </w:pPr>
          </w:p>
          <w:p w14:paraId="69761FBC" w14:textId="77777777" w:rsidR="008B13EB" w:rsidRDefault="008B13EB" w:rsidP="00117B25">
            <w:pPr>
              <w:pStyle w:val="ListParagraph"/>
              <w:numPr>
                <w:ilvl w:val="0"/>
                <w:numId w:val="17"/>
              </w:numPr>
              <w:spacing w:before="120" w:after="120"/>
              <w:rPr>
                <w:rFonts w:ascii="Verdana" w:hAnsi="Verdana"/>
              </w:rPr>
            </w:pPr>
            <w:r w:rsidRPr="00117B25">
              <w:rPr>
                <w:rFonts w:ascii="Verdana" w:hAnsi="Verdana"/>
              </w:rPr>
              <w:t xml:space="preserve">Save </w:t>
            </w:r>
            <w:r w:rsidRPr="008B13EB">
              <w:rPr>
                <w:rFonts w:ascii="Verdana" w:hAnsi="Verdana"/>
              </w:rPr>
              <w:t xml:space="preserve">button will save any changes made to the </w:t>
            </w:r>
            <w:r w:rsidRPr="00117B25">
              <w:rPr>
                <w:rFonts w:ascii="Verdana" w:hAnsi="Verdana"/>
              </w:rPr>
              <w:t>Phone Number or Email Address</w:t>
            </w:r>
            <w:r w:rsidRPr="008B13EB">
              <w:rPr>
                <w:rFonts w:ascii="Verdana" w:hAnsi="Verdana"/>
              </w:rPr>
              <w:t xml:space="preserve"> fields.</w:t>
            </w:r>
          </w:p>
          <w:p w14:paraId="3357A4D6" w14:textId="575BDBD7" w:rsidR="008B13EB" w:rsidRPr="008B13EB" w:rsidRDefault="008B13EB" w:rsidP="00117B25">
            <w:pPr>
              <w:pStyle w:val="ListParagraph"/>
              <w:spacing w:before="120" w:after="120"/>
              <w:rPr>
                <w:rFonts w:ascii="Verdana" w:hAnsi="Verdana"/>
              </w:rPr>
            </w:pPr>
          </w:p>
        </w:tc>
      </w:tr>
      <w:tr w:rsidR="008B13EB" w14:paraId="24544B69" w14:textId="77777777" w:rsidTr="00787633">
        <w:trPr>
          <w:trHeight w:val="63"/>
        </w:trPr>
        <w:tc>
          <w:tcPr>
            <w:tcW w:w="10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392E72" w14:textId="77777777" w:rsidR="008B13EB" w:rsidRPr="008B13EB" w:rsidRDefault="008B13EB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8B13EB">
              <w:rPr>
                <w:rFonts w:ascii="Verdana" w:hAnsi="Verdana"/>
                <w:b/>
                <w:bCs/>
              </w:rPr>
              <w:lastRenderedPageBreak/>
              <w:t>Address</w:t>
            </w:r>
          </w:p>
        </w:tc>
        <w:tc>
          <w:tcPr>
            <w:tcW w:w="39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6CF9F5" w14:textId="44FA2FC8" w:rsidR="008B13EB" w:rsidRDefault="008B13EB" w:rsidP="00224593">
            <w:pPr>
              <w:spacing w:before="120" w:after="120"/>
              <w:rPr>
                <w:rFonts w:ascii="Verdana" w:hAnsi="Verdana"/>
              </w:rPr>
            </w:pPr>
            <w:r w:rsidRPr="008B13EB">
              <w:rPr>
                <w:rFonts w:ascii="Verdana" w:hAnsi="Verdana"/>
              </w:rPr>
              <w:t>Displays the Primary Address and Alternate address of the member.</w:t>
            </w:r>
            <w:r w:rsidR="00224593">
              <w:rPr>
                <w:rFonts w:ascii="Verdana" w:hAnsi="Verdana"/>
              </w:rPr>
              <w:t xml:space="preserve">  The </w:t>
            </w:r>
            <w:r w:rsidRPr="00AF5D36">
              <w:rPr>
                <w:rFonts w:ascii="Verdana" w:hAnsi="Verdana"/>
              </w:rPr>
              <w:t>View All</w:t>
            </w:r>
            <w:r w:rsidRPr="008B13EB">
              <w:rPr>
                <w:rFonts w:ascii="Verdana" w:hAnsi="Verdana"/>
              </w:rPr>
              <w:t xml:space="preserve"> button displays any additional addresses that the member has on file in a new Address tab.</w:t>
            </w:r>
          </w:p>
          <w:p w14:paraId="49B79ECF" w14:textId="2E5D1547" w:rsidR="008B13EB" w:rsidRPr="008B13EB" w:rsidRDefault="008B13EB" w:rsidP="00117B25">
            <w:pPr>
              <w:pStyle w:val="ListParagraph"/>
              <w:spacing w:before="120" w:after="120"/>
              <w:rPr>
                <w:rFonts w:ascii="Verdana" w:hAnsi="Verdana"/>
              </w:rPr>
            </w:pPr>
          </w:p>
        </w:tc>
      </w:tr>
      <w:tr w:rsidR="008B13EB" w14:paraId="643BB36D" w14:textId="77777777" w:rsidTr="00787633">
        <w:trPr>
          <w:trHeight w:val="127"/>
        </w:trPr>
        <w:tc>
          <w:tcPr>
            <w:tcW w:w="106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8F3439" w14:textId="77777777" w:rsidR="008B13EB" w:rsidRPr="008B13EB" w:rsidRDefault="008B13EB" w:rsidP="00117B2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8B13EB">
              <w:rPr>
                <w:rFonts w:ascii="Verdana" w:hAnsi="Verdana"/>
                <w:b/>
                <w:bCs/>
              </w:rPr>
              <w:t>Messaging Preferences</w:t>
            </w:r>
          </w:p>
        </w:tc>
        <w:tc>
          <w:tcPr>
            <w:tcW w:w="39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C6AF62" w14:textId="2BE40474" w:rsidR="008B13EB" w:rsidRPr="008B13EB" w:rsidRDefault="008B13EB" w:rsidP="00117B25">
            <w:pPr>
              <w:spacing w:before="120" w:after="120"/>
              <w:rPr>
                <w:rFonts w:ascii="Verdana" w:hAnsi="Verdana"/>
              </w:rPr>
            </w:pPr>
            <w:r w:rsidRPr="008B13EB">
              <w:rPr>
                <w:rFonts w:ascii="Verdana" w:hAnsi="Verdana"/>
              </w:rPr>
              <w:t xml:space="preserve">Displays </w:t>
            </w:r>
            <w:r w:rsidRPr="008B13EB">
              <w:rPr>
                <w:rFonts w:ascii="Verdana" w:hAnsi="Verdana"/>
                <w:b/>
                <w:bCs/>
              </w:rPr>
              <w:t>Channels</w:t>
            </w:r>
            <w:r w:rsidRPr="008B13EB">
              <w:rPr>
                <w:rFonts w:ascii="Verdana" w:hAnsi="Verdana"/>
              </w:rPr>
              <w:t xml:space="preserve"> the member may receive messages through Email, Text or Call.  </w:t>
            </w:r>
          </w:p>
          <w:p w14:paraId="19430537" w14:textId="658BABB5" w:rsidR="008B13EB" w:rsidRPr="008B13EB" w:rsidRDefault="008B13EB" w:rsidP="00117B25">
            <w:pPr>
              <w:spacing w:before="120" w:after="120"/>
              <w:rPr>
                <w:rFonts w:ascii="Verdana" w:hAnsi="Verdana"/>
              </w:rPr>
            </w:pPr>
            <w:r w:rsidRPr="008B13EB">
              <w:rPr>
                <w:rFonts w:ascii="Verdana" w:hAnsi="Verdana"/>
              </w:rPr>
              <w:t xml:space="preserve">Displays </w:t>
            </w:r>
            <w:r w:rsidRPr="008B13EB">
              <w:rPr>
                <w:rFonts w:ascii="Verdana" w:hAnsi="Verdana"/>
                <w:b/>
                <w:bCs/>
              </w:rPr>
              <w:t>Programs</w:t>
            </w:r>
            <w:r w:rsidRPr="008B13EB">
              <w:rPr>
                <w:rFonts w:ascii="Verdana" w:hAnsi="Verdana"/>
              </w:rPr>
              <w:t xml:space="preserve"> that are available to the member (</w:t>
            </w:r>
            <w:r w:rsidRPr="008B13EB">
              <w:rPr>
                <w:rFonts w:ascii="Verdana" w:hAnsi="Verdana"/>
                <w:b/>
                <w:bCs/>
              </w:rPr>
              <w:t>Example:</w:t>
            </w:r>
            <w:r w:rsidRPr="008B13EB">
              <w:rPr>
                <w:rFonts w:ascii="Verdana" w:hAnsi="Verdana"/>
              </w:rPr>
              <w:t xml:space="preserve"> Full Drug Name).</w:t>
            </w:r>
          </w:p>
          <w:p w14:paraId="3669322A" w14:textId="77777777" w:rsidR="008B13EB" w:rsidRDefault="008B13EB" w:rsidP="00117B25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ascii="Verdana" w:hAnsi="Verdana"/>
              </w:rPr>
            </w:pPr>
            <w:r w:rsidRPr="00AF5D36">
              <w:rPr>
                <w:rFonts w:ascii="Verdana" w:hAnsi="Verdana"/>
              </w:rPr>
              <w:t>Edit</w:t>
            </w:r>
            <w:r w:rsidRPr="008B13EB">
              <w:rPr>
                <w:rFonts w:ascii="Verdana" w:hAnsi="Verdana"/>
              </w:rPr>
              <w:t xml:space="preserve"> button allows edits to Channels and Programs.</w:t>
            </w:r>
          </w:p>
          <w:p w14:paraId="73A43DF7" w14:textId="71A6DF64" w:rsidR="008B13EB" w:rsidRPr="008B13EB" w:rsidRDefault="008B13EB" w:rsidP="00117B25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ascii="Verdana" w:hAnsi="Verdana"/>
              </w:rPr>
            </w:pPr>
            <w:r w:rsidRPr="008B13EB">
              <w:rPr>
                <w:rFonts w:ascii="Verdana" w:hAnsi="Verdana"/>
              </w:rPr>
              <w:t>Other Opt</w:t>
            </w:r>
            <w:r w:rsidR="00E07AE0">
              <w:rPr>
                <w:rFonts w:ascii="Verdana" w:hAnsi="Verdana"/>
              </w:rPr>
              <w:t>-</w:t>
            </w:r>
            <w:r w:rsidRPr="008B13EB">
              <w:rPr>
                <w:rFonts w:ascii="Verdana" w:hAnsi="Verdana"/>
              </w:rPr>
              <w:t xml:space="preserve">Out Preferences </w:t>
            </w:r>
            <w:r w:rsidR="00E07AE0">
              <w:rPr>
                <w:rFonts w:ascii="Verdana" w:hAnsi="Verdana"/>
              </w:rPr>
              <w:t>to Channels and Programs.</w:t>
            </w:r>
          </w:p>
          <w:p w14:paraId="62D36E4F" w14:textId="1B90147E" w:rsidR="008B13EB" w:rsidRPr="008B13EB" w:rsidRDefault="008B13EB" w:rsidP="00117B25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0688EF0A" w14:textId="77777777" w:rsidR="00502E48" w:rsidRDefault="00502E48" w:rsidP="00E85AA5">
      <w:pPr>
        <w:rPr>
          <w:rFonts w:ascii="Verdana" w:hAnsi="Verdana"/>
        </w:rPr>
      </w:pPr>
    </w:p>
    <w:p w14:paraId="69C68333" w14:textId="77777777" w:rsidR="00EC51C2" w:rsidRDefault="00EC51C2" w:rsidP="00E85AA5">
      <w:pPr>
        <w:rPr>
          <w:rFonts w:ascii="Verdana" w:hAnsi="Verdana"/>
        </w:rPr>
      </w:pPr>
    </w:p>
    <w:p w14:paraId="32383784" w14:textId="1AB47888" w:rsidR="007E3094" w:rsidRPr="00AF5D36" w:rsidRDefault="007E3094" w:rsidP="00AF5D36">
      <w:pPr>
        <w:spacing w:before="120" w:after="120"/>
        <w:rPr>
          <w:rFonts w:ascii="Verdana" w:hAnsi="Verdana"/>
          <w:b/>
          <w:bCs/>
        </w:rPr>
      </w:pPr>
      <w:bookmarkStart w:id="25" w:name="Eligibility"/>
      <w:r w:rsidRPr="00AF5D36">
        <w:rPr>
          <w:rFonts w:ascii="Verdana" w:hAnsi="Verdana"/>
          <w:b/>
          <w:bCs/>
        </w:rPr>
        <w:t>Eligibility</w:t>
      </w:r>
    </w:p>
    <w:bookmarkEnd w:id="25"/>
    <w:p w14:paraId="1880B4A4" w14:textId="420651DD" w:rsidR="007E3094" w:rsidRPr="00AF5D36" w:rsidRDefault="007E3094" w:rsidP="00AF5D36">
      <w:pPr>
        <w:spacing w:before="120" w:after="120"/>
        <w:rPr>
          <w:rFonts w:ascii="Verdana" w:hAnsi="Verdana"/>
        </w:rPr>
      </w:pPr>
      <w:r w:rsidRPr="00AF5D36">
        <w:rPr>
          <w:rFonts w:ascii="Verdana" w:hAnsi="Verdana"/>
        </w:rPr>
        <w:t>Th</w:t>
      </w:r>
      <w:r w:rsidR="00B955E4" w:rsidRPr="00AF5D36">
        <w:rPr>
          <w:rFonts w:ascii="Verdana" w:hAnsi="Verdana"/>
        </w:rPr>
        <w:t xml:space="preserve">e </w:t>
      </w:r>
      <w:r w:rsidR="00B955E4" w:rsidRPr="00AF5D36">
        <w:rPr>
          <w:rFonts w:ascii="Verdana" w:hAnsi="Verdana"/>
          <w:b/>
          <w:bCs/>
        </w:rPr>
        <w:t>Eligibility</w:t>
      </w:r>
      <w:r w:rsidRPr="00AF5D36">
        <w:rPr>
          <w:rFonts w:ascii="Verdana" w:hAnsi="Verdana"/>
        </w:rPr>
        <w:t xml:space="preserve"> tab contains the following collapsible sections</w:t>
      </w:r>
      <w:r w:rsidR="003C60BF" w:rsidRPr="00AF5D36">
        <w:rPr>
          <w:rFonts w:ascii="Verdana" w:hAnsi="Verdana"/>
        </w:rPr>
        <w:t xml:space="preserve"> and features</w:t>
      </w:r>
      <w:r w:rsidRPr="00AF5D36">
        <w:rPr>
          <w:rFonts w:ascii="Verdana" w:hAnsi="Verdana"/>
        </w:rPr>
        <w:t>:</w:t>
      </w:r>
    </w:p>
    <w:p w14:paraId="11A5FD88" w14:textId="253A78C7" w:rsidR="007E3094" w:rsidRPr="00AF5D36" w:rsidRDefault="007E3094" w:rsidP="00AF5D36">
      <w:pPr>
        <w:pStyle w:val="ListParagraph"/>
        <w:numPr>
          <w:ilvl w:val="0"/>
          <w:numId w:val="2"/>
        </w:numPr>
        <w:spacing w:before="120" w:after="120"/>
        <w:rPr>
          <w:rFonts w:ascii="Verdana" w:hAnsi="Verdana"/>
        </w:rPr>
      </w:pPr>
      <w:hyperlink w:anchor="AdditionalEligibilityDetails" w:history="1">
        <w:r w:rsidRPr="00AF5D36">
          <w:rPr>
            <w:rStyle w:val="Hyperlink"/>
            <w:rFonts w:ascii="Verdana" w:hAnsi="Verdana"/>
          </w:rPr>
          <w:t>Additional Eligibility Details</w:t>
        </w:r>
      </w:hyperlink>
    </w:p>
    <w:p w14:paraId="4B2F8BC4" w14:textId="1A302AC9" w:rsidR="007E3094" w:rsidRPr="00AF5D36" w:rsidRDefault="007E3094" w:rsidP="00AF5D36">
      <w:pPr>
        <w:pStyle w:val="ListParagraph"/>
        <w:numPr>
          <w:ilvl w:val="0"/>
          <w:numId w:val="2"/>
        </w:numPr>
        <w:spacing w:before="120" w:after="120"/>
        <w:rPr>
          <w:rFonts w:ascii="Verdana" w:hAnsi="Verdana"/>
        </w:rPr>
      </w:pPr>
      <w:hyperlink w:anchor="GroupCoverageDetails" w:history="1">
        <w:r w:rsidRPr="00AF5D36">
          <w:rPr>
            <w:rStyle w:val="Hyperlink"/>
            <w:rFonts w:ascii="Verdana" w:hAnsi="Verdana"/>
          </w:rPr>
          <w:t>Group Coverage Details</w:t>
        </w:r>
      </w:hyperlink>
    </w:p>
    <w:p w14:paraId="49CC2AA6" w14:textId="0C0BBE5B" w:rsidR="007E3094" w:rsidRPr="00AF5D36" w:rsidRDefault="007E3094" w:rsidP="00AF5D36">
      <w:pPr>
        <w:pStyle w:val="ListParagraph"/>
        <w:numPr>
          <w:ilvl w:val="0"/>
          <w:numId w:val="2"/>
        </w:numPr>
        <w:spacing w:before="120" w:after="120"/>
        <w:rPr>
          <w:rFonts w:ascii="Verdana" w:hAnsi="Verdana"/>
        </w:rPr>
      </w:pPr>
      <w:hyperlink w:anchor="OtherInsurer" w:history="1">
        <w:r w:rsidRPr="00AF5D36">
          <w:rPr>
            <w:rStyle w:val="Hyperlink"/>
            <w:rFonts w:ascii="Verdana" w:hAnsi="Verdana"/>
          </w:rPr>
          <w:t>Other Insurer’s Information</w:t>
        </w:r>
      </w:hyperlink>
    </w:p>
    <w:p w14:paraId="5F5054A0" w14:textId="6C8FF5EC" w:rsidR="003C60BF" w:rsidRPr="00AF5D36" w:rsidRDefault="007E3094" w:rsidP="00AF5D36">
      <w:pPr>
        <w:pStyle w:val="ListParagraph"/>
        <w:numPr>
          <w:ilvl w:val="0"/>
          <w:numId w:val="2"/>
        </w:numPr>
        <w:spacing w:before="120" w:after="120"/>
        <w:rPr>
          <w:rFonts w:ascii="Verdana" w:hAnsi="Verdana"/>
        </w:rPr>
      </w:pPr>
      <w:hyperlink w:anchor="GracePeriod" w:history="1">
        <w:r w:rsidRPr="00AF5D36">
          <w:rPr>
            <w:rStyle w:val="Hyperlink"/>
            <w:rFonts w:ascii="Verdana" w:hAnsi="Verdana"/>
          </w:rPr>
          <w:t xml:space="preserve">Grace Period </w:t>
        </w:r>
        <w:r w:rsidR="00BE7B55" w:rsidRPr="00AF5D36">
          <w:rPr>
            <w:rStyle w:val="Hyperlink"/>
            <w:rFonts w:ascii="Verdana" w:hAnsi="Verdana"/>
          </w:rPr>
          <w:t xml:space="preserve">Eligibility </w:t>
        </w:r>
        <w:r w:rsidRPr="00AF5D36">
          <w:rPr>
            <w:rStyle w:val="Hyperlink"/>
            <w:rFonts w:ascii="Verdana" w:hAnsi="Verdana"/>
          </w:rPr>
          <w:t>Audit Trail</w:t>
        </w:r>
      </w:hyperlink>
    </w:p>
    <w:p w14:paraId="3B9F8216" w14:textId="37BB336D" w:rsidR="003C60BF" w:rsidRPr="00AF5D36" w:rsidRDefault="003C60BF" w:rsidP="00AF5D36">
      <w:pPr>
        <w:pStyle w:val="ListParagraph"/>
        <w:numPr>
          <w:ilvl w:val="0"/>
          <w:numId w:val="2"/>
        </w:numPr>
        <w:spacing w:before="120" w:after="120"/>
        <w:rPr>
          <w:rFonts w:ascii="Verdana" w:hAnsi="Verdana"/>
          <w:color w:val="000000" w:themeColor="text1"/>
        </w:rPr>
      </w:pPr>
      <w:hyperlink w:anchor="BacktoTopArrow" w:history="1">
        <w:r w:rsidRPr="00AF5D36">
          <w:rPr>
            <w:rStyle w:val="Hyperlink"/>
            <w:rFonts w:ascii="Verdana" w:hAnsi="Verdana"/>
          </w:rPr>
          <w:t xml:space="preserve">Back </w:t>
        </w:r>
        <w:r w:rsidR="001D18CC" w:rsidRPr="00AF5D36">
          <w:rPr>
            <w:rStyle w:val="Hyperlink"/>
            <w:rFonts w:ascii="Verdana" w:hAnsi="Verdana"/>
          </w:rPr>
          <w:t>t</w:t>
        </w:r>
        <w:r w:rsidRPr="00AF5D36">
          <w:rPr>
            <w:rStyle w:val="Hyperlink"/>
            <w:rFonts w:ascii="Verdana" w:hAnsi="Verdana"/>
          </w:rPr>
          <w:t>o</w:t>
        </w:r>
        <w:r w:rsidR="001D18CC" w:rsidRPr="00AF5D36">
          <w:rPr>
            <w:rStyle w:val="Hyperlink"/>
            <w:rFonts w:ascii="Verdana" w:hAnsi="Verdana"/>
          </w:rPr>
          <w:t xml:space="preserve"> the</w:t>
        </w:r>
        <w:r w:rsidRPr="00AF5D36">
          <w:rPr>
            <w:rStyle w:val="Hyperlink"/>
            <w:rFonts w:ascii="Verdana" w:hAnsi="Verdana"/>
          </w:rPr>
          <w:t xml:space="preserve"> Top Chevron Arrow</w:t>
        </w:r>
      </w:hyperlink>
    </w:p>
    <w:p w14:paraId="227731F0" w14:textId="77777777" w:rsidR="00CC6AF1" w:rsidRDefault="00CC6AF1" w:rsidP="0002333E">
      <w:pPr>
        <w:jc w:val="center"/>
        <w:rPr>
          <w:rFonts w:ascii="Verdana" w:hAnsi="Verdana"/>
        </w:rPr>
      </w:pPr>
    </w:p>
    <w:p w14:paraId="0CC5DB3F" w14:textId="7F061F33" w:rsidR="007B30CE" w:rsidRDefault="0094307A" w:rsidP="0002333E">
      <w:pPr>
        <w:jc w:val="center"/>
        <w:rPr>
          <w:rFonts w:ascii="Verdana" w:hAnsi="Verdana"/>
        </w:rPr>
      </w:pPr>
      <w:r w:rsidRPr="0094307A">
        <w:lastRenderedPageBreak/>
        <w:t xml:space="preserve"> </w:t>
      </w:r>
      <w:r w:rsidR="005A0992">
        <w:rPr>
          <w:noProof/>
        </w:rPr>
        <w:drawing>
          <wp:inline distT="0" distB="0" distL="0" distR="0" wp14:anchorId="3294F1B5" wp14:editId="4D753776">
            <wp:extent cx="6773528" cy="5911850"/>
            <wp:effectExtent l="19050" t="19050" r="279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2461" cy="59196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7B1991">
        <w:rPr>
          <w:rFonts w:ascii="Verdana" w:hAnsi="Verdana"/>
        </w:rPr>
        <w:t xml:space="preserve"> </w:t>
      </w:r>
    </w:p>
    <w:p w14:paraId="00E77579" w14:textId="77777777" w:rsidR="007B30CE" w:rsidRDefault="007B30CE" w:rsidP="0002333E">
      <w:pPr>
        <w:jc w:val="center"/>
        <w:rPr>
          <w:rFonts w:ascii="Verdana" w:hAnsi="Verdana"/>
        </w:rPr>
      </w:pPr>
    </w:p>
    <w:p w14:paraId="252B43D0" w14:textId="0D4EECCA" w:rsidR="007E3094" w:rsidRPr="0002333E" w:rsidRDefault="007E3094" w:rsidP="00AF5D36">
      <w:pPr>
        <w:spacing w:before="120" w:after="120"/>
        <w:rPr>
          <w:rFonts w:ascii="Verdana" w:hAnsi="Verdana"/>
          <w:b/>
          <w:bCs/>
        </w:rPr>
      </w:pPr>
      <w:bookmarkStart w:id="26" w:name="AdditionalEligibilityDetails"/>
      <w:r w:rsidRPr="0002333E">
        <w:rPr>
          <w:rFonts w:ascii="Verdana" w:hAnsi="Verdana"/>
          <w:b/>
          <w:bCs/>
        </w:rPr>
        <w:t>Additional Eligibility Details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E85AA5" w14:paraId="6165ED0E" w14:textId="77777777" w:rsidTr="00AF5D36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26"/>
          <w:p w14:paraId="68C42F10" w14:textId="77777777" w:rsidR="00E85AA5" w:rsidRDefault="00E85AA5" w:rsidP="00AF5D36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4E7186" w14:textId="77777777" w:rsidR="00E85AA5" w:rsidRDefault="00E85AA5" w:rsidP="00AF5D36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E85AA5" w14:paraId="77C19610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427F3" w14:textId="67617AF4" w:rsidR="00E85AA5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MBI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11F64" w14:textId="77777777" w:rsidR="00727443" w:rsidRDefault="009E73D6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Unique </w:t>
            </w:r>
            <w:r w:rsidR="00225F91">
              <w:rPr>
                <w:rFonts w:ascii="Verdana" w:hAnsi="Verdana"/>
                <w:color w:val="000000"/>
              </w:rPr>
              <w:t>Medicare Beneficiary Identifier </w:t>
            </w:r>
            <w:r>
              <w:rPr>
                <w:rFonts w:ascii="Verdana" w:hAnsi="Verdana"/>
                <w:color w:val="000000"/>
              </w:rPr>
              <w:t xml:space="preserve">assigned by CMS </w:t>
            </w:r>
            <w:r w:rsidR="00225F91">
              <w:rPr>
                <w:rFonts w:ascii="Verdana" w:hAnsi="Verdana"/>
                <w:color w:val="000000"/>
              </w:rPr>
              <w:t>(replaced HICN ID).</w:t>
            </w:r>
            <w:r>
              <w:rPr>
                <w:rFonts w:ascii="Verdana" w:hAnsi="Verdana"/>
                <w:color w:val="000000"/>
              </w:rPr>
              <w:t xml:space="preserve"> </w:t>
            </w:r>
          </w:p>
          <w:p w14:paraId="64A69D62" w14:textId="77777777" w:rsidR="00727443" w:rsidRDefault="009E73D6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02333E">
              <w:rPr>
                <w:rFonts w:ascii="Verdana" w:hAnsi="Verdana"/>
                <w:b/>
                <w:bCs/>
                <w:color w:val="000000"/>
              </w:rPr>
              <w:t>Note</w:t>
            </w:r>
            <w:r w:rsidR="00727443">
              <w:rPr>
                <w:rFonts w:ascii="Verdana" w:hAnsi="Verdana"/>
                <w:b/>
                <w:bCs/>
                <w:color w:val="000000"/>
              </w:rPr>
              <w:t>s</w:t>
            </w:r>
            <w:r w:rsidRPr="0002333E">
              <w:rPr>
                <w:rFonts w:ascii="Verdana" w:hAnsi="Verdana"/>
                <w:b/>
                <w:bCs/>
                <w:color w:val="000000"/>
              </w:rPr>
              <w:t>:</w:t>
            </w:r>
            <w:r>
              <w:rPr>
                <w:rFonts w:ascii="Verdana" w:hAnsi="Verdana"/>
                <w:color w:val="000000"/>
              </w:rPr>
              <w:t xml:space="preserve">  </w:t>
            </w:r>
          </w:p>
          <w:p w14:paraId="42072B81" w14:textId="40785D78" w:rsidR="00727443" w:rsidRPr="00727443" w:rsidRDefault="009E73D6" w:rsidP="00AF5D36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Verdana" w:hAnsi="Verdana"/>
                <w:color w:val="000000"/>
              </w:rPr>
            </w:pPr>
            <w:r w:rsidRPr="00727443">
              <w:rPr>
                <w:rFonts w:ascii="Verdana" w:hAnsi="Verdana"/>
                <w:color w:val="000000"/>
              </w:rPr>
              <w:t>Should be secondary authenticator.</w:t>
            </w:r>
            <w:r w:rsidR="000518DD" w:rsidRPr="00727443">
              <w:rPr>
                <w:rFonts w:ascii="Verdana" w:hAnsi="Verdana"/>
                <w:color w:val="000000"/>
              </w:rPr>
              <w:t xml:space="preserve"> </w:t>
            </w:r>
          </w:p>
          <w:p w14:paraId="37BD6467" w14:textId="0E6FCF91" w:rsidR="00E85AA5" w:rsidRPr="00727443" w:rsidRDefault="00936ED9" w:rsidP="00AF5D36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Only applicable to Medicare accounts</w:t>
            </w:r>
            <w:r w:rsidR="00727443" w:rsidRPr="00727443">
              <w:rPr>
                <w:rFonts w:ascii="Verdana" w:hAnsi="Verdana"/>
              </w:rPr>
              <w:t>.</w:t>
            </w:r>
          </w:p>
        </w:tc>
      </w:tr>
      <w:tr w:rsidR="00E85AA5" w14:paraId="689E8A2A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CB10" w14:textId="09FDEA02" w:rsidR="00E85AA5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Alternative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0A58" w14:textId="5D24FCB1" w:rsidR="00E85AA5" w:rsidRDefault="00225F91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 xml:space="preserve">Alternate ID on the prescription drug card.  </w:t>
            </w:r>
            <w:r w:rsidR="00E83BA6">
              <w:rPr>
                <w:rFonts w:ascii="Verdana" w:hAnsi="Verdana"/>
                <w:color w:val="000000"/>
              </w:rPr>
              <w:t>Alternate</w:t>
            </w:r>
            <w:r>
              <w:rPr>
                <w:rFonts w:ascii="Verdana" w:hAnsi="Verdana"/>
                <w:color w:val="000000"/>
              </w:rPr>
              <w:t xml:space="preserve"> ID is normally supplied by the client or their eligibility vendor</w:t>
            </w:r>
            <w:r w:rsidR="009E73D6">
              <w:rPr>
                <w:rFonts w:ascii="Verdana" w:hAnsi="Verdana"/>
                <w:color w:val="000000"/>
              </w:rPr>
              <w:t xml:space="preserve"> (or CMS if Med D)</w:t>
            </w:r>
            <w:r>
              <w:rPr>
                <w:rFonts w:ascii="Verdana" w:hAnsi="Verdana"/>
                <w:color w:val="000000"/>
              </w:rPr>
              <w:t>.</w:t>
            </w:r>
          </w:p>
        </w:tc>
      </w:tr>
      <w:tr w:rsidR="00E85AA5" w14:paraId="5E44A399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74FF1" w14:textId="00F2D2CA" w:rsidR="00E85AA5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Alternative 2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8C7E" w14:textId="05EC3E87" w:rsidR="00E85AA5" w:rsidRDefault="00225F91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Secondary Alternative ID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E85AA5" w14:paraId="14566401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51F18" w14:textId="6173E553" w:rsidR="00E85AA5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Universal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8E86" w14:textId="3FC6D26F" w:rsidR="00E85AA5" w:rsidRDefault="00225F91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 xml:space="preserve">An internal reference number </w:t>
            </w:r>
            <w:r w:rsidR="00E83BA6">
              <w:rPr>
                <w:rFonts w:ascii="Verdana" w:hAnsi="Verdana"/>
                <w:color w:val="000000"/>
              </w:rPr>
              <w:t>is used</w:t>
            </w:r>
            <w:r>
              <w:rPr>
                <w:rFonts w:ascii="Verdana" w:hAnsi="Verdana"/>
                <w:color w:val="000000"/>
              </w:rPr>
              <w:t xml:space="preserve"> to track a member’s claims from carrier to carrier.</w:t>
            </w:r>
          </w:p>
        </w:tc>
      </w:tr>
      <w:tr w:rsidR="00271F49" w14:paraId="1F87B1E3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42865" w14:textId="0D0CB9F1" w:rsidR="00271F49" w:rsidRPr="00163596" w:rsidRDefault="00271F49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Internal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AE7E" w14:textId="77777777" w:rsidR="00961BBA" w:rsidRDefault="00094934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An internal reference numbe</w:t>
            </w:r>
            <w:r w:rsidR="00812A2B">
              <w:rPr>
                <w:rFonts w:ascii="Verdana" w:hAnsi="Verdana"/>
                <w:color w:val="000000"/>
              </w:rPr>
              <w:t>r</w:t>
            </w:r>
            <w:r w:rsidR="0044512B">
              <w:rPr>
                <w:rFonts w:ascii="Verdana" w:hAnsi="Verdana"/>
                <w:color w:val="000000"/>
              </w:rPr>
              <w:t xml:space="preserve"> used to track important information within a member’s account</w:t>
            </w:r>
            <w:r w:rsidR="00A235A5">
              <w:rPr>
                <w:rFonts w:ascii="Verdana" w:hAnsi="Verdana"/>
                <w:color w:val="000000"/>
              </w:rPr>
              <w:t xml:space="preserve">. </w:t>
            </w:r>
          </w:p>
          <w:p w14:paraId="144E6BBB" w14:textId="661846BD" w:rsidR="00271F49" w:rsidRDefault="00B13F09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T</w:t>
            </w:r>
            <w:r w:rsidR="00A235A5" w:rsidRPr="009A3D44">
              <w:rPr>
                <w:rFonts w:ascii="Verdana" w:hAnsi="Verdana"/>
                <w:b/>
                <w:bCs/>
                <w:color w:val="000000"/>
              </w:rPr>
              <w:t>ip</w:t>
            </w:r>
            <w:r w:rsidR="00A235A5" w:rsidRPr="0061030E">
              <w:rPr>
                <w:rFonts w:ascii="Verdana" w:hAnsi="Verdana"/>
                <w:b/>
                <w:bCs/>
                <w:color w:val="000000"/>
              </w:rPr>
              <w:t>:</w:t>
            </w:r>
            <w:r w:rsidR="00A235A5">
              <w:rPr>
                <w:rFonts w:ascii="Verdana" w:hAnsi="Verdana"/>
                <w:color w:val="000000"/>
              </w:rPr>
              <w:t xml:space="preserve"> This</w:t>
            </w:r>
            <w:r w:rsidR="005B784C">
              <w:rPr>
                <w:rFonts w:ascii="Verdana" w:hAnsi="Verdana"/>
                <w:color w:val="000000"/>
              </w:rPr>
              <w:t xml:space="preserve"> is the member’s QL internal ID and </w:t>
            </w:r>
            <w:r w:rsidR="008F116B">
              <w:rPr>
                <w:rFonts w:ascii="Verdana" w:hAnsi="Verdana"/>
                <w:color w:val="000000"/>
              </w:rPr>
              <w:t>is not exposed to our members, internal use only</w:t>
            </w:r>
            <w:r w:rsidR="0061030E">
              <w:rPr>
                <w:rFonts w:ascii="Verdana" w:hAnsi="Verdana"/>
                <w:color w:val="000000"/>
              </w:rPr>
              <w:t>.</w:t>
            </w:r>
          </w:p>
        </w:tc>
      </w:tr>
      <w:tr w:rsidR="00271F49" w14:paraId="75B82644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C2781" w14:textId="6D56B040" w:rsidR="00271F49" w:rsidRDefault="00271F49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 xml:space="preserve">QL </w:t>
            </w:r>
            <w:r w:rsidR="00EE372E">
              <w:rPr>
                <w:rFonts w:ascii="Verdana" w:hAnsi="Verdana"/>
                <w:b/>
                <w:bCs/>
              </w:rPr>
              <w:t>Client Code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CBE4" w14:textId="77777777" w:rsidR="00961BBA" w:rsidRDefault="00691D2C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Quantum Leap </w:t>
            </w:r>
            <w:r w:rsidR="003E250A">
              <w:rPr>
                <w:rFonts w:ascii="Verdana" w:hAnsi="Verdana"/>
                <w:color w:val="000000"/>
              </w:rPr>
              <w:t>Client Code</w:t>
            </w:r>
            <w:r w:rsidR="00B13F09">
              <w:rPr>
                <w:rFonts w:ascii="Verdana" w:hAnsi="Verdana"/>
                <w:color w:val="000000"/>
              </w:rPr>
              <w:t>.</w:t>
            </w:r>
            <w:r w:rsidR="003E250A">
              <w:rPr>
                <w:rFonts w:ascii="Verdana" w:hAnsi="Verdana"/>
                <w:color w:val="000000"/>
              </w:rPr>
              <w:t xml:space="preserve"> </w:t>
            </w:r>
          </w:p>
          <w:p w14:paraId="2094561C" w14:textId="13164C78" w:rsidR="00271F49" w:rsidRDefault="00B13F09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T</w:t>
            </w:r>
            <w:r w:rsidR="0069473C" w:rsidRPr="00691D2C">
              <w:rPr>
                <w:rFonts w:ascii="Verdana" w:hAnsi="Verdana"/>
                <w:b/>
                <w:bCs/>
                <w:color w:val="000000"/>
              </w:rPr>
              <w:t>ip</w:t>
            </w:r>
            <w:r w:rsidR="0069473C" w:rsidRPr="0061030E">
              <w:rPr>
                <w:rFonts w:ascii="Verdana" w:hAnsi="Verdana"/>
                <w:b/>
                <w:bCs/>
                <w:color w:val="000000"/>
              </w:rPr>
              <w:t>:</w:t>
            </w:r>
            <w:r w:rsidR="0069473C">
              <w:rPr>
                <w:rFonts w:ascii="Verdana" w:hAnsi="Verdana"/>
                <w:color w:val="000000"/>
              </w:rPr>
              <w:t xml:space="preserve"> This is the clients QL Client Code and is not exposed to our members</w:t>
            </w:r>
            <w:r w:rsidR="00691D2C">
              <w:rPr>
                <w:rFonts w:ascii="Verdana" w:hAnsi="Verdana"/>
                <w:color w:val="000000"/>
              </w:rPr>
              <w:t>,</w:t>
            </w:r>
            <w:r w:rsidR="0069473C">
              <w:rPr>
                <w:rFonts w:ascii="Verdana" w:hAnsi="Verdana"/>
                <w:color w:val="000000"/>
              </w:rPr>
              <w:t xml:space="preserve"> Internal use only</w:t>
            </w:r>
            <w:r w:rsidR="0061030E">
              <w:rPr>
                <w:rFonts w:ascii="Verdana" w:hAnsi="Verdana"/>
                <w:color w:val="000000"/>
              </w:rPr>
              <w:t>.</w:t>
            </w:r>
            <w:r w:rsidR="0044512B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7E3094" w14:paraId="7008CCDB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6F4C3" w14:textId="64382A25" w:rsidR="007E3094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Relationship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8BD2" w14:textId="48C54C5E" w:rsidR="007E3094" w:rsidRDefault="00225F91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relationship to the member.</w:t>
            </w:r>
          </w:p>
        </w:tc>
      </w:tr>
      <w:tr w:rsidR="007E3094" w14:paraId="17F31D8F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7D809" w14:textId="0367EFE2" w:rsidR="007E3094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FD5770">
              <w:rPr>
                <w:rFonts w:ascii="Verdana" w:hAnsi="Verdana"/>
                <w:b/>
                <w:bCs/>
              </w:rPr>
              <w:lastRenderedPageBreak/>
              <w:t>Medicare D C</w:t>
            </w:r>
            <w:r w:rsidR="003C3AD1" w:rsidRPr="00FD5770">
              <w:rPr>
                <w:rFonts w:ascii="Verdana" w:hAnsi="Verdana"/>
                <w:b/>
                <w:bCs/>
              </w:rPr>
              <w:t xml:space="preserve">ontract </w:t>
            </w:r>
            <w:r w:rsidRPr="00FD5770">
              <w:rPr>
                <w:rFonts w:ascii="Verdana" w:hAnsi="Verdana"/>
                <w:b/>
                <w:bCs/>
              </w:rPr>
              <w:t>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8B598" w14:textId="77777777" w:rsidR="007E3094" w:rsidRDefault="00624DF5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type of Medicare D plan.</w:t>
            </w:r>
          </w:p>
          <w:p w14:paraId="6E178917" w14:textId="5F88284E" w:rsidR="00936ED9" w:rsidRDefault="00936ED9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Only applicable to Medicare accounts</w:t>
            </w:r>
            <w:r w:rsidRPr="00727443">
              <w:rPr>
                <w:rFonts w:ascii="Verdana" w:hAnsi="Verdana"/>
              </w:rPr>
              <w:t>.</w:t>
            </w:r>
          </w:p>
        </w:tc>
      </w:tr>
      <w:tr w:rsidR="007E3094" w14:paraId="57C15308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C77F" w14:textId="7ABD9C91" w:rsidR="007E3094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Medicare D Plan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B5D8D" w14:textId="77777777" w:rsidR="009E73D6" w:rsidRDefault="00225F91" w:rsidP="00AF5D3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</w:rPr>
              <w:t xml:space="preserve">Indicates the </w:t>
            </w:r>
            <w:r w:rsidR="009E73D6">
              <w:rPr>
                <w:rFonts w:ascii="Verdana" w:hAnsi="Verdana"/>
              </w:rPr>
              <w:t xml:space="preserve">member’s Medicare D </w:t>
            </w:r>
            <w:r>
              <w:rPr>
                <w:rFonts w:ascii="Verdana" w:hAnsi="Verdana"/>
              </w:rPr>
              <w:t xml:space="preserve">plan ID </w:t>
            </w:r>
            <w:r w:rsidR="009E73D6">
              <w:rPr>
                <w:rFonts w:ascii="Verdana" w:hAnsi="Verdana"/>
                <w:color w:val="000000"/>
              </w:rPr>
              <w:t>displayed on ID card.</w:t>
            </w:r>
          </w:p>
          <w:p w14:paraId="790F3717" w14:textId="057F1EC4" w:rsidR="00936ED9" w:rsidRDefault="00936ED9" w:rsidP="00AF5D3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Only applicable to Medicare accounts</w:t>
            </w:r>
            <w:r w:rsidRPr="00727443">
              <w:rPr>
                <w:rFonts w:ascii="Verdana" w:hAnsi="Verdana"/>
              </w:rPr>
              <w:t>.</w:t>
            </w:r>
          </w:p>
        </w:tc>
      </w:tr>
      <w:tr w:rsidR="007E3094" w14:paraId="0A289982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B467B" w14:textId="3A6A6D62" w:rsidR="007E3094" w:rsidRPr="00163596" w:rsidRDefault="007E3094" w:rsidP="00AF5D36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Medicare D Format Code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56057" w14:textId="77777777" w:rsidR="00936ED9" w:rsidRDefault="00225F91" w:rsidP="00AF5D36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language preference.</w:t>
            </w:r>
          </w:p>
          <w:p w14:paraId="15EB97BB" w14:textId="78CC044A" w:rsidR="00936ED9" w:rsidRDefault="00936ED9" w:rsidP="00AF5D36">
            <w:pPr>
              <w:pStyle w:val="NormalWeb"/>
              <w:spacing w:before="120" w:beforeAutospacing="0" w:after="120" w:afterAutospacing="0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Only applicable to Medicare accounts</w:t>
            </w:r>
            <w:r w:rsidRPr="00727443">
              <w:rPr>
                <w:rFonts w:ascii="Verdana" w:hAnsi="Verdana"/>
              </w:rPr>
              <w:t>.</w:t>
            </w:r>
          </w:p>
        </w:tc>
      </w:tr>
      <w:tr w:rsidR="007E3094" w14:paraId="15ED2D3D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DE8A9" w14:textId="3EF87B76" w:rsidR="007E3094" w:rsidRPr="00163596" w:rsidRDefault="007E3094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Family Type Description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25824" w14:textId="5C95CA9D" w:rsidR="00936ED9" w:rsidRDefault="00225F91" w:rsidP="00961BB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Search criteria used to retrieve accumulators at a family level.  This field should not be used for </w:t>
            </w:r>
            <w:r w:rsidR="00E83BA6">
              <w:rPr>
                <w:rFonts w:ascii="Verdana" w:hAnsi="Verdana"/>
                <w:color w:val="000000"/>
              </w:rPr>
              <w:t>High-Deductible</w:t>
            </w:r>
            <w:r>
              <w:rPr>
                <w:rFonts w:ascii="Verdana" w:hAnsi="Verdana"/>
                <w:color w:val="000000"/>
              </w:rPr>
              <w:t xml:space="preserve"> Health plans.</w:t>
            </w:r>
            <w:r w:rsidR="00202C58">
              <w:rPr>
                <w:rFonts w:ascii="Verdana" w:hAnsi="Verdana"/>
                <w:color w:val="000000"/>
              </w:rPr>
              <w:t xml:space="preserve">  </w:t>
            </w:r>
          </w:p>
          <w:p w14:paraId="0EB3771C" w14:textId="45CD88D6" w:rsidR="009E73D6" w:rsidRDefault="009E73D6" w:rsidP="00961BBA">
            <w:pPr>
              <w:spacing w:before="120" w:after="120"/>
              <w:rPr>
                <w:rFonts w:ascii="Verdana" w:hAnsi="Verdana"/>
              </w:rPr>
            </w:pPr>
            <w:r w:rsidRPr="0002333E">
              <w:rPr>
                <w:rFonts w:ascii="Verdana" w:hAnsi="Verdana"/>
                <w:b/>
                <w:bCs/>
                <w:color w:val="000000"/>
              </w:rPr>
              <w:t>Note:</w:t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961BBA">
              <w:rPr>
                <w:rFonts w:ascii="Verdana" w:hAnsi="Verdana"/>
                <w:color w:val="000000"/>
              </w:rPr>
              <w:t>Not</w:t>
            </w:r>
            <w:r w:rsidR="00936ED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applicable to Medicare</w:t>
            </w:r>
            <w:r w:rsidR="00936ED9">
              <w:rPr>
                <w:rFonts w:ascii="Verdana" w:hAnsi="Verdana"/>
                <w:color w:val="000000"/>
              </w:rPr>
              <w:t xml:space="preserve"> accounts</w:t>
            </w:r>
            <w:r>
              <w:rPr>
                <w:rFonts w:ascii="Verdana" w:hAnsi="Verdana"/>
                <w:color w:val="000000"/>
              </w:rPr>
              <w:t>.</w:t>
            </w:r>
          </w:p>
        </w:tc>
      </w:tr>
      <w:tr w:rsidR="007E3094" w14:paraId="603730E8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D3C40" w14:textId="06801905" w:rsidR="007E3094" w:rsidRPr="00163596" w:rsidRDefault="007E3094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bookmarkStart w:id="27" w:name="_Hlk92267251"/>
            <w:r w:rsidRPr="00163596">
              <w:rPr>
                <w:rFonts w:ascii="Verdana" w:hAnsi="Verdana"/>
                <w:b/>
                <w:bCs/>
              </w:rPr>
              <w:t xml:space="preserve">Family Type </w:t>
            </w:r>
            <w:r w:rsidR="00225F91" w:rsidRPr="00163596">
              <w:rPr>
                <w:rFonts w:ascii="Verdana" w:hAnsi="Verdana"/>
                <w:b/>
                <w:bCs/>
              </w:rPr>
              <w:t>Code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D3AD8" w14:textId="7C0F232D" w:rsidR="007E3094" w:rsidRDefault="00955C69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 code that describes plan coverage.</w:t>
            </w:r>
          </w:p>
        </w:tc>
      </w:tr>
      <w:bookmarkEnd w:id="27"/>
      <w:tr w:rsidR="00225F91" w14:paraId="7E5E3267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1636" w14:textId="08123981" w:rsidR="00225F91" w:rsidRPr="00163596" w:rsidRDefault="00225F91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Member Type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FEF8" w14:textId="03620503" w:rsidR="00225F91" w:rsidRDefault="00202C58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the relationship of the selected member to the plan member.</w:t>
            </w:r>
          </w:p>
        </w:tc>
      </w:tr>
      <w:tr w:rsidR="00225F91" w14:paraId="102A05AD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0901A" w14:textId="03E7DB8B" w:rsidR="00225F91" w:rsidRPr="00163596" w:rsidRDefault="00225F91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Multiple Birth Indicator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2ADC" w14:textId="72CDCC6D" w:rsidR="00225F91" w:rsidRDefault="00225F91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if multiple births are associated with selected member.</w:t>
            </w:r>
          </w:p>
        </w:tc>
      </w:tr>
      <w:tr w:rsidR="004F4D70" w14:paraId="35810F65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24B3" w14:textId="669242F5" w:rsidR="004F4D70" w:rsidRPr="00DF4A46" w:rsidRDefault="004F4D7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bookmarkStart w:id="28" w:name="_Hlk135387010"/>
            <w:r w:rsidRPr="00DF4A46">
              <w:rPr>
                <w:rFonts w:ascii="Verdana" w:hAnsi="Verdana"/>
                <w:b/>
                <w:bCs/>
              </w:rPr>
              <w:t>Enrollment Option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D76B" w14:textId="6D51EC37" w:rsidR="004F4D70" w:rsidRDefault="00D85946" w:rsidP="00961BB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Indicates the type of coverage </w:t>
            </w:r>
            <w:r w:rsidR="00574D49">
              <w:rPr>
                <w:rFonts w:ascii="Verdana" w:hAnsi="Verdana"/>
                <w:color w:val="000000"/>
              </w:rPr>
              <w:t xml:space="preserve">where </w:t>
            </w:r>
            <w:r>
              <w:rPr>
                <w:rFonts w:ascii="Verdana" w:hAnsi="Verdana"/>
                <w:color w:val="000000"/>
              </w:rPr>
              <w:t xml:space="preserve">the member is enrolled. </w:t>
            </w:r>
          </w:p>
        </w:tc>
      </w:tr>
      <w:tr w:rsidR="004F4D70" w14:paraId="1E529E75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4294C" w14:textId="1B1A0C04" w:rsidR="004F4D70" w:rsidRPr="00DF4A46" w:rsidRDefault="009A7BC7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DF4A46">
              <w:rPr>
                <w:rFonts w:ascii="Verdana" w:hAnsi="Verdana"/>
                <w:b/>
                <w:bCs/>
              </w:rPr>
              <w:t>Suffix Required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3A34" w14:textId="3A9F0F93" w:rsidR="004F4D70" w:rsidRDefault="000B3D88" w:rsidP="00961BB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Special coding that controls the suffix assignment for plan members and their dependents. Exp; Primary cardholder is either 00 or 01, the spouse 02, and the dependents 03, 04, etc.</w:t>
            </w:r>
          </w:p>
        </w:tc>
      </w:tr>
      <w:tr w:rsidR="004F4D70" w14:paraId="0C34EA05" w14:textId="77777777" w:rsidTr="009604BD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036B" w14:textId="4F8FFB92" w:rsidR="004F4D70" w:rsidRPr="00DF4A46" w:rsidRDefault="000E1D66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DF4A46">
              <w:rPr>
                <w:rFonts w:ascii="Verdana" w:hAnsi="Verdana"/>
                <w:b/>
                <w:bCs/>
              </w:rPr>
              <w:lastRenderedPageBreak/>
              <w:t>Medicare Type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E8E5" w14:textId="14C40918" w:rsidR="004F4D70" w:rsidRDefault="006C4C61" w:rsidP="00961BB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Indicate</w:t>
            </w:r>
            <w:r w:rsidR="007F26C8">
              <w:rPr>
                <w:rFonts w:ascii="Verdana" w:hAnsi="Verdana"/>
                <w:color w:val="000000"/>
              </w:rPr>
              <w:t>s</w:t>
            </w:r>
            <w:r>
              <w:rPr>
                <w:rFonts w:ascii="Verdana" w:hAnsi="Verdana"/>
                <w:color w:val="000000"/>
              </w:rPr>
              <w:t xml:space="preserve"> the type of Medicare coverage.</w:t>
            </w:r>
          </w:p>
          <w:p w14:paraId="56FEE8C6" w14:textId="7907609E" w:rsidR="00DB2BA4" w:rsidRDefault="00DB2BA4" w:rsidP="00961BBA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Only applicable to Medicare accounts</w:t>
            </w:r>
            <w:r w:rsidRPr="00727443">
              <w:rPr>
                <w:rFonts w:ascii="Verdana" w:hAnsi="Verdana"/>
              </w:rPr>
              <w:t>.</w:t>
            </w:r>
          </w:p>
        </w:tc>
      </w:tr>
      <w:bookmarkEnd w:id="28"/>
    </w:tbl>
    <w:p w14:paraId="7445EC30" w14:textId="754076BC" w:rsidR="00E85AA5" w:rsidRDefault="00E85AA5" w:rsidP="00922FBF">
      <w:pPr>
        <w:rPr>
          <w:rFonts w:ascii="Verdana" w:hAnsi="Verdana"/>
        </w:rPr>
      </w:pPr>
    </w:p>
    <w:p w14:paraId="680FD2C2" w14:textId="612C3DC3" w:rsidR="00225F91" w:rsidRPr="0002333E" w:rsidRDefault="00225F91" w:rsidP="00961BBA">
      <w:pPr>
        <w:spacing w:before="120" w:after="120"/>
        <w:rPr>
          <w:rFonts w:ascii="Verdana" w:hAnsi="Verdana"/>
          <w:b/>
          <w:bCs/>
        </w:rPr>
      </w:pPr>
      <w:bookmarkStart w:id="29" w:name="GroupCoverageDetails"/>
      <w:r w:rsidRPr="0002333E">
        <w:rPr>
          <w:rFonts w:ascii="Verdana" w:hAnsi="Verdana"/>
          <w:b/>
          <w:bCs/>
        </w:rPr>
        <w:t>Group Coverage Details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202C58" w14:paraId="78603B72" w14:textId="77777777" w:rsidTr="00961BB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29"/>
          <w:p w14:paraId="377F6C55" w14:textId="77777777" w:rsidR="007E3094" w:rsidRDefault="007E3094" w:rsidP="00961BB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6BCB3A" w14:textId="77777777" w:rsidR="007E3094" w:rsidRDefault="007E3094" w:rsidP="00961BB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202C58" w14:paraId="44521DE3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57A47" w14:textId="621108B0" w:rsidR="007E3094" w:rsidRPr="00163596" w:rsidRDefault="00202C58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Group Plan ID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0C4FD" w14:textId="4CCE37EB" w:rsidR="007E3094" w:rsidRDefault="00202C58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the coverage Plan ID.</w:t>
            </w:r>
          </w:p>
        </w:tc>
      </w:tr>
      <w:tr w:rsidR="00202C58" w14:paraId="7750898E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7099" w14:textId="1CA547E6" w:rsidR="007E3094" w:rsidRPr="00163596" w:rsidRDefault="00202C58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Group Plan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5CF8" w14:textId="0104B26C" w:rsidR="007E3094" w:rsidRDefault="00202C58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 xml:space="preserve">Indicates the </w:t>
            </w:r>
            <w:r w:rsidR="00574D49">
              <w:rPr>
                <w:rFonts w:ascii="Verdana" w:hAnsi="Verdana"/>
                <w:color w:val="000000"/>
              </w:rPr>
              <w:t>coverage of the</w:t>
            </w:r>
            <w:r>
              <w:rPr>
                <w:rFonts w:ascii="Verdana" w:hAnsi="Verdana"/>
                <w:color w:val="000000"/>
              </w:rPr>
              <w:t xml:space="preserve"> Group Plan Effective Date.</w:t>
            </w:r>
          </w:p>
        </w:tc>
      </w:tr>
      <w:tr w:rsidR="00202C58" w14:paraId="6022489D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0944" w14:textId="3232B90A" w:rsidR="007E3094" w:rsidRPr="00163596" w:rsidRDefault="00202C58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Group 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25922" w14:textId="2AF2FF3F" w:rsidR="007E3094" w:rsidRDefault="00202C58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the coverage Group Effective Date.</w:t>
            </w:r>
          </w:p>
        </w:tc>
      </w:tr>
      <w:tr w:rsidR="00202C58" w14:paraId="3683DB69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89205" w14:textId="2AE30BD7" w:rsidR="007E3094" w:rsidRPr="00163596" w:rsidRDefault="00202C58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Group Expiration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67B44" w14:textId="62C31820" w:rsidR="007E3094" w:rsidRDefault="00202C58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>Indicates the coverage Group Termination Date.</w:t>
            </w:r>
          </w:p>
        </w:tc>
      </w:tr>
    </w:tbl>
    <w:p w14:paraId="4518131E" w14:textId="47A23373" w:rsidR="007E3094" w:rsidRDefault="007E3094" w:rsidP="00961BBA">
      <w:pPr>
        <w:spacing w:before="120" w:after="120"/>
        <w:rPr>
          <w:rFonts w:ascii="Verdana" w:hAnsi="Verdana"/>
        </w:rPr>
      </w:pPr>
    </w:p>
    <w:p w14:paraId="5B75F339" w14:textId="32BA7309" w:rsidR="007E3094" w:rsidRPr="0002333E" w:rsidRDefault="00202C58" w:rsidP="00961BBA">
      <w:pPr>
        <w:spacing w:before="120" w:after="120"/>
        <w:rPr>
          <w:rFonts w:ascii="Verdana" w:hAnsi="Verdana"/>
          <w:b/>
          <w:bCs/>
        </w:rPr>
      </w:pPr>
      <w:bookmarkStart w:id="30" w:name="OtherInsurer"/>
      <w:r w:rsidRPr="0002333E">
        <w:rPr>
          <w:rFonts w:ascii="Verdana" w:hAnsi="Verdana"/>
          <w:b/>
          <w:bCs/>
        </w:rPr>
        <w:t xml:space="preserve">Other Insurer’s </w:t>
      </w:r>
      <w:bookmarkEnd w:id="30"/>
      <w:r w:rsidRPr="0002333E">
        <w:rPr>
          <w:rFonts w:ascii="Verdana" w:hAnsi="Verdana"/>
          <w:b/>
          <w:bCs/>
        </w:rPr>
        <w:t>Information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7E3094" w14:paraId="1E0DBC00" w14:textId="77777777" w:rsidTr="00961BB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00A780" w14:textId="77777777" w:rsidR="007E3094" w:rsidRDefault="007E3094" w:rsidP="00961BB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26C984" w14:textId="77777777" w:rsidR="007E3094" w:rsidRDefault="007E3094" w:rsidP="00961BBA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7E3094" w14:paraId="396DBEF3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206D2" w14:textId="1011AE6E" w:rsidR="007E3094" w:rsidRPr="00F1507B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F1507B">
              <w:rPr>
                <w:rFonts w:ascii="Verdana" w:hAnsi="Verdana"/>
                <w:b/>
                <w:bCs/>
              </w:rPr>
              <w:t>Sequence Number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C7051" w14:textId="52D09FCC" w:rsidR="007E3094" w:rsidRDefault="00F1507B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Not applicable.</w:t>
            </w:r>
          </w:p>
        </w:tc>
      </w:tr>
      <w:tr w:rsidR="007E3094" w14:paraId="2E14ADC8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3CDB" w14:textId="0B9777DA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Name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26976" w14:textId="5654B271" w:rsidR="007E3094" w:rsidRDefault="714D4800" w:rsidP="00961BBA">
            <w:pPr>
              <w:spacing w:before="120" w:after="120"/>
              <w:rPr>
                <w:rFonts w:ascii="Verdana" w:hAnsi="Verdana"/>
              </w:rPr>
            </w:pPr>
            <w:r w:rsidRPr="3E0888DD">
              <w:rPr>
                <w:rFonts w:ascii="Verdana" w:hAnsi="Verdana"/>
              </w:rPr>
              <w:t>Plan Name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7E3094" w14:paraId="0FC55857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AA4B" w14:textId="561CA6E0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lastRenderedPageBreak/>
              <w:t>Phone Number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FAE0" w14:textId="7DF27E96" w:rsidR="007E3094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</w:t>
            </w:r>
            <w:r w:rsidR="714D4800" w:rsidRPr="3E0888DD">
              <w:rPr>
                <w:rFonts w:ascii="Verdana" w:hAnsi="Verdana"/>
              </w:rPr>
              <w:t>lan Phone Number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7E3094" w14:paraId="6F18CF13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AC9D7" w14:textId="38FF4716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ID Number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DF47B" w14:textId="496063E1" w:rsidR="007E3094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714D4800" w:rsidRPr="3E0888DD">
              <w:rPr>
                <w:rFonts w:ascii="Verdana" w:hAnsi="Verdana"/>
              </w:rPr>
              <w:t>embers other coverage ID number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7E3094" w14:paraId="24C04A67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CF52E" w14:textId="1A39E5E2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PCN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6A121" w14:textId="7C3DEA28" w:rsidR="007E3094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714D4800" w:rsidRPr="3E0888DD">
              <w:rPr>
                <w:rFonts w:ascii="Verdana" w:hAnsi="Verdana"/>
              </w:rPr>
              <w:t>overage PCN number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7E3094" w14:paraId="02D2DC27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31BF8" w14:textId="3FBE2CE5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BIN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EF08" w14:textId="21DD6DC2" w:rsidR="007E3094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714D4800" w:rsidRPr="3E0888DD">
              <w:rPr>
                <w:rFonts w:ascii="Verdana" w:hAnsi="Verdana"/>
              </w:rPr>
              <w:t>overage BIN number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7E3094" w14:paraId="6336DF99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47A44" w14:textId="7B3C7B7A" w:rsidR="007E3094" w:rsidRPr="00F1507B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F1507B">
              <w:rPr>
                <w:rFonts w:ascii="Verdana" w:hAnsi="Verdana"/>
                <w:b/>
                <w:bCs/>
              </w:rPr>
              <w:t>Block Type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36217" w14:textId="21A5B691" w:rsidR="007E3094" w:rsidRDefault="00F1507B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Not applicable.</w:t>
            </w:r>
          </w:p>
        </w:tc>
      </w:tr>
      <w:tr w:rsidR="007E3094" w14:paraId="1B1138BC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CE937" w14:textId="23FB5133" w:rsidR="007E3094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CDC2" w14:textId="65F95C81" w:rsidR="007E3094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714D4800" w:rsidRPr="3E0888DD">
              <w:rPr>
                <w:rFonts w:ascii="Verdana" w:hAnsi="Verdana"/>
              </w:rPr>
              <w:t>overage Effective Date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3E0888DD" w14:paraId="571D683E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0D080" w14:textId="1FDF463D" w:rsidR="714D4800" w:rsidRPr="00163596" w:rsidRDefault="714D4800" w:rsidP="00961BBA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Expiration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42EA3" w14:textId="5852EE17" w:rsidR="714D4800" w:rsidRDefault="00B00D8F" w:rsidP="00961BBA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714D4800" w:rsidRPr="3E0888DD">
              <w:rPr>
                <w:rFonts w:ascii="Verdana" w:hAnsi="Verdana"/>
              </w:rPr>
              <w:t>overage Expiration Date</w:t>
            </w:r>
            <w:r w:rsidR="00661376">
              <w:rPr>
                <w:rFonts w:ascii="Verdana" w:hAnsi="Verdana"/>
              </w:rPr>
              <w:t>.</w:t>
            </w:r>
          </w:p>
        </w:tc>
      </w:tr>
    </w:tbl>
    <w:p w14:paraId="349C9C8B" w14:textId="0EE98DF3" w:rsidR="007E3094" w:rsidRDefault="007E3094" w:rsidP="3E0888DD">
      <w:pPr>
        <w:rPr>
          <w:rFonts w:ascii="Verdana" w:hAnsi="Verdana"/>
        </w:rPr>
      </w:pPr>
    </w:p>
    <w:p w14:paraId="733C0555" w14:textId="2525217E" w:rsidR="00202C58" w:rsidRPr="0002333E" w:rsidRDefault="00202C58" w:rsidP="00B00D8F">
      <w:pPr>
        <w:spacing w:before="120" w:after="120"/>
        <w:rPr>
          <w:rFonts w:ascii="Verdana" w:hAnsi="Verdana"/>
          <w:b/>
          <w:bCs/>
        </w:rPr>
      </w:pPr>
      <w:bookmarkStart w:id="31" w:name="GracePeriod"/>
      <w:r w:rsidRPr="0002333E">
        <w:rPr>
          <w:rFonts w:ascii="Verdana" w:hAnsi="Verdana"/>
          <w:b/>
          <w:bCs/>
        </w:rPr>
        <w:t xml:space="preserve">Grace Period </w:t>
      </w:r>
      <w:bookmarkEnd w:id="31"/>
      <w:r w:rsidR="00F52A5C">
        <w:rPr>
          <w:rFonts w:ascii="Verdana" w:hAnsi="Verdana"/>
          <w:b/>
          <w:bCs/>
        </w:rPr>
        <w:t xml:space="preserve">Eligibility </w:t>
      </w:r>
      <w:r w:rsidRPr="0002333E">
        <w:rPr>
          <w:rFonts w:ascii="Verdana" w:hAnsi="Verdana"/>
          <w:b/>
          <w:bCs/>
        </w:rPr>
        <w:t>Audit Trail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202C58" w14:paraId="2DC631D9" w14:textId="77777777" w:rsidTr="00B00D8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A5744E" w14:textId="77777777" w:rsidR="00202C58" w:rsidRDefault="00202C58" w:rsidP="00B00D8F">
            <w:pPr>
              <w:spacing w:before="120" w:after="120"/>
              <w:jc w:val="center"/>
              <w:rPr>
                <w:rFonts w:ascii="Verdana" w:hAnsi="Verdana"/>
              </w:rPr>
            </w:pPr>
            <w:bookmarkStart w:id="32" w:name="_Hlk94605039"/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6BB9DD" w14:textId="77777777" w:rsidR="00202C58" w:rsidRDefault="00202C58" w:rsidP="00B00D8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bookmarkEnd w:id="32"/>
      <w:tr w:rsidR="00202C58" w14:paraId="0F74DA01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0E27" w14:textId="10CEF0ED" w:rsidR="00202C58" w:rsidRPr="00163596" w:rsidRDefault="00202C58" w:rsidP="00B00D8F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Status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AA1D" w14:textId="29E9B10A" w:rsidR="00202C58" w:rsidRDefault="00B00D8F" w:rsidP="00B00D8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</w:t>
            </w:r>
            <w:r w:rsidR="00202C58">
              <w:rPr>
                <w:rFonts w:ascii="Verdana" w:hAnsi="Verdana"/>
              </w:rPr>
              <w:t>ta</w:t>
            </w:r>
            <w:r w:rsidR="00202C58">
              <w:rPr>
                <w:rFonts w:ascii="Verdana" w:hAnsi="Verdana"/>
                <w:color w:val="000000"/>
              </w:rPr>
              <w:t>tus (Active, Inactive)</w:t>
            </w:r>
            <w:r w:rsidR="00661376">
              <w:rPr>
                <w:rFonts w:ascii="Verdana" w:hAnsi="Verdana"/>
                <w:color w:val="000000"/>
              </w:rPr>
              <w:t>.</w:t>
            </w:r>
          </w:p>
        </w:tc>
      </w:tr>
      <w:tr w:rsidR="00202C58" w14:paraId="6492BA19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C0613" w14:textId="01061F37" w:rsidR="00202C58" w:rsidRPr="00163596" w:rsidRDefault="00202C58" w:rsidP="00B00D8F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Grace Period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B2BC" w14:textId="53DF3D4C" w:rsidR="00202C58" w:rsidRDefault="00202C58" w:rsidP="00B00D8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Indicates if </w:t>
            </w:r>
            <w:r w:rsidR="00977FE5">
              <w:rPr>
                <w:rFonts w:ascii="Verdana" w:hAnsi="Verdana"/>
              </w:rPr>
              <w:t>a member</w:t>
            </w:r>
            <w:r>
              <w:rPr>
                <w:rFonts w:ascii="Verdana" w:hAnsi="Verdana"/>
              </w:rPr>
              <w:t xml:space="preserve"> is in a grace period (Yes, No)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202C58" w14:paraId="6E24AF66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A4F2F" w14:textId="62E832BB" w:rsidR="00202C58" w:rsidRPr="00163596" w:rsidRDefault="00202C58" w:rsidP="00B00D8F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Effective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B2CF" w14:textId="3D7E33A6" w:rsidR="00202C58" w:rsidRDefault="00B00D8F" w:rsidP="00B00D8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202C58">
              <w:rPr>
                <w:rFonts w:ascii="Verdana" w:hAnsi="Verdana"/>
                <w:color w:val="000000"/>
              </w:rPr>
              <w:t>ate the grace period indicator began to display.</w:t>
            </w:r>
          </w:p>
        </w:tc>
      </w:tr>
      <w:tr w:rsidR="00202C58" w14:paraId="7A1B6A5F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9D42B" w14:textId="425B0F69" w:rsidR="00202C58" w:rsidRPr="00163596" w:rsidRDefault="00202C58" w:rsidP="00B00D8F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Date Added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D2FB1" w14:textId="6CC0A20F" w:rsidR="00202C58" w:rsidRDefault="00B00D8F" w:rsidP="00B00D8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202C58">
              <w:rPr>
                <w:rFonts w:ascii="Verdana" w:hAnsi="Verdana"/>
                <w:color w:val="000000"/>
              </w:rPr>
              <w:t>ate the record was added to the member</w:t>
            </w:r>
            <w:r w:rsidR="00071861">
              <w:rPr>
                <w:rFonts w:ascii="Verdana" w:hAnsi="Verdana"/>
                <w:color w:val="000000"/>
              </w:rPr>
              <w:t>’</w:t>
            </w:r>
            <w:r w:rsidR="00202C58">
              <w:rPr>
                <w:rFonts w:ascii="Verdana" w:hAnsi="Verdana"/>
                <w:color w:val="000000"/>
              </w:rPr>
              <w:t>s profile</w:t>
            </w:r>
            <w:r w:rsidR="00F67B0F">
              <w:rPr>
                <w:rFonts w:ascii="Verdana" w:hAnsi="Verdana"/>
                <w:color w:val="000000"/>
              </w:rPr>
              <w:t>.</w:t>
            </w:r>
          </w:p>
        </w:tc>
      </w:tr>
      <w:tr w:rsidR="00202C58" w14:paraId="41B5DF10" w14:textId="77777777" w:rsidTr="00582FFA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E349" w14:textId="4074F776" w:rsidR="00202C58" w:rsidRPr="00163596" w:rsidRDefault="00202C58" w:rsidP="00B00D8F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163596">
              <w:rPr>
                <w:rFonts w:ascii="Verdana" w:hAnsi="Verdana"/>
                <w:b/>
                <w:bCs/>
              </w:rPr>
              <w:t>Change Date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26266" w14:textId="54B7635B" w:rsidR="00202C58" w:rsidRDefault="00B00D8F" w:rsidP="00B00D8F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D</w:t>
            </w:r>
            <w:r w:rsidR="00F67B0F">
              <w:rPr>
                <w:rFonts w:ascii="Verdana" w:hAnsi="Verdana"/>
                <w:color w:val="000000"/>
              </w:rPr>
              <w:t>ate the record was last modified</w:t>
            </w:r>
            <w:r w:rsidR="00661376">
              <w:rPr>
                <w:rFonts w:ascii="Verdana" w:hAnsi="Verdana"/>
                <w:color w:val="000000"/>
              </w:rPr>
              <w:t>.</w:t>
            </w:r>
          </w:p>
        </w:tc>
      </w:tr>
    </w:tbl>
    <w:p w14:paraId="5CE9B907" w14:textId="5697145F" w:rsidR="00552F81" w:rsidRDefault="00552F81" w:rsidP="00552F81">
      <w:pPr>
        <w:rPr>
          <w:b/>
          <w:bCs/>
        </w:rPr>
      </w:pPr>
    </w:p>
    <w:p w14:paraId="01A7AB0A" w14:textId="2E6AECA1" w:rsidR="003C60BF" w:rsidRDefault="003C60BF" w:rsidP="00B00D8F">
      <w:pPr>
        <w:spacing w:before="120" w:after="120"/>
        <w:rPr>
          <w:rFonts w:ascii="Verdana" w:hAnsi="Verdana"/>
          <w:b/>
          <w:bCs/>
        </w:rPr>
      </w:pPr>
      <w:bookmarkStart w:id="33" w:name="BacktoTopArrow"/>
      <w:r>
        <w:rPr>
          <w:rFonts w:ascii="Verdana" w:hAnsi="Verdana"/>
          <w:b/>
          <w:bCs/>
        </w:rPr>
        <w:t xml:space="preserve">Back </w:t>
      </w:r>
      <w:r w:rsidR="001D18CC">
        <w:rPr>
          <w:rFonts w:ascii="Verdana" w:hAnsi="Verdana"/>
          <w:b/>
          <w:bCs/>
        </w:rPr>
        <w:t>t</w:t>
      </w:r>
      <w:r>
        <w:rPr>
          <w:rFonts w:ascii="Verdana" w:hAnsi="Verdana"/>
          <w:b/>
          <w:bCs/>
        </w:rPr>
        <w:t xml:space="preserve">o </w:t>
      </w:r>
      <w:r w:rsidR="001D18CC">
        <w:rPr>
          <w:rFonts w:ascii="Verdana" w:hAnsi="Verdana"/>
          <w:b/>
          <w:bCs/>
        </w:rPr>
        <w:t>t</w:t>
      </w:r>
      <w:r>
        <w:rPr>
          <w:rFonts w:ascii="Verdana" w:hAnsi="Verdana"/>
          <w:b/>
          <w:bCs/>
        </w:rPr>
        <w:t>he Top Chevron Arrow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40"/>
        <w:gridCol w:w="10510"/>
      </w:tblGrid>
      <w:tr w:rsidR="003C60BF" w14:paraId="6F7947FC" w14:textId="77777777" w:rsidTr="00B00D8F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33"/>
          <w:p w14:paraId="1859551C" w14:textId="56B44404" w:rsidR="003C60BF" w:rsidRPr="00E759C1" w:rsidRDefault="003C60BF" w:rsidP="00B00D8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lastRenderedPageBreak/>
              <w:t>Section/Field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22C8AC" w14:textId="77777777" w:rsidR="003C60BF" w:rsidRPr="00E759C1" w:rsidRDefault="003C60BF" w:rsidP="00B00D8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3C60BF" w14:paraId="35163886" w14:textId="77777777" w:rsidTr="00EC39FE"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1B02B" w14:textId="148FC191" w:rsidR="003C60BF" w:rsidRDefault="003C60BF" w:rsidP="00B00D8F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Eligibility</w:t>
            </w:r>
            <w:r w:rsidR="00836098">
              <w:rPr>
                <w:rFonts w:ascii="Verdana" w:hAnsi="Verdana"/>
                <w:b/>
              </w:rPr>
              <w:t xml:space="preserve"> tab</w:t>
            </w:r>
          </w:p>
          <w:p w14:paraId="76E2308A" w14:textId="0F25B2CB" w:rsidR="003C60BF" w:rsidRDefault="003C60BF" w:rsidP="00B00D8F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Mail Order Profile</w:t>
            </w:r>
            <w:r w:rsidR="00836098">
              <w:rPr>
                <w:rFonts w:ascii="Verdana" w:hAnsi="Verdana"/>
                <w:b/>
              </w:rPr>
              <w:t xml:space="preserve"> tab</w:t>
            </w:r>
          </w:p>
          <w:p w14:paraId="2F4D3B4C" w14:textId="27124863" w:rsidR="003C60BF" w:rsidRDefault="003C60BF" w:rsidP="00B00D8F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Mail Order Payments</w:t>
            </w:r>
            <w:r w:rsidR="00836098">
              <w:rPr>
                <w:rFonts w:ascii="Verdana" w:hAnsi="Verdana"/>
                <w:b/>
              </w:rPr>
              <w:t xml:space="preserve"> tab</w:t>
            </w:r>
          </w:p>
        </w:tc>
        <w:tc>
          <w:tcPr>
            <w:tcW w:w="4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BC3A10" w14:textId="77777777" w:rsidR="003C60BF" w:rsidRDefault="00ED2BB9" w:rsidP="00B00D8F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The</w:t>
            </w:r>
            <w:r w:rsidR="003C60BF">
              <w:rPr>
                <w:rFonts w:ascii="Verdana" w:hAnsi="Verdana"/>
              </w:rPr>
              <w:t xml:space="preserve"> back to top chevron arrow</w:t>
            </w:r>
            <w:r>
              <w:rPr>
                <w:rFonts w:ascii="Verdana" w:hAnsi="Verdana"/>
              </w:rPr>
              <w:t xml:space="preserve"> (</w:t>
            </w:r>
            <w:r w:rsidR="004E5B89">
              <w:rPr>
                <w:rFonts w:ascii="Verdana" w:hAnsi="Verdana"/>
              </w:rPr>
              <w:t>to the</w:t>
            </w:r>
            <w:r>
              <w:rPr>
                <w:rFonts w:ascii="Verdana" w:hAnsi="Verdana"/>
              </w:rPr>
              <w:t xml:space="preserve"> right and left </w:t>
            </w:r>
            <w:r w:rsidR="004E5B89" w:rsidRPr="004E5B89">
              <w:rPr>
                <w:rFonts w:ascii="Verdana" w:hAnsi="Verdana"/>
              </w:rPr>
              <w:t xml:space="preserve">of the </w:t>
            </w:r>
            <w:r w:rsidR="00D7074F" w:rsidRPr="004E5B89">
              <w:rPr>
                <w:rFonts w:ascii="Verdana" w:hAnsi="Verdana"/>
              </w:rPr>
              <w:t>panel</w:t>
            </w:r>
            <w:r>
              <w:rPr>
                <w:rFonts w:ascii="Verdana" w:hAnsi="Verdana"/>
              </w:rPr>
              <w:t>)</w:t>
            </w:r>
            <w:r w:rsidR="003C60BF">
              <w:rPr>
                <w:rFonts w:ascii="Verdana" w:hAnsi="Verdana"/>
              </w:rPr>
              <w:t xml:space="preserve"> will allow agent to quickly navigate back to the top of the page without manually scrolling.</w:t>
            </w:r>
          </w:p>
          <w:p w14:paraId="2F924D77" w14:textId="77777777" w:rsidR="00EC39FE" w:rsidRDefault="00EC39FE" w:rsidP="00B00D8F">
            <w:pPr>
              <w:spacing w:before="120" w:after="120"/>
              <w:rPr>
                <w:rFonts w:ascii="Verdana" w:hAnsi="Verdana"/>
              </w:rPr>
            </w:pPr>
          </w:p>
          <w:p w14:paraId="4ACFF79E" w14:textId="77777777" w:rsidR="00EC39FE" w:rsidRDefault="00EC39FE" w:rsidP="00B00D8F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CF04D18" wp14:editId="61D32180">
                  <wp:extent cx="5067300" cy="2692476"/>
                  <wp:effectExtent l="0" t="0" r="0" b="0"/>
                  <wp:docPr id="586428959" name="Picture 586428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42895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291" cy="27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8912D" w14:textId="491E5D5B" w:rsidR="00EC39FE" w:rsidRPr="003C60BF" w:rsidRDefault="00EC39FE" w:rsidP="00B00D8F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7CF55507" w14:textId="77777777" w:rsidR="003C60BF" w:rsidRDefault="003C60BF" w:rsidP="00552F81">
      <w:pPr>
        <w:rPr>
          <w:b/>
          <w:bCs/>
        </w:rPr>
      </w:pPr>
    </w:p>
    <w:p w14:paraId="2F56A8A9" w14:textId="77777777" w:rsidR="00EC51C2" w:rsidRDefault="00EC51C2" w:rsidP="00552F81">
      <w:pPr>
        <w:rPr>
          <w:b/>
          <w:bCs/>
        </w:rPr>
      </w:pPr>
    </w:p>
    <w:p w14:paraId="2AB8F947" w14:textId="19547581" w:rsidR="00547F58" w:rsidRDefault="00547F58" w:rsidP="003C08A3">
      <w:pPr>
        <w:spacing w:before="120" w:after="120"/>
        <w:rPr>
          <w:b/>
          <w:bCs/>
        </w:rPr>
      </w:pPr>
      <w:r w:rsidRPr="00547F58">
        <w:rPr>
          <w:rFonts w:ascii="Verdana" w:hAnsi="Verdana"/>
        </w:rPr>
        <w:t>The</w:t>
      </w:r>
      <w:r w:rsidRPr="00547F58">
        <w:rPr>
          <w:rFonts w:ascii="Verdana" w:hAnsi="Verdana"/>
          <w:b/>
          <w:bCs/>
        </w:rPr>
        <w:t xml:space="preserve"> Eligibility </w:t>
      </w:r>
      <w:r w:rsidRPr="00547F58">
        <w:rPr>
          <w:rFonts w:ascii="Verdana" w:hAnsi="Verdana"/>
        </w:rPr>
        <w:t>tab also contains the following functions: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11"/>
        <w:gridCol w:w="11539"/>
      </w:tblGrid>
      <w:tr w:rsidR="005D3144" w:rsidRPr="00547F58" w14:paraId="074F4447" w14:textId="77777777" w:rsidTr="003C08A3">
        <w:trPr>
          <w:trHeight w:val="458"/>
        </w:trPr>
        <w:tc>
          <w:tcPr>
            <w:tcW w:w="942" w:type="pct"/>
            <w:shd w:val="clear" w:color="auto" w:fill="D9D9D9" w:themeFill="background1" w:themeFillShade="D9"/>
          </w:tcPr>
          <w:p w14:paraId="0D6C2AAC" w14:textId="77777777" w:rsidR="00552F81" w:rsidRPr="00547F58" w:rsidRDefault="00552F81" w:rsidP="003C08A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t>Functions</w:t>
            </w:r>
          </w:p>
        </w:tc>
        <w:tc>
          <w:tcPr>
            <w:tcW w:w="4058" w:type="pct"/>
            <w:shd w:val="clear" w:color="auto" w:fill="D9D9D9" w:themeFill="background1" w:themeFillShade="D9"/>
          </w:tcPr>
          <w:p w14:paraId="09ADB5E5" w14:textId="77777777" w:rsidR="00552F81" w:rsidRPr="00547F58" w:rsidRDefault="00552F81" w:rsidP="003C08A3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5D3144" w:rsidRPr="00547F58" w14:paraId="4FFF4F63" w14:textId="77777777" w:rsidTr="005D3144">
        <w:tc>
          <w:tcPr>
            <w:tcW w:w="942" w:type="pct"/>
          </w:tcPr>
          <w:p w14:paraId="59443DE1" w14:textId="77777777" w:rsidR="00552F81" w:rsidRPr="00547F58" w:rsidRDefault="00552F81" w:rsidP="003C08A3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lastRenderedPageBreak/>
              <w:t xml:space="preserve">Eligibility </w:t>
            </w:r>
          </w:p>
        </w:tc>
        <w:tc>
          <w:tcPr>
            <w:tcW w:w="4058" w:type="pct"/>
          </w:tcPr>
          <w:p w14:paraId="2A06B6FB" w14:textId="03735782" w:rsidR="00552F81" w:rsidRDefault="00552F81" w:rsidP="003C08A3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 xml:space="preserve">The </w:t>
            </w:r>
            <w:r w:rsidRPr="00547F58">
              <w:rPr>
                <w:rFonts w:ascii="Verdana" w:hAnsi="Verdana"/>
                <w:b/>
                <w:bCs/>
              </w:rPr>
              <w:t xml:space="preserve">Eligibility </w:t>
            </w:r>
            <w:r w:rsidR="00836098" w:rsidRPr="00836098">
              <w:rPr>
                <w:rFonts w:ascii="Verdana" w:hAnsi="Verdana"/>
              </w:rPr>
              <w:t>t</w:t>
            </w:r>
            <w:r w:rsidRPr="00836098">
              <w:rPr>
                <w:rFonts w:ascii="Verdana" w:hAnsi="Verdana"/>
              </w:rPr>
              <w:t>ab</w:t>
            </w:r>
            <w:r w:rsidRPr="00547F58">
              <w:rPr>
                <w:rFonts w:ascii="Verdana" w:hAnsi="Verdana"/>
                <w:b/>
                <w:bCs/>
              </w:rPr>
              <w:t xml:space="preserve"> </w:t>
            </w:r>
            <w:r w:rsidRPr="00547F58">
              <w:rPr>
                <w:rFonts w:ascii="Verdana" w:hAnsi="Verdana"/>
              </w:rPr>
              <w:t xml:space="preserve">will display Eligibility information. </w:t>
            </w:r>
            <w:r w:rsidR="00C43CDD">
              <w:rPr>
                <w:rFonts w:ascii="Verdana" w:hAnsi="Verdana"/>
              </w:rPr>
              <w:t>A</w:t>
            </w:r>
            <w:r w:rsidRPr="00547F58">
              <w:rPr>
                <w:rFonts w:ascii="Verdana" w:hAnsi="Verdana"/>
              </w:rPr>
              <w:t>ccess Eligibility functionalities</w:t>
            </w:r>
            <w:r w:rsidR="00C43CDD">
              <w:rPr>
                <w:rFonts w:ascii="Verdana" w:hAnsi="Verdana"/>
              </w:rPr>
              <w:t xml:space="preserve"> from here</w:t>
            </w:r>
            <w:r w:rsidRPr="00547F58">
              <w:rPr>
                <w:rFonts w:ascii="Verdana" w:hAnsi="Verdana"/>
              </w:rPr>
              <w:t>.</w:t>
            </w:r>
          </w:p>
          <w:p w14:paraId="1BF99C67" w14:textId="77777777" w:rsidR="00BE10EC" w:rsidRPr="00547F58" w:rsidRDefault="00BE10EC" w:rsidP="003C08A3">
            <w:pPr>
              <w:spacing w:before="120" w:after="120"/>
              <w:rPr>
                <w:rFonts w:ascii="Verdana" w:hAnsi="Verdana"/>
              </w:rPr>
            </w:pPr>
          </w:p>
          <w:p w14:paraId="38147453" w14:textId="15F2F780" w:rsidR="00552F81" w:rsidRPr="00547F58" w:rsidRDefault="005D3144" w:rsidP="003C08A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6151604" wp14:editId="17A339F0">
                  <wp:extent cx="8229600" cy="1266092"/>
                  <wp:effectExtent l="19050" t="19050" r="19050" b="1079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BCBD0" w14:textId="77777777" w:rsidR="00552F81" w:rsidRPr="00547F58" w:rsidRDefault="00552F81" w:rsidP="003C08A3">
            <w:pPr>
              <w:spacing w:before="120" w:after="120"/>
              <w:rPr>
                <w:rFonts w:ascii="Verdana" w:hAnsi="Verdana"/>
              </w:rPr>
            </w:pPr>
          </w:p>
        </w:tc>
      </w:tr>
      <w:tr w:rsidR="005D3144" w:rsidRPr="00547F58" w14:paraId="6B84BEA6" w14:textId="77777777" w:rsidTr="005D3144">
        <w:tc>
          <w:tcPr>
            <w:tcW w:w="942" w:type="pct"/>
          </w:tcPr>
          <w:p w14:paraId="0913794A" w14:textId="77777777" w:rsidR="00552F81" w:rsidRPr="00547F58" w:rsidRDefault="00552F81" w:rsidP="003C08A3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t>Additional IDs</w:t>
            </w:r>
          </w:p>
        </w:tc>
        <w:tc>
          <w:tcPr>
            <w:tcW w:w="4058" w:type="pct"/>
          </w:tcPr>
          <w:p w14:paraId="4B20BB3D" w14:textId="7AF0CCB2" w:rsidR="00552F81" w:rsidRDefault="00552F81" w:rsidP="003C08A3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 xml:space="preserve">Allows to view </w:t>
            </w:r>
            <w:r w:rsidRPr="00547F58">
              <w:rPr>
                <w:rFonts w:ascii="Verdana" w:hAnsi="Verdana"/>
                <w:b/>
                <w:bCs/>
              </w:rPr>
              <w:t>Additional IDs</w:t>
            </w:r>
            <w:r w:rsidRPr="00547F58">
              <w:rPr>
                <w:rFonts w:ascii="Verdana" w:hAnsi="Verdana"/>
              </w:rPr>
              <w:t xml:space="preserve"> on member’s account.</w:t>
            </w:r>
          </w:p>
          <w:p w14:paraId="2FBA2D38" w14:textId="77777777" w:rsidR="00EA3EF5" w:rsidRPr="00547F58" w:rsidRDefault="00EA3EF5" w:rsidP="003C08A3">
            <w:pPr>
              <w:spacing w:before="120" w:after="120"/>
              <w:rPr>
                <w:rFonts w:ascii="Verdana" w:hAnsi="Verdana"/>
              </w:rPr>
            </w:pPr>
          </w:p>
          <w:p w14:paraId="6054F81F" w14:textId="3DEF1016" w:rsidR="00552F81" w:rsidRPr="00547F58" w:rsidRDefault="005D6550" w:rsidP="003C08A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2DF83E0" wp14:editId="5A44FC0B">
                  <wp:extent cx="8229600" cy="1266092"/>
                  <wp:effectExtent l="19050" t="19050" r="19050" b="1079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BF9D3F" w14:textId="77777777" w:rsidR="00552F81" w:rsidRPr="00547F58" w:rsidRDefault="00552F81" w:rsidP="003C08A3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66D72FCF" w14:textId="0C735557" w:rsidR="00552F81" w:rsidRPr="00547F58" w:rsidRDefault="00B80602" w:rsidP="003C08A3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3F9DAD97" wp14:editId="26D9D0EE">
                  <wp:extent cx="5486400" cy="2834918"/>
                  <wp:effectExtent l="0" t="0" r="0" b="3810"/>
                  <wp:docPr id="64" name="Picture 6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application&#10;&#10;Description automatically generated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1FD0D" w14:textId="77777777" w:rsidR="00552F81" w:rsidRPr="00547F58" w:rsidRDefault="00552F81" w:rsidP="003C08A3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5D3144" w:rsidRPr="00547F58" w14:paraId="298B4BB4" w14:textId="77777777" w:rsidTr="005D3144">
        <w:tc>
          <w:tcPr>
            <w:tcW w:w="942" w:type="pct"/>
          </w:tcPr>
          <w:p w14:paraId="57C1C6A7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lastRenderedPageBreak/>
              <w:t>Audit Trail</w:t>
            </w:r>
          </w:p>
        </w:tc>
        <w:tc>
          <w:tcPr>
            <w:tcW w:w="4058" w:type="pct"/>
          </w:tcPr>
          <w:p w14:paraId="3FEED39A" w14:textId="5BEFC366" w:rsidR="00552F81" w:rsidRDefault="00552F81" w:rsidP="00C43CDD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 xml:space="preserve">Allows view </w:t>
            </w:r>
            <w:r w:rsidR="00C43CDD">
              <w:rPr>
                <w:rFonts w:ascii="Verdana" w:hAnsi="Verdana"/>
              </w:rPr>
              <w:t xml:space="preserve">for </w:t>
            </w:r>
            <w:r w:rsidRPr="00547F58">
              <w:rPr>
                <w:rFonts w:ascii="Verdana" w:hAnsi="Verdana"/>
              </w:rPr>
              <w:t xml:space="preserve">any </w:t>
            </w:r>
            <w:r w:rsidRPr="00547F58">
              <w:rPr>
                <w:rFonts w:ascii="Verdana" w:hAnsi="Verdana"/>
                <w:b/>
                <w:bCs/>
              </w:rPr>
              <w:t>Audits</w:t>
            </w:r>
            <w:r w:rsidRPr="00547F58">
              <w:rPr>
                <w:rFonts w:ascii="Verdana" w:hAnsi="Verdana"/>
              </w:rPr>
              <w:t xml:space="preserve"> on </w:t>
            </w:r>
            <w:r w:rsidR="003403C8">
              <w:rPr>
                <w:rFonts w:ascii="Verdana" w:hAnsi="Verdana"/>
              </w:rPr>
              <w:t xml:space="preserve">the </w:t>
            </w:r>
            <w:r w:rsidRPr="00547F58">
              <w:rPr>
                <w:rFonts w:ascii="Verdana" w:hAnsi="Verdana"/>
              </w:rPr>
              <w:t>member’s account.</w:t>
            </w:r>
          </w:p>
          <w:p w14:paraId="3EC84D05" w14:textId="77777777" w:rsidR="001C27F7" w:rsidRPr="00547F58" w:rsidRDefault="001C27F7" w:rsidP="00C43CDD">
            <w:pPr>
              <w:spacing w:before="120" w:after="120"/>
              <w:rPr>
                <w:rFonts w:ascii="Verdana" w:hAnsi="Verdana"/>
              </w:rPr>
            </w:pPr>
          </w:p>
          <w:p w14:paraId="3E7CCB82" w14:textId="705A0587" w:rsidR="00552F81" w:rsidRPr="00547F58" w:rsidRDefault="00CF1B01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C3D8AD0" wp14:editId="5103BE45">
                  <wp:extent cx="8229600" cy="1266092"/>
                  <wp:effectExtent l="19050" t="19050" r="19050" b="1079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E60FF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  <w:p w14:paraId="4D70EA95" w14:textId="34E2C4F2" w:rsidR="00552F81" w:rsidRPr="00547F58" w:rsidRDefault="00D44A8A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B6E215" wp14:editId="000F5BFB">
                  <wp:extent cx="5486400" cy="213808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3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43236" w14:textId="77777777" w:rsidR="00552F81" w:rsidRPr="00547F58" w:rsidRDefault="00552F81" w:rsidP="00C43CDD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5D3144" w:rsidRPr="00547F58" w14:paraId="4CDD3BD7" w14:textId="77777777" w:rsidTr="005D3144">
        <w:tc>
          <w:tcPr>
            <w:tcW w:w="942" w:type="pct"/>
          </w:tcPr>
          <w:p w14:paraId="45B0B750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lastRenderedPageBreak/>
              <w:t>Family Type History</w:t>
            </w:r>
          </w:p>
        </w:tc>
        <w:tc>
          <w:tcPr>
            <w:tcW w:w="4058" w:type="pct"/>
          </w:tcPr>
          <w:p w14:paraId="2775519B" w14:textId="3FD84561" w:rsidR="00552F81" w:rsidRDefault="00552F81" w:rsidP="00C43CDD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>Allows view</w:t>
            </w:r>
            <w:r w:rsidR="00C43CDD">
              <w:rPr>
                <w:rFonts w:ascii="Verdana" w:hAnsi="Verdana"/>
              </w:rPr>
              <w:t xml:space="preserve"> for</w:t>
            </w:r>
            <w:r w:rsidRPr="00547F58">
              <w:rPr>
                <w:rFonts w:ascii="Verdana" w:hAnsi="Verdana"/>
              </w:rPr>
              <w:t xml:space="preserve"> </w:t>
            </w:r>
            <w:r w:rsidRPr="00547F58">
              <w:rPr>
                <w:rFonts w:ascii="Verdana" w:hAnsi="Verdana"/>
                <w:b/>
                <w:bCs/>
              </w:rPr>
              <w:t>Family Type History</w:t>
            </w:r>
            <w:r w:rsidRPr="00547F58">
              <w:rPr>
                <w:rFonts w:ascii="Verdana" w:hAnsi="Verdana"/>
              </w:rPr>
              <w:t xml:space="preserve"> on</w:t>
            </w:r>
            <w:r w:rsidR="003403C8">
              <w:rPr>
                <w:rFonts w:ascii="Verdana" w:hAnsi="Verdana"/>
              </w:rPr>
              <w:t xml:space="preserve"> the</w:t>
            </w:r>
            <w:r w:rsidRPr="00547F58">
              <w:rPr>
                <w:rFonts w:ascii="Verdana" w:hAnsi="Verdana"/>
              </w:rPr>
              <w:t xml:space="preserve"> member’s </w:t>
            </w:r>
            <w:r w:rsidR="003403C8">
              <w:rPr>
                <w:rFonts w:ascii="Verdana" w:hAnsi="Verdana"/>
              </w:rPr>
              <w:t>a</w:t>
            </w:r>
            <w:r w:rsidRPr="00547F58">
              <w:rPr>
                <w:rFonts w:ascii="Verdana" w:hAnsi="Verdana"/>
              </w:rPr>
              <w:t>ccount.</w:t>
            </w:r>
          </w:p>
          <w:p w14:paraId="5A46B80F" w14:textId="77777777" w:rsidR="00684DAF" w:rsidRPr="00547F58" w:rsidRDefault="00684DAF" w:rsidP="00C43CDD">
            <w:pPr>
              <w:spacing w:before="120" w:after="120"/>
              <w:rPr>
                <w:rFonts w:ascii="Verdana" w:hAnsi="Verdana"/>
              </w:rPr>
            </w:pPr>
          </w:p>
          <w:p w14:paraId="53A8BEAE" w14:textId="571EF29F" w:rsidR="00552F81" w:rsidRPr="00547F58" w:rsidRDefault="00B46F3E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CB413CF" wp14:editId="0A29EA35">
                  <wp:extent cx="8229600" cy="1266092"/>
                  <wp:effectExtent l="19050" t="19050" r="19050" b="1079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7603C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  <w:p w14:paraId="0D83B731" w14:textId="392031EF" w:rsidR="00552F81" w:rsidRPr="00547F58" w:rsidRDefault="00D230EC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835C7B" wp14:editId="536E3ED1">
                  <wp:extent cx="5486400" cy="1706880"/>
                  <wp:effectExtent l="0" t="0" r="0" b="762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99783" w14:textId="77777777" w:rsidR="00552F81" w:rsidRPr="00547F58" w:rsidRDefault="00552F81" w:rsidP="00C43CDD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5D3144" w:rsidRPr="00547F58" w14:paraId="4B8196D7" w14:textId="77777777" w:rsidTr="005D3144">
        <w:tc>
          <w:tcPr>
            <w:tcW w:w="942" w:type="pct"/>
          </w:tcPr>
          <w:p w14:paraId="0DDAC390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lastRenderedPageBreak/>
              <w:t>Optional Dates</w:t>
            </w:r>
          </w:p>
        </w:tc>
        <w:tc>
          <w:tcPr>
            <w:tcW w:w="4058" w:type="pct"/>
          </w:tcPr>
          <w:p w14:paraId="1C8D198C" w14:textId="335B0874" w:rsidR="00552F81" w:rsidRDefault="00552F81" w:rsidP="00C43CDD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 xml:space="preserve">Allows view </w:t>
            </w:r>
            <w:r w:rsidR="00C43CDD">
              <w:rPr>
                <w:rFonts w:ascii="Verdana" w:hAnsi="Verdana"/>
              </w:rPr>
              <w:t xml:space="preserve">of </w:t>
            </w:r>
            <w:r w:rsidRPr="00547F58">
              <w:rPr>
                <w:rFonts w:ascii="Verdana" w:hAnsi="Verdana"/>
                <w:b/>
                <w:bCs/>
              </w:rPr>
              <w:t>Optional Dates</w:t>
            </w:r>
            <w:r w:rsidRPr="00547F58">
              <w:rPr>
                <w:rFonts w:ascii="Verdana" w:hAnsi="Verdana"/>
              </w:rPr>
              <w:t xml:space="preserve"> on the member’s account.</w:t>
            </w:r>
          </w:p>
          <w:p w14:paraId="562F92E9" w14:textId="77777777" w:rsidR="004A0221" w:rsidRPr="00547F58" w:rsidRDefault="004A0221" w:rsidP="00C43CDD">
            <w:pPr>
              <w:spacing w:before="120" w:after="120"/>
              <w:rPr>
                <w:rFonts w:ascii="Verdana" w:hAnsi="Verdana"/>
              </w:rPr>
            </w:pPr>
          </w:p>
          <w:p w14:paraId="33D1E721" w14:textId="32BFE384" w:rsidR="00552F81" w:rsidRPr="00547F58" w:rsidRDefault="00B46F3E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68CB44F" wp14:editId="391E4B68">
                  <wp:extent cx="8229600" cy="1266092"/>
                  <wp:effectExtent l="19050" t="19050" r="19050" b="1079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9EC74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  <w:p w14:paraId="7130EF5C" w14:textId="77777777" w:rsidR="00552F81" w:rsidRPr="00547F58" w:rsidRDefault="00552F81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 w:rsidRPr="00547F58">
              <w:rPr>
                <w:rFonts w:ascii="Verdana" w:hAnsi="Verdana"/>
                <w:noProof/>
                <w:color w:val="2B579A"/>
                <w:shd w:val="clear" w:color="auto" w:fill="E6E6E6"/>
              </w:rPr>
              <w:lastRenderedPageBreak/>
              <w:drawing>
                <wp:inline distT="0" distB="0" distL="0" distR="0" wp14:anchorId="79DE15D5" wp14:editId="2D74DD13">
                  <wp:extent cx="5486400" cy="2468880"/>
                  <wp:effectExtent l="19050" t="19050" r="19050" b="266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8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EFE99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</w:tc>
      </w:tr>
      <w:tr w:rsidR="005D3144" w:rsidRPr="00547F58" w14:paraId="502135F2" w14:textId="77777777" w:rsidTr="005D3144">
        <w:tc>
          <w:tcPr>
            <w:tcW w:w="942" w:type="pct"/>
          </w:tcPr>
          <w:p w14:paraId="35FD49F2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7F58">
              <w:rPr>
                <w:rFonts w:ascii="Verdana" w:hAnsi="Verdana"/>
                <w:b/>
                <w:bCs/>
              </w:rPr>
              <w:lastRenderedPageBreak/>
              <w:t>Check Aetna Eligibility</w:t>
            </w:r>
          </w:p>
        </w:tc>
        <w:tc>
          <w:tcPr>
            <w:tcW w:w="4058" w:type="pct"/>
          </w:tcPr>
          <w:p w14:paraId="510A8861" w14:textId="6AE9921E" w:rsidR="00552F81" w:rsidRDefault="00552F81" w:rsidP="00C43CDD">
            <w:pPr>
              <w:spacing w:before="120" w:after="120"/>
              <w:rPr>
                <w:rFonts w:ascii="Verdana" w:hAnsi="Verdana"/>
              </w:rPr>
            </w:pPr>
            <w:r w:rsidRPr="00547F58">
              <w:rPr>
                <w:rFonts w:ascii="Verdana" w:hAnsi="Verdana"/>
              </w:rPr>
              <w:t xml:space="preserve">Allows </w:t>
            </w:r>
            <w:r w:rsidR="009E64B9" w:rsidRPr="00547F58">
              <w:rPr>
                <w:rFonts w:ascii="Verdana" w:hAnsi="Verdana"/>
              </w:rPr>
              <w:t xml:space="preserve">view </w:t>
            </w:r>
            <w:r w:rsidR="003E37D3">
              <w:rPr>
                <w:rFonts w:ascii="Verdana" w:hAnsi="Verdana"/>
              </w:rPr>
              <w:t xml:space="preserve">of </w:t>
            </w:r>
            <w:r w:rsidRPr="00340E40">
              <w:rPr>
                <w:rFonts w:ascii="Verdana" w:hAnsi="Verdana"/>
                <w:b/>
                <w:bCs/>
              </w:rPr>
              <w:t>Eligibility for Aetna</w:t>
            </w:r>
            <w:r w:rsidRPr="00547F58">
              <w:rPr>
                <w:rFonts w:ascii="Verdana" w:hAnsi="Verdana"/>
              </w:rPr>
              <w:t xml:space="preserve"> on </w:t>
            </w:r>
            <w:r w:rsidR="003403C8">
              <w:rPr>
                <w:rFonts w:ascii="Verdana" w:hAnsi="Verdana"/>
              </w:rPr>
              <w:t xml:space="preserve">the </w:t>
            </w:r>
            <w:r w:rsidRPr="00547F58">
              <w:rPr>
                <w:rFonts w:ascii="Verdana" w:hAnsi="Verdana"/>
              </w:rPr>
              <w:t>member’s account.</w:t>
            </w:r>
          </w:p>
          <w:p w14:paraId="67F36FC8" w14:textId="77777777" w:rsidR="00A44241" w:rsidRPr="00547F58" w:rsidRDefault="00A44241" w:rsidP="00C43CDD">
            <w:pPr>
              <w:spacing w:before="120" w:after="120"/>
              <w:rPr>
                <w:rFonts w:ascii="Verdana" w:hAnsi="Verdana"/>
              </w:rPr>
            </w:pPr>
          </w:p>
          <w:p w14:paraId="638439E5" w14:textId="3454C685" w:rsidR="00552F81" w:rsidRPr="00547F58" w:rsidRDefault="003F2F6A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079E98B" wp14:editId="4B6B5D20">
                  <wp:extent cx="8229600" cy="1266092"/>
                  <wp:effectExtent l="19050" t="19050" r="19050" b="1079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266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C5E9D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  <w:p w14:paraId="57D686B9" w14:textId="3EA03582" w:rsidR="00552F81" w:rsidRPr="00547F58" w:rsidRDefault="00AB5A05" w:rsidP="00C43CDD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1FE5E" wp14:editId="40182069">
                  <wp:extent cx="6019048" cy="1780952"/>
                  <wp:effectExtent l="0" t="0" r="127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048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2F81" w:rsidRPr="00547F58">
              <w:rPr>
                <w:rFonts w:ascii="Verdana" w:hAnsi="Verdana"/>
              </w:rPr>
              <w:t xml:space="preserve"> </w:t>
            </w:r>
          </w:p>
          <w:p w14:paraId="536AFEF7" w14:textId="77777777" w:rsidR="00552F81" w:rsidRPr="00547F58" w:rsidRDefault="00552F81" w:rsidP="00C43CDD">
            <w:pPr>
              <w:spacing w:before="120" w:after="120"/>
              <w:rPr>
                <w:rFonts w:ascii="Verdana" w:hAnsi="Verdana"/>
              </w:rPr>
            </w:pPr>
          </w:p>
        </w:tc>
      </w:tr>
    </w:tbl>
    <w:p w14:paraId="657ADCD5" w14:textId="77777777" w:rsidR="00552F81" w:rsidRDefault="00552F81" w:rsidP="00552F81">
      <w:pPr>
        <w:rPr>
          <w:b/>
          <w:bCs/>
        </w:rPr>
      </w:pPr>
    </w:p>
    <w:p w14:paraId="71901951" w14:textId="77777777" w:rsidR="00EC51C2" w:rsidRDefault="00EC51C2" w:rsidP="00552F81">
      <w:pPr>
        <w:rPr>
          <w:b/>
          <w:bCs/>
        </w:rPr>
      </w:pPr>
    </w:p>
    <w:p w14:paraId="5ED47ABD" w14:textId="3DFB2365" w:rsidR="00EA4377" w:rsidRDefault="00EA4377" w:rsidP="003E37D3">
      <w:pPr>
        <w:spacing w:before="120" w:after="120"/>
        <w:rPr>
          <w:rFonts w:ascii="Verdana" w:hAnsi="Verdana"/>
          <w:b/>
          <w:bCs/>
        </w:rPr>
      </w:pPr>
      <w:bookmarkStart w:id="34" w:name="MailOrderPayments"/>
      <w:r>
        <w:rPr>
          <w:rFonts w:ascii="Verdana" w:hAnsi="Verdana"/>
          <w:b/>
          <w:bCs/>
        </w:rPr>
        <w:t>Mail Order Payments</w:t>
      </w:r>
      <w:bookmarkEnd w:id="34"/>
      <w:r w:rsidR="0018617B">
        <w:rPr>
          <w:rFonts w:ascii="Verdana" w:hAnsi="Verdana"/>
          <w:b/>
          <w:bCs/>
        </w:rPr>
        <w:t xml:space="preserve"> </w:t>
      </w:r>
    </w:p>
    <w:p w14:paraId="255D7ABF" w14:textId="668D43EF" w:rsidR="00A22EA8" w:rsidRPr="00340E40" w:rsidRDefault="00A22EA8" w:rsidP="003E37D3">
      <w:pPr>
        <w:spacing w:before="120" w:after="120"/>
        <w:rPr>
          <w:rFonts w:ascii="Verdana" w:hAnsi="Verdana"/>
        </w:rPr>
      </w:pPr>
      <w:r w:rsidRPr="00340E40">
        <w:rPr>
          <w:rFonts w:ascii="Verdana" w:hAnsi="Verdana"/>
        </w:rPr>
        <w:t>The</w:t>
      </w:r>
      <w:r w:rsidR="00082DE4">
        <w:rPr>
          <w:rFonts w:ascii="Verdana" w:hAnsi="Verdana"/>
          <w:b/>
          <w:bCs/>
        </w:rPr>
        <w:t xml:space="preserve"> Mail</w:t>
      </w:r>
      <w:r w:rsidR="00A53C60">
        <w:rPr>
          <w:rFonts w:ascii="Verdana" w:hAnsi="Verdana"/>
          <w:b/>
          <w:bCs/>
        </w:rPr>
        <w:t xml:space="preserve"> Order Payment</w:t>
      </w:r>
      <w:r w:rsidR="00024006">
        <w:rPr>
          <w:rFonts w:ascii="Verdana" w:hAnsi="Verdana"/>
          <w:b/>
          <w:bCs/>
        </w:rPr>
        <w:t>s</w:t>
      </w:r>
      <w:r w:rsidR="00747E79">
        <w:rPr>
          <w:rFonts w:ascii="Verdana" w:hAnsi="Verdana"/>
          <w:b/>
          <w:bCs/>
        </w:rPr>
        <w:t xml:space="preserve"> </w:t>
      </w:r>
      <w:r w:rsidR="00747E79" w:rsidRPr="00340E40">
        <w:rPr>
          <w:rFonts w:ascii="Verdana" w:hAnsi="Verdana"/>
        </w:rPr>
        <w:t>tab contains the following</w:t>
      </w:r>
      <w:r w:rsidR="008F2DCF" w:rsidRPr="00340E40">
        <w:rPr>
          <w:rFonts w:ascii="Verdana" w:hAnsi="Verdana"/>
        </w:rPr>
        <w:t xml:space="preserve"> collapsible </w:t>
      </w:r>
      <w:r w:rsidR="00EE7A4F" w:rsidRPr="00340E40">
        <w:rPr>
          <w:rFonts w:ascii="Verdana" w:hAnsi="Verdana"/>
        </w:rPr>
        <w:t>sections</w:t>
      </w:r>
      <w:r w:rsidR="00577AB6" w:rsidRPr="00340E40">
        <w:rPr>
          <w:rFonts w:ascii="Verdana" w:hAnsi="Verdana"/>
        </w:rPr>
        <w:t>:</w:t>
      </w:r>
    </w:p>
    <w:p w14:paraId="0F67A9D5" w14:textId="37917867" w:rsidR="00577AB6" w:rsidRDefault="00822427" w:rsidP="003E37D3">
      <w:pPr>
        <w:pStyle w:val="ListParagraph"/>
        <w:numPr>
          <w:ilvl w:val="0"/>
          <w:numId w:val="7"/>
        </w:numPr>
        <w:spacing w:before="120" w:after="120"/>
        <w:rPr>
          <w:rFonts w:ascii="Verdana" w:hAnsi="Verdana"/>
        </w:rPr>
      </w:pPr>
      <w:hyperlink w:anchor="Card" w:history="1">
        <w:r w:rsidRPr="00E508EB">
          <w:rPr>
            <w:rStyle w:val="Hyperlink"/>
            <w:rFonts w:ascii="Verdana" w:hAnsi="Verdana"/>
          </w:rPr>
          <w:t>Card</w:t>
        </w:r>
      </w:hyperlink>
    </w:p>
    <w:p w14:paraId="5AB9CE6F" w14:textId="41432ADC" w:rsidR="00822427" w:rsidRDefault="002340B8" w:rsidP="003E37D3">
      <w:pPr>
        <w:pStyle w:val="ListParagraph"/>
        <w:numPr>
          <w:ilvl w:val="0"/>
          <w:numId w:val="7"/>
        </w:numPr>
        <w:spacing w:before="120" w:after="120"/>
        <w:rPr>
          <w:rFonts w:ascii="Verdana" w:hAnsi="Verdana"/>
        </w:rPr>
      </w:pPr>
      <w:hyperlink w:anchor="eCheck" w:history="1">
        <w:r w:rsidRPr="00E508EB">
          <w:rPr>
            <w:rStyle w:val="Hyperlink"/>
            <w:rFonts w:ascii="Verdana" w:hAnsi="Verdana"/>
          </w:rPr>
          <w:t>Electronic Check</w:t>
        </w:r>
        <w:r w:rsidR="00BC37BD" w:rsidRPr="00E508EB">
          <w:rPr>
            <w:rStyle w:val="Hyperlink"/>
            <w:rFonts w:ascii="Verdana" w:hAnsi="Verdana"/>
          </w:rPr>
          <w:t xml:space="preserve"> </w:t>
        </w:r>
        <w:r w:rsidR="00C2120D" w:rsidRPr="00E508EB">
          <w:rPr>
            <w:rStyle w:val="Hyperlink"/>
            <w:rFonts w:ascii="Verdana" w:hAnsi="Verdana"/>
          </w:rPr>
          <w:t>(eCheck</w:t>
        </w:r>
        <w:r w:rsidR="00BC37BD" w:rsidRPr="00E508EB">
          <w:rPr>
            <w:rStyle w:val="Hyperlink"/>
            <w:rFonts w:ascii="Verdana" w:hAnsi="Verdana"/>
          </w:rPr>
          <w:t>)</w:t>
        </w:r>
      </w:hyperlink>
    </w:p>
    <w:p w14:paraId="528CFB18" w14:textId="5AF70CFB" w:rsidR="002340B8" w:rsidRDefault="002340B8" w:rsidP="003E37D3">
      <w:pPr>
        <w:pStyle w:val="ListParagraph"/>
        <w:numPr>
          <w:ilvl w:val="0"/>
          <w:numId w:val="7"/>
        </w:numPr>
        <w:spacing w:before="120" w:after="120"/>
        <w:rPr>
          <w:rFonts w:ascii="Verdana" w:hAnsi="Verdana"/>
        </w:rPr>
      </w:pPr>
      <w:hyperlink w:anchor="AlternativePaymentOption" w:history="1">
        <w:r w:rsidRPr="00E508EB">
          <w:rPr>
            <w:rStyle w:val="Hyperlink"/>
            <w:rFonts w:ascii="Verdana" w:hAnsi="Verdana"/>
          </w:rPr>
          <w:t>Alter</w:t>
        </w:r>
        <w:r w:rsidR="007957CA" w:rsidRPr="00E508EB">
          <w:rPr>
            <w:rStyle w:val="Hyperlink"/>
            <w:rFonts w:ascii="Verdana" w:hAnsi="Verdana"/>
          </w:rPr>
          <w:t>native Payment Options</w:t>
        </w:r>
      </w:hyperlink>
      <w:r w:rsidR="00263126">
        <w:rPr>
          <w:rStyle w:val="Hyperlink"/>
          <w:rFonts w:ascii="Verdana" w:hAnsi="Verdana"/>
        </w:rPr>
        <w:t xml:space="preserve"> </w:t>
      </w:r>
    </w:p>
    <w:p w14:paraId="4D64C5B5" w14:textId="77777777" w:rsidR="00302B72" w:rsidRDefault="00302B72" w:rsidP="001F0D5E">
      <w:pPr>
        <w:pStyle w:val="ListParagraph"/>
        <w:ind w:left="1046"/>
        <w:jc w:val="center"/>
        <w:rPr>
          <w:rFonts w:ascii="Verdana" w:hAnsi="Verdana"/>
        </w:rPr>
      </w:pPr>
    </w:p>
    <w:p w14:paraId="2B5F2B4B" w14:textId="75B02DD7" w:rsidR="0087114D" w:rsidRDefault="004A63B9" w:rsidP="001F0D5E">
      <w:pPr>
        <w:pStyle w:val="ListParagraph"/>
        <w:ind w:left="1046"/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0EFB6D2A" wp14:editId="60396D63">
            <wp:extent cx="8583083" cy="2358497"/>
            <wp:effectExtent l="19050" t="19050" r="27940" b="228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41404" cy="240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196F7" w14:textId="77777777" w:rsidR="00441C20" w:rsidRDefault="00441C20" w:rsidP="00302B72">
      <w:pPr>
        <w:rPr>
          <w:rFonts w:ascii="Verdana" w:hAnsi="Verdana"/>
          <w:highlight w:val="yellow"/>
        </w:rPr>
      </w:pPr>
    </w:p>
    <w:p w14:paraId="1BB565EE" w14:textId="290B3928" w:rsidR="001F0D5E" w:rsidRDefault="00E62809" w:rsidP="001F0D5E">
      <w:pPr>
        <w:pStyle w:val="ListParagraph"/>
        <w:ind w:left="1046"/>
        <w:jc w:val="center"/>
        <w:rPr>
          <w:rFonts w:ascii="Verdana" w:hAnsi="Verdana"/>
        </w:rPr>
      </w:pPr>
      <w:r w:rsidRPr="00E62809">
        <w:rPr>
          <w:noProof/>
        </w:rPr>
        <w:lastRenderedPageBreak/>
        <w:drawing>
          <wp:inline distT="0" distB="0" distL="0" distR="0" wp14:anchorId="31EEC584" wp14:editId="626CFD2E">
            <wp:extent cx="8029928" cy="7261603"/>
            <wp:effectExtent l="19050" t="19050" r="9525" b="15875"/>
            <wp:docPr id="20727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85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56106" cy="72852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05400" w14:textId="77777777" w:rsidR="00045CC4" w:rsidRDefault="00045CC4" w:rsidP="001F0D5E">
      <w:pPr>
        <w:pStyle w:val="ListParagraph"/>
        <w:ind w:left="1046"/>
        <w:jc w:val="center"/>
        <w:rPr>
          <w:rFonts w:ascii="Verdana" w:hAnsi="Verdana"/>
        </w:rPr>
      </w:pPr>
    </w:p>
    <w:p w14:paraId="6CED1349" w14:textId="7845B847" w:rsidR="00045CC4" w:rsidRPr="00024006" w:rsidRDefault="00044CCC" w:rsidP="00CE38D2">
      <w:pPr>
        <w:spacing w:before="120" w:after="120"/>
        <w:rPr>
          <w:rFonts w:ascii="Verdana" w:hAnsi="Verdana"/>
          <w:b/>
          <w:bCs/>
        </w:rPr>
      </w:pPr>
      <w:r w:rsidRPr="00024006">
        <w:rPr>
          <w:rFonts w:ascii="Verdana" w:hAnsi="Verdana"/>
          <w:b/>
          <w:bCs/>
        </w:rPr>
        <w:t xml:space="preserve">Mail Order Payments </w:t>
      </w:r>
      <w:r w:rsidR="00E508EB">
        <w:rPr>
          <w:rFonts w:ascii="Verdana" w:hAnsi="Verdana"/>
          <w:b/>
          <w:bCs/>
        </w:rPr>
        <w:t>tab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5"/>
        <w:gridCol w:w="10565"/>
      </w:tblGrid>
      <w:tr w:rsidR="00045CC4" w14:paraId="095C4D82" w14:textId="77777777" w:rsidTr="00D73503">
        <w:tc>
          <w:tcPr>
            <w:tcW w:w="921" w:type="pct"/>
            <w:shd w:val="clear" w:color="auto" w:fill="D9D9D9" w:themeFill="background1" w:themeFillShade="D9"/>
          </w:tcPr>
          <w:p w14:paraId="4D974426" w14:textId="626AD21F" w:rsidR="00045CC4" w:rsidRDefault="004471CD" w:rsidP="00CE38D2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Section/</w:t>
            </w:r>
            <w:r w:rsidR="007A54E9">
              <w:rPr>
                <w:rFonts w:ascii="Verdana" w:hAnsi="Verdana"/>
                <w:b/>
                <w:bCs/>
              </w:rPr>
              <w:t>F</w:t>
            </w:r>
            <w:r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79" w:type="pct"/>
            <w:shd w:val="clear" w:color="auto" w:fill="D9D9D9" w:themeFill="background1" w:themeFillShade="D9"/>
          </w:tcPr>
          <w:p w14:paraId="3F1E52D3" w14:textId="7CDAE01E" w:rsidR="00045CC4" w:rsidRPr="00340E40" w:rsidRDefault="004471CD" w:rsidP="00CE38D2">
            <w:pPr>
              <w:pStyle w:val="ListParagraph"/>
              <w:spacing w:before="120" w:after="120"/>
              <w:ind w:left="0"/>
              <w:jc w:val="center"/>
              <w:rPr>
                <w:rFonts w:ascii="Verdana" w:hAnsi="Verdana"/>
                <w:b/>
                <w:bCs/>
              </w:rPr>
            </w:pPr>
            <w:r w:rsidRPr="00340E40"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A746A8" w14:paraId="4D3D5148" w14:textId="77777777" w:rsidTr="00D73503">
        <w:tc>
          <w:tcPr>
            <w:tcW w:w="921" w:type="pct"/>
          </w:tcPr>
          <w:p w14:paraId="70172FEA" w14:textId="403A23D3" w:rsidR="00A746A8" w:rsidRPr="00272FB7" w:rsidRDefault="00D73503" w:rsidP="00CE38D2">
            <w:pPr>
              <w:pStyle w:val="ListParagraph"/>
              <w:spacing w:before="120" w:after="120"/>
              <w:ind w:left="0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0276CB6" wp14:editId="6ED26369">
                  <wp:simplePos x="0" y="0"/>
                  <wp:positionH relativeFrom="column">
                    <wp:posOffset>759389</wp:posOffset>
                  </wp:positionH>
                  <wp:positionV relativeFrom="paragraph">
                    <wp:posOffset>43109</wp:posOffset>
                  </wp:positionV>
                  <wp:extent cx="323639" cy="212693"/>
                  <wp:effectExtent l="0" t="0" r="635" b="0"/>
                  <wp:wrapNone/>
                  <wp:docPr id="1466063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06393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59" cy="21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46A8" w:rsidRPr="00272FB7">
              <w:rPr>
                <w:rFonts w:ascii="Verdana" w:hAnsi="Verdana"/>
                <w:b/>
                <w:bCs/>
              </w:rPr>
              <w:t xml:space="preserve">Caution </w:t>
            </w:r>
          </w:p>
        </w:tc>
        <w:tc>
          <w:tcPr>
            <w:tcW w:w="4079" w:type="pct"/>
          </w:tcPr>
          <w:p w14:paraId="449618AC" w14:textId="1CED6C85" w:rsidR="00A746A8" w:rsidRPr="00340E40" w:rsidRDefault="00A86359" w:rsidP="00CE38D2">
            <w:pPr>
              <w:pStyle w:val="ListParagraph"/>
              <w:spacing w:before="120" w:after="120"/>
              <w:ind w:left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</w:t>
            </w:r>
            <w:r w:rsidR="00B5707E" w:rsidRPr="00340E40">
              <w:rPr>
                <w:rFonts w:ascii="Verdana" w:hAnsi="Verdana"/>
              </w:rPr>
              <w:t>ndicates</w:t>
            </w:r>
            <w:r w:rsidR="00B5707E">
              <w:rPr>
                <w:rFonts w:ascii="Verdana" w:hAnsi="Verdana"/>
              </w:rPr>
              <w:t xml:space="preserve"> </w:t>
            </w:r>
            <w:r w:rsidR="00652759">
              <w:rPr>
                <w:rFonts w:ascii="Verdana" w:hAnsi="Verdana"/>
              </w:rPr>
              <w:t xml:space="preserve">the member has a card on file that has expired within the last 3 </w:t>
            </w:r>
            <w:r w:rsidR="005B0B73">
              <w:rPr>
                <w:rFonts w:ascii="Verdana" w:hAnsi="Verdana"/>
              </w:rPr>
              <w:t xml:space="preserve">(three) </w:t>
            </w:r>
            <w:r w:rsidR="00652759">
              <w:rPr>
                <w:rFonts w:ascii="Verdana" w:hAnsi="Verdana"/>
              </w:rPr>
              <w:t>months or is going to expire in the next 3</w:t>
            </w:r>
            <w:r w:rsidR="005B0B73">
              <w:rPr>
                <w:rFonts w:ascii="Verdana" w:hAnsi="Verdana"/>
              </w:rPr>
              <w:t xml:space="preserve"> (three)</w:t>
            </w:r>
            <w:r w:rsidR="00652759">
              <w:rPr>
                <w:rFonts w:ascii="Verdana" w:hAnsi="Verdana"/>
              </w:rPr>
              <w:t xml:space="preserve"> months.</w:t>
            </w:r>
          </w:p>
        </w:tc>
      </w:tr>
    </w:tbl>
    <w:p w14:paraId="386F5F82" w14:textId="77777777" w:rsidR="00045CC4" w:rsidRPr="00340E40" w:rsidRDefault="00045CC4" w:rsidP="00CE38D2">
      <w:pPr>
        <w:pStyle w:val="ListParagraph"/>
        <w:spacing w:before="120" w:after="120"/>
        <w:ind w:left="1046"/>
        <w:rPr>
          <w:rFonts w:ascii="Verdana" w:hAnsi="Verdana"/>
        </w:rPr>
      </w:pPr>
    </w:p>
    <w:p w14:paraId="71644889" w14:textId="3D958605" w:rsidR="007A54E9" w:rsidRPr="00024006" w:rsidRDefault="007A54E9" w:rsidP="00CE38D2">
      <w:pPr>
        <w:spacing w:before="120" w:after="120"/>
        <w:rPr>
          <w:rFonts w:ascii="Verdana" w:hAnsi="Verdana"/>
          <w:b/>
        </w:rPr>
      </w:pPr>
      <w:bookmarkStart w:id="35" w:name="Card"/>
      <w:r w:rsidRPr="00024006">
        <w:rPr>
          <w:rFonts w:ascii="Verdana" w:hAnsi="Verdana"/>
          <w:b/>
        </w:rPr>
        <w:t>Card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5"/>
        <w:gridCol w:w="10565"/>
      </w:tblGrid>
      <w:tr w:rsidR="007A54E9" w14:paraId="014FBF2E" w14:textId="77777777" w:rsidTr="00123849">
        <w:tc>
          <w:tcPr>
            <w:tcW w:w="921" w:type="pct"/>
            <w:shd w:val="clear" w:color="auto" w:fill="D9D9D9" w:themeFill="background1" w:themeFillShade="D9"/>
          </w:tcPr>
          <w:bookmarkEnd w:id="35"/>
          <w:p w14:paraId="495CB868" w14:textId="4189158F" w:rsidR="007A54E9" w:rsidRDefault="007A54E9" w:rsidP="00CE38D2">
            <w:pPr>
              <w:spacing w:before="120" w:after="120"/>
              <w:jc w:val="center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/>
                <w:bCs/>
              </w:rPr>
              <w:t>Section/Field</w:t>
            </w:r>
          </w:p>
        </w:tc>
        <w:tc>
          <w:tcPr>
            <w:tcW w:w="4079" w:type="pct"/>
            <w:shd w:val="clear" w:color="auto" w:fill="D9D9D9" w:themeFill="background1" w:themeFillShade="D9"/>
          </w:tcPr>
          <w:p w14:paraId="051B3F15" w14:textId="66175F3F" w:rsidR="007A54E9" w:rsidRPr="00340E40" w:rsidRDefault="007A54E9" w:rsidP="00CE38D2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340E40">
              <w:rPr>
                <w:rFonts w:ascii="Verdana" w:hAnsi="Verdana"/>
                <w:b/>
              </w:rPr>
              <w:t>Details</w:t>
            </w:r>
          </w:p>
        </w:tc>
      </w:tr>
      <w:tr w:rsidR="00295E4D" w14:paraId="4EF712A9" w14:textId="77777777" w:rsidTr="00123849">
        <w:tc>
          <w:tcPr>
            <w:tcW w:w="921" w:type="pct"/>
            <w:shd w:val="clear" w:color="auto" w:fill="auto"/>
          </w:tcPr>
          <w:p w14:paraId="78AD522F" w14:textId="28DB873D" w:rsidR="00295E4D" w:rsidRDefault="00151B56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bookmarkStart w:id="36" w:name="_Hlk109992487"/>
            <w:r>
              <w:rPr>
                <w:rFonts w:ascii="Verdana" w:hAnsi="Verdana"/>
                <w:b/>
                <w:bCs/>
              </w:rPr>
              <w:t>Add</w:t>
            </w:r>
          </w:p>
        </w:tc>
        <w:tc>
          <w:tcPr>
            <w:tcW w:w="4079" w:type="pct"/>
            <w:shd w:val="clear" w:color="auto" w:fill="auto"/>
          </w:tcPr>
          <w:p w14:paraId="2C36D787" w14:textId="78518606" w:rsidR="00295E4D" w:rsidRPr="00C40282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B</w:t>
            </w:r>
            <w:r w:rsidR="00151B56" w:rsidRPr="00C40282">
              <w:rPr>
                <w:rFonts w:ascii="Verdana" w:hAnsi="Verdana"/>
                <w:bCs/>
              </w:rPr>
              <w:t xml:space="preserve">utton </w:t>
            </w:r>
            <w:r>
              <w:rPr>
                <w:rFonts w:ascii="Verdana" w:hAnsi="Verdana"/>
                <w:bCs/>
              </w:rPr>
              <w:t>allows</w:t>
            </w:r>
            <w:r w:rsidR="00151B56" w:rsidRPr="00C40282">
              <w:rPr>
                <w:rFonts w:ascii="Verdana" w:hAnsi="Verdana"/>
                <w:bCs/>
              </w:rPr>
              <w:t xml:space="preserve"> </w:t>
            </w:r>
            <w:r>
              <w:rPr>
                <w:rFonts w:ascii="Verdana" w:hAnsi="Verdana"/>
                <w:bCs/>
              </w:rPr>
              <w:t>addition of a</w:t>
            </w:r>
            <w:r w:rsidR="00151B56" w:rsidRPr="00C40282">
              <w:rPr>
                <w:rFonts w:ascii="Verdana" w:hAnsi="Verdana"/>
                <w:bCs/>
              </w:rPr>
              <w:t xml:space="preserve"> Credit Card/Debit Card</w:t>
            </w:r>
            <w:r w:rsidR="00151B56">
              <w:rPr>
                <w:rFonts w:ascii="Verdana" w:hAnsi="Verdana"/>
                <w:bCs/>
              </w:rPr>
              <w:t>.</w:t>
            </w:r>
          </w:p>
        </w:tc>
      </w:tr>
      <w:bookmarkEnd w:id="36"/>
      <w:tr w:rsidR="007A54E9" w14:paraId="7CABB828" w14:textId="77777777" w:rsidTr="00123849">
        <w:tc>
          <w:tcPr>
            <w:tcW w:w="921" w:type="pct"/>
          </w:tcPr>
          <w:p w14:paraId="76139A45" w14:textId="42C21B5E" w:rsidR="007A54E9" w:rsidRPr="00272FB7" w:rsidRDefault="007A54E9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 xml:space="preserve">Card Type </w:t>
            </w:r>
          </w:p>
        </w:tc>
        <w:tc>
          <w:tcPr>
            <w:tcW w:w="4079" w:type="pct"/>
          </w:tcPr>
          <w:p w14:paraId="69124346" w14:textId="6B337293" w:rsidR="007A54E9" w:rsidRPr="00340E40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C</w:t>
            </w:r>
            <w:r w:rsidR="00496D06" w:rsidRPr="00340E40">
              <w:rPr>
                <w:rFonts w:ascii="Verdana" w:hAnsi="Verdana"/>
                <w:bCs/>
              </w:rPr>
              <w:t>ompa</w:t>
            </w:r>
            <w:r w:rsidR="00184C75" w:rsidRPr="00340E40">
              <w:rPr>
                <w:rFonts w:ascii="Verdana" w:hAnsi="Verdana"/>
                <w:bCs/>
              </w:rPr>
              <w:t>ny carrier of the card.</w:t>
            </w:r>
            <w:r w:rsidR="009F6EA5">
              <w:rPr>
                <w:rFonts w:ascii="Verdana" w:hAnsi="Verdana"/>
                <w:bCs/>
              </w:rPr>
              <w:t xml:space="preserve"> (</w:t>
            </w:r>
            <w:r w:rsidR="00BF227F">
              <w:rPr>
                <w:rFonts w:ascii="Verdana" w:hAnsi="Verdana"/>
                <w:b/>
              </w:rPr>
              <w:t xml:space="preserve">Examples: </w:t>
            </w:r>
            <w:r w:rsidR="009F6EA5">
              <w:rPr>
                <w:rFonts w:ascii="Verdana" w:hAnsi="Verdana"/>
                <w:bCs/>
              </w:rPr>
              <w:t>Visa</w:t>
            </w:r>
            <w:r w:rsidR="00067B53">
              <w:rPr>
                <w:rFonts w:ascii="Verdana" w:hAnsi="Verdana"/>
                <w:bCs/>
              </w:rPr>
              <w:t>, Mastercard, etc.</w:t>
            </w:r>
            <w:r w:rsidR="009F6EA5">
              <w:rPr>
                <w:rFonts w:ascii="Verdana" w:hAnsi="Verdana"/>
                <w:bCs/>
              </w:rPr>
              <w:t>)</w:t>
            </w:r>
          </w:p>
        </w:tc>
      </w:tr>
      <w:tr w:rsidR="007A54E9" w14:paraId="7581F9FA" w14:textId="77777777" w:rsidTr="00123849">
        <w:tc>
          <w:tcPr>
            <w:tcW w:w="921" w:type="pct"/>
          </w:tcPr>
          <w:p w14:paraId="2D130BDD" w14:textId="17495921" w:rsidR="007A54E9" w:rsidRPr="00272FB7" w:rsidRDefault="007A54E9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FSA</w:t>
            </w:r>
            <w:r w:rsidR="00255922" w:rsidRPr="00272FB7">
              <w:rPr>
                <w:rFonts w:ascii="Verdana" w:hAnsi="Verdana"/>
                <w:b/>
                <w:bCs/>
              </w:rPr>
              <w:t>/H</w:t>
            </w:r>
            <w:r w:rsidR="0016079B" w:rsidRPr="00272FB7">
              <w:rPr>
                <w:rFonts w:ascii="Verdana" w:hAnsi="Verdana"/>
                <w:b/>
                <w:bCs/>
              </w:rPr>
              <w:t>SA</w:t>
            </w:r>
            <w:r w:rsidR="00255922" w:rsidRPr="00272FB7">
              <w:rPr>
                <w:rFonts w:ascii="Verdana" w:hAnsi="Verdana"/>
                <w:b/>
                <w:bCs/>
              </w:rPr>
              <w:t>/HRA</w:t>
            </w:r>
          </w:p>
        </w:tc>
        <w:tc>
          <w:tcPr>
            <w:tcW w:w="4079" w:type="pct"/>
          </w:tcPr>
          <w:p w14:paraId="4EBAF626" w14:textId="7331553C" w:rsidR="007A54E9" w:rsidRPr="009F23CE" w:rsidRDefault="00D57BB8" w:rsidP="00CE38D2">
            <w:pPr>
              <w:spacing w:before="120" w:after="120"/>
              <w:rPr>
                <w:rFonts w:ascii="Verdana" w:hAnsi="Verdana"/>
                <w:b/>
              </w:rPr>
            </w:pPr>
            <w:r w:rsidRPr="00340E40">
              <w:rPr>
                <w:rFonts w:ascii="Verdana" w:hAnsi="Verdana"/>
                <w:color w:val="202124"/>
                <w:shd w:val="clear" w:color="auto" w:fill="FFFFFF"/>
              </w:rPr>
              <w:t>FSA</w:t>
            </w:r>
            <w:r w:rsidR="0016079B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, HSA, </w:t>
            </w:r>
            <w:r w:rsidR="009F23CE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and </w:t>
            </w:r>
            <w:r w:rsidR="0016079B" w:rsidRPr="00340E40">
              <w:rPr>
                <w:rFonts w:ascii="Verdana" w:hAnsi="Verdana"/>
                <w:color w:val="202124"/>
                <w:shd w:val="clear" w:color="auto" w:fill="FFFFFF"/>
              </w:rPr>
              <w:t>HRA</w:t>
            </w:r>
            <w:r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 are </w:t>
            </w:r>
            <w:r w:rsidR="00500502">
              <w:rPr>
                <w:rFonts w:ascii="Verdana" w:hAnsi="Verdana"/>
                <w:color w:val="202124"/>
                <w:shd w:val="clear" w:color="auto" w:fill="FFFFFF"/>
              </w:rPr>
              <w:t xml:space="preserve">savings </w:t>
            </w:r>
            <w:r w:rsidRPr="00340E40">
              <w:rPr>
                <w:rFonts w:ascii="Verdana" w:hAnsi="Verdana"/>
                <w:color w:val="202124"/>
                <w:shd w:val="clear" w:color="auto" w:fill="FFFFFF"/>
              </w:rPr>
              <w:t>accounts used to pay for qualified medical, prescription, dental</w:t>
            </w:r>
            <w:r w:rsidR="00BF227F">
              <w:rPr>
                <w:rFonts w:ascii="Verdana" w:hAnsi="Verdana"/>
                <w:color w:val="202124"/>
                <w:shd w:val="clear" w:color="auto" w:fill="FFFFFF"/>
              </w:rPr>
              <w:t>,</w:t>
            </w:r>
            <w:r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 and vision expenses.</w:t>
            </w:r>
          </w:p>
        </w:tc>
      </w:tr>
      <w:tr w:rsidR="00255922" w14:paraId="117BC9BB" w14:textId="77777777" w:rsidTr="00123849">
        <w:tc>
          <w:tcPr>
            <w:tcW w:w="921" w:type="pct"/>
          </w:tcPr>
          <w:p w14:paraId="7AABD2D9" w14:textId="32434EB8" w:rsidR="00255922" w:rsidRPr="00272FB7" w:rsidRDefault="00BB5403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Card Number</w:t>
            </w:r>
          </w:p>
        </w:tc>
        <w:tc>
          <w:tcPr>
            <w:tcW w:w="4079" w:type="pct"/>
          </w:tcPr>
          <w:p w14:paraId="2CC4B5B6" w14:textId="49A1FCF6" w:rsidR="00255922" w:rsidRPr="00340E40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N</w:t>
            </w:r>
            <w:r w:rsidR="00547F6A" w:rsidRPr="00340E40">
              <w:rPr>
                <w:rFonts w:ascii="Verdana" w:hAnsi="Verdana"/>
                <w:bCs/>
              </w:rPr>
              <w:t xml:space="preserve">umber assigned by the </w:t>
            </w:r>
            <w:r w:rsidR="005007EE" w:rsidRPr="00340E40">
              <w:rPr>
                <w:rFonts w:ascii="Verdana" w:hAnsi="Verdana"/>
                <w:bCs/>
              </w:rPr>
              <w:t xml:space="preserve">card carrier to identify the </w:t>
            </w:r>
            <w:r w:rsidR="00834DA2" w:rsidRPr="00340E40">
              <w:rPr>
                <w:rFonts w:ascii="Verdana" w:hAnsi="Verdana"/>
                <w:bCs/>
              </w:rPr>
              <w:t>card.</w:t>
            </w:r>
          </w:p>
        </w:tc>
      </w:tr>
      <w:tr w:rsidR="00BB5403" w14:paraId="5655CD36" w14:textId="77777777" w:rsidTr="00123849">
        <w:tc>
          <w:tcPr>
            <w:tcW w:w="921" w:type="pct"/>
          </w:tcPr>
          <w:p w14:paraId="1D940D4F" w14:textId="17625274" w:rsidR="00BB5403" w:rsidRPr="00272FB7" w:rsidRDefault="00BB5403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Expiration Date</w:t>
            </w:r>
          </w:p>
        </w:tc>
        <w:tc>
          <w:tcPr>
            <w:tcW w:w="4079" w:type="pct"/>
          </w:tcPr>
          <w:p w14:paraId="53CF64AB" w14:textId="43B451CB" w:rsidR="00BB5403" w:rsidRPr="00340E40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D</w:t>
            </w:r>
            <w:r w:rsidR="00111B44" w:rsidRPr="00340E40">
              <w:rPr>
                <w:rFonts w:ascii="Verdana" w:hAnsi="Verdana"/>
                <w:bCs/>
              </w:rPr>
              <w:t xml:space="preserve">ate </w:t>
            </w:r>
            <w:r w:rsidR="00CA1B50">
              <w:rPr>
                <w:rFonts w:ascii="Verdana" w:hAnsi="Verdana"/>
                <w:bCs/>
              </w:rPr>
              <w:t xml:space="preserve">that </w:t>
            </w:r>
            <w:r w:rsidR="00111B44" w:rsidRPr="00340E40">
              <w:rPr>
                <w:rFonts w:ascii="Verdana" w:hAnsi="Verdana"/>
                <w:bCs/>
              </w:rPr>
              <w:t>the card expires.</w:t>
            </w:r>
          </w:p>
        </w:tc>
      </w:tr>
      <w:tr w:rsidR="00BB5403" w14:paraId="782E4D47" w14:textId="77777777" w:rsidTr="00123849">
        <w:tc>
          <w:tcPr>
            <w:tcW w:w="921" w:type="pct"/>
          </w:tcPr>
          <w:p w14:paraId="57F79F74" w14:textId="66313111" w:rsidR="00BB5403" w:rsidRPr="00272FB7" w:rsidRDefault="00BB5403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Default Payment</w:t>
            </w:r>
          </w:p>
        </w:tc>
        <w:tc>
          <w:tcPr>
            <w:tcW w:w="4079" w:type="pct"/>
          </w:tcPr>
          <w:p w14:paraId="51AD15E8" w14:textId="7840CC72" w:rsidR="00BB5403" w:rsidRPr="00340E40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C</w:t>
            </w:r>
            <w:r w:rsidR="00C7470D" w:rsidRPr="00340E40">
              <w:rPr>
                <w:rFonts w:ascii="Verdana" w:hAnsi="Verdana"/>
                <w:bCs/>
              </w:rPr>
              <w:t>ard the member has authorized to be used for all orders.</w:t>
            </w:r>
          </w:p>
        </w:tc>
      </w:tr>
      <w:tr w:rsidR="00BB5403" w14:paraId="6A137CC5" w14:textId="77777777" w:rsidTr="00123849">
        <w:tc>
          <w:tcPr>
            <w:tcW w:w="921" w:type="pct"/>
          </w:tcPr>
          <w:p w14:paraId="3D43CB84" w14:textId="151294E9" w:rsidR="00BB5403" w:rsidRPr="00272FB7" w:rsidRDefault="00BB5403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Exclusive</w:t>
            </w:r>
          </w:p>
        </w:tc>
        <w:tc>
          <w:tcPr>
            <w:tcW w:w="4079" w:type="pct"/>
          </w:tcPr>
          <w:p w14:paraId="6CE3612A" w14:textId="7573C692" w:rsidR="00BB5403" w:rsidRPr="007A54E9" w:rsidRDefault="00A86359" w:rsidP="00CE38D2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Cs/>
              </w:rPr>
              <w:t>C</w:t>
            </w:r>
            <w:r w:rsidR="00ED4595">
              <w:rPr>
                <w:rFonts w:ascii="Verdana" w:hAnsi="Verdana"/>
                <w:bCs/>
              </w:rPr>
              <w:t xml:space="preserve">ard the member has authorized to be used </w:t>
            </w:r>
            <w:r>
              <w:rPr>
                <w:rFonts w:ascii="Verdana" w:hAnsi="Verdana"/>
                <w:b/>
              </w:rPr>
              <w:t>only</w:t>
            </w:r>
            <w:r w:rsidR="00ED4595">
              <w:rPr>
                <w:rFonts w:ascii="Verdana" w:hAnsi="Verdana"/>
                <w:bCs/>
              </w:rPr>
              <w:t xml:space="preserve"> for themselves.</w:t>
            </w:r>
          </w:p>
        </w:tc>
      </w:tr>
      <w:tr w:rsidR="00BB5403" w14:paraId="67875DE2" w14:textId="77777777" w:rsidTr="00123849">
        <w:tc>
          <w:tcPr>
            <w:tcW w:w="921" w:type="pct"/>
          </w:tcPr>
          <w:p w14:paraId="158F78FE" w14:textId="24D20C3B" w:rsidR="00BB5403" w:rsidRPr="00272FB7" w:rsidRDefault="00BB5403" w:rsidP="00CE38D2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Originated By</w:t>
            </w:r>
          </w:p>
        </w:tc>
        <w:tc>
          <w:tcPr>
            <w:tcW w:w="4079" w:type="pct"/>
          </w:tcPr>
          <w:p w14:paraId="3C2160B2" w14:textId="5C57FE2F" w:rsidR="00BB5403" w:rsidRPr="00340E40" w:rsidRDefault="00A86359" w:rsidP="00CE38D2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M</w:t>
            </w:r>
            <w:r w:rsidR="00FE69E2" w:rsidRPr="00340E40">
              <w:rPr>
                <w:rFonts w:ascii="Verdana" w:hAnsi="Verdana"/>
                <w:bCs/>
              </w:rPr>
              <w:t xml:space="preserve">ember that </w:t>
            </w:r>
            <w:r w:rsidR="007F3C8C" w:rsidRPr="00340E40">
              <w:rPr>
                <w:rFonts w:ascii="Verdana" w:hAnsi="Verdana"/>
                <w:bCs/>
              </w:rPr>
              <w:t xml:space="preserve">originally </w:t>
            </w:r>
            <w:r w:rsidR="00266EAA" w:rsidRPr="00340E40">
              <w:rPr>
                <w:rFonts w:ascii="Verdana" w:hAnsi="Verdana"/>
                <w:bCs/>
              </w:rPr>
              <w:t>added the card</w:t>
            </w:r>
            <w:r w:rsidR="004A45C8">
              <w:rPr>
                <w:rFonts w:ascii="Verdana" w:hAnsi="Verdana"/>
                <w:bCs/>
              </w:rPr>
              <w:t xml:space="preserve"> or made the last update.</w:t>
            </w:r>
          </w:p>
        </w:tc>
      </w:tr>
    </w:tbl>
    <w:p w14:paraId="10253A2E" w14:textId="5D0A5B7A" w:rsidR="007A54E9" w:rsidRPr="00340E40" w:rsidRDefault="007A54E9" w:rsidP="00EA4377">
      <w:pPr>
        <w:rPr>
          <w:rFonts w:ascii="Verdana" w:hAnsi="Verdana"/>
          <w:bCs/>
        </w:rPr>
      </w:pPr>
    </w:p>
    <w:p w14:paraId="39D34A9A" w14:textId="0D7259D5" w:rsidR="00BB5403" w:rsidRPr="00645886" w:rsidRDefault="00BB5403" w:rsidP="00CA1B50">
      <w:pPr>
        <w:spacing w:before="120" w:after="120"/>
        <w:rPr>
          <w:rFonts w:ascii="Verdana" w:hAnsi="Verdana"/>
        </w:rPr>
      </w:pPr>
      <w:bookmarkStart w:id="37" w:name="eCheck"/>
      <w:r w:rsidRPr="00024006">
        <w:rPr>
          <w:rFonts w:ascii="Verdana" w:hAnsi="Verdana"/>
          <w:b/>
          <w:bCs/>
        </w:rPr>
        <w:t>Electronic Check</w:t>
      </w:r>
      <w:r w:rsidR="00932B0C">
        <w:rPr>
          <w:rFonts w:ascii="Verdana" w:hAnsi="Verdana"/>
          <w:b/>
          <w:bCs/>
        </w:rPr>
        <w:t xml:space="preserve"> (e</w:t>
      </w:r>
      <w:r w:rsidR="00645886">
        <w:rPr>
          <w:rFonts w:ascii="Verdana" w:hAnsi="Verdana"/>
          <w:b/>
          <w:bCs/>
        </w:rPr>
        <w:t>C</w:t>
      </w:r>
      <w:r w:rsidR="00932B0C">
        <w:rPr>
          <w:rFonts w:ascii="Verdana" w:hAnsi="Verdana"/>
          <w:b/>
          <w:bCs/>
        </w:rPr>
        <w:t xml:space="preserve">heck)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5"/>
        <w:gridCol w:w="10565"/>
      </w:tblGrid>
      <w:tr w:rsidR="00D518BC" w14:paraId="71C9571A" w14:textId="77777777" w:rsidTr="00CE38D2">
        <w:tc>
          <w:tcPr>
            <w:tcW w:w="921" w:type="pct"/>
            <w:shd w:val="clear" w:color="auto" w:fill="D9D9D9" w:themeFill="background1" w:themeFillShade="D9"/>
          </w:tcPr>
          <w:bookmarkEnd w:id="37"/>
          <w:p w14:paraId="2E923188" w14:textId="74A6BCF7" w:rsidR="00BB5403" w:rsidRDefault="00BB5403" w:rsidP="00CA1B50">
            <w:pPr>
              <w:spacing w:before="120" w:after="120"/>
              <w:jc w:val="center"/>
            </w:pPr>
            <w:r>
              <w:rPr>
                <w:rFonts w:ascii="Verdana" w:hAnsi="Verdana"/>
                <w:b/>
                <w:bCs/>
              </w:rPr>
              <w:t>Section/Field</w:t>
            </w:r>
          </w:p>
        </w:tc>
        <w:tc>
          <w:tcPr>
            <w:tcW w:w="4079" w:type="pct"/>
            <w:shd w:val="clear" w:color="auto" w:fill="D9D9D9" w:themeFill="background1" w:themeFillShade="D9"/>
          </w:tcPr>
          <w:p w14:paraId="398300FA" w14:textId="4DD4900A" w:rsidR="00BB5403" w:rsidRPr="00340E40" w:rsidRDefault="00541868" w:rsidP="00CA1B50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rFonts w:ascii="Verdana" w:hAnsi="Verdana"/>
                <w:b/>
              </w:rPr>
              <w:t>Details</w:t>
            </w:r>
          </w:p>
        </w:tc>
      </w:tr>
      <w:tr w:rsidR="00151B56" w14:paraId="09D11199" w14:textId="77777777" w:rsidTr="00892A77">
        <w:tc>
          <w:tcPr>
            <w:tcW w:w="921" w:type="pct"/>
            <w:shd w:val="clear" w:color="auto" w:fill="auto"/>
          </w:tcPr>
          <w:p w14:paraId="0C47144B" w14:textId="1ED810E4" w:rsidR="00151B56" w:rsidRDefault="00151B56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Add</w:t>
            </w:r>
          </w:p>
        </w:tc>
        <w:tc>
          <w:tcPr>
            <w:tcW w:w="4079" w:type="pct"/>
            <w:shd w:val="clear" w:color="auto" w:fill="auto"/>
          </w:tcPr>
          <w:p w14:paraId="1DE23327" w14:textId="2C887C8A" w:rsidR="00151B56" w:rsidRPr="00C40282" w:rsidRDefault="00CA1B50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B</w:t>
            </w:r>
            <w:r w:rsidR="00151B56">
              <w:rPr>
                <w:rFonts w:ascii="Verdana" w:hAnsi="Verdana"/>
                <w:bCs/>
              </w:rPr>
              <w:t xml:space="preserve">utton </w:t>
            </w:r>
            <w:r>
              <w:rPr>
                <w:rFonts w:ascii="Verdana" w:hAnsi="Verdana"/>
                <w:bCs/>
              </w:rPr>
              <w:t>allows addition of</w:t>
            </w:r>
            <w:r w:rsidR="00151B56">
              <w:rPr>
                <w:rFonts w:ascii="Verdana" w:hAnsi="Verdana"/>
                <w:bCs/>
              </w:rPr>
              <w:t xml:space="preserve"> a</w:t>
            </w:r>
            <w:r w:rsidR="002E5B43">
              <w:rPr>
                <w:rFonts w:ascii="Verdana" w:hAnsi="Verdana"/>
                <w:bCs/>
              </w:rPr>
              <w:t>n</w:t>
            </w:r>
            <w:r w:rsidR="00151B56">
              <w:rPr>
                <w:rFonts w:ascii="Verdana" w:hAnsi="Verdana"/>
                <w:bCs/>
              </w:rPr>
              <w:t xml:space="preserve"> Electronic Check</w:t>
            </w:r>
            <w:r w:rsidR="00932B0C">
              <w:rPr>
                <w:rFonts w:ascii="Verdana" w:hAnsi="Verdana"/>
                <w:bCs/>
              </w:rPr>
              <w:t xml:space="preserve"> (e</w:t>
            </w:r>
            <w:r w:rsidR="00645886">
              <w:rPr>
                <w:rFonts w:ascii="Verdana" w:hAnsi="Verdana"/>
                <w:bCs/>
              </w:rPr>
              <w:t>C</w:t>
            </w:r>
            <w:r w:rsidR="00932B0C">
              <w:rPr>
                <w:rFonts w:ascii="Verdana" w:hAnsi="Verdana"/>
                <w:bCs/>
              </w:rPr>
              <w:t>heck)</w:t>
            </w:r>
            <w:r w:rsidR="00151B56">
              <w:rPr>
                <w:rFonts w:ascii="Verdana" w:hAnsi="Verdana"/>
                <w:bCs/>
              </w:rPr>
              <w:t>.</w:t>
            </w:r>
          </w:p>
        </w:tc>
      </w:tr>
      <w:tr w:rsidR="00D518BC" w14:paraId="0A9EA8E4" w14:textId="77777777" w:rsidTr="00151B56">
        <w:tc>
          <w:tcPr>
            <w:tcW w:w="921" w:type="pct"/>
          </w:tcPr>
          <w:p w14:paraId="07272D48" w14:textId="1E5F68B8" w:rsidR="00BB5403" w:rsidRPr="00272FB7" w:rsidRDefault="00EE2242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Account Type</w:t>
            </w:r>
          </w:p>
        </w:tc>
        <w:tc>
          <w:tcPr>
            <w:tcW w:w="4079" w:type="pct"/>
          </w:tcPr>
          <w:p w14:paraId="0500CBFF" w14:textId="394F92A6" w:rsidR="00E318CA" w:rsidRPr="00340E40" w:rsidRDefault="00CA1B50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color w:val="202124"/>
                <w:shd w:val="clear" w:color="auto" w:fill="FFFFFF"/>
              </w:rPr>
              <w:t>F</w:t>
            </w:r>
            <w:r w:rsidR="00E31898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inancial institution </w:t>
            </w:r>
            <w:r w:rsidR="00EF6B9A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and </w:t>
            </w:r>
            <w:r w:rsidR="002E3121" w:rsidRPr="00340E40">
              <w:rPr>
                <w:rFonts w:ascii="Verdana" w:hAnsi="Verdana"/>
                <w:color w:val="202124"/>
                <w:shd w:val="clear" w:color="auto" w:fill="FFFFFF"/>
              </w:rPr>
              <w:t>whet</w:t>
            </w:r>
            <w:r w:rsidR="007138BC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her </w:t>
            </w:r>
            <w:r w:rsidR="00977FE5" w:rsidRPr="00340E40">
              <w:rPr>
                <w:rFonts w:ascii="Verdana" w:hAnsi="Verdana"/>
                <w:color w:val="202124"/>
                <w:shd w:val="clear" w:color="auto" w:fill="FFFFFF"/>
              </w:rPr>
              <w:t>it is</w:t>
            </w:r>
            <w:r w:rsidR="007138BC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 a Savings or Checking account.</w:t>
            </w:r>
          </w:p>
        </w:tc>
      </w:tr>
      <w:tr w:rsidR="00D518BC" w14:paraId="434123C4" w14:textId="77777777" w:rsidTr="00151B56">
        <w:tc>
          <w:tcPr>
            <w:tcW w:w="921" w:type="pct"/>
          </w:tcPr>
          <w:p w14:paraId="639521F5" w14:textId="6622F1D5" w:rsidR="00EE2242" w:rsidRPr="00272FB7" w:rsidRDefault="00334BC8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Account Number</w:t>
            </w:r>
          </w:p>
        </w:tc>
        <w:tc>
          <w:tcPr>
            <w:tcW w:w="4079" w:type="pct"/>
          </w:tcPr>
          <w:p w14:paraId="6B44A37F" w14:textId="287E3AD5" w:rsidR="00EE2242" w:rsidRPr="00340E40" w:rsidRDefault="00CA1B50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</w:rPr>
              <w:t>N</w:t>
            </w:r>
            <w:r w:rsidR="007138BC" w:rsidRPr="00340E40">
              <w:rPr>
                <w:rFonts w:ascii="Verdana" w:hAnsi="Verdana"/>
              </w:rPr>
              <w:t>umber the</w:t>
            </w:r>
            <w:r w:rsidR="007138BC" w:rsidRPr="00340E40">
              <w:rPr>
                <w:rFonts w:ascii="Verdana" w:hAnsi="Verdana"/>
                <w:b/>
                <w:bCs/>
              </w:rPr>
              <w:t xml:space="preserve"> </w:t>
            </w:r>
            <w:r w:rsidR="007138BC" w:rsidRPr="00340E40">
              <w:rPr>
                <w:rFonts w:ascii="Verdana" w:hAnsi="Verdana"/>
                <w:color w:val="202124"/>
                <w:shd w:val="clear" w:color="auto" w:fill="FFFFFF"/>
              </w:rPr>
              <w:t>financial institution</w:t>
            </w:r>
            <w:r w:rsidR="0036773C" w:rsidRPr="00340E40">
              <w:rPr>
                <w:rFonts w:ascii="Verdana" w:hAnsi="Verdana"/>
                <w:color w:val="202124"/>
                <w:shd w:val="clear" w:color="auto" w:fill="FFFFFF"/>
              </w:rPr>
              <w:t xml:space="preserve"> </w:t>
            </w:r>
            <w:r w:rsidR="00D518BC" w:rsidRPr="00340E40">
              <w:rPr>
                <w:rFonts w:ascii="Verdana" w:hAnsi="Verdana"/>
                <w:color w:val="202124"/>
                <w:shd w:val="clear" w:color="auto" w:fill="FFFFFF"/>
              </w:rPr>
              <w:t>uses to identify the account.</w:t>
            </w:r>
          </w:p>
        </w:tc>
      </w:tr>
      <w:tr w:rsidR="00D518BC" w14:paraId="707AE837" w14:textId="77777777" w:rsidTr="00151B56">
        <w:tc>
          <w:tcPr>
            <w:tcW w:w="921" w:type="pct"/>
          </w:tcPr>
          <w:p w14:paraId="420D7C0C" w14:textId="43EFBC09" w:rsidR="00334BC8" w:rsidRPr="00272FB7" w:rsidRDefault="00334BC8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Routing Number</w:t>
            </w:r>
          </w:p>
        </w:tc>
        <w:tc>
          <w:tcPr>
            <w:tcW w:w="4079" w:type="pct"/>
          </w:tcPr>
          <w:p w14:paraId="1A5CAD8E" w14:textId="611715EE" w:rsidR="00334BC8" w:rsidRPr="00340E40" w:rsidRDefault="00E047B9" w:rsidP="00CA1B50">
            <w:pPr>
              <w:spacing w:before="120" w:after="120"/>
              <w:rPr>
                <w:rFonts w:ascii="Verdana" w:hAnsi="Verdana"/>
              </w:rPr>
            </w:pPr>
            <w:r w:rsidRPr="001F6AB7">
              <w:rPr>
                <w:rFonts w:ascii="Verdana" w:hAnsi="Verdana"/>
              </w:rPr>
              <w:t>9-digit</w:t>
            </w:r>
            <w:r w:rsidR="00185D5C" w:rsidRPr="00340E40">
              <w:rPr>
                <w:rFonts w:ascii="Verdana" w:hAnsi="Verdana"/>
              </w:rPr>
              <w:t xml:space="preserve"> </w:t>
            </w:r>
            <w:r w:rsidR="001F6AB7" w:rsidRPr="00340E40">
              <w:rPr>
                <w:rFonts w:ascii="Verdana" w:hAnsi="Verdana"/>
              </w:rPr>
              <w:t xml:space="preserve">number used to identify the </w:t>
            </w:r>
            <w:r w:rsidR="001F6AB7" w:rsidRPr="001F6AB7">
              <w:rPr>
                <w:rFonts w:ascii="Verdana" w:hAnsi="Verdana"/>
                <w:color w:val="202124"/>
                <w:shd w:val="clear" w:color="auto" w:fill="FFFFFF"/>
              </w:rPr>
              <w:t>financial institution</w:t>
            </w:r>
            <w:r w:rsidR="001F6AB7">
              <w:rPr>
                <w:rFonts w:ascii="Verdana" w:hAnsi="Verdana"/>
                <w:color w:val="202124"/>
                <w:shd w:val="clear" w:color="auto" w:fill="FFFFFF"/>
              </w:rPr>
              <w:t>.</w:t>
            </w:r>
          </w:p>
        </w:tc>
      </w:tr>
      <w:tr w:rsidR="00D518BC" w14:paraId="261AD274" w14:textId="77777777" w:rsidTr="00151B56">
        <w:tc>
          <w:tcPr>
            <w:tcW w:w="921" w:type="pct"/>
          </w:tcPr>
          <w:p w14:paraId="0555C831" w14:textId="377A429A" w:rsidR="00334BC8" w:rsidRPr="00272FB7" w:rsidRDefault="00334BC8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Default Paymen</w:t>
            </w:r>
            <w:r w:rsidR="00122F77" w:rsidRPr="00272FB7">
              <w:rPr>
                <w:rFonts w:ascii="Verdana" w:hAnsi="Verdana"/>
                <w:b/>
                <w:bCs/>
              </w:rPr>
              <w:t>t</w:t>
            </w:r>
          </w:p>
        </w:tc>
        <w:tc>
          <w:tcPr>
            <w:tcW w:w="4079" w:type="pct"/>
          </w:tcPr>
          <w:p w14:paraId="46EDA68A" w14:textId="3B9C0D70" w:rsidR="00334BC8" w:rsidRPr="00BB5403" w:rsidRDefault="00CA1B50" w:rsidP="00CA1B50">
            <w:pPr>
              <w:spacing w:before="120" w:after="120"/>
              <w:rPr>
                <w:b/>
                <w:bCs/>
              </w:rPr>
            </w:pPr>
            <w:r>
              <w:rPr>
                <w:rFonts w:ascii="Verdana" w:hAnsi="Verdana"/>
                <w:bCs/>
              </w:rPr>
              <w:t>A</w:t>
            </w:r>
            <w:r w:rsidR="002E62EB">
              <w:rPr>
                <w:rFonts w:ascii="Verdana" w:hAnsi="Verdana"/>
                <w:bCs/>
              </w:rPr>
              <w:t>ccount</w:t>
            </w:r>
            <w:r>
              <w:rPr>
                <w:rFonts w:ascii="Verdana" w:hAnsi="Verdana"/>
                <w:bCs/>
              </w:rPr>
              <w:t xml:space="preserve"> that</w:t>
            </w:r>
            <w:r w:rsidR="001F6AB7">
              <w:rPr>
                <w:rFonts w:ascii="Verdana" w:hAnsi="Verdana"/>
                <w:bCs/>
              </w:rPr>
              <w:t xml:space="preserve"> the member has authorized to be used for all orders.</w:t>
            </w:r>
          </w:p>
        </w:tc>
      </w:tr>
      <w:tr w:rsidR="00D518BC" w14:paraId="01167D3D" w14:textId="77777777" w:rsidTr="00151B56">
        <w:tc>
          <w:tcPr>
            <w:tcW w:w="921" w:type="pct"/>
          </w:tcPr>
          <w:p w14:paraId="5B08C14D" w14:textId="488A3360" w:rsidR="00122F77" w:rsidRPr="00272FB7" w:rsidRDefault="00122F77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Exclusive</w:t>
            </w:r>
          </w:p>
        </w:tc>
        <w:tc>
          <w:tcPr>
            <w:tcW w:w="4079" w:type="pct"/>
          </w:tcPr>
          <w:p w14:paraId="79EC80CF" w14:textId="201CB4F1" w:rsidR="00122F77" w:rsidRPr="00BB5403" w:rsidRDefault="00CA1B50" w:rsidP="00CA1B50">
            <w:pPr>
              <w:tabs>
                <w:tab w:val="left" w:pos="4565"/>
              </w:tabs>
              <w:spacing w:before="120" w:after="120"/>
              <w:rPr>
                <w:b/>
                <w:bCs/>
              </w:rPr>
            </w:pPr>
            <w:r>
              <w:rPr>
                <w:rFonts w:ascii="Verdana" w:hAnsi="Verdana"/>
                <w:bCs/>
              </w:rPr>
              <w:t>A</w:t>
            </w:r>
            <w:r w:rsidR="002E62EB">
              <w:rPr>
                <w:rFonts w:ascii="Verdana" w:hAnsi="Verdana"/>
                <w:bCs/>
              </w:rPr>
              <w:t xml:space="preserve">ccount </w:t>
            </w:r>
            <w:r>
              <w:rPr>
                <w:rFonts w:ascii="Verdana" w:hAnsi="Verdana"/>
                <w:bCs/>
              </w:rPr>
              <w:t xml:space="preserve">that </w:t>
            </w:r>
            <w:r w:rsidR="002E62EB">
              <w:rPr>
                <w:rFonts w:ascii="Verdana" w:hAnsi="Verdana"/>
                <w:bCs/>
              </w:rPr>
              <w:t xml:space="preserve">the member has authorized to be used </w:t>
            </w:r>
            <w:r>
              <w:rPr>
                <w:rFonts w:ascii="Verdana" w:hAnsi="Verdana"/>
                <w:b/>
              </w:rPr>
              <w:t>only</w:t>
            </w:r>
            <w:r w:rsidR="002E62EB">
              <w:rPr>
                <w:rFonts w:ascii="Verdana" w:hAnsi="Verdana"/>
                <w:bCs/>
              </w:rPr>
              <w:t xml:space="preserve"> for themselves.</w:t>
            </w:r>
          </w:p>
        </w:tc>
      </w:tr>
      <w:tr w:rsidR="00D518BC" w14:paraId="7A82E61B" w14:textId="77777777" w:rsidTr="00151B56">
        <w:tc>
          <w:tcPr>
            <w:tcW w:w="921" w:type="pct"/>
          </w:tcPr>
          <w:p w14:paraId="576E0387" w14:textId="0C3A6EFF" w:rsidR="00122F77" w:rsidRPr="00272FB7" w:rsidRDefault="00122F77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Or</w:t>
            </w:r>
            <w:r w:rsidR="00866852" w:rsidRPr="00272FB7">
              <w:rPr>
                <w:rFonts w:ascii="Verdana" w:hAnsi="Verdana"/>
                <w:b/>
                <w:bCs/>
              </w:rPr>
              <w:t>iginated By</w:t>
            </w:r>
          </w:p>
        </w:tc>
        <w:tc>
          <w:tcPr>
            <w:tcW w:w="4079" w:type="pct"/>
          </w:tcPr>
          <w:p w14:paraId="328A30E7" w14:textId="121FC398" w:rsidR="00122F77" w:rsidRPr="00BB5403" w:rsidRDefault="00CA1B50" w:rsidP="00CA1B50">
            <w:pPr>
              <w:spacing w:before="120" w:after="120"/>
              <w:rPr>
                <w:b/>
                <w:bCs/>
              </w:rPr>
            </w:pPr>
            <w:r>
              <w:rPr>
                <w:rFonts w:ascii="Verdana" w:hAnsi="Verdana"/>
                <w:bCs/>
              </w:rPr>
              <w:t>M</w:t>
            </w:r>
            <w:r w:rsidR="002E62EB">
              <w:rPr>
                <w:rFonts w:ascii="Verdana" w:hAnsi="Verdana"/>
                <w:bCs/>
              </w:rPr>
              <w:t>ember that originally added the account or made the last update.</w:t>
            </w:r>
          </w:p>
        </w:tc>
      </w:tr>
    </w:tbl>
    <w:p w14:paraId="032AE541" w14:textId="1A5B40D7" w:rsidR="00BB5403" w:rsidRDefault="00BB5403" w:rsidP="00552F81"/>
    <w:p w14:paraId="1A34152B" w14:textId="36E6B1C0" w:rsidR="00E12107" w:rsidRPr="00024006" w:rsidRDefault="00866852" w:rsidP="00CA1B50">
      <w:pPr>
        <w:spacing w:before="120" w:after="120"/>
        <w:rPr>
          <w:rFonts w:ascii="Verdana" w:hAnsi="Verdana"/>
          <w:b/>
          <w:bCs/>
        </w:rPr>
      </w:pPr>
      <w:bookmarkStart w:id="38" w:name="AlternativePaymentOption"/>
      <w:r w:rsidRPr="00024006">
        <w:rPr>
          <w:rFonts w:ascii="Verdana" w:hAnsi="Verdana"/>
          <w:b/>
          <w:bCs/>
        </w:rPr>
        <w:t>Al</w:t>
      </w:r>
      <w:r w:rsidR="00E12107" w:rsidRPr="00024006">
        <w:rPr>
          <w:rFonts w:ascii="Verdana" w:hAnsi="Verdana"/>
          <w:b/>
          <w:bCs/>
        </w:rPr>
        <w:t>ternative Payment Option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5"/>
        <w:gridCol w:w="10565"/>
      </w:tblGrid>
      <w:tr w:rsidR="00E12107" w14:paraId="291804B0" w14:textId="77777777" w:rsidTr="00A14D3F">
        <w:tc>
          <w:tcPr>
            <w:tcW w:w="921" w:type="pct"/>
            <w:shd w:val="clear" w:color="auto" w:fill="D9D9D9" w:themeFill="background1" w:themeFillShade="D9"/>
          </w:tcPr>
          <w:bookmarkEnd w:id="38"/>
          <w:p w14:paraId="43A22512" w14:textId="569FA277" w:rsidR="00E12107" w:rsidRPr="00340E40" w:rsidRDefault="00541868" w:rsidP="00CA1B50">
            <w:pPr>
              <w:spacing w:before="120" w:after="120"/>
              <w:jc w:val="center"/>
              <w:rPr>
                <w:b/>
                <w:bCs/>
              </w:rPr>
            </w:pPr>
            <w:r w:rsidRPr="00F453AE">
              <w:rPr>
                <w:rFonts w:ascii="Verdana" w:hAnsi="Verdana"/>
                <w:b/>
                <w:bCs/>
              </w:rPr>
              <w:t>Section/Field</w:t>
            </w:r>
          </w:p>
        </w:tc>
        <w:tc>
          <w:tcPr>
            <w:tcW w:w="4079" w:type="pct"/>
            <w:shd w:val="clear" w:color="auto" w:fill="D9D9D9" w:themeFill="background1" w:themeFillShade="D9"/>
          </w:tcPr>
          <w:p w14:paraId="3E74FCEE" w14:textId="47C2C3F7" w:rsidR="00E12107" w:rsidRDefault="00541868" w:rsidP="00CA1B50">
            <w:pPr>
              <w:spacing w:before="120" w:after="120"/>
              <w:jc w:val="center"/>
            </w:pPr>
            <w:r>
              <w:rPr>
                <w:rFonts w:ascii="Verdana" w:hAnsi="Verdana"/>
                <w:b/>
              </w:rPr>
              <w:t>Details</w:t>
            </w:r>
          </w:p>
        </w:tc>
      </w:tr>
      <w:tr w:rsidR="00541868" w14:paraId="79D45C19" w14:textId="77777777" w:rsidTr="00A14D3F">
        <w:tc>
          <w:tcPr>
            <w:tcW w:w="921" w:type="pct"/>
          </w:tcPr>
          <w:p w14:paraId="2A728AD5" w14:textId="4B3DD4FC" w:rsidR="00541868" w:rsidRPr="00297A3F" w:rsidRDefault="00295E4D" w:rsidP="00CA1B50">
            <w:pPr>
              <w:spacing w:before="120" w:after="120"/>
              <w:rPr>
                <w:rFonts w:ascii="Verdana" w:hAnsi="Verdana"/>
                <w:b/>
              </w:rPr>
            </w:pPr>
            <w:bookmarkStart w:id="39" w:name="_Hlk109990181"/>
            <w:r w:rsidRPr="00C40282">
              <w:rPr>
                <w:rFonts w:ascii="Verdana" w:hAnsi="Verdana"/>
                <w:b/>
              </w:rPr>
              <w:t>Copay Installment</w:t>
            </w:r>
            <w:r w:rsidR="00E73428">
              <w:rPr>
                <w:noProof/>
              </w:rPr>
              <w:t xml:space="preserve"> </w:t>
            </w:r>
            <w:r w:rsidR="00E73428">
              <w:rPr>
                <w:noProof/>
              </w:rPr>
              <w:drawing>
                <wp:inline distT="0" distB="0" distL="0" distR="0" wp14:anchorId="28E53571" wp14:editId="7C3FE8B1">
                  <wp:extent cx="181000" cy="142895"/>
                  <wp:effectExtent l="0" t="0" r="9525" b="9525"/>
                  <wp:docPr id="1876703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70360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pct"/>
          </w:tcPr>
          <w:p w14:paraId="409C72A2" w14:textId="0ED0738E" w:rsidR="00541868" w:rsidRDefault="00C2578C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 xml:space="preserve">Yes/No </w:t>
            </w:r>
            <w:r w:rsidR="00295E4D">
              <w:rPr>
                <w:rFonts w:ascii="Verdana" w:hAnsi="Verdana"/>
                <w:bCs/>
              </w:rPr>
              <w:t>indicate</w:t>
            </w:r>
            <w:r w:rsidR="0031142F">
              <w:rPr>
                <w:rFonts w:ascii="Verdana" w:hAnsi="Verdana"/>
                <w:bCs/>
              </w:rPr>
              <w:t>s</w:t>
            </w:r>
            <w:r w:rsidR="00295E4D">
              <w:rPr>
                <w:rFonts w:ascii="Verdana" w:hAnsi="Verdana"/>
                <w:bCs/>
              </w:rPr>
              <w:t xml:space="preserve"> whether the member </w:t>
            </w:r>
            <w:r w:rsidR="004911A9">
              <w:rPr>
                <w:rFonts w:ascii="Verdana" w:hAnsi="Verdana"/>
                <w:bCs/>
              </w:rPr>
              <w:t xml:space="preserve">is eligible for the </w:t>
            </w:r>
            <w:r w:rsidR="00295E4D">
              <w:rPr>
                <w:rFonts w:ascii="Verdana" w:hAnsi="Verdana"/>
                <w:bCs/>
              </w:rPr>
              <w:t xml:space="preserve">Copay Installment </w:t>
            </w:r>
            <w:r w:rsidR="004911A9">
              <w:rPr>
                <w:rFonts w:ascii="Verdana" w:hAnsi="Verdana"/>
                <w:bCs/>
              </w:rPr>
              <w:t>Program</w:t>
            </w:r>
            <w:r w:rsidR="00295E4D">
              <w:rPr>
                <w:rFonts w:ascii="Verdana" w:hAnsi="Verdana"/>
                <w:bCs/>
              </w:rPr>
              <w:t xml:space="preserve">.  </w:t>
            </w:r>
          </w:p>
          <w:p w14:paraId="0744EA12" w14:textId="29E125E0" w:rsidR="003A01F3" w:rsidRPr="000E3743" w:rsidRDefault="000E3743" w:rsidP="000E3743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lastRenderedPageBreak/>
              <w:t>Tool Tip displays</w:t>
            </w:r>
            <w:r w:rsidR="00267C82">
              <w:rPr>
                <w:rFonts w:ascii="Verdana" w:hAnsi="Verdana"/>
                <w:bCs/>
              </w:rPr>
              <w:t xml:space="preserve">, </w:t>
            </w:r>
            <w:r w:rsidR="006030DD">
              <w:rPr>
                <w:rFonts w:ascii="Verdana" w:hAnsi="Verdana"/>
                <w:bCs/>
              </w:rPr>
              <w:t>“</w:t>
            </w:r>
            <w:r w:rsidR="00773169" w:rsidRPr="00773169">
              <w:rPr>
                <w:rFonts w:ascii="Verdana" w:hAnsi="Verdana"/>
                <w:bCs/>
              </w:rPr>
              <w:t>Allows a member to break up the total amount due for their prescription order into three equal payments.</w:t>
            </w:r>
            <w:r w:rsidR="006030DD">
              <w:rPr>
                <w:rFonts w:ascii="Verdana" w:hAnsi="Verdana"/>
                <w:bCs/>
              </w:rPr>
              <w:t>”</w:t>
            </w:r>
          </w:p>
        </w:tc>
      </w:tr>
      <w:tr w:rsidR="00295E4D" w14:paraId="6FE244F6" w14:textId="77777777" w:rsidTr="00A14D3F">
        <w:tc>
          <w:tcPr>
            <w:tcW w:w="921" w:type="pct"/>
          </w:tcPr>
          <w:p w14:paraId="71CF5485" w14:textId="4ACBB4C8" w:rsidR="00295E4D" w:rsidRPr="00295E4D" w:rsidRDefault="00295E4D" w:rsidP="00CA1B50">
            <w:pPr>
              <w:spacing w:before="120" w:after="120"/>
              <w:rPr>
                <w:rFonts w:ascii="Verdana" w:hAnsi="Verdana"/>
                <w:b/>
              </w:rPr>
            </w:pPr>
            <w:r w:rsidRPr="00C40282">
              <w:rPr>
                <w:rFonts w:ascii="Verdana" w:hAnsi="Verdana"/>
                <w:b/>
              </w:rPr>
              <w:lastRenderedPageBreak/>
              <w:t>Fill and Bill</w:t>
            </w:r>
            <w:r w:rsidR="00E73428">
              <w:rPr>
                <w:noProof/>
              </w:rPr>
              <w:t xml:space="preserve"> </w:t>
            </w:r>
            <w:r w:rsidR="00E73428">
              <w:rPr>
                <w:noProof/>
              </w:rPr>
              <w:drawing>
                <wp:inline distT="0" distB="0" distL="0" distR="0" wp14:anchorId="537DDDCC" wp14:editId="1EB2C210">
                  <wp:extent cx="181000" cy="142895"/>
                  <wp:effectExtent l="0" t="0" r="9525" b="9525"/>
                  <wp:docPr id="1292312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3126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pct"/>
          </w:tcPr>
          <w:p w14:paraId="2094CE9A" w14:textId="6DEDC295" w:rsidR="00295E4D" w:rsidRDefault="001B65A4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Yes/No</w:t>
            </w:r>
            <w:r w:rsidR="00295E4D">
              <w:rPr>
                <w:rFonts w:ascii="Verdana" w:hAnsi="Verdana"/>
                <w:bCs/>
              </w:rPr>
              <w:t xml:space="preserve"> indicate</w:t>
            </w:r>
            <w:r>
              <w:rPr>
                <w:rFonts w:ascii="Verdana" w:hAnsi="Verdana"/>
                <w:bCs/>
              </w:rPr>
              <w:t>s</w:t>
            </w:r>
            <w:r w:rsidR="00295E4D">
              <w:rPr>
                <w:rFonts w:ascii="Verdana" w:hAnsi="Verdana"/>
                <w:bCs/>
              </w:rPr>
              <w:t xml:space="preserve"> whether the member </w:t>
            </w:r>
            <w:r>
              <w:rPr>
                <w:rFonts w:ascii="Verdana" w:hAnsi="Verdana"/>
                <w:bCs/>
              </w:rPr>
              <w:t xml:space="preserve">is eligible </w:t>
            </w:r>
            <w:r w:rsidR="00A161AC">
              <w:rPr>
                <w:rFonts w:ascii="Verdana" w:hAnsi="Verdana"/>
                <w:bCs/>
              </w:rPr>
              <w:t xml:space="preserve">for the </w:t>
            </w:r>
            <w:r w:rsidR="00295E4D">
              <w:rPr>
                <w:rFonts w:ascii="Verdana" w:hAnsi="Verdana"/>
                <w:bCs/>
              </w:rPr>
              <w:t>Fill and Bill</w:t>
            </w:r>
            <w:r w:rsidR="00A161AC">
              <w:rPr>
                <w:rFonts w:ascii="Verdana" w:hAnsi="Verdana"/>
                <w:bCs/>
              </w:rPr>
              <w:t xml:space="preserve"> Program</w:t>
            </w:r>
            <w:r w:rsidR="00295E4D">
              <w:rPr>
                <w:rFonts w:ascii="Verdana" w:hAnsi="Verdana"/>
                <w:bCs/>
              </w:rPr>
              <w:t xml:space="preserve">.  </w:t>
            </w:r>
          </w:p>
          <w:p w14:paraId="39EA62EF" w14:textId="3F210608" w:rsidR="003B4CF6" w:rsidRPr="003B4CF6" w:rsidRDefault="003B4CF6" w:rsidP="003B4CF6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Tool Tip displays, “</w:t>
            </w:r>
            <w:r w:rsidR="00414F6B" w:rsidRPr="00414F6B">
              <w:rPr>
                <w:rFonts w:ascii="Verdana" w:hAnsi="Verdana"/>
                <w:bCs/>
              </w:rPr>
              <w:t>Allows the member to have a bill sent with their order, instead of paying up-front with an electronic method of payment or check/money order.</w:t>
            </w:r>
            <w:r w:rsidR="006030DD">
              <w:rPr>
                <w:rFonts w:ascii="Verdana" w:hAnsi="Verdana"/>
                <w:bCs/>
              </w:rPr>
              <w:t>”</w:t>
            </w:r>
          </w:p>
        </w:tc>
      </w:tr>
      <w:tr w:rsidR="00D2233F" w14:paraId="66599A4C" w14:textId="77777777" w:rsidTr="00A14D3F">
        <w:tc>
          <w:tcPr>
            <w:tcW w:w="921" w:type="pct"/>
          </w:tcPr>
          <w:p w14:paraId="2E1CD412" w14:textId="3B2FD7B2" w:rsidR="00D2233F" w:rsidRPr="00C40282" w:rsidRDefault="00D2233F" w:rsidP="00CA1B50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Maximum Mail Order Balance</w:t>
            </w:r>
            <w:r w:rsidR="00E73428">
              <w:rPr>
                <w:noProof/>
              </w:rPr>
              <w:t xml:space="preserve"> </w:t>
            </w:r>
            <w:r w:rsidR="00E73428">
              <w:rPr>
                <w:noProof/>
              </w:rPr>
              <w:drawing>
                <wp:inline distT="0" distB="0" distL="0" distR="0" wp14:anchorId="5C2CE12D" wp14:editId="40C75C61">
                  <wp:extent cx="181000" cy="142895"/>
                  <wp:effectExtent l="0" t="0" r="9525" b="9525"/>
                  <wp:docPr id="2011208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2088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pct"/>
          </w:tcPr>
          <w:p w14:paraId="38837E29" w14:textId="554ED094" w:rsidR="00D2233F" w:rsidRDefault="00BB451D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Maximum balance allowed if Client has Fill and Bill</w:t>
            </w:r>
            <w:r w:rsidR="002E6B18">
              <w:rPr>
                <w:rFonts w:ascii="Verdana" w:hAnsi="Verdana"/>
                <w:bCs/>
              </w:rPr>
              <w:t>, or the maximum balance for new prescription</w:t>
            </w:r>
            <w:r w:rsidR="00135ACD">
              <w:rPr>
                <w:rFonts w:ascii="Verdana" w:hAnsi="Verdana"/>
                <w:bCs/>
              </w:rPr>
              <w:t xml:space="preserve">s sent in by provider shipped out as a courtesy </w:t>
            </w:r>
            <w:r w:rsidR="001606F7">
              <w:rPr>
                <w:rFonts w:ascii="Verdana" w:hAnsi="Verdana"/>
                <w:bCs/>
              </w:rPr>
              <w:t xml:space="preserve">if no </w:t>
            </w:r>
            <w:r w:rsidR="00135ACD">
              <w:rPr>
                <w:rFonts w:ascii="Verdana" w:hAnsi="Verdana"/>
                <w:bCs/>
              </w:rPr>
              <w:t>payment on file.</w:t>
            </w:r>
          </w:p>
          <w:p w14:paraId="23008777" w14:textId="331FEF05" w:rsidR="00773169" w:rsidRPr="00773169" w:rsidRDefault="00773169" w:rsidP="00773169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Tool Tip displays, “</w:t>
            </w:r>
            <w:r w:rsidRPr="00773169">
              <w:rPr>
                <w:rFonts w:ascii="Verdana" w:hAnsi="Verdana"/>
                <w:bCs/>
              </w:rPr>
              <w:t>Maximum balance allowed if Client has Fill and Bill, or the maximum balance for new prescriptions sent in by provider shipped out as a courtesy if no payment on file.</w:t>
            </w:r>
            <w:r w:rsidR="006030DD">
              <w:rPr>
                <w:rFonts w:ascii="Verdana" w:hAnsi="Verdana"/>
                <w:bCs/>
              </w:rPr>
              <w:t>”</w:t>
            </w:r>
          </w:p>
        </w:tc>
      </w:tr>
      <w:bookmarkEnd w:id="39"/>
      <w:tr w:rsidR="00F453AE" w14:paraId="3F28E5E5" w14:textId="77777777" w:rsidTr="00A14D3F">
        <w:tc>
          <w:tcPr>
            <w:tcW w:w="921" w:type="pct"/>
          </w:tcPr>
          <w:p w14:paraId="6D7FB130" w14:textId="764EFC84" w:rsidR="00F453AE" w:rsidRPr="00272FB7" w:rsidRDefault="00F453AE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72FB7">
              <w:rPr>
                <w:rFonts w:ascii="Verdana" w:hAnsi="Verdana"/>
                <w:b/>
                <w:bCs/>
              </w:rPr>
              <w:t>Eligible</w:t>
            </w:r>
          </w:p>
        </w:tc>
        <w:tc>
          <w:tcPr>
            <w:tcW w:w="4079" w:type="pct"/>
          </w:tcPr>
          <w:p w14:paraId="56BD81C9" w14:textId="31F4825E" w:rsidR="00F453AE" w:rsidRPr="00340E40" w:rsidRDefault="00E85157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F</w:t>
            </w:r>
            <w:r w:rsidR="00295E4D">
              <w:rPr>
                <w:rFonts w:ascii="Verdana" w:hAnsi="Verdana"/>
                <w:bCs/>
              </w:rPr>
              <w:t xml:space="preserve">ield </w:t>
            </w:r>
            <w:r>
              <w:rPr>
                <w:rFonts w:ascii="Verdana" w:hAnsi="Verdana"/>
                <w:bCs/>
              </w:rPr>
              <w:t>displays</w:t>
            </w:r>
            <w:r w:rsidR="00C6008F">
              <w:rPr>
                <w:rFonts w:ascii="Verdana" w:hAnsi="Verdana"/>
                <w:bCs/>
              </w:rPr>
              <w:t xml:space="preserve"> an indicator (</w:t>
            </w:r>
            <w:r w:rsidR="00366D97">
              <w:rPr>
                <w:rFonts w:ascii="Verdana" w:hAnsi="Verdana"/>
                <w:bCs/>
              </w:rPr>
              <w:t>Yes/No</w:t>
            </w:r>
            <w:r w:rsidR="00C6008F">
              <w:rPr>
                <w:rFonts w:ascii="Verdana" w:hAnsi="Verdana"/>
                <w:bCs/>
              </w:rPr>
              <w:t xml:space="preserve">) </w:t>
            </w:r>
            <w:r w:rsidR="00785053">
              <w:rPr>
                <w:rFonts w:ascii="Verdana" w:hAnsi="Verdana"/>
                <w:bCs/>
              </w:rPr>
              <w:t xml:space="preserve">that </w:t>
            </w:r>
            <w:r w:rsidR="00C6008F">
              <w:rPr>
                <w:rFonts w:ascii="Verdana" w:hAnsi="Verdana"/>
                <w:bCs/>
              </w:rPr>
              <w:t xml:space="preserve">the member </w:t>
            </w:r>
            <w:r w:rsidR="0086255C">
              <w:rPr>
                <w:rFonts w:ascii="Verdana" w:hAnsi="Verdana"/>
                <w:bCs/>
              </w:rPr>
              <w:t xml:space="preserve">is eligible </w:t>
            </w:r>
            <w:r w:rsidR="00C6008F" w:rsidRPr="00C6008F">
              <w:rPr>
                <w:rFonts w:ascii="Verdana" w:hAnsi="Verdana"/>
                <w:bCs/>
              </w:rPr>
              <w:t>to participate</w:t>
            </w:r>
            <w:r w:rsidR="00C6008F">
              <w:rPr>
                <w:rFonts w:ascii="Verdana" w:hAnsi="Verdana"/>
                <w:bCs/>
              </w:rPr>
              <w:t xml:space="preserve"> in </w:t>
            </w:r>
            <w:r w:rsidR="00185A57">
              <w:rPr>
                <w:rFonts w:ascii="Verdana" w:hAnsi="Verdana"/>
                <w:bCs/>
              </w:rPr>
              <w:t xml:space="preserve">the </w:t>
            </w:r>
            <w:r w:rsidR="00C6008F">
              <w:rPr>
                <w:rFonts w:ascii="Verdana" w:hAnsi="Verdana"/>
                <w:bCs/>
              </w:rPr>
              <w:t>Alternative Payment Options</w:t>
            </w:r>
            <w:r w:rsidR="00335F15">
              <w:rPr>
                <w:rFonts w:ascii="Verdana" w:hAnsi="Verdana"/>
                <w:bCs/>
              </w:rPr>
              <w:t>.</w:t>
            </w:r>
            <w:r w:rsidR="00C6008F">
              <w:rPr>
                <w:rFonts w:ascii="Verdana" w:hAnsi="Verdana"/>
                <w:bCs/>
              </w:rPr>
              <w:t xml:space="preserve"> </w:t>
            </w:r>
          </w:p>
        </w:tc>
      </w:tr>
      <w:tr w:rsidR="00A76615" w14:paraId="4DEB3EBA" w14:textId="77777777" w:rsidTr="00A14D3F">
        <w:tc>
          <w:tcPr>
            <w:tcW w:w="921" w:type="pct"/>
          </w:tcPr>
          <w:p w14:paraId="4DE1004C" w14:textId="05F8C8C8" w:rsidR="00A76615" w:rsidRPr="00272FB7" w:rsidRDefault="00335F15" w:rsidP="00CA1B50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Check/Money Order</w:t>
            </w:r>
            <w:r w:rsidR="00267C82">
              <w:rPr>
                <w:noProof/>
              </w:rPr>
              <w:t xml:space="preserve"> </w:t>
            </w:r>
            <w:r w:rsidR="00267C82">
              <w:rPr>
                <w:noProof/>
              </w:rPr>
              <w:drawing>
                <wp:inline distT="0" distB="0" distL="0" distR="0" wp14:anchorId="136B202C" wp14:editId="0FBDF8A7">
                  <wp:extent cx="181000" cy="142895"/>
                  <wp:effectExtent l="0" t="0" r="9525" b="9525"/>
                  <wp:docPr id="116521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219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1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pct"/>
          </w:tcPr>
          <w:p w14:paraId="347066E7" w14:textId="45CA7B25" w:rsidR="00A76615" w:rsidRDefault="0062653A" w:rsidP="00CA1B50">
            <w:p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 xml:space="preserve">Provides the address </w:t>
            </w:r>
            <w:r w:rsidR="00A277EA">
              <w:rPr>
                <w:rFonts w:ascii="Verdana" w:hAnsi="Verdana"/>
                <w:bCs/>
              </w:rPr>
              <w:t>the member can mail payments to.</w:t>
            </w:r>
          </w:p>
          <w:p w14:paraId="4BD538A7" w14:textId="29E3327B" w:rsidR="006D57B2" w:rsidRPr="006D57B2" w:rsidRDefault="006D449E" w:rsidP="006D57B2">
            <w:pPr>
              <w:pStyle w:val="ListParagraph"/>
              <w:numPr>
                <w:ilvl w:val="0"/>
                <w:numId w:val="19"/>
              </w:numPr>
              <w:spacing w:before="120" w:after="120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Tool Ti</w:t>
            </w:r>
            <w:r w:rsidR="007E397D">
              <w:rPr>
                <w:rFonts w:ascii="Verdana" w:hAnsi="Verdana"/>
                <w:bCs/>
              </w:rPr>
              <w:t>p displays, “Inform the member to include the invoice when mailing in their payment.  Member should place their ID number on check</w:t>
            </w:r>
            <w:r w:rsidR="00E35CC9">
              <w:rPr>
                <w:rFonts w:ascii="Verdana" w:hAnsi="Verdana"/>
                <w:bCs/>
              </w:rPr>
              <w:t xml:space="preserve">/money order.  Check/money order cannot be split between </w:t>
            </w:r>
            <w:r w:rsidR="001C7901">
              <w:rPr>
                <w:rFonts w:ascii="Verdana" w:hAnsi="Verdana"/>
                <w:bCs/>
              </w:rPr>
              <w:t>accounts;</w:t>
            </w:r>
            <w:r w:rsidR="00E35CC9">
              <w:rPr>
                <w:rFonts w:ascii="Verdana" w:hAnsi="Verdana"/>
                <w:bCs/>
              </w:rPr>
              <w:t xml:space="preserve"> each account requires a separate check/money</w:t>
            </w:r>
            <w:r w:rsidR="00567C10">
              <w:rPr>
                <w:rFonts w:ascii="Verdana" w:hAnsi="Verdana"/>
                <w:bCs/>
              </w:rPr>
              <w:t xml:space="preserve"> order.”</w:t>
            </w:r>
          </w:p>
        </w:tc>
      </w:tr>
    </w:tbl>
    <w:p w14:paraId="58B6635B" w14:textId="77777777" w:rsidR="00EA4377" w:rsidRDefault="00EA4377" w:rsidP="00552F81">
      <w:pPr>
        <w:rPr>
          <w:b/>
          <w:bCs/>
        </w:rPr>
      </w:pPr>
    </w:p>
    <w:p w14:paraId="6EBF618B" w14:textId="77777777" w:rsidR="00E508EB" w:rsidRPr="00740CA6" w:rsidRDefault="00E508EB" w:rsidP="00552F81">
      <w:pPr>
        <w:rPr>
          <w:b/>
          <w:bCs/>
        </w:rPr>
      </w:pPr>
    </w:p>
    <w:p w14:paraId="39F8E712" w14:textId="5090B1C2" w:rsidR="007E3094" w:rsidRPr="00E85157" w:rsidRDefault="002F518C" w:rsidP="00E85157">
      <w:pPr>
        <w:spacing w:before="120" w:after="120"/>
        <w:rPr>
          <w:rFonts w:ascii="Verdana" w:hAnsi="Verdana"/>
          <w:b/>
        </w:rPr>
      </w:pPr>
      <w:bookmarkStart w:id="40" w:name="MailOrderProfile"/>
      <w:r w:rsidRPr="00E85157">
        <w:rPr>
          <w:rFonts w:ascii="Verdana" w:hAnsi="Verdana"/>
          <w:b/>
          <w:bCs/>
        </w:rPr>
        <w:t>Mail Order Profile</w:t>
      </w:r>
      <w:bookmarkEnd w:id="40"/>
      <w:r w:rsidR="006D449E" w:rsidRPr="006D449E">
        <w:rPr>
          <w:noProof/>
        </w:rPr>
        <w:t xml:space="preserve"> </w:t>
      </w:r>
    </w:p>
    <w:p w14:paraId="2A54E7DF" w14:textId="21972D68" w:rsidR="00003172" w:rsidRPr="00E85157" w:rsidRDefault="00003172" w:rsidP="00E85157">
      <w:pPr>
        <w:spacing w:before="120" w:after="120"/>
        <w:rPr>
          <w:rFonts w:ascii="Verdana" w:hAnsi="Verdana"/>
        </w:rPr>
      </w:pPr>
      <w:r w:rsidRPr="00E85157">
        <w:rPr>
          <w:rFonts w:ascii="Verdana" w:hAnsi="Verdana"/>
        </w:rPr>
        <w:t xml:space="preserve">The </w:t>
      </w:r>
      <w:r w:rsidRPr="00E85157">
        <w:rPr>
          <w:rFonts w:ascii="Verdana" w:hAnsi="Verdana"/>
          <w:b/>
          <w:bCs/>
        </w:rPr>
        <w:t>Mail Order Profile</w:t>
      </w:r>
      <w:r w:rsidRPr="00E85157">
        <w:rPr>
          <w:rFonts w:ascii="Verdana" w:hAnsi="Verdana"/>
        </w:rPr>
        <w:t xml:space="preserve"> tab contains the following collapsible sections:</w:t>
      </w:r>
    </w:p>
    <w:p w14:paraId="18FF13F1" w14:textId="2BFE2D3F" w:rsidR="00286E73" w:rsidRPr="00E85157" w:rsidRDefault="00286E73" w:rsidP="00E85157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MailOrderPreferences" w:history="1">
        <w:r w:rsidRPr="00E85157">
          <w:rPr>
            <w:rStyle w:val="Hyperlink"/>
            <w:rFonts w:ascii="Verdana" w:hAnsi="Verdana"/>
          </w:rPr>
          <w:t>Mail Order Preferences</w:t>
        </w:r>
      </w:hyperlink>
    </w:p>
    <w:p w14:paraId="59C970F0" w14:textId="43677D84" w:rsidR="00286E73" w:rsidRPr="00E85157" w:rsidRDefault="00E508EB" w:rsidP="00E85157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AllergiesViewOnly" w:history="1">
        <w:r w:rsidRPr="00E85157">
          <w:rPr>
            <w:rStyle w:val="Hyperlink"/>
            <w:rFonts w:ascii="Verdana" w:hAnsi="Verdana"/>
          </w:rPr>
          <w:t>Allergies</w:t>
        </w:r>
      </w:hyperlink>
    </w:p>
    <w:p w14:paraId="01F6476A" w14:textId="44045E1F" w:rsidR="00286E73" w:rsidRPr="00E85157" w:rsidRDefault="00E508EB" w:rsidP="00E85157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DiagnosisViewOnly" w:history="1">
        <w:r w:rsidRPr="00E85157">
          <w:rPr>
            <w:rStyle w:val="Hyperlink"/>
            <w:rFonts w:ascii="Verdana" w:hAnsi="Verdana"/>
          </w:rPr>
          <w:t>Diagnoses</w:t>
        </w:r>
      </w:hyperlink>
    </w:p>
    <w:p w14:paraId="46757DA6" w14:textId="2462162D" w:rsidR="00816B0A" w:rsidRDefault="00816B0A" w:rsidP="00816B0A">
      <w:pPr>
        <w:pStyle w:val="ListParagraph"/>
        <w:rPr>
          <w:rFonts w:ascii="Verdana" w:hAnsi="Verdana"/>
        </w:rPr>
      </w:pPr>
    </w:p>
    <w:p w14:paraId="510B819E" w14:textId="0871E6FA" w:rsidR="00003172" w:rsidRDefault="00906042" w:rsidP="00816B0A">
      <w:pPr>
        <w:jc w:val="center"/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54E9107C" wp14:editId="5D9E6EC9">
            <wp:extent cx="8156375" cy="1919668"/>
            <wp:effectExtent l="19050" t="19050" r="16510" b="2349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72771" cy="192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16DED" w14:textId="77777777" w:rsidR="00304727" w:rsidRDefault="00304727" w:rsidP="00FD0611">
      <w:pPr>
        <w:jc w:val="center"/>
        <w:rPr>
          <w:rFonts w:ascii="Verdana" w:hAnsi="Verdana"/>
          <w:highlight w:val="yellow"/>
        </w:rPr>
      </w:pPr>
    </w:p>
    <w:p w14:paraId="51E915AC" w14:textId="15DB0F0A" w:rsidR="0099752A" w:rsidRDefault="000B6A70" w:rsidP="004E22B0">
      <w:pPr>
        <w:jc w:val="center"/>
        <w:rPr>
          <w:rFonts w:ascii="Verdana" w:hAnsi="Verdana"/>
          <w:b/>
          <w:bCs/>
        </w:rPr>
      </w:pPr>
      <w:r w:rsidRPr="000B6A70">
        <w:rPr>
          <w:noProof/>
        </w:rPr>
        <w:lastRenderedPageBreak/>
        <w:t xml:space="preserve"> </w:t>
      </w:r>
      <w:r w:rsidR="00307926">
        <w:rPr>
          <w:noProof/>
        </w:rPr>
        <w:drawing>
          <wp:inline distT="0" distB="0" distL="0" distR="0" wp14:anchorId="4C5093D0" wp14:editId="0191FD9B">
            <wp:extent cx="7652791" cy="4565258"/>
            <wp:effectExtent l="19050" t="19050" r="24765" b="260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74070" cy="4577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ACA06" w14:textId="406515F5" w:rsidR="006E5637" w:rsidRDefault="006E5637" w:rsidP="004E22B0">
      <w:pPr>
        <w:jc w:val="center"/>
        <w:rPr>
          <w:rFonts w:ascii="Verdana" w:hAnsi="Verdana"/>
          <w:b/>
          <w:bCs/>
        </w:rPr>
      </w:pPr>
    </w:p>
    <w:p w14:paraId="01082050" w14:textId="1DF985B3" w:rsidR="006E5637" w:rsidRDefault="008B6E72" w:rsidP="00E85157">
      <w:pPr>
        <w:spacing w:before="120" w:after="120"/>
        <w:rPr>
          <w:rFonts w:ascii="Verdana" w:hAnsi="Verdana"/>
          <w:b/>
          <w:bCs/>
        </w:rPr>
      </w:pPr>
      <w:bookmarkStart w:id="41" w:name="MailOrderPreferences"/>
      <w:r>
        <w:rPr>
          <w:rFonts w:ascii="Verdana" w:hAnsi="Verdana"/>
          <w:b/>
          <w:bCs/>
        </w:rPr>
        <w:t>Mail Order Preferences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147A2B" w14:paraId="23DEC6F8" w14:textId="77777777" w:rsidTr="00AE03B4">
        <w:tc>
          <w:tcPr>
            <w:tcW w:w="901" w:type="pct"/>
            <w:shd w:val="clear" w:color="auto" w:fill="D9D9D9" w:themeFill="background1" w:themeFillShade="D9"/>
          </w:tcPr>
          <w:bookmarkEnd w:id="41"/>
          <w:p w14:paraId="267ECD70" w14:textId="06045DDA" w:rsidR="00147A2B" w:rsidRPr="00024006" w:rsidRDefault="00147A2B" w:rsidP="00E85157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Section/</w:t>
            </w:r>
            <w:r w:rsidR="00B87B36">
              <w:rPr>
                <w:rFonts w:ascii="Verdana" w:hAnsi="Verdana"/>
                <w:b/>
                <w:bCs/>
              </w:rPr>
              <w:t>F</w:t>
            </w:r>
            <w:r w:rsidRPr="00024006"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99" w:type="pct"/>
            <w:shd w:val="clear" w:color="auto" w:fill="D9D9D9" w:themeFill="background1" w:themeFillShade="D9"/>
          </w:tcPr>
          <w:p w14:paraId="699C1501" w14:textId="43638556" w:rsidR="00147A2B" w:rsidRDefault="00147A2B" w:rsidP="00E85157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AD1A41" w14:paraId="34D2B457" w14:textId="77777777" w:rsidTr="00134F81">
        <w:tc>
          <w:tcPr>
            <w:tcW w:w="901" w:type="pct"/>
          </w:tcPr>
          <w:p w14:paraId="4917E6E9" w14:textId="3154E900" w:rsidR="00AD1A41" w:rsidRPr="00024006" w:rsidRDefault="00E344F3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lastRenderedPageBreak/>
              <w:t>Preferred Language</w:t>
            </w:r>
          </w:p>
        </w:tc>
        <w:tc>
          <w:tcPr>
            <w:tcW w:w="4099" w:type="pct"/>
          </w:tcPr>
          <w:p w14:paraId="35025063" w14:textId="06D76EEB" w:rsidR="00AD1A41" w:rsidRPr="00340E40" w:rsidRDefault="00E85157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</w:t>
            </w:r>
            <w:r w:rsidR="00526BCF">
              <w:rPr>
                <w:rFonts w:ascii="Verdana" w:hAnsi="Verdana"/>
              </w:rPr>
              <w:t>rovides the option to select what language the member would like their</w:t>
            </w:r>
            <w:r w:rsidR="002A491A">
              <w:rPr>
                <w:rFonts w:ascii="Verdana" w:hAnsi="Verdana"/>
              </w:rPr>
              <w:t xml:space="preserve"> prescription instruc</w:t>
            </w:r>
            <w:r w:rsidR="00E44768">
              <w:rPr>
                <w:rFonts w:ascii="Verdana" w:hAnsi="Verdana"/>
              </w:rPr>
              <w:t>tions dispensed.</w:t>
            </w:r>
            <w:r w:rsidR="00017618">
              <w:rPr>
                <w:rFonts w:ascii="Verdana" w:hAnsi="Verdana"/>
              </w:rPr>
              <w:t xml:space="preserve"> Disclaimer indicates no guarantee.</w:t>
            </w:r>
          </w:p>
        </w:tc>
      </w:tr>
      <w:tr w:rsidR="00E44768" w14:paraId="77AA4CB0" w14:textId="77777777" w:rsidTr="00134F81">
        <w:tc>
          <w:tcPr>
            <w:tcW w:w="901" w:type="pct"/>
          </w:tcPr>
          <w:p w14:paraId="46C0CE44" w14:textId="535FCAD7" w:rsidR="00E44768" w:rsidRPr="00024006" w:rsidRDefault="00E44768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Dispensing Special Instructions</w:t>
            </w:r>
          </w:p>
        </w:tc>
        <w:tc>
          <w:tcPr>
            <w:tcW w:w="4099" w:type="pct"/>
          </w:tcPr>
          <w:p w14:paraId="6DB5EF4D" w14:textId="33AE4D04" w:rsidR="00E44768" w:rsidRDefault="00970A67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</w:t>
            </w:r>
            <w:r w:rsidR="00AC35D4">
              <w:rPr>
                <w:rFonts w:ascii="Verdana" w:hAnsi="Verdana"/>
              </w:rPr>
              <w:t xml:space="preserve">iew or inquire about </w:t>
            </w:r>
            <w:r w:rsidR="003D014E">
              <w:rPr>
                <w:rFonts w:ascii="Verdana" w:hAnsi="Verdana"/>
              </w:rPr>
              <w:t>dispensing special instructions the member may have on their profile.</w:t>
            </w:r>
          </w:p>
        </w:tc>
      </w:tr>
      <w:tr w:rsidR="003D014E" w14:paraId="4ACD0AC2" w14:textId="77777777" w:rsidTr="00134F81">
        <w:tc>
          <w:tcPr>
            <w:tcW w:w="901" w:type="pct"/>
          </w:tcPr>
          <w:p w14:paraId="45729D08" w14:textId="01527228" w:rsidR="003D014E" w:rsidRPr="00024006" w:rsidRDefault="003D014E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Preferred Shipping Method</w:t>
            </w:r>
          </w:p>
        </w:tc>
        <w:tc>
          <w:tcPr>
            <w:tcW w:w="4099" w:type="pct"/>
          </w:tcPr>
          <w:p w14:paraId="58FF076F" w14:textId="6DE5E6CB" w:rsidR="003D014E" w:rsidRDefault="00970A67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Select the members preferred </w:t>
            </w:r>
            <w:r w:rsidR="00C479D0">
              <w:rPr>
                <w:rFonts w:ascii="Verdana" w:hAnsi="Verdana"/>
              </w:rPr>
              <w:t>method of shipping for prescriptions. Disclaimer indicates no guarantee</w:t>
            </w:r>
            <w:r w:rsidR="003A7F0A">
              <w:rPr>
                <w:rFonts w:ascii="Verdana" w:hAnsi="Verdana"/>
              </w:rPr>
              <w:t>.</w:t>
            </w:r>
          </w:p>
        </w:tc>
      </w:tr>
      <w:tr w:rsidR="009B6699" w14:paraId="1E8A5D4A" w14:textId="77777777" w:rsidTr="00134F81">
        <w:tc>
          <w:tcPr>
            <w:tcW w:w="901" w:type="pct"/>
          </w:tcPr>
          <w:p w14:paraId="73C7C28C" w14:textId="11A847D7" w:rsidR="009B6699" w:rsidRPr="00024006" w:rsidRDefault="002D1380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State ID Controlled Substance</w:t>
            </w:r>
          </w:p>
        </w:tc>
        <w:tc>
          <w:tcPr>
            <w:tcW w:w="4099" w:type="pct"/>
          </w:tcPr>
          <w:p w14:paraId="517F5FC8" w14:textId="24E24B10" w:rsidR="009B6699" w:rsidRPr="00363D7B" w:rsidRDefault="00035D10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</w:t>
            </w:r>
            <w:r w:rsidR="00363D7B" w:rsidRPr="00340E40">
              <w:rPr>
                <w:rFonts w:ascii="Verdana" w:hAnsi="Verdana"/>
              </w:rPr>
              <w:t>hen dispensing C2-C5 drugs, laws may require a member to provide his or her Social Security number, driver’s license, or state ID</w:t>
            </w:r>
            <w:r>
              <w:rPr>
                <w:rFonts w:ascii="Verdana" w:hAnsi="Verdana"/>
              </w:rPr>
              <w:t>.</w:t>
            </w:r>
          </w:p>
        </w:tc>
      </w:tr>
      <w:tr w:rsidR="00035D10" w14:paraId="03B13254" w14:textId="77777777" w:rsidTr="00134F81">
        <w:tc>
          <w:tcPr>
            <w:tcW w:w="901" w:type="pct"/>
          </w:tcPr>
          <w:p w14:paraId="30C514B1" w14:textId="3CB07A31" w:rsidR="00035D10" w:rsidRPr="00024006" w:rsidRDefault="00035D10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Mail Order Processing Options</w:t>
            </w:r>
          </w:p>
        </w:tc>
        <w:tc>
          <w:tcPr>
            <w:tcW w:w="4099" w:type="pct"/>
          </w:tcPr>
          <w:p w14:paraId="689F5456" w14:textId="77777777" w:rsidR="00035D10" w:rsidRDefault="00E237B8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View or update any of the following: Counsel Sheet (Large Font), Address Opt Out, Medicare B Eligible, </w:t>
            </w:r>
            <w:r w:rsidR="000E55D6">
              <w:rPr>
                <w:rFonts w:ascii="Verdana" w:hAnsi="Verdana"/>
              </w:rPr>
              <w:t>or Medicare B Insulin-treated.</w:t>
            </w:r>
          </w:p>
          <w:p w14:paraId="095BCCDA" w14:textId="77777777" w:rsidR="00452F5D" w:rsidRDefault="00452F5D" w:rsidP="00E85157">
            <w:pPr>
              <w:spacing w:before="120" w:after="120"/>
              <w:rPr>
                <w:rFonts w:ascii="Verdana" w:hAnsi="Verdana"/>
              </w:rPr>
            </w:pPr>
          </w:p>
          <w:p w14:paraId="60807535" w14:textId="7CC4B580" w:rsidR="00E3088B" w:rsidRDefault="00D0065E" w:rsidP="00E85157">
            <w:pPr>
              <w:spacing w:before="120" w:after="120"/>
              <w:rPr>
                <w:rFonts w:ascii="Verdana" w:hAnsi="Verdana"/>
              </w:rPr>
            </w:pPr>
            <w:r w:rsidRPr="00D0065E"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</w:rPr>
              <w:t xml:space="preserve"> </w:t>
            </w:r>
            <w:r w:rsidR="00452F5D">
              <w:rPr>
                <w:rFonts w:ascii="Verdana" w:hAnsi="Verdana"/>
              </w:rPr>
              <w:t xml:space="preserve">Next to the </w:t>
            </w:r>
            <w:r w:rsidRPr="00452F5D">
              <w:rPr>
                <w:rFonts w:ascii="Verdana" w:hAnsi="Verdana"/>
                <w:b/>
                <w:bCs/>
              </w:rPr>
              <w:t>Medicare B Eligible</w:t>
            </w:r>
            <w:r>
              <w:rPr>
                <w:rFonts w:ascii="Verdana" w:hAnsi="Verdana"/>
              </w:rPr>
              <w:t xml:space="preserve"> </w:t>
            </w:r>
            <w:r w:rsidR="00D9488C">
              <w:rPr>
                <w:rFonts w:ascii="Verdana" w:hAnsi="Verdana"/>
              </w:rPr>
              <w:t>checkbox</w:t>
            </w:r>
            <w:r w:rsidR="00452F5D">
              <w:rPr>
                <w:rFonts w:ascii="Verdana" w:hAnsi="Verdana"/>
              </w:rPr>
              <w:t xml:space="preserve"> is the following</w:t>
            </w:r>
            <w:r w:rsidR="008A0C8C">
              <w:rPr>
                <w:rFonts w:ascii="Verdana" w:hAnsi="Verdana"/>
              </w:rPr>
              <w:t>:</w:t>
            </w:r>
            <w:r w:rsidR="00D9488C">
              <w:rPr>
                <w:rFonts w:ascii="Verdana" w:hAnsi="Verdana"/>
              </w:rPr>
              <w:t xml:space="preserve"> </w:t>
            </w:r>
          </w:p>
          <w:p w14:paraId="7208DED5" w14:textId="39D25D37" w:rsidR="003F4E8B" w:rsidRDefault="00D0065E" w:rsidP="00E85157">
            <w:pPr>
              <w:spacing w:before="120" w:after="120"/>
              <w:rPr>
                <w:rFonts w:ascii="Verdana" w:hAnsi="Verdana"/>
              </w:rPr>
            </w:pPr>
            <w:r w:rsidRPr="00D9488C">
              <w:rPr>
                <w:rFonts w:ascii="Verdana" w:hAnsi="Verdana"/>
                <w:b/>
                <w:bCs/>
              </w:rPr>
              <w:t>Tip:</w:t>
            </w:r>
            <w:r w:rsidR="00452F5D">
              <w:rPr>
                <w:rFonts w:ascii="Verdana" w:hAnsi="Verdana"/>
              </w:rPr>
              <w:t xml:space="preserve"> “</w:t>
            </w:r>
            <w:r w:rsidR="00D21345">
              <w:rPr>
                <w:rFonts w:ascii="Verdana" w:hAnsi="Verdana"/>
              </w:rPr>
              <w:t>Opts member</w:t>
            </w:r>
            <w:r w:rsidR="00D9488C">
              <w:rPr>
                <w:rFonts w:ascii="Verdana" w:hAnsi="Verdana"/>
              </w:rPr>
              <w:t xml:space="preserve"> out of Auto-Refill/Renewal program</w:t>
            </w:r>
            <w:r w:rsidR="00977FE5">
              <w:rPr>
                <w:rFonts w:ascii="Verdana" w:hAnsi="Verdana"/>
              </w:rPr>
              <w:t>.”</w:t>
            </w:r>
            <w:r w:rsidR="00D02512">
              <w:rPr>
                <w:rFonts w:ascii="Verdana" w:hAnsi="Verdana"/>
              </w:rPr>
              <w:t xml:space="preserve"> </w:t>
            </w:r>
            <w:r w:rsidR="00134F81">
              <w:rPr>
                <w:rFonts w:ascii="Verdana" w:hAnsi="Verdana"/>
              </w:rPr>
              <w:t xml:space="preserve"> </w:t>
            </w:r>
          </w:p>
          <w:p w14:paraId="13B78D37" w14:textId="6E712E6B" w:rsidR="00D0065E" w:rsidRPr="00092B10" w:rsidRDefault="00134F81" w:rsidP="00E85157">
            <w:pPr>
              <w:pStyle w:val="ListParagraph"/>
              <w:numPr>
                <w:ilvl w:val="0"/>
                <w:numId w:val="16"/>
              </w:numPr>
              <w:spacing w:before="120" w:after="120"/>
              <w:rPr>
                <w:rFonts w:ascii="Verdana" w:hAnsi="Verdana"/>
              </w:rPr>
            </w:pPr>
            <w:r w:rsidRPr="00092B10">
              <w:rPr>
                <w:rFonts w:ascii="Verdana" w:hAnsi="Verdana"/>
              </w:rPr>
              <w:t xml:space="preserve">If </w:t>
            </w:r>
            <w:r w:rsidR="003B58EB" w:rsidRPr="00092B10">
              <w:rPr>
                <w:rFonts w:ascii="Verdana" w:hAnsi="Verdana"/>
              </w:rPr>
              <w:t xml:space="preserve">Medicare B Eligible is checked, a </w:t>
            </w:r>
            <w:r w:rsidR="00F14238" w:rsidRPr="00092B10">
              <w:rPr>
                <w:rFonts w:ascii="Verdana" w:hAnsi="Verdana"/>
              </w:rPr>
              <w:t>Medicare B Eligible popup</w:t>
            </w:r>
            <w:r w:rsidR="003B58EB" w:rsidRPr="00092B10">
              <w:rPr>
                <w:rFonts w:ascii="Verdana" w:hAnsi="Verdana"/>
              </w:rPr>
              <w:t xml:space="preserve"> will display</w:t>
            </w:r>
            <w:r w:rsidR="00F14238" w:rsidRPr="00092B10">
              <w:rPr>
                <w:rFonts w:ascii="Verdana" w:hAnsi="Verdana"/>
              </w:rPr>
              <w:t xml:space="preserve"> with the following confirmation message</w:t>
            </w:r>
            <w:r w:rsidR="008579BD" w:rsidRPr="00092B10">
              <w:rPr>
                <w:rFonts w:ascii="Verdana" w:hAnsi="Verdana"/>
              </w:rPr>
              <w:t>:</w:t>
            </w:r>
            <w:r w:rsidR="003B58EB" w:rsidRPr="00092B10">
              <w:rPr>
                <w:rFonts w:ascii="Verdana" w:hAnsi="Verdana"/>
              </w:rPr>
              <w:t xml:space="preserve"> </w:t>
            </w:r>
            <w:r w:rsidR="005B53DA" w:rsidRPr="00092B10">
              <w:rPr>
                <w:rFonts w:ascii="Verdana" w:hAnsi="Verdana"/>
              </w:rPr>
              <w:t xml:space="preserve">“If </w:t>
            </w:r>
            <w:r w:rsidRPr="00092B10">
              <w:rPr>
                <w:rFonts w:ascii="Verdana" w:hAnsi="Verdana"/>
              </w:rPr>
              <w:t>member is enrolled in a Medicare B plan, all of their prescriptions will be opted out of the Auto-Refill and Auto-Renewal (ARR) program. Are you sure you want to indicate that the member is Medicare B Eligible?</w:t>
            </w:r>
            <w:r w:rsidR="008579BD" w:rsidRPr="00092B10">
              <w:rPr>
                <w:rFonts w:ascii="Verdana" w:hAnsi="Verdana"/>
              </w:rPr>
              <w:t>”</w:t>
            </w:r>
          </w:p>
        </w:tc>
      </w:tr>
      <w:tr w:rsidR="000E55D6" w14:paraId="1FFE968A" w14:textId="77777777" w:rsidTr="00134F81">
        <w:tc>
          <w:tcPr>
            <w:tcW w:w="901" w:type="pct"/>
          </w:tcPr>
          <w:p w14:paraId="388B86F1" w14:textId="79A9BD67" w:rsidR="000E55D6" w:rsidRPr="00024006" w:rsidRDefault="000E55D6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lastRenderedPageBreak/>
              <w:t>Ship Consent Hold</w:t>
            </w:r>
          </w:p>
        </w:tc>
        <w:tc>
          <w:tcPr>
            <w:tcW w:w="4099" w:type="pct"/>
          </w:tcPr>
          <w:p w14:paraId="50D3AF2B" w14:textId="77777777" w:rsidR="00AE03B4" w:rsidRPr="00AE03B4" w:rsidRDefault="00903564" w:rsidP="00AE03B4">
            <w:pPr>
              <w:pStyle w:val="ListParagraph"/>
              <w:numPr>
                <w:ilvl w:val="0"/>
                <w:numId w:val="16"/>
              </w:numPr>
              <w:spacing w:before="120" w:after="120"/>
              <w:rPr>
                <w:rFonts w:ascii="Verdana" w:hAnsi="Verdana"/>
              </w:rPr>
            </w:pPr>
            <w:r w:rsidRPr="00AE03B4">
              <w:rPr>
                <w:rFonts w:ascii="Verdana" w:hAnsi="Verdana"/>
              </w:rPr>
              <w:t>If ship consent is checked, member is required to give ship consent</w:t>
            </w:r>
            <w:r w:rsidR="00BB3279" w:rsidRPr="00AE03B4">
              <w:rPr>
                <w:rFonts w:ascii="Verdana" w:hAnsi="Verdana"/>
              </w:rPr>
              <w:t xml:space="preserve">. </w:t>
            </w:r>
          </w:p>
          <w:p w14:paraId="5BC497C0" w14:textId="396A3244" w:rsidR="000E55D6" w:rsidRPr="00AE03B4" w:rsidRDefault="00BB3279" w:rsidP="00AE03B4">
            <w:pPr>
              <w:pStyle w:val="ListParagraph"/>
              <w:numPr>
                <w:ilvl w:val="0"/>
                <w:numId w:val="16"/>
              </w:numPr>
              <w:spacing w:before="120" w:after="120"/>
              <w:rPr>
                <w:rFonts w:ascii="Verdana" w:hAnsi="Verdana"/>
              </w:rPr>
            </w:pPr>
            <w:r w:rsidRPr="00AE03B4">
              <w:rPr>
                <w:rFonts w:ascii="Verdana" w:hAnsi="Verdana"/>
              </w:rPr>
              <w:t xml:space="preserve">If unchecked, member has opted out and ship consent is not required. </w:t>
            </w:r>
            <w:r w:rsidR="00BF64BD" w:rsidRPr="00AE03B4">
              <w:rPr>
                <w:rFonts w:ascii="Verdana" w:hAnsi="Verdana"/>
              </w:rPr>
              <w:t>(</w:t>
            </w:r>
            <w:r w:rsidR="00895055" w:rsidRPr="00AE03B4">
              <w:rPr>
                <w:rFonts w:ascii="Verdana" w:hAnsi="Verdana"/>
              </w:rPr>
              <w:t>View History</w:t>
            </w:r>
            <w:r w:rsidR="0073238E" w:rsidRPr="00AE03B4">
              <w:rPr>
                <w:rFonts w:ascii="Verdana" w:hAnsi="Verdana"/>
              </w:rPr>
              <w:t xml:space="preserve"> shows SCH reason, effective and expiration dates, modif</w:t>
            </w:r>
            <w:r w:rsidR="00AD73E9" w:rsidRPr="00AE03B4">
              <w:rPr>
                <w:rFonts w:ascii="Verdana" w:hAnsi="Verdana"/>
              </w:rPr>
              <w:t>ied by and date modified.</w:t>
            </w:r>
            <w:r w:rsidR="00BB6864">
              <w:rPr>
                <w:rFonts w:ascii="Verdana" w:hAnsi="Verdana"/>
              </w:rPr>
              <w:t>)</w:t>
            </w:r>
          </w:p>
        </w:tc>
      </w:tr>
      <w:tr w:rsidR="00BB3279" w14:paraId="46B0AED2" w14:textId="77777777" w:rsidTr="00134F81">
        <w:tc>
          <w:tcPr>
            <w:tcW w:w="901" w:type="pct"/>
          </w:tcPr>
          <w:p w14:paraId="02F93704" w14:textId="099659DB" w:rsidR="00BB3279" w:rsidRPr="00024006" w:rsidRDefault="00BB3279" w:rsidP="00E85157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Enrolled in Auto Refill/Renewal</w:t>
            </w:r>
          </w:p>
        </w:tc>
        <w:tc>
          <w:tcPr>
            <w:tcW w:w="4099" w:type="pct"/>
          </w:tcPr>
          <w:p w14:paraId="2DC05604" w14:textId="4D181037" w:rsidR="00BB3279" w:rsidRDefault="0073038F" w:rsidP="00E85157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It is</w:t>
            </w:r>
            <w:r w:rsidR="00206F47">
              <w:rPr>
                <w:rFonts w:ascii="Verdana" w:hAnsi="Verdana"/>
              </w:rPr>
              <w:t xml:space="preserve"> checked if member has any medication(s) enrolled in A</w:t>
            </w:r>
            <w:r w:rsidR="0029656D">
              <w:rPr>
                <w:rFonts w:ascii="Verdana" w:hAnsi="Verdana"/>
              </w:rPr>
              <w:t xml:space="preserve">utomatic Refill and/or Automatic Renewal Program. </w:t>
            </w:r>
          </w:p>
        </w:tc>
      </w:tr>
    </w:tbl>
    <w:p w14:paraId="24327E56" w14:textId="77777777" w:rsidR="005B0939" w:rsidRDefault="005B0939" w:rsidP="006E5637">
      <w:pPr>
        <w:rPr>
          <w:rFonts w:ascii="Verdana" w:hAnsi="Verdana"/>
          <w:b/>
          <w:bCs/>
        </w:rPr>
      </w:pPr>
    </w:p>
    <w:p w14:paraId="3546DA9C" w14:textId="76C51A09" w:rsidR="003E0B6D" w:rsidRDefault="003E0B6D" w:rsidP="00AE03B4">
      <w:pPr>
        <w:spacing w:before="120" w:after="120"/>
        <w:rPr>
          <w:rFonts w:ascii="Verdana" w:hAnsi="Verdana"/>
          <w:b/>
          <w:bCs/>
        </w:rPr>
      </w:pPr>
      <w:bookmarkStart w:id="42" w:name="AllergiesViewOnly"/>
      <w:r>
        <w:rPr>
          <w:rFonts w:ascii="Verdana" w:hAnsi="Verdana"/>
          <w:b/>
          <w:bCs/>
        </w:rPr>
        <w:t xml:space="preserve">Allergies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024006" w14:paraId="78B1F5F2" w14:textId="77777777" w:rsidTr="00AE03B4">
        <w:tc>
          <w:tcPr>
            <w:tcW w:w="901" w:type="pct"/>
            <w:shd w:val="clear" w:color="auto" w:fill="D9D9D9" w:themeFill="background1" w:themeFillShade="D9"/>
          </w:tcPr>
          <w:p w14:paraId="6E01653D" w14:textId="7CAEA0FE" w:rsidR="00024006" w:rsidRPr="00024006" w:rsidRDefault="00024006" w:rsidP="00AE03B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bookmarkStart w:id="43" w:name="_Hlk127800064"/>
            <w:bookmarkStart w:id="44" w:name="_Hlk118796017"/>
            <w:bookmarkEnd w:id="42"/>
            <w:r w:rsidRPr="00024006">
              <w:rPr>
                <w:rFonts w:ascii="Verdana" w:hAnsi="Verdana"/>
                <w:b/>
                <w:bCs/>
              </w:rPr>
              <w:t>Section/</w:t>
            </w:r>
            <w:r w:rsidR="00B87B36">
              <w:rPr>
                <w:rFonts w:ascii="Verdana" w:hAnsi="Verdana"/>
                <w:b/>
                <w:bCs/>
              </w:rPr>
              <w:t>F</w:t>
            </w:r>
            <w:r w:rsidRPr="00024006"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99" w:type="pct"/>
            <w:shd w:val="clear" w:color="auto" w:fill="D9D9D9" w:themeFill="background1" w:themeFillShade="D9"/>
          </w:tcPr>
          <w:p w14:paraId="4695B79E" w14:textId="725EA987" w:rsidR="00024006" w:rsidRDefault="00024006" w:rsidP="00AE03B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AF2AB7" w14:paraId="53872B4B" w14:textId="77777777" w:rsidTr="005B0939">
        <w:tc>
          <w:tcPr>
            <w:tcW w:w="901" w:type="pct"/>
          </w:tcPr>
          <w:p w14:paraId="29B7E4EF" w14:textId="294DF5FD" w:rsidR="00723DF6" w:rsidRPr="00024006" w:rsidRDefault="00776267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Description</w:t>
            </w:r>
          </w:p>
        </w:tc>
        <w:tc>
          <w:tcPr>
            <w:tcW w:w="4099" w:type="pct"/>
          </w:tcPr>
          <w:p w14:paraId="0ED66FAE" w14:textId="7F38DE4E" w:rsidR="00723DF6" w:rsidRPr="00340E40" w:rsidRDefault="00AF2AB7" w:rsidP="00AE03B4">
            <w:pPr>
              <w:spacing w:before="120" w:after="120"/>
              <w:rPr>
                <w:rFonts w:ascii="Verdana" w:hAnsi="Verdana"/>
              </w:rPr>
            </w:pPr>
            <w:proofErr w:type="gramStart"/>
            <w:r>
              <w:rPr>
                <w:rFonts w:ascii="Verdana" w:hAnsi="Verdana"/>
              </w:rPr>
              <w:t>Details</w:t>
            </w:r>
            <w:proofErr w:type="gramEnd"/>
            <w:r>
              <w:rPr>
                <w:rFonts w:ascii="Verdana" w:hAnsi="Verdana"/>
              </w:rPr>
              <w:t xml:space="preserve"> the type of allergies</w:t>
            </w:r>
            <w:r w:rsidR="00683C74">
              <w:rPr>
                <w:rFonts w:ascii="Verdana" w:hAnsi="Verdana"/>
              </w:rPr>
              <w:t xml:space="preserve"> we have recorded for the member in our database</w:t>
            </w:r>
            <w:r w:rsidR="003D1A7A">
              <w:rPr>
                <w:rFonts w:ascii="Verdana" w:hAnsi="Verdana"/>
              </w:rPr>
              <w:t>.</w:t>
            </w:r>
          </w:p>
        </w:tc>
      </w:tr>
      <w:bookmarkEnd w:id="43"/>
      <w:tr w:rsidR="00683C74" w14:paraId="73DAB62E" w14:textId="77777777" w:rsidTr="005B0939">
        <w:tc>
          <w:tcPr>
            <w:tcW w:w="901" w:type="pct"/>
          </w:tcPr>
          <w:p w14:paraId="43046807" w14:textId="0408BAE1" w:rsidR="00683C74" w:rsidRPr="00024006" w:rsidRDefault="00683C74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Code</w:t>
            </w:r>
          </w:p>
        </w:tc>
        <w:tc>
          <w:tcPr>
            <w:tcW w:w="4099" w:type="pct"/>
          </w:tcPr>
          <w:p w14:paraId="1B179C7A" w14:textId="077C1221" w:rsidR="00683C74" w:rsidRDefault="00AE03B4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683C74">
              <w:rPr>
                <w:rFonts w:ascii="Verdana" w:hAnsi="Verdana"/>
              </w:rPr>
              <w:t>edical coding associated with the allergy</w:t>
            </w:r>
            <w:r w:rsidR="003D1A7A">
              <w:rPr>
                <w:rFonts w:ascii="Verdana" w:hAnsi="Verdana"/>
              </w:rPr>
              <w:t>.</w:t>
            </w:r>
          </w:p>
        </w:tc>
      </w:tr>
      <w:tr w:rsidR="00683C74" w14:paraId="1DC1A3B0" w14:textId="77777777" w:rsidTr="005B0939">
        <w:tc>
          <w:tcPr>
            <w:tcW w:w="901" w:type="pct"/>
          </w:tcPr>
          <w:p w14:paraId="3363195E" w14:textId="00DFD1CD" w:rsidR="00683C74" w:rsidRPr="00024006" w:rsidRDefault="00683C74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Source</w:t>
            </w:r>
          </w:p>
        </w:tc>
        <w:tc>
          <w:tcPr>
            <w:tcW w:w="4099" w:type="pct"/>
          </w:tcPr>
          <w:p w14:paraId="7BD10BE1" w14:textId="39133E0F" w:rsidR="00683C74" w:rsidRDefault="00B93CB0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Where the allergy information originated from.</w:t>
            </w:r>
          </w:p>
        </w:tc>
      </w:tr>
      <w:tr w:rsidR="00B93CB0" w14:paraId="68026042" w14:textId="77777777" w:rsidTr="005B0939">
        <w:tc>
          <w:tcPr>
            <w:tcW w:w="901" w:type="pct"/>
          </w:tcPr>
          <w:p w14:paraId="7A179053" w14:textId="459D3864" w:rsidR="00B93CB0" w:rsidRPr="00024006" w:rsidRDefault="00B93CB0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Notify Date</w:t>
            </w:r>
          </w:p>
        </w:tc>
        <w:tc>
          <w:tcPr>
            <w:tcW w:w="4099" w:type="pct"/>
          </w:tcPr>
          <w:p w14:paraId="7508A72D" w14:textId="35750328" w:rsidR="009354A2" w:rsidRDefault="00AE03B4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CB07C5">
              <w:rPr>
                <w:rFonts w:ascii="Verdana" w:hAnsi="Verdana"/>
              </w:rPr>
              <w:t>ate we were notified of the allergies by the source</w:t>
            </w:r>
            <w:r w:rsidR="009354A2">
              <w:rPr>
                <w:rFonts w:ascii="Verdana" w:hAnsi="Verdana"/>
              </w:rPr>
              <w:t>.</w:t>
            </w:r>
          </w:p>
        </w:tc>
      </w:tr>
      <w:bookmarkEnd w:id="44"/>
    </w:tbl>
    <w:p w14:paraId="6EE5C1E2" w14:textId="3B0688C2" w:rsidR="00723DF6" w:rsidRDefault="00723DF6" w:rsidP="00AE03B4">
      <w:pPr>
        <w:spacing w:before="120" w:after="120"/>
        <w:rPr>
          <w:rFonts w:ascii="Verdana" w:hAnsi="Verdana"/>
          <w:b/>
          <w:bCs/>
        </w:rPr>
      </w:pPr>
    </w:p>
    <w:p w14:paraId="04B95F42" w14:textId="0284B466" w:rsidR="009354A2" w:rsidRDefault="009354A2" w:rsidP="00AE03B4">
      <w:pPr>
        <w:spacing w:before="120" w:after="120"/>
        <w:rPr>
          <w:rFonts w:ascii="Verdana" w:hAnsi="Verdana"/>
          <w:b/>
          <w:bCs/>
        </w:rPr>
      </w:pPr>
      <w:bookmarkStart w:id="45" w:name="DiagnosisViewOnly"/>
      <w:r>
        <w:rPr>
          <w:rFonts w:ascii="Verdana" w:hAnsi="Verdana"/>
          <w:b/>
          <w:bCs/>
        </w:rPr>
        <w:t xml:space="preserve">Diagnosis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024006" w14:paraId="487DACBE" w14:textId="77777777" w:rsidTr="00AE03B4">
        <w:tc>
          <w:tcPr>
            <w:tcW w:w="901" w:type="pct"/>
            <w:shd w:val="clear" w:color="auto" w:fill="D9D9D9" w:themeFill="background1" w:themeFillShade="D9"/>
          </w:tcPr>
          <w:bookmarkEnd w:id="45"/>
          <w:p w14:paraId="74952082" w14:textId="444C4104" w:rsidR="00024006" w:rsidRPr="00024006" w:rsidRDefault="00024006" w:rsidP="00AE03B4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Section/</w:t>
            </w:r>
            <w:r w:rsidR="00B87B36">
              <w:rPr>
                <w:rFonts w:ascii="Verdana" w:hAnsi="Verdana"/>
                <w:b/>
                <w:bCs/>
              </w:rPr>
              <w:t>F</w:t>
            </w:r>
            <w:r w:rsidRPr="00024006"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99" w:type="pct"/>
            <w:shd w:val="clear" w:color="auto" w:fill="D9D9D9" w:themeFill="background1" w:themeFillShade="D9"/>
          </w:tcPr>
          <w:p w14:paraId="180D1224" w14:textId="1B84128F" w:rsidR="00024006" w:rsidRDefault="00024006" w:rsidP="00AE03B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5F4DB4" w14:paraId="55C5C326" w14:textId="77777777" w:rsidTr="000323D5">
        <w:tc>
          <w:tcPr>
            <w:tcW w:w="901" w:type="pct"/>
          </w:tcPr>
          <w:p w14:paraId="5E0A2CD6" w14:textId="000CC120" w:rsidR="0013563B" w:rsidRPr="00024006" w:rsidRDefault="005F4DB4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Description</w:t>
            </w:r>
          </w:p>
        </w:tc>
        <w:tc>
          <w:tcPr>
            <w:tcW w:w="4099" w:type="pct"/>
          </w:tcPr>
          <w:p w14:paraId="47670208" w14:textId="28DFB683" w:rsidR="0013563B" w:rsidRPr="00340E40" w:rsidRDefault="005F4DB4" w:rsidP="00AE03B4">
            <w:pPr>
              <w:spacing w:before="120" w:after="120"/>
              <w:rPr>
                <w:rFonts w:ascii="Verdana" w:hAnsi="Verdana"/>
              </w:rPr>
            </w:pPr>
            <w:proofErr w:type="gramStart"/>
            <w:r>
              <w:rPr>
                <w:rFonts w:ascii="Verdana" w:hAnsi="Verdana"/>
              </w:rPr>
              <w:t>Details</w:t>
            </w:r>
            <w:proofErr w:type="gramEnd"/>
            <w:r>
              <w:rPr>
                <w:rFonts w:ascii="Verdana" w:hAnsi="Verdana"/>
              </w:rPr>
              <w:t xml:space="preserve"> the type of diagnosis we have recorded for the member in our database.</w:t>
            </w:r>
          </w:p>
        </w:tc>
      </w:tr>
      <w:tr w:rsidR="004E246E" w14:paraId="6359BCBB" w14:textId="77777777" w:rsidTr="000323D5">
        <w:tc>
          <w:tcPr>
            <w:tcW w:w="901" w:type="pct"/>
          </w:tcPr>
          <w:p w14:paraId="436A614C" w14:textId="10AE4282" w:rsidR="004E246E" w:rsidRPr="00024006" w:rsidRDefault="004E246E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lastRenderedPageBreak/>
              <w:t>Code</w:t>
            </w:r>
          </w:p>
        </w:tc>
        <w:tc>
          <w:tcPr>
            <w:tcW w:w="4099" w:type="pct"/>
          </w:tcPr>
          <w:p w14:paraId="63237C05" w14:textId="58101946" w:rsidR="004E246E" w:rsidRDefault="00AE03B4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4E246E">
              <w:rPr>
                <w:rFonts w:ascii="Verdana" w:hAnsi="Verdana"/>
              </w:rPr>
              <w:t xml:space="preserve">edical coding associated </w:t>
            </w:r>
            <w:r w:rsidR="00106D2A">
              <w:rPr>
                <w:rFonts w:ascii="Verdana" w:hAnsi="Verdana"/>
              </w:rPr>
              <w:t>with the diagnosis</w:t>
            </w:r>
            <w:r w:rsidR="003D1A7A">
              <w:rPr>
                <w:rFonts w:ascii="Verdana" w:hAnsi="Verdana"/>
              </w:rPr>
              <w:t>.</w:t>
            </w:r>
          </w:p>
        </w:tc>
      </w:tr>
      <w:tr w:rsidR="00106D2A" w14:paraId="16A87381" w14:textId="77777777" w:rsidTr="000323D5">
        <w:tc>
          <w:tcPr>
            <w:tcW w:w="901" w:type="pct"/>
          </w:tcPr>
          <w:p w14:paraId="76674B5B" w14:textId="715823B1" w:rsidR="00106D2A" w:rsidRPr="00024006" w:rsidRDefault="00106D2A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Source</w:t>
            </w:r>
          </w:p>
        </w:tc>
        <w:tc>
          <w:tcPr>
            <w:tcW w:w="4099" w:type="pct"/>
          </w:tcPr>
          <w:p w14:paraId="73C2E3C2" w14:textId="46C427A8" w:rsidR="00106D2A" w:rsidRDefault="00106D2A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Where the dia</w:t>
            </w:r>
            <w:r w:rsidR="00F50279">
              <w:rPr>
                <w:rFonts w:ascii="Verdana" w:hAnsi="Verdana"/>
              </w:rPr>
              <w:t>gnosis information originated.</w:t>
            </w:r>
          </w:p>
        </w:tc>
      </w:tr>
      <w:tr w:rsidR="00F50279" w14:paraId="39198E23" w14:textId="77777777" w:rsidTr="000323D5">
        <w:tc>
          <w:tcPr>
            <w:tcW w:w="901" w:type="pct"/>
          </w:tcPr>
          <w:p w14:paraId="13B1E3BD" w14:textId="31E416BA" w:rsidR="00F50279" w:rsidRPr="00024006" w:rsidRDefault="00F50279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Effective</w:t>
            </w:r>
          </w:p>
        </w:tc>
        <w:tc>
          <w:tcPr>
            <w:tcW w:w="4099" w:type="pct"/>
          </w:tcPr>
          <w:p w14:paraId="2A7A83A8" w14:textId="645D39A8" w:rsidR="00F50279" w:rsidRDefault="00AE03B4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F50279">
              <w:rPr>
                <w:rFonts w:ascii="Verdana" w:hAnsi="Verdana"/>
              </w:rPr>
              <w:t xml:space="preserve">ate the diagnosis </w:t>
            </w:r>
            <w:r>
              <w:rPr>
                <w:rFonts w:ascii="Verdana" w:hAnsi="Verdana"/>
              </w:rPr>
              <w:t>was</w:t>
            </w:r>
            <w:r w:rsidR="00F50279">
              <w:rPr>
                <w:rFonts w:ascii="Verdana" w:hAnsi="Verdana"/>
              </w:rPr>
              <w:t xml:space="preserve"> effective in our database</w:t>
            </w:r>
            <w:r w:rsidR="003D1A7A">
              <w:rPr>
                <w:rFonts w:ascii="Verdana" w:hAnsi="Verdana"/>
              </w:rPr>
              <w:t>.</w:t>
            </w:r>
          </w:p>
        </w:tc>
      </w:tr>
      <w:tr w:rsidR="003D1A7A" w14:paraId="7E46826B" w14:textId="77777777" w:rsidTr="000323D5">
        <w:tc>
          <w:tcPr>
            <w:tcW w:w="901" w:type="pct"/>
          </w:tcPr>
          <w:p w14:paraId="238DAFE2" w14:textId="118717CE" w:rsidR="003D1A7A" w:rsidRPr="00024006" w:rsidRDefault="003D1A7A" w:rsidP="00AE03B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24006">
              <w:rPr>
                <w:rFonts w:ascii="Verdana" w:hAnsi="Verdana"/>
                <w:b/>
                <w:bCs/>
              </w:rPr>
              <w:t>Expiration</w:t>
            </w:r>
          </w:p>
        </w:tc>
        <w:tc>
          <w:tcPr>
            <w:tcW w:w="4099" w:type="pct"/>
          </w:tcPr>
          <w:p w14:paraId="0DA140FB" w14:textId="54A3D99D" w:rsidR="003D1A7A" w:rsidRDefault="00AE03B4" w:rsidP="00AE03B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3D1A7A">
              <w:rPr>
                <w:rFonts w:ascii="Verdana" w:hAnsi="Verdana"/>
              </w:rPr>
              <w:t>ate the diagnosis w</w:t>
            </w:r>
            <w:r w:rsidR="002E67CF">
              <w:rPr>
                <w:rFonts w:ascii="Verdana" w:hAnsi="Verdana"/>
              </w:rPr>
              <w:t xml:space="preserve">ill expire in our database. </w:t>
            </w:r>
          </w:p>
        </w:tc>
      </w:tr>
    </w:tbl>
    <w:p w14:paraId="3DA116BC" w14:textId="262B46DB" w:rsidR="008B6E72" w:rsidRDefault="008B6E72" w:rsidP="006E5637">
      <w:pPr>
        <w:rPr>
          <w:rFonts w:ascii="Verdana" w:hAnsi="Verdana"/>
          <w:b/>
          <w:bCs/>
        </w:rPr>
      </w:pPr>
    </w:p>
    <w:p w14:paraId="6549F654" w14:textId="77777777" w:rsidR="002654BB" w:rsidRPr="00340E40" w:rsidRDefault="002654BB" w:rsidP="006E5637">
      <w:pPr>
        <w:rPr>
          <w:rFonts w:ascii="Verdana" w:hAnsi="Verdana"/>
          <w:b/>
          <w:bCs/>
        </w:rPr>
      </w:pPr>
    </w:p>
    <w:p w14:paraId="31503756" w14:textId="4B45A3F3" w:rsidR="002654BB" w:rsidRPr="00AE03B4" w:rsidRDefault="002654BB" w:rsidP="00AE03B4">
      <w:pPr>
        <w:spacing w:before="120" w:after="120"/>
        <w:rPr>
          <w:rFonts w:ascii="Verdana" w:hAnsi="Verdana"/>
          <w:b/>
        </w:rPr>
      </w:pPr>
      <w:bookmarkStart w:id="46" w:name="IDCards"/>
      <w:r w:rsidRPr="00AE03B4">
        <w:rPr>
          <w:rFonts w:ascii="Verdana" w:hAnsi="Verdana"/>
          <w:b/>
          <w:bCs/>
        </w:rPr>
        <w:t>ID Cards</w:t>
      </w:r>
      <w:r w:rsidR="00847830" w:rsidRPr="00AE03B4">
        <w:rPr>
          <w:rFonts w:ascii="Verdana" w:hAnsi="Verdana"/>
          <w:b/>
          <w:bCs/>
        </w:rPr>
        <w:t xml:space="preserve"> </w:t>
      </w:r>
    </w:p>
    <w:bookmarkEnd w:id="46"/>
    <w:p w14:paraId="6D67BBE6" w14:textId="35D0336C" w:rsidR="002654BB" w:rsidRPr="00AE03B4" w:rsidRDefault="002654BB" w:rsidP="00AE03B4">
      <w:pPr>
        <w:spacing w:before="120" w:after="120"/>
        <w:rPr>
          <w:rFonts w:ascii="Verdana" w:hAnsi="Verdana"/>
        </w:rPr>
      </w:pPr>
      <w:r w:rsidRPr="00AE03B4">
        <w:rPr>
          <w:rFonts w:ascii="Verdana" w:hAnsi="Verdana"/>
        </w:rPr>
        <w:t xml:space="preserve">The </w:t>
      </w:r>
      <w:r w:rsidRPr="00AE03B4">
        <w:rPr>
          <w:rFonts w:ascii="Verdana" w:hAnsi="Verdana"/>
          <w:b/>
          <w:bCs/>
        </w:rPr>
        <w:t>ID Cards</w:t>
      </w:r>
      <w:r w:rsidRPr="00AE03B4">
        <w:rPr>
          <w:rFonts w:ascii="Verdana" w:hAnsi="Verdana"/>
        </w:rPr>
        <w:t xml:space="preserve"> tab contains the following collapsible sections:</w:t>
      </w:r>
    </w:p>
    <w:p w14:paraId="3FA068B5" w14:textId="74A175E5" w:rsidR="002654BB" w:rsidRPr="00AE03B4" w:rsidRDefault="00823106" w:rsidP="00AE03B4">
      <w:pPr>
        <w:pStyle w:val="ListParagraph"/>
        <w:numPr>
          <w:ilvl w:val="0"/>
          <w:numId w:val="9"/>
        </w:numPr>
        <w:spacing w:before="120" w:after="120"/>
        <w:rPr>
          <w:rFonts w:ascii="Verdana" w:hAnsi="Verdana"/>
        </w:rPr>
      </w:pPr>
      <w:hyperlink w:anchor="IDCardsMembers" w:history="1">
        <w:r w:rsidRPr="00AE03B4">
          <w:rPr>
            <w:rStyle w:val="Hyperlink"/>
            <w:rFonts w:ascii="Verdana" w:hAnsi="Verdana"/>
          </w:rPr>
          <w:t>Member(s)</w:t>
        </w:r>
      </w:hyperlink>
    </w:p>
    <w:p w14:paraId="74E79AC0" w14:textId="77777777" w:rsidR="00ED48A5" w:rsidRPr="00AE03B4" w:rsidRDefault="00ED48A5" w:rsidP="00AE03B4">
      <w:pPr>
        <w:spacing w:before="120" w:after="120"/>
        <w:jc w:val="center"/>
        <w:rPr>
          <w:rFonts w:ascii="Verdana" w:hAnsi="Verdana"/>
        </w:rPr>
      </w:pPr>
    </w:p>
    <w:p w14:paraId="38F7ADF9" w14:textId="2A5533E2" w:rsidR="00757084" w:rsidRPr="00AE03B4" w:rsidRDefault="00241144" w:rsidP="00AE03B4">
      <w:pPr>
        <w:spacing w:before="120" w:after="120"/>
        <w:jc w:val="center"/>
        <w:rPr>
          <w:rFonts w:ascii="Verdana" w:hAnsi="Verdana"/>
        </w:rPr>
      </w:pPr>
      <w:r w:rsidRPr="00AE03B4">
        <w:rPr>
          <w:rFonts w:ascii="Verdana" w:hAnsi="Verdana"/>
        </w:rPr>
        <w:lastRenderedPageBreak/>
        <w:t xml:space="preserve"> </w:t>
      </w:r>
      <w:r w:rsidR="0090512D" w:rsidRPr="00AE03B4">
        <w:rPr>
          <w:rFonts w:ascii="Verdana" w:hAnsi="Verdana"/>
          <w:noProof/>
        </w:rPr>
        <w:drawing>
          <wp:inline distT="0" distB="0" distL="0" distR="0" wp14:anchorId="2620ADF5" wp14:editId="60996731">
            <wp:extent cx="7257143" cy="3114286"/>
            <wp:effectExtent l="19050" t="19050" r="20320" b="101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57143" cy="31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B7BFB" w14:textId="77777777" w:rsidR="004325B4" w:rsidRDefault="004325B4" w:rsidP="003975F2">
      <w:pPr>
        <w:jc w:val="center"/>
        <w:rPr>
          <w:rFonts w:ascii="Verdana" w:hAnsi="Verdana"/>
        </w:rPr>
      </w:pPr>
    </w:p>
    <w:p w14:paraId="58079BCA" w14:textId="3E1EA655" w:rsidR="00757084" w:rsidRPr="00B94D9D" w:rsidRDefault="007353E7" w:rsidP="00B94D9D">
      <w:pPr>
        <w:spacing w:before="120" w:after="120"/>
        <w:rPr>
          <w:rFonts w:ascii="Verdana" w:hAnsi="Verdana"/>
          <w:b/>
        </w:rPr>
      </w:pPr>
      <w:bookmarkStart w:id="47" w:name="IDCardsMembers"/>
      <w:r w:rsidRPr="00B94D9D">
        <w:rPr>
          <w:rFonts w:ascii="Verdana" w:hAnsi="Verdana"/>
          <w:b/>
          <w:bCs/>
        </w:rPr>
        <w:t>Member(s)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421427" w:rsidRPr="00B94D9D" w14:paraId="5DA1A1D6" w14:textId="77777777" w:rsidTr="00B94D9D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47"/>
          <w:p w14:paraId="5820E4C5" w14:textId="6DA6E1A3" w:rsidR="00421427" w:rsidRPr="00B94D9D" w:rsidRDefault="00421427" w:rsidP="00B94D9D">
            <w:pPr>
              <w:spacing w:before="120" w:after="120"/>
              <w:jc w:val="center"/>
              <w:rPr>
                <w:rFonts w:ascii="Verdana" w:hAnsi="Verdana"/>
                <w:i/>
              </w:rPr>
            </w:pPr>
            <w:r w:rsidRPr="00B94D9D">
              <w:rPr>
                <w:rFonts w:ascii="Verdana" w:hAnsi="Verdana"/>
                <w:b/>
                <w:bCs/>
              </w:rPr>
              <w:t>Section/</w:t>
            </w:r>
            <w:r w:rsidR="009F7ABF" w:rsidRPr="00B94D9D">
              <w:rPr>
                <w:rFonts w:ascii="Verdana" w:hAnsi="Verdana"/>
                <w:b/>
                <w:bCs/>
              </w:rPr>
              <w:t>F</w:t>
            </w:r>
            <w:r w:rsidRPr="00B94D9D"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F54D43" w14:textId="77777777" w:rsidR="00421427" w:rsidRPr="00B94D9D" w:rsidRDefault="00421427" w:rsidP="00B94D9D">
            <w:pPr>
              <w:spacing w:before="120" w:after="120"/>
              <w:jc w:val="center"/>
              <w:rPr>
                <w:rFonts w:ascii="Verdana" w:hAnsi="Verdana"/>
              </w:rPr>
            </w:pPr>
            <w:r w:rsidRPr="00B94D9D"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421427" w:rsidRPr="00B94D9D" w14:paraId="61AC291E" w14:textId="77777777" w:rsidTr="008C7935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A65D0" w14:textId="77777777" w:rsidR="00421427" w:rsidRPr="00B94D9D" w:rsidRDefault="00421427" w:rsidP="00B94D9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B94D9D">
              <w:rPr>
                <w:rFonts w:ascii="Verdana" w:hAnsi="Verdana"/>
                <w:b/>
                <w:bCs/>
              </w:rPr>
              <w:t>Member Name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09E0D" w14:textId="18229E41" w:rsidR="00421427" w:rsidRPr="00B94D9D" w:rsidRDefault="00421427" w:rsidP="00B94D9D">
            <w:pPr>
              <w:spacing w:before="120" w:after="120"/>
              <w:rPr>
                <w:rFonts w:ascii="Verdana" w:hAnsi="Verdana"/>
              </w:rPr>
            </w:pPr>
            <w:r w:rsidRPr="00B94D9D">
              <w:rPr>
                <w:rFonts w:ascii="Verdana" w:hAnsi="Verdana"/>
              </w:rPr>
              <w:t xml:space="preserve">Indicates member’s name. </w:t>
            </w:r>
          </w:p>
        </w:tc>
      </w:tr>
      <w:tr w:rsidR="00421427" w:rsidRPr="00B94D9D" w14:paraId="132B3EDE" w14:textId="77777777" w:rsidTr="008C7935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26048" w14:textId="77777777" w:rsidR="00421427" w:rsidRPr="00B94D9D" w:rsidRDefault="00421427" w:rsidP="00B94D9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B94D9D">
              <w:rPr>
                <w:rFonts w:ascii="Verdana" w:hAnsi="Verdana"/>
                <w:b/>
                <w:bCs/>
              </w:rPr>
              <w:t>Available Cards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71B6" w14:textId="16BB53BB" w:rsidR="00421427" w:rsidRPr="00B94D9D" w:rsidRDefault="00421427" w:rsidP="00B94D9D">
            <w:pPr>
              <w:spacing w:before="120" w:after="120"/>
              <w:rPr>
                <w:rFonts w:ascii="Verdana" w:hAnsi="Verdana"/>
              </w:rPr>
            </w:pPr>
            <w:r w:rsidRPr="00B94D9D">
              <w:rPr>
                <w:rFonts w:ascii="Verdana" w:hAnsi="Verdana"/>
              </w:rPr>
              <w:t>Indicates the type of cards available to be sent to the Member.</w:t>
            </w:r>
            <w:r w:rsidR="008B04C7" w:rsidRPr="00B94D9D">
              <w:rPr>
                <w:rFonts w:ascii="Verdana" w:hAnsi="Verdana"/>
              </w:rPr>
              <w:t xml:space="preserve"> (</w:t>
            </w:r>
            <w:r w:rsidR="008B04C7" w:rsidRPr="00B94D9D">
              <w:rPr>
                <w:rFonts w:ascii="Verdana" w:hAnsi="Verdana"/>
                <w:b/>
                <w:bCs/>
              </w:rPr>
              <w:t>Prescription</w:t>
            </w:r>
            <w:r w:rsidR="008B04C7" w:rsidRPr="00B94D9D">
              <w:rPr>
                <w:rFonts w:ascii="Verdana" w:hAnsi="Verdana"/>
              </w:rPr>
              <w:t xml:space="preserve"> or </w:t>
            </w:r>
            <w:r w:rsidR="008B04C7" w:rsidRPr="00B94D9D">
              <w:rPr>
                <w:rFonts w:ascii="Verdana" w:hAnsi="Verdana"/>
                <w:b/>
                <w:bCs/>
              </w:rPr>
              <w:t>Extra</w:t>
            </w:r>
            <w:r w:rsidR="00C97655" w:rsidRPr="00B94D9D">
              <w:rPr>
                <w:rFonts w:ascii="Verdana" w:hAnsi="Verdana"/>
                <w:b/>
                <w:bCs/>
              </w:rPr>
              <w:t>Care Health Benefit Card</w:t>
            </w:r>
            <w:r w:rsidR="008B04C7" w:rsidRPr="00B94D9D">
              <w:rPr>
                <w:rFonts w:ascii="Verdana" w:hAnsi="Verdana"/>
              </w:rPr>
              <w:t>)</w:t>
            </w:r>
            <w:r w:rsidR="00ED5E25" w:rsidRPr="00B94D9D">
              <w:rPr>
                <w:rFonts w:ascii="Verdana" w:hAnsi="Verdana"/>
              </w:rPr>
              <w:t xml:space="preserve"> </w:t>
            </w:r>
          </w:p>
        </w:tc>
      </w:tr>
      <w:tr w:rsidR="00421427" w:rsidRPr="00B94D9D" w14:paraId="0F5264DA" w14:textId="77777777" w:rsidTr="008C7935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85C3" w14:textId="77777777" w:rsidR="00421427" w:rsidRPr="00B94D9D" w:rsidRDefault="00421427" w:rsidP="00B94D9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B94D9D">
              <w:rPr>
                <w:rFonts w:ascii="Verdana" w:hAnsi="Verdana"/>
                <w:b/>
                <w:bCs/>
              </w:rPr>
              <w:lastRenderedPageBreak/>
              <w:t>Current Configuration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961C" w14:textId="77777777" w:rsidR="00421427" w:rsidRPr="00B94D9D" w:rsidRDefault="00421427" w:rsidP="00B94D9D">
            <w:pPr>
              <w:spacing w:before="120" w:after="120"/>
              <w:rPr>
                <w:rFonts w:ascii="Verdana" w:hAnsi="Verdana"/>
              </w:rPr>
            </w:pPr>
            <w:r w:rsidRPr="00B94D9D">
              <w:rPr>
                <w:rFonts w:ascii="Verdana" w:hAnsi="Verdana"/>
              </w:rPr>
              <w:t xml:space="preserve">Indicates the </w:t>
            </w:r>
            <w:r w:rsidRPr="00B94D9D">
              <w:rPr>
                <w:rFonts w:ascii="Verdana" w:hAnsi="Verdana"/>
                <w:color w:val="202124"/>
                <w:shd w:val="clear" w:color="auto" w:fill="FFFFFF"/>
              </w:rPr>
              <w:t>delivery method used to send and receive ID Cards.</w:t>
            </w:r>
          </w:p>
        </w:tc>
      </w:tr>
      <w:tr w:rsidR="002544F8" w:rsidRPr="00B94D9D" w14:paraId="4F68FF50" w14:textId="77777777" w:rsidTr="008C7935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539C4" w14:textId="0C00D7D3" w:rsidR="002544F8" w:rsidRPr="00B94D9D" w:rsidRDefault="002544F8" w:rsidP="00B94D9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B94D9D">
              <w:rPr>
                <w:rFonts w:ascii="Verdana" w:hAnsi="Verdana"/>
                <w:b/>
                <w:bCs/>
              </w:rPr>
              <w:t>Note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F65C" w14:textId="7F3E1040" w:rsidR="002544F8" w:rsidRPr="00B94D9D" w:rsidRDefault="002544F8" w:rsidP="00A50095">
            <w:pPr>
              <w:spacing w:before="120" w:after="120"/>
              <w:rPr>
                <w:rFonts w:ascii="Verdana" w:hAnsi="Verdana"/>
              </w:rPr>
            </w:pPr>
            <w:r w:rsidRPr="00B94D9D">
              <w:rPr>
                <w:rFonts w:ascii="Verdana" w:hAnsi="Verdana" w:cs="Calibri"/>
              </w:rPr>
              <w:t>Ind</w:t>
            </w:r>
            <w:r w:rsidR="00971655" w:rsidRPr="00B94D9D">
              <w:rPr>
                <w:rFonts w:ascii="Verdana" w:hAnsi="Verdana" w:cs="Calibri"/>
              </w:rPr>
              <w:t xml:space="preserve">icates </w:t>
            </w:r>
            <w:r w:rsidR="00E600A7" w:rsidRPr="00B94D9D">
              <w:rPr>
                <w:rFonts w:ascii="Verdana" w:hAnsi="Verdana" w:cs="Calibri"/>
              </w:rPr>
              <w:t>the action the member needs to take</w:t>
            </w:r>
            <w:r w:rsidR="00816B61" w:rsidRPr="00B94D9D">
              <w:rPr>
                <w:rFonts w:ascii="Verdana" w:hAnsi="Verdana" w:cs="Calibri"/>
              </w:rPr>
              <w:t>, if transferring points</w:t>
            </w:r>
            <w:r w:rsidR="00E600A7" w:rsidRPr="00B94D9D">
              <w:rPr>
                <w:rFonts w:ascii="Verdana" w:hAnsi="Verdana" w:cs="Calibri"/>
              </w:rPr>
              <w:t xml:space="preserve">; </w:t>
            </w:r>
            <w:r w:rsidR="00DC034C" w:rsidRPr="00B94D9D">
              <w:rPr>
                <w:rFonts w:ascii="Verdana" w:hAnsi="Verdana" w:cs="Calibri"/>
              </w:rPr>
              <w:t>t</w:t>
            </w:r>
            <w:r w:rsidRPr="00B94D9D">
              <w:rPr>
                <w:rFonts w:ascii="Verdana" w:hAnsi="Verdana" w:cs="Calibri"/>
              </w:rPr>
              <w:t>o transfer points on behalf of the member, contact 1-800-SHOP-CVS (1-800-746-7286)</w:t>
            </w:r>
            <w:r w:rsidR="00DB5D48" w:rsidRPr="00B94D9D">
              <w:rPr>
                <w:rFonts w:ascii="Verdana" w:hAnsi="Verdana" w:cs="Calibri"/>
              </w:rPr>
              <w:t>.</w:t>
            </w:r>
          </w:p>
        </w:tc>
      </w:tr>
      <w:tr w:rsidR="008C7935" w:rsidRPr="00B94D9D" w14:paraId="01507B8E" w14:textId="77777777" w:rsidTr="008C7935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3896" w14:textId="4A80ED3B" w:rsidR="008C7935" w:rsidRPr="00B94D9D" w:rsidRDefault="008C7935" w:rsidP="00B94D9D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B94D9D">
              <w:rPr>
                <w:rFonts w:ascii="Verdana" w:hAnsi="Verdana"/>
                <w:b/>
                <w:bCs/>
              </w:rPr>
              <w:t>Additional Messages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353F0" w14:textId="77777777" w:rsidR="008C7935" w:rsidRPr="00B94D9D" w:rsidRDefault="008C7935" w:rsidP="00B94D9D">
            <w:pPr>
              <w:spacing w:before="120" w:after="120"/>
              <w:rPr>
                <w:rFonts w:ascii="Verdana" w:hAnsi="Verdana" w:cs="Calibri"/>
              </w:rPr>
            </w:pPr>
            <w:r w:rsidRPr="00B94D9D">
              <w:rPr>
                <w:rFonts w:ascii="Verdana" w:hAnsi="Verdana" w:cs="Calibri"/>
              </w:rPr>
              <w:t>ExtraCare Health Benefit Card (ECHB) must be ordered from Primary Cardholder.</w:t>
            </w:r>
          </w:p>
          <w:p w14:paraId="1F7FB506" w14:textId="27D62F7A" w:rsidR="008C7935" w:rsidRPr="00B94D9D" w:rsidRDefault="000F62CE" w:rsidP="005251E1">
            <w:pPr>
              <w:spacing w:before="120" w:after="120"/>
              <w:rPr>
                <w:rFonts w:ascii="Verdana" w:hAnsi="Verdana" w:cs="Calibri"/>
              </w:rPr>
            </w:pPr>
            <w:r>
              <w:rPr>
                <w:rFonts w:ascii="Verdana" w:hAnsi="Verdana" w:cs="Calibri"/>
                <w:b/>
                <w:bCs/>
                <w:noProof/>
              </w:rPr>
              <w:drawing>
                <wp:inline distT="0" distB="0" distL="0" distR="0" wp14:anchorId="69625344" wp14:editId="435EBD0D">
                  <wp:extent cx="238095" cy="209524"/>
                  <wp:effectExtent l="0" t="0" r="0" b="635"/>
                  <wp:docPr id="1316949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949232" name="Picture 131694923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 w:cs="Calibri"/>
                <w:b/>
                <w:bCs/>
              </w:rPr>
              <w:t xml:space="preserve"> </w:t>
            </w:r>
            <w:r w:rsidR="008C7935" w:rsidRPr="00B94D9D">
              <w:rPr>
                <w:rFonts w:ascii="Verdana" w:hAnsi="Verdana" w:cs="Calibri"/>
                <w:b/>
                <w:bCs/>
              </w:rPr>
              <w:t>Med D Only:</w:t>
            </w:r>
            <w:r w:rsidR="008C7935" w:rsidRPr="00B94D9D">
              <w:rPr>
                <w:rFonts w:ascii="Verdana" w:hAnsi="Verdana" w:cs="Calibri"/>
              </w:rPr>
              <w:t xml:space="preserve"> A hyperlink is provided to order replacement ID Cards from the Medicare D Member Resources screen. </w:t>
            </w:r>
          </w:p>
        </w:tc>
      </w:tr>
    </w:tbl>
    <w:p w14:paraId="1EE92AAC" w14:textId="77777777" w:rsidR="00FD0CB6" w:rsidRDefault="00FD0CB6" w:rsidP="00E80499">
      <w:pPr>
        <w:rPr>
          <w:rFonts w:ascii="Verdana" w:hAnsi="Verdana"/>
        </w:rPr>
      </w:pPr>
    </w:p>
    <w:p w14:paraId="3F87A6AA" w14:textId="77777777" w:rsidR="00851854" w:rsidRDefault="00851854" w:rsidP="00E80499">
      <w:pPr>
        <w:rPr>
          <w:rFonts w:ascii="Verdana" w:hAnsi="Verdana"/>
        </w:rPr>
      </w:pPr>
    </w:p>
    <w:p w14:paraId="04AA42C5" w14:textId="4E2A207F" w:rsidR="0057640D" w:rsidRPr="005251E1" w:rsidRDefault="0057640D" w:rsidP="005251E1">
      <w:pPr>
        <w:spacing w:before="120" w:after="120"/>
        <w:rPr>
          <w:rFonts w:ascii="Verdana" w:hAnsi="Verdana"/>
          <w:b/>
        </w:rPr>
      </w:pPr>
      <w:bookmarkStart w:id="48" w:name="SOC"/>
      <w:r w:rsidRPr="005251E1">
        <w:rPr>
          <w:rFonts w:ascii="Verdana" w:hAnsi="Verdana"/>
          <w:b/>
          <w:bCs/>
        </w:rPr>
        <w:t xml:space="preserve">Statement of Cost </w:t>
      </w:r>
    </w:p>
    <w:bookmarkEnd w:id="48"/>
    <w:p w14:paraId="12D02F4C" w14:textId="105DD161" w:rsidR="0057640D" w:rsidRPr="005251E1" w:rsidRDefault="0057640D" w:rsidP="005251E1">
      <w:pPr>
        <w:spacing w:before="120" w:after="120"/>
        <w:rPr>
          <w:rFonts w:ascii="Verdana" w:hAnsi="Verdana"/>
        </w:rPr>
      </w:pPr>
      <w:r w:rsidRPr="005251E1">
        <w:rPr>
          <w:rFonts w:ascii="Verdana" w:hAnsi="Verdana"/>
        </w:rPr>
        <w:t xml:space="preserve">The </w:t>
      </w:r>
      <w:r w:rsidRPr="005251E1">
        <w:rPr>
          <w:rFonts w:ascii="Verdana" w:hAnsi="Verdana"/>
          <w:b/>
          <w:bCs/>
        </w:rPr>
        <w:t>St</w:t>
      </w:r>
      <w:r w:rsidR="00024EBC" w:rsidRPr="005251E1">
        <w:rPr>
          <w:rFonts w:ascii="Verdana" w:hAnsi="Verdana"/>
          <w:b/>
          <w:bCs/>
        </w:rPr>
        <w:t>atement of Cost</w:t>
      </w:r>
      <w:r w:rsidRPr="005251E1">
        <w:rPr>
          <w:rFonts w:ascii="Verdana" w:hAnsi="Verdana"/>
        </w:rPr>
        <w:t xml:space="preserve"> tab contains the following collapsible sections:</w:t>
      </w:r>
    </w:p>
    <w:p w14:paraId="57B34522" w14:textId="5FCE7908" w:rsidR="0057640D" w:rsidRPr="005251E1" w:rsidRDefault="006E1219" w:rsidP="005251E1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AnnualReportSettings" w:history="1">
        <w:r w:rsidRPr="005251E1">
          <w:rPr>
            <w:rStyle w:val="Hyperlink"/>
            <w:rFonts w:ascii="Verdana" w:hAnsi="Verdana"/>
          </w:rPr>
          <w:t>Annual Statement</w:t>
        </w:r>
        <w:r w:rsidR="00EC15FD" w:rsidRPr="005251E1">
          <w:rPr>
            <w:rStyle w:val="Hyperlink"/>
            <w:rFonts w:ascii="Verdana" w:hAnsi="Verdana"/>
          </w:rPr>
          <w:t xml:space="preserve"> of Cost</w:t>
        </w:r>
      </w:hyperlink>
    </w:p>
    <w:p w14:paraId="630FE26C" w14:textId="7B40B0EC" w:rsidR="007D68F1" w:rsidRPr="005251E1" w:rsidRDefault="007D68F1" w:rsidP="005251E1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GenerateSOC" w:history="1">
        <w:r w:rsidRPr="005251E1">
          <w:rPr>
            <w:rStyle w:val="Hyperlink"/>
            <w:rFonts w:ascii="Verdana" w:hAnsi="Verdana"/>
          </w:rPr>
          <w:t>Gene</w:t>
        </w:r>
        <w:r w:rsidR="00E5558A" w:rsidRPr="005251E1">
          <w:rPr>
            <w:rStyle w:val="Hyperlink"/>
            <w:rFonts w:ascii="Verdana" w:hAnsi="Verdana"/>
          </w:rPr>
          <w:t>rate</w:t>
        </w:r>
        <w:r w:rsidR="006F11A7" w:rsidRPr="005251E1">
          <w:rPr>
            <w:rStyle w:val="Hyperlink"/>
            <w:rFonts w:ascii="Verdana" w:hAnsi="Verdana"/>
          </w:rPr>
          <w:t xml:space="preserve"> Stat</w:t>
        </w:r>
        <w:r w:rsidR="005B1ABA" w:rsidRPr="005251E1">
          <w:rPr>
            <w:rStyle w:val="Hyperlink"/>
            <w:rFonts w:ascii="Verdana" w:hAnsi="Verdana"/>
          </w:rPr>
          <w:t>ement of Cost</w:t>
        </w:r>
      </w:hyperlink>
    </w:p>
    <w:p w14:paraId="0E2A23F5" w14:textId="34D7BB19" w:rsidR="005B1ABA" w:rsidRPr="005251E1" w:rsidRDefault="005B1ABA" w:rsidP="005251E1">
      <w:pPr>
        <w:pStyle w:val="ListParagraph"/>
        <w:numPr>
          <w:ilvl w:val="0"/>
          <w:numId w:val="6"/>
        </w:numPr>
        <w:spacing w:before="120" w:after="120"/>
        <w:rPr>
          <w:rFonts w:ascii="Verdana" w:hAnsi="Verdana"/>
        </w:rPr>
      </w:pPr>
      <w:hyperlink w:anchor="History" w:history="1">
        <w:r w:rsidRPr="005251E1">
          <w:rPr>
            <w:rStyle w:val="Hyperlink"/>
            <w:rFonts w:ascii="Verdana" w:hAnsi="Verdana"/>
          </w:rPr>
          <w:t>History</w:t>
        </w:r>
      </w:hyperlink>
    </w:p>
    <w:p w14:paraId="330F7B31" w14:textId="77777777" w:rsidR="00D803A1" w:rsidRPr="005251E1" w:rsidRDefault="00D803A1" w:rsidP="005251E1">
      <w:pPr>
        <w:pStyle w:val="ListParagraph"/>
        <w:spacing w:before="120" w:after="120"/>
        <w:rPr>
          <w:rFonts w:ascii="Verdana" w:hAnsi="Verdana"/>
        </w:rPr>
      </w:pPr>
    </w:p>
    <w:p w14:paraId="7A1796A0" w14:textId="750E5454" w:rsidR="002654BB" w:rsidRDefault="00013F5E" w:rsidP="00860D93">
      <w:pPr>
        <w:jc w:val="center"/>
      </w:pPr>
      <w:r>
        <w:rPr>
          <w:noProof/>
        </w:rPr>
        <w:lastRenderedPageBreak/>
        <w:drawing>
          <wp:inline distT="0" distB="0" distL="0" distR="0" wp14:anchorId="53C8518B" wp14:editId="037FC98E">
            <wp:extent cx="8666667" cy="7761905"/>
            <wp:effectExtent l="19050" t="19050" r="20320" b="1079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66667" cy="77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A76D7" w14:textId="77777777" w:rsidR="001140BD" w:rsidRDefault="001140BD" w:rsidP="002654BB"/>
    <w:p w14:paraId="1A8067BD" w14:textId="77777777" w:rsidR="005B1ABA" w:rsidRDefault="005B1ABA" w:rsidP="005B1ABA">
      <w:pPr>
        <w:jc w:val="center"/>
        <w:rPr>
          <w:rFonts w:ascii="Verdana" w:hAnsi="Verdana"/>
        </w:rPr>
      </w:pPr>
    </w:p>
    <w:p w14:paraId="136E4706" w14:textId="5D03DE75" w:rsidR="002B670B" w:rsidRPr="002B670B" w:rsidRDefault="002B670B" w:rsidP="00536455">
      <w:pPr>
        <w:spacing w:before="120" w:after="120"/>
        <w:rPr>
          <w:rFonts w:ascii="Verdana" w:hAnsi="Verdana"/>
          <w:b/>
          <w:bCs/>
        </w:rPr>
      </w:pPr>
      <w:bookmarkStart w:id="49" w:name="AnnualReportSettings"/>
      <w:r w:rsidRPr="002B670B">
        <w:rPr>
          <w:rFonts w:ascii="Verdana" w:hAnsi="Verdana"/>
          <w:b/>
          <w:bCs/>
        </w:rPr>
        <w:t xml:space="preserve">Annual </w:t>
      </w:r>
      <w:r w:rsidR="001102C6">
        <w:rPr>
          <w:rFonts w:ascii="Verdana" w:hAnsi="Verdana"/>
          <w:b/>
          <w:bCs/>
        </w:rPr>
        <w:t>Statement of Cost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5B1ABA" w14:paraId="27F1FE06" w14:textId="77777777" w:rsidTr="00F34C2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49"/>
          <w:p w14:paraId="0787918D" w14:textId="0F4C8CDA" w:rsidR="005B1ABA" w:rsidRDefault="005B1ABA" w:rsidP="00536455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Section/</w:t>
            </w:r>
            <w:r w:rsidR="00CD2DF7">
              <w:rPr>
                <w:rFonts w:ascii="Verdana" w:hAnsi="Verdana"/>
                <w:b/>
                <w:bCs/>
              </w:rPr>
              <w:t>F</w:t>
            </w:r>
            <w:r>
              <w:rPr>
                <w:rFonts w:ascii="Verdana" w:hAnsi="Verdana"/>
                <w:b/>
                <w:bCs/>
              </w:rPr>
              <w:t>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E77149" w14:textId="77777777" w:rsidR="005B1ABA" w:rsidRDefault="005B1ABA" w:rsidP="0053645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5B1ABA" w14:paraId="731262EA" w14:textId="77777777" w:rsidTr="00E6579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AF371" w14:textId="00A676EF" w:rsidR="005B1ABA" w:rsidRDefault="005B1ABA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Annual Enroll</w:t>
            </w:r>
            <w:r w:rsidR="002B670B">
              <w:rPr>
                <w:rFonts w:ascii="Verdana" w:hAnsi="Verdana"/>
                <w:b/>
                <w:bCs/>
              </w:rPr>
              <w:t>ment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9DF8F" w14:textId="73EC373E" w:rsidR="005B1ABA" w:rsidRPr="00D52C29" w:rsidRDefault="002B670B" w:rsidP="00536455">
            <w:pPr>
              <w:spacing w:before="120" w:after="120"/>
              <w:rPr>
                <w:rFonts w:ascii="Verdana" w:hAnsi="Verdana"/>
              </w:rPr>
            </w:pPr>
            <w:r w:rsidRPr="00D52C29">
              <w:rPr>
                <w:rFonts w:ascii="Verdana" w:hAnsi="Verdana"/>
              </w:rPr>
              <w:t>View or Update</w:t>
            </w:r>
            <w:r w:rsidR="00D52C29" w:rsidRPr="00D52C29">
              <w:rPr>
                <w:rFonts w:ascii="Verdana" w:hAnsi="Verdana" w:cs="Calibri"/>
              </w:rPr>
              <w:t xml:space="preserve"> the member</w:t>
            </w:r>
            <w:r w:rsidR="00031DE9">
              <w:rPr>
                <w:rFonts w:ascii="Verdana" w:hAnsi="Verdana" w:cs="Calibri"/>
              </w:rPr>
              <w:t>’</w:t>
            </w:r>
            <w:r w:rsidR="00D52C29" w:rsidRPr="00D52C29">
              <w:rPr>
                <w:rFonts w:ascii="Verdana" w:hAnsi="Verdana" w:cs="Calibri"/>
              </w:rPr>
              <w:t>s enrollment for an Annual Statement of Cost.</w:t>
            </w:r>
          </w:p>
        </w:tc>
      </w:tr>
      <w:tr w:rsidR="005B1ABA" w14:paraId="10BAAC9A" w14:textId="77777777" w:rsidTr="00E6579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98F7D" w14:textId="147236D1" w:rsidR="005B1ABA" w:rsidRDefault="00D52C29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Annual S</w:t>
            </w:r>
            <w:r w:rsidR="002A6FB4">
              <w:rPr>
                <w:rFonts w:ascii="Verdana" w:hAnsi="Verdana"/>
                <w:b/>
                <w:bCs/>
              </w:rPr>
              <w:t>tatement of Cost by UID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7837" w14:textId="3AC0F94B" w:rsidR="005B1ABA" w:rsidRDefault="00E65797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View or Update</w:t>
            </w:r>
            <w:r>
              <w:rPr>
                <w:rFonts w:ascii="Verdana" w:hAnsi="Verdana" w:cs="Calibri"/>
              </w:rPr>
              <w:t xml:space="preserve"> the member</w:t>
            </w:r>
            <w:r w:rsidR="00031DE9">
              <w:rPr>
                <w:rFonts w:ascii="Verdana" w:hAnsi="Verdana" w:cs="Calibri"/>
              </w:rPr>
              <w:t>’</w:t>
            </w:r>
            <w:r>
              <w:rPr>
                <w:rFonts w:ascii="Verdana" w:hAnsi="Verdana" w:cs="Calibri"/>
              </w:rPr>
              <w:t>s enrollment for an Annual Statement of Cost</w:t>
            </w:r>
            <w:r>
              <w:rPr>
                <w:rFonts w:ascii="Verdana" w:hAnsi="Verdana"/>
                <w:color w:val="000000"/>
              </w:rPr>
              <w:t xml:space="preserve"> by</w:t>
            </w:r>
            <w:r w:rsidR="002B3BAC">
              <w:rPr>
                <w:rFonts w:ascii="Verdana" w:hAnsi="Verdana"/>
                <w:color w:val="000000"/>
              </w:rPr>
              <w:t xml:space="preserve"> U</w:t>
            </w:r>
            <w:r w:rsidR="00430D17">
              <w:rPr>
                <w:rFonts w:ascii="Verdana" w:hAnsi="Verdana"/>
                <w:color w:val="000000"/>
              </w:rPr>
              <w:t xml:space="preserve">niversal </w:t>
            </w:r>
            <w:r w:rsidR="002B3BAC">
              <w:rPr>
                <w:rFonts w:ascii="Verdana" w:hAnsi="Verdana"/>
                <w:color w:val="000000"/>
              </w:rPr>
              <w:t>ID</w:t>
            </w:r>
            <w:r w:rsidR="00813C47">
              <w:rPr>
                <w:rFonts w:ascii="Verdana" w:hAnsi="Verdana"/>
                <w:color w:val="000000"/>
              </w:rPr>
              <w:t>.</w:t>
            </w:r>
            <w:r w:rsidR="002B3BAC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(</w:t>
            </w:r>
            <w:r w:rsidR="00EF2256">
              <w:rPr>
                <w:rFonts w:ascii="Verdana" w:hAnsi="Verdana"/>
                <w:color w:val="000000"/>
              </w:rPr>
              <w:t>This ensures that all claims processed with this ID will be pulled</w:t>
            </w:r>
            <w:r>
              <w:rPr>
                <w:rFonts w:ascii="Verdana" w:hAnsi="Verdana"/>
                <w:color w:val="000000"/>
              </w:rPr>
              <w:t xml:space="preserve">, </w:t>
            </w:r>
            <w:r w:rsidR="00EF2256">
              <w:rPr>
                <w:rFonts w:ascii="Verdana" w:hAnsi="Verdana"/>
                <w:color w:val="000000"/>
              </w:rPr>
              <w:t>regardless of carrier-to-carrier changes.</w:t>
            </w:r>
            <w:r>
              <w:rPr>
                <w:rFonts w:ascii="Verdana" w:hAnsi="Verdana"/>
                <w:color w:val="000000"/>
              </w:rPr>
              <w:t>)</w:t>
            </w:r>
          </w:p>
        </w:tc>
      </w:tr>
      <w:tr w:rsidR="005B1ABA" w14:paraId="377341FC" w14:textId="77777777" w:rsidTr="00E6579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4285" w14:textId="4CD670F1" w:rsidR="005B1ABA" w:rsidRDefault="00FF6ADC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Disclaimer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D976" w14:textId="169D6043" w:rsidR="005B1ABA" w:rsidRDefault="00FF6ADC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</w:t>
            </w:r>
            <w:r w:rsidR="00594408">
              <w:rPr>
                <w:rFonts w:ascii="Verdana" w:hAnsi="Verdana"/>
              </w:rPr>
              <w:t xml:space="preserve"> the</w:t>
            </w:r>
            <w:r>
              <w:rPr>
                <w:rFonts w:ascii="Verdana" w:hAnsi="Verdana"/>
              </w:rPr>
              <w:t xml:space="preserve"> Annual Report will be mailed by the 3</w:t>
            </w:r>
            <w:r w:rsidRPr="00CC5AF9">
              <w:rPr>
                <w:rFonts w:ascii="Verdana" w:hAnsi="Verdana"/>
              </w:rPr>
              <w:t>rd</w:t>
            </w:r>
            <w:r>
              <w:rPr>
                <w:rFonts w:ascii="Verdana" w:hAnsi="Verdana"/>
              </w:rPr>
              <w:t xml:space="preserve"> week of January the following year.</w:t>
            </w:r>
          </w:p>
        </w:tc>
      </w:tr>
      <w:tr w:rsidR="00C4436E" w14:paraId="70300401" w14:textId="77777777" w:rsidTr="00E6579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820E7" w14:textId="22D30D40" w:rsidR="00C4436E" w:rsidRDefault="00C4436E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Save button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0266" w14:textId="4F260DBB" w:rsidR="00C4436E" w:rsidRDefault="00615669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save any changes to Annual Enrollment updates.</w:t>
            </w:r>
          </w:p>
        </w:tc>
      </w:tr>
    </w:tbl>
    <w:p w14:paraId="25942E6F" w14:textId="77777777" w:rsidR="005B1ABA" w:rsidRDefault="005B1ABA" w:rsidP="00536455">
      <w:pPr>
        <w:spacing w:before="120" w:after="120"/>
      </w:pPr>
    </w:p>
    <w:p w14:paraId="66408186" w14:textId="1F37DAF0" w:rsidR="005E3C29" w:rsidRDefault="00B64BD8" w:rsidP="00536455">
      <w:pPr>
        <w:spacing w:before="120" w:after="120"/>
        <w:rPr>
          <w:rFonts w:ascii="Verdana" w:hAnsi="Verdana"/>
          <w:b/>
          <w:bCs/>
        </w:rPr>
      </w:pPr>
      <w:bookmarkStart w:id="50" w:name="GenerateSOC"/>
      <w:r>
        <w:rPr>
          <w:rFonts w:ascii="Verdana" w:hAnsi="Verdana"/>
          <w:b/>
          <w:bCs/>
        </w:rPr>
        <w:t>Generate Statement of Cost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497223" w14:paraId="554F94E6" w14:textId="77777777" w:rsidTr="00F34C2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50"/>
          <w:p w14:paraId="53B5D6C2" w14:textId="06C44637" w:rsidR="005E3C29" w:rsidRDefault="005E3C29" w:rsidP="00536455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Section/</w:t>
            </w:r>
            <w:r w:rsidR="001102C6">
              <w:rPr>
                <w:rFonts w:ascii="Verdana" w:hAnsi="Verdana"/>
                <w:b/>
                <w:bCs/>
              </w:rPr>
              <w:t>Field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FCAB98" w14:textId="77777777" w:rsidR="005E3C29" w:rsidRDefault="005E3C29" w:rsidP="0053645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5E3C29" w14:paraId="66E2B765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1B9D" w14:textId="2B97D514" w:rsidR="005E3C29" w:rsidRDefault="00CB3E78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 xml:space="preserve">Date </w:t>
            </w:r>
            <w:r w:rsidR="008B0CB6">
              <w:rPr>
                <w:rFonts w:ascii="Verdana" w:hAnsi="Verdana"/>
                <w:b/>
                <w:bCs/>
              </w:rPr>
              <w:t>Range for Statement</w:t>
            </w:r>
            <w:r w:rsidR="005E3C29">
              <w:rPr>
                <w:rFonts w:ascii="Verdana" w:hAnsi="Verdana"/>
                <w:b/>
                <w:bCs/>
              </w:rPr>
              <w:t xml:space="preserve"> Enrollment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041A2" w14:textId="28E3232E" w:rsidR="005E3C29" w:rsidRDefault="00E12A88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</w:t>
            </w:r>
            <w:r w:rsidR="00934635">
              <w:rPr>
                <w:rFonts w:ascii="Verdana" w:hAnsi="Verdana"/>
              </w:rPr>
              <w:t xml:space="preserve"> date </w:t>
            </w:r>
            <w:proofErr w:type="gramStart"/>
            <w:r w:rsidR="00934635">
              <w:rPr>
                <w:rFonts w:ascii="Verdana" w:hAnsi="Verdana"/>
              </w:rPr>
              <w:t>range</w:t>
            </w:r>
            <w:proofErr w:type="gramEnd"/>
            <w:r w:rsidR="00934635">
              <w:rPr>
                <w:rFonts w:ascii="Verdana" w:hAnsi="Verdana"/>
              </w:rPr>
              <w:t xml:space="preserve"> the member requests</w:t>
            </w:r>
            <w:r w:rsidR="00001A52">
              <w:rPr>
                <w:rFonts w:ascii="Verdana" w:hAnsi="Verdana"/>
              </w:rPr>
              <w:t xml:space="preserve"> for the SOC. </w:t>
            </w:r>
            <w:r>
              <w:rPr>
                <w:rFonts w:ascii="Verdana" w:hAnsi="Verdana"/>
              </w:rPr>
              <w:t xml:space="preserve"> </w:t>
            </w:r>
            <w:r w:rsidRPr="00001A52">
              <w:rPr>
                <w:rFonts w:ascii="Verdana" w:hAnsi="Verdana" w:cs="Calibri"/>
              </w:rPr>
              <w:t>“Start Date" and "End Date</w:t>
            </w:r>
            <w:r w:rsidR="00977FE5" w:rsidRPr="00001A52">
              <w:rPr>
                <w:rFonts w:ascii="Verdana" w:hAnsi="Verdana" w:cs="Calibri"/>
              </w:rPr>
              <w:t>.”</w:t>
            </w:r>
            <w:r w:rsidRPr="00001A52">
              <w:rPr>
                <w:rFonts w:ascii="Verdana" w:hAnsi="Verdana" w:cs="Calibri"/>
              </w:rPr>
              <w:t xml:space="preserve"> (Fields will require MM/DD/YYYY and allow for standard calendar picklist.)</w:t>
            </w:r>
          </w:p>
        </w:tc>
      </w:tr>
      <w:tr w:rsidR="005E3C29" w14:paraId="0CA5E707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28BD7" w14:textId="2318481F" w:rsidR="005E3C29" w:rsidRDefault="00184B98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Mailing Address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B6B08" w14:textId="19C7F504" w:rsidR="005E3C29" w:rsidRPr="00001A52" w:rsidRDefault="006F6FF3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Provides the</w:t>
            </w:r>
            <w:r w:rsidR="002F68B5">
              <w:rPr>
                <w:rFonts w:ascii="Verdana" w:hAnsi="Verdana"/>
                <w:color w:val="000000"/>
              </w:rPr>
              <w:t xml:space="preserve"> default Mailing </w:t>
            </w:r>
            <w:r w:rsidR="001875B4">
              <w:rPr>
                <w:rFonts w:ascii="Verdana" w:hAnsi="Verdana"/>
                <w:color w:val="000000"/>
              </w:rPr>
              <w:t>A</w:t>
            </w:r>
            <w:r w:rsidR="002F68B5">
              <w:rPr>
                <w:rFonts w:ascii="Verdana" w:hAnsi="Verdana"/>
                <w:color w:val="000000"/>
              </w:rPr>
              <w:t xml:space="preserve">ddress on file </w:t>
            </w:r>
            <w:r w:rsidR="00497223">
              <w:rPr>
                <w:rFonts w:ascii="Verdana" w:hAnsi="Verdana"/>
              </w:rPr>
              <w:t>Statement of Cost</w:t>
            </w:r>
            <w:r w:rsidR="001875B4">
              <w:rPr>
                <w:rFonts w:ascii="Verdana" w:hAnsi="Verdana"/>
                <w:color w:val="000000"/>
              </w:rPr>
              <w:t xml:space="preserve"> will be mailed to.</w:t>
            </w:r>
            <w:r w:rsidR="005C01A0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4B5C2B" w14:paraId="067456BC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AFE17" w14:textId="020D97F8" w:rsidR="004B5C2B" w:rsidRDefault="004B5C2B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Note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93FF" w14:textId="583DC20B" w:rsidR="004B5C2B" w:rsidRPr="000002D0" w:rsidRDefault="004D33AC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</w:rPr>
              <w:t>Request</w:t>
            </w:r>
            <w:r w:rsidR="00D957A0">
              <w:rPr>
                <w:rFonts w:ascii="Verdana" w:hAnsi="Verdana"/>
              </w:rPr>
              <w:t>s</w:t>
            </w:r>
            <w:r w:rsidR="009E2F14">
              <w:rPr>
                <w:rFonts w:ascii="Verdana" w:hAnsi="Verdana"/>
              </w:rPr>
              <w:t xml:space="preserve"> to be mailed </w:t>
            </w:r>
            <w:r w:rsidR="00795AE9">
              <w:rPr>
                <w:rFonts w:ascii="Verdana" w:hAnsi="Verdana"/>
              </w:rPr>
              <w:t>to a different address</w:t>
            </w:r>
            <w:r w:rsidR="00D87C5D">
              <w:rPr>
                <w:rFonts w:ascii="Verdana" w:hAnsi="Verdana"/>
              </w:rPr>
              <w:t>,</w:t>
            </w:r>
            <w:r w:rsidR="00C06B4E">
              <w:rPr>
                <w:rFonts w:ascii="Verdana" w:hAnsi="Verdana"/>
              </w:rPr>
              <w:t xml:space="preserve"> other than the default </w:t>
            </w:r>
            <w:r w:rsidR="00473599">
              <w:rPr>
                <w:rFonts w:ascii="Verdana" w:hAnsi="Verdana"/>
              </w:rPr>
              <w:t>address</w:t>
            </w:r>
            <w:r w:rsidR="001A63B4">
              <w:rPr>
                <w:rFonts w:ascii="Verdana" w:hAnsi="Verdana"/>
              </w:rPr>
              <w:t xml:space="preserve">, or to an </w:t>
            </w:r>
            <w:r w:rsidR="00A10795">
              <w:rPr>
                <w:rFonts w:ascii="Verdana" w:hAnsi="Verdana"/>
              </w:rPr>
              <w:t>Authorized</w:t>
            </w:r>
            <w:r w:rsidR="001A63B4">
              <w:rPr>
                <w:rFonts w:ascii="Verdana" w:hAnsi="Verdana"/>
              </w:rPr>
              <w:t xml:space="preserve"> Par</w:t>
            </w:r>
            <w:r w:rsidR="00EE3BFE">
              <w:rPr>
                <w:rFonts w:ascii="Verdana" w:hAnsi="Verdana"/>
              </w:rPr>
              <w:t>ty must be submitted in writing. (</w:t>
            </w:r>
            <w:r w:rsidR="000002D0" w:rsidRPr="000002D0">
              <w:rPr>
                <w:rFonts w:ascii="Verdana" w:hAnsi="Verdana"/>
                <w:b/>
                <w:bCs/>
              </w:rPr>
              <w:t>Find more information</w:t>
            </w:r>
            <w:r w:rsidR="000002D0" w:rsidRPr="00F225FB">
              <w:rPr>
                <w:rFonts w:ascii="Verdana" w:hAnsi="Verdana"/>
                <w:b/>
                <w:bCs/>
              </w:rPr>
              <w:t xml:space="preserve"> here </w:t>
            </w:r>
            <w:r w:rsidR="000002D0" w:rsidRPr="000002D0">
              <w:rPr>
                <w:rFonts w:ascii="Verdana" w:hAnsi="Verdana"/>
              </w:rPr>
              <w:t>hyperlink will take the agent to the work instructions based on client.</w:t>
            </w:r>
            <w:r w:rsidR="00EE3BFE">
              <w:rPr>
                <w:rFonts w:ascii="Verdana" w:hAnsi="Verdana"/>
              </w:rPr>
              <w:t>)</w:t>
            </w:r>
          </w:p>
        </w:tc>
      </w:tr>
      <w:tr w:rsidR="00A10795" w14:paraId="518D0B53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6142F" w14:textId="1CAF0F0F" w:rsidR="00A10795" w:rsidRDefault="003024FF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Exclude from Statement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2889" w14:textId="300D2788" w:rsidR="00A10795" w:rsidRDefault="005D1324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View or </w:t>
            </w:r>
            <w:r w:rsidR="00CD41D0">
              <w:rPr>
                <w:rFonts w:ascii="Verdana" w:hAnsi="Verdana"/>
              </w:rPr>
              <w:t>Update any of the fol</w:t>
            </w:r>
            <w:r w:rsidR="003024FF">
              <w:rPr>
                <w:rFonts w:ascii="Verdana" w:hAnsi="Verdana"/>
              </w:rPr>
              <w:t>lowing: RX Number, Drug</w:t>
            </w:r>
            <w:r w:rsidR="00242B7C">
              <w:rPr>
                <w:rFonts w:ascii="Verdana" w:hAnsi="Verdana"/>
              </w:rPr>
              <w:t xml:space="preserve"> Name,</w:t>
            </w:r>
            <w:r w:rsidR="009A29FA">
              <w:rPr>
                <w:rFonts w:ascii="Verdana" w:hAnsi="Verdana"/>
              </w:rPr>
              <w:t xml:space="preserve"> Strength, Dosage, Prescriber Name</w:t>
            </w:r>
            <w:r w:rsidR="006A025D">
              <w:rPr>
                <w:rFonts w:ascii="Verdana" w:hAnsi="Verdana"/>
              </w:rPr>
              <w:t xml:space="preserve"> or Deductible Applied</w:t>
            </w:r>
          </w:p>
        </w:tc>
      </w:tr>
      <w:tr w:rsidR="006A025D" w14:paraId="27EA5147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471D" w14:textId="0607CB77" w:rsidR="006A025D" w:rsidRDefault="006A025D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Include in Statement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FDF67" w14:textId="5C74A85D" w:rsidR="006A025D" w:rsidRDefault="006A025D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View or Update the following: </w:t>
            </w:r>
            <w:r w:rsidR="00497223">
              <w:rPr>
                <w:rFonts w:ascii="Verdana" w:hAnsi="Verdana"/>
              </w:rPr>
              <w:t>Statement of Cost</w:t>
            </w:r>
            <w:r>
              <w:rPr>
                <w:rFonts w:ascii="Verdana" w:hAnsi="Verdana"/>
              </w:rPr>
              <w:t xml:space="preserve"> by U</w:t>
            </w:r>
            <w:r w:rsidR="00721EB0">
              <w:rPr>
                <w:rFonts w:ascii="Verdana" w:hAnsi="Verdana"/>
              </w:rPr>
              <w:t>niversal ID</w:t>
            </w:r>
          </w:p>
        </w:tc>
      </w:tr>
      <w:tr w:rsidR="00721EB0" w14:paraId="55DEBED8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2265" w14:textId="3D9DAA05" w:rsidR="00721EB0" w:rsidRDefault="00721EB0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Create PDF button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96118" w14:textId="67D4EC5B" w:rsidR="00721EB0" w:rsidRPr="00215297" w:rsidRDefault="00063FCC" w:rsidP="00536455">
            <w:pPr>
              <w:spacing w:before="120" w:after="120"/>
              <w:rPr>
                <w:rFonts w:ascii="Verdana" w:hAnsi="Verdana" w:cs="Calibri"/>
                <w:color w:val="000000"/>
              </w:rPr>
            </w:pPr>
            <w:r>
              <w:rPr>
                <w:rFonts w:ascii="Verdana" w:hAnsi="Verdana" w:cs="Calibri"/>
              </w:rPr>
              <w:t>B</w:t>
            </w:r>
            <w:r w:rsidR="007E71BE">
              <w:rPr>
                <w:rFonts w:ascii="Verdana" w:hAnsi="Verdana" w:cs="Calibri"/>
              </w:rPr>
              <w:t>utton will d</w:t>
            </w:r>
            <w:r w:rsidR="00215297" w:rsidRPr="00215297">
              <w:rPr>
                <w:rFonts w:ascii="Verdana" w:hAnsi="Verdana" w:cs="Calibri"/>
              </w:rPr>
              <w:t>isplay the Statement of Cost</w:t>
            </w:r>
            <w:r w:rsidR="00215297" w:rsidRPr="00215297" w:rsidDel="00F13103">
              <w:rPr>
                <w:rFonts w:ascii="Verdana" w:hAnsi="Verdana" w:cs="Calibri"/>
              </w:rPr>
              <w:t xml:space="preserve"> </w:t>
            </w:r>
            <w:r w:rsidR="00215297" w:rsidRPr="00215297">
              <w:rPr>
                <w:rFonts w:ascii="Verdana" w:hAnsi="Verdana" w:cs="Calibri"/>
              </w:rPr>
              <w:t>as a PD</w:t>
            </w:r>
            <w:r w:rsidR="000B32E6">
              <w:rPr>
                <w:rFonts w:ascii="Verdana" w:hAnsi="Verdana" w:cs="Calibri"/>
              </w:rPr>
              <w:t>F.</w:t>
            </w:r>
          </w:p>
        </w:tc>
      </w:tr>
      <w:tr w:rsidR="00721EB0" w14:paraId="0CF280CA" w14:textId="77777777" w:rsidTr="00CC5AF9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0AB0" w14:textId="3DF5DFE3" w:rsidR="00721EB0" w:rsidRDefault="00721EB0" w:rsidP="0053645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Send by Mail button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F8DA" w14:textId="78F3A09A" w:rsidR="00721EB0" w:rsidRDefault="00063FCC" w:rsidP="0053645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B</w:t>
            </w:r>
            <w:r w:rsidR="005F642D">
              <w:rPr>
                <w:rFonts w:ascii="Verdana" w:hAnsi="Verdana"/>
              </w:rPr>
              <w:t>utton is u</w:t>
            </w:r>
            <w:r w:rsidR="001F0D58">
              <w:rPr>
                <w:rFonts w:ascii="Verdana" w:hAnsi="Verdana"/>
              </w:rPr>
              <w:t>sed to submit the Statement of Cost by Mail.</w:t>
            </w:r>
          </w:p>
        </w:tc>
      </w:tr>
    </w:tbl>
    <w:p w14:paraId="2659CF82" w14:textId="77777777" w:rsidR="002654BB" w:rsidRDefault="002654BB" w:rsidP="007E3B0C"/>
    <w:p w14:paraId="2CD48F88" w14:textId="49DAD780" w:rsidR="008F252D" w:rsidRDefault="008F252D" w:rsidP="008A5AA5">
      <w:pPr>
        <w:spacing w:before="120" w:after="120"/>
        <w:rPr>
          <w:rFonts w:ascii="Verdana" w:hAnsi="Verdana"/>
          <w:b/>
          <w:bCs/>
        </w:rPr>
      </w:pPr>
      <w:bookmarkStart w:id="51" w:name="History"/>
      <w:r>
        <w:rPr>
          <w:rFonts w:ascii="Verdana" w:hAnsi="Verdana"/>
          <w:b/>
          <w:bCs/>
        </w:rPr>
        <w:t>History</w:t>
      </w:r>
      <w:r w:rsidR="000E6849">
        <w:rPr>
          <w:rFonts w:ascii="Verdana" w:hAnsi="Verdana"/>
          <w:b/>
          <w:bCs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7E3B0C" w14:paraId="1CF45BF5" w14:textId="77777777" w:rsidTr="00F34C27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51"/>
          <w:p w14:paraId="71932447" w14:textId="062AB815" w:rsidR="008F252D" w:rsidRDefault="008F252D" w:rsidP="008A5AA5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Section/</w:t>
            </w:r>
            <w:r w:rsidR="001102C6">
              <w:rPr>
                <w:rFonts w:ascii="Verdana" w:hAnsi="Verdana"/>
                <w:b/>
                <w:bCs/>
              </w:rPr>
              <w:t>Field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E3A9C3" w14:textId="77777777" w:rsidR="008F252D" w:rsidRDefault="008F252D" w:rsidP="008A5AA5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Details</w:t>
            </w:r>
          </w:p>
        </w:tc>
      </w:tr>
      <w:tr w:rsidR="000E0894" w14:paraId="71F9141F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38F9" w14:textId="351BE3DF" w:rsidR="000E0894" w:rsidRDefault="005F642D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Date Ordered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9208" w14:textId="69CCD798" w:rsidR="000E0894" w:rsidRDefault="008A5AA5" w:rsidP="008A5AA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497223">
              <w:rPr>
                <w:rFonts w:ascii="Verdana" w:hAnsi="Verdana"/>
              </w:rPr>
              <w:t>ate the Statement of Cost was ordered.</w:t>
            </w:r>
          </w:p>
        </w:tc>
      </w:tr>
      <w:tr w:rsidR="000E0894" w14:paraId="29CF3040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6720B" w14:textId="00CB5562" w:rsidR="000E0894" w:rsidRDefault="005F642D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Status</w:t>
            </w:r>
            <w:r w:rsidR="00C31941">
              <w:rPr>
                <w:rFonts w:ascii="Verdana" w:hAnsi="Verdana"/>
                <w:b/>
                <w:bCs/>
              </w:rPr>
              <w:t xml:space="preserve"> Date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D2C2" w14:textId="79D84183" w:rsidR="000E0894" w:rsidRPr="00544636" w:rsidRDefault="008A5AA5" w:rsidP="008A5AA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101309" w:rsidRPr="00544636">
              <w:rPr>
                <w:rFonts w:ascii="Verdana" w:hAnsi="Verdana"/>
              </w:rPr>
              <w:t>ate the item/order was last updated</w:t>
            </w:r>
            <w:r w:rsidR="00544636" w:rsidRPr="00544636">
              <w:rPr>
                <w:rFonts w:ascii="Verdana" w:hAnsi="Verdana"/>
              </w:rPr>
              <w:t>.</w:t>
            </w:r>
          </w:p>
        </w:tc>
      </w:tr>
      <w:tr w:rsidR="00C31941" w14:paraId="764B586B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8DF3E" w14:textId="6D0B9326" w:rsidR="00C31941" w:rsidRDefault="00C31941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Status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3C4D" w14:textId="20E287BA" w:rsidR="00C31941" w:rsidRPr="00F501DF" w:rsidRDefault="008A5AA5" w:rsidP="008A5AA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</w:t>
            </w:r>
            <w:r w:rsidR="00F501DF" w:rsidRPr="00F501DF">
              <w:rPr>
                <w:rFonts w:ascii="Verdana" w:hAnsi="Verdana"/>
              </w:rPr>
              <w:t xml:space="preserve">tatus of the Statement of Cost: </w:t>
            </w:r>
            <w:r w:rsidR="00544636" w:rsidRPr="00F501DF">
              <w:rPr>
                <w:rFonts w:ascii="Verdana" w:hAnsi="Verdana"/>
              </w:rPr>
              <w:t>Submitted, Printed, Generated on Demand</w:t>
            </w:r>
            <w:r w:rsidR="007E3B0C">
              <w:rPr>
                <w:rFonts w:ascii="Verdana" w:hAnsi="Verdana"/>
              </w:rPr>
              <w:t>.</w:t>
            </w:r>
          </w:p>
        </w:tc>
      </w:tr>
      <w:tr w:rsidR="00C31941" w14:paraId="39E2C781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C252" w14:textId="2609B037" w:rsidR="00C31941" w:rsidRDefault="00C31941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Start Date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DBB99" w14:textId="251143A6" w:rsidR="00C31941" w:rsidRPr="00FC2179" w:rsidRDefault="007E2EE3" w:rsidP="008A5AA5">
            <w:pPr>
              <w:spacing w:before="120" w:after="120"/>
              <w:rPr>
                <w:rFonts w:ascii="Verdana" w:hAnsi="Verdana"/>
              </w:rPr>
            </w:pPr>
            <w:r w:rsidRPr="00FC2179">
              <w:rPr>
                <w:rFonts w:ascii="Verdana" w:hAnsi="Verdana"/>
              </w:rPr>
              <w:t>Start Date field used to generate the Statement of Cost</w:t>
            </w:r>
            <w:r w:rsidR="007E3B0C">
              <w:rPr>
                <w:rFonts w:ascii="Verdana" w:hAnsi="Verdana"/>
              </w:rPr>
              <w:t>.</w:t>
            </w:r>
          </w:p>
        </w:tc>
      </w:tr>
      <w:tr w:rsidR="00C31941" w14:paraId="56B1BDBB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A99F0" w14:textId="2009DBF0" w:rsidR="00C31941" w:rsidRDefault="00C31941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End Date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8101" w14:textId="6285225E" w:rsidR="00C31941" w:rsidRPr="00FC2179" w:rsidRDefault="00FC2179" w:rsidP="008A5AA5">
            <w:pPr>
              <w:spacing w:before="120" w:after="120"/>
              <w:rPr>
                <w:rFonts w:ascii="Verdana" w:hAnsi="Verdana"/>
              </w:rPr>
            </w:pPr>
            <w:r w:rsidRPr="00FC2179">
              <w:rPr>
                <w:rFonts w:ascii="Verdana" w:hAnsi="Verdana"/>
              </w:rPr>
              <w:t>End Date field used to generate the Statement of Cost</w:t>
            </w:r>
            <w:r w:rsidR="007E3B0C">
              <w:rPr>
                <w:rFonts w:ascii="Verdana" w:hAnsi="Verdana"/>
              </w:rPr>
              <w:t>.</w:t>
            </w:r>
          </w:p>
        </w:tc>
      </w:tr>
      <w:tr w:rsidR="00C31941" w14:paraId="72509354" w14:textId="77777777" w:rsidTr="399E601B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F9887" w14:textId="3ADE8C65" w:rsidR="00C31941" w:rsidRDefault="00497223" w:rsidP="008A5AA5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User</w:t>
            </w:r>
            <w:r w:rsidR="000E369A">
              <w:rPr>
                <w:rFonts w:ascii="Verdana" w:hAnsi="Verdana"/>
                <w:b/>
                <w:bCs/>
              </w:rPr>
              <w:t xml:space="preserve"> Name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B5B0B" w14:textId="2828C866" w:rsidR="00C31941" w:rsidRPr="007E3B0C" w:rsidRDefault="008A5AA5" w:rsidP="008A5AA5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</w:t>
            </w:r>
            <w:r w:rsidR="58FF5573" w:rsidRPr="399E601B">
              <w:rPr>
                <w:rFonts w:ascii="Verdana" w:hAnsi="Verdana"/>
              </w:rPr>
              <w:t xml:space="preserve">ompass user’s </w:t>
            </w:r>
            <w:r w:rsidR="007E3B0C" w:rsidRPr="399E601B">
              <w:rPr>
                <w:rFonts w:ascii="Verdana" w:hAnsi="Verdana"/>
              </w:rPr>
              <w:t xml:space="preserve">name </w:t>
            </w:r>
            <w:r w:rsidR="00FC2179" w:rsidRPr="399E601B">
              <w:rPr>
                <w:rFonts w:ascii="Verdana" w:hAnsi="Verdana"/>
              </w:rPr>
              <w:t xml:space="preserve">who generated the </w:t>
            </w:r>
            <w:r w:rsidR="007E3B0C" w:rsidRPr="399E601B">
              <w:rPr>
                <w:rFonts w:ascii="Verdana" w:hAnsi="Verdana"/>
              </w:rPr>
              <w:t>Statement of Cost.</w:t>
            </w:r>
          </w:p>
        </w:tc>
      </w:tr>
    </w:tbl>
    <w:p w14:paraId="445FC4C6" w14:textId="77777777" w:rsidR="007E3B0C" w:rsidRDefault="007E3B0C" w:rsidP="008F252D"/>
    <w:p w14:paraId="167FEFE6" w14:textId="75FA81FD" w:rsidR="00E33CB9" w:rsidRDefault="00E33CB9" w:rsidP="00E33CB9">
      <w:pPr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33CB9" w14:paraId="69B1F380" w14:textId="77777777" w:rsidTr="00E33CB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522F8DC" w14:textId="668911E9" w:rsidR="00E33CB9" w:rsidRDefault="00E33CB9" w:rsidP="007E56A4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24"/>
                <w:szCs w:val="24"/>
              </w:rPr>
            </w:pPr>
            <w:bookmarkStart w:id="52" w:name="_Quick_Links"/>
            <w:bookmarkStart w:id="53" w:name="_Quick_Actions"/>
            <w:bookmarkStart w:id="54" w:name="_Toc205443890"/>
            <w:bookmarkEnd w:id="52"/>
            <w:bookmarkEnd w:id="53"/>
            <w:r w:rsidRPr="00163596">
              <w:rPr>
                <w:rFonts w:ascii="Verdana" w:hAnsi="Verdana"/>
                <w:i w:val="0"/>
                <w:iCs w:val="0"/>
              </w:rPr>
              <w:t xml:space="preserve">Quick </w:t>
            </w:r>
            <w:r w:rsidR="007F0546" w:rsidRPr="00163596">
              <w:rPr>
                <w:rFonts w:ascii="Verdana" w:hAnsi="Verdana"/>
                <w:i w:val="0"/>
                <w:iCs w:val="0"/>
              </w:rPr>
              <w:t>Actions</w:t>
            </w:r>
            <w:bookmarkEnd w:id="54"/>
          </w:p>
        </w:tc>
      </w:tr>
    </w:tbl>
    <w:p w14:paraId="06069512" w14:textId="0A23A09E" w:rsidR="00BC65E7" w:rsidRDefault="007F0546" w:rsidP="007E56A4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This section c</w:t>
      </w:r>
      <w:r w:rsidR="00C46F12">
        <w:rPr>
          <w:rFonts w:ascii="Verdana" w:hAnsi="Verdana"/>
        </w:rPr>
        <w:t xml:space="preserve">ontains the following </w:t>
      </w:r>
      <w:r w:rsidR="00554A00" w:rsidRPr="0002333E">
        <w:rPr>
          <w:rFonts w:ascii="Verdana" w:hAnsi="Verdana"/>
          <w:b/>
          <w:bCs/>
        </w:rPr>
        <w:t>quick actions</w:t>
      </w:r>
      <w:r w:rsidR="00554A00">
        <w:rPr>
          <w:rFonts w:ascii="Verdana" w:hAnsi="Verdana"/>
        </w:rPr>
        <w:t xml:space="preserve"> that will open a new tab for access to</w:t>
      </w:r>
      <w:r w:rsidR="00E44B9E">
        <w:rPr>
          <w:rFonts w:ascii="Verdana" w:hAnsi="Verdana"/>
        </w:rPr>
        <w:t xml:space="preserve"> </w:t>
      </w:r>
      <w:r w:rsidR="006C2524">
        <w:rPr>
          <w:rFonts w:ascii="Verdana" w:hAnsi="Verdana"/>
        </w:rPr>
        <w:t>additional</w:t>
      </w:r>
      <w:r w:rsidR="00554A00">
        <w:rPr>
          <w:rFonts w:ascii="Verdana" w:hAnsi="Verdana"/>
        </w:rPr>
        <w:t xml:space="preserve"> member </w:t>
      </w:r>
      <w:r w:rsidR="00692FC6">
        <w:rPr>
          <w:rFonts w:ascii="Verdana" w:hAnsi="Verdana"/>
        </w:rPr>
        <w:t>plan details</w:t>
      </w:r>
      <w:r>
        <w:rPr>
          <w:rFonts w:ascii="Verdana" w:hAnsi="Verdana"/>
        </w:rPr>
        <w:t>.</w:t>
      </w:r>
      <w:r w:rsidR="00F80B8D">
        <w:rPr>
          <w:rFonts w:ascii="Verdana" w:hAnsi="Verdana"/>
        </w:rPr>
        <w:t xml:space="preserve"> </w:t>
      </w:r>
    </w:p>
    <w:p w14:paraId="63415F5A" w14:textId="77777777" w:rsidR="00A74404" w:rsidRDefault="00A74404" w:rsidP="007E56A4">
      <w:pPr>
        <w:spacing w:before="120" w:after="120"/>
        <w:rPr>
          <w:rFonts w:ascii="Verdana" w:hAnsi="Verdana"/>
        </w:rPr>
      </w:pPr>
    </w:p>
    <w:p w14:paraId="653270AD" w14:textId="671CF9BC" w:rsidR="00C46F12" w:rsidRDefault="00741626" w:rsidP="007E56A4">
      <w:pPr>
        <w:spacing w:before="120" w:after="120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064F7636" wp14:editId="31769D68">
            <wp:extent cx="2657143" cy="27714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5438" w14:textId="77777777" w:rsidR="00A74404" w:rsidRDefault="00A74404" w:rsidP="0002333E">
      <w:pPr>
        <w:jc w:val="center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19"/>
        <w:gridCol w:w="9031"/>
      </w:tblGrid>
      <w:tr w:rsidR="00E33CB9" w14:paraId="7F6DEEFB" w14:textId="77777777" w:rsidTr="007E56A4">
        <w:tc>
          <w:tcPr>
            <w:tcW w:w="1222" w:type="pct"/>
            <w:shd w:val="clear" w:color="auto" w:fill="D9D9D9" w:themeFill="background1" w:themeFillShade="D9"/>
          </w:tcPr>
          <w:p w14:paraId="576578B6" w14:textId="5F41CE13" w:rsidR="00E33CB9" w:rsidRDefault="00E33CB9" w:rsidP="007E56A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3778" w:type="pct"/>
            <w:shd w:val="clear" w:color="auto" w:fill="D9D9D9" w:themeFill="background1" w:themeFillShade="D9"/>
          </w:tcPr>
          <w:p w14:paraId="6AD4C3F1" w14:textId="7A8B9660" w:rsidR="00E33CB9" w:rsidRDefault="00E33CB9" w:rsidP="007E56A4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741626" w14:paraId="6E0BD060" w14:textId="77777777" w:rsidTr="00DF72F2">
        <w:tc>
          <w:tcPr>
            <w:tcW w:w="1222" w:type="pct"/>
          </w:tcPr>
          <w:p w14:paraId="1FAC66EE" w14:textId="0D3C2504" w:rsidR="00741626" w:rsidRPr="000C79F6" w:rsidRDefault="000C79F6" w:rsidP="007E56A4">
            <w:pPr>
              <w:spacing w:before="120" w:after="120"/>
              <w:rPr>
                <w:rFonts w:ascii="Verdana" w:hAnsi="Verdana"/>
              </w:rPr>
            </w:pPr>
            <w:r w:rsidRPr="000C79F6">
              <w:rPr>
                <w:rFonts w:ascii="Verdana" w:hAnsi="Verdana"/>
                <w:b/>
                <w:bCs/>
              </w:rPr>
              <w:lastRenderedPageBreak/>
              <w:t>Member Journey</w:t>
            </w:r>
          </w:p>
        </w:tc>
        <w:tc>
          <w:tcPr>
            <w:tcW w:w="3778" w:type="pct"/>
          </w:tcPr>
          <w:p w14:paraId="33F58C15" w14:textId="34016577" w:rsidR="00741626" w:rsidRDefault="000C79F6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view all interaction history for actions taken for the member</w:t>
            </w:r>
            <w:r w:rsidR="007E3630">
              <w:rPr>
                <w:rFonts w:ascii="Verdana" w:hAnsi="Verdana"/>
              </w:rPr>
              <w:t>.</w:t>
            </w:r>
          </w:p>
        </w:tc>
      </w:tr>
      <w:tr w:rsidR="00C46F12" w14:paraId="54388FA4" w14:textId="77777777" w:rsidTr="00DF72F2">
        <w:tc>
          <w:tcPr>
            <w:tcW w:w="1222" w:type="pct"/>
          </w:tcPr>
          <w:p w14:paraId="462B248E" w14:textId="3FBB276D" w:rsidR="00C46F12" w:rsidRPr="000323D5" w:rsidRDefault="00A322BD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323D5">
              <w:rPr>
                <w:rFonts w:ascii="Verdana" w:hAnsi="Verdana"/>
                <w:b/>
                <w:bCs/>
              </w:rPr>
              <w:t>Accumulations</w:t>
            </w:r>
          </w:p>
        </w:tc>
        <w:tc>
          <w:tcPr>
            <w:tcW w:w="3778" w:type="pct"/>
          </w:tcPr>
          <w:p w14:paraId="00263129" w14:textId="017761EC" w:rsidR="00C46F12" w:rsidRDefault="005F68D6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Shows </w:t>
            </w:r>
            <w:r w:rsidR="00381400">
              <w:rPr>
                <w:rFonts w:ascii="Verdana" w:hAnsi="Verdana"/>
              </w:rPr>
              <w:t xml:space="preserve">the </w:t>
            </w:r>
            <w:r>
              <w:rPr>
                <w:rFonts w:ascii="Verdana" w:hAnsi="Verdana"/>
              </w:rPr>
              <w:t>deductible and out of pocket limits</w:t>
            </w:r>
            <w:r w:rsidR="00D558E1">
              <w:rPr>
                <w:rFonts w:ascii="Verdana" w:hAnsi="Verdana"/>
              </w:rPr>
              <w:t xml:space="preserve"> along with</w:t>
            </w:r>
            <w:r>
              <w:rPr>
                <w:rFonts w:ascii="Verdana" w:hAnsi="Verdana"/>
              </w:rPr>
              <w:t xml:space="preserve"> current accumulations</w:t>
            </w:r>
            <w:r w:rsidR="00661376">
              <w:rPr>
                <w:rFonts w:ascii="Verdana" w:hAnsi="Verdana"/>
              </w:rPr>
              <w:t>.</w:t>
            </w:r>
          </w:p>
        </w:tc>
      </w:tr>
      <w:tr w:rsidR="00C46F12" w14:paraId="437CBAD3" w14:textId="77777777" w:rsidTr="00DF72F2">
        <w:tc>
          <w:tcPr>
            <w:tcW w:w="1222" w:type="pct"/>
          </w:tcPr>
          <w:p w14:paraId="18EB64B1" w14:textId="3A86288E" w:rsidR="00C46F12" w:rsidRPr="000323D5" w:rsidRDefault="00A322BD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0323D5">
              <w:rPr>
                <w:rFonts w:ascii="Verdana" w:hAnsi="Verdana"/>
                <w:b/>
                <w:bCs/>
              </w:rPr>
              <w:t xml:space="preserve">Benefits </w:t>
            </w:r>
          </w:p>
        </w:tc>
        <w:tc>
          <w:tcPr>
            <w:tcW w:w="3778" w:type="pct"/>
          </w:tcPr>
          <w:p w14:paraId="59AB4215" w14:textId="77777777" w:rsidR="007E0826" w:rsidRDefault="00063682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If client plan design</w:t>
            </w:r>
            <w:r w:rsidR="00D558E1">
              <w:rPr>
                <w:rFonts w:ascii="Verdana" w:hAnsi="Verdana"/>
              </w:rPr>
              <w:t xml:space="preserve"> information</w:t>
            </w:r>
            <w:r>
              <w:rPr>
                <w:rFonts w:ascii="Verdana" w:hAnsi="Verdana"/>
              </w:rPr>
              <w:t xml:space="preserve"> </w:t>
            </w:r>
            <w:r w:rsidR="00D558E1">
              <w:rPr>
                <w:rFonts w:ascii="Verdana" w:hAnsi="Verdana"/>
              </w:rPr>
              <w:t>has been</w:t>
            </w:r>
            <w:r>
              <w:rPr>
                <w:rFonts w:ascii="Verdana" w:hAnsi="Verdana"/>
              </w:rPr>
              <w:t xml:space="preserve"> provided</w:t>
            </w:r>
            <w:r w:rsidR="00050B01">
              <w:rPr>
                <w:rFonts w:ascii="Verdana" w:hAnsi="Verdana"/>
              </w:rPr>
              <w:t>,</w:t>
            </w:r>
            <w:r>
              <w:rPr>
                <w:rFonts w:ascii="Verdana" w:hAnsi="Verdana"/>
              </w:rPr>
              <w:t xml:space="preserve"> you will find it here</w:t>
            </w:r>
            <w:r w:rsidR="007E0826">
              <w:rPr>
                <w:rFonts w:ascii="Verdana" w:hAnsi="Verdana"/>
              </w:rPr>
              <w:t>.</w:t>
            </w:r>
          </w:p>
          <w:p w14:paraId="1982A18F" w14:textId="261BF4FC" w:rsidR="00C46F12" w:rsidRDefault="007E0826" w:rsidP="007E56A4">
            <w:pPr>
              <w:spacing w:before="120" w:after="120"/>
              <w:rPr>
                <w:rFonts w:ascii="Verdana" w:hAnsi="Verdana"/>
              </w:rPr>
            </w:pPr>
            <w:r w:rsidRPr="007E0826">
              <w:rPr>
                <w:rFonts w:ascii="Verdana" w:hAnsi="Verdana"/>
                <w:b/>
                <w:bCs/>
              </w:rPr>
              <w:t>Example:</w:t>
            </w:r>
            <w:r>
              <w:rPr>
                <w:rFonts w:ascii="Verdana" w:hAnsi="Verdana"/>
              </w:rPr>
              <w:t xml:space="preserve"> </w:t>
            </w:r>
            <w:r w:rsidR="00063682">
              <w:rPr>
                <w:rFonts w:ascii="Verdana" w:hAnsi="Verdana"/>
              </w:rPr>
              <w:t>Copay</w:t>
            </w:r>
            <w:r w:rsidR="00240931">
              <w:rPr>
                <w:rFonts w:ascii="Verdana" w:hAnsi="Verdana"/>
              </w:rPr>
              <w:t xml:space="preserve"> information</w:t>
            </w:r>
          </w:p>
        </w:tc>
      </w:tr>
      <w:tr w:rsidR="00741626" w14:paraId="4D5612B5" w14:textId="77777777" w:rsidTr="00DF72F2">
        <w:tc>
          <w:tcPr>
            <w:tcW w:w="1222" w:type="pct"/>
          </w:tcPr>
          <w:p w14:paraId="5F1D8DBE" w14:textId="6C28BCD4" w:rsidR="00741626" w:rsidRPr="00CC5AF9" w:rsidRDefault="00741626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bookmarkStart w:id="55" w:name="_Hlk127539343"/>
            <w:r w:rsidRPr="00CC5AF9">
              <w:rPr>
                <w:rFonts w:ascii="Verdana" w:hAnsi="Verdana"/>
                <w:b/>
                <w:bCs/>
              </w:rPr>
              <w:t xml:space="preserve">Caremark.com – </w:t>
            </w:r>
            <w:r w:rsidR="00033784">
              <w:rPr>
                <w:rFonts w:ascii="Verdana" w:hAnsi="Verdana"/>
                <w:b/>
                <w:bCs/>
              </w:rPr>
              <w:t xml:space="preserve">Registered / </w:t>
            </w:r>
            <w:r w:rsidRPr="00CC5AF9">
              <w:rPr>
                <w:rFonts w:ascii="Verdana" w:hAnsi="Verdana"/>
                <w:b/>
                <w:bCs/>
              </w:rPr>
              <w:t>Not Registered</w:t>
            </w:r>
          </w:p>
        </w:tc>
        <w:tc>
          <w:tcPr>
            <w:tcW w:w="3778" w:type="pct"/>
          </w:tcPr>
          <w:p w14:paraId="0BD389B1" w14:textId="23265613" w:rsidR="00741626" w:rsidRDefault="00741626" w:rsidP="007E56A4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  <w:r w:rsidRPr="003125C3">
              <w:rPr>
                <w:rFonts w:ascii="Verdana" w:hAnsi="Verdana"/>
              </w:rPr>
              <w:t>Used to send the member a Quick Reg</w:t>
            </w:r>
            <w:r>
              <w:rPr>
                <w:rFonts w:ascii="Verdana" w:hAnsi="Verdana"/>
              </w:rPr>
              <w:t>istr</w:t>
            </w:r>
            <w:r w:rsidRPr="003125C3">
              <w:rPr>
                <w:rFonts w:ascii="Verdana" w:hAnsi="Verdana"/>
              </w:rPr>
              <w:t>ation link for Caremark.com</w:t>
            </w:r>
            <w:r>
              <w:rPr>
                <w:rFonts w:ascii="Verdana" w:hAnsi="Verdana"/>
              </w:rPr>
              <w:t>.</w:t>
            </w:r>
            <w:r w:rsidRPr="003125C3">
              <w:rPr>
                <w:rFonts w:ascii="Verdana" w:hAnsi="Verdana"/>
              </w:rPr>
              <w:t xml:space="preserve"> </w:t>
            </w:r>
          </w:p>
        </w:tc>
      </w:tr>
      <w:bookmarkEnd w:id="55"/>
      <w:tr w:rsidR="002F2617" w14:paraId="53E10945" w14:textId="77777777" w:rsidTr="00DF72F2">
        <w:tc>
          <w:tcPr>
            <w:tcW w:w="1222" w:type="pct"/>
          </w:tcPr>
          <w:p w14:paraId="26F10AF5" w14:textId="03A4D7BA" w:rsidR="002F2617" w:rsidRPr="00CC5AF9" w:rsidRDefault="002F2617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t>Privacy Records</w:t>
            </w:r>
          </w:p>
        </w:tc>
        <w:tc>
          <w:tcPr>
            <w:tcW w:w="3778" w:type="pct"/>
          </w:tcPr>
          <w:p w14:paraId="083E2A14" w14:textId="3873BD94" w:rsidR="002F2617" w:rsidRDefault="002F2617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Indicates the documents of the party authorized to act on behalf of the member.</w:t>
            </w:r>
          </w:p>
        </w:tc>
      </w:tr>
      <w:tr w:rsidR="002F2617" w14:paraId="15333895" w14:textId="77777777" w:rsidTr="00DF72F2">
        <w:tc>
          <w:tcPr>
            <w:tcW w:w="1222" w:type="pct"/>
          </w:tcPr>
          <w:p w14:paraId="2317FC42" w14:textId="288814C9" w:rsidR="002F2617" w:rsidRPr="00CC5AF9" w:rsidRDefault="002F2617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t>Pharmacy Search</w:t>
            </w:r>
          </w:p>
        </w:tc>
        <w:tc>
          <w:tcPr>
            <w:tcW w:w="3778" w:type="pct"/>
          </w:tcPr>
          <w:p w14:paraId="6A352E04" w14:textId="6F849E3E" w:rsidR="002F2617" w:rsidRDefault="002F2617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search for pharmacies agreeable to the caller.</w:t>
            </w:r>
          </w:p>
        </w:tc>
      </w:tr>
      <w:tr w:rsidR="000762C4" w14:paraId="2827A491" w14:textId="77777777" w:rsidTr="00DF72F2">
        <w:tc>
          <w:tcPr>
            <w:tcW w:w="1222" w:type="pct"/>
          </w:tcPr>
          <w:p w14:paraId="3DD0B812" w14:textId="1ECDE41C" w:rsidR="000762C4" w:rsidRPr="00CC5AF9" w:rsidRDefault="000762C4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t>Communications</w:t>
            </w:r>
          </w:p>
        </w:tc>
        <w:tc>
          <w:tcPr>
            <w:tcW w:w="3778" w:type="pct"/>
          </w:tcPr>
          <w:p w14:paraId="0B326A60" w14:textId="5BB4DB84" w:rsidR="000762C4" w:rsidRDefault="000762C4" w:rsidP="007E56A4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view communications the member has received.</w:t>
            </w:r>
          </w:p>
        </w:tc>
      </w:tr>
      <w:tr w:rsidR="005223D0" w14:paraId="06ECC079" w14:textId="77777777" w:rsidTr="00DF72F2">
        <w:tc>
          <w:tcPr>
            <w:tcW w:w="1222" w:type="pct"/>
          </w:tcPr>
          <w:p w14:paraId="1389E98F" w14:textId="6EC3B720" w:rsidR="005223D0" w:rsidRPr="00CC5AF9" w:rsidRDefault="005223D0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5428A8">
              <w:rPr>
                <w:rFonts w:ascii="Verdana" w:hAnsi="Verdana"/>
                <w:b/>
                <w:bCs/>
              </w:rPr>
              <w:t>Manage Client Program Enrollment</w:t>
            </w:r>
          </w:p>
        </w:tc>
        <w:tc>
          <w:tcPr>
            <w:tcW w:w="3778" w:type="pct"/>
          </w:tcPr>
          <w:p w14:paraId="2CD1C7DA" w14:textId="1E97254B" w:rsidR="005223D0" w:rsidRDefault="005223D0" w:rsidP="007E56A4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  <w:r w:rsidRPr="006F4391">
              <w:rPr>
                <w:rFonts w:ascii="Verdana" w:hAnsi="Verdana"/>
              </w:rPr>
              <w:t>Used to Opt In/Opt Out members from the Cost Saver Program(s). (</w:t>
            </w:r>
            <w:r w:rsidR="00F37091" w:rsidRPr="006F4391">
              <w:rPr>
                <w:rFonts w:ascii="Verdana" w:hAnsi="Verdana"/>
              </w:rPr>
              <w:t>The client</w:t>
            </w:r>
            <w:r w:rsidRPr="006F4391">
              <w:rPr>
                <w:rFonts w:ascii="Verdana" w:hAnsi="Verdana"/>
              </w:rPr>
              <w:t xml:space="preserve"> must be enrolled in the Cost Saver Program for the hyperlink to display.) </w:t>
            </w:r>
          </w:p>
        </w:tc>
      </w:tr>
      <w:tr w:rsidR="002F2617" w14:paraId="1BDF2015" w14:textId="77777777" w:rsidTr="00DF72F2">
        <w:tc>
          <w:tcPr>
            <w:tcW w:w="1222" w:type="pct"/>
          </w:tcPr>
          <w:p w14:paraId="23C1D135" w14:textId="0079CE31" w:rsidR="002F2617" w:rsidRPr="00CC5AF9" w:rsidRDefault="002F2617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t>Adjustments/Recoupments</w:t>
            </w:r>
          </w:p>
        </w:tc>
        <w:tc>
          <w:tcPr>
            <w:tcW w:w="3778" w:type="pct"/>
          </w:tcPr>
          <w:p w14:paraId="5D83945A" w14:textId="46198701" w:rsidR="002F2617" w:rsidRDefault="002F2617" w:rsidP="007E56A4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determine if there is an amount owed on a terminated member’s account due to a payment the plan made after the date coverage was terminated.</w:t>
            </w:r>
          </w:p>
        </w:tc>
      </w:tr>
      <w:tr w:rsidR="00033784" w14:paraId="5EAC57B0" w14:textId="77777777" w:rsidTr="00DF72F2">
        <w:tc>
          <w:tcPr>
            <w:tcW w:w="1222" w:type="pct"/>
          </w:tcPr>
          <w:p w14:paraId="3D3263C5" w14:textId="058DC6D1" w:rsidR="00033784" w:rsidRPr="00CC5AF9" w:rsidRDefault="00033784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t>Coordination of Benefits (COB)</w:t>
            </w:r>
          </w:p>
        </w:tc>
        <w:tc>
          <w:tcPr>
            <w:tcW w:w="3778" w:type="pct"/>
          </w:tcPr>
          <w:p w14:paraId="512A4BD7" w14:textId="1E6F2B41" w:rsidR="00033784" w:rsidRDefault="00033784" w:rsidP="00F37091">
            <w:pPr>
              <w:pStyle w:val="BodyTextIndent2"/>
              <w:spacing w:before="120" w:line="240" w:lineRule="auto"/>
              <w:ind w:left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Shows </w:t>
            </w:r>
            <w:r>
              <w:rPr>
                <w:rFonts w:ascii="Verdana" w:hAnsi="Verdana" w:cs="Calibri"/>
              </w:rPr>
              <w:t xml:space="preserve">the member's (active/inactive) COB information, alternate insurance, and manufacturer copay assistance. </w:t>
            </w:r>
          </w:p>
        </w:tc>
      </w:tr>
      <w:tr w:rsidR="005C5231" w14:paraId="10A836BE" w14:textId="77777777" w:rsidTr="00DF72F2">
        <w:tc>
          <w:tcPr>
            <w:tcW w:w="1222" w:type="pct"/>
          </w:tcPr>
          <w:p w14:paraId="095AFA20" w14:textId="1695DCD2" w:rsidR="005C5231" w:rsidRPr="00CC5AF9" w:rsidRDefault="005C5231" w:rsidP="007E56A4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CC5AF9">
              <w:rPr>
                <w:rFonts w:ascii="Verdana" w:hAnsi="Verdana"/>
                <w:b/>
                <w:bCs/>
              </w:rPr>
              <w:lastRenderedPageBreak/>
              <w:t>View</w:t>
            </w:r>
            <w:r w:rsidR="00670278" w:rsidRPr="00CC5AF9">
              <w:rPr>
                <w:rFonts w:ascii="Verdana" w:hAnsi="Verdana"/>
                <w:b/>
                <w:bCs/>
              </w:rPr>
              <w:t xml:space="preserve"> Claims Across Carriers</w:t>
            </w:r>
          </w:p>
        </w:tc>
        <w:tc>
          <w:tcPr>
            <w:tcW w:w="3778" w:type="pct"/>
          </w:tcPr>
          <w:p w14:paraId="023A4651" w14:textId="35833F90" w:rsidR="005C5231" w:rsidRPr="007A1EA8" w:rsidRDefault="00140813" w:rsidP="007E56A4">
            <w:pPr>
              <w:spacing w:before="120" w:after="120"/>
            </w:pPr>
            <w:r>
              <w:rPr>
                <w:rFonts w:ascii="Verdana" w:hAnsi="Verdana"/>
              </w:rPr>
              <w:t xml:space="preserve">Used to </w:t>
            </w:r>
            <w:r w:rsidR="007A1EA8">
              <w:rPr>
                <w:rFonts w:ascii="Verdana" w:hAnsi="Verdana"/>
              </w:rPr>
              <w:t>view claims using this ID</w:t>
            </w:r>
            <w:r w:rsidR="006D770F">
              <w:rPr>
                <w:rFonts w:ascii="Verdana" w:hAnsi="Verdana"/>
              </w:rPr>
              <w:t xml:space="preserve"> and</w:t>
            </w:r>
            <w:r w:rsidR="007A1EA8">
              <w:t xml:space="preserve"> </w:t>
            </w:r>
            <w:r>
              <w:rPr>
                <w:rFonts w:ascii="Verdana" w:hAnsi="Verdana"/>
              </w:rPr>
              <w:t>track a member’s claims from carrier to carrier</w:t>
            </w:r>
            <w:r w:rsidR="006D770F">
              <w:rPr>
                <w:rFonts w:ascii="Verdana" w:hAnsi="Verdana"/>
              </w:rPr>
              <w:t>.</w:t>
            </w:r>
          </w:p>
        </w:tc>
      </w:tr>
    </w:tbl>
    <w:p w14:paraId="6039B15E" w14:textId="77777777" w:rsidR="00BF4B84" w:rsidRDefault="00BF4B84" w:rsidP="005A64DA">
      <w:pPr>
        <w:jc w:val="right"/>
        <w:rPr>
          <w:rFonts w:ascii="Verdana" w:hAnsi="Verdana"/>
        </w:rPr>
      </w:pPr>
      <w:bookmarkStart w:id="56" w:name="_Rationale"/>
      <w:bookmarkStart w:id="57" w:name="_Definitions"/>
      <w:bookmarkStart w:id="58" w:name="_Definitions/Abbreviations"/>
      <w:bookmarkStart w:id="59" w:name="_Process_for_Handling"/>
      <w:bookmarkStart w:id="60" w:name="_Viewing_Detailed_Prescription"/>
      <w:bookmarkStart w:id="61" w:name="_Log_Activity"/>
      <w:bookmarkStart w:id="62" w:name="_Hlk74291103"/>
      <w:bookmarkEnd w:id="5"/>
      <w:bookmarkEnd w:id="56"/>
      <w:bookmarkEnd w:id="57"/>
      <w:bookmarkEnd w:id="58"/>
      <w:bookmarkEnd w:id="59"/>
      <w:bookmarkEnd w:id="60"/>
      <w:bookmarkEnd w:id="61"/>
    </w:p>
    <w:p w14:paraId="655F2001" w14:textId="18EB12B6" w:rsidR="00BF4B84" w:rsidRDefault="00DE500F" w:rsidP="00DE500F">
      <w:pPr>
        <w:tabs>
          <w:tab w:val="left" w:pos="5400"/>
        </w:tabs>
        <w:jc w:val="right"/>
        <w:rPr>
          <w:rFonts w:ascii="Verdana" w:hAnsi="Verdana"/>
        </w:rPr>
      </w:pPr>
      <w:hyperlink w:anchor="_top" w:history="1">
        <w:r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F4B84" w14:paraId="4FFCCF74" w14:textId="77777777" w:rsidTr="00BF4B84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7923B61" w14:textId="77777777" w:rsidR="00BF4B84" w:rsidRDefault="00BF4B84" w:rsidP="00F37091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sz w:val="24"/>
                <w:szCs w:val="24"/>
              </w:rPr>
            </w:pPr>
            <w:bookmarkStart w:id="63" w:name="_Medicare_D_Quick"/>
            <w:bookmarkStart w:id="64" w:name="_Toc205443891"/>
            <w:bookmarkEnd w:id="63"/>
            <w:r>
              <w:rPr>
                <w:rFonts w:ascii="Verdana" w:hAnsi="Verdana"/>
                <w:i w:val="0"/>
                <w:iCs w:val="0"/>
              </w:rPr>
              <w:t>Medicare D Quick Actions</w:t>
            </w:r>
            <w:bookmarkEnd w:id="64"/>
          </w:p>
        </w:tc>
      </w:tr>
    </w:tbl>
    <w:p w14:paraId="0EA55C03" w14:textId="77777777" w:rsidR="006830BB" w:rsidRDefault="006830BB" w:rsidP="00BF4B84">
      <w:pPr>
        <w:rPr>
          <w:rFonts w:ascii="Verdana" w:hAnsi="Verdana"/>
        </w:rPr>
      </w:pPr>
    </w:p>
    <w:p w14:paraId="3D3C4E11" w14:textId="42C5D5E8" w:rsidR="006830BB" w:rsidRDefault="006830BB" w:rsidP="00F37091">
      <w:pPr>
        <w:spacing w:before="120" w:after="12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61ECB753" wp14:editId="361039A6">
            <wp:extent cx="238095" cy="20952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t xml:space="preserve"> If </w:t>
      </w:r>
      <w:r w:rsidRPr="001835E3">
        <w:rPr>
          <w:rFonts w:ascii="Verdana" w:hAnsi="Verdana"/>
        </w:rPr>
        <w:t>the account is not M</w:t>
      </w:r>
      <w:r>
        <w:rPr>
          <w:rFonts w:ascii="Verdana" w:hAnsi="Verdana"/>
        </w:rPr>
        <w:t>ED D</w:t>
      </w:r>
      <w:r w:rsidRPr="001835E3">
        <w:rPr>
          <w:rFonts w:ascii="Verdana" w:hAnsi="Verdana"/>
        </w:rPr>
        <w:t>/EGWP</w:t>
      </w:r>
      <w:r>
        <w:rPr>
          <w:rFonts w:ascii="Verdana" w:hAnsi="Verdana"/>
        </w:rPr>
        <w:t>,</w:t>
      </w:r>
      <w:r w:rsidRPr="001835E3">
        <w:rPr>
          <w:rFonts w:ascii="Verdana" w:hAnsi="Verdana"/>
        </w:rPr>
        <w:t xml:space="preserve"> </w:t>
      </w:r>
      <w:r>
        <w:rPr>
          <w:rFonts w:ascii="Verdana" w:hAnsi="Verdana"/>
        </w:rPr>
        <w:t>Medicare D functionality</w:t>
      </w:r>
      <w:r w:rsidRPr="001835E3">
        <w:rPr>
          <w:rFonts w:ascii="Verdana" w:hAnsi="Verdana"/>
        </w:rPr>
        <w:t xml:space="preserve"> will </w:t>
      </w:r>
      <w:r>
        <w:rPr>
          <w:rFonts w:ascii="Verdana" w:hAnsi="Verdana"/>
        </w:rPr>
        <w:t>NOT</w:t>
      </w:r>
      <w:r w:rsidRPr="001835E3">
        <w:rPr>
          <w:rFonts w:ascii="Verdana" w:hAnsi="Verdana"/>
        </w:rPr>
        <w:t xml:space="preserve"> display</w:t>
      </w:r>
      <w:r>
        <w:rPr>
          <w:rFonts w:ascii="Verdana" w:hAnsi="Verdana"/>
        </w:rPr>
        <w:t xml:space="preserve">. Refer to </w:t>
      </w:r>
      <w:hyperlink w:anchor="_Quick_Links" w:history="1">
        <w:r w:rsidRPr="006830BB">
          <w:rPr>
            <w:rStyle w:val="Hyperlink"/>
            <w:rFonts w:ascii="Verdana" w:hAnsi="Verdana"/>
          </w:rPr>
          <w:t>Quick Actions</w:t>
        </w:r>
      </w:hyperlink>
      <w:r>
        <w:rPr>
          <w:rFonts w:ascii="Verdana" w:hAnsi="Verdana"/>
        </w:rPr>
        <w:t xml:space="preserve"> instead. </w:t>
      </w:r>
    </w:p>
    <w:p w14:paraId="31EB0A85" w14:textId="77777777" w:rsidR="006830BB" w:rsidRDefault="006830BB" w:rsidP="00F37091">
      <w:pPr>
        <w:spacing w:before="120" w:after="120"/>
        <w:rPr>
          <w:rFonts w:ascii="Verdana" w:hAnsi="Verdana"/>
        </w:rPr>
      </w:pPr>
    </w:p>
    <w:p w14:paraId="57B9C867" w14:textId="22BEF271" w:rsidR="00BF4B84" w:rsidRDefault="00BF4B84" w:rsidP="00F37091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This section contains the following Med D </w:t>
      </w:r>
      <w:r>
        <w:rPr>
          <w:rFonts w:ascii="Verdana" w:hAnsi="Verdana"/>
          <w:b/>
          <w:bCs/>
        </w:rPr>
        <w:t>quick actions</w:t>
      </w:r>
      <w:r>
        <w:rPr>
          <w:rFonts w:ascii="Verdana" w:hAnsi="Verdana"/>
        </w:rPr>
        <w:t xml:space="preserve"> that will open a new tab for access to additional member plan details.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C05089" w14:paraId="724F3C9A" w14:textId="77777777" w:rsidTr="00F44D71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FB3E01A" w14:textId="13B977E6" w:rsidR="000130CF" w:rsidRPr="000130CF" w:rsidRDefault="000130CF" w:rsidP="00F3709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0130CF">
              <w:rPr>
                <w:rFonts w:ascii="Verdana" w:hAnsi="Verdana"/>
                <w:b/>
                <w:bCs/>
              </w:rPr>
              <w:t>Section/Field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2A9401A" w14:textId="3C959817" w:rsidR="000130CF" w:rsidRPr="000130CF" w:rsidRDefault="000130CF" w:rsidP="00F37091">
            <w:pPr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 w:rsidRPr="000130CF">
              <w:rPr>
                <w:rFonts w:ascii="Verdana" w:hAnsi="Verdana"/>
                <w:b/>
                <w:bCs/>
              </w:rPr>
              <w:t>Description</w:t>
            </w:r>
          </w:p>
        </w:tc>
      </w:tr>
      <w:tr w:rsidR="00C05089" w14:paraId="6A0A4605" w14:textId="77777777" w:rsidTr="00F44D71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FBCC" w14:textId="77777777" w:rsidR="00BF4B84" w:rsidRDefault="00BF4B84" w:rsidP="00F37091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Submit Grievance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86DF" w14:textId="77777777" w:rsidR="00BF4B84" w:rsidRDefault="00BF4B84" w:rsidP="00F3709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submit Grievances for Medicare D Members. (Client Specific and hyperlink displays only if client allows submission of grievances.)</w:t>
            </w:r>
          </w:p>
        </w:tc>
      </w:tr>
      <w:tr w:rsidR="00F12A32" w14:paraId="07A2EED9" w14:textId="77777777" w:rsidTr="00F44D71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04A5" w14:textId="2884657D" w:rsidR="00F12A32" w:rsidRDefault="00F12A32" w:rsidP="00F37091">
            <w:pPr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View</w:t>
            </w:r>
            <w:r w:rsidR="00076244">
              <w:rPr>
                <w:rFonts w:ascii="Verdana" w:hAnsi="Verdana"/>
                <w:b/>
                <w:bCs/>
              </w:rPr>
              <w:t xml:space="preserve"> Previously</w:t>
            </w:r>
            <w:r w:rsidR="00146406">
              <w:rPr>
                <w:rFonts w:ascii="Verdana" w:hAnsi="Verdana"/>
                <w:b/>
                <w:bCs/>
              </w:rPr>
              <w:t xml:space="preserve"> Submitted Grievances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309D" w14:textId="0B41A7F9" w:rsidR="00F12A32" w:rsidRDefault="00146406" w:rsidP="00F3709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view Grievance History</w:t>
            </w:r>
            <w:r w:rsidR="00662ABA">
              <w:rPr>
                <w:rFonts w:ascii="Verdana" w:hAnsi="Verdana"/>
              </w:rPr>
              <w:t>. (Client Specific and hyperlink displays only if client allows submission of grievances.)</w:t>
            </w:r>
          </w:p>
        </w:tc>
      </w:tr>
      <w:tr w:rsidR="00C05089" w14:paraId="660E6224" w14:textId="77777777" w:rsidTr="00F44D71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C1F9" w14:textId="77777777" w:rsidR="00BF4B84" w:rsidRDefault="00BF4B84" w:rsidP="00F37091">
            <w:pPr>
              <w:tabs>
                <w:tab w:val="left" w:pos="288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Stars Central Portal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82400" w14:textId="1B9A198F" w:rsidR="00BF4B84" w:rsidRDefault="000130CF" w:rsidP="00F37091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Stars Central Portal (</w:t>
            </w:r>
            <w:r w:rsidR="00BF4B84">
              <w:rPr>
                <w:rFonts w:ascii="Verdana" w:hAnsi="Verdana"/>
                <w:color w:val="000000"/>
              </w:rPr>
              <w:t>SCP</w:t>
            </w:r>
            <w:r>
              <w:rPr>
                <w:rFonts w:ascii="Verdana" w:hAnsi="Verdana"/>
                <w:color w:val="000000"/>
              </w:rPr>
              <w:t>)</w:t>
            </w:r>
            <w:r w:rsidR="00BF4B84">
              <w:rPr>
                <w:rFonts w:ascii="Verdana" w:hAnsi="Verdana"/>
                <w:color w:val="000000"/>
              </w:rPr>
              <w:t xml:space="preserve"> Tool is used to compare Individual plan details and assist beneficiaries with questions. (Displays for Med D Members only.) </w:t>
            </w:r>
          </w:p>
        </w:tc>
      </w:tr>
      <w:tr w:rsidR="00F70125" w14:paraId="2270140B" w14:textId="77777777" w:rsidTr="00F44D71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D46EF" w14:textId="63FA7EA0" w:rsidR="00F70125" w:rsidRDefault="00F70125" w:rsidP="00F37091">
            <w:pPr>
              <w:tabs>
                <w:tab w:val="left" w:pos="288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Medicare Prescription Payment Plan (M3P)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ACE4A" w14:textId="77777777" w:rsidR="00F70125" w:rsidRDefault="00F70125" w:rsidP="00F3709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Used to access </w:t>
            </w:r>
            <w:r w:rsidR="006F0650">
              <w:rPr>
                <w:rFonts w:ascii="Verdana" w:hAnsi="Verdana"/>
              </w:rPr>
              <w:t xml:space="preserve">the </w:t>
            </w:r>
            <w:r>
              <w:rPr>
                <w:rFonts w:ascii="Verdana" w:hAnsi="Verdana"/>
              </w:rPr>
              <w:t>Medicare Prescription Payment Plan</w:t>
            </w:r>
            <w:r w:rsidR="006E154E">
              <w:rPr>
                <w:rFonts w:ascii="Verdana" w:hAnsi="Verdana"/>
              </w:rPr>
              <w:t xml:space="preserve"> (M3P)</w:t>
            </w:r>
            <w:r w:rsidR="006F0650">
              <w:rPr>
                <w:rFonts w:ascii="Verdana" w:hAnsi="Verdana"/>
              </w:rPr>
              <w:t xml:space="preserve"> tab</w:t>
            </w:r>
            <w:r>
              <w:rPr>
                <w:rFonts w:ascii="Verdana" w:hAnsi="Verdana"/>
              </w:rPr>
              <w:t>.</w:t>
            </w:r>
          </w:p>
          <w:p w14:paraId="50172194" w14:textId="2B12764D" w:rsidR="00A16E85" w:rsidRDefault="00A16E85" w:rsidP="00F37091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</w:rPr>
              <w:t xml:space="preserve">Note: </w:t>
            </w:r>
            <w:r>
              <w:rPr>
                <w:rFonts w:ascii="Verdana" w:hAnsi="Verdana"/>
              </w:rPr>
              <w:t>Medicare Prescription Payment Plan program is</w:t>
            </w:r>
            <w:r w:rsidRPr="00C27736">
              <w:rPr>
                <w:rFonts w:ascii="Verdana" w:hAnsi="Verdana"/>
              </w:rPr>
              <w:t xml:space="preserve"> abbreviat</w:t>
            </w:r>
            <w:r>
              <w:rPr>
                <w:rFonts w:ascii="Verdana" w:hAnsi="Verdana"/>
              </w:rPr>
              <w:t>ed as</w:t>
            </w:r>
            <w:r w:rsidRPr="00C27736">
              <w:rPr>
                <w:rFonts w:ascii="Verdana" w:hAnsi="Verdana"/>
              </w:rPr>
              <w:t xml:space="preserve"> MPPP by CMS</w:t>
            </w:r>
            <w:r>
              <w:rPr>
                <w:rFonts w:ascii="Verdana" w:hAnsi="Verdana"/>
              </w:rPr>
              <w:t xml:space="preserve"> and may be known by members as MPPP.</w:t>
            </w:r>
            <w:r w:rsidRPr="00C27736">
              <w:rPr>
                <w:rFonts w:ascii="Verdana" w:hAnsi="Verdana"/>
              </w:rPr>
              <w:t xml:space="preserve"> At this time, the program is </w:t>
            </w:r>
            <w:r>
              <w:rPr>
                <w:rFonts w:ascii="Verdana" w:hAnsi="Verdana"/>
              </w:rPr>
              <w:t>referred to as</w:t>
            </w:r>
            <w:r w:rsidRPr="00C27736">
              <w:rPr>
                <w:rFonts w:ascii="Verdana" w:hAnsi="Verdana"/>
              </w:rPr>
              <w:t xml:space="preserve"> M3P in the Compass system</w:t>
            </w:r>
            <w:r>
              <w:rPr>
                <w:rFonts w:ascii="Verdana" w:hAnsi="Verdana"/>
              </w:rPr>
              <w:t>.</w:t>
            </w:r>
          </w:p>
        </w:tc>
      </w:tr>
    </w:tbl>
    <w:p w14:paraId="1D1E408A" w14:textId="77777777" w:rsidR="00E34216" w:rsidRDefault="00E34216" w:rsidP="005A64DA">
      <w:pPr>
        <w:jc w:val="right"/>
        <w:rPr>
          <w:rFonts w:ascii="Verdana" w:hAnsi="Verdana"/>
        </w:rPr>
      </w:pPr>
    </w:p>
    <w:p w14:paraId="77657E91" w14:textId="77777777" w:rsidR="00CD2F0B" w:rsidRPr="00CD2F0B" w:rsidRDefault="00CD2F0B" w:rsidP="00327F5B">
      <w:pPr>
        <w:tabs>
          <w:tab w:val="left" w:pos="5400"/>
        </w:tabs>
        <w:jc w:val="right"/>
        <w:rPr>
          <w:rFonts w:ascii="Verdana" w:hAnsi="Verdana"/>
        </w:rPr>
      </w:pPr>
      <w:hyperlink w:anchor="_top" w:history="1">
        <w:r w:rsidRPr="00CD2F0B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D2F0B" w:rsidRPr="00CD2F0B" w14:paraId="3C9DD435" w14:textId="77777777" w:rsidTr="00CD2F0B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CC99674" w14:textId="0DAA32F3" w:rsidR="003D09D3" w:rsidRPr="00EC25D1" w:rsidRDefault="003D09D3" w:rsidP="00F44D71">
            <w:pPr>
              <w:pStyle w:val="Heading2"/>
              <w:tabs>
                <w:tab w:val="left" w:pos="5400"/>
              </w:tabs>
              <w:spacing w:before="120" w:after="120"/>
              <w:rPr>
                <w:rFonts w:ascii="Verdana" w:hAnsi="Verdana"/>
                <w:b w:val="0"/>
                <w:bCs w:val="0"/>
              </w:rPr>
            </w:pPr>
            <w:bookmarkStart w:id="65" w:name="_Opportunities"/>
            <w:bookmarkStart w:id="66" w:name="_Toc118292965"/>
            <w:bookmarkStart w:id="67" w:name="_Toc205443892"/>
            <w:bookmarkEnd w:id="65"/>
            <w:r w:rsidRPr="00EC25D1">
              <w:rPr>
                <w:rFonts w:ascii="Verdana" w:hAnsi="Verdana"/>
                <w:i w:val="0"/>
                <w:iCs w:val="0"/>
              </w:rPr>
              <w:t>Opportunities</w:t>
            </w:r>
            <w:bookmarkEnd w:id="66"/>
            <w:bookmarkEnd w:id="67"/>
          </w:p>
        </w:tc>
      </w:tr>
    </w:tbl>
    <w:p w14:paraId="4135560C" w14:textId="0C073B65" w:rsidR="00CD2F0B" w:rsidRDefault="003B09D5" w:rsidP="00F44D71">
      <w:pPr>
        <w:tabs>
          <w:tab w:val="left" w:pos="5400"/>
        </w:tabs>
        <w:spacing w:before="120" w:after="120"/>
        <w:rPr>
          <w:rFonts w:ascii="Verdana" w:hAnsi="Verdana"/>
        </w:rPr>
      </w:pPr>
      <w:r>
        <w:rPr>
          <w:rFonts w:ascii="Verdana" w:hAnsi="Verdana"/>
        </w:rPr>
        <w:t>The Opportunities panel</w:t>
      </w:r>
      <w:r w:rsidR="003D09D3">
        <w:rPr>
          <w:rFonts w:ascii="Verdana" w:hAnsi="Verdana"/>
        </w:rPr>
        <w:t xml:space="preserve"> contains</w:t>
      </w:r>
      <w:r w:rsidR="00950E76">
        <w:rPr>
          <w:rFonts w:ascii="Verdana" w:hAnsi="Verdana"/>
        </w:rPr>
        <w:t xml:space="preserve"> the </w:t>
      </w:r>
      <w:r w:rsidR="00950E76" w:rsidRPr="00EC25D1">
        <w:rPr>
          <w:rFonts w:ascii="Verdana" w:hAnsi="Verdana"/>
          <w:b/>
          <w:bCs/>
        </w:rPr>
        <w:t>opportunities</w:t>
      </w:r>
      <w:r w:rsidR="00950E76">
        <w:rPr>
          <w:rFonts w:ascii="Verdana" w:hAnsi="Verdana"/>
        </w:rPr>
        <w:t xml:space="preserve"> that </w:t>
      </w:r>
      <w:r w:rsidR="000A7766">
        <w:rPr>
          <w:rFonts w:ascii="Verdana" w:hAnsi="Verdana"/>
        </w:rPr>
        <w:t>are</w:t>
      </w:r>
      <w:r w:rsidR="008306A6">
        <w:rPr>
          <w:rFonts w:ascii="Verdana" w:hAnsi="Verdana"/>
        </w:rPr>
        <w:t xml:space="preserve"> available to the member.</w:t>
      </w:r>
    </w:p>
    <w:p w14:paraId="02155D35" w14:textId="77777777" w:rsidR="008306A6" w:rsidRDefault="008306A6" w:rsidP="00F44D71">
      <w:pPr>
        <w:tabs>
          <w:tab w:val="left" w:pos="5400"/>
        </w:tabs>
        <w:spacing w:before="120" w:after="120"/>
        <w:rPr>
          <w:rFonts w:ascii="Verdana" w:hAnsi="Verdana"/>
        </w:rPr>
      </w:pPr>
    </w:p>
    <w:p w14:paraId="12E14995" w14:textId="74D2BA3C" w:rsidR="008306A6" w:rsidRDefault="009E353E" w:rsidP="00F44D71">
      <w:pPr>
        <w:tabs>
          <w:tab w:val="left" w:pos="5400"/>
        </w:tabs>
        <w:spacing w:before="120" w:after="120"/>
        <w:jc w:val="center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2361CC">
        <w:rPr>
          <w:noProof/>
        </w:rPr>
        <w:drawing>
          <wp:inline distT="0" distB="0" distL="0" distR="0" wp14:anchorId="726B2A89" wp14:editId="144BC3C1">
            <wp:extent cx="4042890" cy="2204359"/>
            <wp:effectExtent l="19050" t="19050" r="1524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2890" cy="2204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E18B6" w14:textId="77777777" w:rsidR="00076D67" w:rsidRDefault="00076D67" w:rsidP="00F44D71">
      <w:pPr>
        <w:tabs>
          <w:tab w:val="left" w:pos="5400"/>
        </w:tabs>
        <w:spacing w:before="120" w:after="120"/>
        <w:jc w:val="center"/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076D67" w14:paraId="15C594AF" w14:textId="77777777" w:rsidTr="00A16B53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26A442" w14:textId="77777777" w:rsidR="00076D67" w:rsidRDefault="00076D67" w:rsidP="00F44D71">
            <w:pPr>
              <w:tabs>
                <w:tab w:val="left" w:pos="5400"/>
              </w:tabs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783CE8" w14:textId="77777777" w:rsidR="00076D67" w:rsidRDefault="00076D67" w:rsidP="00F44D71">
            <w:pPr>
              <w:tabs>
                <w:tab w:val="left" w:pos="5400"/>
              </w:tabs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076D67" w14:paraId="2915E345" w14:textId="77777777" w:rsidTr="00F47018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AF8D" w14:textId="3FAF0B2F" w:rsidR="00076D67" w:rsidRDefault="008706A7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Opportunity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93FC" w14:textId="598390D0" w:rsidR="00076D67" w:rsidRDefault="00A16B53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O</w:t>
            </w:r>
            <w:r w:rsidR="007F7DC4">
              <w:rPr>
                <w:rFonts w:ascii="Verdana" w:hAnsi="Verdana"/>
              </w:rPr>
              <w:t>pportunity available to the member</w:t>
            </w:r>
            <w:r w:rsidR="003B09D5">
              <w:rPr>
                <w:rFonts w:ascii="Verdana" w:hAnsi="Verdana"/>
              </w:rPr>
              <w:t>.</w:t>
            </w:r>
          </w:p>
        </w:tc>
      </w:tr>
      <w:tr w:rsidR="00076D67" w14:paraId="66DF2FE9" w14:textId="77777777" w:rsidTr="00F47018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94CC" w14:textId="71EBAF80" w:rsidR="00076D67" w:rsidRDefault="008706A7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Member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1EF" w14:textId="6248DAA6" w:rsidR="00076D67" w:rsidRDefault="00A16B53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A24058">
              <w:rPr>
                <w:rFonts w:ascii="Verdana" w:hAnsi="Verdana"/>
              </w:rPr>
              <w:t>ember’s name.</w:t>
            </w:r>
          </w:p>
        </w:tc>
      </w:tr>
      <w:tr w:rsidR="00076D67" w14:paraId="3C2521A5" w14:textId="77777777" w:rsidTr="00F47018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DDF6E" w14:textId="7EB52AC7" w:rsidR="00076D67" w:rsidRDefault="008706A7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Relationship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13403" w14:textId="7457EB22" w:rsidR="00076D67" w:rsidRDefault="00A16B53" w:rsidP="00F44D71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M</w:t>
            </w:r>
            <w:r w:rsidR="003B09D5">
              <w:rPr>
                <w:rFonts w:ascii="Verdana" w:hAnsi="Verdana"/>
              </w:rPr>
              <w:t>ember’s</w:t>
            </w:r>
            <w:r w:rsidR="00F47018">
              <w:rPr>
                <w:rFonts w:ascii="Verdana" w:hAnsi="Verdana"/>
              </w:rPr>
              <w:t xml:space="preserve"> relationship to the cardholder.</w:t>
            </w:r>
          </w:p>
        </w:tc>
      </w:tr>
    </w:tbl>
    <w:p w14:paraId="3F252AE2" w14:textId="77777777" w:rsidR="00076D67" w:rsidRDefault="00076D67" w:rsidP="00EC0EED">
      <w:pPr>
        <w:jc w:val="right"/>
        <w:rPr>
          <w:rFonts w:ascii="Verdana" w:hAnsi="Verdana"/>
        </w:rPr>
      </w:pPr>
    </w:p>
    <w:p w14:paraId="3859DE06" w14:textId="1E0F001F" w:rsidR="006942C4" w:rsidRDefault="006942C4" w:rsidP="006942C4">
      <w:pPr>
        <w:jc w:val="right"/>
        <w:rPr>
          <w:rFonts w:ascii="Verdana" w:hAnsi="Verdana"/>
        </w:rPr>
      </w:pPr>
      <w:hyperlink w:anchor="_top" w:history="1">
        <w:r w:rsidRPr="008C383F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6942C4" w14:paraId="3021C099" w14:textId="77777777" w:rsidTr="006942C4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AA752D6" w14:textId="2527D281" w:rsidR="006942C4" w:rsidRDefault="006942C4" w:rsidP="0085318C">
            <w:pPr>
              <w:pStyle w:val="Heading2"/>
              <w:tabs>
                <w:tab w:val="left" w:pos="5400"/>
              </w:tabs>
              <w:spacing w:before="120" w:after="120"/>
              <w:rPr>
                <w:rFonts w:ascii="Verdana" w:hAnsi="Verdana"/>
                <w:b w:val="0"/>
                <w:bCs w:val="0"/>
              </w:rPr>
            </w:pPr>
            <w:bookmarkStart w:id="68" w:name="_Member’s_Recent_Cases"/>
            <w:bookmarkStart w:id="69" w:name="_Toc205443893"/>
            <w:bookmarkEnd w:id="68"/>
            <w:r>
              <w:rPr>
                <w:rFonts w:ascii="Verdana" w:hAnsi="Verdana"/>
                <w:i w:val="0"/>
                <w:iCs w:val="0"/>
              </w:rPr>
              <w:t>Member’s Recent Cases</w:t>
            </w:r>
            <w:bookmarkEnd w:id="69"/>
          </w:p>
        </w:tc>
      </w:tr>
    </w:tbl>
    <w:p w14:paraId="19E673CB" w14:textId="762D3ED4" w:rsidR="006942C4" w:rsidRDefault="006942C4" w:rsidP="0085318C">
      <w:pPr>
        <w:tabs>
          <w:tab w:val="left" w:pos="5400"/>
        </w:tabs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The </w:t>
      </w:r>
      <w:r>
        <w:rPr>
          <w:rFonts w:ascii="Verdana" w:hAnsi="Verdana"/>
          <w:b/>
          <w:bCs/>
        </w:rPr>
        <w:t>Member’s Recent Cases</w:t>
      </w:r>
      <w:r>
        <w:rPr>
          <w:rFonts w:ascii="Verdana" w:hAnsi="Verdana"/>
        </w:rPr>
        <w:t xml:space="preserve"> panel shows the </w:t>
      </w:r>
      <w:r w:rsidR="00381400">
        <w:rPr>
          <w:rFonts w:ascii="Verdana" w:hAnsi="Verdana"/>
        </w:rPr>
        <w:t>members’</w:t>
      </w:r>
      <w:r>
        <w:rPr>
          <w:rFonts w:ascii="Verdana" w:hAnsi="Verdana"/>
        </w:rPr>
        <w:t xml:space="preserve"> most recent cases.</w:t>
      </w:r>
    </w:p>
    <w:p w14:paraId="640BDED8" w14:textId="77777777" w:rsidR="005965FB" w:rsidRDefault="005965FB" w:rsidP="0085318C">
      <w:pPr>
        <w:tabs>
          <w:tab w:val="left" w:pos="5400"/>
        </w:tabs>
        <w:spacing w:before="120" w:after="120"/>
        <w:rPr>
          <w:rFonts w:ascii="Verdana" w:hAnsi="Verdana"/>
        </w:rPr>
      </w:pPr>
    </w:p>
    <w:p w14:paraId="764062AD" w14:textId="7C95B951" w:rsidR="005965FB" w:rsidRDefault="00EC393A" w:rsidP="0085318C">
      <w:pPr>
        <w:tabs>
          <w:tab w:val="left" w:pos="5400"/>
        </w:tabs>
        <w:spacing w:before="120" w:after="120"/>
        <w:rPr>
          <w:rFonts w:ascii="Verdana" w:hAnsi="Verdana"/>
        </w:rPr>
      </w:pPr>
      <w:r>
        <w:rPr>
          <w:noProof/>
        </w:rPr>
        <w:drawing>
          <wp:inline distT="0" distB="0" distL="0" distR="0" wp14:anchorId="16F34274" wp14:editId="0D491085">
            <wp:extent cx="304762" cy="304762"/>
            <wp:effectExtent l="0" t="0" r="635" b="635"/>
            <wp:docPr id="86959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3369" name="Picture 1007103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5FB" w:rsidRPr="003445F4">
        <w:rPr>
          <w:rFonts w:ascii="Verdana" w:hAnsi="Verdana"/>
          <w:b/>
          <w:bCs/>
          <w:noProof/>
        </w:rPr>
        <w:t>Note:</w:t>
      </w:r>
      <w:r w:rsidR="005965FB" w:rsidRPr="003445F4">
        <w:rPr>
          <w:rFonts w:ascii="Verdana" w:hAnsi="Verdana"/>
          <w:noProof/>
        </w:rPr>
        <w:t xml:space="preserve"> The icons in the screenshot below indicate the method of contact</w:t>
      </w:r>
      <w:r w:rsidR="00A409D7">
        <w:rPr>
          <w:rFonts w:ascii="Verdana" w:hAnsi="Verdana"/>
          <w:noProof/>
        </w:rPr>
        <w:t xml:space="preserve">: </w:t>
      </w:r>
      <w:r w:rsidR="005965FB" w:rsidRPr="003445F4">
        <w:rPr>
          <w:rFonts w:ascii="Verdana" w:hAnsi="Verdana"/>
          <w:noProof/>
        </w:rPr>
        <w:t>Voice</w:t>
      </w:r>
      <w:r w:rsidR="00DB16CC">
        <w:rPr>
          <w:rFonts w:ascii="Verdana" w:hAnsi="Verdana"/>
          <w:noProof/>
        </w:rPr>
        <w:t xml:space="preserve"> engagement </w:t>
      </w:r>
      <w:r w:rsidR="005965FB" w:rsidRPr="003445F4">
        <w:rPr>
          <w:rFonts w:ascii="Verdana" w:hAnsi="Verdana"/>
          <w:noProof/>
        </w:rPr>
        <w:t>, Email</w:t>
      </w:r>
      <w:r w:rsidR="00DB16CC" w:rsidRPr="00DB16CC">
        <w:rPr>
          <w:rFonts w:ascii="Verdana" w:hAnsi="Verdana"/>
          <w:noProof/>
        </w:rPr>
        <w:t xml:space="preserve"> </w:t>
      </w:r>
      <w:r w:rsidR="00DB16CC">
        <w:rPr>
          <w:rFonts w:ascii="Verdana" w:hAnsi="Verdana"/>
          <w:noProof/>
        </w:rPr>
        <w:t>engagement</w:t>
      </w:r>
      <w:r w:rsidR="005965FB" w:rsidRPr="003445F4">
        <w:rPr>
          <w:rFonts w:ascii="Verdana" w:hAnsi="Verdana"/>
          <w:noProof/>
        </w:rPr>
        <w:t>, and Chat; additionally, by clicking on View All Cases, you can find the same information in text format under the Case Origin column.</w:t>
      </w:r>
    </w:p>
    <w:p w14:paraId="5E96ACDB" w14:textId="77777777" w:rsidR="00D617AA" w:rsidRDefault="00D617AA" w:rsidP="0085318C">
      <w:pPr>
        <w:tabs>
          <w:tab w:val="left" w:pos="5400"/>
        </w:tabs>
        <w:spacing w:before="120" w:after="120"/>
        <w:rPr>
          <w:rFonts w:ascii="Verdana" w:hAnsi="Verdana"/>
        </w:rPr>
      </w:pPr>
    </w:p>
    <w:p w14:paraId="22415F8C" w14:textId="648142C0" w:rsidR="00D617AA" w:rsidRDefault="00EC393A" w:rsidP="0085318C">
      <w:pPr>
        <w:tabs>
          <w:tab w:val="left" w:pos="5400"/>
        </w:tabs>
        <w:spacing w:before="120" w:after="120"/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E6C82B0" wp14:editId="13DE6AA3">
            <wp:extent cx="304762" cy="304762"/>
            <wp:effectExtent l="0" t="0" r="635" b="635"/>
            <wp:docPr id="1409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3369" name="Picture 1007103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C25">
        <w:rPr>
          <w:noProof/>
        </w:rPr>
        <w:drawing>
          <wp:inline distT="0" distB="0" distL="0" distR="0" wp14:anchorId="598D9E4C" wp14:editId="5271F33D">
            <wp:extent cx="3404681" cy="2732151"/>
            <wp:effectExtent l="19050" t="19050" r="24765" b="11430"/>
            <wp:docPr id="143003417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34171" name="Picture 1" descr="A screenshot of a web pag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839" cy="27330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642B96" w14:textId="77777777" w:rsidR="006942C4" w:rsidRDefault="006942C4" w:rsidP="00B33025">
      <w:pPr>
        <w:tabs>
          <w:tab w:val="left" w:pos="5400"/>
        </w:tabs>
        <w:rPr>
          <w:rFonts w:ascii="Verdana" w:hAnsi="Verdana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4"/>
        <w:gridCol w:w="10616"/>
      </w:tblGrid>
      <w:tr w:rsidR="006942C4" w14:paraId="753D5953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E8E732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Section/Field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FA2A81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t>Details</w:t>
            </w:r>
          </w:p>
        </w:tc>
      </w:tr>
      <w:tr w:rsidR="006942C4" w14:paraId="0B91A595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AEE9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Case Number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0592" w14:textId="68587BFF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Record ID of an Interaction or Research Case. The Case Number displays the details of the resolution from previous Interaction or Research Cases. </w:t>
            </w:r>
          </w:p>
        </w:tc>
      </w:tr>
      <w:tr w:rsidR="006942C4" w14:paraId="638C0879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9FC33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Reason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D1DC5" w14:textId="2599D91A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Primary Interaction Reason for the case.</w:t>
            </w:r>
          </w:p>
        </w:tc>
      </w:tr>
      <w:tr w:rsidR="006942C4" w14:paraId="06C81C6B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DF81B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Status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D7BD" w14:textId="40D03FC1" w:rsidR="006942C4" w:rsidRDefault="00A409D7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</w:t>
            </w:r>
            <w:r w:rsidR="006942C4">
              <w:rPr>
                <w:rFonts w:ascii="Verdana" w:hAnsi="Verdana"/>
              </w:rPr>
              <w:t>tatus of the case: Open, Closed</w:t>
            </w:r>
            <w:r w:rsidR="00381400">
              <w:rPr>
                <w:rFonts w:ascii="Verdana" w:hAnsi="Verdana"/>
              </w:rPr>
              <w:t>.</w:t>
            </w:r>
          </w:p>
        </w:tc>
      </w:tr>
      <w:tr w:rsidR="006942C4" w14:paraId="760A7C82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F589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Type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6593E" w14:textId="102AA8F5" w:rsidR="006942C4" w:rsidRDefault="00A409D7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</w:t>
            </w:r>
            <w:r w:rsidR="006942C4">
              <w:rPr>
                <w:rFonts w:ascii="Verdana" w:hAnsi="Verdana"/>
              </w:rPr>
              <w:t>ype of case that was opened: Interaction, Research</w:t>
            </w:r>
            <w:r w:rsidR="00381400">
              <w:rPr>
                <w:rFonts w:ascii="Verdana" w:hAnsi="Verdana"/>
              </w:rPr>
              <w:t>.</w:t>
            </w:r>
          </w:p>
        </w:tc>
      </w:tr>
      <w:tr w:rsidR="006942C4" w14:paraId="415E6AEF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7107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Date/Time Opened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7DF4D" w14:textId="23FFA3C9" w:rsidR="006942C4" w:rsidRDefault="00A409D7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</w:t>
            </w:r>
            <w:r w:rsidR="006942C4">
              <w:rPr>
                <w:rFonts w:ascii="Verdana" w:hAnsi="Verdana"/>
              </w:rPr>
              <w:t xml:space="preserve">ate/time the case was opened. </w:t>
            </w:r>
          </w:p>
        </w:tc>
      </w:tr>
      <w:tr w:rsidR="006942C4" w14:paraId="102CF8D1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9241F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lastRenderedPageBreak/>
              <w:t>View All Cases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962C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review all previous cases on the member’s account.</w:t>
            </w:r>
          </w:p>
        </w:tc>
      </w:tr>
      <w:tr w:rsidR="006942C4" w14:paraId="5D195B0D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233CF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View PeopleSafe Activity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A436B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Used to review auto-populated notes, documentation, and task information from previous calls that were made in PeopleSafe.</w:t>
            </w:r>
          </w:p>
        </w:tc>
      </w:tr>
      <w:tr w:rsidR="00971C25" w14:paraId="2C3CF132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CB1D" w14:textId="4812B231" w:rsidR="00971C25" w:rsidRDefault="00EC393A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4ADB6B" wp14:editId="22D054A4">
                  <wp:extent cx="304762" cy="304762"/>
                  <wp:effectExtent l="0" t="0" r="635" b="635"/>
                  <wp:docPr id="1554819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03369" name="Picture 10071033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64E1">
              <w:rPr>
                <w:rFonts w:ascii="Verdana" w:hAnsi="Verdana"/>
                <w:b/>
                <w:bCs/>
              </w:rPr>
              <w:t>View All Family Cases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E850" w14:textId="1CEA7D8D" w:rsidR="00971C25" w:rsidRDefault="005C754C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Used to review Family cases shown on Member Journey screen.  </w:t>
            </w:r>
          </w:p>
        </w:tc>
      </w:tr>
      <w:tr w:rsidR="006942C4" w14:paraId="316AF663" w14:textId="77777777" w:rsidTr="00EC393A"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6F33E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View Enterprise Interactions</w:t>
            </w:r>
          </w:p>
        </w:tc>
        <w:tc>
          <w:tcPr>
            <w:tcW w:w="4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E4C1E" w14:textId="77777777" w:rsidR="006942C4" w:rsidRDefault="006942C4" w:rsidP="00A409D7">
            <w:pPr>
              <w:tabs>
                <w:tab w:val="left" w:pos="5400"/>
              </w:tabs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Used to view detailed information about an interaction, including the date, time, channel (phone, web, etc.) and the type of activity performed. </w:t>
            </w:r>
          </w:p>
        </w:tc>
      </w:tr>
    </w:tbl>
    <w:p w14:paraId="676EBFBD" w14:textId="77777777" w:rsidR="006C2327" w:rsidRDefault="006C2327" w:rsidP="006942C4">
      <w:pPr>
        <w:rPr>
          <w:rFonts w:ascii="Verdana" w:hAnsi="Verdana"/>
        </w:rPr>
      </w:pPr>
    </w:p>
    <w:p w14:paraId="33BD4DD4" w14:textId="127160CE" w:rsidR="00DB1709" w:rsidRDefault="00830AC7" w:rsidP="00024BE1">
      <w:pPr>
        <w:pStyle w:val="BodyTextIndent2"/>
        <w:spacing w:after="0" w:line="240" w:lineRule="auto"/>
        <w:ind w:left="0"/>
        <w:jc w:val="right"/>
        <w:rPr>
          <w:rFonts w:ascii="Verdana" w:hAnsi="Verdana"/>
        </w:rPr>
      </w:pPr>
      <w:hyperlink w:anchor="_top" w:history="1">
        <w:r w:rsidRPr="00BC1C61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05089" w14:paraId="523FD299" w14:textId="77777777" w:rsidTr="006C2327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5107B749" w14:textId="6E32D186" w:rsidR="006C2327" w:rsidRDefault="006C2327" w:rsidP="00820814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70" w:name="_Medicare_D_Member"/>
            <w:bookmarkStart w:id="71" w:name="_Toc205443894"/>
            <w:bookmarkEnd w:id="70"/>
            <w:r w:rsidRPr="006C2327">
              <w:rPr>
                <w:rFonts w:ascii="Verdana" w:hAnsi="Verdana"/>
                <w:i w:val="0"/>
                <w:iCs w:val="0"/>
                <w:color w:val="000000" w:themeColor="text1"/>
              </w:rPr>
              <w:t>Medicare D</w:t>
            </w:r>
            <w:r w:rsidRPr="006C2327">
              <w:rPr>
                <w:color w:val="000000" w:themeColor="text1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>Member Snapshot</w:t>
            </w:r>
            <w:bookmarkEnd w:id="71"/>
          </w:p>
        </w:tc>
      </w:tr>
    </w:tbl>
    <w:p w14:paraId="0B9E575B" w14:textId="77777777" w:rsidR="00E71374" w:rsidRDefault="00E71374" w:rsidP="00E71374">
      <w:pPr>
        <w:pStyle w:val="BodyTextIndent2"/>
        <w:spacing w:after="0" w:line="240" w:lineRule="auto"/>
        <w:ind w:left="0"/>
        <w:rPr>
          <w:rFonts w:ascii="Verdana" w:hAnsi="Verdana"/>
        </w:rPr>
      </w:pPr>
    </w:p>
    <w:p w14:paraId="50916D64" w14:textId="6F8E4D75" w:rsidR="00E71374" w:rsidRPr="00E71374" w:rsidRDefault="00E71374" w:rsidP="00820814">
      <w:pPr>
        <w:pStyle w:val="BodyTextIndent2"/>
        <w:spacing w:before="120" w:line="240" w:lineRule="auto"/>
        <w:ind w:left="0"/>
        <w:rPr>
          <w:rFonts w:ascii="Verdana" w:hAnsi="Verdana"/>
        </w:rPr>
      </w:pPr>
      <w:r w:rsidRPr="0022486C">
        <w:rPr>
          <w:noProof/>
        </w:rPr>
        <w:drawing>
          <wp:inline distT="0" distB="0" distL="0" distR="0" wp14:anchorId="046FD029" wp14:editId="47811AFB">
            <wp:extent cx="239395" cy="21082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t xml:space="preserve"> I</w:t>
      </w:r>
      <w:r w:rsidRPr="001835E3">
        <w:rPr>
          <w:rFonts w:ascii="Verdana" w:hAnsi="Verdana"/>
        </w:rPr>
        <w:t>f the account is not M</w:t>
      </w:r>
      <w:r>
        <w:rPr>
          <w:rFonts w:ascii="Verdana" w:hAnsi="Verdana"/>
        </w:rPr>
        <w:t>ED D</w:t>
      </w:r>
      <w:r w:rsidRPr="001835E3">
        <w:rPr>
          <w:rFonts w:ascii="Verdana" w:hAnsi="Verdana"/>
        </w:rPr>
        <w:t>/EGWP</w:t>
      </w:r>
      <w:r>
        <w:rPr>
          <w:rFonts w:ascii="Verdana" w:hAnsi="Verdana"/>
        </w:rPr>
        <w:t>,</w:t>
      </w:r>
      <w:r w:rsidRPr="001835E3">
        <w:rPr>
          <w:rFonts w:ascii="Verdana" w:hAnsi="Verdana"/>
        </w:rPr>
        <w:t xml:space="preserve"> the </w:t>
      </w:r>
      <w:r>
        <w:rPr>
          <w:rFonts w:ascii="Verdana" w:hAnsi="Verdana"/>
        </w:rPr>
        <w:t>Medicare D Landing Page and other Medicare D functionality</w:t>
      </w:r>
      <w:r w:rsidRPr="001835E3">
        <w:rPr>
          <w:rFonts w:ascii="Verdana" w:hAnsi="Verdana"/>
        </w:rPr>
        <w:t xml:space="preserve"> will </w:t>
      </w:r>
      <w:r>
        <w:rPr>
          <w:rFonts w:ascii="Verdana" w:hAnsi="Verdana"/>
        </w:rPr>
        <w:t>NOT</w:t>
      </w:r>
      <w:r w:rsidRPr="001835E3">
        <w:rPr>
          <w:rFonts w:ascii="Verdana" w:hAnsi="Verdana"/>
        </w:rPr>
        <w:t xml:space="preserve"> display</w:t>
      </w:r>
      <w:r w:rsidR="000518DD">
        <w:rPr>
          <w:rFonts w:ascii="Verdana" w:hAnsi="Verdana"/>
        </w:rPr>
        <w:t>.</w:t>
      </w:r>
      <w:r w:rsidR="006830BB">
        <w:rPr>
          <w:rFonts w:ascii="Verdana" w:hAnsi="Verdana"/>
        </w:rPr>
        <w:t xml:space="preserve"> Refer to </w:t>
      </w:r>
      <w:hyperlink w:anchor="_Member_Snapshot" w:history="1">
        <w:r w:rsidR="006830BB" w:rsidRPr="006830BB">
          <w:rPr>
            <w:rStyle w:val="Hyperlink"/>
            <w:rFonts w:ascii="Verdana" w:hAnsi="Verdana"/>
          </w:rPr>
          <w:t>Member Snapshot</w:t>
        </w:r>
      </w:hyperlink>
      <w:r w:rsidR="006830BB">
        <w:rPr>
          <w:rFonts w:ascii="Verdana" w:hAnsi="Verdana"/>
        </w:rPr>
        <w:t xml:space="preserve"> instead.</w:t>
      </w:r>
    </w:p>
    <w:p w14:paraId="63CC8765" w14:textId="77777777" w:rsidR="007A5432" w:rsidRDefault="007A5432" w:rsidP="00820814">
      <w:pPr>
        <w:pStyle w:val="BodyTextIndent2"/>
        <w:spacing w:before="120" w:line="240" w:lineRule="auto"/>
        <w:ind w:left="0"/>
        <w:rPr>
          <w:rFonts w:ascii="Verdana" w:hAnsi="Verdana" w:cs="Calibri"/>
        </w:rPr>
      </w:pPr>
    </w:p>
    <w:p w14:paraId="551D926B" w14:textId="7D9FDB79" w:rsidR="00024BE1" w:rsidRDefault="00024BE1" w:rsidP="00820814">
      <w:pPr>
        <w:pStyle w:val="BodyTextIndent2"/>
        <w:spacing w:before="120" w:line="240" w:lineRule="auto"/>
        <w:ind w:left="0"/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Description: </w:t>
      </w:r>
      <w:r w:rsidR="00E653E4">
        <w:rPr>
          <w:rFonts w:ascii="Verdana" w:hAnsi="Verdana"/>
        </w:rPr>
        <w:t>O</w:t>
      </w:r>
      <w:r>
        <w:rPr>
          <w:rFonts w:ascii="Verdana" w:hAnsi="Verdana"/>
        </w:rPr>
        <w:t>utlines Member Snapshot Landing Page for Medicare D Members and functionality found in Compass.</w:t>
      </w:r>
    </w:p>
    <w:p w14:paraId="15542ACD" w14:textId="77777777" w:rsidR="00024BE1" w:rsidRDefault="00024BE1" w:rsidP="00820814">
      <w:pPr>
        <w:pStyle w:val="BodyTextIndent2"/>
        <w:spacing w:before="120" w:line="240" w:lineRule="auto"/>
        <w:ind w:left="0"/>
        <w:rPr>
          <w:rFonts w:ascii="Verdana" w:hAnsi="Verdana" w:cs="Calibri"/>
        </w:rPr>
      </w:pPr>
    </w:p>
    <w:p w14:paraId="79D1B0D1" w14:textId="0F6C5434" w:rsidR="007A5432" w:rsidRDefault="007A5432" w:rsidP="00820814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Each panel on the Member Snapshot Landing Page can house individual components that may require scroll bar use. When using the panel scroll bar, scrolling is dynamic. Refer to </w:t>
      </w:r>
      <w:hyperlink r:id="rId48" w:anchor="!/view?docid=2f702dca-38c5-4b46-be0b-8191ed5619e1" w:history="1">
        <w:r w:rsidR="007D0966">
          <w:rPr>
            <w:rStyle w:val="Hyperlink"/>
            <w:rFonts w:ascii="Verdana" w:hAnsi="Verdana"/>
          </w:rPr>
          <w:t>Compass - Optimize the On-</w:t>
        </w:r>
        <w:r w:rsidR="00F22B87">
          <w:rPr>
            <w:rStyle w:val="Hyperlink"/>
            <w:rFonts w:ascii="Verdana" w:hAnsi="Verdana"/>
          </w:rPr>
          <w:t>s</w:t>
        </w:r>
        <w:r w:rsidR="007D0966">
          <w:rPr>
            <w:rStyle w:val="Hyperlink"/>
            <w:rFonts w:ascii="Verdana" w:hAnsi="Verdana"/>
          </w:rPr>
          <w:t>creen Experience (049985)</w:t>
        </w:r>
      </w:hyperlink>
      <w:r>
        <w:rPr>
          <w:rFonts w:ascii="Verdana" w:hAnsi="Verdana"/>
        </w:rPr>
        <w:t xml:space="preserve"> for more details.</w:t>
      </w:r>
    </w:p>
    <w:p w14:paraId="7C793D8E" w14:textId="77777777" w:rsidR="007A5432" w:rsidRDefault="007A5432" w:rsidP="00820814">
      <w:pPr>
        <w:spacing w:before="120" w:after="120"/>
        <w:rPr>
          <w:rFonts w:ascii="Verdana" w:hAnsi="Verdana"/>
        </w:rPr>
      </w:pPr>
    </w:p>
    <w:p w14:paraId="523B65B3" w14:textId="1509157F" w:rsidR="007A5432" w:rsidRDefault="007A5432" w:rsidP="00820814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The </w:t>
      </w:r>
      <w:r w:rsidR="004863C1">
        <w:rPr>
          <w:rFonts w:ascii="Verdana" w:hAnsi="Verdana"/>
        </w:rPr>
        <w:t xml:space="preserve">Medicare D </w:t>
      </w:r>
      <w:r>
        <w:rPr>
          <w:rFonts w:ascii="Verdana" w:hAnsi="Verdana"/>
        </w:rPr>
        <w:t>Member Snapshot Landing Page contains the following components:</w:t>
      </w:r>
    </w:p>
    <w:p w14:paraId="4BB95A45" w14:textId="446FDBB2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</w:rPr>
      </w:pPr>
      <w:hyperlink w:anchor="_Case_Data" w:history="1">
        <w:r>
          <w:rPr>
            <w:rStyle w:val="Hyperlink"/>
            <w:rFonts w:ascii="Verdana" w:hAnsi="Verdana"/>
          </w:rPr>
          <w:t>Case Data</w:t>
        </w:r>
      </w:hyperlink>
    </w:p>
    <w:p w14:paraId="20C8E588" w14:textId="6F2B237C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  <w:u w:val="single"/>
        </w:rPr>
      </w:pPr>
      <w:hyperlink w:anchor="_Alerts" w:history="1">
        <w:r>
          <w:rPr>
            <w:rStyle w:val="Hyperlink"/>
            <w:rFonts w:ascii="Verdana" w:hAnsi="Verdana"/>
          </w:rPr>
          <w:t>Alerts</w:t>
        </w:r>
      </w:hyperlink>
    </w:p>
    <w:p w14:paraId="561A4B6D" w14:textId="627A5AFB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</w:rPr>
      </w:pPr>
      <w:hyperlink w:anchor="_Member_Details" w:history="1">
        <w:r>
          <w:rPr>
            <w:rStyle w:val="Hyperlink"/>
            <w:rFonts w:ascii="Verdana" w:hAnsi="Verdana"/>
          </w:rPr>
          <w:t>Member Details</w:t>
        </w:r>
      </w:hyperlink>
    </w:p>
    <w:p w14:paraId="49CC7734" w14:textId="490AE045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</w:rPr>
      </w:pPr>
      <w:hyperlink w:anchor="_Client_and_Processing" w:history="1">
        <w:r>
          <w:rPr>
            <w:rStyle w:val="Hyperlink"/>
            <w:rFonts w:ascii="Verdana" w:hAnsi="Verdana"/>
          </w:rPr>
          <w:t>Client and Processing Information</w:t>
        </w:r>
      </w:hyperlink>
    </w:p>
    <w:p w14:paraId="45A38B83" w14:textId="4919202C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</w:rPr>
      </w:pPr>
      <w:hyperlink w:anchor="_Center_Panel" w:history="1">
        <w:r w:rsidRPr="00D84940">
          <w:rPr>
            <w:rStyle w:val="Hyperlink"/>
            <w:rFonts w:ascii="Verdana" w:hAnsi="Verdana"/>
          </w:rPr>
          <w:t>Center Panel</w:t>
        </w:r>
      </w:hyperlink>
      <w:r>
        <w:rPr>
          <w:rFonts w:ascii="Verdana" w:hAnsi="Verdana"/>
        </w:rPr>
        <w:t xml:space="preserve"> </w:t>
      </w:r>
    </w:p>
    <w:p w14:paraId="148B9D93" w14:textId="27907957" w:rsidR="003B311E" w:rsidRPr="003B311E" w:rsidRDefault="00C2738D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ContactInformation" w:history="1">
        <w:r w:rsidRPr="004B10D9">
          <w:rPr>
            <w:rStyle w:val="Hyperlink"/>
            <w:rFonts w:ascii="Verdana" w:hAnsi="Verdana"/>
          </w:rPr>
          <w:t>Contact Information</w:t>
        </w:r>
      </w:hyperlink>
    </w:p>
    <w:p w14:paraId="2E2BF64F" w14:textId="2228DBF9" w:rsidR="007A5432" w:rsidRDefault="007A5432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Eligibility" w:history="1">
        <w:r>
          <w:rPr>
            <w:rStyle w:val="Hyperlink"/>
            <w:rFonts w:ascii="Verdana" w:hAnsi="Verdana"/>
          </w:rPr>
          <w:t>Eligibility</w:t>
        </w:r>
      </w:hyperlink>
    </w:p>
    <w:p w14:paraId="679506BE" w14:textId="7188C65B" w:rsidR="007A5432" w:rsidRDefault="007A5432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MailOrderPayments" w:history="1">
        <w:r>
          <w:rPr>
            <w:rStyle w:val="Hyperlink"/>
            <w:rFonts w:ascii="Verdana" w:hAnsi="Verdana"/>
          </w:rPr>
          <w:t>Mail Order Payments</w:t>
        </w:r>
      </w:hyperlink>
    </w:p>
    <w:p w14:paraId="4541F3F7" w14:textId="77777777" w:rsidR="007A5432" w:rsidRDefault="007A5432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MailOrderProfile" w:history="1">
        <w:r>
          <w:rPr>
            <w:rStyle w:val="Hyperlink"/>
            <w:rFonts w:ascii="Verdana" w:hAnsi="Verdana"/>
          </w:rPr>
          <w:t>Mail Order Profile</w:t>
        </w:r>
      </w:hyperlink>
      <w:r>
        <w:rPr>
          <w:rFonts w:ascii="Verdana" w:hAnsi="Verdana"/>
        </w:rPr>
        <w:t xml:space="preserve"> </w:t>
      </w:r>
    </w:p>
    <w:p w14:paraId="0E393642" w14:textId="77777777" w:rsidR="00BA5A3E" w:rsidRDefault="00BA5A3E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IDCards" w:history="1">
        <w:r w:rsidRPr="00C21F16">
          <w:rPr>
            <w:rStyle w:val="Hyperlink"/>
            <w:rFonts w:ascii="Verdana" w:hAnsi="Verdana"/>
          </w:rPr>
          <w:t>ID Cards</w:t>
        </w:r>
      </w:hyperlink>
    </w:p>
    <w:p w14:paraId="43E32831" w14:textId="77777777" w:rsidR="00BA5A3E" w:rsidRDefault="00C21F16" w:rsidP="00820814">
      <w:pPr>
        <w:pStyle w:val="ListParagraph"/>
        <w:numPr>
          <w:ilvl w:val="1"/>
          <w:numId w:val="13"/>
        </w:numPr>
        <w:spacing w:before="120" w:after="120"/>
        <w:ind w:left="1080"/>
        <w:rPr>
          <w:rFonts w:ascii="Verdana" w:hAnsi="Verdana"/>
        </w:rPr>
      </w:pPr>
      <w:hyperlink w:anchor="SOC" w:history="1">
        <w:r w:rsidRPr="00467A6C">
          <w:rPr>
            <w:rStyle w:val="Hyperlink"/>
            <w:rFonts w:ascii="Verdana" w:hAnsi="Verdana"/>
          </w:rPr>
          <w:t>Statement of Cost</w:t>
        </w:r>
      </w:hyperlink>
    </w:p>
    <w:p w14:paraId="73F3D498" w14:textId="059CA166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Fonts w:ascii="Verdana" w:hAnsi="Verdana"/>
        </w:rPr>
      </w:pPr>
      <w:hyperlink w:anchor="_Medicare_D_Quick" w:history="1">
        <w:r>
          <w:rPr>
            <w:rStyle w:val="Hyperlink"/>
            <w:rFonts w:ascii="Verdana" w:hAnsi="Verdana"/>
          </w:rPr>
          <w:t>Quick Actions</w:t>
        </w:r>
      </w:hyperlink>
      <w:r>
        <w:rPr>
          <w:rFonts w:ascii="Verdana" w:hAnsi="Verdana"/>
        </w:rPr>
        <w:t xml:space="preserve"> </w:t>
      </w:r>
    </w:p>
    <w:p w14:paraId="6C2FBF35" w14:textId="07CAEAF4" w:rsidR="007A5432" w:rsidRDefault="007A5432" w:rsidP="00820814">
      <w:pPr>
        <w:pStyle w:val="ListParagraph"/>
        <w:numPr>
          <w:ilvl w:val="0"/>
          <w:numId w:val="12"/>
        </w:numPr>
        <w:spacing w:before="120" w:after="120"/>
        <w:rPr>
          <w:rStyle w:val="Hyperlink"/>
          <w:color w:val="000000" w:themeColor="text1"/>
        </w:rPr>
      </w:pPr>
      <w:hyperlink w:anchor="_Opportunities" w:history="1">
        <w:r>
          <w:rPr>
            <w:rStyle w:val="Hyperlink"/>
            <w:rFonts w:ascii="Verdana" w:hAnsi="Verdana"/>
          </w:rPr>
          <w:t>Opportunities</w:t>
        </w:r>
      </w:hyperlink>
    </w:p>
    <w:p w14:paraId="2E92FF56" w14:textId="58D69F32" w:rsidR="007A5432" w:rsidRPr="001D6DAE" w:rsidRDefault="007A5432" w:rsidP="00820814">
      <w:pPr>
        <w:pStyle w:val="ListParagraph"/>
        <w:numPr>
          <w:ilvl w:val="0"/>
          <w:numId w:val="12"/>
        </w:numPr>
        <w:tabs>
          <w:tab w:val="left" w:pos="810"/>
        </w:tabs>
        <w:spacing w:before="120" w:after="120"/>
      </w:pPr>
      <w:hyperlink w:anchor="_Member’s_Recent_Cases" w:history="1">
        <w:r>
          <w:rPr>
            <w:rStyle w:val="Hyperlink"/>
            <w:rFonts w:ascii="Verdana" w:hAnsi="Verdana"/>
          </w:rPr>
          <w:t>Member’s Recent Cases</w:t>
        </w:r>
      </w:hyperlink>
    </w:p>
    <w:p w14:paraId="1FDED292" w14:textId="7486AACC" w:rsidR="003D785A" w:rsidRDefault="003D785A" w:rsidP="00AC34D7">
      <w:pPr>
        <w:pStyle w:val="BodyTextIndent2"/>
        <w:spacing w:after="0" w:line="240" w:lineRule="auto"/>
        <w:jc w:val="center"/>
        <w:rPr>
          <w:rFonts w:ascii="Verdana" w:hAnsi="Verdana" w:cs="Calibri"/>
        </w:rPr>
      </w:pPr>
    </w:p>
    <w:p w14:paraId="58FBB937" w14:textId="7D3F4F5A" w:rsidR="003D785A" w:rsidRDefault="00EC393A" w:rsidP="00AC34D7">
      <w:pPr>
        <w:pStyle w:val="BodyTextIndent2"/>
        <w:spacing w:after="0" w:line="240" w:lineRule="auto"/>
        <w:jc w:val="center"/>
        <w:rPr>
          <w:rFonts w:ascii="Verdana" w:hAnsi="Verdana" w:cs="Calibri"/>
        </w:rPr>
      </w:pPr>
      <w:r>
        <w:rPr>
          <w:noProof/>
        </w:rPr>
        <w:lastRenderedPageBreak/>
        <w:drawing>
          <wp:inline distT="0" distB="0" distL="0" distR="0" wp14:anchorId="00D43CF0" wp14:editId="693285CC">
            <wp:extent cx="304762" cy="304762"/>
            <wp:effectExtent l="0" t="0" r="635" b="635"/>
            <wp:docPr id="162331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3369" name="Picture 10071033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243" w:rsidRPr="00E60560">
        <w:rPr>
          <w:noProof/>
        </w:rPr>
        <w:drawing>
          <wp:inline distT="0" distB="0" distL="0" distR="0" wp14:anchorId="77E57004" wp14:editId="12ACCE70">
            <wp:extent cx="12555586" cy="7455744"/>
            <wp:effectExtent l="19050" t="19050" r="17780" b="12065"/>
            <wp:docPr id="1903334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3471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576526" cy="746817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085F547" w14:textId="4DEABC0E" w:rsidR="00830AC7" w:rsidRDefault="00830AC7" w:rsidP="00AC34D7">
      <w:pPr>
        <w:pStyle w:val="BodyTextIndent2"/>
        <w:spacing w:after="0" w:line="240" w:lineRule="auto"/>
        <w:jc w:val="center"/>
        <w:rPr>
          <w:rFonts w:ascii="Verdana" w:hAnsi="Verdana" w:cs="Calibri"/>
        </w:rPr>
      </w:pPr>
    </w:p>
    <w:p w14:paraId="020CBF9F" w14:textId="37B135E6" w:rsidR="001D6DAE" w:rsidRDefault="001D6DAE" w:rsidP="001D6DAE">
      <w:pPr>
        <w:pStyle w:val="BodyTextIndent2"/>
        <w:spacing w:after="0" w:line="240" w:lineRule="auto"/>
        <w:jc w:val="center"/>
        <w:rPr>
          <w:rFonts w:ascii="Verdana" w:hAnsi="Verdana" w:cs="Calibri"/>
        </w:rPr>
      </w:pPr>
    </w:p>
    <w:p w14:paraId="202D49AB" w14:textId="77777777" w:rsidR="00EA0942" w:rsidRDefault="00EA0942" w:rsidP="00EA0942">
      <w:pPr>
        <w:pStyle w:val="BodyTextIndent2"/>
        <w:spacing w:after="0" w:line="240" w:lineRule="auto"/>
        <w:rPr>
          <w:rFonts w:ascii="Verdana" w:hAnsi="Verdana" w:cs="Calibri"/>
        </w:rPr>
      </w:pPr>
    </w:p>
    <w:p w14:paraId="0389A181" w14:textId="05300FDB" w:rsidR="004D2365" w:rsidRDefault="0075325B" w:rsidP="00623BCA">
      <w:pPr>
        <w:pStyle w:val="BodyTextIndent2"/>
        <w:spacing w:before="120" w:line="240" w:lineRule="auto"/>
        <w:rPr>
          <w:rFonts w:ascii="Verdana" w:hAnsi="Verdana" w:cs="Calibri"/>
        </w:rPr>
      </w:pPr>
      <w:r>
        <w:rPr>
          <w:rFonts w:ascii="Verdana" w:hAnsi="Verdana" w:cs="Calibri"/>
        </w:rPr>
        <w:t xml:space="preserve">The </w:t>
      </w:r>
      <w:r w:rsidR="004D2365" w:rsidRPr="0075325B">
        <w:rPr>
          <w:rFonts w:ascii="Verdana" w:hAnsi="Verdana" w:cs="Calibri"/>
          <w:b/>
          <w:bCs/>
        </w:rPr>
        <w:t xml:space="preserve">Medicare D </w:t>
      </w:r>
      <w:r w:rsidR="004D2365">
        <w:rPr>
          <w:rFonts w:ascii="Verdana" w:hAnsi="Verdana" w:cs="Calibri"/>
        </w:rPr>
        <w:t xml:space="preserve">tab will </w:t>
      </w:r>
      <w:r w:rsidR="00623BCA">
        <w:rPr>
          <w:rFonts w:ascii="Verdana" w:hAnsi="Verdana" w:cs="Calibri"/>
          <w:b/>
          <w:bCs/>
        </w:rPr>
        <w:t>not</w:t>
      </w:r>
      <w:r w:rsidR="004D2365">
        <w:rPr>
          <w:rFonts w:ascii="Verdana" w:hAnsi="Verdana" w:cs="Calibri"/>
        </w:rPr>
        <w:t xml:space="preserve"> display if: </w:t>
      </w:r>
    </w:p>
    <w:p w14:paraId="52058530" w14:textId="77777777" w:rsidR="004D2365" w:rsidRDefault="004D2365" w:rsidP="00623BCA">
      <w:pPr>
        <w:pStyle w:val="BodyTextIndent2"/>
        <w:spacing w:before="120" w:line="240" w:lineRule="auto"/>
        <w:ind w:left="5040" w:firstLine="360"/>
        <w:rPr>
          <w:rFonts w:ascii="Verdana" w:hAnsi="Verdana"/>
        </w:rPr>
      </w:pPr>
    </w:p>
    <w:p w14:paraId="38D36C89" w14:textId="50CD3457" w:rsidR="004D2365" w:rsidRDefault="004D2365" w:rsidP="00623BCA">
      <w:pPr>
        <w:pStyle w:val="BodyTextIndent2"/>
        <w:numPr>
          <w:ilvl w:val="0"/>
          <w:numId w:val="11"/>
        </w:numPr>
        <w:spacing w:before="120" w:line="240" w:lineRule="auto"/>
        <w:rPr>
          <w:rFonts w:ascii="Verdana" w:hAnsi="Verdana"/>
        </w:rPr>
      </w:pPr>
      <w:r>
        <w:rPr>
          <w:rFonts w:ascii="Verdana" w:hAnsi="Verdana" w:cs="Calibri"/>
        </w:rPr>
        <w:t xml:space="preserve">Member is not a </w:t>
      </w:r>
      <w:r w:rsidR="00220A2C">
        <w:rPr>
          <w:rFonts w:ascii="Verdana" w:hAnsi="Verdana" w:cs="Calibri"/>
        </w:rPr>
        <w:t xml:space="preserve">MED </w:t>
      </w:r>
      <w:r>
        <w:rPr>
          <w:rFonts w:ascii="Verdana" w:hAnsi="Verdana" w:cs="Calibri"/>
        </w:rPr>
        <w:t>D Member.</w:t>
      </w:r>
    </w:p>
    <w:p w14:paraId="21F7A567" w14:textId="1643A048" w:rsidR="004D2365" w:rsidRDefault="004D2365" w:rsidP="00623BCA">
      <w:pPr>
        <w:pStyle w:val="BodyTextIndent2"/>
        <w:numPr>
          <w:ilvl w:val="0"/>
          <w:numId w:val="11"/>
        </w:numPr>
        <w:spacing w:before="120" w:line="240" w:lineRule="auto"/>
        <w:rPr>
          <w:rFonts w:ascii="Verdana" w:hAnsi="Verdana"/>
        </w:rPr>
      </w:pPr>
      <w:r>
        <w:rPr>
          <w:rFonts w:ascii="Verdana" w:hAnsi="Verdana" w:cs="Calibri"/>
        </w:rPr>
        <w:t>Agent is viewing Secondary Coverage</w:t>
      </w:r>
      <w:r w:rsidR="0075325B">
        <w:rPr>
          <w:rFonts w:ascii="Verdana" w:hAnsi="Verdana" w:cs="Calibri"/>
        </w:rPr>
        <w:t>.</w:t>
      </w:r>
    </w:p>
    <w:p w14:paraId="34912DE5" w14:textId="77777777" w:rsidR="004D2365" w:rsidRDefault="004D2365" w:rsidP="00623BCA">
      <w:pPr>
        <w:pStyle w:val="BodyTextIndent2"/>
        <w:numPr>
          <w:ilvl w:val="0"/>
          <w:numId w:val="11"/>
        </w:numPr>
        <w:spacing w:before="120" w:line="240" w:lineRule="auto"/>
        <w:rPr>
          <w:rFonts w:ascii="Verdana" w:hAnsi="Verdana"/>
        </w:rPr>
      </w:pPr>
      <w:r>
        <w:rPr>
          <w:rFonts w:ascii="Verdana" w:hAnsi="Verdana" w:cs="Calibri"/>
        </w:rPr>
        <w:t>Member is a Medicare D Member and is a Client Pharmacy Member.</w:t>
      </w:r>
    </w:p>
    <w:p w14:paraId="409A7CFD" w14:textId="218EAB5C" w:rsidR="004D2365" w:rsidRDefault="004D2365" w:rsidP="00623BCA">
      <w:pPr>
        <w:pStyle w:val="BodyTextIndent2"/>
        <w:numPr>
          <w:ilvl w:val="0"/>
          <w:numId w:val="11"/>
        </w:numPr>
        <w:spacing w:before="120" w:line="240" w:lineRule="auto"/>
        <w:rPr>
          <w:rFonts w:ascii="Verdana" w:hAnsi="Verdana"/>
        </w:rPr>
      </w:pPr>
      <w:r>
        <w:rPr>
          <w:rFonts w:ascii="Verdana" w:hAnsi="Verdana" w:cs="Calibri"/>
        </w:rPr>
        <w:t xml:space="preserve">Member is not a Client Pharmacy </w:t>
      </w:r>
      <w:r w:rsidR="00E653E4">
        <w:rPr>
          <w:rFonts w:ascii="Verdana" w:hAnsi="Verdana" w:cs="Calibri"/>
        </w:rPr>
        <w:t>Member and</w:t>
      </w:r>
      <w:r>
        <w:rPr>
          <w:rFonts w:ascii="Verdana" w:hAnsi="Verdana" w:cs="Calibri"/>
        </w:rPr>
        <w:t xml:space="preserve"> not found in </w:t>
      </w:r>
      <w:r w:rsidR="00896FAE">
        <w:rPr>
          <w:rFonts w:ascii="Verdana" w:hAnsi="Verdana" w:cs="Calibri"/>
        </w:rPr>
        <w:t>FACETS</w:t>
      </w:r>
      <w:r>
        <w:rPr>
          <w:rFonts w:ascii="Verdana" w:hAnsi="Verdana" w:cs="Calibri"/>
        </w:rPr>
        <w:t>.</w:t>
      </w:r>
    </w:p>
    <w:p w14:paraId="01B9C4BD" w14:textId="7068E2C6" w:rsidR="004D2365" w:rsidRPr="000130CF" w:rsidRDefault="004D2365" w:rsidP="00623BCA">
      <w:pPr>
        <w:pStyle w:val="BodyTextIndent2"/>
        <w:numPr>
          <w:ilvl w:val="0"/>
          <w:numId w:val="11"/>
        </w:numPr>
        <w:spacing w:before="120" w:line="240" w:lineRule="auto"/>
        <w:rPr>
          <w:rFonts w:ascii="Verdana" w:hAnsi="Verdana"/>
        </w:rPr>
      </w:pPr>
      <w:r>
        <w:rPr>
          <w:rFonts w:ascii="Verdana" w:hAnsi="Verdana" w:cs="Calibri"/>
        </w:rPr>
        <w:t xml:space="preserve">Medicare D Member, not a Client Pharmacy Member, and a system error </w:t>
      </w:r>
      <w:r w:rsidRPr="000130CF">
        <w:rPr>
          <w:rFonts w:ascii="Verdana" w:hAnsi="Verdana" w:cs="Calibri"/>
        </w:rPr>
        <w:t xml:space="preserve">occurs calling </w:t>
      </w:r>
      <w:r w:rsidR="00896FAE">
        <w:rPr>
          <w:rFonts w:ascii="Verdana" w:hAnsi="Verdana" w:cs="Calibri"/>
        </w:rPr>
        <w:t>FACETS</w:t>
      </w:r>
      <w:r w:rsidRPr="000130CF">
        <w:rPr>
          <w:rFonts w:ascii="Verdana" w:hAnsi="Verdana"/>
        </w:rPr>
        <w:t>.</w:t>
      </w:r>
    </w:p>
    <w:p w14:paraId="4EBD3D6F" w14:textId="40C3CECA" w:rsidR="004D2365" w:rsidRDefault="004D2365" w:rsidP="00623BCA">
      <w:pPr>
        <w:spacing w:before="120" w:after="120"/>
        <w:rPr>
          <w:rFonts w:ascii="Verdana" w:hAnsi="Verdana"/>
          <w:b/>
          <w:bCs/>
        </w:rPr>
      </w:pPr>
    </w:p>
    <w:p w14:paraId="4CEA9CB3" w14:textId="28567E26" w:rsidR="004D2365" w:rsidRDefault="004D2365" w:rsidP="00623BCA">
      <w:pPr>
        <w:spacing w:before="120" w:after="120"/>
        <w:jc w:val="center"/>
        <w:rPr>
          <w:rFonts w:ascii="Verdana" w:hAnsi="Verdana"/>
        </w:rPr>
      </w:pPr>
      <w:r>
        <w:t xml:space="preserve"> </w:t>
      </w:r>
      <w:r w:rsidR="008556C7" w:rsidRPr="008556C7">
        <w:rPr>
          <w:noProof/>
        </w:rPr>
        <w:t xml:space="preserve"> </w:t>
      </w:r>
      <w:r w:rsidR="00DA0415">
        <w:rPr>
          <w:noProof/>
        </w:rPr>
        <w:drawing>
          <wp:inline distT="0" distB="0" distL="0" distR="0" wp14:anchorId="19323A1E" wp14:editId="46D684B5">
            <wp:extent cx="9144000" cy="698269"/>
            <wp:effectExtent l="19050" t="19050" r="1905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9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171DD" w14:textId="77777777" w:rsidR="004F19AD" w:rsidRDefault="004F19AD" w:rsidP="00623BCA">
      <w:pPr>
        <w:pStyle w:val="BodyTextIndent2"/>
        <w:spacing w:before="120" w:line="240" w:lineRule="auto"/>
        <w:ind w:left="0"/>
        <w:rPr>
          <w:rFonts w:ascii="Verdana" w:hAnsi="Verdana"/>
          <w:b/>
          <w:bCs/>
        </w:rPr>
      </w:pPr>
    </w:p>
    <w:p w14:paraId="759633A3" w14:textId="648FCA6D" w:rsidR="004F19AD" w:rsidRDefault="004F19AD" w:rsidP="00623BCA">
      <w:pPr>
        <w:pStyle w:val="BodyTextIndent2"/>
        <w:spacing w:before="120" w:line="240" w:lineRule="auto"/>
        <w:ind w:left="0"/>
        <w:rPr>
          <w:rFonts w:ascii="Verdana" w:hAnsi="Verdana"/>
        </w:rPr>
      </w:pPr>
      <w:r w:rsidRPr="002F15B3">
        <w:rPr>
          <w:rFonts w:ascii="Verdana" w:hAnsi="Verdana"/>
          <w:b/>
          <w:bCs/>
        </w:rPr>
        <w:t>Note:</w:t>
      </w:r>
      <w:r>
        <w:rPr>
          <w:rFonts w:ascii="Verdana" w:hAnsi="Verdana"/>
        </w:rPr>
        <w:t xml:space="preserve"> When accessing the Member Snapshot Landing Page for a Medicare D beneficiary with multiple lines of eligibility, the following banner will display under the </w:t>
      </w:r>
      <w:r w:rsidRPr="00EF2E68">
        <w:rPr>
          <w:rFonts w:ascii="Verdana" w:hAnsi="Verdana"/>
          <w:b/>
          <w:bCs/>
        </w:rPr>
        <w:t>Case Data</w:t>
      </w:r>
      <w:r>
        <w:rPr>
          <w:rFonts w:ascii="Verdana" w:hAnsi="Verdana"/>
        </w:rPr>
        <w:t xml:space="preserve"> panel:  “You are currently viewing &lt;active/inactive&gt; eligibility in carrier &lt;Carrier&gt; in Member Snapshot. The Medicare D Line of Eligibility selected is &lt;active/inactive&gt; line of eligibility for carrier &lt;Carrier&gt;.” </w:t>
      </w:r>
    </w:p>
    <w:p w14:paraId="1E47E609" w14:textId="77777777" w:rsidR="004F19AD" w:rsidRDefault="004F19AD" w:rsidP="00623BCA">
      <w:pPr>
        <w:pStyle w:val="BodyTextIndent2"/>
        <w:spacing w:before="120" w:line="240" w:lineRule="auto"/>
        <w:ind w:left="0"/>
        <w:rPr>
          <w:rFonts w:ascii="Verdana" w:hAnsi="Verdana"/>
        </w:rPr>
      </w:pPr>
    </w:p>
    <w:p w14:paraId="47509773" w14:textId="7B69D6D8" w:rsidR="004F19AD" w:rsidRDefault="005945CC" w:rsidP="004F19AD">
      <w:pPr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D5D0CF9" wp14:editId="4560F6B6">
            <wp:extent cx="9144000" cy="18915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8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734F" w14:textId="77777777" w:rsidR="007F1FCD" w:rsidRDefault="007F1FCD" w:rsidP="006942C4">
      <w:pPr>
        <w:rPr>
          <w:rFonts w:ascii="Verdana" w:hAnsi="Verdana"/>
        </w:rPr>
      </w:pPr>
    </w:p>
    <w:p w14:paraId="4AE4E317" w14:textId="77777777" w:rsidR="00176400" w:rsidRPr="005D7976" w:rsidRDefault="008B69C1" w:rsidP="005A64DA">
      <w:pPr>
        <w:jc w:val="right"/>
        <w:rPr>
          <w:rFonts w:ascii="Verdana" w:hAnsi="Verdana"/>
        </w:rPr>
      </w:pPr>
      <w:hyperlink w:anchor="_top" w:history="1">
        <w:r w:rsidRPr="005D797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C282A" w:rsidRPr="005D7976" w14:paraId="0E589D55" w14:textId="77777777" w:rsidTr="00DC1403">
        <w:tc>
          <w:tcPr>
            <w:tcW w:w="5000" w:type="pct"/>
            <w:shd w:val="clear" w:color="auto" w:fill="C0C0C0"/>
          </w:tcPr>
          <w:p w14:paraId="429CA451" w14:textId="77777777" w:rsidR="002C282A" w:rsidRPr="005D7976" w:rsidRDefault="002C282A" w:rsidP="009E361E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72" w:name="_Toc118292966"/>
            <w:bookmarkStart w:id="73" w:name="_Toc205443895"/>
            <w:r w:rsidRPr="005D7976">
              <w:rPr>
                <w:rFonts w:ascii="Verdana" w:hAnsi="Verdana"/>
                <w:i w:val="0"/>
                <w:iCs w:val="0"/>
              </w:rPr>
              <w:t>Related Documents</w:t>
            </w:r>
            <w:bookmarkEnd w:id="72"/>
            <w:bookmarkEnd w:id="73"/>
          </w:p>
        </w:tc>
      </w:tr>
    </w:tbl>
    <w:p w14:paraId="4A77BD44" w14:textId="7F02EF62" w:rsidR="00B0419D" w:rsidRDefault="00E82F09" w:rsidP="009E361E">
      <w:pPr>
        <w:spacing w:before="120" w:after="120"/>
        <w:rPr>
          <w:sz w:val="22"/>
          <w:szCs w:val="22"/>
        </w:rPr>
      </w:pPr>
      <w:r>
        <w:rPr>
          <w:rFonts w:ascii="Verdana" w:hAnsi="Verdana"/>
          <w:b/>
        </w:rPr>
        <w:t xml:space="preserve">Parent </w:t>
      </w:r>
      <w:r w:rsidR="0081132A">
        <w:rPr>
          <w:rFonts w:ascii="Verdana" w:hAnsi="Verdana"/>
          <w:b/>
        </w:rPr>
        <w:t>Document</w:t>
      </w:r>
      <w:r>
        <w:rPr>
          <w:rFonts w:ascii="Verdana" w:hAnsi="Verdana"/>
          <w:b/>
        </w:rPr>
        <w:t>:</w:t>
      </w:r>
      <w:r w:rsidR="000137AC">
        <w:rPr>
          <w:rFonts w:ascii="Verdana" w:hAnsi="Verdana"/>
          <w:color w:val="000000"/>
        </w:rPr>
        <w:t> </w:t>
      </w:r>
      <w:r w:rsidR="00B955E4">
        <w:rPr>
          <w:rFonts w:ascii="Verdana" w:hAnsi="Verdana"/>
          <w:color w:val="000000"/>
        </w:rPr>
        <w:t xml:space="preserve"> </w:t>
      </w:r>
      <w:hyperlink r:id="rId52" w:history="1">
        <w:r w:rsidR="00EC0EED">
          <w:rPr>
            <w:rStyle w:val="Hyperlink"/>
            <w:rFonts w:ascii="Verdana" w:hAnsi="Verdana"/>
          </w:rPr>
          <w:t>CALL-0049 Customer Care Internal and External Call Handling</w:t>
        </w:r>
      </w:hyperlink>
    </w:p>
    <w:p w14:paraId="78987A8D" w14:textId="79C8ECCC" w:rsidR="002C282A" w:rsidRDefault="002C282A" w:rsidP="00E82F09">
      <w:pPr>
        <w:rPr>
          <w:rFonts w:ascii="Verdana" w:hAnsi="Verdana"/>
          <w:b/>
        </w:rPr>
      </w:pPr>
    </w:p>
    <w:bookmarkEnd w:id="62"/>
    <w:p w14:paraId="0179F9C2" w14:textId="232FFFFF" w:rsidR="002C282A" w:rsidRPr="005D7976" w:rsidRDefault="009130A1" w:rsidP="002C282A">
      <w:pPr>
        <w:jc w:val="right"/>
        <w:rPr>
          <w:rFonts w:ascii="Verdana" w:hAnsi="Verdana"/>
        </w:rPr>
      </w:pPr>
      <w:r>
        <w:rPr>
          <w:color w:val="2B579A"/>
          <w:shd w:val="clear" w:color="auto" w:fill="E6E6E6"/>
        </w:rPr>
        <w:fldChar w:fldCharType="begin"/>
      </w:r>
      <w:r w:rsidR="005C0A38" w:rsidRPr="00645886">
        <w:rPr>
          <w:color w:val="2B579A"/>
          <w:shd w:val="clear" w:color="auto" w:fill="E6E6E6"/>
        </w:rPr>
        <w:instrText>HYPERLINK  \l "_top"</w:instrText>
      </w:r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r w:rsidR="002C282A" w:rsidRPr="005D7976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  <w:r w:rsidR="00E82F09" w:rsidRPr="005D7976">
        <w:rPr>
          <w:rFonts w:ascii="Verdana" w:hAnsi="Verdana"/>
        </w:rPr>
        <w:t xml:space="preserve"> </w:t>
      </w:r>
    </w:p>
    <w:p w14:paraId="424F3E6A" w14:textId="77777777" w:rsidR="00B13B31" w:rsidRPr="005D7976" w:rsidRDefault="00B13B31" w:rsidP="00C247CB">
      <w:pPr>
        <w:jc w:val="center"/>
        <w:rPr>
          <w:rFonts w:ascii="Verdana" w:hAnsi="Verdana"/>
          <w:sz w:val="16"/>
          <w:szCs w:val="16"/>
        </w:rPr>
      </w:pPr>
    </w:p>
    <w:p w14:paraId="751A33A8" w14:textId="77777777" w:rsidR="00710E68" w:rsidRPr="005D7976" w:rsidRDefault="00710E68" w:rsidP="00C247CB">
      <w:pPr>
        <w:jc w:val="center"/>
        <w:rPr>
          <w:rFonts w:ascii="Verdana" w:hAnsi="Verdana"/>
          <w:sz w:val="16"/>
          <w:szCs w:val="16"/>
        </w:rPr>
      </w:pPr>
      <w:r w:rsidRPr="005D7976">
        <w:rPr>
          <w:rFonts w:ascii="Verdana" w:hAnsi="Verdana"/>
          <w:sz w:val="16"/>
          <w:szCs w:val="16"/>
        </w:rPr>
        <w:t xml:space="preserve">Not </w:t>
      </w:r>
      <w:r w:rsidR="009F64F1" w:rsidRPr="005D7976">
        <w:rPr>
          <w:rFonts w:ascii="Verdana" w:hAnsi="Verdana"/>
          <w:sz w:val="16"/>
          <w:szCs w:val="16"/>
        </w:rPr>
        <w:t xml:space="preserve">to </w:t>
      </w:r>
      <w:r w:rsidRPr="005D7976">
        <w:rPr>
          <w:rFonts w:ascii="Verdana" w:hAnsi="Verdana"/>
          <w:sz w:val="16"/>
          <w:szCs w:val="16"/>
        </w:rPr>
        <w:t xml:space="preserve">Be Reproduced </w:t>
      </w:r>
      <w:r w:rsidR="009F64F1" w:rsidRPr="005D7976">
        <w:rPr>
          <w:rFonts w:ascii="Verdana" w:hAnsi="Verdana"/>
          <w:sz w:val="16"/>
          <w:szCs w:val="16"/>
        </w:rPr>
        <w:t xml:space="preserve">or </w:t>
      </w:r>
      <w:r w:rsidRPr="005D7976">
        <w:rPr>
          <w:rFonts w:ascii="Verdana" w:hAnsi="Verdana"/>
          <w:sz w:val="16"/>
          <w:szCs w:val="16"/>
        </w:rPr>
        <w:t xml:space="preserve">Disclosed to Others </w:t>
      </w:r>
      <w:r w:rsidR="009F64F1" w:rsidRPr="005D7976">
        <w:rPr>
          <w:rFonts w:ascii="Verdana" w:hAnsi="Verdana"/>
          <w:sz w:val="16"/>
          <w:szCs w:val="16"/>
        </w:rPr>
        <w:t xml:space="preserve">without </w:t>
      </w:r>
      <w:r w:rsidRPr="005D7976">
        <w:rPr>
          <w:rFonts w:ascii="Verdana" w:hAnsi="Verdana"/>
          <w:sz w:val="16"/>
          <w:szCs w:val="16"/>
        </w:rPr>
        <w:t>Prior Written Approval</w:t>
      </w:r>
    </w:p>
    <w:p w14:paraId="79EC4754" w14:textId="0E2E446D" w:rsidR="005A64DA" w:rsidRPr="005D7976" w:rsidRDefault="00710E68" w:rsidP="00C247CB">
      <w:pPr>
        <w:jc w:val="center"/>
        <w:rPr>
          <w:rFonts w:ascii="Verdana" w:hAnsi="Verdana"/>
          <w:sz w:val="16"/>
          <w:szCs w:val="16"/>
        </w:rPr>
      </w:pPr>
      <w:r w:rsidRPr="005D7976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/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PAPER COPY </w:t>
      </w:r>
      <w:r w:rsidR="00B13B31" w:rsidRPr="005D7976">
        <w:rPr>
          <w:rFonts w:ascii="Verdana" w:hAnsi="Verdana"/>
          <w:b/>
          <w:color w:val="000000"/>
          <w:sz w:val="16"/>
          <w:szCs w:val="16"/>
        </w:rPr>
        <w:t>=</w:t>
      </w:r>
      <w:r w:rsidRPr="005D7976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sectPr w:rsidR="005A64DA" w:rsidRPr="005D7976" w:rsidSect="00F1152F">
      <w:footerReference w:type="even" r:id="rId53"/>
      <w:footerReference w:type="default" r:id="rId54"/>
      <w:headerReference w:type="first" r:id="rId55"/>
      <w:footerReference w:type="first" r:id="rId56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95FD4" w14:textId="77777777" w:rsidR="009A7CFB" w:rsidRDefault="009A7CFB">
      <w:r>
        <w:separator/>
      </w:r>
    </w:p>
  </w:endnote>
  <w:endnote w:type="continuationSeparator" w:id="0">
    <w:p w14:paraId="503D70D8" w14:textId="77777777" w:rsidR="009A7CFB" w:rsidRDefault="009A7CFB">
      <w:r>
        <w:continuationSeparator/>
      </w:r>
    </w:p>
  </w:endnote>
  <w:endnote w:type="continuationNotice" w:id="1">
    <w:p w14:paraId="1E697D5D" w14:textId="77777777" w:rsidR="009A7CFB" w:rsidRDefault="009A7C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46A88" w14:textId="77777777" w:rsidR="00437DBF" w:rsidRDefault="00437DBF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2A7C81C" w14:textId="77777777" w:rsidR="00437DBF" w:rsidRDefault="00437DBF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22A07C" w14:textId="77777777" w:rsidR="00437DBF" w:rsidRDefault="00437DBF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12</w:t>
    </w:r>
    <w:r>
      <w:rPr>
        <w:rStyle w:val="PageNumber"/>
      </w:rPr>
      <w:fldChar w:fldCharType="end"/>
    </w:r>
  </w:p>
  <w:p w14:paraId="2C73933C" w14:textId="77777777" w:rsidR="00437DBF" w:rsidRPr="00245D49" w:rsidRDefault="00437DBF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A166C" w14:textId="77777777" w:rsidR="00437DBF" w:rsidRPr="00CD2229" w:rsidRDefault="00437DBF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349B8" w14:textId="77777777" w:rsidR="009A7CFB" w:rsidRDefault="009A7CFB">
      <w:r>
        <w:separator/>
      </w:r>
    </w:p>
  </w:footnote>
  <w:footnote w:type="continuationSeparator" w:id="0">
    <w:p w14:paraId="3E0BE72D" w14:textId="77777777" w:rsidR="009A7CFB" w:rsidRDefault="009A7CFB">
      <w:r>
        <w:continuationSeparator/>
      </w:r>
    </w:p>
  </w:footnote>
  <w:footnote w:type="continuationNotice" w:id="1">
    <w:p w14:paraId="35A822F6" w14:textId="77777777" w:rsidR="009A7CFB" w:rsidRDefault="009A7C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E51C4" w14:textId="77777777" w:rsidR="00437DBF" w:rsidRDefault="00437DBF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221E"/>
    <w:multiLevelType w:val="hybridMultilevel"/>
    <w:tmpl w:val="1890AC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E107CA"/>
    <w:multiLevelType w:val="hybridMultilevel"/>
    <w:tmpl w:val="F12CE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4084C"/>
    <w:multiLevelType w:val="hybridMultilevel"/>
    <w:tmpl w:val="FE2EB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9050E"/>
    <w:multiLevelType w:val="hybridMultilevel"/>
    <w:tmpl w:val="B5424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F7315"/>
    <w:multiLevelType w:val="hybridMultilevel"/>
    <w:tmpl w:val="8F763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C1411E"/>
    <w:multiLevelType w:val="hybridMultilevel"/>
    <w:tmpl w:val="99F609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056BBD"/>
    <w:multiLevelType w:val="multilevel"/>
    <w:tmpl w:val="04D6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3E6031"/>
    <w:multiLevelType w:val="hybridMultilevel"/>
    <w:tmpl w:val="80A0E420"/>
    <w:lvl w:ilvl="0" w:tplc="392CC37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 w:tplc="04090003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97C14"/>
    <w:multiLevelType w:val="hybridMultilevel"/>
    <w:tmpl w:val="9A2AB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91EE3"/>
    <w:multiLevelType w:val="hybridMultilevel"/>
    <w:tmpl w:val="2B56C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8B26014"/>
    <w:multiLevelType w:val="hybridMultilevel"/>
    <w:tmpl w:val="5C60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D4B7E"/>
    <w:multiLevelType w:val="hybridMultilevel"/>
    <w:tmpl w:val="F20C5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A23B5"/>
    <w:multiLevelType w:val="hybridMultilevel"/>
    <w:tmpl w:val="1BE2218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3" w15:restartNumberingAfterBreak="0">
    <w:nsid w:val="65ED7194"/>
    <w:multiLevelType w:val="hybridMultilevel"/>
    <w:tmpl w:val="295C2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8E7226"/>
    <w:multiLevelType w:val="hybridMultilevel"/>
    <w:tmpl w:val="021C6BCA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2B573F"/>
    <w:multiLevelType w:val="hybridMultilevel"/>
    <w:tmpl w:val="CBB434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D822BB"/>
    <w:multiLevelType w:val="hybridMultilevel"/>
    <w:tmpl w:val="FDEE2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276147">
    <w:abstractNumId w:val="5"/>
  </w:num>
  <w:num w:numId="2" w16cid:durableId="989560376">
    <w:abstractNumId w:val="13"/>
  </w:num>
  <w:num w:numId="3" w16cid:durableId="493028442">
    <w:abstractNumId w:val="2"/>
  </w:num>
  <w:num w:numId="4" w16cid:durableId="173369741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34139885">
    <w:abstractNumId w:val="4"/>
  </w:num>
  <w:num w:numId="6" w16cid:durableId="727727715">
    <w:abstractNumId w:val="14"/>
  </w:num>
  <w:num w:numId="7" w16cid:durableId="2003120119">
    <w:abstractNumId w:val="0"/>
  </w:num>
  <w:num w:numId="8" w16cid:durableId="1024600645">
    <w:abstractNumId w:val="8"/>
  </w:num>
  <w:num w:numId="9" w16cid:durableId="140584322">
    <w:abstractNumId w:val="14"/>
  </w:num>
  <w:num w:numId="10" w16cid:durableId="1040669108">
    <w:abstractNumId w:val="12"/>
  </w:num>
  <w:num w:numId="11" w16cid:durableId="431324354">
    <w:abstractNumId w:val="15"/>
  </w:num>
  <w:num w:numId="12" w16cid:durableId="1230189622">
    <w:abstractNumId w:val="7"/>
  </w:num>
  <w:num w:numId="13" w16cid:durableId="127605512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217862991">
    <w:abstractNumId w:val="12"/>
  </w:num>
  <w:num w:numId="15" w16cid:durableId="1287927396">
    <w:abstractNumId w:val="9"/>
  </w:num>
  <w:num w:numId="16" w16cid:durableId="1096827490">
    <w:abstractNumId w:val="11"/>
  </w:num>
  <w:num w:numId="17" w16cid:durableId="659429734">
    <w:abstractNumId w:val="1"/>
  </w:num>
  <w:num w:numId="18" w16cid:durableId="1010645355">
    <w:abstractNumId w:val="16"/>
  </w:num>
  <w:num w:numId="19" w16cid:durableId="70780704">
    <w:abstractNumId w:val="3"/>
  </w:num>
  <w:num w:numId="20" w16cid:durableId="964695612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D64"/>
    <w:rsid w:val="000002D0"/>
    <w:rsid w:val="00001A52"/>
    <w:rsid w:val="00003172"/>
    <w:rsid w:val="0000438B"/>
    <w:rsid w:val="00004808"/>
    <w:rsid w:val="00004C9D"/>
    <w:rsid w:val="00006F8A"/>
    <w:rsid w:val="0001151D"/>
    <w:rsid w:val="000130CF"/>
    <w:rsid w:val="000133BE"/>
    <w:rsid w:val="000137AC"/>
    <w:rsid w:val="00013891"/>
    <w:rsid w:val="00013F5E"/>
    <w:rsid w:val="00015A2E"/>
    <w:rsid w:val="00017618"/>
    <w:rsid w:val="00017C57"/>
    <w:rsid w:val="000202A8"/>
    <w:rsid w:val="000202F2"/>
    <w:rsid w:val="00021AC3"/>
    <w:rsid w:val="0002256F"/>
    <w:rsid w:val="0002333E"/>
    <w:rsid w:val="00024006"/>
    <w:rsid w:val="00024BE1"/>
    <w:rsid w:val="00024EBC"/>
    <w:rsid w:val="000266CB"/>
    <w:rsid w:val="00030DB5"/>
    <w:rsid w:val="00031DE9"/>
    <w:rsid w:val="000323D5"/>
    <w:rsid w:val="00032ABB"/>
    <w:rsid w:val="00032FD6"/>
    <w:rsid w:val="00033784"/>
    <w:rsid w:val="00033E7E"/>
    <w:rsid w:val="00035BED"/>
    <w:rsid w:val="00035D10"/>
    <w:rsid w:val="00037E6A"/>
    <w:rsid w:val="00041488"/>
    <w:rsid w:val="0004188D"/>
    <w:rsid w:val="00041AFF"/>
    <w:rsid w:val="00042B84"/>
    <w:rsid w:val="00044002"/>
    <w:rsid w:val="00044013"/>
    <w:rsid w:val="00044CCC"/>
    <w:rsid w:val="00045CC4"/>
    <w:rsid w:val="00050464"/>
    <w:rsid w:val="00050B01"/>
    <w:rsid w:val="000518DD"/>
    <w:rsid w:val="000532D9"/>
    <w:rsid w:val="000563B0"/>
    <w:rsid w:val="00056749"/>
    <w:rsid w:val="00056E9D"/>
    <w:rsid w:val="0005748C"/>
    <w:rsid w:val="000614D8"/>
    <w:rsid w:val="00061AD2"/>
    <w:rsid w:val="00062216"/>
    <w:rsid w:val="00063682"/>
    <w:rsid w:val="00063890"/>
    <w:rsid w:val="00063FCC"/>
    <w:rsid w:val="000647DF"/>
    <w:rsid w:val="00065C4F"/>
    <w:rsid w:val="00067B53"/>
    <w:rsid w:val="00070FEF"/>
    <w:rsid w:val="000717A6"/>
    <w:rsid w:val="00071861"/>
    <w:rsid w:val="0007447C"/>
    <w:rsid w:val="000751D9"/>
    <w:rsid w:val="00076244"/>
    <w:rsid w:val="000762C4"/>
    <w:rsid w:val="00076D67"/>
    <w:rsid w:val="00077AD9"/>
    <w:rsid w:val="00077CB4"/>
    <w:rsid w:val="00080087"/>
    <w:rsid w:val="00080560"/>
    <w:rsid w:val="00081F40"/>
    <w:rsid w:val="000820B7"/>
    <w:rsid w:val="0008239E"/>
    <w:rsid w:val="00082DE4"/>
    <w:rsid w:val="00082FFD"/>
    <w:rsid w:val="00085CB6"/>
    <w:rsid w:val="0008665F"/>
    <w:rsid w:val="0008772D"/>
    <w:rsid w:val="00087836"/>
    <w:rsid w:val="00092809"/>
    <w:rsid w:val="00092B10"/>
    <w:rsid w:val="00094934"/>
    <w:rsid w:val="00094E1D"/>
    <w:rsid w:val="000953EE"/>
    <w:rsid w:val="000958DF"/>
    <w:rsid w:val="00095AB5"/>
    <w:rsid w:val="00095E68"/>
    <w:rsid w:val="00096519"/>
    <w:rsid w:val="000979E3"/>
    <w:rsid w:val="000A0521"/>
    <w:rsid w:val="000A1C2E"/>
    <w:rsid w:val="000A2E96"/>
    <w:rsid w:val="000A31C3"/>
    <w:rsid w:val="000A3660"/>
    <w:rsid w:val="000A3704"/>
    <w:rsid w:val="000A477C"/>
    <w:rsid w:val="000A51E0"/>
    <w:rsid w:val="000A5AA3"/>
    <w:rsid w:val="000A6B88"/>
    <w:rsid w:val="000A7766"/>
    <w:rsid w:val="000B01F7"/>
    <w:rsid w:val="000B1375"/>
    <w:rsid w:val="000B210E"/>
    <w:rsid w:val="000B32E6"/>
    <w:rsid w:val="000B3A4C"/>
    <w:rsid w:val="000B3C4C"/>
    <w:rsid w:val="000B3D88"/>
    <w:rsid w:val="000B412F"/>
    <w:rsid w:val="000B656F"/>
    <w:rsid w:val="000B6A70"/>
    <w:rsid w:val="000B72DF"/>
    <w:rsid w:val="000C1D50"/>
    <w:rsid w:val="000C79F6"/>
    <w:rsid w:val="000C7A44"/>
    <w:rsid w:val="000D0121"/>
    <w:rsid w:val="000D04F0"/>
    <w:rsid w:val="000D0539"/>
    <w:rsid w:val="000D1870"/>
    <w:rsid w:val="000D2399"/>
    <w:rsid w:val="000D3EBB"/>
    <w:rsid w:val="000D4D60"/>
    <w:rsid w:val="000D5B18"/>
    <w:rsid w:val="000D607E"/>
    <w:rsid w:val="000D6714"/>
    <w:rsid w:val="000D6D39"/>
    <w:rsid w:val="000D7A67"/>
    <w:rsid w:val="000E0894"/>
    <w:rsid w:val="000E0C09"/>
    <w:rsid w:val="000E0F55"/>
    <w:rsid w:val="000E1D66"/>
    <w:rsid w:val="000E26BE"/>
    <w:rsid w:val="000E369A"/>
    <w:rsid w:val="000E3743"/>
    <w:rsid w:val="000E3993"/>
    <w:rsid w:val="000E481C"/>
    <w:rsid w:val="000E55D6"/>
    <w:rsid w:val="000E6849"/>
    <w:rsid w:val="000E6DF4"/>
    <w:rsid w:val="000F0C7F"/>
    <w:rsid w:val="000F0D1B"/>
    <w:rsid w:val="000F0F04"/>
    <w:rsid w:val="000F195A"/>
    <w:rsid w:val="000F1A52"/>
    <w:rsid w:val="000F37A9"/>
    <w:rsid w:val="000F4459"/>
    <w:rsid w:val="000F59DB"/>
    <w:rsid w:val="000F62CE"/>
    <w:rsid w:val="000F62F9"/>
    <w:rsid w:val="000F6BDD"/>
    <w:rsid w:val="00100949"/>
    <w:rsid w:val="00101309"/>
    <w:rsid w:val="00103B95"/>
    <w:rsid w:val="0010492A"/>
    <w:rsid w:val="00105577"/>
    <w:rsid w:val="001066BC"/>
    <w:rsid w:val="00106D2A"/>
    <w:rsid w:val="00107412"/>
    <w:rsid w:val="001102C6"/>
    <w:rsid w:val="00111B44"/>
    <w:rsid w:val="00111E0D"/>
    <w:rsid w:val="001134BF"/>
    <w:rsid w:val="00113DE6"/>
    <w:rsid w:val="00113E77"/>
    <w:rsid w:val="00113FA5"/>
    <w:rsid w:val="001140BD"/>
    <w:rsid w:val="00114D03"/>
    <w:rsid w:val="00115944"/>
    <w:rsid w:val="001159F0"/>
    <w:rsid w:val="00116CB7"/>
    <w:rsid w:val="00116EE2"/>
    <w:rsid w:val="00117B25"/>
    <w:rsid w:val="00117FF6"/>
    <w:rsid w:val="00120A7F"/>
    <w:rsid w:val="0012114E"/>
    <w:rsid w:val="001212D7"/>
    <w:rsid w:val="00121805"/>
    <w:rsid w:val="00122F77"/>
    <w:rsid w:val="0012373E"/>
    <w:rsid w:val="00123849"/>
    <w:rsid w:val="00125181"/>
    <w:rsid w:val="001262D1"/>
    <w:rsid w:val="00126D87"/>
    <w:rsid w:val="00127749"/>
    <w:rsid w:val="00127B1E"/>
    <w:rsid w:val="00134774"/>
    <w:rsid w:val="00134F81"/>
    <w:rsid w:val="001355F6"/>
    <w:rsid w:val="0013563B"/>
    <w:rsid w:val="00135ACD"/>
    <w:rsid w:val="00135D59"/>
    <w:rsid w:val="001360A5"/>
    <w:rsid w:val="00136758"/>
    <w:rsid w:val="0013698D"/>
    <w:rsid w:val="00137191"/>
    <w:rsid w:val="00137FDA"/>
    <w:rsid w:val="00140486"/>
    <w:rsid w:val="001407D8"/>
    <w:rsid w:val="00140813"/>
    <w:rsid w:val="0014095C"/>
    <w:rsid w:val="0014131D"/>
    <w:rsid w:val="00143C12"/>
    <w:rsid w:val="00143C67"/>
    <w:rsid w:val="00143F75"/>
    <w:rsid w:val="001457B6"/>
    <w:rsid w:val="00146406"/>
    <w:rsid w:val="00146A94"/>
    <w:rsid w:val="00147A2B"/>
    <w:rsid w:val="001512A3"/>
    <w:rsid w:val="0015156C"/>
    <w:rsid w:val="001517DA"/>
    <w:rsid w:val="001519C8"/>
    <w:rsid w:val="00151B56"/>
    <w:rsid w:val="00151DE7"/>
    <w:rsid w:val="00153125"/>
    <w:rsid w:val="00154424"/>
    <w:rsid w:val="001545E9"/>
    <w:rsid w:val="00154846"/>
    <w:rsid w:val="00155A4B"/>
    <w:rsid w:val="001560C4"/>
    <w:rsid w:val="001606F7"/>
    <w:rsid w:val="0016079B"/>
    <w:rsid w:val="00160ACD"/>
    <w:rsid w:val="0016273A"/>
    <w:rsid w:val="00162830"/>
    <w:rsid w:val="00162BBA"/>
    <w:rsid w:val="00163596"/>
    <w:rsid w:val="001639DD"/>
    <w:rsid w:val="00164303"/>
    <w:rsid w:val="0016484A"/>
    <w:rsid w:val="001659D3"/>
    <w:rsid w:val="00166366"/>
    <w:rsid w:val="00170A5E"/>
    <w:rsid w:val="001719E9"/>
    <w:rsid w:val="001720FE"/>
    <w:rsid w:val="00172400"/>
    <w:rsid w:val="00174CE0"/>
    <w:rsid w:val="001753F3"/>
    <w:rsid w:val="00175926"/>
    <w:rsid w:val="001762F9"/>
    <w:rsid w:val="00176354"/>
    <w:rsid w:val="00176400"/>
    <w:rsid w:val="001802CD"/>
    <w:rsid w:val="001810D9"/>
    <w:rsid w:val="0018129A"/>
    <w:rsid w:val="00181957"/>
    <w:rsid w:val="0018264C"/>
    <w:rsid w:val="0018316A"/>
    <w:rsid w:val="001835E3"/>
    <w:rsid w:val="00184B98"/>
    <w:rsid w:val="00184C75"/>
    <w:rsid w:val="00184F17"/>
    <w:rsid w:val="00185A57"/>
    <w:rsid w:val="00185D5C"/>
    <w:rsid w:val="0018617B"/>
    <w:rsid w:val="001875B4"/>
    <w:rsid w:val="00187909"/>
    <w:rsid w:val="0019029B"/>
    <w:rsid w:val="00190F93"/>
    <w:rsid w:val="00194A5B"/>
    <w:rsid w:val="0019501A"/>
    <w:rsid w:val="0019677F"/>
    <w:rsid w:val="00197956"/>
    <w:rsid w:val="001A0308"/>
    <w:rsid w:val="001A060C"/>
    <w:rsid w:val="001A0DC6"/>
    <w:rsid w:val="001A2AFE"/>
    <w:rsid w:val="001A30F1"/>
    <w:rsid w:val="001A3455"/>
    <w:rsid w:val="001A374F"/>
    <w:rsid w:val="001A57AD"/>
    <w:rsid w:val="001A63B4"/>
    <w:rsid w:val="001A747B"/>
    <w:rsid w:val="001B1742"/>
    <w:rsid w:val="001B18FA"/>
    <w:rsid w:val="001B25DB"/>
    <w:rsid w:val="001B3879"/>
    <w:rsid w:val="001B3DDE"/>
    <w:rsid w:val="001B464B"/>
    <w:rsid w:val="001B4E0C"/>
    <w:rsid w:val="001B6205"/>
    <w:rsid w:val="001B65A4"/>
    <w:rsid w:val="001B6D3E"/>
    <w:rsid w:val="001C0491"/>
    <w:rsid w:val="001C0B6F"/>
    <w:rsid w:val="001C126C"/>
    <w:rsid w:val="001C27F7"/>
    <w:rsid w:val="001C32FB"/>
    <w:rsid w:val="001C4553"/>
    <w:rsid w:val="001C5323"/>
    <w:rsid w:val="001C6B7E"/>
    <w:rsid w:val="001C7901"/>
    <w:rsid w:val="001D18CC"/>
    <w:rsid w:val="001D26A0"/>
    <w:rsid w:val="001D2E09"/>
    <w:rsid w:val="001D37AC"/>
    <w:rsid w:val="001D545D"/>
    <w:rsid w:val="001D6DAE"/>
    <w:rsid w:val="001E0552"/>
    <w:rsid w:val="001E0B79"/>
    <w:rsid w:val="001E2309"/>
    <w:rsid w:val="001E358F"/>
    <w:rsid w:val="001E41DC"/>
    <w:rsid w:val="001F031E"/>
    <w:rsid w:val="001F06A6"/>
    <w:rsid w:val="001F0D58"/>
    <w:rsid w:val="001F0D5E"/>
    <w:rsid w:val="001F1218"/>
    <w:rsid w:val="001F26B4"/>
    <w:rsid w:val="001F27E9"/>
    <w:rsid w:val="001F2DE7"/>
    <w:rsid w:val="001F3B06"/>
    <w:rsid w:val="001F443A"/>
    <w:rsid w:val="001F6AB7"/>
    <w:rsid w:val="001F6CB8"/>
    <w:rsid w:val="002016B4"/>
    <w:rsid w:val="00202C58"/>
    <w:rsid w:val="0020345B"/>
    <w:rsid w:val="002035B7"/>
    <w:rsid w:val="0020379C"/>
    <w:rsid w:val="00204796"/>
    <w:rsid w:val="00205379"/>
    <w:rsid w:val="002055CF"/>
    <w:rsid w:val="0020580C"/>
    <w:rsid w:val="002058F5"/>
    <w:rsid w:val="00206F47"/>
    <w:rsid w:val="0021054F"/>
    <w:rsid w:val="0021070F"/>
    <w:rsid w:val="00211939"/>
    <w:rsid w:val="0021198F"/>
    <w:rsid w:val="00211F49"/>
    <w:rsid w:val="00212DD1"/>
    <w:rsid w:val="00213D22"/>
    <w:rsid w:val="00215297"/>
    <w:rsid w:val="0021586F"/>
    <w:rsid w:val="00215A8C"/>
    <w:rsid w:val="00217169"/>
    <w:rsid w:val="00220A2C"/>
    <w:rsid w:val="00220F9D"/>
    <w:rsid w:val="00221064"/>
    <w:rsid w:val="00222802"/>
    <w:rsid w:val="00222ACA"/>
    <w:rsid w:val="00224593"/>
    <w:rsid w:val="00224D1F"/>
    <w:rsid w:val="002251C8"/>
    <w:rsid w:val="00225B30"/>
    <w:rsid w:val="00225D5A"/>
    <w:rsid w:val="00225F91"/>
    <w:rsid w:val="002261EF"/>
    <w:rsid w:val="0022649E"/>
    <w:rsid w:val="00231720"/>
    <w:rsid w:val="00232A56"/>
    <w:rsid w:val="00233289"/>
    <w:rsid w:val="00233BC7"/>
    <w:rsid w:val="00233C5B"/>
    <w:rsid w:val="002340B8"/>
    <w:rsid w:val="002347AE"/>
    <w:rsid w:val="00235388"/>
    <w:rsid w:val="00235CE5"/>
    <w:rsid w:val="00235EAB"/>
    <w:rsid w:val="002361CC"/>
    <w:rsid w:val="0023696F"/>
    <w:rsid w:val="002371BB"/>
    <w:rsid w:val="00240756"/>
    <w:rsid w:val="00240931"/>
    <w:rsid w:val="00241144"/>
    <w:rsid w:val="0024299C"/>
    <w:rsid w:val="00242B7C"/>
    <w:rsid w:val="002438E5"/>
    <w:rsid w:val="00243EBB"/>
    <w:rsid w:val="002441B0"/>
    <w:rsid w:val="00244798"/>
    <w:rsid w:val="0024503A"/>
    <w:rsid w:val="00245B90"/>
    <w:rsid w:val="00245D49"/>
    <w:rsid w:val="00251187"/>
    <w:rsid w:val="00251220"/>
    <w:rsid w:val="00251AEF"/>
    <w:rsid w:val="00251C9A"/>
    <w:rsid w:val="00252482"/>
    <w:rsid w:val="002530EC"/>
    <w:rsid w:val="00253A45"/>
    <w:rsid w:val="002544F8"/>
    <w:rsid w:val="00254A3E"/>
    <w:rsid w:val="00255366"/>
    <w:rsid w:val="00255922"/>
    <w:rsid w:val="00255C6B"/>
    <w:rsid w:val="0025659F"/>
    <w:rsid w:val="00261E90"/>
    <w:rsid w:val="0026221D"/>
    <w:rsid w:val="0026227F"/>
    <w:rsid w:val="002624BB"/>
    <w:rsid w:val="00263126"/>
    <w:rsid w:val="0026393C"/>
    <w:rsid w:val="00264617"/>
    <w:rsid w:val="00264658"/>
    <w:rsid w:val="002654BB"/>
    <w:rsid w:val="00265D86"/>
    <w:rsid w:val="0026656F"/>
    <w:rsid w:val="00266EAA"/>
    <w:rsid w:val="00267C82"/>
    <w:rsid w:val="00267F0A"/>
    <w:rsid w:val="0027098B"/>
    <w:rsid w:val="002714E3"/>
    <w:rsid w:val="00271D01"/>
    <w:rsid w:val="00271F49"/>
    <w:rsid w:val="0027225E"/>
    <w:rsid w:val="00272FB7"/>
    <w:rsid w:val="00274E03"/>
    <w:rsid w:val="00274E0E"/>
    <w:rsid w:val="00276674"/>
    <w:rsid w:val="0027769C"/>
    <w:rsid w:val="002816F0"/>
    <w:rsid w:val="0028215B"/>
    <w:rsid w:val="0028257D"/>
    <w:rsid w:val="002839BC"/>
    <w:rsid w:val="00286078"/>
    <w:rsid w:val="0028648E"/>
    <w:rsid w:val="00286E73"/>
    <w:rsid w:val="002873C5"/>
    <w:rsid w:val="002900F6"/>
    <w:rsid w:val="00290200"/>
    <w:rsid w:val="00291CE8"/>
    <w:rsid w:val="00292C2C"/>
    <w:rsid w:val="00295E4D"/>
    <w:rsid w:val="00296127"/>
    <w:rsid w:val="002961AB"/>
    <w:rsid w:val="00296509"/>
    <w:rsid w:val="0029656D"/>
    <w:rsid w:val="00296765"/>
    <w:rsid w:val="00296CC3"/>
    <w:rsid w:val="00297A3F"/>
    <w:rsid w:val="00297C70"/>
    <w:rsid w:val="002A0A24"/>
    <w:rsid w:val="002A45A9"/>
    <w:rsid w:val="002A491A"/>
    <w:rsid w:val="002A519A"/>
    <w:rsid w:val="002A5FB7"/>
    <w:rsid w:val="002A6FB4"/>
    <w:rsid w:val="002B0042"/>
    <w:rsid w:val="002B0F68"/>
    <w:rsid w:val="002B1D25"/>
    <w:rsid w:val="002B268B"/>
    <w:rsid w:val="002B3BAC"/>
    <w:rsid w:val="002B487B"/>
    <w:rsid w:val="002B593E"/>
    <w:rsid w:val="002B670B"/>
    <w:rsid w:val="002B71E8"/>
    <w:rsid w:val="002B756E"/>
    <w:rsid w:val="002B7781"/>
    <w:rsid w:val="002C2039"/>
    <w:rsid w:val="002C2089"/>
    <w:rsid w:val="002C2235"/>
    <w:rsid w:val="002C25C1"/>
    <w:rsid w:val="002C2672"/>
    <w:rsid w:val="002C282A"/>
    <w:rsid w:val="002C3729"/>
    <w:rsid w:val="002C707B"/>
    <w:rsid w:val="002D03C1"/>
    <w:rsid w:val="002D050F"/>
    <w:rsid w:val="002D111E"/>
    <w:rsid w:val="002D1380"/>
    <w:rsid w:val="002D1688"/>
    <w:rsid w:val="002D1AEB"/>
    <w:rsid w:val="002D23E8"/>
    <w:rsid w:val="002D4716"/>
    <w:rsid w:val="002D672E"/>
    <w:rsid w:val="002D7437"/>
    <w:rsid w:val="002D7B54"/>
    <w:rsid w:val="002E1D1C"/>
    <w:rsid w:val="002E1E7E"/>
    <w:rsid w:val="002E1EC4"/>
    <w:rsid w:val="002E2512"/>
    <w:rsid w:val="002E3121"/>
    <w:rsid w:val="002E3B13"/>
    <w:rsid w:val="002E543E"/>
    <w:rsid w:val="002E58AD"/>
    <w:rsid w:val="002E5B43"/>
    <w:rsid w:val="002E62EB"/>
    <w:rsid w:val="002E67CF"/>
    <w:rsid w:val="002E6B18"/>
    <w:rsid w:val="002E7711"/>
    <w:rsid w:val="002F099F"/>
    <w:rsid w:val="002F0DA1"/>
    <w:rsid w:val="002F12C4"/>
    <w:rsid w:val="002F15B3"/>
    <w:rsid w:val="002F1F92"/>
    <w:rsid w:val="002F2617"/>
    <w:rsid w:val="002F2C74"/>
    <w:rsid w:val="002F2D9E"/>
    <w:rsid w:val="002F4648"/>
    <w:rsid w:val="002F518C"/>
    <w:rsid w:val="002F5F13"/>
    <w:rsid w:val="002F607D"/>
    <w:rsid w:val="002F68B5"/>
    <w:rsid w:val="002F6C4A"/>
    <w:rsid w:val="003016D8"/>
    <w:rsid w:val="0030175C"/>
    <w:rsid w:val="003024FF"/>
    <w:rsid w:val="00302B72"/>
    <w:rsid w:val="0030322C"/>
    <w:rsid w:val="00303782"/>
    <w:rsid w:val="00304727"/>
    <w:rsid w:val="00304B07"/>
    <w:rsid w:val="00305388"/>
    <w:rsid w:val="00305F15"/>
    <w:rsid w:val="00307754"/>
    <w:rsid w:val="00307926"/>
    <w:rsid w:val="00310A01"/>
    <w:rsid w:val="0031142F"/>
    <w:rsid w:val="00311F56"/>
    <w:rsid w:val="003121E4"/>
    <w:rsid w:val="003125C3"/>
    <w:rsid w:val="00312690"/>
    <w:rsid w:val="003145A9"/>
    <w:rsid w:val="00314F1B"/>
    <w:rsid w:val="003157D7"/>
    <w:rsid w:val="00315F96"/>
    <w:rsid w:val="00316033"/>
    <w:rsid w:val="00317136"/>
    <w:rsid w:val="00317492"/>
    <w:rsid w:val="00317586"/>
    <w:rsid w:val="0031770D"/>
    <w:rsid w:val="00322DE9"/>
    <w:rsid w:val="003243FF"/>
    <w:rsid w:val="00324B34"/>
    <w:rsid w:val="00324FC6"/>
    <w:rsid w:val="0032673C"/>
    <w:rsid w:val="003270A1"/>
    <w:rsid w:val="00327C72"/>
    <w:rsid w:val="00327F5B"/>
    <w:rsid w:val="00327FC6"/>
    <w:rsid w:val="003312D4"/>
    <w:rsid w:val="0033143E"/>
    <w:rsid w:val="0033165A"/>
    <w:rsid w:val="00331BB8"/>
    <w:rsid w:val="00331D1A"/>
    <w:rsid w:val="00331D30"/>
    <w:rsid w:val="00333323"/>
    <w:rsid w:val="00333E30"/>
    <w:rsid w:val="00334AB0"/>
    <w:rsid w:val="00334BC8"/>
    <w:rsid w:val="00335F15"/>
    <w:rsid w:val="003402BB"/>
    <w:rsid w:val="003403C2"/>
    <w:rsid w:val="003403C8"/>
    <w:rsid w:val="003403D1"/>
    <w:rsid w:val="00340E40"/>
    <w:rsid w:val="003410CD"/>
    <w:rsid w:val="00342D1A"/>
    <w:rsid w:val="0034382E"/>
    <w:rsid w:val="003444A0"/>
    <w:rsid w:val="00345927"/>
    <w:rsid w:val="00346225"/>
    <w:rsid w:val="00347051"/>
    <w:rsid w:val="003476B3"/>
    <w:rsid w:val="00350017"/>
    <w:rsid w:val="00350654"/>
    <w:rsid w:val="00350706"/>
    <w:rsid w:val="00350BBF"/>
    <w:rsid w:val="00352DE7"/>
    <w:rsid w:val="00352FD3"/>
    <w:rsid w:val="00353151"/>
    <w:rsid w:val="00354448"/>
    <w:rsid w:val="00354A23"/>
    <w:rsid w:val="00357B48"/>
    <w:rsid w:val="0036063A"/>
    <w:rsid w:val="00360A84"/>
    <w:rsid w:val="0036131C"/>
    <w:rsid w:val="00361427"/>
    <w:rsid w:val="0036288D"/>
    <w:rsid w:val="00362F3A"/>
    <w:rsid w:val="00363D7B"/>
    <w:rsid w:val="00364558"/>
    <w:rsid w:val="003649CB"/>
    <w:rsid w:val="00364A25"/>
    <w:rsid w:val="0036549E"/>
    <w:rsid w:val="00366D97"/>
    <w:rsid w:val="0036714F"/>
    <w:rsid w:val="0036773C"/>
    <w:rsid w:val="0037076E"/>
    <w:rsid w:val="003725A1"/>
    <w:rsid w:val="0037695C"/>
    <w:rsid w:val="00380226"/>
    <w:rsid w:val="003805A0"/>
    <w:rsid w:val="00380F15"/>
    <w:rsid w:val="00381400"/>
    <w:rsid w:val="00381717"/>
    <w:rsid w:val="003828ED"/>
    <w:rsid w:val="00383C3F"/>
    <w:rsid w:val="00383CC5"/>
    <w:rsid w:val="003841DD"/>
    <w:rsid w:val="00384886"/>
    <w:rsid w:val="00384999"/>
    <w:rsid w:val="00385465"/>
    <w:rsid w:val="00386098"/>
    <w:rsid w:val="00386556"/>
    <w:rsid w:val="003867B6"/>
    <w:rsid w:val="003868A2"/>
    <w:rsid w:val="00386C34"/>
    <w:rsid w:val="00390FD0"/>
    <w:rsid w:val="00392A5B"/>
    <w:rsid w:val="00394812"/>
    <w:rsid w:val="003965EE"/>
    <w:rsid w:val="00396E31"/>
    <w:rsid w:val="003975F2"/>
    <w:rsid w:val="003A01F3"/>
    <w:rsid w:val="003A1592"/>
    <w:rsid w:val="003A3FFD"/>
    <w:rsid w:val="003A46AE"/>
    <w:rsid w:val="003A642F"/>
    <w:rsid w:val="003A6A6C"/>
    <w:rsid w:val="003A6D70"/>
    <w:rsid w:val="003A71F0"/>
    <w:rsid w:val="003A7F0A"/>
    <w:rsid w:val="003A7F0F"/>
    <w:rsid w:val="003B09D5"/>
    <w:rsid w:val="003B1F86"/>
    <w:rsid w:val="003B2367"/>
    <w:rsid w:val="003B311E"/>
    <w:rsid w:val="003B3BB7"/>
    <w:rsid w:val="003B4CF6"/>
    <w:rsid w:val="003B58EB"/>
    <w:rsid w:val="003B5D2A"/>
    <w:rsid w:val="003C009B"/>
    <w:rsid w:val="003C08A3"/>
    <w:rsid w:val="003C252E"/>
    <w:rsid w:val="003C3AD1"/>
    <w:rsid w:val="003C3F4E"/>
    <w:rsid w:val="003C4627"/>
    <w:rsid w:val="003C5014"/>
    <w:rsid w:val="003C60BF"/>
    <w:rsid w:val="003D014E"/>
    <w:rsid w:val="003D09D3"/>
    <w:rsid w:val="003D0B1A"/>
    <w:rsid w:val="003D0D40"/>
    <w:rsid w:val="003D13D6"/>
    <w:rsid w:val="003D1A7A"/>
    <w:rsid w:val="003D20DD"/>
    <w:rsid w:val="003D2F6F"/>
    <w:rsid w:val="003D2F7D"/>
    <w:rsid w:val="003D2FEF"/>
    <w:rsid w:val="003D326B"/>
    <w:rsid w:val="003D400B"/>
    <w:rsid w:val="003D785A"/>
    <w:rsid w:val="003E0B6D"/>
    <w:rsid w:val="003E180B"/>
    <w:rsid w:val="003E250A"/>
    <w:rsid w:val="003E36BC"/>
    <w:rsid w:val="003E37D3"/>
    <w:rsid w:val="003E3AC9"/>
    <w:rsid w:val="003E3CE1"/>
    <w:rsid w:val="003E3E73"/>
    <w:rsid w:val="003E40F9"/>
    <w:rsid w:val="003E60FA"/>
    <w:rsid w:val="003E6C1A"/>
    <w:rsid w:val="003F0454"/>
    <w:rsid w:val="003F285D"/>
    <w:rsid w:val="003F2CB3"/>
    <w:rsid w:val="003F2CF9"/>
    <w:rsid w:val="003F2F6A"/>
    <w:rsid w:val="003F4E8B"/>
    <w:rsid w:val="003F5FA9"/>
    <w:rsid w:val="003F6368"/>
    <w:rsid w:val="003F7480"/>
    <w:rsid w:val="004009A7"/>
    <w:rsid w:val="00401C20"/>
    <w:rsid w:val="00402AC7"/>
    <w:rsid w:val="00402F8C"/>
    <w:rsid w:val="0040640A"/>
    <w:rsid w:val="00406DB5"/>
    <w:rsid w:val="00406F6C"/>
    <w:rsid w:val="00410844"/>
    <w:rsid w:val="00410897"/>
    <w:rsid w:val="00410E8D"/>
    <w:rsid w:val="00410EB0"/>
    <w:rsid w:val="0041100A"/>
    <w:rsid w:val="00413D27"/>
    <w:rsid w:val="00413D73"/>
    <w:rsid w:val="00414F6B"/>
    <w:rsid w:val="0041527F"/>
    <w:rsid w:val="004154F1"/>
    <w:rsid w:val="004202DF"/>
    <w:rsid w:val="00420CC8"/>
    <w:rsid w:val="00420D16"/>
    <w:rsid w:val="00421427"/>
    <w:rsid w:val="00421528"/>
    <w:rsid w:val="0042313A"/>
    <w:rsid w:val="0042336D"/>
    <w:rsid w:val="004235B8"/>
    <w:rsid w:val="0042443F"/>
    <w:rsid w:val="00425943"/>
    <w:rsid w:val="00425AA7"/>
    <w:rsid w:val="004262E6"/>
    <w:rsid w:val="0042745E"/>
    <w:rsid w:val="0042746C"/>
    <w:rsid w:val="00427580"/>
    <w:rsid w:val="00427F4B"/>
    <w:rsid w:val="00430D17"/>
    <w:rsid w:val="00430E7B"/>
    <w:rsid w:val="00431502"/>
    <w:rsid w:val="00431530"/>
    <w:rsid w:val="004322FF"/>
    <w:rsid w:val="0043231D"/>
    <w:rsid w:val="004325B4"/>
    <w:rsid w:val="00432B52"/>
    <w:rsid w:val="00433FB9"/>
    <w:rsid w:val="00434724"/>
    <w:rsid w:val="00434B3D"/>
    <w:rsid w:val="00435369"/>
    <w:rsid w:val="0043608D"/>
    <w:rsid w:val="0043742C"/>
    <w:rsid w:val="00437DBF"/>
    <w:rsid w:val="0044137D"/>
    <w:rsid w:val="00441BB6"/>
    <w:rsid w:val="00441C20"/>
    <w:rsid w:val="00442C12"/>
    <w:rsid w:val="004435D0"/>
    <w:rsid w:val="00443F8C"/>
    <w:rsid w:val="00444510"/>
    <w:rsid w:val="0044512B"/>
    <w:rsid w:val="00446251"/>
    <w:rsid w:val="004464BF"/>
    <w:rsid w:val="004471CD"/>
    <w:rsid w:val="00450429"/>
    <w:rsid w:val="00450F73"/>
    <w:rsid w:val="00452F5D"/>
    <w:rsid w:val="00455390"/>
    <w:rsid w:val="004556D3"/>
    <w:rsid w:val="00457EAE"/>
    <w:rsid w:val="004615D1"/>
    <w:rsid w:val="0046193D"/>
    <w:rsid w:val="0046239E"/>
    <w:rsid w:val="004629B6"/>
    <w:rsid w:val="0046759F"/>
    <w:rsid w:val="00467A6C"/>
    <w:rsid w:val="0047145B"/>
    <w:rsid w:val="004719D2"/>
    <w:rsid w:val="00471EC0"/>
    <w:rsid w:val="00472721"/>
    <w:rsid w:val="00473599"/>
    <w:rsid w:val="00473BBB"/>
    <w:rsid w:val="00474916"/>
    <w:rsid w:val="004754F4"/>
    <w:rsid w:val="00476578"/>
    <w:rsid w:val="0047666F"/>
    <w:rsid w:val="004768BE"/>
    <w:rsid w:val="00477217"/>
    <w:rsid w:val="00477F73"/>
    <w:rsid w:val="00480ABE"/>
    <w:rsid w:val="004823A0"/>
    <w:rsid w:val="00482BD0"/>
    <w:rsid w:val="0048355A"/>
    <w:rsid w:val="00483F32"/>
    <w:rsid w:val="004847C4"/>
    <w:rsid w:val="00484A07"/>
    <w:rsid w:val="004853AA"/>
    <w:rsid w:val="004863C1"/>
    <w:rsid w:val="00487143"/>
    <w:rsid w:val="004877F9"/>
    <w:rsid w:val="00487857"/>
    <w:rsid w:val="00487867"/>
    <w:rsid w:val="004911A9"/>
    <w:rsid w:val="00491542"/>
    <w:rsid w:val="00492547"/>
    <w:rsid w:val="00492A50"/>
    <w:rsid w:val="00494FCB"/>
    <w:rsid w:val="00496028"/>
    <w:rsid w:val="00496D06"/>
    <w:rsid w:val="00496EC6"/>
    <w:rsid w:val="00497223"/>
    <w:rsid w:val="004974B9"/>
    <w:rsid w:val="0049763A"/>
    <w:rsid w:val="00497AE4"/>
    <w:rsid w:val="004A003A"/>
    <w:rsid w:val="004A0221"/>
    <w:rsid w:val="004A123E"/>
    <w:rsid w:val="004A1E56"/>
    <w:rsid w:val="004A45C8"/>
    <w:rsid w:val="004A5ABA"/>
    <w:rsid w:val="004A63B9"/>
    <w:rsid w:val="004A7EB8"/>
    <w:rsid w:val="004B10D9"/>
    <w:rsid w:val="004B1BE4"/>
    <w:rsid w:val="004B429E"/>
    <w:rsid w:val="004B5C2B"/>
    <w:rsid w:val="004B5F28"/>
    <w:rsid w:val="004B650C"/>
    <w:rsid w:val="004B719C"/>
    <w:rsid w:val="004B7CA1"/>
    <w:rsid w:val="004C1C99"/>
    <w:rsid w:val="004C3859"/>
    <w:rsid w:val="004C3A71"/>
    <w:rsid w:val="004C472D"/>
    <w:rsid w:val="004C5E0E"/>
    <w:rsid w:val="004C6CBE"/>
    <w:rsid w:val="004D02E7"/>
    <w:rsid w:val="004D1046"/>
    <w:rsid w:val="004D2365"/>
    <w:rsid w:val="004D33AC"/>
    <w:rsid w:val="004D3C53"/>
    <w:rsid w:val="004D543B"/>
    <w:rsid w:val="004D58D5"/>
    <w:rsid w:val="004E0163"/>
    <w:rsid w:val="004E106F"/>
    <w:rsid w:val="004E22B0"/>
    <w:rsid w:val="004E246E"/>
    <w:rsid w:val="004E2AB3"/>
    <w:rsid w:val="004E4046"/>
    <w:rsid w:val="004E5A17"/>
    <w:rsid w:val="004E5B89"/>
    <w:rsid w:val="004E5FBB"/>
    <w:rsid w:val="004E62EC"/>
    <w:rsid w:val="004E6D1F"/>
    <w:rsid w:val="004E738B"/>
    <w:rsid w:val="004F0422"/>
    <w:rsid w:val="004F0ECF"/>
    <w:rsid w:val="004F18A5"/>
    <w:rsid w:val="004F19AD"/>
    <w:rsid w:val="004F1F09"/>
    <w:rsid w:val="004F46C2"/>
    <w:rsid w:val="004F4D70"/>
    <w:rsid w:val="004F5956"/>
    <w:rsid w:val="004F6D6F"/>
    <w:rsid w:val="00500152"/>
    <w:rsid w:val="00500502"/>
    <w:rsid w:val="005007EE"/>
    <w:rsid w:val="005013BF"/>
    <w:rsid w:val="00501491"/>
    <w:rsid w:val="00502E48"/>
    <w:rsid w:val="00502F96"/>
    <w:rsid w:val="00503AF2"/>
    <w:rsid w:val="00503E13"/>
    <w:rsid w:val="00505CBF"/>
    <w:rsid w:val="005064F3"/>
    <w:rsid w:val="0050773F"/>
    <w:rsid w:val="0051042E"/>
    <w:rsid w:val="0051088E"/>
    <w:rsid w:val="00511627"/>
    <w:rsid w:val="00511CDC"/>
    <w:rsid w:val="00512486"/>
    <w:rsid w:val="005126DF"/>
    <w:rsid w:val="00513BBB"/>
    <w:rsid w:val="00513DE6"/>
    <w:rsid w:val="005165EC"/>
    <w:rsid w:val="0051684B"/>
    <w:rsid w:val="00517672"/>
    <w:rsid w:val="005212F2"/>
    <w:rsid w:val="005223D0"/>
    <w:rsid w:val="0052369A"/>
    <w:rsid w:val="005245FE"/>
    <w:rsid w:val="0052465B"/>
    <w:rsid w:val="00524CDD"/>
    <w:rsid w:val="0052514A"/>
    <w:rsid w:val="005251E1"/>
    <w:rsid w:val="00525C3F"/>
    <w:rsid w:val="00526198"/>
    <w:rsid w:val="00526BCF"/>
    <w:rsid w:val="00527736"/>
    <w:rsid w:val="00527C6D"/>
    <w:rsid w:val="00530E47"/>
    <w:rsid w:val="005334ED"/>
    <w:rsid w:val="00533699"/>
    <w:rsid w:val="005336DA"/>
    <w:rsid w:val="00534CF7"/>
    <w:rsid w:val="00535EBB"/>
    <w:rsid w:val="00536455"/>
    <w:rsid w:val="00537A42"/>
    <w:rsid w:val="005405D0"/>
    <w:rsid w:val="00541868"/>
    <w:rsid w:val="005428A8"/>
    <w:rsid w:val="005429D6"/>
    <w:rsid w:val="0054352A"/>
    <w:rsid w:val="00544636"/>
    <w:rsid w:val="005455C3"/>
    <w:rsid w:val="005466C2"/>
    <w:rsid w:val="00547F58"/>
    <w:rsid w:val="00547F6A"/>
    <w:rsid w:val="00547FF1"/>
    <w:rsid w:val="0055182C"/>
    <w:rsid w:val="00552F81"/>
    <w:rsid w:val="00553348"/>
    <w:rsid w:val="00553D5D"/>
    <w:rsid w:val="005541BE"/>
    <w:rsid w:val="00554A00"/>
    <w:rsid w:val="00557D1E"/>
    <w:rsid w:val="00560D65"/>
    <w:rsid w:val="00561081"/>
    <w:rsid w:val="00561658"/>
    <w:rsid w:val="00562044"/>
    <w:rsid w:val="00562441"/>
    <w:rsid w:val="005675DC"/>
    <w:rsid w:val="00567C10"/>
    <w:rsid w:val="00570180"/>
    <w:rsid w:val="005710E5"/>
    <w:rsid w:val="00573FD4"/>
    <w:rsid w:val="00574209"/>
    <w:rsid w:val="00574D49"/>
    <w:rsid w:val="0057640D"/>
    <w:rsid w:val="00576C42"/>
    <w:rsid w:val="00577AB6"/>
    <w:rsid w:val="0058279B"/>
    <w:rsid w:val="00582E85"/>
    <w:rsid w:val="00582FFA"/>
    <w:rsid w:val="0058413C"/>
    <w:rsid w:val="005850FD"/>
    <w:rsid w:val="00586BB3"/>
    <w:rsid w:val="005876CA"/>
    <w:rsid w:val="00590311"/>
    <w:rsid w:val="005910B5"/>
    <w:rsid w:val="00594408"/>
    <w:rsid w:val="005945CC"/>
    <w:rsid w:val="00594C2C"/>
    <w:rsid w:val="005956E9"/>
    <w:rsid w:val="005964B2"/>
    <w:rsid w:val="005964F5"/>
    <w:rsid w:val="005965FB"/>
    <w:rsid w:val="005A0992"/>
    <w:rsid w:val="005A1C45"/>
    <w:rsid w:val="005A24E4"/>
    <w:rsid w:val="005A449E"/>
    <w:rsid w:val="005A4F92"/>
    <w:rsid w:val="005A5955"/>
    <w:rsid w:val="005A6118"/>
    <w:rsid w:val="005A64DA"/>
    <w:rsid w:val="005A6DAC"/>
    <w:rsid w:val="005B0939"/>
    <w:rsid w:val="005B0B73"/>
    <w:rsid w:val="005B1ABA"/>
    <w:rsid w:val="005B1CD5"/>
    <w:rsid w:val="005B4E1E"/>
    <w:rsid w:val="005B53DA"/>
    <w:rsid w:val="005B784C"/>
    <w:rsid w:val="005C01A0"/>
    <w:rsid w:val="005C0A38"/>
    <w:rsid w:val="005C0CBD"/>
    <w:rsid w:val="005C1D83"/>
    <w:rsid w:val="005C40F2"/>
    <w:rsid w:val="005C5231"/>
    <w:rsid w:val="005C5932"/>
    <w:rsid w:val="005C5C4E"/>
    <w:rsid w:val="005C60F4"/>
    <w:rsid w:val="005C6216"/>
    <w:rsid w:val="005C754C"/>
    <w:rsid w:val="005D1324"/>
    <w:rsid w:val="005D3144"/>
    <w:rsid w:val="005D4089"/>
    <w:rsid w:val="005D590B"/>
    <w:rsid w:val="005D6550"/>
    <w:rsid w:val="005D6838"/>
    <w:rsid w:val="005D7976"/>
    <w:rsid w:val="005D79FD"/>
    <w:rsid w:val="005D7DBB"/>
    <w:rsid w:val="005E060A"/>
    <w:rsid w:val="005E1DB0"/>
    <w:rsid w:val="005E1EC9"/>
    <w:rsid w:val="005E34D5"/>
    <w:rsid w:val="005E3664"/>
    <w:rsid w:val="005E3C29"/>
    <w:rsid w:val="005E4857"/>
    <w:rsid w:val="005E4C41"/>
    <w:rsid w:val="005E5DF8"/>
    <w:rsid w:val="005E6125"/>
    <w:rsid w:val="005E650E"/>
    <w:rsid w:val="005E68E7"/>
    <w:rsid w:val="005E7CE8"/>
    <w:rsid w:val="005F02DA"/>
    <w:rsid w:val="005F1AFE"/>
    <w:rsid w:val="005F2AB2"/>
    <w:rsid w:val="005F4503"/>
    <w:rsid w:val="005F4DB4"/>
    <w:rsid w:val="005F61F4"/>
    <w:rsid w:val="005F642D"/>
    <w:rsid w:val="005F68D6"/>
    <w:rsid w:val="00600365"/>
    <w:rsid w:val="00601C97"/>
    <w:rsid w:val="006022A6"/>
    <w:rsid w:val="006030DD"/>
    <w:rsid w:val="00605CAA"/>
    <w:rsid w:val="0060607D"/>
    <w:rsid w:val="00607B65"/>
    <w:rsid w:val="00607DD8"/>
    <w:rsid w:val="006100CB"/>
    <w:rsid w:val="0061030E"/>
    <w:rsid w:val="00612090"/>
    <w:rsid w:val="006121DB"/>
    <w:rsid w:val="006123A7"/>
    <w:rsid w:val="00613319"/>
    <w:rsid w:val="00615669"/>
    <w:rsid w:val="00616152"/>
    <w:rsid w:val="00622B1E"/>
    <w:rsid w:val="00622D77"/>
    <w:rsid w:val="006237D8"/>
    <w:rsid w:val="0062386C"/>
    <w:rsid w:val="00623BCA"/>
    <w:rsid w:val="00623F33"/>
    <w:rsid w:val="00624056"/>
    <w:rsid w:val="00624DF5"/>
    <w:rsid w:val="00625170"/>
    <w:rsid w:val="00625319"/>
    <w:rsid w:val="006264A5"/>
    <w:rsid w:val="0062653A"/>
    <w:rsid w:val="006266F8"/>
    <w:rsid w:val="00627F34"/>
    <w:rsid w:val="006330CD"/>
    <w:rsid w:val="00636B18"/>
    <w:rsid w:val="00637685"/>
    <w:rsid w:val="00637CA1"/>
    <w:rsid w:val="006403E7"/>
    <w:rsid w:val="00641D0E"/>
    <w:rsid w:val="00641EF1"/>
    <w:rsid w:val="0064267B"/>
    <w:rsid w:val="00643FB2"/>
    <w:rsid w:val="00645886"/>
    <w:rsid w:val="0064685E"/>
    <w:rsid w:val="00647FFD"/>
    <w:rsid w:val="006502A5"/>
    <w:rsid w:val="006505F2"/>
    <w:rsid w:val="006510F7"/>
    <w:rsid w:val="00651D4A"/>
    <w:rsid w:val="006522B3"/>
    <w:rsid w:val="00652759"/>
    <w:rsid w:val="0065375C"/>
    <w:rsid w:val="00654EC3"/>
    <w:rsid w:val="00654F98"/>
    <w:rsid w:val="0065630B"/>
    <w:rsid w:val="006563D0"/>
    <w:rsid w:val="006568E3"/>
    <w:rsid w:val="00661376"/>
    <w:rsid w:val="0066290A"/>
    <w:rsid w:val="00662ABA"/>
    <w:rsid w:val="00663835"/>
    <w:rsid w:val="00664474"/>
    <w:rsid w:val="00666056"/>
    <w:rsid w:val="00666848"/>
    <w:rsid w:val="00666D3D"/>
    <w:rsid w:val="006677EA"/>
    <w:rsid w:val="006678D0"/>
    <w:rsid w:val="00670278"/>
    <w:rsid w:val="00670770"/>
    <w:rsid w:val="00671249"/>
    <w:rsid w:val="006718A2"/>
    <w:rsid w:val="0067432B"/>
    <w:rsid w:val="00674A16"/>
    <w:rsid w:val="006755C9"/>
    <w:rsid w:val="00675F7A"/>
    <w:rsid w:val="00676342"/>
    <w:rsid w:val="0067741E"/>
    <w:rsid w:val="006803DC"/>
    <w:rsid w:val="00680C0D"/>
    <w:rsid w:val="00683067"/>
    <w:rsid w:val="006830BB"/>
    <w:rsid w:val="00683C74"/>
    <w:rsid w:val="00684127"/>
    <w:rsid w:val="00684726"/>
    <w:rsid w:val="00684DAF"/>
    <w:rsid w:val="006864CA"/>
    <w:rsid w:val="00687261"/>
    <w:rsid w:val="006878AE"/>
    <w:rsid w:val="00687FB7"/>
    <w:rsid w:val="006906C0"/>
    <w:rsid w:val="00691D2C"/>
    <w:rsid w:val="00691E10"/>
    <w:rsid w:val="00691EC0"/>
    <w:rsid w:val="00692FC6"/>
    <w:rsid w:val="00693919"/>
    <w:rsid w:val="006942C4"/>
    <w:rsid w:val="0069473C"/>
    <w:rsid w:val="00695295"/>
    <w:rsid w:val="00695987"/>
    <w:rsid w:val="00696EDF"/>
    <w:rsid w:val="006972EB"/>
    <w:rsid w:val="006A025D"/>
    <w:rsid w:val="006A0481"/>
    <w:rsid w:val="006A1A78"/>
    <w:rsid w:val="006A1CF5"/>
    <w:rsid w:val="006A1D1C"/>
    <w:rsid w:val="006A1DC7"/>
    <w:rsid w:val="006A2D62"/>
    <w:rsid w:val="006A33E1"/>
    <w:rsid w:val="006A4449"/>
    <w:rsid w:val="006A51F7"/>
    <w:rsid w:val="006A5442"/>
    <w:rsid w:val="006A577F"/>
    <w:rsid w:val="006A5AD4"/>
    <w:rsid w:val="006B116C"/>
    <w:rsid w:val="006B1C5E"/>
    <w:rsid w:val="006B1CF2"/>
    <w:rsid w:val="006B3C31"/>
    <w:rsid w:val="006B4417"/>
    <w:rsid w:val="006B5505"/>
    <w:rsid w:val="006B6AE1"/>
    <w:rsid w:val="006C145D"/>
    <w:rsid w:val="006C2327"/>
    <w:rsid w:val="006C2524"/>
    <w:rsid w:val="006C254B"/>
    <w:rsid w:val="006C35F6"/>
    <w:rsid w:val="006C4C61"/>
    <w:rsid w:val="006C5E26"/>
    <w:rsid w:val="006C653F"/>
    <w:rsid w:val="006C701A"/>
    <w:rsid w:val="006D07EF"/>
    <w:rsid w:val="006D0A7B"/>
    <w:rsid w:val="006D1243"/>
    <w:rsid w:val="006D449E"/>
    <w:rsid w:val="006D497A"/>
    <w:rsid w:val="006D57A6"/>
    <w:rsid w:val="006D57B2"/>
    <w:rsid w:val="006D591B"/>
    <w:rsid w:val="006D5C77"/>
    <w:rsid w:val="006D725C"/>
    <w:rsid w:val="006D770F"/>
    <w:rsid w:val="006D7EF7"/>
    <w:rsid w:val="006E03A4"/>
    <w:rsid w:val="006E0A72"/>
    <w:rsid w:val="006E1074"/>
    <w:rsid w:val="006E1219"/>
    <w:rsid w:val="006E144D"/>
    <w:rsid w:val="006E154E"/>
    <w:rsid w:val="006E1F6B"/>
    <w:rsid w:val="006E2AD7"/>
    <w:rsid w:val="006E2E79"/>
    <w:rsid w:val="006E387C"/>
    <w:rsid w:val="006E442B"/>
    <w:rsid w:val="006E5637"/>
    <w:rsid w:val="006E6089"/>
    <w:rsid w:val="006E63DB"/>
    <w:rsid w:val="006E6B52"/>
    <w:rsid w:val="006E6D8A"/>
    <w:rsid w:val="006F0650"/>
    <w:rsid w:val="006F09F7"/>
    <w:rsid w:val="006F11A7"/>
    <w:rsid w:val="006F193F"/>
    <w:rsid w:val="006F19CC"/>
    <w:rsid w:val="006F204F"/>
    <w:rsid w:val="006F38B4"/>
    <w:rsid w:val="006F4391"/>
    <w:rsid w:val="006F565C"/>
    <w:rsid w:val="006F5B6D"/>
    <w:rsid w:val="006F6FF3"/>
    <w:rsid w:val="006F75FF"/>
    <w:rsid w:val="006F7DFC"/>
    <w:rsid w:val="00700368"/>
    <w:rsid w:val="007008AE"/>
    <w:rsid w:val="00700CBC"/>
    <w:rsid w:val="00701D77"/>
    <w:rsid w:val="00701ECC"/>
    <w:rsid w:val="00704261"/>
    <w:rsid w:val="00704AF2"/>
    <w:rsid w:val="00705720"/>
    <w:rsid w:val="00710E68"/>
    <w:rsid w:val="00711C22"/>
    <w:rsid w:val="00712385"/>
    <w:rsid w:val="007129ED"/>
    <w:rsid w:val="00712C44"/>
    <w:rsid w:val="007138BC"/>
    <w:rsid w:val="007142AC"/>
    <w:rsid w:val="00714970"/>
    <w:rsid w:val="00714BA0"/>
    <w:rsid w:val="00714BBA"/>
    <w:rsid w:val="00714E71"/>
    <w:rsid w:val="00717719"/>
    <w:rsid w:val="007177EC"/>
    <w:rsid w:val="00717DC2"/>
    <w:rsid w:val="00720CC2"/>
    <w:rsid w:val="00721EB0"/>
    <w:rsid w:val="00722474"/>
    <w:rsid w:val="00723DF6"/>
    <w:rsid w:val="00725214"/>
    <w:rsid w:val="007269B6"/>
    <w:rsid w:val="00726E7A"/>
    <w:rsid w:val="00727443"/>
    <w:rsid w:val="0073038F"/>
    <w:rsid w:val="007307EE"/>
    <w:rsid w:val="0073238E"/>
    <w:rsid w:val="007327B7"/>
    <w:rsid w:val="0073294A"/>
    <w:rsid w:val="00732D75"/>
    <w:rsid w:val="00732E52"/>
    <w:rsid w:val="00733DC8"/>
    <w:rsid w:val="00734555"/>
    <w:rsid w:val="00734D2E"/>
    <w:rsid w:val="00734FDD"/>
    <w:rsid w:val="007353E7"/>
    <w:rsid w:val="0073575A"/>
    <w:rsid w:val="00735A8B"/>
    <w:rsid w:val="00736EC6"/>
    <w:rsid w:val="007375F6"/>
    <w:rsid w:val="007377EC"/>
    <w:rsid w:val="00737B8F"/>
    <w:rsid w:val="00740372"/>
    <w:rsid w:val="007415E9"/>
    <w:rsid w:val="00741626"/>
    <w:rsid w:val="007417C7"/>
    <w:rsid w:val="00743CEB"/>
    <w:rsid w:val="00745690"/>
    <w:rsid w:val="00746C7C"/>
    <w:rsid w:val="00747E79"/>
    <w:rsid w:val="00750949"/>
    <w:rsid w:val="00750C08"/>
    <w:rsid w:val="007519F3"/>
    <w:rsid w:val="00752801"/>
    <w:rsid w:val="0075325B"/>
    <w:rsid w:val="00753DE1"/>
    <w:rsid w:val="00753F75"/>
    <w:rsid w:val="00754C84"/>
    <w:rsid w:val="00754D89"/>
    <w:rsid w:val="00755596"/>
    <w:rsid w:val="007555B2"/>
    <w:rsid w:val="00756A21"/>
    <w:rsid w:val="00756DE4"/>
    <w:rsid w:val="00757084"/>
    <w:rsid w:val="0076061E"/>
    <w:rsid w:val="007627FF"/>
    <w:rsid w:val="007644AD"/>
    <w:rsid w:val="007654F2"/>
    <w:rsid w:val="00765D11"/>
    <w:rsid w:val="00766375"/>
    <w:rsid w:val="00766541"/>
    <w:rsid w:val="00767674"/>
    <w:rsid w:val="007709C8"/>
    <w:rsid w:val="00773169"/>
    <w:rsid w:val="007747B8"/>
    <w:rsid w:val="00776267"/>
    <w:rsid w:val="0077670D"/>
    <w:rsid w:val="007804DE"/>
    <w:rsid w:val="00780E68"/>
    <w:rsid w:val="00781039"/>
    <w:rsid w:val="007812A0"/>
    <w:rsid w:val="007814A5"/>
    <w:rsid w:val="0078231A"/>
    <w:rsid w:val="0078439D"/>
    <w:rsid w:val="0078474A"/>
    <w:rsid w:val="00784929"/>
    <w:rsid w:val="00784F5C"/>
    <w:rsid w:val="00785053"/>
    <w:rsid w:val="00785118"/>
    <w:rsid w:val="00785311"/>
    <w:rsid w:val="007857DB"/>
    <w:rsid w:val="00786BEB"/>
    <w:rsid w:val="00787633"/>
    <w:rsid w:val="0079035B"/>
    <w:rsid w:val="00790BC5"/>
    <w:rsid w:val="00791109"/>
    <w:rsid w:val="0079185D"/>
    <w:rsid w:val="00791CB0"/>
    <w:rsid w:val="00792475"/>
    <w:rsid w:val="00792950"/>
    <w:rsid w:val="00792BBA"/>
    <w:rsid w:val="0079389A"/>
    <w:rsid w:val="00794923"/>
    <w:rsid w:val="007953EE"/>
    <w:rsid w:val="007957CA"/>
    <w:rsid w:val="00795AE9"/>
    <w:rsid w:val="00795C19"/>
    <w:rsid w:val="0079605E"/>
    <w:rsid w:val="00796277"/>
    <w:rsid w:val="00796398"/>
    <w:rsid w:val="007A08D7"/>
    <w:rsid w:val="007A0E9C"/>
    <w:rsid w:val="007A1EA8"/>
    <w:rsid w:val="007A4B50"/>
    <w:rsid w:val="007A5432"/>
    <w:rsid w:val="007A54E9"/>
    <w:rsid w:val="007A5C4D"/>
    <w:rsid w:val="007B0E73"/>
    <w:rsid w:val="007B1991"/>
    <w:rsid w:val="007B30CE"/>
    <w:rsid w:val="007B3338"/>
    <w:rsid w:val="007B4B52"/>
    <w:rsid w:val="007B4FA8"/>
    <w:rsid w:val="007B5F82"/>
    <w:rsid w:val="007B7163"/>
    <w:rsid w:val="007C2A85"/>
    <w:rsid w:val="007C2B32"/>
    <w:rsid w:val="007C374D"/>
    <w:rsid w:val="007C77DD"/>
    <w:rsid w:val="007C78D4"/>
    <w:rsid w:val="007D0966"/>
    <w:rsid w:val="007D0D3F"/>
    <w:rsid w:val="007D0F57"/>
    <w:rsid w:val="007D10DC"/>
    <w:rsid w:val="007D21BE"/>
    <w:rsid w:val="007D23F1"/>
    <w:rsid w:val="007D2A17"/>
    <w:rsid w:val="007D2FE1"/>
    <w:rsid w:val="007D4F47"/>
    <w:rsid w:val="007D68F1"/>
    <w:rsid w:val="007D7722"/>
    <w:rsid w:val="007E0826"/>
    <w:rsid w:val="007E1333"/>
    <w:rsid w:val="007E2097"/>
    <w:rsid w:val="007E25DD"/>
    <w:rsid w:val="007E2AAE"/>
    <w:rsid w:val="007E2EE3"/>
    <w:rsid w:val="007E3094"/>
    <w:rsid w:val="007E3125"/>
    <w:rsid w:val="007E3630"/>
    <w:rsid w:val="007E397D"/>
    <w:rsid w:val="007E3B0C"/>
    <w:rsid w:val="007E3DBC"/>
    <w:rsid w:val="007E3EA6"/>
    <w:rsid w:val="007E51AB"/>
    <w:rsid w:val="007E56A4"/>
    <w:rsid w:val="007E71BE"/>
    <w:rsid w:val="007F0546"/>
    <w:rsid w:val="007F0685"/>
    <w:rsid w:val="007F1987"/>
    <w:rsid w:val="007F1D10"/>
    <w:rsid w:val="007F1FCD"/>
    <w:rsid w:val="007F26C8"/>
    <w:rsid w:val="007F3C8C"/>
    <w:rsid w:val="007F407D"/>
    <w:rsid w:val="007F4690"/>
    <w:rsid w:val="007F5DFE"/>
    <w:rsid w:val="007F7DC4"/>
    <w:rsid w:val="0080113E"/>
    <w:rsid w:val="00801395"/>
    <w:rsid w:val="00801C28"/>
    <w:rsid w:val="00802D02"/>
    <w:rsid w:val="008033DD"/>
    <w:rsid w:val="00803937"/>
    <w:rsid w:val="00803B28"/>
    <w:rsid w:val="008042E1"/>
    <w:rsid w:val="00804D63"/>
    <w:rsid w:val="00805C50"/>
    <w:rsid w:val="00806326"/>
    <w:rsid w:val="00806B9D"/>
    <w:rsid w:val="00810F7F"/>
    <w:rsid w:val="0081132A"/>
    <w:rsid w:val="0081189E"/>
    <w:rsid w:val="00811F9D"/>
    <w:rsid w:val="008122D0"/>
    <w:rsid w:val="00812777"/>
    <w:rsid w:val="00812A2B"/>
    <w:rsid w:val="008133EE"/>
    <w:rsid w:val="00813C47"/>
    <w:rsid w:val="00813D62"/>
    <w:rsid w:val="00813EC6"/>
    <w:rsid w:val="008140CD"/>
    <w:rsid w:val="00814575"/>
    <w:rsid w:val="00815002"/>
    <w:rsid w:val="00815C0D"/>
    <w:rsid w:val="00816B0A"/>
    <w:rsid w:val="00816B61"/>
    <w:rsid w:val="0081776D"/>
    <w:rsid w:val="008202B9"/>
    <w:rsid w:val="00820814"/>
    <w:rsid w:val="00821373"/>
    <w:rsid w:val="00821AF5"/>
    <w:rsid w:val="00822427"/>
    <w:rsid w:val="00823106"/>
    <w:rsid w:val="00824137"/>
    <w:rsid w:val="00824E39"/>
    <w:rsid w:val="008251FF"/>
    <w:rsid w:val="008261A7"/>
    <w:rsid w:val="008306A6"/>
    <w:rsid w:val="00830AC7"/>
    <w:rsid w:val="00831189"/>
    <w:rsid w:val="00832BBD"/>
    <w:rsid w:val="00832EDD"/>
    <w:rsid w:val="008333C3"/>
    <w:rsid w:val="0083342E"/>
    <w:rsid w:val="00833DC7"/>
    <w:rsid w:val="0083497E"/>
    <w:rsid w:val="00834DA2"/>
    <w:rsid w:val="008350D1"/>
    <w:rsid w:val="00836098"/>
    <w:rsid w:val="00836B8F"/>
    <w:rsid w:val="00837BFD"/>
    <w:rsid w:val="00840013"/>
    <w:rsid w:val="0084129E"/>
    <w:rsid w:val="00842265"/>
    <w:rsid w:val="008428E1"/>
    <w:rsid w:val="00843390"/>
    <w:rsid w:val="00843807"/>
    <w:rsid w:val="0084385F"/>
    <w:rsid w:val="00846373"/>
    <w:rsid w:val="008477EC"/>
    <w:rsid w:val="00847830"/>
    <w:rsid w:val="008503FB"/>
    <w:rsid w:val="00850D44"/>
    <w:rsid w:val="008514D6"/>
    <w:rsid w:val="00851854"/>
    <w:rsid w:val="00851B6D"/>
    <w:rsid w:val="00851B94"/>
    <w:rsid w:val="00852508"/>
    <w:rsid w:val="0085318C"/>
    <w:rsid w:val="008539C8"/>
    <w:rsid w:val="00853DAD"/>
    <w:rsid w:val="008556C7"/>
    <w:rsid w:val="0085634D"/>
    <w:rsid w:val="008568AE"/>
    <w:rsid w:val="008579BD"/>
    <w:rsid w:val="00860590"/>
    <w:rsid w:val="00860D93"/>
    <w:rsid w:val="00860E10"/>
    <w:rsid w:val="00861033"/>
    <w:rsid w:val="008614E8"/>
    <w:rsid w:val="00861DCD"/>
    <w:rsid w:val="0086255C"/>
    <w:rsid w:val="00863497"/>
    <w:rsid w:val="008643B6"/>
    <w:rsid w:val="00864849"/>
    <w:rsid w:val="00866852"/>
    <w:rsid w:val="00866883"/>
    <w:rsid w:val="00866D72"/>
    <w:rsid w:val="00866FFB"/>
    <w:rsid w:val="00867EDF"/>
    <w:rsid w:val="00867F78"/>
    <w:rsid w:val="008706A7"/>
    <w:rsid w:val="0087114D"/>
    <w:rsid w:val="00871234"/>
    <w:rsid w:val="008720E9"/>
    <w:rsid w:val="008725A8"/>
    <w:rsid w:val="00873073"/>
    <w:rsid w:val="00873BBC"/>
    <w:rsid w:val="00875677"/>
    <w:rsid w:val="008758BA"/>
    <w:rsid w:val="00875F0D"/>
    <w:rsid w:val="00877414"/>
    <w:rsid w:val="00880DAF"/>
    <w:rsid w:val="0088203A"/>
    <w:rsid w:val="00882A14"/>
    <w:rsid w:val="00882CA7"/>
    <w:rsid w:val="00890DA6"/>
    <w:rsid w:val="008913E0"/>
    <w:rsid w:val="008914FB"/>
    <w:rsid w:val="0089160F"/>
    <w:rsid w:val="00892A77"/>
    <w:rsid w:val="00893DA7"/>
    <w:rsid w:val="00894568"/>
    <w:rsid w:val="00895055"/>
    <w:rsid w:val="008952D3"/>
    <w:rsid w:val="00895AEA"/>
    <w:rsid w:val="00895E3E"/>
    <w:rsid w:val="00896FAE"/>
    <w:rsid w:val="00897B68"/>
    <w:rsid w:val="008A03B7"/>
    <w:rsid w:val="008A0C8C"/>
    <w:rsid w:val="008A1789"/>
    <w:rsid w:val="008A1B0D"/>
    <w:rsid w:val="008A1CF3"/>
    <w:rsid w:val="008A3960"/>
    <w:rsid w:val="008A3B29"/>
    <w:rsid w:val="008A49B1"/>
    <w:rsid w:val="008A59A8"/>
    <w:rsid w:val="008A5AA5"/>
    <w:rsid w:val="008A7175"/>
    <w:rsid w:val="008B04C7"/>
    <w:rsid w:val="008B07CD"/>
    <w:rsid w:val="008B0CB6"/>
    <w:rsid w:val="008B13EB"/>
    <w:rsid w:val="008B1492"/>
    <w:rsid w:val="008B1A84"/>
    <w:rsid w:val="008B3FC3"/>
    <w:rsid w:val="008B4FC7"/>
    <w:rsid w:val="008B5C92"/>
    <w:rsid w:val="008B67DC"/>
    <w:rsid w:val="008B69C1"/>
    <w:rsid w:val="008B6AC2"/>
    <w:rsid w:val="008B6E72"/>
    <w:rsid w:val="008B7257"/>
    <w:rsid w:val="008B75EC"/>
    <w:rsid w:val="008C10B1"/>
    <w:rsid w:val="008C157E"/>
    <w:rsid w:val="008C2197"/>
    <w:rsid w:val="008C2988"/>
    <w:rsid w:val="008C3391"/>
    <w:rsid w:val="008C3493"/>
    <w:rsid w:val="008C383F"/>
    <w:rsid w:val="008C4CDB"/>
    <w:rsid w:val="008C4FA0"/>
    <w:rsid w:val="008C6F8F"/>
    <w:rsid w:val="008C6FCF"/>
    <w:rsid w:val="008C72CE"/>
    <w:rsid w:val="008C7935"/>
    <w:rsid w:val="008D11A6"/>
    <w:rsid w:val="008D1B1F"/>
    <w:rsid w:val="008D1F7B"/>
    <w:rsid w:val="008D2CEE"/>
    <w:rsid w:val="008D2D64"/>
    <w:rsid w:val="008D6538"/>
    <w:rsid w:val="008E27F8"/>
    <w:rsid w:val="008E2B63"/>
    <w:rsid w:val="008E2C15"/>
    <w:rsid w:val="008E37BC"/>
    <w:rsid w:val="008E39FA"/>
    <w:rsid w:val="008E4F00"/>
    <w:rsid w:val="008E4F01"/>
    <w:rsid w:val="008E7FE3"/>
    <w:rsid w:val="008F001D"/>
    <w:rsid w:val="008F056C"/>
    <w:rsid w:val="008F0E5B"/>
    <w:rsid w:val="008F116B"/>
    <w:rsid w:val="008F147C"/>
    <w:rsid w:val="008F16F3"/>
    <w:rsid w:val="008F252D"/>
    <w:rsid w:val="008F2DCF"/>
    <w:rsid w:val="00900A39"/>
    <w:rsid w:val="00900D7F"/>
    <w:rsid w:val="009014BA"/>
    <w:rsid w:val="0090171C"/>
    <w:rsid w:val="00902E07"/>
    <w:rsid w:val="00903416"/>
    <w:rsid w:val="00903564"/>
    <w:rsid w:val="0090512D"/>
    <w:rsid w:val="0090560F"/>
    <w:rsid w:val="00905A52"/>
    <w:rsid w:val="00906042"/>
    <w:rsid w:val="00906AA4"/>
    <w:rsid w:val="0091254C"/>
    <w:rsid w:val="009130A1"/>
    <w:rsid w:val="00915690"/>
    <w:rsid w:val="00916D69"/>
    <w:rsid w:val="00916FBC"/>
    <w:rsid w:val="00917AF6"/>
    <w:rsid w:val="009204DB"/>
    <w:rsid w:val="0092054E"/>
    <w:rsid w:val="00920D6C"/>
    <w:rsid w:val="00920D83"/>
    <w:rsid w:val="00921052"/>
    <w:rsid w:val="009218B7"/>
    <w:rsid w:val="00922FBF"/>
    <w:rsid w:val="00923B9B"/>
    <w:rsid w:val="00923C18"/>
    <w:rsid w:val="00924F4D"/>
    <w:rsid w:val="0092507A"/>
    <w:rsid w:val="00925C1D"/>
    <w:rsid w:val="0093180C"/>
    <w:rsid w:val="00932B0C"/>
    <w:rsid w:val="0093337B"/>
    <w:rsid w:val="009335CA"/>
    <w:rsid w:val="00934635"/>
    <w:rsid w:val="009354A2"/>
    <w:rsid w:val="00936177"/>
    <w:rsid w:val="00936ED9"/>
    <w:rsid w:val="00941886"/>
    <w:rsid w:val="00942FA7"/>
    <w:rsid w:val="0094307A"/>
    <w:rsid w:val="00944B19"/>
    <w:rsid w:val="009450F2"/>
    <w:rsid w:val="00945FC2"/>
    <w:rsid w:val="00947508"/>
    <w:rsid w:val="00947783"/>
    <w:rsid w:val="00950E76"/>
    <w:rsid w:val="009526AF"/>
    <w:rsid w:val="0095471A"/>
    <w:rsid w:val="00954FE8"/>
    <w:rsid w:val="009557BD"/>
    <w:rsid w:val="00955C69"/>
    <w:rsid w:val="00956008"/>
    <w:rsid w:val="009562CD"/>
    <w:rsid w:val="00957003"/>
    <w:rsid w:val="009604BD"/>
    <w:rsid w:val="009619EA"/>
    <w:rsid w:val="00961BBA"/>
    <w:rsid w:val="009656CE"/>
    <w:rsid w:val="009659D3"/>
    <w:rsid w:val="0096771F"/>
    <w:rsid w:val="00967FFC"/>
    <w:rsid w:val="00970A67"/>
    <w:rsid w:val="00971655"/>
    <w:rsid w:val="00971C25"/>
    <w:rsid w:val="009726E0"/>
    <w:rsid w:val="00972F57"/>
    <w:rsid w:val="00973F14"/>
    <w:rsid w:val="00974D59"/>
    <w:rsid w:val="00975003"/>
    <w:rsid w:val="009767F9"/>
    <w:rsid w:val="00977B98"/>
    <w:rsid w:val="00977FE5"/>
    <w:rsid w:val="00980FA2"/>
    <w:rsid w:val="009837B0"/>
    <w:rsid w:val="00984A8C"/>
    <w:rsid w:val="0098581F"/>
    <w:rsid w:val="00985CB9"/>
    <w:rsid w:val="009869DB"/>
    <w:rsid w:val="00986FEB"/>
    <w:rsid w:val="00990822"/>
    <w:rsid w:val="00991992"/>
    <w:rsid w:val="00991F0D"/>
    <w:rsid w:val="0099208B"/>
    <w:rsid w:val="00992AEB"/>
    <w:rsid w:val="00992E77"/>
    <w:rsid w:val="00993F4F"/>
    <w:rsid w:val="0099415F"/>
    <w:rsid w:val="00994430"/>
    <w:rsid w:val="00994859"/>
    <w:rsid w:val="009949A3"/>
    <w:rsid w:val="00994A1E"/>
    <w:rsid w:val="00994FC7"/>
    <w:rsid w:val="00995513"/>
    <w:rsid w:val="009963F3"/>
    <w:rsid w:val="00996B22"/>
    <w:rsid w:val="009970DD"/>
    <w:rsid w:val="0099752A"/>
    <w:rsid w:val="009978BD"/>
    <w:rsid w:val="009A29FA"/>
    <w:rsid w:val="009A2B93"/>
    <w:rsid w:val="009A2FEF"/>
    <w:rsid w:val="009A3D44"/>
    <w:rsid w:val="009A489C"/>
    <w:rsid w:val="009A4CB6"/>
    <w:rsid w:val="009A5045"/>
    <w:rsid w:val="009A6156"/>
    <w:rsid w:val="009A67B8"/>
    <w:rsid w:val="009A695D"/>
    <w:rsid w:val="009A6BE3"/>
    <w:rsid w:val="009A7BC7"/>
    <w:rsid w:val="009A7CFB"/>
    <w:rsid w:val="009B0217"/>
    <w:rsid w:val="009B0FAB"/>
    <w:rsid w:val="009B19CD"/>
    <w:rsid w:val="009B3698"/>
    <w:rsid w:val="009B36EA"/>
    <w:rsid w:val="009B40D1"/>
    <w:rsid w:val="009B42D1"/>
    <w:rsid w:val="009B58D9"/>
    <w:rsid w:val="009B6699"/>
    <w:rsid w:val="009C0E77"/>
    <w:rsid w:val="009C1134"/>
    <w:rsid w:val="009C1272"/>
    <w:rsid w:val="009C37C9"/>
    <w:rsid w:val="009C4A31"/>
    <w:rsid w:val="009C627C"/>
    <w:rsid w:val="009D398B"/>
    <w:rsid w:val="009D4229"/>
    <w:rsid w:val="009D5017"/>
    <w:rsid w:val="009D52AA"/>
    <w:rsid w:val="009D54B9"/>
    <w:rsid w:val="009D7884"/>
    <w:rsid w:val="009E19CD"/>
    <w:rsid w:val="009E2F14"/>
    <w:rsid w:val="009E353E"/>
    <w:rsid w:val="009E361E"/>
    <w:rsid w:val="009E64B9"/>
    <w:rsid w:val="009E7175"/>
    <w:rsid w:val="009E73D6"/>
    <w:rsid w:val="009F0E54"/>
    <w:rsid w:val="009F23CE"/>
    <w:rsid w:val="009F4890"/>
    <w:rsid w:val="009F4FEE"/>
    <w:rsid w:val="009F6310"/>
    <w:rsid w:val="009F64F1"/>
    <w:rsid w:val="009F6511"/>
    <w:rsid w:val="009F6EA5"/>
    <w:rsid w:val="009F6FD2"/>
    <w:rsid w:val="009F70AA"/>
    <w:rsid w:val="009F74C2"/>
    <w:rsid w:val="009F78D3"/>
    <w:rsid w:val="009F7ABF"/>
    <w:rsid w:val="009F7E43"/>
    <w:rsid w:val="00A02172"/>
    <w:rsid w:val="00A03348"/>
    <w:rsid w:val="00A03B0C"/>
    <w:rsid w:val="00A0729A"/>
    <w:rsid w:val="00A10795"/>
    <w:rsid w:val="00A10887"/>
    <w:rsid w:val="00A11C0A"/>
    <w:rsid w:val="00A1267D"/>
    <w:rsid w:val="00A13475"/>
    <w:rsid w:val="00A1476B"/>
    <w:rsid w:val="00A14D3F"/>
    <w:rsid w:val="00A1507A"/>
    <w:rsid w:val="00A15AA4"/>
    <w:rsid w:val="00A161AC"/>
    <w:rsid w:val="00A16B53"/>
    <w:rsid w:val="00A16E85"/>
    <w:rsid w:val="00A17BE6"/>
    <w:rsid w:val="00A20147"/>
    <w:rsid w:val="00A20629"/>
    <w:rsid w:val="00A22EA8"/>
    <w:rsid w:val="00A235A5"/>
    <w:rsid w:val="00A23DCC"/>
    <w:rsid w:val="00A24058"/>
    <w:rsid w:val="00A242A0"/>
    <w:rsid w:val="00A244BC"/>
    <w:rsid w:val="00A25733"/>
    <w:rsid w:val="00A25B6A"/>
    <w:rsid w:val="00A260AE"/>
    <w:rsid w:val="00A26570"/>
    <w:rsid w:val="00A277EA"/>
    <w:rsid w:val="00A3038A"/>
    <w:rsid w:val="00A31575"/>
    <w:rsid w:val="00A31CA3"/>
    <w:rsid w:val="00A31D7F"/>
    <w:rsid w:val="00A322BD"/>
    <w:rsid w:val="00A32F8C"/>
    <w:rsid w:val="00A332CB"/>
    <w:rsid w:val="00A339B4"/>
    <w:rsid w:val="00A33C48"/>
    <w:rsid w:val="00A33D78"/>
    <w:rsid w:val="00A3618D"/>
    <w:rsid w:val="00A364D3"/>
    <w:rsid w:val="00A37B9E"/>
    <w:rsid w:val="00A4012E"/>
    <w:rsid w:val="00A409D7"/>
    <w:rsid w:val="00A40C16"/>
    <w:rsid w:val="00A40DC9"/>
    <w:rsid w:val="00A41150"/>
    <w:rsid w:val="00A4149A"/>
    <w:rsid w:val="00A4277D"/>
    <w:rsid w:val="00A44088"/>
    <w:rsid w:val="00A44241"/>
    <w:rsid w:val="00A46B42"/>
    <w:rsid w:val="00A4732A"/>
    <w:rsid w:val="00A50095"/>
    <w:rsid w:val="00A50A16"/>
    <w:rsid w:val="00A50DAA"/>
    <w:rsid w:val="00A5316A"/>
    <w:rsid w:val="00A531FD"/>
    <w:rsid w:val="00A53C60"/>
    <w:rsid w:val="00A54AEE"/>
    <w:rsid w:val="00A56FA3"/>
    <w:rsid w:val="00A575DE"/>
    <w:rsid w:val="00A577B9"/>
    <w:rsid w:val="00A62CC6"/>
    <w:rsid w:val="00A63D08"/>
    <w:rsid w:val="00A63DFD"/>
    <w:rsid w:val="00A6482A"/>
    <w:rsid w:val="00A659CE"/>
    <w:rsid w:val="00A6600F"/>
    <w:rsid w:val="00A70050"/>
    <w:rsid w:val="00A702C9"/>
    <w:rsid w:val="00A71009"/>
    <w:rsid w:val="00A7166B"/>
    <w:rsid w:val="00A7212D"/>
    <w:rsid w:val="00A73D81"/>
    <w:rsid w:val="00A74145"/>
    <w:rsid w:val="00A74404"/>
    <w:rsid w:val="00A746A8"/>
    <w:rsid w:val="00A75B88"/>
    <w:rsid w:val="00A76615"/>
    <w:rsid w:val="00A77619"/>
    <w:rsid w:val="00A804AB"/>
    <w:rsid w:val="00A8125C"/>
    <w:rsid w:val="00A81A88"/>
    <w:rsid w:val="00A826CB"/>
    <w:rsid w:val="00A833EC"/>
    <w:rsid w:val="00A83B6A"/>
    <w:rsid w:val="00A83BA0"/>
    <w:rsid w:val="00A84F18"/>
    <w:rsid w:val="00A85045"/>
    <w:rsid w:val="00A850B8"/>
    <w:rsid w:val="00A862F5"/>
    <w:rsid w:val="00A86359"/>
    <w:rsid w:val="00A8669E"/>
    <w:rsid w:val="00A86B2B"/>
    <w:rsid w:val="00A87178"/>
    <w:rsid w:val="00A91088"/>
    <w:rsid w:val="00A9136A"/>
    <w:rsid w:val="00A91419"/>
    <w:rsid w:val="00A91E1D"/>
    <w:rsid w:val="00A923A0"/>
    <w:rsid w:val="00A92E29"/>
    <w:rsid w:val="00A930CD"/>
    <w:rsid w:val="00A9310F"/>
    <w:rsid w:val="00A93123"/>
    <w:rsid w:val="00A95738"/>
    <w:rsid w:val="00A95AC3"/>
    <w:rsid w:val="00A96AB0"/>
    <w:rsid w:val="00A97B7D"/>
    <w:rsid w:val="00AA04AC"/>
    <w:rsid w:val="00AA05AC"/>
    <w:rsid w:val="00AA06EE"/>
    <w:rsid w:val="00AA0A34"/>
    <w:rsid w:val="00AA0DCD"/>
    <w:rsid w:val="00AA2479"/>
    <w:rsid w:val="00AA4825"/>
    <w:rsid w:val="00AA4B38"/>
    <w:rsid w:val="00AA5B75"/>
    <w:rsid w:val="00AA5DD5"/>
    <w:rsid w:val="00AA70C1"/>
    <w:rsid w:val="00AB2E85"/>
    <w:rsid w:val="00AB33E1"/>
    <w:rsid w:val="00AB407A"/>
    <w:rsid w:val="00AB4A58"/>
    <w:rsid w:val="00AB516F"/>
    <w:rsid w:val="00AB5A05"/>
    <w:rsid w:val="00AB6B45"/>
    <w:rsid w:val="00AB7E0B"/>
    <w:rsid w:val="00AC07DE"/>
    <w:rsid w:val="00AC1184"/>
    <w:rsid w:val="00AC1991"/>
    <w:rsid w:val="00AC34D7"/>
    <w:rsid w:val="00AC3506"/>
    <w:rsid w:val="00AC35D4"/>
    <w:rsid w:val="00AC3A21"/>
    <w:rsid w:val="00AC487C"/>
    <w:rsid w:val="00AC50C1"/>
    <w:rsid w:val="00AC64F1"/>
    <w:rsid w:val="00AC6675"/>
    <w:rsid w:val="00AC6CB8"/>
    <w:rsid w:val="00AC7951"/>
    <w:rsid w:val="00AD1646"/>
    <w:rsid w:val="00AD1A41"/>
    <w:rsid w:val="00AD25A6"/>
    <w:rsid w:val="00AD28AE"/>
    <w:rsid w:val="00AD2CBA"/>
    <w:rsid w:val="00AD3EE5"/>
    <w:rsid w:val="00AD4BB9"/>
    <w:rsid w:val="00AD54FC"/>
    <w:rsid w:val="00AD553B"/>
    <w:rsid w:val="00AD73E9"/>
    <w:rsid w:val="00AD76AC"/>
    <w:rsid w:val="00AE03B4"/>
    <w:rsid w:val="00AE1128"/>
    <w:rsid w:val="00AE49C7"/>
    <w:rsid w:val="00AE54E2"/>
    <w:rsid w:val="00AE5B07"/>
    <w:rsid w:val="00AE6FFE"/>
    <w:rsid w:val="00AE74F9"/>
    <w:rsid w:val="00AF038B"/>
    <w:rsid w:val="00AF086C"/>
    <w:rsid w:val="00AF1527"/>
    <w:rsid w:val="00AF190B"/>
    <w:rsid w:val="00AF2AB7"/>
    <w:rsid w:val="00AF2BFF"/>
    <w:rsid w:val="00AF2C22"/>
    <w:rsid w:val="00AF3A35"/>
    <w:rsid w:val="00AF3E6C"/>
    <w:rsid w:val="00AF3E8E"/>
    <w:rsid w:val="00AF5D36"/>
    <w:rsid w:val="00B00456"/>
    <w:rsid w:val="00B00D8F"/>
    <w:rsid w:val="00B01BF0"/>
    <w:rsid w:val="00B03012"/>
    <w:rsid w:val="00B036FE"/>
    <w:rsid w:val="00B0407C"/>
    <w:rsid w:val="00B0419D"/>
    <w:rsid w:val="00B051D6"/>
    <w:rsid w:val="00B054C3"/>
    <w:rsid w:val="00B0551A"/>
    <w:rsid w:val="00B05AEB"/>
    <w:rsid w:val="00B05D25"/>
    <w:rsid w:val="00B0773F"/>
    <w:rsid w:val="00B0A523"/>
    <w:rsid w:val="00B10379"/>
    <w:rsid w:val="00B11B59"/>
    <w:rsid w:val="00B134F7"/>
    <w:rsid w:val="00B13B31"/>
    <w:rsid w:val="00B13E47"/>
    <w:rsid w:val="00B13F09"/>
    <w:rsid w:val="00B14054"/>
    <w:rsid w:val="00B17E50"/>
    <w:rsid w:val="00B2166C"/>
    <w:rsid w:val="00B22037"/>
    <w:rsid w:val="00B2256C"/>
    <w:rsid w:val="00B2290E"/>
    <w:rsid w:val="00B23C41"/>
    <w:rsid w:val="00B24627"/>
    <w:rsid w:val="00B2581E"/>
    <w:rsid w:val="00B25E85"/>
    <w:rsid w:val="00B26045"/>
    <w:rsid w:val="00B27433"/>
    <w:rsid w:val="00B27CAE"/>
    <w:rsid w:val="00B30346"/>
    <w:rsid w:val="00B31605"/>
    <w:rsid w:val="00B319A6"/>
    <w:rsid w:val="00B31AAC"/>
    <w:rsid w:val="00B31DDF"/>
    <w:rsid w:val="00B33025"/>
    <w:rsid w:val="00B33311"/>
    <w:rsid w:val="00B33CD9"/>
    <w:rsid w:val="00B34996"/>
    <w:rsid w:val="00B34EFF"/>
    <w:rsid w:val="00B34FF2"/>
    <w:rsid w:val="00B359B4"/>
    <w:rsid w:val="00B41B3C"/>
    <w:rsid w:val="00B42D20"/>
    <w:rsid w:val="00B4437A"/>
    <w:rsid w:val="00B44C55"/>
    <w:rsid w:val="00B453F0"/>
    <w:rsid w:val="00B45581"/>
    <w:rsid w:val="00B46A8D"/>
    <w:rsid w:val="00B46A95"/>
    <w:rsid w:val="00B46F3E"/>
    <w:rsid w:val="00B507CE"/>
    <w:rsid w:val="00B52973"/>
    <w:rsid w:val="00B52F86"/>
    <w:rsid w:val="00B537F2"/>
    <w:rsid w:val="00B53FBF"/>
    <w:rsid w:val="00B54383"/>
    <w:rsid w:val="00B544C2"/>
    <w:rsid w:val="00B54560"/>
    <w:rsid w:val="00B5491F"/>
    <w:rsid w:val="00B5566F"/>
    <w:rsid w:val="00B5707E"/>
    <w:rsid w:val="00B57B58"/>
    <w:rsid w:val="00B61D80"/>
    <w:rsid w:val="00B61F16"/>
    <w:rsid w:val="00B629A4"/>
    <w:rsid w:val="00B6337B"/>
    <w:rsid w:val="00B63776"/>
    <w:rsid w:val="00B64BD8"/>
    <w:rsid w:val="00B64BE7"/>
    <w:rsid w:val="00B66F00"/>
    <w:rsid w:val="00B67EF9"/>
    <w:rsid w:val="00B67F50"/>
    <w:rsid w:val="00B70948"/>
    <w:rsid w:val="00B70A25"/>
    <w:rsid w:val="00B70CC4"/>
    <w:rsid w:val="00B71EB8"/>
    <w:rsid w:val="00B726EF"/>
    <w:rsid w:val="00B72DB8"/>
    <w:rsid w:val="00B735FB"/>
    <w:rsid w:val="00B73DA2"/>
    <w:rsid w:val="00B756FD"/>
    <w:rsid w:val="00B75D5F"/>
    <w:rsid w:val="00B803AB"/>
    <w:rsid w:val="00B80602"/>
    <w:rsid w:val="00B80622"/>
    <w:rsid w:val="00B80759"/>
    <w:rsid w:val="00B8080B"/>
    <w:rsid w:val="00B80E97"/>
    <w:rsid w:val="00B80F08"/>
    <w:rsid w:val="00B8161B"/>
    <w:rsid w:val="00B83ACF"/>
    <w:rsid w:val="00B83AE6"/>
    <w:rsid w:val="00B8487E"/>
    <w:rsid w:val="00B85100"/>
    <w:rsid w:val="00B8626A"/>
    <w:rsid w:val="00B87A74"/>
    <w:rsid w:val="00B87B36"/>
    <w:rsid w:val="00B910A6"/>
    <w:rsid w:val="00B9278D"/>
    <w:rsid w:val="00B93417"/>
    <w:rsid w:val="00B93CB0"/>
    <w:rsid w:val="00B93DAA"/>
    <w:rsid w:val="00B94C0D"/>
    <w:rsid w:val="00B94D9D"/>
    <w:rsid w:val="00B954EA"/>
    <w:rsid w:val="00B955E4"/>
    <w:rsid w:val="00BA0289"/>
    <w:rsid w:val="00BA396F"/>
    <w:rsid w:val="00BA53DE"/>
    <w:rsid w:val="00BA5A3E"/>
    <w:rsid w:val="00BA60B3"/>
    <w:rsid w:val="00BA60E9"/>
    <w:rsid w:val="00BA659F"/>
    <w:rsid w:val="00BB02DE"/>
    <w:rsid w:val="00BB0C12"/>
    <w:rsid w:val="00BB0D16"/>
    <w:rsid w:val="00BB2900"/>
    <w:rsid w:val="00BB3279"/>
    <w:rsid w:val="00BB33D5"/>
    <w:rsid w:val="00BB371A"/>
    <w:rsid w:val="00BB451D"/>
    <w:rsid w:val="00BB4905"/>
    <w:rsid w:val="00BB5403"/>
    <w:rsid w:val="00BB6864"/>
    <w:rsid w:val="00BB717F"/>
    <w:rsid w:val="00BB76BF"/>
    <w:rsid w:val="00BB7CAC"/>
    <w:rsid w:val="00BC021A"/>
    <w:rsid w:val="00BC1C61"/>
    <w:rsid w:val="00BC331B"/>
    <w:rsid w:val="00BC37BD"/>
    <w:rsid w:val="00BC454C"/>
    <w:rsid w:val="00BC471D"/>
    <w:rsid w:val="00BC65E7"/>
    <w:rsid w:val="00BD0165"/>
    <w:rsid w:val="00BD09A2"/>
    <w:rsid w:val="00BD2889"/>
    <w:rsid w:val="00BD2DD5"/>
    <w:rsid w:val="00BD3852"/>
    <w:rsid w:val="00BD48EE"/>
    <w:rsid w:val="00BD4960"/>
    <w:rsid w:val="00BD5443"/>
    <w:rsid w:val="00BD5482"/>
    <w:rsid w:val="00BD6885"/>
    <w:rsid w:val="00BD7261"/>
    <w:rsid w:val="00BD7655"/>
    <w:rsid w:val="00BD7871"/>
    <w:rsid w:val="00BD7B25"/>
    <w:rsid w:val="00BE0A97"/>
    <w:rsid w:val="00BE10EC"/>
    <w:rsid w:val="00BE1543"/>
    <w:rsid w:val="00BE1AFF"/>
    <w:rsid w:val="00BE310E"/>
    <w:rsid w:val="00BE38A8"/>
    <w:rsid w:val="00BE4814"/>
    <w:rsid w:val="00BE51D2"/>
    <w:rsid w:val="00BE54AD"/>
    <w:rsid w:val="00BE59FB"/>
    <w:rsid w:val="00BE6079"/>
    <w:rsid w:val="00BE7817"/>
    <w:rsid w:val="00BE7B55"/>
    <w:rsid w:val="00BE7B60"/>
    <w:rsid w:val="00BF09C9"/>
    <w:rsid w:val="00BF1C34"/>
    <w:rsid w:val="00BF227F"/>
    <w:rsid w:val="00BF2FEC"/>
    <w:rsid w:val="00BF3516"/>
    <w:rsid w:val="00BF4B84"/>
    <w:rsid w:val="00BF5076"/>
    <w:rsid w:val="00BF5460"/>
    <w:rsid w:val="00BF5765"/>
    <w:rsid w:val="00BF64BD"/>
    <w:rsid w:val="00BF6B5A"/>
    <w:rsid w:val="00BF74E9"/>
    <w:rsid w:val="00BF7D82"/>
    <w:rsid w:val="00C0030C"/>
    <w:rsid w:val="00C0244B"/>
    <w:rsid w:val="00C02871"/>
    <w:rsid w:val="00C05089"/>
    <w:rsid w:val="00C05766"/>
    <w:rsid w:val="00C060B8"/>
    <w:rsid w:val="00C066C7"/>
    <w:rsid w:val="00C06B4E"/>
    <w:rsid w:val="00C07E92"/>
    <w:rsid w:val="00C1133E"/>
    <w:rsid w:val="00C11E6D"/>
    <w:rsid w:val="00C122E7"/>
    <w:rsid w:val="00C13A64"/>
    <w:rsid w:val="00C13B02"/>
    <w:rsid w:val="00C13DFC"/>
    <w:rsid w:val="00C15291"/>
    <w:rsid w:val="00C17066"/>
    <w:rsid w:val="00C17C86"/>
    <w:rsid w:val="00C202A4"/>
    <w:rsid w:val="00C2120D"/>
    <w:rsid w:val="00C21F16"/>
    <w:rsid w:val="00C22AB3"/>
    <w:rsid w:val="00C23FCA"/>
    <w:rsid w:val="00C24332"/>
    <w:rsid w:val="00C247CB"/>
    <w:rsid w:val="00C24F3A"/>
    <w:rsid w:val="00C2578C"/>
    <w:rsid w:val="00C25830"/>
    <w:rsid w:val="00C25F25"/>
    <w:rsid w:val="00C26967"/>
    <w:rsid w:val="00C2738D"/>
    <w:rsid w:val="00C27976"/>
    <w:rsid w:val="00C30F98"/>
    <w:rsid w:val="00C31941"/>
    <w:rsid w:val="00C3371E"/>
    <w:rsid w:val="00C33758"/>
    <w:rsid w:val="00C33A0F"/>
    <w:rsid w:val="00C34863"/>
    <w:rsid w:val="00C360BD"/>
    <w:rsid w:val="00C360FE"/>
    <w:rsid w:val="00C36EAA"/>
    <w:rsid w:val="00C36EC5"/>
    <w:rsid w:val="00C40282"/>
    <w:rsid w:val="00C40636"/>
    <w:rsid w:val="00C409C1"/>
    <w:rsid w:val="00C42996"/>
    <w:rsid w:val="00C43CDD"/>
    <w:rsid w:val="00C4434F"/>
    <w:rsid w:val="00C4436E"/>
    <w:rsid w:val="00C44B7E"/>
    <w:rsid w:val="00C46255"/>
    <w:rsid w:val="00C46F12"/>
    <w:rsid w:val="00C476E1"/>
    <w:rsid w:val="00C479D0"/>
    <w:rsid w:val="00C47E03"/>
    <w:rsid w:val="00C500BD"/>
    <w:rsid w:val="00C500D9"/>
    <w:rsid w:val="00C503F1"/>
    <w:rsid w:val="00C5058B"/>
    <w:rsid w:val="00C506EE"/>
    <w:rsid w:val="00C508B4"/>
    <w:rsid w:val="00C50FD7"/>
    <w:rsid w:val="00C51B47"/>
    <w:rsid w:val="00C5247E"/>
    <w:rsid w:val="00C52A33"/>
    <w:rsid w:val="00C52E77"/>
    <w:rsid w:val="00C53577"/>
    <w:rsid w:val="00C53C83"/>
    <w:rsid w:val="00C55324"/>
    <w:rsid w:val="00C566B3"/>
    <w:rsid w:val="00C6008F"/>
    <w:rsid w:val="00C620E2"/>
    <w:rsid w:val="00C63268"/>
    <w:rsid w:val="00C65015"/>
    <w:rsid w:val="00C65249"/>
    <w:rsid w:val="00C65E7D"/>
    <w:rsid w:val="00C660AE"/>
    <w:rsid w:val="00C675AF"/>
    <w:rsid w:val="00C6782D"/>
    <w:rsid w:val="00C67B32"/>
    <w:rsid w:val="00C70EFF"/>
    <w:rsid w:val="00C712C7"/>
    <w:rsid w:val="00C71C03"/>
    <w:rsid w:val="00C729E0"/>
    <w:rsid w:val="00C7470D"/>
    <w:rsid w:val="00C75587"/>
    <w:rsid w:val="00C75C83"/>
    <w:rsid w:val="00C77ADD"/>
    <w:rsid w:val="00C8043E"/>
    <w:rsid w:val="00C824EF"/>
    <w:rsid w:val="00C82B2E"/>
    <w:rsid w:val="00C83795"/>
    <w:rsid w:val="00C83BD1"/>
    <w:rsid w:val="00C8645C"/>
    <w:rsid w:val="00C87139"/>
    <w:rsid w:val="00C87CC3"/>
    <w:rsid w:val="00C915B0"/>
    <w:rsid w:val="00C91886"/>
    <w:rsid w:val="00C93A4B"/>
    <w:rsid w:val="00C95143"/>
    <w:rsid w:val="00C96515"/>
    <w:rsid w:val="00C96B46"/>
    <w:rsid w:val="00C97502"/>
    <w:rsid w:val="00C97655"/>
    <w:rsid w:val="00C97980"/>
    <w:rsid w:val="00CA0353"/>
    <w:rsid w:val="00CA0FE8"/>
    <w:rsid w:val="00CA1B4E"/>
    <w:rsid w:val="00CA1B50"/>
    <w:rsid w:val="00CA22E8"/>
    <w:rsid w:val="00CA287B"/>
    <w:rsid w:val="00CA2E8A"/>
    <w:rsid w:val="00CA4381"/>
    <w:rsid w:val="00CA4631"/>
    <w:rsid w:val="00CA48E0"/>
    <w:rsid w:val="00CA530F"/>
    <w:rsid w:val="00CA6520"/>
    <w:rsid w:val="00CB07C5"/>
    <w:rsid w:val="00CB08E2"/>
    <w:rsid w:val="00CB0C1D"/>
    <w:rsid w:val="00CB2194"/>
    <w:rsid w:val="00CB228C"/>
    <w:rsid w:val="00CB3E78"/>
    <w:rsid w:val="00CB4E0F"/>
    <w:rsid w:val="00CB5B91"/>
    <w:rsid w:val="00CB5D97"/>
    <w:rsid w:val="00CB641E"/>
    <w:rsid w:val="00CB75BB"/>
    <w:rsid w:val="00CB7CF6"/>
    <w:rsid w:val="00CC13D3"/>
    <w:rsid w:val="00CC263F"/>
    <w:rsid w:val="00CC5475"/>
    <w:rsid w:val="00CC57C1"/>
    <w:rsid w:val="00CC5AA2"/>
    <w:rsid w:val="00CC5AF9"/>
    <w:rsid w:val="00CC5DD2"/>
    <w:rsid w:val="00CC6AF1"/>
    <w:rsid w:val="00CC721A"/>
    <w:rsid w:val="00CD07C3"/>
    <w:rsid w:val="00CD0963"/>
    <w:rsid w:val="00CD154A"/>
    <w:rsid w:val="00CD1A90"/>
    <w:rsid w:val="00CD2DF7"/>
    <w:rsid w:val="00CD2F0B"/>
    <w:rsid w:val="00CD41D0"/>
    <w:rsid w:val="00CD512E"/>
    <w:rsid w:val="00CD53B9"/>
    <w:rsid w:val="00CD5DCC"/>
    <w:rsid w:val="00CE0DFC"/>
    <w:rsid w:val="00CE0F77"/>
    <w:rsid w:val="00CE288B"/>
    <w:rsid w:val="00CE3102"/>
    <w:rsid w:val="00CE32E7"/>
    <w:rsid w:val="00CE3480"/>
    <w:rsid w:val="00CE38D2"/>
    <w:rsid w:val="00CE3944"/>
    <w:rsid w:val="00CE3B66"/>
    <w:rsid w:val="00CE3D42"/>
    <w:rsid w:val="00CE53E6"/>
    <w:rsid w:val="00CE5563"/>
    <w:rsid w:val="00CE65F4"/>
    <w:rsid w:val="00CE7772"/>
    <w:rsid w:val="00CE7894"/>
    <w:rsid w:val="00CF1B01"/>
    <w:rsid w:val="00CF1F9F"/>
    <w:rsid w:val="00CF30DF"/>
    <w:rsid w:val="00CF542A"/>
    <w:rsid w:val="00CF5CC0"/>
    <w:rsid w:val="00CF6131"/>
    <w:rsid w:val="00CF632D"/>
    <w:rsid w:val="00CF7A34"/>
    <w:rsid w:val="00D000AE"/>
    <w:rsid w:val="00D00624"/>
    <w:rsid w:val="00D0065D"/>
    <w:rsid w:val="00D0065E"/>
    <w:rsid w:val="00D00D22"/>
    <w:rsid w:val="00D02512"/>
    <w:rsid w:val="00D02C35"/>
    <w:rsid w:val="00D03295"/>
    <w:rsid w:val="00D034C1"/>
    <w:rsid w:val="00D051AF"/>
    <w:rsid w:val="00D06EAA"/>
    <w:rsid w:val="00D0700C"/>
    <w:rsid w:val="00D10CE5"/>
    <w:rsid w:val="00D1152F"/>
    <w:rsid w:val="00D11680"/>
    <w:rsid w:val="00D1256E"/>
    <w:rsid w:val="00D13616"/>
    <w:rsid w:val="00D150D4"/>
    <w:rsid w:val="00D16A6B"/>
    <w:rsid w:val="00D171A6"/>
    <w:rsid w:val="00D1765E"/>
    <w:rsid w:val="00D2012D"/>
    <w:rsid w:val="00D21345"/>
    <w:rsid w:val="00D21BAC"/>
    <w:rsid w:val="00D21E3D"/>
    <w:rsid w:val="00D2233F"/>
    <w:rsid w:val="00D230EC"/>
    <w:rsid w:val="00D23C14"/>
    <w:rsid w:val="00D24244"/>
    <w:rsid w:val="00D242F8"/>
    <w:rsid w:val="00D25B6C"/>
    <w:rsid w:val="00D25CA1"/>
    <w:rsid w:val="00D30E35"/>
    <w:rsid w:val="00D31B30"/>
    <w:rsid w:val="00D32790"/>
    <w:rsid w:val="00D33E80"/>
    <w:rsid w:val="00D34720"/>
    <w:rsid w:val="00D34BCF"/>
    <w:rsid w:val="00D35B5D"/>
    <w:rsid w:val="00D36733"/>
    <w:rsid w:val="00D41EF6"/>
    <w:rsid w:val="00D434BC"/>
    <w:rsid w:val="00D44A8A"/>
    <w:rsid w:val="00D45BBE"/>
    <w:rsid w:val="00D45FD9"/>
    <w:rsid w:val="00D4668D"/>
    <w:rsid w:val="00D471B5"/>
    <w:rsid w:val="00D507E3"/>
    <w:rsid w:val="00D5137B"/>
    <w:rsid w:val="00D518BC"/>
    <w:rsid w:val="00D519EB"/>
    <w:rsid w:val="00D5266D"/>
    <w:rsid w:val="00D52762"/>
    <w:rsid w:val="00D52AEB"/>
    <w:rsid w:val="00D52C29"/>
    <w:rsid w:val="00D539B6"/>
    <w:rsid w:val="00D54A24"/>
    <w:rsid w:val="00D54DE6"/>
    <w:rsid w:val="00D54FA0"/>
    <w:rsid w:val="00D557F5"/>
    <w:rsid w:val="00D558E1"/>
    <w:rsid w:val="00D56663"/>
    <w:rsid w:val="00D56F80"/>
    <w:rsid w:val="00D571DB"/>
    <w:rsid w:val="00D57568"/>
    <w:rsid w:val="00D57BB8"/>
    <w:rsid w:val="00D57C83"/>
    <w:rsid w:val="00D617AA"/>
    <w:rsid w:val="00D625BB"/>
    <w:rsid w:val="00D63D1A"/>
    <w:rsid w:val="00D649BF"/>
    <w:rsid w:val="00D66498"/>
    <w:rsid w:val="00D664E1"/>
    <w:rsid w:val="00D6774D"/>
    <w:rsid w:val="00D7074F"/>
    <w:rsid w:val="00D70C5B"/>
    <w:rsid w:val="00D71BE0"/>
    <w:rsid w:val="00D72806"/>
    <w:rsid w:val="00D729C9"/>
    <w:rsid w:val="00D73503"/>
    <w:rsid w:val="00D73F16"/>
    <w:rsid w:val="00D74BC2"/>
    <w:rsid w:val="00D75191"/>
    <w:rsid w:val="00D75919"/>
    <w:rsid w:val="00D75963"/>
    <w:rsid w:val="00D7709F"/>
    <w:rsid w:val="00D772D7"/>
    <w:rsid w:val="00D77ACA"/>
    <w:rsid w:val="00D803A1"/>
    <w:rsid w:val="00D806DA"/>
    <w:rsid w:val="00D80929"/>
    <w:rsid w:val="00D83477"/>
    <w:rsid w:val="00D84940"/>
    <w:rsid w:val="00D84B80"/>
    <w:rsid w:val="00D85254"/>
    <w:rsid w:val="00D8561A"/>
    <w:rsid w:val="00D85946"/>
    <w:rsid w:val="00D85CF7"/>
    <w:rsid w:val="00D8639E"/>
    <w:rsid w:val="00D872B7"/>
    <w:rsid w:val="00D87C5D"/>
    <w:rsid w:val="00D90495"/>
    <w:rsid w:val="00D93172"/>
    <w:rsid w:val="00D93B25"/>
    <w:rsid w:val="00D9488C"/>
    <w:rsid w:val="00D957A0"/>
    <w:rsid w:val="00D96B85"/>
    <w:rsid w:val="00D972C8"/>
    <w:rsid w:val="00D9794A"/>
    <w:rsid w:val="00DA0136"/>
    <w:rsid w:val="00DA0415"/>
    <w:rsid w:val="00DA1223"/>
    <w:rsid w:val="00DA4C30"/>
    <w:rsid w:val="00DA5769"/>
    <w:rsid w:val="00DA6B5E"/>
    <w:rsid w:val="00DA72E4"/>
    <w:rsid w:val="00DB16CC"/>
    <w:rsid w:val="00DB1709"/>
    <w:rsid w:val="00DB2BA4"/>
    <w:rsid w:val="00DB2DE2"/>
    <w:rsid w:val="00DB32EB"/>
    <w:rsid w:val="00DB37C5"/>
    <w:rsid w:val="00DB4A10"/>
    <w:rsid w:val="00DB580B"/>
    <w:rsid w:val="00DB5D48"/>
    <w:rsid w:val="00DB74B8"/>
    <w:rsid w:val="00DB7A80"/>
    <w:rsid w:val="00DC034C"/>
    <w:rsid w:val="00DC11F6"/>
    <w:rsid w:val="00DC1403"/>
    <w:rsid w:val="00DC1D7B"/>
    <w:rsid w:val="00DC4CD6"/>
    <w:rsid w:val="00DC4FFC"/>
    <w:rsid w:val="00DC5434"/>
    <w:rsid w:val="00DC5BC3"/>
    <w:rsid w:val="00DC60FD"/>
    <w:rsid w:val="00DC638D"/>
    <w:rsid w:val="00DC67B5"/>
    <w:rsid w:val="00DC7AB7"/>
    <w:rsid w:val="00DD218D"/>
    <w:rsid w:val="00DD25C6"/>
    <w:rsid w:val="00DD29D2"/>
    <w:rsid w:val="00DD3091"/>
    <w:rsid w:val="00DD3457"/>
    <w:rsid w:val="00DD61EE"/>
    <w:rsid w:val="00DD6AEC"/>
    <w:rsid w:val="00DE05B7"/>
    <w:rsid w:val="00DE0B25"/>
    <w:rsid w:val="00DE2098"/>
    <w:rsid w:val="00DE2CA6"/>
    <w:rsid w:val="00DE3400"/>
    <w:rsid w:val="00DE4C0D"/>
    <w:rsid w:val="00DE4F05"/>
    <w:rsid w:val="00DE500F"/>
    <w:rsid w:val="00DE5678"/>
    <w:rsid w:val="00DE6F5C"/>
    <w:rsid w:val="00DE70E4"/>
    <w:rsid w:val="00DE75A6"/>
    <w:rsid w:val="00DF0039"/>
    <w:rsid w:val="00DF1025"/>
    <w:rsid w:val="00DF35B1"/>
    <w:rsid w:val="00DF4A46"/>
    <w:rsid w:val="00DF4FE3"/>
    <w:rsid w:val="00DF6BE4"/>
    <w:rsid w:val="00DF72F2"/>
    <w:rsid w:val="00DF7E0F"/>
    <w:rsid w:val="00E018F9"/>
    <w:rsid w:val="00E0232F"/>
    <w:rsid w:val="00E023E6"/>
    <w:rsid w:val="00E02E7F"/>
    <w:rsid w:val="00E03310"/>
    <w:rsid w:val="00E047B9"/>
    <w:rsid w:val="00E05C7E"/>
    <w:rsid w:val="00E06C68"/>
    <w:rsid w:val="00E07AE0"/>
    <w:rsid w:val="00E109FA"/>
    <w:rsid w:val="00E1165A"/>
    <w:rsid w:val="00E11D24"/>
    <w:rsid w:val="00E12107"/>
    <w:rsid w:val="00E12A88"/>
    <w:rsid w:val="00E142B4"/>
    <w:rsid w:val="00E15773"/>
    <w:rsid w:val="00E157BC"/>
    <w:rsid w:val="00E1614D"/>
    <w:rsid w:val="00E16B34"/>
    <w:rsid w:val="00E17175"/>
    <w:rsid w:val="00E20578"/>
    <w:rsid w:val="00E20DC2"/>
    <w:rsid w:val="00E219D4"/>
    <w:rsid w:val="00E22858"/>
    <w:rsid w:val="00E237B8"/>
    <w:rsid w:val="00E23BC3"/>
    <w:rsid w:val="00E23D64"/>
    <w:rsid w:val="00E2624C"/>
    <w:rsid w:val="00E26E51"/>
    <w:rsid w:val="00E30641"/>
    <w:rsid w:val="00E3088B"/>
    <w:rsid w:val="00E31898"/>
    <w:rsid w:val="00E318CA"/>
    <w:rsid w:val="00E32097"/>
    <w:rsid w:val="00E3219D"/>
    <w:rsid w:val="00E32260"/>
    <w:rsid w:val="00E33CB9"/>
    <w:rsid w:val="00E34216"/>
    <w:rsid w:val="00E344F3"/>
    <w:rsid w:val="00E34637"/>
    <w:rsid w:val="00E34C3B"/>
    <w:rsid w:val="00E35C6C"/>
    <w:rsid w:val="00E35CC9"/>
    <w:rsid w:val="00E40E8B"/>
    <w:rsid w:val="00E415D3"/>
    <w:rsid w:val="00E42180"/>
    <w:rsid w:val="00E424F0"/>
    <w:rsid w:val="00E427EA"/>
    <w:rsid w:val="00E42A52"/>
    <w:rsid w:val="00E4341B"/>
    <w:rsid w:val="00E44768"/>
    <w:rsid w:val="00E44B9E"/>
    <w:rsid w:val="00E4629F"/>
    <w:rsid w:val="00E50728"/>
    <w:rsid w:val="00E508EB"/>
    <w:rsid w:val="00E50E4A"/>
    <w:rsid w:val="00E52D4F"/>
    <w:rsid w:val="00E53AD5"/>
    <w:rsid w:val="00E5558A"/>
    <w:rsid w:val="00E5591E"/>
    <w:rsid w:val="00E5747C"/>
    <w:rsid w:val="00E5788D"/>
    <w:rsid w:val="00E600A7"/>
    <w:rsid w:val="00E61DAA"/>
    <w:rsid w:val="00E62809"/>
    <w:rsid w:val="00E63337"/>
    <w:rsid w:val="00E63423"/>
    <w:rsid w:val="00E63CFC"/>
    <w:rsid w:val="00E64543"/>
    <w:rsid w:val="00E64BC9"/>
    <w:rsid w:val="00E64E4A"/>
    <w:rsid w:val="00E653E4"/>
    <w:rsid w:val="00E65797"/>
    <w:rsid w:val="00E71374"/>
    <w:rsid w:val="00E731AE"/>
    <w:rsid w:val="00E73428"/>
    <w:rsid w:val="00E74096"/>
    <w:rsid w:val="00E75050"/>
    <w:rsid w:val="00E759C1"/>
    <w:rsid w:val="00E75EA5"/>
    <w:rsid w:val="00E762E0"/>
    <w:rsid w:val="00E76D05"/>
    <w:rsid w:val="00E77A0D"/>
    <w:rsid w:val="00E80499"/>
    <w:rsid w:val="00E806C7"/>
    <w:rsid w:val="00E8144F"/>
    <w:rsid w:val="00E817CB"/>
    <w:rsid w:val="00E82F09"/>
    <w:rsid w:val="00E83B1E"/>
    <w:rsid w:val="00E83BA6"/>
    <w:rsid w:val="00E84EC9"/>
    <w:rsid w:val="00E85157"/>
    <w:rsid w:val="00E85AA5"/>
    <w:rsid w:val="00E87231"/>
    <w:rsid w:val="00E87FE6"/>
    <w:rsid w:val="00E90122"/>
    <w:rsid w:val="00E90133"/>
    <w:rsid w:val="00E91183"/>
    <w:rsid w:val="00E91F5F"/>
    <w:rsid w:val="00E92061"/>
    <w:rsid w:val="00E93253"/>
    <w:rsid w:val="00E962FE"/>
    <w:rsid w:val="00EA060C"/>
    <w:rsid w:val="00EA0942"/>
    <w:rsid w:val="00EA0990"/>
    <w:rsid w:val="00EA0D55"/>
    <w:rsid w:val="00EA1F7F"/>
    <w:rsid w:val="00EA2702"/>
    <w:rsid w:val="00EA3410"/>
    <w:rsid w:val="00EA3565"/>
    <w:rsid w:val="00EA3CA3"/>
    <w:rsid w:val="00EA3EF5"/>
    <w:rsid w:val="00EA4377"/>
    <w:rsid w:val="00EA4B1C"/>
    <w:rsid w:val="00EA512C"/>
    <w:rsid w:val="00EA6F59"/>
    <w:rsid w:val="00EA7852"/>
    <w:rsid w:val="00EA7976"/>
    <w:rsid w:val="00EB0585"/>
    <w:rsid w:val="00EB0A8F"/>
    <w:rsid w:val="00EB12DD"/>
    <w:rsid w:val="00EB153E"/>
    <w:rsid w:val="00EB15C2"/>
    <w:rsid w:val="00EB1C99"/>
    <w:rsid w:val="00EB258F"/>
    <w:rsid w:val="00EB26A2"/>
    <w:rsid w:val="00EB3BE0"/>
    <w:rsid w:val="00EB3E4D"/>
    <w:rsid w:val="00EB57EB"/>
    <w:rsid w:val="00EB6D50"/>
    <w:rsid w:val="00EB7D24"/>
    <w:rsid w:val="00EC0EED"/>
    <w:rsid w:val="00EC15FD"/>
    <w:rsid w:val="00EC1718"/>
    <w:rsid w:val="00EC252B"/>
    <w:rsid w:val="00EC25D1"/>
    <w:rsid w:val="00EC33DD"/>
    <w:rsid w:val="00EC393A"/>
    <w:rsid w:val="00EC39AA"/>
    <w:rsid w:val="00EC39FE"/>
    <w:rsid w:val="00EC51C2"/>
    <w:rsid w:val="00EC71C8"/>
    <w:rsid w:val="00ED0122"/>
    <w:rsid w:val="00ED0D8E"/>
    <w:rsid w:val="00ED2BB9"/>
    <w:rsid w:val="00ED3DCA"/>
    <w:rsid w:val="00ED4117"/>
    <w:rsid w:val="00ED41F8"/>
    <w:rsid w:val="00ED4595"/>
    <w:rsid w:val="00ED48A5"/>
    <w:rsid w:val="00ED4E78"/>
    <w:rsid w:val="00ED50CF"/>
    <w:rsid w:val="00ED5E25"/>
    <w:rsid w:val="00ED62EA"/>
    <w:rsid w:val="00EE1EAE"/>
    <w:rsid w:val="00EE2242"/>
    <w:rsid w:val="00EE372E"/>
    <w:rsid w:val="00EE37E4"/>
    <w:rsid w:val="00EE3BFE"/>
    <w:rsid w:val="00EE40CE"/>
    <w:rsid w:val="00EE4E64"/>
    <w:rsid w:val="00EE67E7"/>
    <w:rsid w:val="00EE781F"/>
    <w:rsid w:val="00EE7A4F"/>
    <w:rsid w:val="00EF11E7"/>
    <w:rsid w:val="00EF1B2F"/>
    <w:rsid w:val="00EF1B3E"/>
    <w:rsid w:val="00EF1BEA"/>
    <w:rsid w:val="00EF2256"/>
    <w:rsid w:val="00EF2E68"/>
    <w:rsid w:val="00EF4EF6"/>
    <w:rsid w:val="00EF503C"/>
    <w:rsid w:val="00EF6B9A"/>
    <w:rsid w:val="00EF7239"/>
    <w:rsid w:val="00F00A96"/>
    <w:rsid w:val="00F01527"/>
    <w:rsid w:val="00F0209E"/>
    <w:rsid w:val="00F02C4E"/>
    <w:rsid w:val="00F030F1"/>
    <w:rsid w:val="00F036CC"/>
    <w:rsid w:val="00F03713"/>
    <w:rsid w:val="00F03FB8"/>
    <w:rsid w:val="00F06687"/>
    <w:rsid w:val="00F102F1"/>
    <w:rsid w:val="00F1084C"/>
    <w:rsid w:val="00F114CD"/>
    <w:rsid w:val="00F1152F"/>
    <w:rsid w:val="00F1225F"/>
    <w:rsid w:val="00F12A32"/>
    <w:rsid w:val="00F12D9B"/>
    <w:rsid w:val="00F13103"/>
    <w:rsid w:val="00F14238"/>
    <w:rsid w:val="00F1507B"/>
    <w:rsid w:val="00F16796"/>
    <w:rsid w:val="00F1683E"/>
    <w:rsid w:val="00F1699D"/>
    <w:rsid w:val="00F169E6"/>
    <w:rsid w:val="00F16A2C"/>
    <w:rsid w:val="00F16CD5"/>
    <w:rsid w:val="00F17EC7"/>
    <w:rsid w:val="00F20196"/>
    <w:rsid w:val="00F207B3"/>
    <w:rsid w:val="00F22392"/>
    <w:rsid w:val="00F225FB"/>
    <w:rsid w:val="00F22B87"/>
    <w:rsid w:val="00F23F0D"/>
    <w:rsid w:val="00F24014"/>
    <w:rsid w:val="00F249FD"/>
    <w:rsid w:val="00F273D6"/>
    <w:rsid w:val="00F27C16"/>
    <w:rsid w:val="00F27D97"/>
    <w:rsid w:val="00F3083B"/>
    <w:rsid w:val="00F315FE"/>
    <w:rsid w:val="00F31631"/>
    <w:rsid w:val="00F32316"/>
    <w:rsid w:val="00F324ED"/>
    <w:rsid w:val="00F3353B"/>
    <w:rsid w:val="00F3435C"/>
    <w:rsid w:val="00F34A22"/>
    <w:rsid w:val="00F34C27"/>
    <w:rsid w:val="00F35051"/>
    <w:rsid w:val="00F3538A"/>
    <w:rsid w:val="00F37091"/>
    <w:rsid w:val="00F41F9A"/>
    <w:rsid w:val="00F4291B"/>
    <w:rsid w:val="00F43324"/>
    <w:rsid w:val="00F44D71"/>
    <w:rsid w:val="00F44EA1"/>
    <w:rsid w:val="00F453AE"/>
    <w:rsid w:val="00F454E5"/>
    <w:rsid w:val="00F45744"/>
    <w:rsid w:val="00F466C0"/>
    <w:rsid w:val="00F47018"/>
    <w:rsid w:val="00F4768D"/>
    <w:rsid w:val="00F501DF"/>
    <w:rsid w:val="00F50279"/>
    <w:rsid w:val="00F5078D"/>
    <w:rsid w:val="00F519FA"/>
    <w:rsid w:val="00F52A5C"/>
    <w:rsid w:val="00F52C3E"/>
    <w:rsid w:val="00F52E95"/>
    <w:rsid w:val="00F5398B"/>
    <w:rsid w:val="00F54029"/>
    <w:rsid w:val="00F5486B"/>
    <w:rsid w:val="00F56ABE"/>
    <w:rsid w:val="00F5709F"/>
    <w:rsid w:val="00F62C3B"/>
    <w:rsid w:val="00F62FA9"/>
    <w:rsid w:val="00F658E0"/>
    <w:rsid w:val="00F66306"/>
    <w:rsid w:val="00F66538"/>
    <w:rsid w:val="00F67B0F"/>
    <w:rsid w:val="00F70125"/>
    <w:rsid w:val="00F7082F"/>
    <w:rsid w:val="00F70D64"/>
    <w:rsid w:val="00F70EAD"/>
    <w:rsid w:val="00F71958"/>
    <w:rsid w:val="00F7200B"/>
    <w:rsid w:val="00F72210"/>
    <w:rsid w:val="00F73B21"/>
    <w:rsid w:val="00F74729"/>
    <w:rsid w:val="00F74B39"/>
    <w:rsid w:val="00F765B5"/>
    <w:rsid w:val="00F765C8"/>
    <w:rsid w:val="00F80B8D"/>
    <w:rsid w:val="00F814B1"/>
    <w:rsid w:val="00F81CDE"/>
    <w:rsid w:val="00F859B7"/>
    <w:rsid w:val="00F86605"/>
    <w:rsid w:val="00F93039"/>
    <w:rsid w:val="00F95683"/>
    <w:rsid w:val="00FA0372"/>
    <w:rsid w:val="00FA0EC3"/>
    <w:rsid w:val="00FA1EBB"/>
    <w:rsid w:val="00FA32E7"/>
    <w:rsid w:val="00FA33AA"/>
    <w:rsid w:val="00FA5A49"/>
    <w:rsid w:val="00FA68C5"/>
    <w:rsid w:val="00FA71F5"/>
    <w:rsid w:val="00FB1BCF"/>
    <w:rsid w:val="00FB1DAF"/>
    <w:rsid w:val="00FB539A"/>
    <w:rsid w:val="00FB5F43"/>
    <w:rsid w:val="00FB6564"/>
    <w:rsid w:val="00FB658B"/>
    <w:rsid w:val="00FB7EDB"/>
    <w:rsid w:val="00FB7F89"/>
    <w:rsid w:val="00FC0526"/>
    <w:rsid w:val="00FC124E"/>
    <w:rsid w:val="00FC1C44"/>
    <w:rsid w:val="00FC1F4C"/>
    <w:rsid w:val="00FC1FC5"/>
    <w:rsid w:val="00FC2179"/>
    <w:rsid w:val="00FC2AB3"/>
    <w:rsid w:val="00FC35AC"/>
    <w:rsid w:val="00FC4F84"/>
    <w:rsid w:val="00FC4FCC"/>
    <w:rsid w:val="00FC5B6F"/>
    <w:rsid w:val="00FC6AAF"/>
    <w:rsid w:val="00FC74A6"/>
    <w:rsid w:val="00FD0611"/>
    <w:rsid w:val="00FD0CB6"/>
    <w:rsid w:val="00FD3061"/>
    <w:rsid w:val="00FD34BA"/>
    <w:rsid w:val="00FD5770"/>
    <w:rsid w:val="00FE001D"/>
    <w:rsid w:val="00FE09F3"/>
    <w:rsid w:val="00FE1377"/>
    <w:rsid w:val="00FE1B62"/>
    <w:rsid w:val="00FE47F8"/>
    <w:rsid w:val="00FE69E2"/>
    <w:rsid w:val="00FE7F03"/>
    <w:rsid w:val="00FF0B95"/>
    <w:rsid w:val="00FF136C"/>
    <w:rsid w:val="00FF160A"/>
    <w:rsid w:val="00FF231C"/>
    <w:rsid w:val="00FF2331"/>
    <w:rsid w:val="00FF281C"/>
    <w:rsid w:val="00FF40A0"/>
    <w:rsid w:val="00FF51F1"/>
    <w:rsid w:val="00FF6A91"/>
    <w:rsid w:val="00FF6ADC"/>
    <w:rsid w:val="00FF6D6F"/>
    <w:rsid w:val="00FF73F3"/>
    <w:rsid w:val="02A922AF"/>
    <w:rsid w:val="04C3ABCB"/>
    <w:rsid w:val="0658C3A4"/>
    <w:rsid w:val="0C036641"/>
    <w:rsid w:val="0D275D62"/>
    <w:rsid w:val="0F7C51F1"/>
    <w:rsid w:val="0FAFEFE4"/>
    <w:rsid w:val="105EFE24"/>
    <w:rsid w:val="11FF404A"/>
    <w:rsid w:val="18CD2DAC"/>
    <w:rsid w:val="24745EDA"/>
    <w:rsid w:val="282B30FD"/>
    <w:rsid w:val="29B0B3DB"/>
    <w:rsid w:val="2C1A8A76"/>
    <w:rsid w:val="2EE4ABD3"/>
    <w:rsid w:val="2F95D66B"/>
    <w:rsid w:val="3547FAA6"/>
    <w:rsid w:val="393517BA"/>
    <w:rsid w:val="399E601B"/>
    <w:rsid w:val="39DEEA6B"/>
    <w:rsid w:val="3A8EF40F"/>
    <w:rsid w:val="3E0888DD"/>
    <w:rsid w:val="41436BC8"/>
    <w:rsid w:val="43280ADE"/>
    <w:rsid w:val="440AAE09"/>
    <w:rsid w:val="4B2919EC"/>
    <w:rsid w:val="4BF337E8"/>
    <w:rsid w:val="588B6992"/>
    <w:rsid w:val="58FF5573"/>
    <w:rsid w:val="59B5EA36"/>
    <w:rsid w:val="648F298F"/>
    <w:rsid w:val="64A639A6"/>
    <w:rsid w:val="650A5D11"/>
    <w:rsid w:val="65E6A7AF"/>
    <w:rsid w:val="6E645906"/>
    <w:rsid w:val="6EB2460A"/>
    <w:rsid w:val="714D4800"/>
    <w:rsid w:val="7A9AC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3E3977"/>
  <w14:discardImageEditingData/>
  <w14:defaultImageDpi w14:val="32767"/>
  <w15:chartTrackingRefBased/>
  <w15:docId w15:val="{0A5F7EAA-480C-4BB6-AD56-1CBA2D889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3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695987"/>
    <w:pPr>
      <w:tabs>
        <w:tab w:val="right" w:leader="dot" w:pos="12950"/>
      </w:tabs>
    </w:pPr>
  </w:style>
  <w:style w:type="paragraph" w:styleId="TOC1">
    <w:name w:val="toc 1"/>
    <w:basedOn w:val="Normal"/>
    <w:next w:val="Normal"/>
    <w:autoRedefine/>
    <w:rsid w:val="00B13B31"/>
  </w:style>
  <w:style w:type="paragraph" w:styleId="ListParagraph">
    <w:name w:val="List Paragraph"/>
    <w:basedOn w:val="Normal"/>
    <w:uiPriority w:val="34"/>
    <w:qFormat/>
    <w:rsid w:val="00FB1DAF"/>
    <w:pPr>
      <w:ind w:left="720"/>
      <w:contextualSpacing/>
    </w:pPr>
  </w:style>
  <w:style w:type="character" w:styleId="CommentReference">
    <w:name w:val="annotation reference"/>
    <w:basedOn w:val="DefaultParagraphFont"/>
    <w:rsid w:val="002E1D1C"/>
    <w:rPr>
      <w:sz w:val="16"/>
      <w:szCs w:val="16"/>
    </w:rPr>
  </w:style>
  <w:style w:type="paragraph" w:styleId="CommentText">
    <w:name w:val="annotation text"/>
    <w:basedOn w:val="Normal"/>
    <w:link w:val="CommentTextChar"/>
    <w:rsid w:val="002E1D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E1D1C"/>
  </w:style>
  <w:style w:type="paragraph" w:styleId="CommentSubject">
    <w:name w:val="annotation subject"/>
    <w:basedOn w:val="CommentText"/>
    <w:next w:val="CommentText"/>
    <w:link w:val="CommentSubjectChar"/>
    <w:rsid w:val="002E1D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E1D1C"/>
    <w:rPr>
      <w:b/>
      <w:bCs/>
    </w:rPr>
  </w:style>
  <w:style w:type="paragraph" w:styleId="BalloonText">
    <w:name w:val="Balloon Text"/>
    <w:basedOn w:val="Normal"/>
    <w:link w:val="BalloonTextChar"/>
    <w:rsid w:val="002E1D1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E1D1C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500BD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97C70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CB228C"/>
  </w:style>
  <w:style w:type="paragraph" w:styleId="TOC3">
    <w:name w:val="toc 3"/>
    <w:basedOn w:val="Normal"/>
    <w:next w:val="Normal"/>
    <w:autoRedefine/>
    <w:uiPriority w:val="39"/>
    <w:rsid w:val="00A25B6A"/>
    <w:pPr>
      <w:spacing w:after="100"/>
      <w:ind w:left="480"/>
    </w:pPr>
  </w:style>
  <w:style w:type="character" w:customStyle="1" w:styleId="Heading2Char">
    <w:name w:val="Heading 2 Char"/>
    <w:basedOn w:val="DefaultParagraphFont"/>
    <w:link w:val="Heading2"/>
    <w:rsid w:val="00E85AA5"/>
    <w:rPr>
      <w:rFonts w:ascii="Arial" w:hAnsi="Arial" w:cs="Arial"/>
      <w:b/>
      <w:bCs/>
      <w:i/>
      <w:iCs/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rsid w:val="00E85AA5"/>
    <w:rPr>
      <w:sz w:val="24"/>
      <w:szCs w:val="24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7985">
              <w:marLeft w:val="23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717085">
                  <w:marLeft w:val="23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policy.corp.cvscaremark.com/pnp/faces/DocRenderer?documentId=CALL-004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thesource.cvshealth.com/nuxeo/thesource/" TargetMode="External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7E074260378499F7E81CCDE102D50" ma:contentTypeVersion="17" ma:contentTypeDescription="Create a new document." ma:contentTypeScope="" ma:versionID="d102769cacfb248b0a4cd372c95ae198">
  <xsd:schema xmlns:xsd="http://www.w3.org/2001/XMLSchema" xmlns:xs="http://www.w3.org/2001/XMLSchema" xmlns:p="http://schemas.microsoft.com/office/2006/metadata/properties" xmlns:ns2="d19e0082-693e-45ae-8f74-da0dd659fa03" xmlns:ns3="2fe6fb3c-ae69-4363-9eac-f91567448a6f" targetNamespace="http://schemas.microsoft.com/office/2006/metadata/properties" ma:root="true" ma:fieldsID="b2f750f4410df7e9588eaa14b27124da" ns2:_="" ns3:_="">
    <xsd:import namespace="d19e0082-693e-45ae-8f74-da0dd659fa03"/>
    <xsd:import namespace="2fe6fb3c-ae69-4363-9eac-f91567448a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ifelineQuickChat" minOccurs="0"/>
                <xsd:element ref="ns2:ProjectAnalyst" minOccurs="0"/>
                <xsd:element ref="ns2:DocumentConsultatnt" minOccurs="0"/>
                <xsd:element ref="ns2:BPO" minOccurs="0"/>
                <xsd:element ref="ns2:Status" minOccurs="0"/>
                <xsd:element ref="ns2: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e0082-693e-45ae-8f74-da0dd659fa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ifelineQuickChat" ma:index="19" nillable="true" ma:displayName="Project Owner/Lead" ma:format="Dropdown" ma:internalName="LifelineQuickChat">
      <xsd:simpleType>
        <xsd:restriction base="dms:Text">
          <xsd:maxLength value="255"/>
        </xsd:restriction>
      </xsd:simpleType>
    </xsd:element>
    <xsd:element name="ProjectAnalyst" ma:index="20" nillable="true" ma:displayName="Project Analyst" ma:format="Dropdown" ma:internalName="ProjectAnalyst">
      <xsd:simpleType>
        <xsd:restriction base="dms:Text">
          <xsd:maxLength value="255"/>
        </xsd:restriction>
      </xsd:simpleType>
    </xsd:element>
    <xsd:element name="DocumentConsultatnt" ma:index="21" nillable="true" ma:displayName="Document Consultant" ma:format="Dropdown" ma:internalName="DocumentConsultatnt">
      <xsd:simpleType>
        <xsd:restriction base="dms:Text">
          <xsd:maxLength value="255"/>
        </xsd:restriction>
      </xsd:simpleType>
    </xsd:element>
    <xsd:element name="BPO" ma:index="22" nillable="true" ma:displayName="BPO" ma:format="Dropdown" ma:internalName="BPO">
      <xsd:simpleType>
        <xsd:restriction base="dms:Text">
          <xsd:maxLength value="255"/>
        </xsd:restriction>
      </xsd:simpleType>
    </xsd:element>
    <xsd:element name="Status" ma:index="23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DueDate" ma:index="24" nillable="true" ma:displayName="Due Date" ma:format="Dropdown" ma:internalName="DueDat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6fb3c-ae69-4363-9eac-f91567448a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3843f2a-4ea9-4ff2-ae93-95147ee77641}" ma:internalName="TaxCatchAll" ma:showField="CatchAllData" ma:web="2fe6fb3c-ae69-4363-9eac-f91567448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9e0082-693e-45ae-8f74-da0dd659fa03">
      <Terms xmlns="http://schemas.microsoft.com/office/infopath/2007/PartnerControls"/>
    </lcf76f155ced4ddcb4097134ff3c332f>
    <TaxCatchAll xmlns="2fe6fb3c-ae69-4363-9eac-f91567448a6f" xsi:nil="true"/>
    <BPO xmlns="d19e0082-693e-45ae-8f74-da0dd659fa03">Customer Care - General</BPO>
    <ProjectAnalyst xmlns="d19e0082-693e-45ae-8f74-da0dd659fa03" xsi:nil="true"/>
    <DocumentConsultatnt xmlns="d19e0082-693e-45ae-8f74-da0dd659fa03">David Davis</DocumentConsultatnt>
    <DueDate xmlns="d19e0082-693e-45ae-8f74-da0dd659fa03" xsi:nil="true"/>
    <LifelineQuickChat xmlns="d19e0082-693e-45ae-8f74-da0dd659fa03" xsi:nil="true"/>
    <Status xmlns="d19e0082-693e-45ae-8f74-da0dd659fa03" xsi:nil="true"/>
  </documentManagement>
</p:properties>
</file>

<file path=customXml/itemProps1.xml><?xml version="1.0" encoding="utf-8"?>
<ds:datastoreItem xmlns:ds="http://schemas.openxmlformats.org/officeDocument/2006/customXml" ds:itemID="{2808B38E-726B-4A03-89E3-4536BA870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e0082-693e-45ae-8f74-da0dd659fa03"/>
    <ds:schemaRef ds:uri="2fe6fb3c-ae69-4363-9eac-f91567448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8D7650-586B-4DE2-BD4D-655DB425D51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E38257-EFF6-48B3-A92A-CE5025BF14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6FBD98-529A-44C2-9646-DE1ACF2590EA}">
  <ds:schemaRefs>
    <ds:schemaRef ds:uri="http://schemas.microsoft.com/office/2006/metadata/properties"/>
    <ds:schemaRef ds:uri="http://schemas.microsoft.com/office/infopath/2007/PartnerControls"/>
    <ds:schemaRef ds:uri="d19e0082-693e-45ae-8f74-da0dd659fa03"/>
    <ds:schemaRef ds:uri="2fe6fb3c-ae69-4363-9eac-f91567448a6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6</TotalTime>
  <Pages>1</Pages>
  <Words>3573</Words>
  <Characters>22954</Characters>
  <Application>Microsoft Office Word</Application>
  <DocSecurity>0</DocSecurity>
  <Lines>191</Lines>
  <Paragraphs>52</Paragraphs>
  <ScaleCrop>false</ScaleCrop>
  <Company>Caremark RX</Company>
  <LinksUpToDate>false</LinksUpToDate>
  <CharactersWithSpaces>26475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Davis, David P.</cp:lastModifiedBy>
  <cp:revision>6</cp:revision>
  <cp:lastPrinted>2007-01-04T19:56:00Z</cp:lastPrinted>
  <dcterms:created xsi:type="dcterms:W3CDTF">2025-08-07T12:07:00Z</dcterms:created>
  <dcterms:modified xsi:type="dcterms:W3CDTF">2025-08-07T12:29:00Z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2021-10-12T12:51:22Z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6327e6e3-9aec-4f61-9c46-5c67b686c36b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0x010100EB57E074260378499F7E81CCDE102D50</vt:lpwstr>
  </property>
  <property fmtid="{D5CDD505-2E9C-101B-9397-08002B2CF9AE}" pid="10" name="DownloadDate">
    <vt:filetime>2022-08-30T04:00:00Z</vt:filetime>
  </property>
  <property fmtid="{D5CDD505-2E9C-101B-9397-08002B2CF9AE}" pid="11" name="CompassComposer">
    <vt:lpwstr/>
  </property>
  <property fmtid="{D5CDD505-2E9C-101B-9397-08002B2CF9AE}" pid="12" name="CurrentlyPublished">
    <vt:bool>true</vt:bool>
  </property>
  <property fmtid="{D5CDD505-2E9C-101B-9397-08002B2CF9AE}" pid="13" name="MediaServiceImageTags">
    <vt:lpwstr/>
  </property>
  <property fmtid="{D5CDD505-2E9C-101B-9397-08002B2CF9AE}" pid="14" name="TechnicalWriter">
    <vt:lpwstr/>
  </property>
</Properties>
</file>