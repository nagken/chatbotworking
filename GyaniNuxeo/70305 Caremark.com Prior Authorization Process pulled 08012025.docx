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364367" w14:textId="0717DB42" w:rsidR="00255C6B" w:rsidRPr="00812777" w:rsidRDefault="002228C3" w:rsidP="00A02F01">
      <w:pPr>
        <w:pStyle w:val="Heading1"/>
        <w:rPr>
          <w:rFonts w:ascii="Verdana" w:hAnsi="Verdana"/>
          <w:color w:val="000000"/>
          <w:sz w:val="36"/>
          <w:szCs w:val="36"/>
        </w:rPr>
      </w:pPr>
      <w:bookmarkStart w:id="0" w:name="_top"/>
      <w:bookmarkStart w:id="1" w:name="_Toc446428613"/>
      <w:bookmarkStart w:id="2" w:name="_Toc510446972"/>
      <w:bookmarkStart w:id="3" w:name="_Toc30598867"/>
      <w:bookmarkStart w:id="4" w:name="_Toc37066233"/>
      <w:bookmarkStart w:id="5" w:name="_Toc87536384"/>
      <w:bookmarkStart w:id="6" w:name="_Toc92868245"/>
      <w:bookmarkStart w:id="7" w:name="_Toc106286799"/>
      <w:bookmarkStart w:id="8" w:name="OLE_LINK1"/>
      <w:bookmarkEnd w:id="0"/>
      <w:r>
        <w:rPr>
          <w:rFonts w:ascii="Verdana" w:hAnsi="Verdana"/>
          <w:color w:val="000000"/>
          <w:sz w:val="36"/>
          <w:szCs w:val="36"/>
        </w:rPr>
        <w:t>Caremark.com – Prior Authorization</w:t>
      </w:r>
      <w:bookmarkEnd w:id="1"/>
      <w:bookmarkEnd w:id="2"/>
      <w:bookmarkEnd w:id="3"/>
      <w:bookmarkEnd w:id="4"/>
      <w:bookmarkEnd w:id="5"/>
      <w:bookmarkEnd w:id="6"/>
      <w:bookmarkEnd w:id="7"/>
    </w:p>
    <w:bookmarkEnd w:id="8"/>
    <w:p w14:paraId="453E3552" w14:textId="315E29CB" w:rsidR="00521F30" w:rsidRDefault="003F7471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\o "2-2" \n \p " " \h \z \u </w:instrText>
      </w:r>
      <w:r>
        <w:fldChar w:fldCharType="separate"/>
      </w:r>
      <w:hyperlink w:anchor="_Toc205902868" w:history="1">
        <w:r w:rsidR="00521F30" w:rsidRPr="00C53284">
          <w:rPr>
            <w:rStyle w:val="Hyperlink"/>
            <w:noProof/>
          </w:rPr>
          <w:t>Client Information</w:t>
        </w:r>
      </w:hyperlink>
    </w:p>
    <w:p w14:paraId="7E905484" w14:textId="44B9C940" w:rsidR="00521F30" w:rsidRDefault="00521F30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902869" w:history="1">
        <w:r w:rsidRPr="00C53284">
          <w:rPr>
            <w:rStyle w:val="Hyperlink"/>
            <w:noProof/>
          </w:rPr>
          <w:t>PA Page</w:t>
        </w:r>
      </w:hyperlink>
    </w:p>
    <w:p w14:paraId="020741F8" w14:textId="5CB7283C" w:rsidR="00521F30" w:rsidRDefault="00521F30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902870" w:history="1">
        <w:r w:rsidRPr="00C53284">
          <w:rPr>
            <w:rStyle w:val="Hyperlink"/>
            <w:noProof/>
          </w:rPr>
          <w:t>PA Digital Messaging</w:t>
        </w:r>
      </w:hyperlink>
    </w:p>
    <w:p w14:paraId="6B7A7DDD" w14:textId="0D297852" w:rsidR="00521F30" w:rsidRDefault="00521F30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902871" w:history="1">
        <w:r w:rsidRPr="00C53284">
          <w:rPr>
            <w:rStyle w:val="Hyperlink"/>
            <w:noProof/>
          </w:rPr>
          <w:t>FEP – Prior Approval</w:t>
        </w:r>
      </w:hyperlink>
    </w:p>
    <w:p w14:paraId="553B7F06" w14:textId="2419A0CA" w:rsidR="00521F30" w:rsidRDefault="00521F30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902872" w:history="1">
        <w:r w:rsidRPr="00C53284">
          <w:rPr>
            <w:rStyle w:val="Hyperlink"/>
            <w:noProof/>
          </w:rPr>
          <w:t>Related Documents</w:t>
        </w:r>
      </w:hyperlink>
    </w:p>
    <w:p w14:paraId="10F20681" w14:textId="6684DDC6" w:rsidR="0010101C" w:rsidRDefault="003F7471" w:rsidP="00330476">
      <w:pPr>
        <w:rPr>
          <w:b/>
          <w:bCs/>
        </w:rPr>
      </w:pPr>
      <w:r>
        <w:fldChar w:fldCharType="end"/>
      </w:r>
    </w:p>
    <w:p w14:paraId="5982363D" w14:textId="3C3D8D4D" w:rsidR="00125726" w:rsidRPr="00644CBC" w:rsidRDefault="00D96033" w:rsidP="00330476">
      <w:pPr>
        <w:rPr>
          <w:b/>
          <w:bCs/>
        </w:rPr>
      </w:pPr>
      <w:r w:rsidRPr="001B07F5">
        <w:rPr>
          <w:b/>
          <w:bCs/>
        </w:rPr>
        <w:t xml:space="preserve">Description: </w:t>
      </w:r>
      <w:r w:rsidR="00AC593D" w:rsidRPr="00B45B9C">
        <w:t xml:space="preserve">This document provides </w:t>
      </w:r>
      <w:r w:rsidR="00BA4DB0">
        <w:t>the Customer Care Representative (</w:t>
      </w:r>
      <w:r w:rsidR="00AC593D" w:rsidRPr="00B45B9C">
        <w:t>CCR</w:t>
      </w:r>
      <w:r w:rsidR="00BA4DB0">
        <w:t>)</w:t>
      </w:r>
      <w:r w:rsidR="00AC593D" w:rsidRPr="00B45B9C">
        <w:t> with an overview of the Prior Authorization</w:t>
      </w:r>
      <w:r w:rsidR="00BA4DB0">
        <w:t xml:space="preserve"> (PA)</w:t>
      </w:r>
      <w:r w:rsidR="00AC593D" w:rsidRPr="00B45B9C">
        <w:t> page on Caremark.com.</w:t>
      </w:r>
    </w:p>
    <w:p w14:paraId="55F10221" w14:textId="7301D237" w:rsidR="005238BA" w:rsidRDefault="005238BA" w:rsidP="0010101C">
      <w:bookmarkStart w:id="9" w:name="_Overview"/>
      <w:bookmarkEnd w:id="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5238BA" w14:paraId="7DE9B716" w14:textId="77777777" w:rsidTr="00081BA2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19EB9617" w14:textId="77777777" w:rsidR="005238BA" w:rsidRDefault="005238BA" w:rsidP="00B45B9C">
            <w:pPr>
              <w:pStyle w:val="Heading2"/>
              <w:rPr>
                <w:i/>
                <w:iCs w:val="0"/>
              </w:rPr>
            </w:pPr>
            <w:bookmarkStart w:id="10" w:name="_Toc205902868"/>
            <w:r>
              <w:rPr>
                <w:iCs w:val="0"/>
              </w:rPr>
              <w:t>Client Information</w:t>
            </w:r>
            <w:bookmarkEnd w:id="10"/>
          </w:p>
        </w:tc>
      </w:tr>
    </w:tbl>
    <w:p w14:paraId="32B97A20" w14:textId="6A9EBDA3" w:rsidR="00F64999" w:rsidRPr="00234E98" w:rsidRDefault="00A17164" w:rsidP="00330476">
      <w:r>
        <w:pict w14:anchorId="1B664FF8">
          <v:shape id="Picture 2" o:spid="_x0000_i1027" type="#_x0000_t75" style="width:18.75pt;height:16.5pt;visibility:visible">
            <v:imagedata r:id="rId11" o:title=""/>
          </v:shape>
        </w:pict>
      </w:r>
      <w:r w:rsidR="00AC2A04">
        <w:t xml:space="preserve"> </w:t>
      </w:r>
      <w:r w:rsidR="00081BA2">
        <w:t>Screen capture m</w:t>
      </w:r>
      <w:r w:rsidR="00750E40">
        <w:t>ight</w:t>
      </w:r>
      <w:r w:rsidR="00081BA2">
        <w:t xml:space="preserve"> not match actual scenario for this process. </w:t>
      </w:r>
      <w:proofErr w:type="gramStart"/>
      <w:r w:rsidR="00081BA2">
        <w:t>Some</w:t>
      </w:r>
      <w:proofErr w:type="gramEnd"/>
      <w:r w:rsidR="00081BA2">
        <w:t xml:space="preserve"> clients may not enlist in specific web features. This work instruction/job aid </w:t>
      </w:r>
      <w:proofErr w:type="gramStart"/>
      <w:r w:rsidR="00081BA2">
        <w:t>is intended</w:t>
      </w:r>
      <w:proofErr w:type="gramEnd"/>
      <w:r w:rsidR="00081BA2">
        <w:t xml:space="preserve"> as a guide only.</w:t>
      </w:r>
    </w:p>
    <w:p w14:paraId="50FCF290" w14:textId="77777777" w:rsidR="00487BB7" w:rsidRDefault="00487BB7" w:rsidP="000656DF">
      <w:pPr>
        <w:rPr>
          <w:b/>
        </w:rPr>
      </w:pPr>
    </w:p>
    <w:p w14:paraId="0A21B2D1" w14:textId="2062892F" w:rsidR="005238BA" w:rsidRDefault="005238BA" w:rsidP="00330476">
      <w:r>
        <w:rPr>
          <w:b/>
        </w:rPr>
        <w:t>Note:</w:t>
      </w:r>
      <w:r>
        <w:t xml:space="preserve"> The following clients </w:t>
      </w:r>
      <w:proofErr w:type="gramStart"/>
      <w:r>
        <w:t>are excluded</w:t>
      </w:r>
      <w:proofErr w:type="gramEnd"/>
      <w:r>
        <w:t>:</w:t>
      </w:r>
    </w:p>
    <w:p w14:paraId="49D5BE16" w14:textId="77777777" w:rsidR="005238BA" w:rsidRDefault="005238BA" w:rsidP="00330476">
      <w:pPr>
        <w:pStyle w:val="ListParagraph"/>
        <w:numPr>
          <w:ilvl w:val="0"/>
          <w:numId w:val="44"/>
        </w:numPr>
      </w:pPr>
      <w:r>
        <w:t>CareFirst</w:t>
      </w:r>
    </w:p>
    <w:p w14:paraId="123FF0D6" w14:textId="21F2B69D" w:rsidR="00487BB7" w:rsidRDefault="005238BA" w:rsidP="00330476">
      <w:pPr>
        <w:pStyle w:val="ListParagraph"/>
        <w:numPr>
          <w:ilvl w:val="0"/>
          <w:numId w:val="44"/>
        </w:numPr>
      </w:pPr>
      <w:r>
        <w:t>State of Florida</w:t>
      </w:r>
    </w:p>
    <w:p w14:paraId="05E90C32" w14:textId="6E049BED" w:rsidR="00487BB7" w:rsidRPr="00330476" w:rsidRDefault="005238BA" w:rsidP="00330476">
      <w:pPr>
        <w:pStyle w:val="ListParagraph"/>
        <w:numPr>
          <w:ilvl w:val="0"/>
          <w:numId w:val="44"/>
        </w:numPr>
        <w:rPr>
          <w:b/>
        </w:rPr>
      </w:pPr>
      <w:r>
        <w:t>Aetna</w:t>
      </w:r>
    </w:p>
    <w:p w14:paraId="48C502C9" w14:textId="77777777" w:rsidR="00487BB7" w:rsidRDefault="00487BB7" w:rsidP="000656DF">
      <w:pPr>
        <w:rPr>
          <w:b/>
        </w:rPr>
      </w:pPr>
    </w:p>
    <w:p w14:paraId="3CDFD71D" w14:textId="604817C6" w:rsidR="005238BA" w:rsidRDefault="005238BA" w:rsidP="00330476">
      <w:pPr>
        <w:rPr>
          <w:b/>
        </w:rPr>
      </w:pPr>
      <w:r>
        <w:rPr>
          <w:b/>
        </w:rPr>
        <w:t>Important:</w:t>
      </w:r>
    </w:p>
    <w:p w14:paraId="724C3505" w14:textId="5361D474" w:rsidR="005238BA" w:rsidRDefault="005238BA" w:rsidP="00330476">
      <w:pPr>
        <w:pStyle w:val="ListParagraph"/>
        <w:numPr>
          <w:ilvl w:val="0"/>
          <w:numId w:val="45"/>
        </w:numPr>
      </w:pPr>
      <w:r>
        <w:t xml:space="preserve">For externally </w:t>
      </w:r>
      <w:proofErr w:type="gramStart"/>
      <w:r>
        <w:t>adjudicated</w:t>
      </w:r>
      <w:proofErr w:type="gramEnd"/>
      <w:r>
        <w:t xml:space="preserve"> clients, refer to the client’s CIF for instructions on handling prior authorizations. </w:t>
      </w:r>
    </w:p>
    <w:p w14:paraId="709AF793" w14:textId="77777777" w:rsidR="005238BA" w:rsidRDefault="005238BA" w:rsidP="00330476">
      <w:pPr>
        <w:pStyle w:val="ListParagraph"/>
        <w:numPr>
          <w:ilvl w:val="0"/>
          <w:numId w:val="45"/>
        </w:numPr>
      </w:pPr>
      <w:proofErr w:type="gramStart"/>
      <w:r>
        <w:t>Some</w:t>
      </w:r>
      <w:proofErr w:type="gramEnd"/>
      <w:r>
        <w:t xml:space="preserve"> clients may have </w:t>
      </w:r>
      <w:r w:rsidRPr="00487BB7">
        <w:rPr>
          <w:b/>
        </w:rPr>
        <w:t>Coverage Determination &amp; Appeal</w:t>
      </w:r>
      <w:r>
        <w:t xml:space="preserve"> listed from the Plan &amp; Benefits tab. This page is for informational purposes only and will not display a member’s prior authorizations or status. </w:t>
      </w:r>
    </w:p>
    <w:p w14:paraId="6806D3F9" w14:textId="77777777" w:rsidR="00EE199B" w:rsidRDefault="00EE199B" w:rsidP="00B45B9C">
      <w:pPr>
        <w:ind w:left="720"/>
      </w:pPr>
    </w:p>
    <w:p w14:paraId="38ABFE24" w14:textId="1B7D8434" w:rsidR="00856113" w:rsidRDefault="00EE199B" w:rsidP="00252408">
      <w:pPr>
        <w:spacing w:after="0"/>
        <w:jc w:val="right"/>
      </w:pPr>
      <w:hyperlink w:anchor="_top" w:history="1">
        <w:r w:rsidRPr="00EE199B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856113" w:rsidRPr="00BF74E9" w14:paraId="16B9F3C0" w14:textId="77777777">
        <w:tc>
          <w:tcPr>
            <w:tcW w:w="5000" w:type="pct"/>
            <w:shd w:val="clear" w:color="auto" w:fill="C0C0C0"/>
          </w:tcPr>
          <w:p w14:paraId="406FA92D" w14:textId="3945846D" w:rsidR="00856113" w:rsidRPr="006664A4" w:rsidRDefault="00BA4DB0" w:rsidP="00330476">
            <w:pPr>
              <w:pStyle w:val="Heading2"/>
            </w:pPr>
            <w:bookmarkStart w:id="11" w:name="_Toc205902869"/>
            <w:r w:rsidRPr="006664A4">
              <w:t>PA</w:t>
            </w:r>
            <w:r w:rsidR="00856113" w:rsidRPr="006664A4">
              <w:t xml:space="preserve"> Page</w:t>
            </w:r>
            <w:bookmarkEnd w:id="11"/>
          </w:p>
        </w:tc>
      </w:tr>
    </w:tbl>
    <w:p w14:paraId="4B55D1EF" w14:textId="2CAE016F" w:rsidR="00856113" w:rsidRDefault="0038519B" w:rsidP="00330476">
      <w:r>
        <w:t>Perform the following steps t</w:t>
      </w:r>
      <w:r w:rsidR="00856113">
        <w:t xml:space="preserve">o access the </w:t>
      </w:r>
      <w:r w:rsidRPr="00B45B9C">
        <w:rPr>
          <w:bCs/>
        </w:rPr>
        <w:t>PA</w:t>
      </w:r>
      <w:r w:rsidR="00856113">
        <w:rPr>
          <w:b/>
        </w:rPr>
        <w:t xml:space="preserve"> </w:t>
      </w:r>
      <w:r w:rsidR="00856113">
        <w:t>page:</w:t>
      </w:r>
    </w:p>
    <w:tbl>
      <w:tblPr>
        <w:tblW w:w="500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838"/>
        <w:gridCol w:w="2282"/>
        <w:gridCol w:w="9835"/>
      </w:tblGrid>
      <w:tr w:rsidR="005C448D" w:rsidRPr="00DE7A25" w14:paraId="617D444C" w14:textId="77777777" w:rsidTr="00521F30">
        <w:tc>
          <w:tcPr>
            <w:tcW w:w="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271BEA5" w14:textId="77777777" w:rsidR="0038519B" w:rsidRPr="00330476" w:rsidRDefault="0038519B" w:rsidP="000656DF">
            <w:pPr>
              <w:jc w:val="center"/>
              <w:rPr>
                <w:b/>
                <w:bCs/>
              </w:rPr>
            </w:pPr>
            <w:r w:rsidRPr="00330476">
              <w:rPr>
                <w:b/>
                <w:bCs/>
              </w:rPr>
              <w:t>Step</w:t>
            </w:r>
          </w:p>
        </w:tc>
        <w:tc>
          <w:tcPr>
            <w:tcW w:w="46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0ABC65E" w14:textId="77777777" w:rsidR="0038519B" w:rsidRPr="00330476" w:rsidRDefault="0038519B" w:rsidP="00330476">
            <w:pPr>
              <w:jc w:val="center"/>
              <w:rPr>
                <w:b/>
                <w:bCs/>
              </w:rPr>
            </w:pPr>
            <w:r w:rsidRPr="00330476">
              <w:rPr>
                <w:b/>
                <w:bCs/>
              </w:rPr>
              <w:t>Action</w:t>
            </w:r>
          </w:p>
        </w:tc>
      </w:tr>
      <w:tr w:rsidR="00AB75A9" w:rsidRPr="00DE7A25" w14:paraId="25ECEA49" w14:textId="77777777" w:rsidTr="00521F30">
        <w:tc>
          <w:tcPr>
            <w:tcW w:w="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ECF98" w14:textId="77777777" w:rsidR="0038519B" w:rsidRPr="00330476" w:rsidRDefault="0038519B" w:rsidP="00487BB7">
            <w:pPr>
              <w:jc w:val="center"/>
              <w:rPr>
                <w:b/>
                <w:bCs/>
              </w:rPr>
            </w:pPr>
            <w:r w:rsidRPr="00330476">
              <w:rPr>
                <w:b/>
                <w:bCs/>
              </w:rPr>
              <w:t>1</w:t>
            </w:r>
          </w:p>
        </w:tc>
        <w:tc>
          <w:tcPr>
            <w:tcW w:w="46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EB8EF" w14:textId="543CB194" w:rsidR="0038519B" w:rsidRPr="00DE7A25" w:rsidRDefault="0038519B" w:rsidP="00487BB7">
            <w:pPr>
              <w:rPr>
                <w:bCs/>
                <w:color w:val="000000"/>
              </w:rPr>
            </w:pPr>
            <w:r>
              <w:t>Click the Plan &amp; Benefits tab on Caremark.com.</w:t>
            </w:r>
          </w:p>
        </w:tc>
      </w:tr>
      <w:tr w:rsidR="00405AC3" w:rsidRPr="00DE7A25" w14:paraId="2EAB80F9" w14:textId="77777777" w:rsidTr="005A45E9">
        <w:trPr>
          <w:trHeight w:val="828"/>
        </w:trPr>
        <w:tc>
          <w:tcPr>
            <w:tcW w:w="32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207633A" w14:textId="77777777" w:rsidR="000C6458" w:rsidRPr="00DE7A25" w:rsidRDefault="000C6458">
            <w:pPr>
              <w:jc w:val="center"/>
              <w:rPr>
                <w:b/>
              </w:rPr>
            </w:pPr>
            <w:r w:rsidRPr="00DE7A25">
              <w:rPr>
                <w:b/>
              </w:rPr>
              <w:t>2</w:t>
            </w:r>
          </w:p>
          <w:p w14:paraId="2076AE7E" w14:textId="77777777" w:rsidR="000C6458" w:rsidRPr="00DE7A25" w:rsidRDefault="000C6458">
            <w:pPr>
              <w:jc w:val="center"/>
              <w:rPr>
                <w:b/>
              </w:rPr>
            </w:pPr>
            <w:r w:rsidRPr="00DE7A25">
              <w:rPr>
                <w:b/>
              </w:rPr>
              <w:t xml:space="preserve"> </w:t>
            </w:r>
          </w:p>
        </w:tc>
        <w:tc>
          <w:tcPr>
            <w:tcW w:w="46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E3704" w14:textId="5F123639" w:rsidR="000C6458" w:rsidRDefault="000C6458" w:rsidP="000656DF">
            <w:r>
              <w:t xml:space="preserve">Click to select </w:t>
            </w:r>
            <w:r>
              <w:rPr>
                <w:b/>
              </w:rPr>
              <w:t xml:space="preserve">Prior Authorization </w:t>
            </w:r>
            <w:r>
              <w:t>from the drop down.</w:t>
            </w:r>
          </w:p>
          <w:p w14:paraId="7E053462" w14:textId="77777777" w:rsidR="00A31FB9" w:rsidRDefault="00A31FB9" w:rsidP="00330476"/>
          <w:p w14:paraId="36D735C1" w14:textId="34E69022" w:rsidR="000C6458" w:rsidRDefault="000C6458" w:rsidP="00487BB7">
            <w:r>
              <w:rPr>
                <w:b/>
              </w:rPr>
              <w:t xml:space="preserve">Note: </w:t>
            </w:r>
            <w:r>
              <w:t xml:space="preserve">For </w:t>
            </w:r>
            <w:r w:rsidRPr="00B45B9C">
              <w:rPr>
                <w:bCs/>
              </w:rPr>
              <w:t>FEP</w:t>
            </w:r>
            <w:r>
              <w:t xml:space="preserve">, the option from the </w:t>
            </w:r>
            <w:r w:rsidRPr="00B45B9C">
              <w:rPr>
                <w:bCs/>
              </w:rPr>
              <w:t>Plan &amp; Benefits</w:t>
            </w:r>
            <w:r>
              <w:t xml:space="preserve"> tab is </w:t>
            </w:r>
            <w:r w:rsidRPr="00545378">
              <w:rPr>
                <w:b/>
                <w:bCs/>
              </w:rPr>
              <w:t>Prior Approval</w:t>
            </w:r>
            <w:r>
              <w:t xml:space="preserve">. </w:t>
            </w:r>
            <w:r w:rsidRPr="00FA4972">
              <w:t>Refer to</w:t>
            </w:r>
            <w:r w:rsidR="00FA4972" w:rsidRPr="00330476">
              <w:t xml:space="preserve"> </w:t>
            </w:r>
            <w:hyperlink w:anchor="_FEP_–_Prior" w:history="1">
              <w:r w:rsidR="00FA4972" w:rsidRPr="00330476">
                <w:rPr>
                  <w:rStyle w:val="Hyperlink"/>
                </w:rPr>
                <w:t>FEP</w:t>
              </w:r>
              <w:r w:rsidRPr="00FA4972">
                <w:rPr>
                  <w:rStyle w:val="Hyperlink"/>
                </w:rPr>
                <w:t xml:space="preserve"> Prior Approval</w:t>
              </w:r>
            </w:hyperlink>
            <w:r w:rsidRPr="00FA4972">
              <w:t xml:space="preserve"> below.</w:t>
            </w:r>
            <w:r>
              <w:t xml:space="preserve"> </w:t>
            </w:r>
          </w:p>
          <w:p w14:paraId="79361017" w14:textId="77777777" w:rsidR="000C6458" w:rsidRDefault="000C6458" w:rsidP="00487BB7"/>
          <w:p w14:paraId="2A144089" w14:textId="77777777" w:rsidR="000C6458" w:rsidRPr="00D650C8" w:rsidRDefault="000C6458" w:rsidP="00487BB7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362CAEB" wp14:editId="700F777A">
                  <wp:extent cx="238095" cy="209524"/>
                  <wp:effectExtent l="0" t="0" r="0" b="635"/>
                  <wp:docPr id="269918586" name="Picture 2699185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t xml:space="preserve"> </w:t>
            </w:r>
            <w:r w:rsidRPr="00B45B9C">
              <w:rPr>
                <w:noProof/>
              </w:rPr>
              <w:t>Medicare D:</w:t>
            </w:r>
            <w:r w:rsidRPr="00893363">
              <w:rPr>
                <w:noProof/>
              </w:rPr>
              <w:t xml:space="preserve"> </w:t>
            </w:r>
            <w:r w:rsidRPr="00B45B9C">
              <w:rPr>
                <w:noProof/>
              </w:rPr>
              <w:t>Prior Authorization status from the Plan &amp; Benefits tab for MED D carriers enabled.</w:t>
            </w:r>
            <w:r w:rsidRPr="00D650C8">
              <w:rPr>
                <w:b/>
                <w:bCs/>
                <w:noProof/>
              </w:rPr>
              <w:t xml:space="preserve"> </w:t>
            </w:r>
          </w:p>
          <w:p w14:paraId="65FC9D1C" w14:textId="77777777" w:rsidR="000C6458" w:rsidRDefault="000C6458" w:rsidP="00487BB7">
            <w:pPr>
              <w:rPr>
                <w:noProof/>
              </w:rPr>
            </w:pPr>
          </w:p>
          <w:p w14:paraId="2724371B" w14:textId="3B680F3A" w:rsidR="000C6458" w:rsidRDefault="000C6458" w:rsidP="00487BB7">
            <w:r w:rsidRPr="0001284B">
              <w:rPr>
                <w:b/>
                <w:bCs/>
              </w:rPr>
              <w:t>Note:</w:t>
            </w:r>
            <w:r w:rsidRPr="0001284B">
              <w:t xml:space="preserve"> </w:t>
            </w:r>
            <w:r>
              <w:t>PA</w:t>
            </w:r>
            <w:r w:rsidRPr="0001284B">
              <w:t xml:space="preserve"> status on Caremark.com </w:t>
            </w:r>
            <w:r w:rsidR="0045735C">
              <w:t>is</w:t>
            </w:r>
            <w:r w:rsidR="00E667FA" w:rsidRPr="0001284B">
              <w:t xml:space="preserve"> </w:t>
            </w:r>
            <w:r w:rsidR="003353FC" w:rsidRPr="0001284B">
              <w:t>client</w:t>
            </w:r>
            <w:r w:rsidR="003353FC">
              <w:t xml:space="preserve"> specific</w:t>
            </w:r>
            <w:r w:rsidRPr="0001284B">
              <w:t xml:space="preserve">. </w:t>
            </w:r>
            <w:r>
              <w:t xml:space="preserve">The option </w:t>
            </w:r>
            <w:proofErr w:type="gramStart"/>
            <w:r>
              <w:t>is suppressed</w:t>
            </w:r>
            <w:proofErr w:type="gramEnd"/>
            <w:r>
              <w:t xml:space="preserve"> for any MED D carrier that does not wish to display PA.</w:t>
            </w:r>
          </w:p>
          <w:p w14:paraId="3B9E236A" w14:textId="77777777" w:rsidR="000C6458" w:rsidRDefault="000C6458" w:rsidP="00A00EBE"/>
          <w:p w14:paraId="24EBE879" w14:textId="2A89E7BF" w:rsidR="000C6458" w:rsidRDefault="00511FC5" w:rsidP="00E46D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E7DD09" wp14:editId="2FBBAF01">
                  <wp:extent cx="4572000" cy="2275064"/>
                  <wp:effectExtent l="19050" t="19050" r="19050" b="11430"/>
                  <wp:docPr id="9547154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71548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27506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A903D0" w14:textId="77777777" w:rsidR="000C6458" w:rsidRDefault="000C6458" w:rsidP="00E46D3C">
            <w:pPr>
              <w:jc w:val="center"/>
            </w:pPr>
          </w:p>
          <w:p w14:paraId="48EB0A3D" w14:textId="77777777" w:rsidR="002E2D5A" w:rsidRDefault="000C6458" w:rsidP="000656DF">
            <w:pPr>
              <w:rPr>
                <w:noProof/>
              </w:rPr>
            </w:pPr>
            <w:r w:rsidRPr="00B45B9C">
              <w:rPr>
                <w:b/>
              </w:rPr>
              <w:t>Result:</w:t>
            </w:r>
            <w:r>
              <w:t xml:space="preserve"> </w:t>
            </w:r>
            <w:r w:rsidRPr="004931A0">
              <w:t xml:space="preserve">Current and </w:t>
            </w:r>
            <w:r>
              <w:t>Past</w:t>
            </w:r>
            <w:r w:rsidRPr="004931A0">
              <w:t xml:space="preserve"> P</w:t>
            </w:r>
            <w:r>
              <w:t>As</w:t>
            </w:r>
            <w:r w:rsidRPr="004931A0">
              <w:t xml:space="preserve"> </w:t>
            </w:r>
            <w:proofErr w:type="gramStart"/>
            <w:r w:rsidRPr="004931A0">
              <w:t>are displayed</w:t>
            </w:r>
            <w:proofErr w:type="gramEnd"/>
            <w:r w:rsidRPr="004931A0">
              <w:t>.</w:t>
            </w:r>
            <w:r w:rsidR="002E2D5A" w:rsidRPr="005B08CD">
              <w:rPr>
                <w:noProof/>
              </w:rPr>
              <w:t xml:space="preserve"> </w:t>
            </w:r>
          </w:p>
          <w:p w14:paraId="4922893F" w14:textId="64AFD77F" w:rsidR="000C6458" w:rsidRDefault="002E2D5A" w:rsidP="007B77D9">
            <w:pPr>
              <w:jc w:val="center"/>
            </w:pPr>
            <w:r w:rsidRPr="005B08CD">
              <w:rPr>
                <w:noProof/>
              </w:rPr>
              <w:drawing>
                <wp:inline distT="0" distB="0" distL="0" distR="0" wp14:anchorId="4CAA48A4" wp14:editId="76775ADD">
                  <wp:extent cx="4572000" cy="5077147"/>
                  <wp:effectExtent l="0" t="0" r="0" b="9525"/>
                  <wp:docPr id="373861348" name="Picture 373861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5077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6412B" w14:textId="77777777" w:rsidR="002E2D5A" w:rsidRPr="002E2D5A" w:rsidRDefault="002E2D5A" w:rsidP="002E2D5A"/>
          <w:p w14:paraId="630ED1C1" w14:textId="77777777" w:rsidR="002E2D5A" w:rsidRDefault="002E2D5A" w:rsidP="002E2D5A">
            <w:r w:rsidRPr="002E2D5A">
              <w:rPr>
                <w:b/>
                <w:bCs/>
              </w:rPr>
              <w:t xml:space="preserve">Example: </w:t>
            </w:r>
            <w:r w:rsidRPr="002E2D5A">
              <w:t xml:space="preserve">Members are able to see their past PAs under the Past prior authorization section: </w:t>
            </w:r>
          </w:p>
          <w:p w14:paraId="6E76CCA8" w14:textId="77777777" w:rsidR="002E2D5A" w:rsidRDefault="002E2D5A" w:rsidP="002E2D5A"/>
          <w:p w14:paraId="0CA046AB" w14:textId="0932EE39" w:rsidR="002E2D5A" w:rsidRPr="002E2D5A" w:rsidRDefault="002E2D5A" w:rsidP="00330476">
            <w:pPr>
              <w:jc w:val="center"/>
            </w:pPr>
            <w:r w:rsidRPr="00796552">
              <w:rPr>
                <w:noProof/>
              </w:rPr>
              <w:drawing>
                <wp:inline distT="0" distB="0" distL="0" distR="0" wp14:anchorId="01E9AABF" wp14:editId="4A2E1205">
                  <wp:extent cx="4572000" cy="4311381"/>
                  <wp:effectExtent l="0" t="0" r="0" b="0"/>
                  <wp:docPr id="1563826952" name="Picture 15638269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3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A4388A" w14:textId="77777777" w:rsidR="00A31FB9" w:rsidRDefault="00A31FB9" w:rsidP="00330476"/>
          <w:p w14:paraId="4CF7FFFE" w14:textId="248AB966" w:rsidR="000C6458" w:rsidRDefault="000C6458" w:rsidP="00A31FB9">
            <w:pPr>
              <w:rPr>
                <w:b/>
              </w:rPr>
            </w:pPr>
            <w:r w:rsidRPr="00CE2FB8">
              <w:rPr>
                <w:b/>
              </w:rPr>
              <w:t>Note</w:t>
            </w:r>
            <w:r w:rsidR="004D41A3">
              <w:rPr>
                <w:b/>
              </w:rPr>
              <w:t>s</w:t>
            </w:r>
            <w:r w:rsidRPr="00CE2FB8">
              <w:rPr>
                <w:b/>
              </w:rPr>
              <w:t xml:space="preserve">: </w:t>
            </w:r>
            <w:r w:rsidRPr="00CE2FB8">
              <w:t>Members who do not have any P</w:t>
            </w:r>
            <w:r>
              <w:t>As</w:t>
            </w:r>
            <w:r w:rsidRPr="00CE2FB8">
              <w:t xml:space="preserve">, </w:t>
            </w:r>
            <w:r>
              <w:t>see the message:</w:t>
            </w:r>
            <w:r w:rsidRPr="00CE2FB8">
              <w:t xml:space="preserve"> </w:t>
            </w:r>
            <w:r w:rsidRPr="00B45B9C">
              <w:rPr>
                <w:b/>
              </w:rPr>
              <w:t>“</w:t>
            </w:r>
            <w:r>
              <w:rPr>
                <w:b/>
              </w:rPr>
              <w:t>There are no recent prior authorizations.</w:t>
            </w:r>
            <w:r w:rsidRPr="00CE2FB8">
              <w:rPr>
                <w:b/>
              </w:rPr>
              <w:t>”</w:t>
            </w:r>
          </w:p>
          <w:p w14:paraId="2EAF64C2" w14:textId="01240C90" w:rsidR="00F71B5A" w:rsidRPr="00CE2FB8" w:rsidRDefault="004D41A3" w:rsidP="00A31FB9">
            <w:pPr>
              <w:rPr>
                <w:b/>
              </w:rPr>
            </w:pPr>
            <w:r>
              <w:rPr>
                <w:b/>
              </w:rPr>
              <w:t xml:space="preserve">            </w:t>
            </w:r>
            <w:r w:rsidR="007B7C74" w:rsidRPr="00330476">
              <w:t xml:space="preserve">Once the benefits team </w:t>
            </w:r>
            <w:r w:rsidR="00896D4B" w:rsidRPr="00330476">
              <w:t>begins to process</w:t>
            </w:r>
            <w:r w:rsidR="007B7C74" w:rsidRPr="00330476">
              <w:t xml:space="preserve"> a request</w:t>
            </w:r>
            <w:r w:rsidR="00126FFD" w:rsidRPr="00330476">
              <w:t>, the</w:t>
            </w:r>
            <w:r w:rsidR="00216593" w:rsidRPr="00330476">
              <w:t xml:space="preserve"> </w:t>
            </w:r>
            <w:r w:rsidR="00FF1E2F" w:rsidRPr="00330476">
              <w:t>PA record is visible</w:t>
            </w:r>
            <w:r w:rsidR="00006CDD" w:rsidRPr="00330476">
              <w:t xml:space="preserve"> via Caremark.com.</w:t>
            </w:r>
          </w:p>
          <w:p w14:paraId="24554BFD" w14:textId="77777777" w:rsidR="000C6458" w:rsidRDefault="000C6458" w:rsidP="00E46D3C">
            <w:pPr>
              <w:jc w:val="center"/>
            </w:pPr>
          </w:p>
          <w:p w14:paraId="74463EBE" w14:textId="6C112121" w:rsidR="000C6458" w:rsidRDefault="000C6458" w:rsidP="00B45B9C">
            <w:pPr>
              <w:jc w:val="center"/>
            </w:pPr>
            <w:r w:rsidRPr="00A2080F">
              <w:rPr>
                <w:b/>
                <w:bCs/>
                <w:noProof/>
              </w:rPr>
              <w:drawing>
                <wp:inline distT="0" distB="0" distL="0" distR="0" wp14:anchorId="6830CD79" wp14:editId="3F01D5CB">
                  <wp:extent cx="4572000" cy="1936750"/>
                  <wp:effectExtent l="0" t="0" r="0" b="6350"/>
                  <wp:docPr id="1874173580" name="Picture 18741735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93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B7DE4" w14:textId="77777777" w:rsidR="000C6458" w:rsidRDefault="000C6458" w:rsidP="000226A7"/>
          <w:p w14:paraId="0410EC85" w14:textId="6FF7B39F" w:rsidR="000C6458" w:rsidRPr="00DE7A25" w:rsidRDefault="000C6458" w:rsidP="00BB31D7">
            <w:r>
              <w:t xml:space="preserve">If there is a PA on file, </w:t>
            </w:r>
            <w:r w:rsidR="009D1CCA">
              <w:t>m</w:t>
            </w:r>
            <w:r w:rsidR="00FA2969" w:rsidRPr="00FA2969">
              <w:rPr>
                <w:bCs/>
              </w:rPr>
              <w:t xml:space="preserve">embers are able to view details of their PA by clicking the down arrow. Below are examples of details that can </w:t>
            </w:r>
            <w:proofErr w:type="gramStart"/>
            <w:r w:rsidR="00FA2969" w:rsidRPr="00FA2969">
              <w:rPr>
                <w:bCs/>
              </w:rPr>
              <w:t>be obtained</w:t>
            </w:r>
            <w:proofErr w:type="gramEnd"/>
            <w:r w:rsidR="00FA2969" w:rsidRPr="00FA2969">
              <w:rPr>
                <w:bCs/>
              </w:rPr>
              <w:t xml:space="preserve"> under the details section:</w:t>
            </w:r>
          </w:p>
        </w:tc>
      </w:tr>
      <w:tr w:rsidR="00E2118D" w:rsidRPr="00DE7A25" w14:paraId="2C13E5BF" w14:textId="77777777" w:rsidTr="005A45E9">
        <w:tc>
          <w:tcPr>
            <w:tcW w:w="32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D0729B6" w14:textId="77777777" w:rsidR="005B18B8" w:rsidRPr="00DE7A25" w:rsidRDefault="005B18B8">
            <w:pPr>
              <w:rPr>
                <w:b/>
              </w:rPr>
            </w:pPr>
          </w:p>
        </w:tc>
        <w:tc>
          <w:tcPr>
            <w:tcW w:w="8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D82613" w14:textId="1D44555B" w:rsidR="005B18B8" w:rsidRPr="00330476" w:rsidRDefault="005B18B8" w:rsidP="000656DF">
            <w:pPr>
              <w:jc w:val="center"/>
              <w:rPr>
                <w:b/>
                <w:bCs/>
                <w:color w:val="000000"/>
              </w:rPr>
            </w:pPr>
            <w:r w:rsidRPr="00330476">
              <w:rPr>
                <w:b/>
                <w:bCs/>
              </w:rPr>
              <w:t>Status…</w:t>
            </w:r>
          </w:p>
        </w:tc>
        <w:tc>
          <w:tcPr>
            <w:tcW w:w="3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D398396" w14:textId="0CB2C10B" w:rsidR="005B18B8" w:rsidRPr="00330476" w:rsidRDefault="005B18B8" w:rsidP="000656DF">
            <w:pPr>
              <w:jc w:val="center"/>
              <w:rPr>
                <w:b/>
                <w:bCs/>
                <w:color w:val="000000"/>
              </w:rPr>
            </w:pPr>
            <w:r w:rsidRPr="00330476">
              <w:rPr>
                <w:b/>
                <w:bCs/>
              </w:rPr>
              <w:t>Meaning</w:t>
            </w:r>
            <w:r>
              <w:rPr>
                <w:b/>
                <w:bCs/>
              </w:rPr>
              <w:t xml:space="preserve"> to notify the member that…</w:t>
            </w:r>
          </w:p>
        </w:tc>
      </w:tr>
      <w:tr w:rsidR="00405AC3" w:rsidRPr="00DE7A25" w14:paraId="32481E87" w14:textId="77777777" w:rsidTr="005A45E9">
        <w:tc>
          <w:tcPr>
            <w:tcW w:w="32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E3C9FE6" w14:textId="77777777" w:rsidR="005B18B8" w:rsidRPr="00DE7A25" w:rsidRDefault="005B18B8" w:rsidP="00F351D4">
            <w:pPr>
              <w:rPr>
                <w:b/>
              </w:rPr>
            </w:pPr>
          </w:p>
        </w:tc>
        <w:tc>
          <w:tcPr>
            <w:tcW w:w="8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F1704" w14:textId="6C0425A7" w:rsidR="005B18B8" w:rsidRPr="00B45B9C" w:rsidRDefault="005B18B8" w:rsidP="00F351D4">
            <w:pPr>
              <w:jc w:val="both"/>
              <w:rPr>
                <w:b/>
                <w:bCs/>
                <w:color w:val="000000"/>
              </w:rPr>
            </w:pPr>
            <w:r w:rsidRPr="00B45B9C">
              <w:rPr>
                <w:b/>
                <w:bCs/>
              </w:rPr>
              <w:t>Initiated</w:t>
            </w:r>
          </w:p>
        </w:tc>
        <w:tc>
          <w:tcPr>
            <w:tcW w:w="3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A6C0B" w14:textId="4F1C272D" w:rsidR="005B18B8" w:rsidRDefault="005A45E9" w:rsidP="007B77D9">
            <w:pPr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23C2B0A" wp14:editId="7DB19D16">
                  <wp:extent cx="304762" cy="304762"/>
                  <wp:effectExtent l="0" t="0" r="635" b="635"/>
                  <wp:docPr id="10990233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023339" name="Picture 1099023339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1B17CC" w:rsidRPr="001B17CC">
              <w:t xml:space="preserve">A PA request has </w:t>
            </w:r>
            <w:proofErr w:type="gramStart"/>
            <w:r w:rsidR="001B17CC" w:rsidRPr="001B17CC">
              <w:t>been sent</w:t>
            </w:r>
            <w:proofErr w:type="gramEnd"/>
            <w:r w:rsidR="001B17CC" w:rsidRPr="001B17CC">
              <w:t xml:space="preserve"> to the prescriber. Currently visible on </w:t>
            </w:r>
            <w:r w:rsidR="001B17CC">
              <w:t>Caremark</w:t>
            </w:r>
            <w:r w:rsidR="001B17CC" w:rsidRPr="001B17CC">
              <w:t>.com only for PA requests sent by mail and CVS Specialty pharmacies.</w:t>
            </w:r>
          </w:p>
          <w:p w14:paraId="726FB444" w14:textId="4D60CDEC" w:rsidR="005B18B8" w:rsidRDefault="00B10E2B" w:rsidP="0018333D">
            <w:pPr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5C8B3E0" wp14:editId="32C13B8D">
                  <wp:extent cx="4572000" cy="2314574"/>
                  <wp:effectExtent l="0" t="0" r="0" b="0"/>
                  <wp:docPr id="5607481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74814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314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2D3D7" w14:textId="0CA8A079" w:rsidR="005B18B8" w:rsidRPr="00DE7A25" w:rsidRDefault="005B18B8" w:rsidP="00330476">
            <w:pPr>
              <w:rPr>
                <w:color w:val="000000"/>
              </w:rPr>
            </w:pPr>
          </w:p>
        </w:tc>
      </w:tr>
      <w:tr w:rsidR="00405AC3" w:rsidRPr="00DE7A25" w14:paraId="6F1DFBE0" w14:textId="77777777" w:rsidTr="005A45E9">
        <w:tc>
          <w:tcPr>
            <w:tcW w:w="32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ED580AC" w14:textId="77777777" w:rsidR="005B18B8" w:rsidRPr="00DE7A25" w:rsidRDefault="005B18B8" w:rsidP="00F351D4">
            <w:pPr>
              <w:rPr>
                <w:b/>
              </w:rPr>
            </w:pPr>
          </w:p>
        </w:tc>
        <w:tc>
          <w:tcPr>
            <w:tcW w:w="8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60A11" w14:textId="13697ABC" w:rsidR="005B18B8" w:rsidRPr="00B45B9C" w:rsidRDefault="005B18B8" w:rsidP="00F351D4">
            <w:pPr>
              <w:jc w:val="both"/>
              <w:rPr>
                <w:b/>
                <w:bCs/>
              </w:rPr>
            </w:pPr>
            <w:r w:rsidRPr="00B45B9C">
              <w:rPr>
                <w:b/>
                <w:bCs/>
              </w:rPr>
              <w:t>Pending</w:t>
            </w:r>
          </w:p>
        </w:tc>
        <w:tc>
          <w:tcPr>
            <w:tcW w:w="3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D86AE" w14:textId="4F2B9C06" w:rsidR="005B18B8" w:rsidRDefault="005B18B8" w:rsidP="007B77D9">
            <w:r>
              <w:t>We</w:t>
            </w:r>
            <w:r w:rsidRPr="003960EE">
              <w:t xml:space="preserve"> have received the initial paperwork back from the Prescriber</w:t>
            </w:r>
            <w:r>
              <w:t>.</w:t>
            </w:r>
          </w:p>
          <w:p w14:paraId="1264AE9C" w14:textId="77777777" w:rsidR="005B18B8" w:rsidRDefault="005B18B8" w:rsidP="007B77D9"/>
          <w:p w14:paraId="3B8B51A4" w14:textId="0040F6EB" w:rsidR="005B18B8" w:rsidRDefault="00AB75A9" w:rsidP="008241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4D4FAA" wp14:editId="621A82E9">
                  <wp:extent cx="4572000" cy="2933700"/>
                  <wp:effectExtent l="0" t="0" r="0" b="0"/>
                  <wp:docPr id="16915467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54671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D283D" w14:textId="75503CD8" w:rsidR="005B18B8" w:rsidRPr="00DE7A25" w:rsidRDefault="005B18B8" w:rsidP="00330476"/>
        </w:tc>
      </w:tr>
      <w:tr w:rsidR="00405AC3" w:rsidRPr="00DE7A25" w14:paraId="25AEF1B8" w14:textId="77777777" w:rsidTr="005A45E9">
        <w:tc>
          <w:tcPr>
            <w:tcW w:w="32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2DF88DF" w14:textId="77777777" w:rsidR="00B872EE" w:rsidRPr="00DE7A25" w:rsidRDefault="00B872EE" w:rsidP="00F351D4">
            <w:pPr>
              <w:rPr>
                <w:b/>
              </w:rPr>
            </w:pPr>
          </w:p>
        </w:tc>
        <w:tc>
          <w:tcPr>
            <w:tcW w:w="8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2A4C2" w14:textId="2D95C3E1" w:rsidR="00B872EE" w:rsidRPr="00B45B9C" w:rsidRDefault="00B872EE" w:rsidP="00F351D4">
            <w:pPr>
              <w:jc w:val="both"/>
              <w:rPr>
                <w:b/>
                <w:bCs/>
                <w:color w:val="000000"/>
              </w:rPr>
            </w:pPr>
            <w:r w:rsidRPr="00B45B9C">
              <w:rPr>
                <w:b/>
                <w:bCs/>
              </w:rPr>
              <w:t>Response Needed</w:t>
            </w:r>
          </w:p>
        </w:tc>
        <w:tc>
          <w:tcPr>
            <w:tcW w:w="3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4B68B" w14:textId="079080F2" w:rsidR="0003260A" w:rsidRDefault="00B872EE" w:rsidP="007B77D9">
            <w:r>
              <w:t>We</w:t>
            </w:r>
            <w:r w:rsidRPr="003960EE">
              <w:t xml:space="preserve"> require additional clinical information and have reached back out to the Prescriber.</w:t>
            </w:r>
          </w:p>
          <w:p w14:paraId="65E89286" w14:textId="77777777" w:rsidR="00B872EE" w:rsidRDefault="00B872EE" w:rsidP="007B77D9"/>
          <w:p w14:paraId="264A0E53" w14:textId="359BB661" w:rsidR="00B872EE" w:rsidRDefault="002B7A4A" w:rsidP="008418A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B07278" wp14:editId="6D431599">
                  <wp:extent cx="4572000" cy="2733675"/>
                  <wp:effectExtent l="0" t="0" r="0" b="9525"/>
                  <wp:docPr id="16595065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950655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786D5" w14:textId="3742E7AA" w:rsidR="00B872EE" w:rsidRPr="00DE7A25" w:rsidRDefault="00B872EE" w:rsidP="00330476">
            <w:pPr>
              <w:rPr>
                <w:color w:val="000000"/>
              </w:rPr>
            </w:pPr>
          </w:p>
        </w:tc>
      </w:tr>
      <w:tr w:rsidR="00405AC3" w:rsidRPr="00DE7A25" w14:paraId="57614921" w14:textId="77777777" w:rsidTr="005A45E9">
        <w:tc>
          <w:tcPr>
            <w:tcW w:w="32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4F9D222" w14:textId="77777777" w:rsidR="00B872EE" w:rsidRPr="00DE7A25" w:rsidRDefault="00B872EE" w:rsidP="00F351D4">
            <w:pPr>
              <w:rPr>
                <w:b/>
              </w:rPr>
            </w:pPr>
          </w:p>
        </w:tc>
        <w:tc>
          <w:tcPr>
            <w:tcW w:w="8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F4124" w14:textId="39B12F03" w:rsidR="00B872EE" w:rsidRPr="00B45B9C" w:rsidRDefault="00B872EE" w:rsidP="00F351D4">
            <w:pPr>
              <w:jc w:val="both"/>
              <w:rPr>
                <w:b/>
                <w:color w:val="000000"/>
              </w:rPr>
            </w:pPr>
            <w:r w:rsidRPr="00B45B9C">
              <w:rPr>
                <w:b/>
              </w:rPr>
              <w:t>Under Review</w:t>
            </w:r>
          </w:p>
        </w:tc>
        <w:tc>
          <w:tcPr>
            <w:tcW w:w="3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115D5" w14:textId="23260B0A" w:rsidR="0003260A" w:rsidRDefault="00B872EE" w:rsidP="007B77D9">
            <w:pPr>
              <w:rPr>
                <w:bCs/>
              </w:rPr>
            </w:pPr>
            <w:r>
              <w:rPr>
                <w:bCs/>
              </w:rPr>
              <w:t>We</w:t>
            </w:r>
            <w:r w:rsidRPr="003960EE">
              <w:rPr>
                <w:bCs/>
              </w:rPr>
              <w:t xml:space="preserve"> have received all paperwork back from the Prescriber and we are making a final decision on the PA</w:t>
            </w:r>
            <w:r>
              <w:rPr>
                <w:bCs/>
              </w:rPr>
              <w:t>.</w:t>
            </w:r>
          </w:p>
          <w:p w14:paraId="5547618C" w14:textId="77777777" w:rsidR="00B872EE" w:rsidRDefault="00B872EE" w:rsidP="007B77D9">
            <w:pPr>
              <w:rPr>
                <w:bCs/>
              </w:rPr>
            </w:pPr>
          </w:p>
          <w:p w14:paraId="2E76093C" w14:textId="0A50BDCF" w:rsidR="00B872EE" w:rsidRDefault="001A3EE0" w:rsidP="008418A2">
            <w:pPr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68E76F4" wp14:editId="669EC7FA">
                  <wp:extent cx="4572000" cy="2257424"/>
                  <wp:effectExtent l="0" t="0" r="0" b="0"/>
                  <wp:docPr id="7880060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00609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257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72ACEF" w14:textId="7E7FE60B" w:rsidR="00B872EE" w:rsidRPr="00DE7A25" w:rsidRDefault="00B872EE" w:rsidP="00330476">
            <w:pPr>
              <w:rPr>
                <w:color w:val="000000"/>
              </w:rPr>
            </w:pPr>
          </w:p>
        </w:tc>
      </w:tr>
      <w:tr w:rsidR="00405AC3" w:rsidRPr="00DE7A25" w14:paraId="3429E29E" w14:textId="77777777" w:rsidTr="005A45E9">
        <w:tc>
          <w:tcPr>
            <w:tcW w:w="32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A55B4F" w14:textId="77777777" w:rsidR="00B872EE" w:rsidRPr="00DE7A25" w:rsidRDefault="00B872EE" w:rsidP="00F351D4">
            <w:pPr>
              <w:rPr>
                <w:b/>
              </w:rPr>
            </w:pPr>
          </w:p>
        </w:tc>
        <w:tc>
          <w:tcPr>
            <w:tcW w:w="8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CA11E" w14:textId="144F0872" w:rsidR="00B872EE" w:rsidRPr="00B45B9C" w:rsidRDefault="00B872EE" w:rsidP="00F351D4">
            <w:pPr>
              <w:jc w:val="both"/>
              <w:rPr>
                <w:b/>
                <w:color w:val="000000"/>
              </w:rPr>
            </w:pPr>
            <w:r w:rsidRPr="00B45B9C">
              <w:rPr>
                <w:b/>
              </w:rPr>
              <w:t>Not Completed</w:t>
            </w:r>
          </w:p>
        </w:tc>
        <w:tc>
          <w:tcPr>
            <w:tcW w:w="3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F40CF" w14:textId="7809EF0D" w:rsidR="00B872EE" w:rsidRDefault="00B872EE" w:rsidP="007B77D9">
            <w:pPr>
              <w:rPr>
                <w:bCs/>
              </w:rPr>
            </w:pPr>
            <w:r>
              <w:rPr>
                <w:bCs/>
              </w:rPr>
              <w:t>The</w:t>
            </w:r>
            <w:r w:rsidRPr="003960EE">
              <w:rPr>
                <w:bCs/>
              </w:rPr>
              <w:t xml:space="preserve"> </w:t>
            </w:r>
            <w:r>
              <w:rPr>
                <w:bCs/>
              </w:rPr>
              <w:t>PA</w:t>
            </w:r>
            <w:r w:rsidRPr="003960EE">
              <w:rPr>
                <w:bCs/>
              </w:rPr>
              <w:t xml:space="preserve"> </w:t>
            </w:r>
            <w:proofErr w:type="gramStart"/>
            <w:r w:rsidRPr="003960EE">
              <w:rPr>
                <w:bCs/>
              </w:rPr>
              <w:t>is not completed</w:t>
            </w:r>
            <w:proofErr w:type="gramEnd"/>
            <w:r w:rsidRPr="003960EE">
              <w:rPr>
                <w:bCs/>
              </w:rPr>
              <w:t xml:space="preserve"> due to either cancellation or timing out from lack of response</w:t>
            </w:r>
            <w:r>
              <w:rPr>
                <w:bCs/>
              </w:rPr>
              <w:t xml:space="preserve">, </w:t>
            </w:r>
            <w:r w:rsidDel="001E40F8">
              <w:rPr>
                <w:bCs/>
              </w:rPr>
              <w:t>etcetera</w:t>
            </w:r>
            <w:r w:rsidR="00AE6BAA">
              <w:rPr>
                <w:bCs/>
              </w:rPr>
              <w:t>.</w:t>
            </w:r>
          </w:p>
          <w:p w14:paraId="5DA62389" w14:textId="77777777" w:rsidR="00B872EE" w:rsidRDefault="00B872EE" w:rsidP="007B77D9">
            <w:pPr>
              <w:rPr>
                <w:bCs/>
              </w:rPr>
            </w:pPr>
          </w:p>
          <w:p w14:paraId="49AE238C" w14:textId="58999FBC" w:rsidR="00B872EE" w:rsidRDefault="006102EF" w:rsidP="008418A2">
            <w:pPr>
              <w:jc w:val="center"/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1891C70A" wp14:editId="421A5341">
                  <wp:extent cx="4572000" cy="3200400"/>
                  <wp:effectExtent l="0" t="0" r="0" b="0"/>
                  <wp:docPr id="8752519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25191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DD74F" w14:textId="452FF912" w:rsidR="00B872EE" w:rsidRPr="00DE7A25" w:rsidRDefault="00B872EE" w:rsidP="00330476">
            <w:pPr>
              <w:rPr>
                <w:color w:val="000000"/>
              </w:rPr>
            </w:pPr>
          </w:p>
        </w:tc>
      </w:tr>
      <w:tr w:rsidR="00405AC3" w:rsidRPr="00DE7A25" w14:paraId="39578C72" w14:textId="77777777" w:rsidTr="005A45E9">
        <w:tc>
          <w:tcPr>
            <w:tcW w:w="32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E71F76" w14:textId="77777777" w:rsidR="00B872EE" w:rsidRPr="00DE7A25" w:rsidRDefault="00B872EE" w:rsidP="00F351D4">
            <w:pPr>
              <w:rPr>
                <w:b/>
              </w:rPr>
            </w:pPr>
          </w:p>
        </w:tc>
        <w:tc>
          <w:tcPr>
            <w:tcW w:w="8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EB4C7" w14:textId="27CD7CA7" w:rsidR="00B872EE" w:rsidRPr="00B45B9C" w:rsidRDefault="00B872EE" w:rsidP="00F351D4">
            <w:pPr>
              <w:jc w:val="both"/>
              <w:rPr>
                <w:b/>
                <w:color w:val="000000"/>
              </w:rPr>
            </w:pPr>
            <w:r w:rsidRPr="00B45B9C">
              <w:rPr>
                <w:b/>
              </w:rPr>
              <w:t>Approved</w:t>
            </w:r>
          </w:p>
        </w:tc>
        <w:tc>
          <w:tcPr>
            <w:tcW w:w="3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57287" w14:textId="549C63A2" w:rsidR="00B872EE" w:rsidRDefault="00B872EE" w:rsidP="007B77D9">
            <w:pPr>
              <w:rPr>
                <w:bCs/>
              </w:rPr>
            </w:pPr>
            <w:r>
              <w:rPr>
                <w:bCs/>
              </w:rPr>
              <w:t>The</w:t>
            </w:r>
            <w:r w:rsidRPr="00345FEE">
              <w:rPr>
                <w:bCs/>
              </w:rPr>
              <w:t xml:space="preserve"> P</w:t>
            </w:r>
            <w:r>
              <w:rPr>
                <w:bCs/>
              </w:rPr>
              <w:t>A</w:t>
            </w:r>
            <w:r w:rsidRPr="00345FEE">
              <w:rPr>
                <w:bCs/>
              </w:rPr>
              <w:t xml:space="preserve"> has </w:t>
            </w:r>
            <w:proofErr w:type="gramStart"/>
            <w:r w:rsidRPr="00345FEE">
              <w:rPr>
                <w:bCs/>
              </w:rPr>
              <w:t>been Approved</w:t>
            </w:r>
            <w:proofErr w:type="gramEnd"/>
            <w:r w:rsidRPr="00345FEE">
              <w:rPr>
                <w:bCs/>
              </w:rPr>
              <w:t>.</w:t>
            </w:r>
          </w:p>
          <w:p w14:paraId="54C7ABB0" w14:textId="77777777" w:rsidR="00B872EE" w:rsidRDefault="00B872EE" w:rsidP="007B77D9">
            <w:pPr>
              <w:rPr>
                <w:bCs/>
              </w:rPr>
            </w:pPr>
          </w:p>
          <w:p w14:paraId="0B126884" w14:textId="26A9CA6D" w:rsidR="00B872EE" w:rsidRDefault="00B66F03" w:rsidP="008418A2">
            <w:pPr>
              <w:jc w:val="center"/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5AC77137" wp14:editId="0B5FF813">
                  <wp:extent cx="4572000" cy="2924174"/>
                  <wp:effectExtent l="0" t="0" r="0" b="0"/>
                  <wp:docPr id="18576458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64582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924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A1800" w14:textId="44899563" w:rsidR="00B872EE" w:rsidRPr="00DE7A25" w:rsidRDefault="00B872EE" w:rsidP="00330476">
            <w:pPr>
              <w:rPr>
                <w:color w:val="000000"/>
              </w:rPr>
            </w:pPr>
          </w:p>
        </w:tc>
      </w:tr>
      <w:tr w:rsidR="00405AC3" w:rsidRPr="00DE7A25" w14:paraId="3FB1A40D" w14:textId="77777777" w:rsidTr="005A45E9">
        <w:tc>
          <w:tcPr>
            <w:tcW w:w="32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FDFFA7" w14:textId="77777777" w:rsidR="00B872EE" w:rsidRPr="00DE7A25" w:rsidRDefault="00B872EE" w:rsidP="00F351D4">
            <w:pPr>
              <w:rPr>
                <w:b/>
              </w:rPr>
            </w:pPr>
          </w:p>
        </w:tc>
        <w:tc>
          <w:tcPr>
            <w:tcW w:w="8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63F5" w14:textId="0BA9BB15" w:rsidR="00B872EE" w:rsidRPr="00B45B9C" w:rsidRDefault="00B872EE" w:rsidP="00F351D4">
            <w:pPr>
              <w:jc w:val="both"/>
              <w:rPr>
                <w:b/>
                <w:color w:val="000000"/>
              </w:rPr>
            </w:pPr>
            <w:r w:rsidRPr="00B45B9C">
              <w:rPr>
                <w:b/>
              </w:rPr>
              <w:t>Denied</w:t>
            </w:r>
          </w:p>
        </w:tc>
        <w:tc>
          <w:tcPr>
            <w:tcW w:w="3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093CE" w14:textId="10F3D0B5" w:rsidR="000976BF" w:rsidRDefault="00B872EE" w:rsidP="007B77D9">
            <w:pPr>
              <w:rPr>
                <w:bCs/>
              </w:rPr>
            </w:pPr>
            <w:r>
              <w:rPr>
                <w:bCs/>
              </w:rPr>
              <w:t>The</w:t>
            </w:r>
            <w:r w:rsidRPr="00345FEE">
              <w:rPr>
                <w:bCs/>
              </w:rPr>
              <w:t xml:space="preserve"> P</w:t>
            </w:r>
            <w:r>
              <w:rPr>
                <w:bCs/>
              </w:rPr>
              <w:t>A</w:t>
            </w:r>
            <w:r w:rsidRPr="00345FEE">
              <w:rPr>
                <w:bCs/>
              </w:rPr>
              <w:t xml:space="preserve"> has </w:t>
            </w:r>
            <w:proofErr w:type="gramStart"/>
            <w:r w:rsidRPr="00345FEE">
              <w:rPr>
                <w:bCs/>
              </w:rPr>
              <w:t>been Denied</w:t>
            </w:r>
            <w:proofErr w:type="gramEnd"/>
            <w:r w:rsidRPr="00345FEE">
              <w:rPr>
                <w:bCs/>
              </w:rPr>
              <w:t>.</w:t>
            </w:r>
          </w:p>
          <w:p w14:paraId="7782DAFA" w14:textId="77777777" w:rsidR="00B872EE" w:rsidRDefault="00B872EE" w:rsidP="007B77D9">
            <w:pPr>
              <w:rPr>
                <w:bCs/>
              </w:rPr>
            </w:pPr>
          </w:p>
          <w:p w14:paraId="7217AAAB" w14:textId="5A4235F9" w:rsidR="00B872EE" w:rsidRDefault="00632113" w:rsidP="008418A2">
            <w:pPr>
              <w:jc w:val="center"/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391D7410" wp14:editId="132F7945">
                  <wp:extent cx="4572000" cy="3581400"/>
                  <wp:effectExtent l="0" t="0" r="0" b="0"/>
                  <wp:docPr id="1024627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6274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18BA59" w14:textId="5BBB03A3" w:rsidR="00B872EE" w:rsidRPr="00DE7A25" w:rsidRDefault="00B872EE" w:rsidP="00330476">
            <w:pPr>
              <w:rPr>
                <w:color w:val="000000"/>
              </w:rPr>
            </w:pPr>
          </w:p>
        </w:tc>
      </w:tr>
      <w:tr w:rsidR="00405AC3" w:rsidRPr="00DE7A25" w14:paraId="05A8D2B9" w14:textId="77777777" w:rsidTr="005A45E9">
        <w:trPr>
          <w:trHeight w:val="350"/>
        </w:trPr>
        <w:tc>
          <w:tcPr>
            <w:tcW w:w="32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7A4EA0" w14:textId="77777777" w:rsidR="00B872EE" w:rsidRPr="00DE7A25" w:rsidRDefault="00B872EE" w:rsidP="00F351D4">
            <w:pPr>
              <w:rPr>
                <w:b/>
              </w:rPr>
            </w:pPr>
          </w:p>
        </w:tc>
        <w:tc>
          <w:tcPr>
            <w:tcW w:w="8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71835" w14:textId="4472DB77" w:rsidR="00B872EE" w:rsidRPr="00B45B9C" w:rsidRDefault="00B872EE" w:rsidP="00F351D4">
            <w:pPr>
              <w:jc w:val="both"/>
              <w:rPr>
                <w:b/>
                <w:color w:val="000000"/>
              </w:rPr>
            </w:pPr>
            <w:r w:rsidRPr="00B45B9C">
              <w:rPr>
                <w:b/>
              </w:rPr>
              <w:t>Appeal Pending</w:t>
            </w:r>
          </w:p>
        </w:tc>
        <w:tc>
          <w:tcPr>
            <w:tcW w:w="3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24FC4" w14:textId="502FE695" w:rsidR="004A0D3B" w:rsidRDefault="00B872EE" w:rsidP="007B77D9">
            <w:pPr>
              <w:rPr>
                <w:bCs/>
              </w:rPr>
            </w:pPr>
            <w:r>
              <w:rPr>
                <w:bCs/>
              </w:rPr>
              <w:t>We</w:t>
            </w:r>
            <w:r w:rsidRPr="00345FEE">
              <w:rPr>
                <w:bCs/>
              </w:rPr>
              <w:t xml:space="preserve"> have received their request for Appeal on the Denied P</w:t>
            </w:r>
            <w:r>
              <w:rPr>
                <w:bCs/>
              </w:rPr>
              <w:t>A.</w:t>
            </w:r>
          </w:p>
          <w:p w14:paraId="38727271" w14:textId="77777777" w:rsidR="00B872EE" w:rsidRDefault="00B872EE" w:rsidP="00330476">
            <w:pPr>
              <w:jc w:val="center"/>
              <w:rPr>
                <w:bCs/>
              </w:rPr>
            </w:pPr>
          </w:p>
          <w:p w14:paraId="199D2F4C" w14:textId="4916A7A6" w:rsidR="00B872EE" w:rsidRDefault="00E625EC" w:rsidP="00C97528">
            <w:pPr>
              <w:jc w:val="center"/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052A5D21" wp14:editId="3602CD09">
                  <wp:extent cx="4572000" cy="2295525"/>
                  <wp:effectExtent l="0" t="0" r="0" b="9525"/>
                  <wp:docPr id="1856041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04124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8790D" w14:textId="7B4CBE01" w:rsidR="00B872EE" w:rsidRPr="00DE7A25" w:rsidRDefault="00B872EE" w:rsidP="00330476">
            <w:pPr>
              <w:rPr>
                <w:color w:val="000000"/>
              </w:rPr>
            </w:pPr>
          </w:p>
        </w:tc>
      </w:tr>
      <w:tr w:rsidR="00405AC3" w:rsidRPr="00DE7A25" w14:paraId="702484A8" w14:textId="77777777" w:rsidTr="005A45E9">
        <w:trPr>
          <w:trHeight w:val="350"/>
        </w:trPr>
        <w:tc>
          <w:tcPr>
            <w:tcW w:w="32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03C534" w14:textId="77777777" w:rsidR="00B872EE" w:rsidRPr="00DE7A25" w:rsidRDefault="00B872EE" w:rsidP="00F351D4">
            <w:pPr>
              <w:rPr>
                <w:b/>
              </w:rPr>
            </w:pPr>
          </w:p>
        </w:tc>
        <w:tc>
          <w:tcPr>
            <w:tcW w:w="8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146E4" w14:textId="39D31CCA" w:rsidR="00B872EE" w:rsidRPr="000C6458" w:rsidRDefault="005A45E9" w:rsidP="00F351D4">
            <w:pPr>
              <w:jc w:val="both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EE39C08" wp14:editId="4BBE8D8E">
                  <wp:extent cx="304762" cy="304762"/>
                  <wp:effectExtent l="0" t="0" r="635" b="635"/>
                  <wp:docPr id="32083285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832853" name="Picture 32083285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</w:t>
            </w:r>
            <w:r w:rsidR="006B16B7" w:rsidRPr="006B16B7">
              <w:rPr>
                <w:b/>
              </w:rPr>
              <w:t>Expiring Soon</w:t>
            </w:r>
          </w:p>
        </w:tc>
        <w:tc>
          <w:tcPr>
            <w:tcW w:w="3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9ED8C" w14:textId="1D287C02" w:rsidR="00B872EE" w:rsidRDefault="00B872EE" w:rsidP="00BB31D7">
            <w:pPr>
              <w:rPr>
                <w:bCs/>
              </w:rPr>
            </w:pPr>
            <w:r>
              <w:rPr>
                <w:bCs/>
              </w:rPr>
              <w:t>The</w:t>
            </w:r>
            <w:r w:rsidRPr="00345FEE">
              <w:rPr>
                <w:bCs/>
              </w:rPr>
              <w:t xml:space="preserve"> P</w:t>
            </w:r>
            <w:r>
              <w:rPr>
                <w:bCs/>
              </w:rPr>
              <w:t>A</w:t>
            </w:r>
            <w:r w:rsidRPr="00345FEE">
              <w:rPr>
                <w:bCs/>
              </w:rPr>
              <w:t xml:space="preserve"> that was previously Approved is approaching the Expiration date</w:t>
            </w:r>
            <w:r w:rsidR="00443529">
              <w:rPr>
                <w:bCs/>
              </w:rPr>
              <w:t>,</w:t>
            </w:r>
            <w:r w:rsidRPr="00345FEE">
              <w:rPr>
                <w:bCs/>
              </w:rPr>
              <w:t xml:space="preserve"> and they should contact their Prescriber to avoid being out of Medication.</w:t>
            </w:r>
          </w:p>
          <w:p w14:paraId="40DB0D52" w14:textId="77777777" w:rsidR="00B872EE" w:rsidRDefault="00B872EE" w:rsidP="00330476">
            <w:pPr>
              <w:jc w:val="center"/>
              <w:rPr>
                <w:bCs/>
              </w:rPr>
            </w:pPr>
          </w:p>
          <w:p w14:paraId="2E9AC720" w14:textId="77777777" w:rsidR="00B872EE" w:rsidRDefault="00B872EE" w:rsidP="000A0491">
            <w:pPr>
              <w:jc w:val="center"/>
              <w:rPr>
                <w:bCs/>
              </w:rPr>
            </w:pPr>
            <w:r w:rsidRPr="00D30205">
              <w:rPr>
                <w:bCs/>
                <w:noProof/>
              </w:rPr>
              <w:drawing>
                <wp:inline distT="0" distB="0" distL="0" distR="0" wp14:anchorId="1E6E7851" wp14:editId="6E887DA8">
                  <wp:extent cx="4572000" cy="4147594"/>
                  <wp:effectExtent l="0" t="0" r="0" b="5715"/>
                  <wp:docPr id="13431548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15487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147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5E348" w14:textId="77777777" w:rsidR="00B872EE" w:rsidRDefault="00B872EE" w:rsidP="000A0491">
            <w:pPr>
              <w:jc w:val="center"/>
              <w:rPr>
                <w:bCs/>
              </w:rPr>
            </w:pPr>
          </w:p>
          <w:p w14:paraId="627CEDA9" w14:textId="73043770" w:rsidR="00B872EE" w:rsidRDefault="00B872EE" w:rsidP="000A0491">
            <w:pPr>
              <w:jc w:val="center"/>
              <w:rPr>
                <w:bCs/>
              </w:rPr>
            </w:pPr>
          </w:p>
          <w:p w14:paraId="63F95AFD" w14:textId="309A4872" w:rsidR="00B872EE" w:rsidRPr="00345FEE" w:rsidRDefault="00B872EE" w:rsidP="00B872EE">
            <w:pPr>
              <w:rPr>
                <w:bCs/>
              </w:rPr>
            </w:pPr>
          </w:p>
        </w:tc>
      </w:tr>
      <w:tr w:rsidR="006B16B7" w:rsidRPr="00DE7A25" w14:paraId="3AD9662D" w14:textId="77777777" w:rsidTr="00521F30">
        <w:trPr>
          <w:trHeight w:val="350"/>
        </w:trPr>
        <w:tc>
          <w:tcPr>
            <w:tcW w:w="323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BE9AC" w14:textId="77777777" w:rsidR="006B16B7" w:rsidRPr="00DE7A25" w:rsidRDefault="006B16B7" w:rsidP="00F351D4">
            <w:pPr>
              <w:rPr>
                <w:b/>
              </w:rPr>
            </w:pPr>
          </w:p>
        </w:tc>
        <w:tc>
          <w:tcPr>
            <w:tcW w:w="8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0336A" w14:textId="33CCC5BB" w:rsidR="006B16B7" w:rsidRPr="006B16B7" w:rsidRDefault="005A45E9" w:rsidP="00F351D4">
            <w:pPr>
              <w:jc w:val="both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06E83C9" wp14:editId="3AC29913">
                  <wp:extent cx="304762" cy="304762"/>
                  <wp:effectExtent l="0" t="0" r="635" b="635"/>
                  <wp:docPr id="68487689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832853" name="Picture 32083285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</w:t>
            </w:r>
            <w:r w:rsidR="004A62D6">
              <w:rPr>
                <w:b/>
              </w:rPr>
              <w:t>Expired</w:t>
            </w:r>
          </w:p>
        </w:tc>
        <w:tc>
          <w:tcPr>
            <w:tcW w:w="3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E6551" w14:textId="7DC3E374" w:rsidR="005C06A4" w:rsidRDefault="005C06A4" w:rsidP="005C06A4">
            <w:r>
              <w:t xml:space="preserve">The PA expiry date has </w:t>
            </w:r>
            <w:r w:rsidR="001259CA">
              <w:t>passed;</w:t>
            </w:r>
            <w:r>
              <w:t xml:space="preserve"> </w:t>
            </w:r>
            <w:r w:rsidR="00122BA0">
              <w:t>the member</w:t>
            </w:r>
            <w:r>
              <w:t xml:space="preserve"> should contact their prescriber if they still need this medication.</w:t>
            </w:r>
          </w:p>
          <w:p w14:paraId="0791229E" w14:textId="77777777" w:rsidR="005C06A4" w:rsidRDefault="005C06A4" w:rsidP="00BB31D7">
            <w:pPr>
              <w:rPr>
                <w:bCs/>
              </w:rPr>
            </w:pPr>
          </w:p>
          <w:p w14:paraId="2A035D10" w14:textId="0810CCE5" w:rsidR="006B16B7" w:rsidRDefault="006B16B7" w:rsidP="00521F30">
            <w:pPr>
              <w:jc w:val="center"/>
              <w:rPr>
                <w:bCs/>
              </w:rPr>
            </w:pPr>
            <w:r>
              <w:rPr>
                <w:bCs/>
                <w:noProof/>
              </w:rPr>
              <w:drawing>
                <wp:inline distT="0" distB="0" distL="0" distR="0" wp14:anchorId="15B93914" wp14:editId="5ADE9F7E">
                  <wp:extent cx="4572635" cy="2468880"/>
                  <wp:effectExtent l="0" t="0" r="0" b="7620"/>
                  <wp:docPr id="8544588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635" cy="24688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F5C6CB1" w14:textId="77777777" w:rsidR="005C06A4" w:rsidRDefault="005C06A4" w:rsidP="00BB31D7">
            <w:pPr>
              <w:rPr>
                <w:bCs/>
              </w:rPr>
            </w:pPr>
          </w:p>
          <w:p w14:paraId="6EF151BB" w14:textId="29999817" w:rsidR="005C06A4" w:rsidRDefault="005C06A4" w:rsidP="00BB31D7">
            <w:pPr>
              <w:rPr>
                <w:bCs/>
              </w:rPr>
            </w:pPr>
          </w:p>
        </w:tc>
      </w:tr>
    </w:tbl>
    <w:p w14:paraId="6CDBEF07" w14:textId="77777777" w:rsidR="00734148" w:rsidRDefault="00734148" w:rsidP="00734148">
      <w:pPr>
        <w:spacing w:before="0" w:after="0"/>
        <w:jc w:val="center"/>
        <w:rPr>
          <w:noProof/>
        </w:rPr>
      </w:pPr>
    </w:p>
    <w:p w14:paraId="2C76CAE6" w14:textId="5A3B9C70" w:rsidR="007A16EB" w:rsidRDefault="00CD5E59" w:rsidP="00330476">
      <w:pPr>
        <w:spacing w:after="0"/>
        <w:jc w:val="right"/>
      </w:pPr>
      <w:hyperlink w:anchor="_top" w:history="1">
        <w:r w:rsidRPr="00EE199B">
          <w:rPr>
            <w:rStyle w:val="Hyperlink"/>
          </w:rPr>
          <w:t>Top of the Document</w:t>
        </w:r>
      </w:hyperlink>
    </w:p>
    <w:tbl>
      <w:tblPr>
        <w:tblStyle w:val="TableGrid"/>
        <w:tblW w:w="5000" w:type="pct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EB2C28" w:rsidRPr="00775927" w14:paraId="52EC5A97" w14:textId="77777777" w:rsidTr="00330476">
        <w:tc>
          <w:tcPr>
            <w:tcW w:w="5000" w:type="pct"/>
            <w:shd w:val="clear" w:color="auto" w:fill="BFBFBF" w:themeFill="background1" w:themeFillShade="BF"/>
          </w:tcPr>
          <w:p w14:paraId="2C339BCA" w14:textId="6E84AB62" w:rsidR="00EB2C28" w:rsidRPr="006664A4" w:rsidRDefault="00EB2C28" w:rsidP="00330476">
            <w:pPr>
              <w:pStyle w:val="Heading2"/>
            </w:pPr>
            <w:bookmarkStart w:id="12" w:name="_Toc205902870"/>
            <w:r w:rsidRPr="006664A4">
              <w:t>PA Digital Messaging</w:t>
            </w:r>
            <w:bookmarkEnd w:id="12"/>
          </w:p>
        </w:tc>
      </w:tr>
    </w:tbl>
    <w:p w14:paraId="082A1D37" w14:textId="58E29F93" w:rsidR="00512613" w:rsidRPr="00E92CEF" w:rsidRDefault="00684040" w:rsidP="00EB2C28">
      <w:r>
        <w:rPr>
          <w:rFonts w:cs="Calibri"/>
        </w:rPr>
        <w:t xml:space="preserve"> </w:t>
      </w:r>
      <w:r w:rsidR="00EB2C28">
        <w:rPr>
          <w:rFonts w:cs="Calibri"/>
        </w:rPr>
        <w:t xml:space="preserve">Members will also receive either email or text communication about their Prior Authorization status. </w:t>
      </w:r>
    </w:p>
    <w:p w14:paraId="4FC8D597" w14:textId="77777777" w:rsidR="00EB2C28" w:rsidRPr="00E92CEF" w:rsidRDefault="00EB2C28" w:rsidP="00EB2C28"/>
    <w:p w14:paraId="66B6CFB4" w14:textId="77777777" w:rsidR="00EB2C28" w:rsidRPr="00E92CEF" w:rsidRDefault="00EB2C28" w:rsidP="00EB2C28">
      <w:pPr>
        <w:rPr>
          <w:b/>
          <w:bCs/>
        </w:rPr>
      </w:pPr>
      <w:r w:rsidRPr="00E92CEF">
        <w:rPr>
          <w:b/>
          <w:bCs/>
        </w:rPr>
        <w:t>Note:</w:t>
      </w:r>
      <w:r w:rsidRPr="00E92CEF">
        <w:t xml:space="preserve"> If a </w:t>
      </w:r>
      <w:r w:rsidRPr="00B45B9C">
        <w:t>Denied Coverage Request</w:t>
      </w:r>
      <w:r w:rsidRPr="00E92CEF">
        <w:rPr>
          <w:b/>
          <w:bCs/>
        </w:rPr>
        <w:t xml:space="preserve"> </w:t>
      </w:r>
      <w:r w:rsidRPr="00E92CEF">
        <w:t xml:space="preserve">status message </w:t>
      </w:r>
      <w:proofErr w:type="gramStart"/>
      <w:r w:rsidRPr="00E92CEF">
        <w:t>is received</w:t>
      </w:r>
      <w:proofErr w:type="gramEnd"/>
      <w:r w:rsidRPr="00E92CEF">
        <w:t>, encourage the member to contact their prescriber for more information regarding the denial and next steps.</w:t>
      </w:r>
    </w:p>
    <w:p w14:paraId="0E4B2208" w14:textId="643ECA7A" w:rsidR="00EB2C28" w:rsidRPr="00E92CEF" w:rsidRDefault="00EB2C28" w:rsidP="00EB2C28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6"/>
        <w:gridCol w:w="1249"/>
        <w:gridCol w:w="9805"/>
      </w:tblGrid>
      <w:tr w:rsidR="00895836" w:rsidRPr="00660615" w14:paraId="4C583CC4" w14:textId="77777777" w:rsidTr="00EB1615">
        <w:trPr>
          <w:trHeight w:val="142"/>
        </w:trPr>
        <w:tc>
          <w:tcPr>
            <w:tcW w:w="1192" w:type="pct"/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65471F" w14:textId="77777777" w:rsidR="00EB2C28" w:rsidRPr="00330476" w:rsidRDefault="00EB2C28" w:rsidP="000656DF">
            <w:pPr>
              <w:jc w:val="center"/>
              <w:rPr>
                <w:b/>
                <w:bCs/>
              </w:rPr>
            </w:pPr>
            <w:r w:rsidRPr="00330476">
              <w:rPr>
                <w:b/>
                <w:bCs/>
              </w:rPr>
              <w:t>Status</w:t>
            </w:r>
          </w:p>
        </w:tc>
        <w:tc>
          <w:tcPr>
            <w:tcW w:w="783" w:type="pct"/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6675A3" w14:textId="77777777" w:rsidR="00EB2C28" w:rsidRPr="00330476" w:rsidRDefault="00EB2C28" w:rsidP="000656DF">
            <w:pPr>
              <w:jc w:val="center"/>
              <w:rPr>
                <w:b/>
                <w:bCs/>
              </w:rPr>
            </w:pPr>
            <w:r w:rsidRPr="00330476">
              <w:rPr>
                <w:b/>
                <w:bCs/>
              </w:rPr>
              <w:t>Channel</w:t>
            </w:r>
          </w:p>
        </w:tc>
        <w:tc>
          <w:tcPr>
            <w:tcW w:w="3026" w:type="pct"/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BBADFA" w14:textId="297C2D0A" w:rsidR="00EB2C28" w:rsidRPr="00330476" w:rsidRDefault="00EB2C28" w:rsidP="00BD213B">
            <w:pPr>
              <w:jc w:val="center"/>
              <w:rPr>
                <w:b/>
                <w:bCs/>
              </w:rPr>
            </w:pPr>
            <w:r w:rsidRPr="00330476">
              <w:rPr>
                <w:b/>
                <w:bCs/>
              </w:rPr>
              <w:t>Screen Print/Message</w:t>
            </w:r>
          </w:p>
        </w:tc>
      </w:tr>
      <w:tr w:rsidR="005F24BF" w:rsidRPr="00660615" w14:paraId="5A11F6D2" w14:textId="77777777" w:rsidTr="00EB1615">
        <w:trPr>
          <w:trHeight w:val="142"/>
        </w:trPr>
        <w:tc>
          <w:tcPr>
            <w:tcW w:w="1192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B103EA" w14:textId="68BE0100" w:rsidR="00EB2C28" w:rsidRPr="00552736" w:rsidRDefault="00331CC7" w:rsidP="00330476">
            <w:r>
              <w:rPr>
                <w:b/>
                <w:noProof/>
              </w:rPr>
              <w:drawing>
                <wp:inline distT="0" distB="0" distL="0" distR="0" wp14:anchorId="3F692213" wp14:editId="3F4D1522">
                  <wp:extent cx="304762" cy="304762"/>
                  <wp:effectExtent l="0" t="0" r="635" b="635"/>
                  <wp:docPr id="95888190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832853" name="Picture 32083285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EB2C28" w:rsidRPr="00552736">
              <w:t>Initiated</w:t>
            </w:r>
          </w:p>
        </w:tc>
        <w:tc>
          <w:tcPr>
            <w:tcW w:w="783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F00D51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>SMS</w:t>
            </w:r>
          </w:p>
        </w:tc>
        <w:tc>
          <w:tcPr>
            <w:tcW w:w="3026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3B96B9" w14:textId="23264E4F" w:rsidR="00EB2C28" w:rsidRPr="00660615" w:rsidRDefault="0067451C" w:rsidP="00330476">
            <w:r w:rsidRPr="0067451C">
              <w:t>CVS Caremark: We received a coverage request for: Rx beginning with &lt;xx&gt;</w:t>
            </w:r>
            <w:r w:rsidR="00331CC7">
              <w:t>.</w:t>
            </w:r>
            <w:r w:rsidRPr="0067451C">
              <w:t xml:space="preserve"> Your prescriber has </w:t>
            </w:r>
            <w:proofErr w:type="gramStart"/>
            <w:r w:rsidRPr="0067451C">
              <w:t>been contacted</w:t>
            </w:r>
            <w:proofErr w:type="gramEnd"/>
            <w:r w:rsidRPr="0067451C">
              <w:t xml:space="preserve">, so </w:t>
            </w:r>
            <w:proofErr w:type="gramStart"/>
            <w:r w:rsidRPr="0067451C">
              <w:t>there’s</w:t>
            </w:r>
            <w:proofErr w:type="gramEnd"/>
            <w:r w:rsidRPr="0067451C">
              <w:t xml:space="preserve"> nothing you need to do. View status: </w:t>
            </w:r>
            <w:r w:rsidR="009B46D0" w:rsidRPr="00330476">
              <w:t>https://www.caremark.com/wps/myportal/PRIOR_AUTHORIZATION_REQUEST</w:t>
            </w:r>
            <w:r w:rsidR="00EB2C28" w:rsidRPr="00660615">
              <w:t>?</w:t>
            </w:r>
          </w:p>
        </w:tc>
      </w:tr>
      <w:tr w:rsidR="005F24BF" w:rsidRPr="00660615" w14:paraId="19397DC1" w14:textId="77777777" w:rsidTr="00EB1615">
        <w:trPr>
          <w:trHeight w:val="142"/>
        </w:trPr>
        <w:tc>
          <w:tcPr>
            <w:tcW w:w="1192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36B84B" w14:textId="3B706D5E" w:rsidR="00EB2C28" w:rsidRPr="00552736" w:rsidRDefault="00331CC7" w:rsidP="00330476">
            <w:r>
              <w:rPr>
                <w:b/>
                <w:noProof/>
              </w:rPr>
              <w:drawing>
                <wp:inline distT="0" distB="0" distL="0" distR="0" wp14:anchorId="150E90F7" wp14:editId="6ADBFDD6">
                  <wp:extent cx="304762" cy="304762"/>
                  <wp:effectExtent l="0" t="0" r="635" b="635"/>
                  <wp:docPr id="130431723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832853" name="Picture 32083285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EB2C28" w:rsidRPr="00552736">
              <w:t>Pending</w:t>
            </w:r>
          </w:p>
        </w:tc>
        <w:tc>
          <w:tcPr>
            <w:tcW w:w="783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90591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>SMS</w:t>
            </w:r>
          </w:p>
        </w:tc>
        <w:tc>
          <w:tcPr>
            <w:tcW w:w="3026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6749F1" w14:textId="149BB837" w:rsidR="00EB2C28" w:rsidRPr="00AC60F1" w:rsidRDefault="00EB2C28" w:rsidP="00330476">
            <w:r w:rsidRPr="00AC60F1">
              <w:t xml:space="preserve">CVS Caremark: </w:t>
            </w:r>
            <w:proofErr w:type="gramStart"/>
            <w:r w:rsidRPr="00AC60F1">
              <w:t>We’re</w:t>
            </w:r>
            <w:proofErr w:type="gramEnd"/>
            <w:r w:rsidRPr="00AC60F1">
              <w:t xml:space="preserve"> reviewing info your prescriber provided for the coverage request for Rx</w:t>
            </w:r>
            <w:r w:rsidR="003D387C">
              <w:t xml:space="preserve"> </w:t>
            </w:r>
            <w:r w:rsidR="003D387C" w:rsidRPr="003D387C">
              <w:t>beginning with</w:t>
            </w:r>
            <w:r w:rsidR="0067451C" w:rsidRPr="003D387C">
              <w:t xml:space="preserve">: </w:t>
            </w:r>
            <w:r w:rsidR="0067451C" w:rsidRPr="00AC60F1">
              <w:t>&lt;</w:t>
            </w:r>
            <w:r w:rsidRPr="00AC60F1">
              <w:t xml:space="preserve">XX&gt;. </w:t>
            </w:r>
            <w:proofErr w:type="gramStart"/>
            <w:r w:rsidRPr="00AC60F1">
              <w:t>There’s</w:t>
            </w:r>
            <w:proofErr w:type="gramEnd"/>
            <w:r w:rsidRPr="00AC60F1">
              <w:t xml:space="preserve"> nothing you need to do.</w:t>
            </w:r>
          </w:p>
          <w:p w14:paraId="258C7A38" w14:textId="5572835E" w:rsidR="00EB2C28" w:rsidRPr="00660615" w:rsidRDefault="00EB2C28" w:rsidP="00330476">
            <w:r w:rsidRPr="00AC60F1">
              <w:t>View status:</w:t>
            </w:r>
            <w:r w:rsidR="009843E1">
              <w:t xml:space="preserve"> </w:t>
            </w:r>
            <w:r w:rsidR="0046318B" w:rsidRPr="002F1585">
              <w:t>https://www.caremark.com/wps/myportal/PRIOR_AUTHORIZATION_REQUEST</w:t>
            </w:r>
            <w:r w:rsidR="0046318B" w:rsidRPr="00660615">
              <w:t>?</w:t>
            </w:r>
          </w:p>
        </w:tc>
      </w:tr>
      <w:tr w:rsidR="005F24BF" w:rsidRPr="00660615" w14:paraId="5A36A988" w14:textId="77777777" w:rsidTr="00EB1615">
        <w:trPr>
          <w:trHeight w:val="142"/>
        </w:trPr>
        <w:tc>
          <w:tcPr>
            <w:tcW w:w="1192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9A0C8F" w14:textId="7C90F0FE" w:rsidR="00EB2C28" w:rsidRPr="00552736" w:rsidRDefault="00331CC7" w:rsidP="00330476">
            <w:pPr>
              <w:rPr>
                <w:color w:val="000000"/>
              </w:rPr>
            </w:pPr>
            <w:r>
              <w:rPr>
                <w:b/>
                <w:noProof/>
              </w:rPr>
              <w:drawing>
                <wp:inline distT="0" distB="0" distL="0" distR="0" wp14:anchorId="088E3D0C" wp14:editId="53C89D72">
                  <wp:extent cx="304762" cy="304762"/>
                  <wp:effectExtent l="0" t="0" r="635" b="635"/>
                  <wp:docPr id="168817711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832853" name="Picture 32083285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</w:t>
            </w:r>
            <w:r w:rsidR="00EB2C28" w:rsidRPr="00552736">
              <w:rPr>
                <w:color w:val="000000"/>
              </w:rPr>
              <w:t>Response Needed</w:t>
            </w:r>
          </w:p>
        </w:tc>
        <w:tc>
          <w:tcPr>
            <w:tcW w:w="783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E0B3AD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>SMS</w:t>
            </w:r>
          </w:p>
        </w:tc>
        <w:tc>
          <w:tcPr>
            <w:tcW w:w="3026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59B2A4" w14:textId="604E9EE7" w:rsidR="00EB2C28" w:rsidRPr="00AC60F1" w:rsidRDefault="00EB2C28" w:rsidP="00330476">
            <w:r w:rsidRPr="00AC60F1">
              <w:t xml:space="preserve">CVS Caremark: </w:t>
            </w:r>
            <w:proofErr w:type="gramStart"/>
            <w:r w:rsidRPr="00AC60F1">
              <w:t>We’ve</w:t>
            </w:r>
            <w:proofErr w:type="gramEnd"/>
            <w:r w:rsidRPr="00AC60F1">
              <w:t xml:space="preserve"> contacted your prescriber for more info about the coverage request for </w:t>
            </w:r>
            <w:r w:rsidR="00A87644" w:rsidRPr="00A87644">
              <w:t>Rx beginning with:</w:t>
            </w:r>
            <w:r w:rsidRPr="00AC60F1">
              <w:t xml:space="preserve">&lt;XX&gt;. </w:t>
            </w:r>
            <w:proofErr w:type="gramStart"/>
            <w:r w:rsidRPr="00AC60F1">
              <w:t>There’s</w:t>
            </w:r>
            <w:proofErr w:type="gramEnd"/>
            <w:r w:rsidRPr="00AC60F1">
              <w:t xml:space="preserve"> nothing you need to do. </w:t>
            </w:r>
          </w:p>
          <w:p w14:paraId="0826F94D" w14:textId="25269740" w:rsidR="00EB2C28" w:rsidRPr="00660615" w:rsidRDefault="00EB2C28" w:rsidP="00330476">
            <w:r w:rsidRPr="00AC60F1">
              <w:t xml:space="preserve">View status: </w:t>
            </w:r>
            <w:r w:rsidR="009843E1" w:rsidRPr="002F1585">
              <w:t>https://www.caremark.com/wps/myportal/PRIOR_AUTHORIZATION_REQUEST</w:t>
            </w:r>
            <w:r w:rsidR="009843E1" w:rsidRPr="00660615">
              <w:t>?</w:t>
            </w:r>
          </w:p>
        </w:tc>
      </w:tr>
      <w:tr w:rsidR="005F24BF" w:rsidRPr="00660615" w14:paraId="3F395762" w14:textId="77777777" w:rsidTr="00EB1615">
        <w:trPr>
          <w:trHeight w:val="142"/>
        </w:trPr>
        <w:tc>
          <w:tcPr>
            <w:tcW w:w="1192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12A6D6" w14:textId="399B1C00" w:rsidR="00EB2C28" w:rsidRPr="00552736" w:rsidRDefault="00331CC7" w:rsidP="00330476">
            <w:pPr>
              <w:rPr>
                <w:color w:val="000000"/>
              </w:rPr>
            </w:pPr>
            <w:r>
              <w:rPr>
                <w:b/>
                <w:noProof/>
              </w:rPr>
              <w:drawing>
                <wp:inline distT="0" distB="0" distL="0" distR="0" wp14:anchorId="7C1C9B99" wp14:editId="708A39DC">
                  <wp:extent cx="304762" cy="304762"/>
                  <wp:effectExtent l="0" t="0" r="635" b="635"/>
                  <wp:docPr id="16487653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832853" name="Picture 32083285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</w:t>
            </w:r>
            <w:r w:rsidR="00EB2C28" w:rsidRPr="00552736">
              <w:rPr>
                <w:color w:val="000000"/>
              </w:rPr>
              <w:t>Under Review</w:t>
            </w:r>
          </w:p>
        </w:tc>
        <w:tc>
          <w:tcPr>
            <w:tcW w:w="783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7572E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>SMS</w:t>
            </w:r>
          </w:p>
        </w:tc>
        <w:tc>
          <w:tcPr>
            <w:tcW w:w="3026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847DE" w14:textId="748F1C0A" w:rsidR="00EB2C28" w:rsidRPr="00AC60F1" w:rsidRDefault="00EB2C28" w:rsidP="00330476">
            <w:r w:rsidRPr="00AC60F1">
              <w:t xml:space="preserve">CVS Caremark: </w:t>
            </w:r>
            <w:proofErr w:type="gramStart"/>
            <w:r w:rsidRPr="00AC60F1">
              <w:t>We’re</w:t>
            </w:r>
            <w:proofErr w:type="gramEnd"/>
            <w:r w:rsidRPr="00AC60F1">
              <w:t xml:space="preserve"> reviewing information your prescriber provided for a coverage request for </w:t>
            </w:r>
            <w:r w:rsidR="00A87644" w:rsidRPr="00A87644">
              <w:t>Rx beginning with:</w:t>
            </w:r>
            <w:r w:rsidRPr="00AC60F1">
              <w:t xml:space="preserve">&lt;XX&gt;. </w:t>
            </w:r>
            <w:proofErr w:type="gramStart"/>
            <w:r w:rsidRPr="00AC60F1">
              <w:t>We’ll</w:t>
            </w:r>
            <w:proofErr w:type="gramEnd"/>
            <w:r w:rsidRPr="00AC60F1">
              <w:t xml:space="preserve"> update you when complete.</w:t>
            </w:r>
          </w:p>
          <w:p w14:paraId="03E9E66B" w14:textId="54852D84" w:rsidR="00EB2C28" w:rsidRPr="00660615" w:rsidRDefault="00EB2C28" w:rsidP="00330476">
            <w:r w:rsidRPr="00AC60F1">
              <w:t xml:space="preserve">View status: </w:t>
            </w:r>
            <w:r w:rsidR="009843E1" w:rsidRPr="002F1585">
              <w:t>https://www.caremark.com/wps/myportal/PRIOR_AUTHORIZATION_REQUEST</w:t>
            </w:r>
            <w:r w:rsidR="009843E1" w:rsidRPr="00660615">
              <w:t>?</w:t>
            </w:r>
          </w:p>
        </w:tc>
      </w:tr>
      <w:tr w:rsidR="005F24BF" w:rsidRPr="00660615" w14:paraId="1BF632B7" w14:textId="77777777" w:rsidTr="00EB1615">
        <w:trPr>
          <w:trHeight w:val="142"/>
        </w:trPr>
        <w:tc>
          <w:tcPr>
            <w:tcW w:w="1192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DA3381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>Approved</w:t>
            </w:r>
          </w:p>
        </w:tc>
        <w:tc>
          <w:tcPr>
            <w:tcW w:w="783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F69ABA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>SMS</w:t>
            </w:r>
          </w:p>
        </w:tc>
        <w:tc>
          <w:tcPr>
            <w:tcW w:w="3026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9ABAA0" w14:textId="139A828B" w:rsidR="00EB2C28" w:rsidRPr="00660615" w:rsidRDefault="00EB2C28" w:rsidP="00330476">
            <w:r w:rsidRPr="00660615">
              <w:t xml:space="preserve">CVS Caremark: Good news, </w:t>
            </w:r>
            <w:proofErr w:type="gramStart"/>
            <w:r w:rsidRPr="00660615">
              <w:t>we've</w:t>
            </w:r>
            <w:proofErr w:type="gramEnd"/>
            <w:r w:rsidRPr="00660615">
              <w:t xml:space="preserve"> approved the request for coverage for: \n\n Medication name not available. Please go online for details.\n \n Contact your pharmacy to fill your Rx. \n\nView status:\n </w:t>
            </w:r>
            <w:r w:rsidR="009843E1" w:rsidRPr="002F1585">
              <w:t>https://www.caremark.com/wps/myportal/PRIOR_AUTHORIZATION_REQUEST</w:t>
            </w:r>
            <w:r w:rsidR="009843E1" w:rsidRPr="00660615">
              <w:t>?</w:t>
            </w:r>
          </w:p>
        </w:tc>
      </w:tr>
      <w:tr w:rsidR="005F24BF" w:rsidRPr="00660615" w14:paraId="44247DF5" w14:textId="77777777" w:rsidTr="00EB1615">
        <w:trPr>
          <w:trHeight w:val="142"/>
        </w:trPr>
        <w:tc>
          <w:tcPr>
            <w:tcW w:w="1192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045EDC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>Denied</w:t>
            </w:r>
          </w:p>
        </w:tc>
        <w:tc>
          <w:tcPr>
            <w:tcW w:w="783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B80997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>SMS</w:t>
            </w:r>
          </w:p>
        </w:tc>
        <w:tc>
          <w:tcPr>
            <w:tcW w:w="3026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54E6BC" w14:textId="68CD6FEC" w:rsidR="00EB2C28" w:rsidRPr="00660615" w:rsidRDefault="00EB2C28" w:rsidP="00330476">
            <w:r w:rsidRPr="00660615">
              <w:t xml:space="preserve">CVS Caremark: The coverage request for: \n\n Rx beginning with: ZE\n \n </w:t>
            </w:r>
            <w:proofErr w:type="gramStart"/>
            <w:r w:rsidRPr="00660615">
              <w:t>was not approved</w:t>
            </w:r>
            <w:proofErr w:type="gramEnd"/>
            <w:r w:rsidRPr="00660615">
              <w:t xml:space="preserve">. </w:t>
            </w:r>
            <w:proofErr w:type="gramStart"/>
            <w:r w:rsidRPr="00660615">
              <w:t>You'll</w:t>
            </w:r>
            <w:proofErr w:type="gramEnd"/>
            <w:r w:rsidRPr="00660615">
              <w:t xml:space="preserve"> receive a letter with next steps to discuss with your prescriber. \n\nView status:\n </w:t>
            </w:r>
            <w:r w:rsidR="009843E1" w:rsidRPr="002F1585">
              <w:t>https://www.caremark.com/wps/myportal/PRIOR_AUTHORIZATION_REQUEST</w:t>
            </w:r>
            <w:r w:rsidR="009843E1" w:rsidRPr="00660615">
              <w:t>?</w:t>
            </w:r>
          </w:p>
        </w:tc>
      </w:tr>
      <w:tr w:rsidR="005F24BF" w:rsidRPr="00660615" w14:paraId="2DB24F0D" w14:textId="77777777" w:rsidTr="00EB1615">
        <w:trPr>
          <w:trHeight w:val="142"/>
        </w:trPr>
        <w:tc>
          <w:tcPr>
            <w:tcW w:w="1192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00FAAB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>Not Completed</w:t>
            </w:r>
          </w:p>
        </w:tc>
        <w:tc>
          <w:tcPr>
            <w:tcW w:w="783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9D43B9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>SMS</w:t>
            </w:r>
          </w:p>
        </w:tc>
        <w:tc>
          <w:tcPr>
            <w:tcW w:w="3026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3BBC44" w14:textId="6D8AE779" w:rsidR="00EB2C28" w:rsidRPr="00660615" w:rsidRDefault="00EB2C28" w:rsidP="00330476">
            <w:r w:rsidRPr="00660615">
              <w:t xml:space="preserve">CVS Caremark: Your prescriber cancelled the request for coverage for \n\n Medication name not available. Please go online for details.\n \n Please talk to them about your next steps \n\nView status:\n </w:t>
            </w:r>
            <w:r w:rsidR="009843E1" w:rsidRPr="002F1585">
              <w:t>https://www.caremark.com/wps/myportal/PRIOR_AUTHORIZATION_REQUEST</w:t>
            </w:r>
            <w:r w:rsidR="009843E1" w:rsidRPr="00660615">
              <w:t>?</w:t>
            </w:r>
          </w:p>
        </w:tc>
      </w:tr>
      <w:tr w:rsidR="005F24BF" w:rsidRPr="00660615" w14:paraId="788C050B" w14:textId="77777777" w:rsidTr="00EB1615">
        <w:trPr>
          <w:trHeight w:val="142"/>
        </w:trPr>
        <w:tc>
          <w:tcPr>
            <w:tcW w:w="1192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8F711A" w14:textId="2208B9D3" w:rsidR="00EB2C28" w:rsidRPr="00552736" w:rsidRDefault="00EB1615" w:rsidP="00330476">
            <w:pPr>
              <w:rPr>
                <w:color w:val="000000"/>
              </w:rPr>
            </w:pPr>
            <w:r>
              <w:rPr>
                <w:b/>
                <w:noProof/>
              </w:rPr>
              <w:drawing>
                <wp:inline distT="0" distB="0" distL="0" distR="0" wp14:anchorId="317E3236" wp14:editId="51591D8E">
                  <wp:extent cx="304762" cy="304762"/>
                  <wp:effectExtent l="0" t="0" r="635" b="635"/>
                  <wp:docPr id="147876708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832853" name="Picture 32083285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</w:t>
            </w:r>
            <w:r w:rsidR="00EB2C28" w:rsidRPr="00552736">
              <w:rPr>
                <w:color w:val="000000"/>
              </w:rPr>
              <w:t>Appeal Pending</w:t>
            </w:r>
          </w:p>
        </w:tc>
        <w:tc>
          <w:tcPr>
            <w:tcW w:w="783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F2C1F2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>SMS</w:t>
            </w:r>
          </w:p>
        </w:tc>
        <w:tc>
          <w:tcPr>
            <w:tcW w:w="3026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07300A" w14:textId="7A51D212" w:rsidR="00EB2C28" w:rsidRPr="009D74CC" w:rsidRDefault="00EB2C28" w:rsidP="00330476">
            <w:r w:rsidRPr="009D74CC">
              <w:t xml:space="preserve">CVS Caremark: </w:t>
            </w:r>
            <w:proofErr w:type="gramStart"/>
            <w:r w:rsidRPr="009D74CC">
              <w:t>We’re</w:t>
            </w:r>
            <w:proofErr w:type="gramEnd"/>
            <w:r w:rsidRPr="009D74CC">
              <w:t xml:space="preserve"> reviewing the appeal for coverage of </w:t>
            </w:r>
            <w:r w:rsidR="002155EB" w:rsidRPr="002155EB">
              <w:t>Rx beginning with:</w:t>
            </w:r>
            <w:r w:rsidRPr="009D74CC">
              <w:t xml:space="preserve">&lt;XX&gt;. </w:t>
            </w:r>
            <w:proofErr w:type="gramStart"/>
            <w:r w:rsidRPr="009D74CC">
              <w:t>There’s</w:t>
            </w:r>
            <w:proofErr w:type="gramEnd"/>
            <w:r w:rsidRPr="009D74CC">
              <w:t xml:space="preserve"> nothing you need to do at this time. </w:t>
            </w:r>
          </w:p>
          <w:p w14:paraId="37CAC248" w14:textId="04DEEBAC" w:rsidR="00EB2C28" w:rsidRPr="00660615" w:rsidRDefault="00EB2C28" w:rsidP="00330476">
            <w:r w:rsidRPr="009D74CC">
              <w:t xml:space="preserve">View status: </w:t>
            </w:r>
            <w:r w:rsidR="00895836" w:rsidRPr="002F1585">
              <w:t>https://www.caremark.com/wps/myportal/PRIOR_AUTHORIZATION_REQUEST</w:t>
            </w:r>
            <w:r w:rsidR="00895836" w:rsidRPr="00660615">
              <w:t>?</w:t>
            </w:r>
          </w:p>
        </w:tc>
      </w:tr>
      <w:tr w:rsidR="005F24BF" w:rsidRPr="00660615" w14:paraId="6138A8E5" w14:textId="77777777" w:rsidTr="00EB1615">
        <w:trPr>
          <w:trHeight w:val="142"/>
        </w:trPr>
        <w:tc>
          <w:tcPr>
            <w:tcW w:w="1192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AA5C60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>Expiring</w:t>
            </w:r>
          </w:p>
        </w:tc>
        <w:tc>
          <w:tcPr>
            <w:tcW w:w="783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A69F92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>SMS</w:t>
            </w:r>
          </w:p>
        </w:tc>
        <w:tc>
          <w:tcPr>
            <w:tcW w:w="3026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4495EF" w14:textId="675141F0" w:rsidR="00EB2C28" w:rsidRPr="00660615" w:rsidRDefault="00EB2C28" w:rsidP="00330476">
            <w:r w:rsidRPr="00660615">
              <w:t xml:space="preserve">CVS Caremark: Coverage approval for: \n\n Rx beginning with: DEX\n \n is expiring. Contact your prescriber if you will need this medication going forward. \n\nView status:\n </w:t>
            </w:r>
            <w:r w:rsidR="00895836" w:rsidRPr="002F1585">
              <w:t>https://www.caremark.com/wps/myportal/PRIOR_AUTHORIZATION_REQUEST</w:t>
            </w:r>
            <w:r w:rsidR="00895836" w:rsidRPr="00660615">
              <w:t>?</w:t>
            </w:r>
          </w:p>
        </w:tc>
      </w:tr>
      <w:tr w:rsidR="005F24BF" w:rsidRPr="00660615" w14:paraId="105D9F47" w14:textId="77777777" w:rsidTr="00EB1615">
        <w:trPr>
          <w:trHeight w:val="142"/>
        </w:trPr>
        <w:tc>
          <w:tcPr>
            <w:tcW w:w="1192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44670" w14:textId="77777777" w:rsidR="00EB2C28" w:rsidRPr="00552736" w:rsidDel="00AC60F1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>Initiated</w:t>
            </w:r>
          </w:p>
        </w:tc>
        <w:tc>
          <w:tcPr>
            <w:tcW w:w="783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F0A14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>Email</w:t>
            </w:r>
          </w:p>
        </w:tc>
        <w:tc>
          <w:tcPr>
            <w:tcW w:w="3026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2B4059" w14:textId="77777777" w:rsidR="009333C2" w:rsidRDefault="009333C2">
            <w:pPr>
              <w:jc w:val="center"/>
            </w:pPr>
          </w:p>
          <w:p w14:paraId="3FEF5D01" w14:textId="37AEA6E1" w:rsidR="00EB2C28" w:rsidRDefault="00012F3B">
            <w:pPr>
              <w:jc w:val="center"/>
            </w:pPr>
            <w:r w:rsidRPr="00012F3B">
              <w:rPr>
                <w:noProof/>
              </w:rPr>
              <w:drawing>
                <wp:inline distT="0" distB="0" distL="0" distR="0" wp14:anchorId="41B10C11" wp14:editId="4819C6EF">
                  <wp:extent cx="4572000" cy="6400799"/>
                  <wp:effectExtent l="0" t="0" r="0" b="635"/>
                  <wp:docPr id="4716450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64509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6400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32A7D5" w14:textId="5D996101" w:rsidR="009333C2" w:rsidRPr="00660615" w:rsidRDefault="009333C2" w:rsidP="00330476">
            <w:pPr>
              <w:jc w:val="center"/>
            </w:pPr>
          </w:p>
        </w:tc>
      </w:tr>
      <w:tr w:rsidR="005F24BF" w:rsidRPr="00660615" w14:paraId="5CD68E3D" w14:textId="77777777" w:rsidTr="00EB1615">
        <w:trPr>
          <w:trHeight w:val="142"/>
        </w:trPr>
        <w:tc>
          <w:tcPr>
            <w:tcW w:w="1192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B414DF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>Pending</w:t>
            </w:r>
          </w:p>
        </w:tc>
        <w:tc>
          <w:tcPr>
            <w:tcW w:w="783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91A40E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 xml:space="preserve">Email </w:t>
            </w:r>
          </w:p>
        </w:tc>
        <w:tc>
          <w:tcPr>
            <w:tcW w:w="3026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4F5612" w14:textId="77777777" w:rsidR="00EB2C28" w:rsidRPr="00660615" w:rsidRDefault="00EB2C28" w:rsidP="00A16A03">
            <w:r w:rsidRPr="00660615">
              <w:t> </w:t>
            </w:r>
          </w:p>
          <w:p w14:paraId="3DA5D817" w14:textId="4AE79199" w:rsidR="00EB2C28" w:rsidRPr="00660615" w:rsidRDefault="00064CCD" w:rsidP="003304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3794E7" wp14:editId="25CC8B59">
                  <wp:extent cx="4572000" cy="7207512"/>
                  <wp:effectExtent l="0" t="0" r="0" b="0"/>
                  <wp:docPr id="18117617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76177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7207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FD0B6" w14:textId="77777777" w:rsidR="00EB2C28" w:rsidRPr="00660615" w:rsidRDefault="00EB2C28" w:rsidP="00330476">
            <w:r w:rsidRPr="00660615">
              <w:t> </w:t>
            </w:r>
          </w:p>
        </w:tc>
      </w:tr>
      <w:tr w:rsidR="005F24BF" w:rsidRPr="00660615" w14:paraId="031EEAAB" w14:textId="77777777" w:rsidTr="00EB1615">
        <w:trPr>
          <w:trHeight w:val="142"/>
        </w:trPr>
        <w:tc>
          <w:tcPr>
            <w:tcW w:w="1192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1B95E0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 xml:space="preserve">Response Needed </w:t>
            </w:r>
          </w:p>
        </w:tc>
        <w:tc>
          <w:tcPr>
            <w:tcW w:w="783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517270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>Email</w:t>
            </w:r>
          </w:p>
        </w:tc>
        <w:tc>
          <w:tcPr>
            <w:tcW w:w="3026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A01825" w14:textId="77777777" w:rsidR="00EB2C28" w:rsidRPr="00660615" w:rsidRDefault="00EB2C28" w:rsidP="00A16A03"/>
          <w:p w14:paraId="021954D1" w14:textId="62C62071" w:rsidR="00EB2C28" w:rsidRDefault="00A6762B" w:rsidP="006255F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288559" wp14:editId="43D64382">
                  <wp:extent cx="4572000" cy="8123802"/>
                  <wp:effectExtent l="0" t="0" r="0" b="0"/>
                  <wp:docPr id="1020954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95498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8123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AF4D2" w14:textId="21DBD935" w:rsidR="009333C2" w:rsidRPr="00660615" w:rsidRDefault="009333C2" w:rsidP="006255F8">
            <w:pPr>
              <w:jc w:val="center"/>
            </w:pPr>
          </w:p>
        </w:tc>
      </w:tr>
      <w:tr w:rsidR="005F24BF" w:rsidRPr="00660615" w14:paraId="1B94477B" w14:textId="77777777" w:rsidTr="00EB1615">
        <w:trPr>
          <w:trHeight w:val="142"/>
        </w:trPr>
        <w:tc>
          <w:tcPr>
            <w:tcW w:w="1192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1D5572" w14:textId="77777777" w:rsidR="00EB2C28" w:rsidRPr="00552736" w:rsidDel="00AC60F1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>Under Review</w:t>
            </w:r>
          </w:p>
        </w:tc>
        <w:tc>
          <w:tcPr>
            <w:tcW w:w="783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63E085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>Email</w:t>
            </w:r>
          </w:p>
        </w:tc>
        <w:tc>
          <w:tcPr>
            <w:tcW w:w="3026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3F82A0" w14:textId="77777777" w:rsidR="009333C2" w:rsidRDefault="009333C2">
            <w:pPr>
              <w:jc w:val="center"/>
              <w:rPr>
                <w:b/>
                <w:bCs/>
                <w:noProof/>
              </w:rPr>
            </w:pPr>
          </w:p>
          <w:p w14:paraId="2ACC0A1B" w14:textId="0A9EA0F2" w:rsidR="00EB2C28" w:rsidRDefault="003A10C6">
            <w:pPr>
              <w:jc w:val="center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03ADF88C" wp14:editId="0F2E72A8">
                  <wp:extent cx="4572000" cy="7585363"/>
                  <wp:effectExtent l="0" t="0" r="0" b="0"/>
                  <wp:docPr id="17612463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24638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7585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8FA3A" w14:textId="36D54832" w:rsidR="009333C2" w:rsidRPr="00660615" w:rsidRDefault="009333C2" w:rsidP="00330476">
            <w:pPr>
              <w:jc w:val="center"/>
              <w:rPr>
                <w:b/>
                <w:bCs/>
                <w:noProof/>
              </w:rPr>
            </w:pPr>
          </w:p>
        </w:tc>
      </w:tr>
      <w:tr w:rsidR="005F24BF" w:rsidRPr="00660615" w14:paraId="47105578" w14:textId="77777777" w:rsidTr="00EB1615">
        <w:trPr>
          <w:trHeight w:val="142"/>
        </w:trPr>
        <w:tc>
          <w:tcPr>
            <w:tcW w:w="1192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870D4E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 xml:space="preserve">Denied </w:t>
            </w:r>
          </w:p>
        </w:tc>
        <w:tc>
          <w:tcPr>
            <w:tcW w:w="783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163816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 xml:space="preserve">Email </w:t>
            </w:r>
          </w:p>
        </w:tc>
        <w:tc>
          <w:tcPr>
            <w:tcW w:w="3026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273D1C" w14:textId="77777777" w:rsidR="009333C2" w:rsidRDefault="009333C2">
            <w:pPr>
              <w:jc w:val="center"/>
            </w:pPr>
          </w:p>
          <w:p w14:paraId="19727A2A" w14:textId="4C5F5137" w:rsidR="00EB2C28" w:rsidRPr="00660615" w:rsidRDefault="0066364F" w:rsidP="003304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4BEE87" wp14:editId="3BE414F7">
                  <wp:extent cx="4572000" cy="10268108"/>
                  <wp:effectExtent l="0" t="0" r="0" b="0"/>
                  <wp:docPr id="18394682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46828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026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54C63" w14:textId="77777777" w:rsidR="00EB2C28" w:rsidRPr="00660615" w:rsidRDefault="00EB2C28" w:rsidP="00330476">
            <w:r w:rsidRPr="00660615">
              <w:t> </w:t>
            </w:r>
          </w:p>
        </w:tc>
      </w:tr>
      <w:tr w:rsidR="005F24BF" w:rsidRPr="00660615" w14:paraId="6EA921A5" w14:textId="77777777" w:rsidTr="00EB1615">
        <w:trPr>
          <w:trHeight w:val="142"/>
        </w:trPr>
        <w:tc>
          <w:tcPr>
            <w:tcW w:w="1192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ABBED3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>Approved</w:t>
            </w:r>
          </w:p>
        </w:tc>
        <w:tc>
          <w:tcPr>
            <w:tcW w:w="783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C48383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>Email</w:t>
            </w:r>
          </w:p>
        </w:tc>
        <w:tc>
          <w:tcPr>
            <w:tcW w:w="3026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A4F065" w14:textId="77777777" w:rsidR="009333C2" w:rsidRDefault="009333C2">
            <w:pPr>
              <w:jc w:val="center"/>
            </w:pPr>
          </w:p>
          <w:p w14:paraId="40F610C8" w14:textId="50C63F8E" w:rsidR="00EB2C28" w:rsidRPr="00660615" w:rsidRDefault="00F050EF" w:rsidP="003304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9B648B" wp14:editId="5AE5E987">
                  <wp:extent cx="4572000" cy="8114355"/>
                  <wp:effectExtent l="0" t="0" r="0" b="1270"/>
                  <wp:docPr id="1830216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02164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811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EE9A7B" w14:textId="77777777" w:rsidR="00EB2C28" w:rsidRPr="00660615" w:rsidRDefault="00EB2C28" w:rsidP="00330476">
            <w:r w:rsidRPr="00660615">
              <w:t> </w:t>
            </w:r>
          </w:p>
        </w:tc>
      </w:tr>
      <w:tr w:rsidR="005F24BF" w:rsidRPr="00660615" w14:paraId="06152659" w14:textId="77777777" w:rsidTr="00EB1615">
        <w:trPr>
          <w:trHeight w:val="8263"/>
        </w:trPr>
        <w:tc>
          <w:tcPr>
            <w:tcW w:w="1192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7CA349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>Not Complete</w:t>
            </w:r>
          </w:p>
        </w:tc>
        <w:tc>
          <w:tcPr>
            <w:tcW w:w="783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911A88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 xml:space="preserve">Email </w:t>
            </w:r>
          </w:p>
        </w:tc>
        <w:tc>
          <w:tcPr>
            <w:tcW w:w="3026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83D6A6" w14:textId="77777777" w:rsidR="009333C2" w:rsidRDefault="009333C2">
            <w:pPr>
              <w:jc w:val="center"/>
            </w:pPr>
          </w:p>
          <w:p w14:paraId="72B3CCA3" w14:textId="35ABDB99" w:rsidR="00EB2C28" w:rsidRPr="00660615" w:rsidRDefault="005F24BF" w:rsidP="003304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FCEB5C" wp14:editId="5188B171">
                  <wp:extent cx="4572000" cy="8350513"/>
                  <wp:effectExtent l="0" t="0" r="0" b="0"/>
                  <wp:docPr id="336133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13302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8350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BE8585" w14:textId="77777777" w:rsidR="00EB2C28" w:rsidRPr="00660615" w:rsidRDefault="00EB2C28" w:rsidP="00330476">
            <w:r w:rsidRPr="00660615">
              <w:t> </w:t>
            </w:r>
          </w:p>
        </w:tc>
      </w:tr>
      <w:tr w:rsidR="005F24BF" w:rsidRPr="00660615" w14:paraId="680949B8" w14:textId="77777777" w:rsidTr="00EB1615">
        <w:trPr>
          <w:trHeight w:val="7877"/>
        </w:trPr>
        <w:tc>
          <w:tcPr>
            <w:tcW w:w="1192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CCE84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>Appeal Pending</w:t>
            </w:r>
          </w:p>
        </w:tc>
        <w:tc>
          <w:tcPr>
            <w:tcW w:w="783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3B81E9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 xml:space="preserve">Email </w:t>
            </w:r>
          </w:p>
        </w:tc>
        <w:tc>
          <w:tcPr>
            <w:tcW w:w="3026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98F551" w14:textId="77777777" w:rsidR="009333C2" w:rsidRDefault="009333C2">
            <w:pPr>
              <w:jc w:val="center"/>
            </w:pPr>
          </w:p>
          <w:p w14:paraId="3EF3871C" w14:textId="2BF9F9AB" w:rsidR="00EB2C28" w:rsidRPr="00660615" w:rsidRDefault="008C2B22" w:rsidP="003304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9AFEF1" wp14:editId="3A78EB26">
                  <wp:extent cx="4572000" cy="7613702"/>
                  <wp:effectExtent l="0" t="0" r="0" b="6350"/>
                  <wp:docPr id="877446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44626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7613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3113E" w14:textId="77777777" w:rsidR="00EB2C28" w:rsidRPr="00660615" w:rsidRDefault="00EB2C28" w:rsidP="00330476">
            <w:r w:rsidRPr="00660615">
              <w:t> </w:t>
            </w:r>
          </w:p>
        </w:tc>
      </w:tr>
      <w:tr w:rsidR="005F24BF" w:rsidRPr="00660615" w14:paraId="3DB65723" w14:textId="77777777" w:rsidTr="00EB1615">
        <w:trPr>
          <w:trHeight w:val="7744"/>
        </w:trPr>
        <w:tc>
          <w:tcPr>
            <w:tcW w:w="1192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DFBA6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>Expiring Soon</w:t>
            </w:r>
          </w:p>
        </w:tc>
        <w:tc>
          <w:tcPr>
            <w:tcW w:w="783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8BE70B" w14:textId="77777777" w:rsidR="00EB2C28" w:rsidRPr="00552736" w:rsidRDefault="00EB2C28" w:rsidP="00330476">
            <w:pPr>
              <w:rPr>
                <w:color w:val="000000"/>
              </w:rPr>
            </w:pPr>
            <w:r w:rsidRPr="00552736">
              <w:rPr>
                <w:color w:val="000000"/>
              </w:rPr>
              <w:t>Email</w:t>
            </w:r>
          </w:p>
        </w:tc>
        <w:tc>
          <w:tcPr>
            <w:tcW w:w="3026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F44706" w14:textId="77777777" w:rsidR="000D31F6" w:rsidRDefault="000D31F6">
            <w:pPr>
              <w:jc w:val="center"/>
              <w:rPr>
                <w:b/>
                <w:bCs/>
                <w:noProof/>
              </w:rPr>
            </w:pPr>
          </w:p>
          <w:p w14:paraId="4AC96D1B" w14:textId="3E0B9500" w:rsidR="00EB2C28" w:rsidRDefault="00B13D0D">
            <w:pPr>
              <w:jc w:val="center"/>
              <w:rPr>
                <w:b/>
                <w:bCs/>
                <w:noProof/>
              </w:rPr>
            </w:pPr>
            <w:r w:rsidRPr="00B13D0D">
              <w:rPr>
                <w:b/>
                <w:bCs/>
                <w:noProof/>
              </w:rPr>
              <w:drawing>
                <wp:inline distT="0" distB="0" distL="0" distR="0" wp14:anchorId="55880F1B" wp14:editId="2E242A1E">
                  <wp:extent cx="4572000" cy="7448549"/>
                  <wp:effectExtent l="0" t="0" r="0" b="635"/>
                  <wp:docPr id="8920446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04462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7448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2B85BC" w14:textId="61B31332" w:rsidR="000D31F6" w:rsidRPr="00660615" w:rsidRDefault="000D31F6" w:rsidP="00330476">
            <w:pPr>
              <w:jc w:val="center"/>
              <w:rPr>
                <w:b/>
                <w:bCs/>
                <w:noProof/>
              </w:rPr>
            </w:pPr>
          </w:p>
        </w:tc>
      </w:tr>
    </w:tbl>
    <w:p w14:paraId="50EE7016" w14:textId="77777777" w:rsidR="007A16EB" w:rsidRDefault="007A16EB" w:rsidP="00330476">
      <w:pPr>
        <w:jc w:val="right"/>
      </w:pPr>
    </w:p>
    <w:p w14:paraId="04944515" w14:textId="77777777" w:rsidR="00CD5E59" w:rsidRDefault="00CD5E59" w:rsidP="003C225D">
      <w:pPr>
        <w:spacing w:after="0"/>
        <w:jc w:val="right"/>
      </w:pPr>
      <w:hyperlink w:anchor="_top" w:history="1">
        <w:r w:rsidRPr="00EE199B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F86F95" w:rsidRPr="00D32D37" w14:paraId="50FB8007" w14:textId="77777777" w:rsidTr="00D445D7">
        <w:tc>
          <w:tcPr>
            <w:tcW w:w="5000" w:type="pct"/>
            <w:shd w:val="clear" w:color="auto" w:fill="C0C0C0"/>
          </w:tcPr>
          <w:p w14:paraId="75942FD2" w14:textId="77777777" w:rsidR="00F86F95" w:rsidRPr="00C569B1" w:rsidRDefault="00F86F95" w:rsidP="00330476">
            <w:pPr>
              <w:pStyle w:val="Heading2"/>
            </w:pPr>
            <w:bookmarkStart w:id="13" w:name="_FEP_-_Coverage"/>
            <w:bookmarkStart w:id="14" w:name="_FEP_–_Prior"/>
            <w:bookmarkStart w:id="15" w:name="_Toc205902871"/>
            <w:bookmarkEnd w:id="13"/>
            <w:bookmarkEnd w:id="14"/>
            <w:r w:rsidRPr="00C569B1">
              <w:t xml:space="preserve">FEP </w:t>
            </w:r>
            <w:r w:rsidR="00704BA3" w:rsidRPr="00C569B1">
              <w:t>–</w:t>
            </w:r>
            <w:r w:rsidRPr="00C569B1">
              <w:t xml:space="preserve"> </w:t>
            </w:r>
            <w:r w:rsidR="00704BA3" w:rsidRPr="00C569B1">
              <w:t>Prior Approval</w:t>
            </w:r>
            <w:bookmarkEnd w:id="15"/>
            <w:r w:rsidR="00704BA3" w:rsidRPr="00C569B1">
              <w:t xml:space="preserve"> </w:t>
            </w:r>
            <w:r w:rsidR="00D445D7" w:rsidRPr="00C569B1">
              <w:t xml:space="preserve"> </w:t>
            </w:r>
          </w:p>
        </w:tc>
      </w:tr>
    </w:tbl>
    <w:p w14:paraId="42438F46" w14:textId="1BEE51F3" w:rsidR="00FA7D36" w:rsidRDefault="00FA7D36" w:rsidP="00A262EE">
      <w:r>
        <w:t>For more detailed information for FEP P</w:t>
      </w:r>
      <w:r w:rsidR="000839BF">
        <w:t>A</w:t>
      </w:r>
      <w:r>
        <w:t xml:space="preserve">, refer to </w:t>
      </w:r>
      <w:bookmarkStart w:id="16" w:name="OLE_LINK3"/>
      <w:r w:rsidR="00A025B8">
        <w:fldChar w:fldCharType="begin"/>
      </w:r>
      <w:r w:rsidR="007746B2">
        <w:instrText>HYPERLINK "C:\\Users\\Ur17ihl\\AppData\\Local\\Microsoft\\Windows\\INetCache\\Content.Outlook\\AppData\\Local\\Microsoft\\windows\\INetCache\\AppData\\Local\\Microsoft\\Windows\\INetCache\\Content.Outlook\\8HB50H3P\\CMS-PCP1-038374"</w:instrText>
      </w:r>
      <w:r w:rsidR="00A025B8">
        <w:fldChar w:fldCharType="separate"/>
      </w:r>
      <w:bookmarkEnd w:id="16"/>
      <w:r w:rsidR="007746B2">
        <w:rPr>
          <w:rStyle w:val="Hyperlink"/>
        </w:rPr>
        <w:t>Caremark.com - FEP View Prior Authorization Coverage Exception Status (038374).</w:t>
      </w:r>
      <w:r w:rsidR="00A025B8">
        <w:fldChar w:fldCharType="end"/>
      </w:r>
      <w:r w:rsidR="00A025B8">
        <w:t xml:space="preserve"> </w:t>
      </w:r>
    </w:p>
    <w:p w14:paraId="3A660A5C" w14:textId="77777777" w:rsidR="007D6818" w:rsidRDefault="007D6818" w:rsidP="00330476">
      <w:pPr>
        <w:jc w:val="right"/>
      </w:pPr>
    </w:p>
    <w:p w14:paraId="59518139" w14:textId="77777777" w:rsidR="00CD5E59" w:rsidRDefault="00CD5E59" w:rsidP="00CD5E59">
      <w:pPr>
        <w:spacing w:after="0"/>
        <w:jc w:val="right"/>
      </w:pPr>
      <w:hyperlink w:anchor="_top" w:history="1">
        <w:r w:rsidRPr="00EE199B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A02F01" w:rsidRPr="0064267B" w14:paraId="21442614" w14:textId="77777777" w:rsidTr="00697DEC">
        <w:tc>
          <w:tcPr>
            <w:tcW w:w="5000" w:type="pct"/>
            <w:shd w:val="clear" w:color="auto" w:fill="C0C0C0"/>
          </w:tcPr>
          <w:p w14:paraId="0F21DDBC" w14:textId="77777777" w:rsidR="00A02F01" w:rsidRPr="00C569B1" w:rsidRDefault="00F16A84" w:rsidP="000656DF">
            <w:pPr>
              <w:pStyle w:val="Heading2"/>
            </w:pPr>
            <w:bookmarkStart w:id="17" w:name="_Toc205902872"/>
            <w:r w:rsidRPr="00C569B1">
              <w:t>Related Documents</w:t>
            </w:r>
            <w:bookmarkEnd w:id="17"/>
          </w:p>
        </w:tc>
      </w:tr>
    </w:tbl>
    <w:p w14:paraId="4E758A42" w14:textId="6C1AE3F8" w:rsidR="00A02F01" w:rsidRPr="007D2809" w:rsidRDefault="00F16A84" w:rsidP="00330476">
      <w:pPr>
        <w:rPr>
          <w:b/>
        </w:rPr>
      </w:pPr>
      <w:r w:rsidRPr="007D2809">
        <w:rPr>
          <w:b/>
        </w:rPr>
        <w:t xml:space="preserve">Parent </w:t>
      </w:r>
      <w:r w:rsidR="00234E98">
        <w:rPr>
          <w:b/>
        </w:rPr>
        <w:t>Document</w:t>
      </w:r>
      <w:r w:rsidRPr="007D2809">
        <w:rPr>
          <w:b/>
        </w:rPr>
        <w:t>:</w:t>
      </w:r>
      <w:r>
        <w:rPr>
          <w:b/>
        </w:rPr>
        <w:t xml:space="preserve"> </w:t>
      </w:r>
      <w:hyperlink r:id="rId37" w:history="1">
        <w:r w:rsidR="00A02F01" w:rsidRPr="00800220">
          <w:rPr>
            <w:rStyle w:val="Hyperlink"/>
          </w:rPr>
          <w:t>CALL 0045 Customer Care Web Support Email Response and Handling</w:t>
        </w:r>
      </w:hyperlink>
    </w:p>
    <w:p w14:paraId="0E45DA46" w14:textId="77777777" w:rsidR="00A02F01" w:rsidRDefault="00A02F01" w:rsidP="00330476">
      <w:hyperlink r:id="rId38" w:history="1">
        <w:r w:rsidRPr="00800220">
          <w:rPr>
            <w:rStyle w:val="Hyperlink"/>
          </w:rPr>
          <w:t>CALL 0011 Authenticating Caller</w:t>
        </w:r>
      </w:hyperlink>
    </w:p>
    <w:p w14:paraId="28D3702B" w14:textId="2CFB9270" w:rsidR="00F16A84" w:rsidRPr="00A02F01" w:rsidRDefault="00F16A84" w:rsidP="00330476">
      <w:r w:rsidRPr="007D2809">
        <w:rPr>
          <w:b/>
        </w:rPr>
        <w:t>Abbreviations/Definitions:</w:t>
      </w:r>
      <w:r>
        <w:rPr>
          <w:b/>
        </w:rPr>
        <w:t xml:space="preserve"> </w:t>
      </w:r>
      <w:hyperlink r:id="rId39" w:history="1">
        <w:r w:rsidR="00AF7AD1">
          <w:rPr>
            <w:rStyle w:val="Hyperlink"/>
          </w:rPr>
          <w:t>Customer Care Abbreviations, Definitions, and Terms (017428)</w:t>
        </w:r>
      </w:hyperlink>
    </w:p>
    <w:p w14:paraId="5282F910" w14:textId="1B9E63A9" w:rsidR="001A5AC4" w:rsidRPr="001A5AC4" w:rsidRDefault="001A5AC4" w:rsidP="00A262EE">
      <w:pPr>
        <w:rPr>
          <w:bCs/>
          <w:color w:val="333333"/>
        </w:rPr>
      </w:pPr>
      <w:bookmarkStart w:id="18" w:name="OLE_LINK14"/>
      <w:r w:rsidRPr="001A5AC4">
        <w:rPr>
          <w:b/>
          <w:color w:val="333333"/>
        </w:rPr>
        <w:t>Index:</w:t>
      </w:r>
      <w:r w:rsidRPr="001A5AC4">
        <w:rPr>
          <w:bCs/>
          <w:color w:val="333333"/>
        </w:rPr>
        <w:t xml:space="preserve"> </w:t>
      </w:r>
      <w:hyperlink r:id="rId40" w:history="1">
        <w:r w:rsidR="00576CE9">
          <w:rPr>
            <w:rStyle w:val="Hyperlink"/>
            <w:bCs/>
          </w:rPr>
          <w:t>Caremark.com - Work Instruction/Job Aid Index (105672)</w:t>
        </w:r>
      </w:hyperlink>
    </w:p>
    <w:bookmarkEnd w:id="18"/>
    <w:p w14:paraId="0599B3AE" w14:textId="77777777" w:rsidR="00F16A84" w:rsidRPr="007D2809" w:rsidRDefault="00F16A84" w:rsidP="00A02F01">
      <w:pPr>
        <w:rPr>
          <w:b/>
        </w:rPr>
      </w:pPr>
    </w:p>
    <w:p w14:paraId="03857EBC" w14:textId="77777777" w:rsidR="00CD5E59" w:rsidRDefault="00CD5E59" w:rsidP="00CD5E59">
      <w:pPr>
        <w:spacing w:after="0"/>
        <w:jc w:val="right"/>
      </w:pPr>
      <w:hyperlink w:anchor="_top" w:history="1">
        <w:r w:rsidRPr="00EE199B">
          <w:rPr>
            <w:rStyle w:val="Hyperlink"/>
          </w:rPr>
          <w:t>Top of the Document</w:t>
        </w:r>
      </w:hyperlink>
    </w:p>
    <w:p w14:paraId="27E84E6B" w14:textId="77777777" w:rsidR="007D6818" w:rsidRPr="00EB1F94" w:rsidRDefault="007D6818" w:rsidP="00AD7AB4"/>
    <w:p w14:paraId="1615283B" w14:textId="77777777" w:rsidR="00710E68" w:rsidRPr="00C247CB" w:rsidRDefault="00710E68" w:rsidP="00C247CB">
      <w:pPr>
        <w:jc w:val="center"/>
        <w:rPr>
          <w:sz w:val="16"/>
          <w:szCs w:val="16"/>
        </w:rPr>
      </w:pPr>
      <w:r w:rsidRPr="00C247CB">
        <w:rPr>
          <w:sz w:val="16"/>
          <w:szCs w:val="16"/>
        </w:rPr>
        <w:t>Not To Be Reproduced Or Disclosed to Others Without Prior Written Approval</w:t>
      </w:r>
    </w:p>
    <w:p w14:paraId="44B50C3E" w14:textId="77777777" w:rsidR="00710E68" w:rsidRPr="00C247CB" w:rsidRDefault="00710E68" w:rsidP="00C247CB">
      <w:pPr>
        <w:jc w:val="center"/>
        <w:rPr>
          <w:b/>
          <w:color w:val="000000"/>
          <w:sz w:val="16"/>
          <w:szCs w:val="16"/>
        </w:rPr>
      </w:pPr>
      <w:r w:rsidRPr="00C247CB">
        <w:rPr>
          <w:b/>
          <w:color w:val="000000"/>
          <w:sz w:val="16"/>
          <w:szCs w:val="16"/>
        </w:rPr>
        <w:t>ELECTRONIC DATA = OFFICIAL VERSION – PAPER COPY – INFORMATIONAL ONLY</w:t>
      </w:r>
    </w:p>
    <w:p w14:paraId="70A371D3" w14:textId="77777777" w:rsidR="005A64DA" w:rsidRPr="00C247CB" w:rsidRDefault="005A64DA" w:rsidP="00C247CB">
      <w:pPr>
        <w:jc w:val="center"/>
        <w:rPr>
          <w:sz w:val="16"/>
          <w:szCs w:val="16"/>
        </w:rPr>
      </w:pPr>
    </w:p>
    <w:sectPr w:rsidR="005A64DA" w:rsidRPr="00C247CB" w:rsidSect="00EB1F94">
      <w:footerReference w:type="default" r:id="rId41"/>
      <w:headerReference w:type="first" r:id="rId42"/>
      <w:footerReference w:type="first" r:id="rId43"/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D41522" w14:textId="77777777" w:rsidR="00602612" w:rsidRDefault="00602612">
      <w:r>
        <w:separator/>
      </w:r>
    </w:p>
  </w:endnote>
  <w:endnote w:type="continuationSeparator" w:id="0">
    <w:p w14:paraId="2EAD3A6F" w14:textId="77777777" w:rsidR="00602612" w:rsidRDefault="00602612">
      <w:r>
        <w:continuationSeparator/>
      </w:r>
    </w:p>
  </w:endnote>
  <w:endnote w:type="continuationNotice" w:id="1">
    <w:p w14:paraId="20C443F2" w14:textId="77777777" w:rsidR="00602612" w:rsidRDefault="0060261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swiss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CS Corporate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NCRA E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BE80E1" w14:textId="77777777" w:rsidR="00C476E1" w:rsidRPr="00C32D18" w:rsidRDefault="00C32D18" w:rsidP="00C32D18">
    <w:pPr>
      <w:pStyle w:val="Footer"/>
      <w:jc w:val="right"/>
      <w:rPr>
        <w:szCs w:val="18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D445D7">
      <w:rPr>
        <w:rStyle w:val="PageNumber"/>
        <w:noProof/>
      </w:rPr>
      <w:t>12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F5FCE3" w14:textId="77777777" w:rsidR="00C476E1" w:rsidRPr="00CD2229" w:rsidRDefault="00C476E1">
    <w:pPr>
      <w:pStyle w:val="Footer"/>
      <w:rPr>
        <w:rFonts w:ascii="Arial" w:hAnsi="Arial"/>
        <w:sz w:val="18"/>
        <w:szCs w:val="18"/>
      </w:rPr>
    </w:pPr>
    <w:r w:rsidRPr="00CD2229">
      <w:rPr>
        <w:rFonts w:ascii="Arial" w:hAnsi="Arial"/>
        <w:sz w:val="18"/>
        <w:szCs w:val="18"/>
      </w:rPr>
      <w:t>105-12497e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4506B6" w14:textId="77777777" w:rsidR="00602612" w:rsidRDefault="00602612">
      <w:r>
        <w:separator/>
      </w:r>
    </w:p>
  </w:footnote>
  <w:footnote w:type="continuationSeparator" w:id="0">
    <w:p w14:paraId="1EC1CD60" w14:textId="77777777" w:rsidR="00602612" w:rsidRDefault="00602612">
      <w:r>
        <w:continuationSeparator/>
      </w:r>
    </w:p>
  </w:footnote>
  <w:footnote w:type="continuationNotice" w:id="1">
    <w:p w14:paraId="276D5939" w14:textId="77777777" w:rsidR="00602612" w:rsidRDefault="0060261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A3CF19" w14:textId="77777777" w:rsidR="00C476E1" w:rsidRDefault="00C476E1">
    <w:pPr>
      <w:pStyle w:val="Header"/>
      <w:tabs>
        <w:tab w:val="clear" w:pos="8640"/>
        <w:tab w:val="right" w:pos="10080"/>
      </w:tabs>
      <w:rPr>
        <w:sz w:val="16"/>
        <w:szCs w:val="16"/>
      </w:rPr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alt="image2s" style="width:24pt;height:24pt;visibility:visible" o:bullet="t">
        <v:imagedata r:id="rId1" o:title="image2s"/>
      </v:shape>
    </w:pict>
  </w:numPicBullet>
  <w:numPicBullet w:numPicBulletId="1">
    <w:pict>
      <v:shape id="_x0000_i1033" type="#_x0000_t75" style="width:18.75pt;height:16.5pt;visibility:visible" o:bullet="t">
        <v:imagedata r:id="rId2" o:title=""/>
      </v:shape>
    </w:pict>
  </w:numPicBullet>
  <w:abstractNum w:abstractNumId="0" w15:restartNumberingAfterBreak="0">
    <w:nsid w:val="03673375"/>
    <w:multiLevelType w:val="hybridMultilevel"/>
    <w:tmpl w:val="9D30D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94926"/>
    <w:multiLevelType w:val="hybridMultilevel"/>
    <w:tmpl w:val="F3F21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60DA6"/>
    <w:multiLevelType w:val="hybridMultilevel"/>
    <w:tmpl w:val="A32A2CE8"/>
    <w:lvl w:ilvl="0" w:tplc="073245E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B1EDC1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5C27B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ECCA68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DCCE76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84651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B842E9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80C066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81AB7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A4F1FDD"/>
    <w:multiLevelType w:val="hybridMultilevel"/>
    <w:tmpl w:val="0F9E9EFA"/>
    <w:lvl w:ilvl="0" w:tplc="5F969002">
      <w:start w:val="1"/>
      <w:numFmt w:val="decimal"/>
      <w:lvlText w:val="%1."/>
      <w:lvlJc w:val="left"/>
      <w:pPr>
        <w:ind w:left="360" w:hanging="360"/>
      </w:pPr>
      <w:rPr>
        <w:rFonts w:hint="default"/>
        <w:b/>
        <w:strike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557571"/>
    <w:multiLevelType w:val="hybridMultilevel"/>
    <w:tmpl w:val="987AFDFA"/>
    <w:lvl w:ilvl="0" w:tplc="D77EA342">
      <w:start w:val="1"/>
      <w:numFmt w:val="bullet"/>
      <w:lvlText w:val=""/>
      <w:lvlJc w:val="left"/>
      <w:pPr>
        <w:tabs>
          <w:tab w:val="num" w:pos="440"/>
        </w:tabs>
        <w:ind w:left="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5" w15:restartNumberingAfterBreak="0">
    <w:nsid w:val="0C7F2874"/>
    <w:multiLevelType w:val="singleLevel"/>
    <w:tmpl w:val="3C84F5D2"/>
    <w:lvl w:ilvl="0">
      <w:start w:val="1"/>
      <w:numFmt w:val="bullet"/>
      <w:pStyle w:val="Do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1064C94"/>
    <w:multiLevelType w:val="hybridMultilevel"/>
    <w:tmpl w:val="F9E46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995224"/>
    <w:multiLevelType w:val="hybridMultilevel"/>
    <w:tmpl w:val="2A28A3B4"/>
    <w:lvl w:ilvl="0" w:tplc="D77EA34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D54B9D"/>
    <w:multiLevelType w:val="hybridMultilevel"/>
    <w:tmpl w:val="1082B09C"/>
    <w:lvl w:ilvl="0" w:tplc="02FCF47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1D0CD262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Lucida Grande" w:hAnsi="Lucida Grande" w:hint="default"/>
      </w:rPr>
    </w:lvl>
    <w:lvl w:ilvl="2" w:tplc="AFFCE438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Lucida Grande" w:hAnsi="Lucida Grande" w:hint="default"/>
      </w:rPr>
    </w:lvl>
    <w:lvl w:ilvl="3" w:tplc="DBBE9BE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F26E0C4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C2F6FFC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201E653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1F94C76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6122D18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abstractNum w:abstractNumId="9" w15:restartNumberingAfterBreak="0">
    <w:nsid w:val="1DB55B2F"/>
    <w:multiLevelType w:val="hybridMultilevel"/>
    <w:tmpl w:val="B798E4F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DA3AB6"/>
    <w:multiLevelType w:val="hybridMultilevel"/>
    <w:tmpl w:val="2B50E18A"/>
    <w:lvl w:ilvl="0" w:tplc="D77EA34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D61D7"/>
    <w:multiLevelType w:val="hybridMultilevel"/>
    <w:tmpl w:val="78F00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55715D"/>
    <w:multiLevelType w:val="hybridMultilevel"/>
    <w:tmpl w:val="943891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801EE"/>
    <w:multiLevelType w:val="hybridMultilevel"/>
    <w:tmpl w:val="5084270E"/>
    <w:lvl w:ilvl="0" w:tplc="BFC2E8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position w:val="0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4203A9"/>
    <w:multiLevelType w:val="hybridMultilevel"/>
    <w:tmpl w:val="5978E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8E4758"/>
    <w:multiLevelType w:val="hybridMultilevel"/>
    <w:tmpl w:val="70D2A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C75F18"/>
    <w:multiLevelType w:val="hybridMultilevel"/>
    <w:tmpl w:val="D842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B84971"/>
    <w:multiLevelType w:val="hybridMultilevel"/>
    <w:tmpl w:val="80026C0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27E35AB3"/>
    <w:multiLevelType w:val="hybridMultilevel"/>
    <w:tmpl w:val="B25E5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9C35DA"/>
    <w:multiLevelType w:val="hybridMultilevel"/>
    <w:tmpl w:val="E06AC5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E36786F"/>
    <w:multiLevelType w:val="hybridMultilevel"/>
    <w:tmpl w:val="472CDEC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2F8D02DF"/>
    <w:multiLevelType w:val="hybridMultilevel"/>
    <w:tmpl w:val="8586D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1268F3"/>
    <w:multiLevelType w:val="hybridMultilevel"/>
    <w:tmpl w:val="DE1EA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6017CB"/>
    <w:multiLevelType w:val="hybridMultilevel"/>
    <w:tmpl w:val="E012C512"/>
    <w:lvl w:ilvl="0" w:tplc="7FD6A68C">
      <w:start w:val="1"/>
      <w:numFmt w:val="lowerRoman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 w15:restartNumberingAfterBreak="0">
    <w:nsid w:val="3F85108D"/>
    <w:multiLevelType w:val="hybridMultilevel"/>
    <w:tmpl w:val="57640190"/>
    <w:lvl w:ilvl="0" w:tplc="2A00CD7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285A74BC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Lucida Grande" w:hAnsi="Lucida Grande" w:hint="default"/>
      </w:rPr>
    </w:lvl>
    <w:lvl w:ilvl="2" w:tplc="BD201FC0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Lucida Grande" w:hAnsi="Lucida Grande" w:hint="default"/>
      </w:rPr>
    </w:lvl>
    <w:lvl w:ilvl="3" w:tplc="6F6CEEE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B34C1FB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4120E54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BB82DD8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7EC4B01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72A0011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abstractNum w:abstractNumId="25" w15:restartNumberingAfterBreak="0">
    <w:nsid w:val="441107F8"/>
    <w:multiLevelType w:val="hybridMultilevel"/>
    <w:tmpl w:val="D50A6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E120AF"/>
    <w:multiLevelType w:val="hybridMultilevel"/>
    <w:tmpl w:val="3258A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AD4626"/>
    <w:multiLevelType w:val="hybridMultilevel"/>
    <w:tmpl w:val="627CB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91C1D"/>
    <w:multiLevelType w:val="hybridMultilevel"/>
    <w:tmpl w:val="E1B8E304"/>
    <w:lvl w:ilvl="0" w:tplc="8BD8586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6A40C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3937FA"/>
    <w:multiLevelType w:val="hybridMultilevel"/>
    <w:tmpl w:val="5F080A5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2C2157"/>
    <w:multiLevelType w:val="hybridMultilevel"/>
    <w:tmpl w:val="A26EC0FE"/>
    <w:lvl w:ilvl="0" w:tplc="3B6E52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E77CC1"/>
    <w:multiLevelType w:val="hybridMultilevel"/>
    <w:tmpl w:val="938E33C8"/>
    <w:lvl w:ilvl="0" w:tplc="52A6FEEE">
      <w:start w:val="1"/>
      <w:numFmt w:val="decimal"/>
      <w:lvlText w:val="%1."/>
      <w:lvlJc w:val="left"/>
      <w:pPr>
        <w:ind w:left="360" w:hanging="360"/>
      </w:pPr>
      <w:rPr>
        <w:rFonts w:hint="default"/>
        <w:b/>
        <w:strike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2F698C"/>
    <w:multiLevelType w:val="hybridMultilevel"/>
    <w:tmpl w:val="DAC6757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E6337B0"/>
    <w:multiLevelType w:val="hybridMultilevel"/>
    <w:tmpl w:val="100CF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3816C5"/>
    <w:multiLevelType w:val="hybridMultilevel"/>
    <w:tmpl w:val="598E291C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B5F79B2"/>
    <w:multiLevelType w:val="hybridMultilevel"/>
    <w:tmpl w:val="D3666EC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D1D3557"/>
    <w:multiLevelType w:val="hybridMultilevel"/>
    <w:tmpl w:val="F39E9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C024A7"/>
    <w:multiLevelType w:val="hybridMultilevel"/>
    <w:tmpl w:val="918E9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1C14E7"/>
    <w:multiLevelType w:val="hybridMultilevel"/>
    <w:tmpl w:val="3B48BE0E"/>
    <w:lvl w:ilvl="0" w:tplc="BFC2E8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position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9A570F7"/>
    <w:multiLevelType w:val="hybridMultilevel"/>
    <w:tmpl w:val="06AE9D2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52614479">
    <w:abstractNumId w:val="28"/>
  </w:num>
  <w:num w:numId="2" w16cid:durableId="1711374143">
    <w:abstractNumId w:val="9"/>
  </w:num>
  <w:num w:numId="3" w16cid:durableId="1969315567">
    <w:abstractNumId w:val="32"/>
  </w:num>
  <w:num w:numId="4" w16cid:durableId="564607954">
    <w:abstractNumId w:val="35"/>
  </w:num>
  <w:num w:numId="5" w16cid:durableId="1195998455">
    <w:abstractNumId w:val="5"/>
  </w:num>
  <w:num w:numId="6" w16cid:durableId="2125804411">
    <w:abstractNumId w:val="38"/>
  </w:num>
  <w:num w:numId="7" w16cid:durableId="93093826">
    <w:abstractNumId w:val="23"/>
  </w:num>
  <w:num w:numId="8" w16cid:durableId="12548231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995179">
    <w:abstractNumId w:val="13"/>
  </w:num>
  <w:num w:numId="10" w16cid:durableId="1212228666">
    <w:abstractNumId w:val="4"/>
  </w:num>
  <w:num w:numId="11" w16cid:durableId="795175537">
    <w:abstractNumId w:val="10"/>
  </w:num>
  <w:num w:numId="12" w16cid:durableId="669521681">
    <w:abstractNumId w:val="7"/>
  </w:num>
  <w:num w:numId="13" w16cid:durableId="1989092185">
    <w:abstractNumId w:val="20"/>
  </w:num>
  <w:num w:numId="14" w16cid:durableId="1739207124">
    <w:abstractNumId w:val="17"/>
  </w:num>
  <w:num w:numId="15" w16cid:durableId="1847750187">
    <w:abstractNumId w:val="30"/>
  </w:num>
  <w:num w:numId="16" w16cid:durableId="1404984828">
    <w:abstractNumId w:val="11"/>
  </w:num>
  <w:num w:numId="17" w16cid:durableId="1357465171">
    <w:abstractNumId w:val="3"/>
  </w:num>
  <w:num w:numId="18" w16cid:durableId="1434472055">
    <w:abstractNumId w:val="8"/>
  </w:num>
  <w:num w:numId="19" w16cid:durableId="1894151220">
    <w:abstractNumId w:val="19"/>
  </w:num>
  <w:num w:numId="20" w16cid:durableId="2057194138">
    <w:abstractNumId w:val="24"/>
  </w:num>
  <w:num w:numId="21" w16cid:durableId="870413224">
    <w:abstractNumId w:val="18"/>
  </w:num>
  <w:num w:numId="22" w16cid:durableId="1313757929">
    <w:abstractNumId w:val="6"/>
  </w:num>
  <w:num w:numId="23" w16cid:durableId="2008240482">
    <w:abstractNumId w:val="31"/>
  </w:num>
  <w:num w:numId="24" w16cid:durableId="1206526369">
    <w:abstractNumId w:val="36"/>
  </w:num>
  <w:num w:numId="25" w16cid:durableId="757019415">
    <w:abstractNumId w:val="1"/>
  </w:num>
  <w:num w:numId="26" w16cid:durableId="302202997">
    <w:abstractNumId w:val="0"/>
  </w:num>
  <w:num w:numId="27" w16cid:durableId="964966210">
    <w:abstractNumId w:val="11"/>
  </w:num>
  <w:num w:numId="28" w16cid:durableId="1255280118">
    <w:abstractNumId w:val="6"/>
  </w:num>
  <w:num w:numId="29" w16cid:durableId="476730868">
    <w:abstractNumId w:val="0"/>
  </w:num>
  <w:num w:numId="30" w16cid:durableId="812023441">
    <w:abstractNumId w:val="27"/>
  </w:num>
  <w:num w:numId="31" w16cid:durableId="957561849">
    <w:abstractNumId w:val="39"/>
  </w:num>
  <w:num w:numId="32" w16cid:durableId="704213513">
    <w:abstractNumId w:val="29"/>
  </w:num>
  <w:num w:numId="33" w16cid:durableId="178663271">
    <w:abstractNumId w:val="34"/>
  </w:num>
  <w:num w:numId="34" w16cid:durableId="299772865">
    <w:abstractNumId w:val="22"/>
  </w:num>
  <w:num w:numId="35" w16cid:durableId="1904489104">
    <w:abstractNumId w:val="36"/>
  </w:num>
  <w:num w:numId="36" w16cid:durableId="1588071561">
    <w:abstractNumId w:val="37"/>
  </w:num>
  <w:num w:numId="37" w16cid:durableId="1699042133">
    <w:abstractNumId w:val="16"/>
  </w:num>
  <w:num w:numId="38" w16cid:durableId="840776246">
    <w:abstractNumId w:val="2"/>
  </w:num>
  <w:num w:numId="39" w16cid:durableId="1518039380">
    <w:abstractNumId w:val="21"/>
  </w:num>
  <w:num w:numId="40" w16cid:durableId="1703902820">
    <w:abstractNumId w:val="25"/>
  </w:num>
  <w:num w:numId="41" w16cid:durableId="1868520132">
    <w:abstractNumId w:val="12"/>
  </w:num>
  <w:num w:numId="42" w16cid:durableId="544102082">
    <w:abstractNumId w:val="14"/>
  </w:num>
  <w:num w:numId="43" w16cid:durableId="998196696">
    <w:abstractNumId w:val="26"/>
  </w:num>
  <w:num w:numId="44" w16cid:durableId="1988195009">
    <w:abstractNumId w:val="15"/>
  </w:num>
  <w:num w:numId="45" w16cid:durableId="47383893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307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D64"/>
    <w:rsid w:val="0000178F"/>
    <w:rsid w:val="00002DD4"/>
    <w:rsid w:val="00004634"/>
    <w:rsid w:val="00006CDD"/>
    <w:rsid w:val="0001284B"/>
    <w:rsid w:val="00012B07"/>
    <w:rsid w:val="00012F3B"/>
    <w:rsid w:val="00015A2E"/>
    <w:rsid w:val="000174CB"/>
    <w:rsid w:val="00021FF4"/>
    <w:rsid w:val="000226A7"/>
    <w:rsid w:val="0002397F"/>
    <w:rsid w:val="000265BD"/>
    <w:rsid w:val="00026F6D"/>
    <w:rsid w:val="000270C0"/>
    <w:rsid w:val="000324A3"/>
    <w:rsid w:val="0003260A"/>
    <w:rsid w:val="00035BED"/>
    <w:rsid w:val="0005424F"/>
    <w:rsid w:val="000547C6"/>
    <w:rsid w:val="00055FE5"/>
    <w:rsid w:val="00057171"/>
    <w:rsid w:val="00061AD2"/>
    <w:rsid w:val="00061F32"/>
    <w:rsid w:val="00064CCD"/>
    <w:rsid w:val="000656DF"/>
    <w:rsid w:val="0007171E"/>
    <w:rsid w:val="00074027"/>
    <w:rsid w:val="00075917"/>
    <w:rsid w:val="00076E52"/>
    <w:rsid w:val="00077F5F"/>
    <w:rsid w:val="0008069A"/>
    <w:rsid w:val="00081BA2"/>
    <w:rsid w:val="0008234B"/>
    <w:rsid w:val="0008319B"/>
    <w:rsid w:val="000839BF"/>
    <w:rsid w:val="00083C40"/>
    <w:rsid w:val="000863D4"/>
    <w:rsid w:val="0008665F"/>
    <w:rsid w:val="000878A3"/>
    <w:rsid w:val="0008797E"/>
    <w:rsid w:val="00090250"/>
    <w:rsid w:val="00092133"/>
    <w:rsid w:val="00093077"/>
    <w:rsid w:val="00095AB5"/>
    <w:rsid w:val="0009726E"/>
    <w:rsid w:val="000976BF"/>
    <w:rsid w:val="000A0491"/>
    <w:rsid w:val="000A0F14"/>
    <w:rsid w:val="000A5EE0"/>
    <w:rsid w:val="000A6B88"/>
    <w:rsid w:val="000B0376"/>
    <w:rsid w:val="000B3C4C"/>
    <w:rsid w:val="000B447A"/>
    <w:rsid w:val="000B656F"/>
    <w:rsid w:val="000B72DF"/>
    <w:rsid w:val="000C1352"/>
    <w:rsid w:val="000C3A74"/>
    <w:rsid w:val="000C5D2A"/>
    <w:rsid w:val="000C6458"/>
    <w:rsid w:val="000C77CE"/>
    <w:rsid w:val="000D1870"/>
    <w:rsid w:val="000D1DF4"/>
    <w:rsid w:val="000D1E7D"/>
    <w:rsid w:val="000D293E"/>
    <w:rsid w:val="000D31F6"/>
    <w:rsid w:val="000D4BA2"/>
    <w:rsid w:val="000D6116"/>
    <w:rsid w:val="000D620E"/>
    <w:rsid w:val="000D6714"/>
    <w:rsid w:val="000D6CD1"/>
    <w:rsid w:val="000E15C2"/>
    <w:rsid w:val="000E721A"/>
    <w:rsid w:val="000E7257"/>
    <w:rsid w:val="000F0D1B"/>
    <w:rsid w:val="000F0D4D"/>
    <w:rsid w:val="000F2F2D"/>
    <w:rsid w:val="000F3E9A"/>
    <w:rsid w:val="000F54AF"/>
    <w:rsid w:val="000F7631"/>
    <w:rsid w:val="0010101C"/>
    <w:rsid w:val="00104CDE"/>
    <w:rsid w:val="00105919"/>
    <w:rsid w:val="0010598E"/>
    <w:rsid w:val="00105C22"/>
    <w:rsid w:val="00110CFC"/>
    <w:rsid w:val="001111D5"/>
    <w:rsid w:val="00112BA8"/>
    <w:rsid w:val="00114F93"/>
    <w:rsid w:val="001151C4"/>
    <w:rsid w:val="00115944"/>
    <w:rsid w:val="00122BA0"/>
    <w:rsid w:val="0012369A"/>
    <w:rsid w:val="0012373E"/>
    <w:rsid w:val="00124D1B"/>
    <w:rsid w:val="00124E64"/>
    <w:rsid w:val="00125726"/>
    <w:rsid w:val="001259CA"/>
    <w:rsid w:val="00126FFD"/>
    <w:rsid w:val="00127E6B"/>
    <w:rsid w:val="001302C2"/>
    <w:rsid w:val="0013056D"/>
    <w:rsid w:val="001315FD"/>
    <w:rsid w:val="0013503A"/>
    <w:rsid w:val="001360A5"/>
    <w:rsid w:val="00141E4D"/>
    <w:rsid w:val="00145616"/>
    <w:rsid w:val="001504FC"/>
    <w:rsid w:val="00153367"/>
    <w:rsid w:val="00155124"/>
    <w:rsid w:val="00160D8F"/>
    <w:rsid w:val="0016273A"/>
    <w:rsid w:val="001817E4"/>
    <w:rsid w:val="00181976"/>
    <w:rsid w:val="00181983"/>
    <w:rsid w:val="00181B1A"/>
    <w:rsid w:val="0018333D"/>
    <w:rsid w:val="0018725F"/>
    <w:rsid w:val="001874F9"/>
    <w:rsid w:val="0019130B"/>
    <w:rsid w:val="00196463"/>
    <w:rsid w:val="001A295D"/>
    <w:rsid w:val="001A2C28"/>
    <w:rsid w:val="001A3EE0"/>
    <w:rsid w:val="001A5256"/>
    <w:rsid w:val="001A5AC4"/>
    <w:rsid w:val="001A6D99"/>
    <w:rsid w:val="001B17CC"/>
    <w:rsid w:val="001B3879"/>
    <w:rsid w:val="001C0E7E"/>
    <w:rsid w:val="001C3F15"/>
    <w:rsid w:val="001C47F1"/>
    <w:rsid w:val="001D1013"/>
    <w:rsid w:val="001D155D"/>
    <w:rsid w:val="001D2630"/>
    <w:rsid w:val="001D26AE"/>
    <w:rsid w:val="001D3A6C"/>
    <w:rsid w:val="001D4CCE"/>
    <w:rsid w:val="001D5C7B"/>
    <w:rsid w:val="001D710B"/>
    <w:rsid w:val="001E01E1"/>
    <w:rsid w:val="001E277A"/>
    <w:rsid w:val="001E3EDE"/>
    <w:rsid w:val="001E40F8"/>
    <w:rsid w:val="001E7746"/>
    <w:rsid w:val="001F03C6"/>
    <w:rsid w:val="001F0774"/>
    <w:rsid w:val="001F0B86"/>
    <w:rsid w:val="001F1218"/>
    <w:rsid w:val="001F4C65"/>
    <w:rsid w:val="001F54E4"/>
    <w:rsid w:val="001F5947"/>
    <w:rsid w:val="0020074A"/>
    <w:rsid w:val="002016B4"/>
    <w:rsid w:val="002039DC"/>
    <w:rsid w:val="002055CF"/>
    <w:rsid w:val="0020614B"/>
    <w:rsid w:val="00207A8C"/>
    <w:rsid w:val="00214FE7"/>
    <w:rsid w:val="002155EB"/>
    <w:rsid w:val="00215753"/>
    <w:rsid w:val="00215841"/>
    <w:rsid w:val="00216593"/>
    <w:rsid w:val="00216E3C"/>
    <w:rsid w:val="002228C3"/>
    <w:rsid w:val="002237C7"/>
    <w:rsid w:val="00226615"/>
    <w:rsid w:val="00227C81"/>
    <w:rsid w:val="002330C7"/>
    <w:rsid w:val="0023382B"/>
    <w:rsid w:val="00234E98"/>
    <w:rsid w:val="00234ED5"/>
    <w:rsid w:val="0023534B"/>
    <w:rsid w:val="00236787"/>
    <w:rsid w:val="00236AB6"/>
    <w:rsid w:val="002370F7"/>
    <w:rsid w:val="002423BC"/>
    <w:rsid w:val="00243EBB"/>
    <w:rsid w:val="00245A71"/>
    <w:rsid w:val="002476D2"/>
    <w:rsid w:val="002509E5"/>
    <w:rsid w:val="00252408"/>
    <w:rsid w:val="00253930"/>
    <w:rsid w:val="00253D15"/>
    <w:rsid w:val="00255A26"/>
    <w:rsid w:val="00255C6B"/>
    <w:rsid w:val="002601DB"/>
    <w:rsid w:val="00265D86"/>
    <w:rsid w:val="00270314"/>
    <w:rsid w:val="002744CB"/>
    <w:rsid w:val="002750DC"/>
    <w:rsid w:val="00281753"/>
    <w:rsid w:val="00282340"/>
    <w:rsid w:val="00291CE8"/>
    <w:rsid w:val="0029257E"/>
    <w:rsid w:val="00294047"/>
    <w:rsid w:val="00296127"/>
    <w:rsid w:val="00296765"/>
    <w:rsid w:val="00296ABF"/>
    <w:rsid w:val="002A17FB"/>
    <w:rsid w:val="002A224C"/>
    <w:rsid w:val="002A38D2"/>
    <w:rsid w:val="002A3D47"/>
    <w:rsid w:val="002A55EA"/>
    <w:rsid w:val="002A5D9C"/>
    <w:rsid w:val="002B593E"/>
    <w:rsid w:val="002B5DB0"/>
    <w:rsid w:val="002B64E6"/>
    <w:rsid w:val="002B7A4A"/>
    <w:rsid w:val="002C13B9"/>
    <w:rsid w:val="002D3352"/>
    <w:rsid w:val="002D5F26"/>
    <w:rsid w:val="002E16DD"/>
    <w:rsid w:val="002E2894"/>
    <w:rsid w:val="002E2D5A"/>
    <w:rsid w:val="002E587A"/>
    <w:rsid w:val="002E6E58"/>
    <w:rsid w:val="002F1F92"/>
    <w:rsid w:val="002F3F8C"/>
    <w:rsid w:val="002F5D43"/>
    <w:rsid w:val="002F6F9E"/>
    <w:rsid w:val="00302689"/>
    <w:rsid w:val="003027DF"/>
    <w:rsid w:val="003043E1"/>
    <w:rsid w:val="0031085C"/>
    <w:rsid w:val="003108D3"/>
    <w:rsid w:val="00310BD6"/>
    <w:rsid w:val="00311B02"/>
    <w:rsid w:val="00313426"/>
    <w:rsid w:val="00315F15"/>
    <w:rsid w:val="0031663C"/>
    <w:rsid w:val="003221D7"/>
    <w:rsid w:val="0032313A"/>
    <w:rsid w:val="00325447"/>
    <w:rsid w:val="003267C7"/>
    <w:rsid w:val="0032707F"/>
    <w:rsid w:val="00330476"/>
    <w:rsid w:val="0033143E"/>
    <w:rsid w:val="003318E9"/>
    <w:rsid w:val="00331CC7"/>
    <w:rsid w:val="003353FC"/>
    <w:rsid w:val="00335EC6"/>
    <w:rsid w:val="003364FC"/>
    <w:rsid w:val="0034318F"/>
    <w:rsid w:val="0034552B"/>
    <w:rsid w:val="00345FEE"/>
    <w:rsid w:val="003464C7"/>
    <w:rsid w:val="00347693"/>
    <w:rsid w:val="00350EC2"/>
    <w:rsid w:val="0035123C"/>
    <w:rsid w:val="003553D8"/>
    <w:rsid w:val="00361A8A"/>
    <w:rsid w:val="00365A15"/>
    <w:rsid w:val="0037146C"/>
    <w:rsid w:val="003725A1"/>
    <w:rsid w:val="00375B21"/>
    <w:rsid w:val="00375FBB"/>
    <w:rsid w:val="003776DD"/>
    <w:rsid w:val="0038519B"/>
    <w:rsid w:val="003868A2"/>
    <w:rsid w:val="00392A5B"/>
    <w:rsid w:val="003936BA"/>
    <w:rsid w:val="003960EE"/>
    <w:rsid w:val="00396EA4"/>
    <w:rsid w:val="00397FF5"/>
    <w:rsid w:val="003A05D9"/>
    <w:rsid w:val="003A0FCB"/>
    <w:rsid w:val="003A10C6"/>
    <w:rsid w:val="003A1D91"/>
    <w:rsid w:val="003A223A"/>
    <w:rsid w:val="003A4922"/>
    <w:rsid w:val="003A6D70"/>
    <w:rsid w:val="003B1F86"/>
    <w:rsid w:val="003B2D9D"/>
    <w:rsid w:val="003B56F2"/>
    <w:rsid w:val="003B74BD"/>
    <w:rsid w:val="003C12EF"/>
    <w:rsid w:val="003C225D"/>
    <w:rsid w:val="003C454E"/>
    <w:rsid w:val="003C4627"/>
    <w:rsid w:val="003C61F4"/>
    <w:rsid w:val="003C6571"/>
    <w:rsid w:val="003D15F1"/>
    <w:rsid w:val="003D1DA3"/>
    <w:rsid w:val="003D36B7"/>
    <w:rsid w:val="003D387C"/>
    <w:rsid w:val="003D72E5"/>
    <w:rsid w:val="003E3C5B"/>
    <w:rsid w:val="003E6C1A"/>
    <w:rsid w:val="003F0CBD"/>
    <w:rsid w:val="003F1886"/>
    <w:rsid w:val="003F7471"/>
    <w:rsid w:val="003F778E"/>
    <w:rsid w:val="004024C7"/>
    <w:rsid w:val="00405AC3"/>
    <w:rsid w:val="004061E6"/>
    <w:rsid w:val="0040640A"/>
    <w:rsid w:val="00406DB5"/>
    <w:rsid w:val="00410201"/>
    <w:rsid w:val="00411C4A"/>
    <w:rsid w:val="00412714"/>
    <w:rsid w:val="004208FB"/>
    <w:rsid w:val="0042111F"/>
    <w:rsid w:val="0042336D"/>
    <w:rsid w:val="00426170"/>
    <w:rsid w:val="00427A15"/>
    <w:rsid w:val="004315FA"/>
    <w:rsid w:val="00433EDC"/>
    <w:rsid w:val="00436B1F"/>
    <w:rsid w:val="004402E7"/>
    <w:rsid w:val="004415CB"/>
    <w:rsid w:val="00441C06"/>
    <w:rsid w:val="004427C7"/>
    <w:rsid w:val="00443529"/>
    <w:rsid w:val="00444EFC"/>
    <w:rsid w:val="00453211"/>
    <w:rsid w:val="00453649"/>
    <w:rsid w:val="004569A0"/>
    <w:rsid w:val="0045735C"/>
    <w:rsid w:val="00457EAE"/>
    <w:rsid w:val="0046318B"/>
    <w:rsid w:val="00463ED9"/>
    <w:rsid w:val="0046513A"/>
    <w:rsid w:val="004658B0"/>
    <w:rsid w:val="00470834"/>
    <w:rsid w:val="00472C7A"/>
    <w:rsid w:val="004750C1"/>
    <w:rsid w:val="004762E2"/>
    <w:rsid w:val="004768BE"/>
    <w:rsid w:val="00477F73"/>
    <w:rsid w:val="00480B1B"/>
    <w:rsid w:val="0048355A"/>
    <w:rsid w:val="00484781"/>
    <w:rsid w:val="00486108"/>
    <w:rsid w:val="00487BB7"/>
    <w:rsid w:val="00490F2A"/>
    <w:rsid w:val="004931A0"/>
    <w:rsid w:val="004A0D3B"/>
    <w:rsid w:val="004A2135"/>
    <w:rsid w:val="004A2B51"/>
    <w:rsid w:val="004A4E36"/>
    <w:rsid w:val="004A62D6"/>
    <w:rsid w:val="004A6844"/>
    <w:rsid w:val="004B1133"/>
    <w:rsid w:val="004B6C9F"/>
    <w:rsid w:val="004B7AD5"/>
    <w:rsid w:val="004D037B"/>
    <w:rsid w:val="004D0AF2"/>
    <w:rsid w:val="004D27D0"/>
    <w:rsid w:val="004D3C53"/>
    <w:rsid w:val="004D41A3"/>
    <w:rsid w:val="004D474C"/>
    <w:rsid w:val="004E55AB"/>
    <w:rsid w:val="004F322D"/>
    <w:rsid w:val="004F4B9E"/>
    <w:rsid w:val="004F5BC0"/>
    <w:rsid w:val="004F7F34"/>
    <w:rsid w:val="005037B1"/>
    <w:rsid w:val="00505588"/>
    <w:rsid w:val="00506440"/>
    <w:rsid w:val="00506BEC"/>
    <w:rsid w:val="00511FC5"/>
    <w:rsid w:val="00512486"/>
    <w:rsid w:val="00512613"/>
    <w:rsid w:val="00513468"/>
    <w:rsid w:val="00521F30"/>
    <w:rsid w:val="0052346A"/>
    <w:rsid w:val="005238BA"/>
    <w:rsid w:val="0052465B"/>
    <w:rsid w:val="00524CDD"/>
    <w:rsid w:val="00526BDE"/>
    <w:rsid w:val="00527F47"/>
    <w:rsid w:val="005376B5"/>
    <w:rsid w:val="00537BCB"/>
    <w:rsid w:val="00540C9D"/>
    <w:rsid w:val="0054100C"/>
    <w:rsid w:val="00541302"/>
    <w:rsid w:val="00545378"/>
    <w:rsid w:val="00547C68"/>
    <w:rsid w:val="0055096B"/>
    <w:rsid w:val="0055207F"/>
    <w:rsid w:val="00552736"/>
    <w:rsid w:val="005527C9"/>
    <w:rsid w:val="00557737"/>
    <w:rsid w:val="0056201B"/>
    <w:rsid w:val="00562AC5"/>
    <w:rsid w:val="00565A58"/>
    <w:rsid w:val="00572B82"/>
    <w:rsid w:val="00576CE9"/>
    <w:rsid w:val="00577909"/>
    <w:rsid w:val="005808A6"/>
    <w:rsid w:val="00581CE7"/>
    <w:rsid w:val="00582E85"/>
    <w:rsid w:val="0058350E"/>
    <w:rsid w:val="0058497D"/>
    <w:rsid w:val="00587EE4"/>
    <w:rsid w:val="005910B5"/>
    <w:rsid w:val="00592FF2"/>
    <w:rsid w:val="0059624D"/>
    <w:rsid w:val="005A018E"/>
    <w:rsid w:val="005A23F5"/>
    <w:rsid w:val="005A3D0A"/>
    <w:rsid w:val="005A421B"/>
    <w:rsid w:val="005A45E9"/>
    <w:rsid w:val="005A6118"/>
    <w:rsid w:val="005A64DA"/>
    <w:rsid w:val="005B00ED"/>
    <w:rsid w:val="005B08CD"/>
    <w:rsid w:val="005B12F4"/>
    <w:rsid w:val="005B18B8"/>
    <w:rsid w:val="005B2D43"/>
    <w:rsid w:val="005B32CE"/>
    <w:rsid w:val="005B446E"/>
    <w:rsid w:val="005B7A48"/>
    <w:rsid w:val="005C06A4"/>
    <w:rsid w:val="005C1D83"/>
    <w:rsid w:val="005C2FD0"/>
    <w:rsid w:val="005C448D"/>
    <w:rsid w:val="005C4DFC"/>
    <w:rsid w:val="005C7A51"/>
    <w:rsid w:val="005D029A"/>
    <w:rsid w:val="005D05B7"/>
    <w:rsid w:val="005D3E02"/>
    <w:rsid w:val="005D55D7"/>
    <w:rsid w:val="005D5690"/>
    <w:rsid w:val="005D796D"/>
    <w:rsid w:val="005D7CD4"/>
    <w:rsid w:val="005E4EC5"/>
    <w:rsid w:val="005E5811"/>
    <w:rsid w:val="005E650E"/>
    <w:rsid w:val="005E658F"/>
    <w:rsid w:val="005F1E44"/>
    <w:rsid w:val="005F24BF"/>
    <w:rsid w:val="00601561"/>
    <w:rsid w:val="00602612"/>
    <w:rsid w:val="00603D2A"/>
    <w:rsid w:val="00606DB1"/>
    <w:rsid w:val="006070C4"/>
    <w:rsid w:val="006102EF"/>
    <w:rsid w:val="00610C0B"/>
    <w:rsid w:val="00613F24"/>
    <w:rsid w:val="00614C03"/>
    <w:rsid w:val="0061633A"/>
    <w:rsid w:val="006178DC"/>
    <w:rsid w:val="0062119F"/>
    <w:rsid w:val="00622D77"/>
    <w:rsid w:val="0062361C"/>
    <w:rsid w:val="00623712"/>
    <w:rsid w:val="006255F8"/>
    <w:rsid w:val="00625D63"/>
    <w:rsid w:val="00625F82"/>
    <w:rsid w:val="006265E0"/>
    <w:rsid w:val="00626C89"/>
    <w:rsid w:val="00627F34"/>
    <w:rsid w:val="00630810"/>
    <w:rsid w:val="00631A27"/>
    <w:rsid w:val="00632113"/>
    <w:rsid w:val="00636B18"/>
    <w:rsid w:val="00637CA1"/>
    <w:rsid w:val="00643055"/>
    <w:rsid w:val="00643B4A"/>
    <w:rsid w:val="00644CBC"/>
    <w:rsid w:val="00646DE5"/>
    <w:rsid w:val="0064727A"/>
    <w:rsid w:val="00647CDD"/>
    <w:rsid w:val="0065285E"/>
    <w:rsid w:val="00653F5C"/>
    <w:rsid w:val="00656982"/>
    <w:rsid w:val="00657DCE"/>
    <w:rsid w:val="00660615"/>
    <w:rsid w:val="00660AB6"/>
    <w:rsid w:val="00662334"/>
    <w:rsid w:val="0066364F"/>
    <w:rsid w:val="0066617F"/>
    <w:rsid w:val="006664A4"/>
    <w:rsid w:val="00667404"/>
    <w:rsid w:val="006703BA"/>
    <w:rsid w:val="0067451C"/>
    <w:rsid w:val="00674A16"/>
    <w:rsid w:val="006766D1"/>
    <w:rsid w:val="00680359"/>
    <w:rsid w:val="006818DD"/>
    <w:rsid w:val="00684040"/>
    <w:rsid w:val="00691E10"/>
    <w:rsid w:val="00692C81"/>
    <w:rsid w:val="006932AE"/>
    <w:rsid w:val="00697DEC"/>
    <w:rsid w:val="006A0481"/>
    <w:rsid w:val="006A0CAC"/>
    <w:rsid w:val="006A1734"/>
    <w:rsid w:val="006A42F4"/>
    <w:rsid w:val="006A7310"/>
    <w:rsid w:val="006B00D9"/>
    <w:rsid w:val="006B02A5"/>
    <w:rsid w:val="006B16B7"/>
    <w:rsid w:val="006B4A9A"/>
    <w:rsid w:val="006C237C"/>
    <w:rsid w:val="006C5A38"/>
    <w:rsid w:val="006C653F"/>
    <w:rsid w:val="006D159F"/>
    <w:rsid w:val="006D23E0"/>
    <w:rsid w:val="006D4356"/>
    <w:rsid w:val="006D441B"/>
    <w:rsid w:val="006D5681"/>
    <w:rsid w:val="006E2209"/>
    <w:rsid w:val="006E3892"/>
    <w:rsid w:val="006E520B"/>
    <w:rsid w:val="006F3DF7"/>
    <w:rsid w:val="006F4769"/>
    <w:rsid w:val="006F67AF"/>
    <w:rsid w:val="006F6A26"/>
    <w:rsid w:val="006F7DFC"/>
    <w:rsid w:val="00702B60"/>
    <w:rsid w:val="00704AF2"/>
    <w:rsid w:val="00704BA3"/>
    <w:rsid w:val="0070776C"/>
    <w:rsid w:val="00710E68"/>
    <w:rsid w:val="0071152E"/>
    <w:rsid w:val="00714BA0"/>
    <w:rsid w:val="0072332E"/>
    <w:rsid w:val="007249DF"/>
    <w:rsid w:val="00725B82"/>
    <w:rsid w:val="007269B6"/>
    <w:rsid w:val="00726A08"/>
    <w:rsid w:val="00726E7A"/>
    <w:rsid w:val="0073294A"/>
    <w:rsid w:val="00732E52"/>
    <w:rsid w:val="00733BD3"/>
    <w:rsid w:val="00734148"/>
    <w:rsid w:val="00735D70"/>
    <w:rsid w:val="00736607"/>
    <w:rsid w:val="007374C8"/>
    <w:rsid w:val="00744012"/>
    <w:rsid w:val="00750E40"/>
    <w:rsid w:val="00752801"/>
    <w:rsid w:val="00753FFE"/>
    <w:rsid w:val="00761F7B"/>
    <w:rsid w:val="00764BD7"/>
    <w:rsid w:val="00764F67"/>
    <w:rsid w:val="00771EE8"/>
    <w:rsid w:val="007725F2"/>
    <w:rsid w:val="007746B2"/>
    <w:rsid w:val="00775DE7"/>
    <w:rsid w:val="00782549"/>
    <w:rsid w:val="00785118"/>
    <w:rsid w:val="0078544C"/>
    <w:rsid w:val="0078586E"/>
    <w:rsid w:val="00785C47"/>
    <w:rsid w:val="00786BEB"/>
    <w:rsid w:val="00786F04"/>
    <w:rsid w:val="0079036A"/>
    <w:rsid w:val="007909B6"/>
    <w:rsid w:val="00796552"/>
    <w:rsid w:val="00796BC1"/>
    <w:rsid w:val="00797EE9"/>
    <w:rsid w:val="007A1208"/>
    <w:rsid w:val="007A16EB"/>
    <w:rsid w:val="007A20E9"/>
    <w:rsid w:val="007A403E"/>
    <w:rsid w:val="007A75EA"/>
    <w:rsid w:val="007B0A04"/>
    <w:rsid w:val="007B17A2"/>
    <w:rsid w:val="007B77D9"/>
    <w:rsid w:val="007B7C74"/>
    <w:rsid w:val="007C1AE8"/>
    <w:rsid w:val="007C3503"/>
    <w:rsid w:val="007C4041"/>
    <w:rsid w:val="007C419B"/>
    <w:rsid w:val="007C4D5C"/>
    <w:rsid w:val="007C54B0"/>
    <w:rsid w:val="007C77DD"/>
    <w:rsid w:val="007C7830"/>
    <w:rsid w:val="007C7D5B"/>
    <w:rsid w:val="007D1391"/>
    <w:rsid w:val="007D2809"/>
    <w:rsid w:val="007D3920"/>
    <w:rsid w:val="007D6818"/>
    <w:rsid w:val="007E35D9"/>
    <w:rsid w:val="007E3EA6"/>
    <w:rsid w:val="007E4BA6"/>
    <w:rsid w:val="007E5DC1"/>
    <w:rsid w:val="007F002B"/>
    <w:rsid w:val="007F04AB"/>
    <w:rsid w:val="007F29A3"/>
    <w:rsid w:val="007F5DC0"/>
    <w:rsid w:val="00803081"/>
    <w:rsid w:val="00803AE3"/>
    <w:rsid w:val="008042E1"/>
    <w:rsid w:val="00804D63"/>
    <w:rsid w:val="00806B9D"/>
    <w:rsid w:val="00807020"/>
    <w:rsid w:val="00812777"/>
    <w:rsid w:val="0081492D"/>
    <w:rsid w:val="008216E4"/>
    <w:rsid w:val="008230FA"/>
    <w:rsid w:val="00823CCA"/>
    <w:rsid w:val="00823DE7"/>
    <w:rsid w:val="00824133"/>
    <w:rsid w:val="008325FB"/>
    <w:rsid w:val="0084129E"/>
    <w:rsid w:val="008418A2"/>
    <w:rsid w:val="00843390"/>
    <w:rsid w:val="00846373"/>
    <w:rsid w:val="00846ECB"/>
    <w:rsid w:val="00847AE7"/>
    <w:rsid w:val="008544D9"/>
    <w:rsid w:val="00855FDB"/>
    <w:rsid w:val="00856113"/>
    <w:rsid w:val="008568AE"/>
    <w:rsid w:val="00856951"/>
    <w:rsid w:val="00856EB2"/>
    <w:rsid w:val="0085724A"/>
    <w:rsid w:val="00860590"/>
    <w:rsid w:val="00861316"/>
    <w:rsid w:val="008614E8"/>
    <w:rsid w:val="008626AE"/>
    <w:rsid w:val="00867EDF"/>
    <w:rsid w:val="00870FDC"/>
    <w:rsid w:val="008734D7"/>
    <w:rsid w:val="00875F0D"/>
    <w:rsid w:val="008773FF"/>
    <w:rsid w:val="00877414"/>
    <w:rsid w:val="008806CA"/>
    <w:rsid w:val="00880896"/>
    <w:rsid w:val="008825E7"/>
    <w:rsid w:val="00886A0F"/>
    <w:rsid w:val="00886B11"/>
    <w:rsid w:val="00892B01"/>
    <w:rsid w:val="00893363"/>
    <w:rsid w:val="00893B76"/>
    <w:rsid w:val="00895836"/>
    <w:rsid w:val="00895DC2"/>
    <w:rsid w:val="008961DA"/>
    <w:rsid w:val="00896D4B"/>
    <w:rsid w:val="00896E9A"/>
    <w:rsid w:val="008A03B7"/>
    <w:rsid w:val="008A08F2"/>
    <w:rsid w:val="008A255F"/>
    <w:rsid w:val="008A2DEC"/>
    <w:rsid w:val="008B32BC"/>
    <w:rsid w:val="008B5D4F"/>
    <w:rsid w:val="008B7450"/>
    <w:rsid w:val="008B7822"/>
    <w:rsid w:val="008C2197"/>
    <w:rsid w:val="008C2B22"/>
    <w:rsid w:val="008C3493"/>
    <w:rsid w:val="008C37D7"/>
    <w:rsid w:val="008C46DB"/>
    <w:rsid w:val="008C6BEE"/>
    <w:rsid w:val="008C7215"/>
    <w:rsid w:val="008D1092"/>
    <w:rsid w:val="008D11A6"/>
    <w:rsid w:val="008D13B5"/>
    <w:rsid w:val="008D155C"/>
    <w:rsid w:val="008D1F7B"/>
    <w:rsid w:val="008D2D64"/>
    <w:rsid w:val="008D309A"/>
    <w:rsid w:val="008D3A15"/>
    <w:rsid w:val="008D7B54"/>
    <w:rsid w:val="008E1AC9"/>
    <w:rsid w:val="008E21BE"/>
    <w:rsid w:val="008E3745"/>
    <w:rsid w:val="008E507B"/>
    <w:rsid w:val="008F4DFF"/>
    <w:rsid w:val="008F67C7"/>
    <w:rsid w:val="00902119"/>
    <w:rsid w:val="00902E07"/>
    <w:rsid w:val="00902FDE"/>
    <w:rsid w:val="0090385D"/>
    <w:rsid w:val="0090489C"/>
    <w:rsid w:val="00905105"/>
    <w:rsid w:val="00905F90"/>
    <w:rsid w:val="009136EB"/>
    <w:rsid w:val="00913B1B"/>
    <w:rsid w:val="0091477C"/>
    <w:rsid w:val="00921496"/>
    <w:rsid w:val="0092283B"/>
    <w:rsid w:val="0092478C"/>
    <w:rsid w:val="00927861"/>
    <w:rsid w:val="00927B29"/>
    <w:rsid w:val="009333C2"/>
    <w:rsid w:val="00935464"/>
    <w:rsid w:val="00935DBE"/>
    <w:rsid w:val="00940E1C"/>
    <w:rsid w:val="0094148C"/>
    <w:rsid w:val="009420C6"/>
    <w:rsid w:val="009444E6"/>
    <w:rsid w:val="00944636"/>
    <w:rsid w:val="00947343"/>
    <w:rsid w:val="00947783"/>
    <w:rsid w:val="00947F8A"/>
    <w:rsid w:val="009545EE"/>
    <w:rsid w:val="009547FC"/>
    <w:rsid w:val="00954FE8"/>
    <w:rsid w:val="0095526A"/>
    <w:rsid w:val="00962F63"/>
    <w:rsid w:val="00966892"/>
    <w:rsid w:val="009726E0"/>
    <w:rsid w:val="0097475D"/>
    <w:rsid w:val="009843E1"/>
    <w:rsid w:val="00985C9A"/>
    <w:rsid w:val="00990376"/>
    <w:rsid w:val="00990822"/>
    <w:rsid w:val="00993406"/>
    <w:rsid w:val="00994830"/>
    <w:rsid w:val="009A1A4F"/>
    <w:rsid w:val="009A1D31"/>
    <w:rsid w:val="009A20AE"/>
    <w:rsid w:val="009A4A04"/>
    <w:rsid w:val="009A585F"/>
    <w:rsid w:val="009A5AA3"/>
    <w:rsid w:val="009B1D69"/>
    <w:rsid w:val="009B3484"/>
    <w:rsid w:val="009B46D0"/>
    <w:rsid w:val="009B54B0"/>
    <w:rsid w:val="009B5EA7"/>
    <w:rsid w:val="009B607C"/>
    <w:rsid w:val="009C0133"/>
    <w:rsid w:val="009C4A31"/>
    <w:rsid w:val="009D10A7"/>
    <w:rsid w:val="009D1CCA"/>
    <w:rsid w:val="009D45EF"/>
    <w:rsid w:val="009D74CC"/>
    <w:rsid w:val="009E00C2"/>
    <w:rsid w:val="009E0473"/>
    <w:rsid w:val="009E2675"/>
    <w:rsid w:val="009E4A9E"/>
    <w:rsid w:val="009E5C98"/>
    <w:rsid w:val="009E6137"/>
    <w:rsid w:val="009F0A42"/>
    <w:rsid w:val="009F10E7"/>
    <w:rsid w:val="009F1A59"/>
    <w:rsid w:val="009F3EFB"/>
    <w:rsid w:val="009F4381"/>
    <w:rsid w:val="009F6FD2"/>
    <w:rsid w:val="009F75D2"/>
    <w:rsid w:val="009F78D3"/>
    <w:rsid w:val="009F7E8F"/>
    <w:rsid w:val="00A002E2"/>
    <w:rsid w:val="00A00EBE"/>
    <w:rsid w:val="00A025B8"/>
    <w:rsid w:val="00A02F01"/>
    <w:rsid w:val="00A036D7"/>
    <w:rsid w:val="00A0456C"/>
    <w:rsid w:val="00A13F5C"/>
    <w:rsid w:val="00A148E6"/>
    <w:rsid w:val="00A16A03"/>
    <w:rsid w:val="00A2080F"/>
    <w:rsid w:val="00A2272B"/>
    <w:rsid w:val="00A24792"/>
    <w:rsid w:val="00A262EE"/>
    <w:rsid w:val="00A30CCF"/>
    <w:rsid w:val="00A31FB9"/>
    <w:rsid w:val="00A3268D"/>
    <w:rsid w:val="00A34D4C"/>
    <w:rsid w:val="00A37048"/>
    <w:rsid w:val="00A43843"/>
    <w:rsid w:val="00A44A06"/>
    <w:rsid w:val="00A4732A"/>
    <w:rsid w:val="00A542B8"/>
    <w:rsid w:val="00A55336"/>
    <w:rsid w:val="00A55A4A"/>
    <w:rsid w:val="00A569BC"/>
    <w:rsid w:val="00A56CC0"/>
    <w:rsid w:val="00A57D26"/>
    <w:rsid w:val="00A615ED"/>
    <w:rsid w:val="00A66A17"/>
    <w:rsid w:val="00A6762B"/>
    <w:rsid w:val="00A67F28"/>
    <w:rsid w:val="00A7166B"/>
    <w:rsid w:val="00A72DEB"/>
    <w:rsid w:val="00A73C32"/>
    <w:rsid w:val="00A77497"/>
    <w:rsid w:val="00A8077D"/>
    <w:rsid w:val="00A81330"/>
    <w:rsid w:val="00A816B8"/>
    <w:rsid w:val="00A83BA0"/>
    <w:rsid w:val="00A84299"/>
    <w:rsid w:val="00A84F18"/>
    <w:rsid w:val="00A85045"/>
    <w:rsid w:val="00A860C3"/>
    <w:rsid w:val="00A87644"/>
    <w:rsid w:val="00A8765B"/>
    <w:rsid w:val="00A91591"/>
    <w:rsid w:val="00A95738"/>
    <w:rsid w:val="00A96A65"/>
    <w:rsid w:val="00A97B7D"/>
    <w:rsid w:val="00AA2252"/>
    <w:rsid w:val="00AA4825"/>
    <w:rsid w:val="00AA5755"/>
    <w:rsid w:val="00AA5B8E"/>
    <w:rsid w:val="00AA76DF"/>
    <w:rsid w:val="00AB05FC"/>
    <w:rsid w:val="00AB33E1"/>
    <w:rsid w:val="00AB5CC6"/>
    <w:rsid w:val="00AB5DA1"/>
    <w:rsid w:val="00AB75A9"/>
    <w:rsid w:val="00AC2A04"/>
    <w:rsid w:val="00AC4214"/>
    <w:rsid w:val="00AC593D"/>
    <w:rsid w:val="00AC60F1"/>
    <w:rsid w:val="00AC6E70"/>
    <w:rsid w:val="00AC7588"/>
    <w:rsid w:val="00AD1646"/>
    <w:rsid w:val="00AD23B0"/>
    <w:rsid w:val="00AD29FD"/>
    <w:rsid w:val="00AD341F"/>
    <w:rsid w:val="00AD3490"/>
    <w:rsid w:val="00AD4CAB"/>
    <w:rsid w:val="00AD7AB4"/>
    <w:rsid w:val="00AE2D73"/>
    <w:rsid w:val="00AE2FB0"/>
    <w:rsid w:val="00AE44FC"/>
    <w:rsid w:val="00AE5920"/>
    <w:rsid w:val="00AE6BAA"/>
    <w:rsid w:val="00AE79AB"/>
    <w:rsid w:val="00AE7A29"/>
    <w:rsid w:val="00AF038B"/>
    <w:rsid w:val="00AF249A"/>
    <w:rsid w:val="00AF6DBA"/>
    <w:rsid w:val="00AF78FA"/>
    <w:rsid w:val="00AF79D5"/>
    <w:rsid w:val="00AF7AD1"/>
    <w:rsid w:val="00B0681A"/>
    <w:rsid w:val="00B078F6"/>
    <w:rsid w:val="00B07B80"/>
    <w:rsid w:val="00B10E2B"/>
    <w:rsid w:val="00B13A60"/>
    <w:rsid w:val="00B13D0D"/>
    <w:rsid w:val="00B1555B"/>
    <w:rsid w:val="00B16182"/>
    <w:rsid w:val="00B2112D"/>
    <w:rsid w:val="00B26045"/>
    <w:rsid w:val="00B34398"/>
    <w:rsid w:val="00B3499F"/>
    <w:rsid w:val="00B35C31"/>
    <w:rsid w:val="00B36EAF"/>
    <w:rsid w:val="00B372A1"/>
    <w:rsid w:val="00B44C55"/>
    <w:rsid w:val="00B457CB"/>
    <w:rsid w:val="00B45B9C"/>
    <w:rsid w:val="00B467D7"/>
    <w:rsid w:val="00B46A95"/>
    <w:rsid w:val="00B5114C"/>
    <w:rsid w:val="00B5123C"/>
    <w:rsid w:val="00B51E33"/>
    <w:rsid w:val="00B544C2"/>
    <w:rsid w:val="00B5566F"/>
    <w:rsid w:val="00B57957"/>
    <w:rsid w:val="00B60BB0"/>
    <w:rsid w:val="00B630A6"/>
    <w:rsid w:val="00B66F03"/>
    <w:rsid w:val="00B70ABF"/>
    <w:rsid w:val="00B70CC4"/>
    <w:rsid w:val="00B722F0"/>
    <w:rsid w:val="00B7440C"/>
    <w:rsid w:val="00B821BF"/>
    <w:rsid w:val="00B825CD"/>
    <w:rsid w:val="00B82DA4"/>
    <w:rsid w:val="00B872EE"/>
    <w:rsid w:val="00B91AD8"/>
    <w:rsid w:val="00B926B2"/>
    <w:rsid w:val="00B93CE8"/>
    <w:rsid w:val="00B947C2"/>
    <w:rsid w:val="00B9575E"/>
    <w:rsid w:val="00B957D4"/>
    <w:rsid w:val="00B95E2B"/>
    <w:rsid w:val="00B97B11"/>
    <w:rsid w:val="00BA0315"/>
    <w:rsid w:val="00BA30AA"/>
    <w:rsid w:val="00BA3898"/>
    <w:rsid w:val="00BA49E9"/>
    <w:rsid w:val="00BA4DB0"/>
    <w:rsid w:val="00BA4E56"/>
    <w:rsid w:val="00BA791D"/>
    <w:rsid w:val="00BB02DE"/>
    <w:rsid w:val="00BB1373"/>
    <w:rsid w:val="00BB31D7"/>
    <w:rsid w:val="00BB371A"/>
    <w:rsid w:val="00BB4D90"/>
    <w:rsid w:val="00BB50F9"/>
    <w:rsid w:val="00BB6E43"/>
    <w:rsid w:val="00BC1776"/>
    <w:rsid w:val="00BC3B8D"/>
    <w:rsid w:val="00BC68C8"/>
    <w:rsid w:val="00BD213B"/>
    <w:rsid w:val="00BD24E7"/>
    <w:rsid w:val="00BD39C4"/>
    <w:rsid w:val="00BD4DD8"/>
    <w:rsid w:val="00BD5E06"/>
    <w:rsid w:val="00BD7B25"/>
    <w:rsid w:val="00BD7BC2"/>
    <w:rsid w:val="00BE1AFF"/>
    <w:rsid w:val="00BE7C00"/>
    <w:rsid w:val="00BE7CDE"/>
    <w:rsid w:val="00BF0FBA"/>
    <w:rsid w:val="00BF1DAB"/>
    <w:rsid w:val="00BF74E9"/>
    <w:rsid w:val="00C056D7"/>
    <w:rsid w:val="00C06D32"/>
    <w:rsid w:val="00C104B0"/>
    <w:rsid w:val="00C11074"/>
    <w:rsid w:val="00C16F9A"/>
    <w:rsid w:val="00C17E14"/>
    <w:rsid w:val="00C23AEB"/>
    <w:rsid w:val="00C240D0"/>
    <w:rsid w:val="00C247CB"/>
    <w:rsid w:val="00C32D18"/>
    <w:rsid w:val="00C34A19"/>
    <w:rsid w:val="00C360BD"/>
    <w:rsid w:val="00C41419"/>
    <w:rsid w:val="00C42506"/>
    <w:rsid w:val="00C476E1"/>
    <w:rsid w:val="00C51D63"/>
    <w:rsid w:val="00C52E77"/>
    <w:rsid w:val="00C566B3"/>
    <w:rsid w:val="00C569B1"/>
    <w:rsid w:val="00C57269"/>
    <w:rsid w:val="00C65249"/>
    <w:rsid w:val="00C679E3"/>
    <w:rsid w:val="00C67B32"/>
    <w:rsid w:val="00C72007"/>
    <w:rsid w:val="00C73725"/>
    <w:rsid w:val="00C75C83"/>
    <w:rsid w:val="00C76051"/>
    <w:rsid w:val="00C76454"/>
    <w:rsid w:val="00C81847"/>
    <w:rsid w:val="00C837BA"/>
    <w:rsid w:val="00C95346"/>
    <w:rsid w:val="00C95745"/>
    <w:rsid w:val="00C97528"/>
    <w:rsid w:val="00CA17F1"/>
    <w:rsid w:val="00CA3B23"/>
    <w:rsid w:val="00CA5BDC"/>
    <w:rsid w:val="00CA5FD3"/>
    <w:rsid w:val="00CA62F6"/>
    <w:rsid w:val="00CB0BD1"/>
    <w:rsid w:val="00CB0C1D"/>
    <w:rsid w:val="00CB3E13"/>
    <w:rsid w:val="00CC061A"/>
    <w:rsid w:val="00CC13BF"/>
    <w:rsid w:val="00CC298A"/>
    <w:rsid w:val="00CC5AA2"/>
    <w:rsid w:val="00CC6B08"/>
    <w:rsid w:val="00CC721A"/>
    <w:rsid w:val="00CD0963"/>
    <w:rsid w:val="00CD2B60"/>
    <w:rsid w:val="00CD3F1A"/>
    <w:rsid w:val="00CD579F"/>
    <w:rsid w:val="00CD5AA2"/>
    <w:rsid w:val="00CD5C71"/>
    <w:rsid w:val="00CD5E59"/>
    <w:rsid w:val="00CD62A6"/>
    <w:rsid w:val="00CE1A6C"/>
    <w:rsid w:val="00CE2FB8"/>
    <w:rsid w:val="00CE3D42"/>
    <w:rsid w:val="00CE53E6"/>
    <w:rsid w:val="00CE633E"/>
    <w:rsid w:val="00CE66B6"/>
    <w:rsid w:val="00CE6950"/>
    <w:rsid w:val="00CE77B8"/>
    <w:rsid w:val="00CF1691"/>
    <w:rsid w:val="00CF4C13"/>
    <w:rsid w:val="00CF539A"/>
    <w:rsid w:val="00CF5FC4"/>
    <w:rsid w:val="00CF6131"/>
    <w:rsid w:val="00CF6AA7"/>
    <w:rsid w:val="00CF6C9A"/>
    <w:rsid w:val="00CF7B2C"/>
    <w:rsid w:val="00D0177A"/>
    <w:rsid w:val="00D020AB"/>
    <w:rsid w:val="00D06D09"/>
    <w:rsid w:val="00D06EAA"/>
    <w:rsid w:val="00D074C9"/>
    <w:rsid w:val="00D11289"/>
    <w:rsid w:val="00D1133A"/>
    <w:rsid w:val="00D143D0"/>
    <w:rsid w:val="00D22B42"/>
    <w:rsid w:val="00D235A7"/>
    <w:rsid w:val="00D30205"/>
    <w:rsid w:val="00D32348"/>
    <w:rsid w:val="00D32B44"/>
    <w:rsid w:val="00D3600A"/>
    <w:rsid w:val="00D36733"/>
    <w:rsid w:val="00D36D68"/>
    <w:rsid w:val="00D445D7"/>
    <w:rsid w:val="00D46679"/>
    <w:rsid w:val="00D46C2B"/>
    <w:rsid w:val="00D471B5"/>
    <w:rsid w:val="00D51283"/>
    <w:rsid w:val="00D523B8"/>
    <w:rsid w:val="00D52DEE"/>
    <w:rsid w:val="00D53A63"/>
    <w:rsid w:val="00D54EB7"/>
    <w:rsid w:val="00D5532E"/>
    <w:rsid w:val="00D571DB"/>
    <w:rsid w:val="00D608AD"/>
    <w:rsid w:val="00D650C8"/>
    <w:rsid w:val="00D6774D"/>
    <w:rsid w:val="00D7277A"/>
    <w:rsid w:val="00D75191"/>
    <w:rsid w:val="00D80929"/>
    <w:rsid w:val="00D83DC2"/>
    <w:rsid w:val="00D85254"/>
    <w:rsid w:val="00D866CE"/>
    <w:rsid w:val="00D92FCF"/>
    <w:rsid w:val="00D94C94"/>
    <w:rsid w:val="00D9557F"/>
    <w:rsid w:val="00D96033"/>
    <w:rsid w:val="00DA31A4"/>
    <w:rsid w:val="00DA55B7"/>
    <w:rsid w:val="00DB0E8E"/>
    <w:rsid w:val="00DB149E"/>
    <w:rsid w:val="00DB2560"/>
    <w:rsid w:val="00DB6F54"/>
    <w:rsid w:val="00DC363F"/>
    <w:rsid w:val="00DC3D11"/>
    <w:rsid w:val="00DC4B3E"/>
    <w:rsid w:val="00DC4FFC"/>
    <w:rsid w:val="00DC5C00"/>
    <w:rsid w:val="00DC6D9D"/>
    <w:rsid w:val="00DD1F13"/>
    <w:rsid w:val="00DD3497"/>
    <w:rsid w:val="00DD7681"/>
    <w:rsid w:val="00DE1FC6"/>
    <w:rsid w:val="00DE3DDD"/>
    <w:rsid w:val="00DE3FF2"/>
    <w:rsid w:val="00DE79F7"/>
    <w:rsid w:val="00DF3D42"/>
    <w:rsid w:val="00DF6573"/>
    <w:rsid w:val="00DF6BE4"/>
    <w:rsid w:val="00DF736D"/>
    <w:rsid w:val="00DF7D48"/>
    <w:rsid w:val="00DF7E41"/>
    <w:rsid w:val="00DF7EF3"/>
    <w:rsid w:val="00E013A8"/>
    <w:rsid w:val="00E03FCF"/>
    <w:rsid w:val="00E04008"/>
    <w:rsid w:val="00E064E4"/>
    <w:rsid w:val="00E06A4C"/>
    <w:rsid w:val="00E14BEC"/>
    <w:rsid w:val="00E157BC"/>
    <w:rsid w:val="00E17F77"/>
    <w:rsid w:val="00E20755"/>
    <w:rsid w:val="00E2118D"/>
    <w:rsid w:val="00E239A0"/>
    <w:rsid w:val="00E23F1F"/>
    <w:rsid w:val="00E26DC0"/>
    <w:rsid w:val="00E3327C"/>
    <w:rsid w:val="00E414EC"/>
    <w:rsid w:val="00E4203B"/>
    <w:rsid w:val="00E45B9F"/>
    <w:rsid w:val="00E46D3C"/>
    <w:rsid w:val="00E50E4A"/>
    <w:rsid w:val="00E52C46"/>
    <w:rsid w:val="00E625EC"/>
    <w:rsid w:val="00E638A1"/>
    <w:rsid w:val="00E650D0"/>
    <w:rsid w:val="00E667FA"/>
    <w:rsid w:val="00E71777"/>
    <w:rsid w:val="00E7492C"/>
    <w:rsid w:val="00E76589"/>
    <w:rsid w:val="00E7672A"/>
    <w:rsid w:val="00E84852"/>
    <w:rsid w:val="00E85368"/>
    <w:rsid w:val="00E8652A"/>
    <w:rsid w:val="00E869EF"/>
    <w:rsid w:val="00E91310"/>
    <w:rsid w:val="00E91F5F"/>
    <w:rsid w:val="00E92CEF"/>
    <w:rsid w:val="00E942D4"/>
    <w:rsid w:val="00EA10EF"/>
    <w:rsid w:val="00EA17DA"/>
    <w:rsid w:val="00EA629E"/>
    <w:rsid w:val="00EA716F"/>
    <w:rsid w:val="00EB0DA2"/>
    <w:rsid w:val="00EB12DD"/>
    <w:rsid w:val="00EB153E"/>
    <w:rsid w:val="00EB1615"/>
    <w:rsid w:val="00EB1E28"/>
    <w:rsid w:val="00EB1F94"/>
    <w:rsid w:val="00EB2C28"/>
    <w:rsid w:val="00EB3139"/>
    <w:rsid w:val="00EB57EB"/>
    <w:rsid w:val="00EC16F4"/>
    <w:rsid w:val="00ED11A9"/>
    <w:rsid w:val="00ED50CF"/>
    <w:rsid w:val="00ED5BED"/>
    <w:rsid w:val="00ED5EF0"/>
    <w:rsid w:val="00EE199B"/>
    <w:rsid w:val="00EE3F5C"/>
    <w:rsid w:val="00EE45E7"/>
    <w:rsid w:val="00EE6439"/>
    <w:rsid w:val="00EE6C41"/>
    <w:rsid w:val="00EF1948"/>
    <w:rsid w:val="00EF1D29"/>
    <w:rsid w:val="00EF2D2E"/>
    <w:rsid w:val="00EF4220"/>
    <w:rsid w:val="00F050EF"/>
    <w:rsid w:val="00F1152F"/>
    <w:rsid w:val="00F135DD"/>
    <w:rsid w:val="00F16A84"/>
    <w:rsid w:val="00F16E2B"/>
    <w:rsid w:val="00F207B3"/>
    <w:rsid w:val="00F20C25"/>
    <w:rsid w:val="00F22B75"/>
    <w:rsid w:val="00F351D4"/>
    <w:rsid w:val="00F4324C"/>
    <w:rsid w:val="00F4594E"/>
    <w:rsid w:val="00F515FB"/>
    <w:rsid w:val="00F5486B"/>
    <w:rsid w:val="00F62BC4"/>
    <w:rsid w:val="00F64696"/>
    <w:rsid w:val="00F64999"/>
    <w:rsid w:val="00F658E0"/>
    <w:rsid w:val="00F715DE"/>
    <w:rsid w:val="00F71B5A"/>
    <w:rsid w:val="00F71C04"/>
    <w:rsid w:val="00F732C5"/>
    <w:rsid w:val="00F73ED1"/>
    <w:rsid w:val="00F76B68"/>
    <w:rsid w:val="00F81230"/>
    <w:rsid w:val="00F81783"/>
    <w:rsid w:val="00F859B7"/>
    <w:rsid w:val="00F86129"/>
    <w:rsid w:val="00F86F95"/>
    <w:rsid w:val="00F877B4"/>
    <w:rsid w:val="00F922D4"/>
    <w:rsid w:val="00F92576"/>
    <w:rsid w:val="00F974E9"/>
    <w:rsid w:val="00FA2477"/>
    <w:rsid w:val="00FA2969"/>
    <w:rsid w:val="00FA4915"/>
    <w:rsid w:val="00FA491A"/>
    <w:rsid w:val="00FA4972"/>
    <w:rsid w:val="00FA7D36"/>
    <w:rsid w:val="00FB0924"/>
    <w:rsid w:val="00FB2D67"/>
    <w:rsid w:val="00FB3DBC"/>
    <w:rsid w:val="00FC1C44"/>
    <w:rsid w:val="00FC401C"/>
    <w:rsid w:val="00FC70C4"/>
    <w:rsid w:val="00FC7B7B"/>
    <w:rsid w:val="00FD62E9"/>
    <w:rsid w:val="00FD7249"/>
    <w:rsid w:val="00FD7D9F"/>
    <w:rsid w:val="00FE029C"/>
    <w:rsid w:val="00FE06CE"/>
    <w:rsid w:val="00FE1BEF"/>
    <w:rsid w:val="00FF1E2F"/>
    <w:rsid w:val="00FF282E"/>
    <w:rsid w:val="00FF48D9"/>
    <w:rsid w:val="00FF4F97"/>
    <w:rsid w:val="00FF636B"/>
    <w:rsid w:val="00FF6DFB"/>
    <w:rsid w:val="00FF7770"/>
    <w:rsid w:val="40C40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3"/>
    <o:shapelayout v:ext="edit">
      <o:idmap v:ext="edit" data="2"/>
    </o:shapelayout>
  </w:shapeDefaults>
  <w:decimalSymbol w:val="."/>
  <w:listSeparator w:val=","/>
  <w14:docId w14:val="4C2A12BB"/>
  <w15:chartTrackingRefBased/>
  <w15:docId w15:val="{433EC765-BCB5-46B7-922A-5080E3BEC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0101C"/>
    <w:pPr>
      <w:spacing w:before="120" w:after="120"/>
    </w:pPr>
    <w:rPr>
      <w:rFonts w:ascii="Verdana" w:hAnsi="Verdana"/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524CDD"/>
    <w:pPr>
      <w:spacing w:after="240"/>
      <w:outlineLvl w:val="0"/>
    </w:pPr>
    <w:rPr>
      <w:rFonts w:ascii="Arial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qFormat/>
    <w:rsid w:val="006664A4"/>
    <w:pPr>
      <w:keepNext/>
      <w:outlineLvl w:val="1"/>
    </w:pPr>
    <w:rPr>
      <w:rFonts w:cs="Arial"/>
      <w:b/>
      <w:bCs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37CA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524CD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524CDD"/>
    <w:rPr>
      <w:color w:val="0000FF"/>
      <w:u w:val="single"/>
    </w:rPr>
  </w:style>
  <w:style w:type="table" w:styleId="TableWeb1">
    <w:name w:val="Table Web 1"/>
    <w:basedOn w:val="TableNormal"/>
    <w:rsid w:val="00637CA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637C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3Char">
    <w:name w:val="Heading 3 Char"/>
    <w:link w:val="Heading3"/>
    <w:rsid w:val="00637CA1"/>
    <w:rPr>
      <w:rFonts w:ascii="Arial" w:hAnsi="Arial" w:cs="Arial"/>
      <w:b/>
      <w:bCs/>
      <w:sz w:val="26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637CA1"/>
    <w:rPr>
      <w:rFonts w:ascii="Arial" w:hAnsi="Arial" w:cs="Arial"/>
      <w:b/>
      <w:color w:val="FF9900"/>
      <w:sz w:val="32"/>
      <w:lang w:val="en-US" w:eastAsia="en-US" w:bidi="ar-SA"/>
    </w:rPr>
  </w:style>
  <w:style w:type="character" w:styleId="FollowedHyperlink">
    <w:name w:val="FollowedHyperlink"/>
    <w:rsid w:val="00637CA1"/>
    <w:rPr>
      <w:color w:val="800080"/>
      <w:u w:val="single"/>
    </w:rPr>
  </w:style>
  <w:style w:type="table" w:styleId="TableGrid">
    <w:name w:val="Table Grid"/>
    <w:basedOn w:val="TableNormal"/>
    <w:rsid w:val="00637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0B3C4C"/>
    <w:rPr>
      <w:b/>
      <w:bCs/>
    </w:rPr>
  </w:style>
  <w:style w:type="paragraph" w:styleId="Header">
    <w:name w:val="header"/>
    <w:basedOn w:val="Normal"/>
    <w:rsid w:val="00FC1C4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C1C44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BD7B25"/>
    <w:rPr>
      <w:rFonts w:ascii="Arial" w:hAnsi="Arial" w:cs="Arial"/>
      <w:color w:val="FF0000"/>
      <w:sz w:val="20"/>
      <w:szCs w:val="20"/>
    </w:rPr>
  </w:style>
  <w:style w:type="paragraph" w:styleId="BodyTextIndent">
    <w:name w:val="Body Text Indent"/>
    <w:basedOn w:val="Normal"/>
    <w:rsid w:val="008614E8"/>
    <w:pPr>
      <w:ind w:left="360"/>
    </w:pPr>
  </w:style>
  <w:style w:type="paragraph" w:styleId="List">
    <w:name w:val="List"/>
    <w:basedOn w:val="Normal"/>
    <w:rsid w:val="008614E8"/>
    <w:pPr>
      <w:ind w:left="360" w:hanging="360"/>
    </w:pPr>
    <w:rPr>
      <w:rFonts w:ascii="Arial" w:hAnsi="Arial"/>
      <w:szCs w:val="20"/>
    </w:rPr>
  </w:style>
  <w:style w:type="paragraph" w:styleId="BodyTextIndent2">
    <w:name w:val="Body Text Indent 2"/>
    <w:basedOn w:val="Normal"/>
    <w:link w:val="BodyTextIndent2Char"/>
    <w:rsid w:val="00E50E4A"/>
    <w:pPr>
      <w:spacing w:line="480" w:lineRule="auto"/>
      <w:ind w:left="360"/>
    </w:pPr>
  </w:style>
  <w:style w:type="paragraph" w:styleId="DocumentMap">
    <w:name w:val="Document Map"/>
    <w:basedOn w:val="Normal"/>
    <w:semiHidden/>
    <w:rsid w:val="009F78D3"/>
    <w:pPr>
      <w:shd w:val="clear" w:color="auto" w:fill="000080"/>
    </w:pPr>
    <w:rPr>
      <w:rFonts w:ascii="Tahoma" w:hAnsi="Tahoma"/>
      <w:sz w:val="20"/>
      <w:szCs w:val="20"/>
    </w:rPr>
  </w:style>
  <w:style w:type="paragraph" w:customStyle="1" w:styleId="pagetitle">
    <w:name w:val="pagetitle"/>
    <w:basedOn w:val="Normal"/>
    <w:rsid w:val="000F0D1B"/>
    <w:pPr>
      <w:spacing w:before="100" w:beforeAutospacing="1" w:after="100" w:afterAutospacing="1"/>
      <w:jc w:val="center"/>
    </w:pPr>
    <w:rPr>
      <w:color w:val="000080"/>
      <w:sz w:val="30"/>
      <w:szCs w:val="30"/>
    </w:rPr>
  </w:style>
  <w:style w:type="paragraph" w:styleId="Signature">
    <w:name w:val="Signature"/>
    <w:basedOn w:val="Normal"/>
    <w:rsid w:val="000F0D1B"/>
    <w:pPr>
      <w:ind w:left="4320"/>
    </w:pPr>
    <w:rPr>
      <w:sz w:val="20"/>
      <w:szCs w:val="20"/>
    </w:rPr>
  </w:style>
  <w:style w:type="paragraph" w:styleId="BlockText">
    <w:name w:val="Block Text"/>
    <w:basedOn w:val="Normal"/>
    <w:rsid w:val="000F0D1B"/>
    <w:pPr>
      <w:ind w:left="-1080" w:right="720"/>
    </w:pPr>
    <w:rPr>
      <w:rFonts w:ascii="PCS Corporate" w:hAnsi="PCS Corporate"/>
      <w:sz w:val="22"/>
      <w:szCs w:val="20"/>
    </w:rPr>
  </w:style>
  <w:style w:type="paragraph" w:styleId="Title">
    <w:name w:val="Title"/>
    <w:basedOn w:val="Normal"/>
    <w:qFormat/>
    <w:rsid w:val="00255C6B"/>
    <w:pPr>
      <w:autoSpaceDE w:val="0"/>
      <w:autoSpaceDN w:val="0"/>
      <w:adjustRightInd w:val="0"/>
      <w:jc w:val="center"/>
    </w:pPr>
    <w:rPr>
      <w:rFonts w:ascii="Helvetica-Bold" w:hAnsi="Helvetica-Bold"/>
      <w:b/>
      <w:bCs/>
      <w:color w:val="000000"/>
      <w:sz w:val="36"/>
      <w:u w:val="single"/>
    </w:rPr>
  </w:style>
  <w:style w:type="paragraph" w:customStyle="1" w:styleId="Default">
    <w:name w:val="Default"/>
    <w:rsid w:val="00255C6B"/>
    <w:pPr>
      <w:autoSpaceDE w:val="0"/>
      <w:autoSpaceDN w:val="0"/>
      <w:adjustRightInd w:val="0"/>
    </w:pPr>
    <w:rPr>
      <w:rFonts w:ascii="MNCRA E+ Times" w:hAnsi="MNCRA E+ Times"/>
      <w:color w:val="000000"/>
      <w:sz w:val="24"/>
      <w:szCs w:val="24"/>
    </w:rPr>
  </w:style>
  <w:style w:type="paragraph" w:styleId="NormalWeb">
    <w:name w:val="Normal (Web)"/>
    <w:basedOn w:val="Normal"/>
    <w:rsid w:val="00255C6B"/>
    <w:pPr>
      <w:spacing w:before="100" w:beforeAutospacing="1" w:after="100" w:afterAutospacing="1"/>
    </w:pPr>
  </w:style>
  <w:style w:type="paragraph" w:customStyle="1" w:styleId="Dotbullet">
    <w:name w:val="Dot bullet"/>
    <w:basedOn w:val="Normal"/>
    <w:rsid w:val="00725B82"/>
    <w:pPr>
      <w:widowControl w:val="0"/>
      <w:numPr>
        <w:numId w:val="5"/>
      </w:numPr>
      <w:tabs>
        <w:tab w:val="clear" w:pos="360"/>
        <w:tab w:val="num" w:pos="720"/>
      </w:tabs>
      <w:ind w:left="720"/>
    </w:pPr>
    <w:rPr>
      <w:snapToGrid w:val="0"/>
      <w:szCs w:val="20"/>
    </w:rPr>
  </w:style>
  <w:style w:type="character" w:customStyle="1" w:styleId="Heading2Char">
    <w:name w:val="Heading 2 Char"/>
    <w:link w:val="Heading2"/>
    <w:locked/>
    <w:rsid w:val="006664A4"/>
    <w:rPr>
      <w:rFonts w:ascii="Verdana" w:hAnsi="Verdana" w:cs="Arial"/>
      <w:b/>
      <w:bCs/>
      <w:iCs/>
      <w:color w:val="000000" w:themeColor="text1"/>
      <w:sz w:val="28"/>
      <w:szCs w:val="28"/>
    </w:rPr>
  </w:style>
  <w:style w:type="character" w:styleId="PageNumber">
    <w:name w:val="page number"/>
    <w:basedOn w:val="DefaultParagraphFont"/>
    <w:rsid w:val="00C32D18"/>
  </w:style>
  <w:style w:type="paragraph" w:styleId="TOC1">
    <w:name w:val="toc 1"/>
    <w:basedOn w:val="Normal"/>
    <w:next w:val="Normal"/>
    <w:autoRedefine/>
    <w:uiPriority w:val="39"/>
    <w:rsid w:val="007D6818"/>
  </w:style>
  <w:style w:type="paragraph" w:styleId="TOC2">
    <w:name w:val="toc 2"/>
    <w:basedOn w:val="Normal"/>
    <w:next w:val="Normal"/>
    <w:autoRedefine/>
    <w:uiPriority w:val="39"/>
    <w:rsid w:val="00592FF2"/>
    <w:pPr>
      <w:tabs>
        <w:tab w:val="right" w:leader="dot" w:pos="12950"/>
      </w:tabs>
    </w:pPr>
  </w:style>
  <w:style w:type="paragraph" w:styleId="ListParagraph">
    <w:name w:val="List Paragraph"/>
    <w:basedOn w:val="Normal"/>
    <w:uiPriority w:val="34"/>
    <w:qFormat/>
    <w:rsid w:val="00557737"/>
    <w:pPr>
      <w:ind w:left="720"/>
      <w:contextualSpacing/>
    </w:pPr>
  </w:style>
  <w:style w:type="character" w:styleId="CommentReference">
    <w:name w:val="annotation reference"/>
    <w:rsid w:val="00EE45E7"/>
    <w:rPr>
      <w:sz w:val="16"/>
      <w:szCs w:val="16"/>
    </w:rPr>
  </w:style>
  <w:style w:type="paragraph" w:styleId="CommentText">
    <w:name w:val="annotation text"/>
    <w:basedOn w:val="Normal"/>
    <w:link w:val="CommentTextChar"/>
    <w:rsid w:val="00EE45E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EE45E7"/>
  </w:style>
  <w:style w:type="paragraph" w:styleId="CommentSubject">
    <w:name w:val="annotation subject"/>
    <w:basedOn w:val="CommentText"/>
    <w:next w:val="CommentText"/>
    <w:link w:val="CommentSubjectChar"/>
    <w:rsid w:val="00EE45E7"/>
    <w:rPr>
      <w:b/>
      <w:bCs/>
    </w:rPr>
  </w:style>
  <w:style w:type="character" w:customStyle="1" w:styleId="CommentSubjectChar">
    <w:name w:val="Comment Subject Char"/>
    <w:link w:val="CommentSubject"/>
    <w:rsid w:val="00EE45E7"/>
    <w:rPr>
      <w:b/>
      <w:bCs/>
    </w:rPr>
  </w:style>
  <w:style w:type="paragraph" w:styleId="BalloonText">
    <w:name w:val="Balloon Text"/>
    <w:basedOn w:val="Normal"/>
    <w:link w:val="BalloonTextChar"/>
    <w:rsid w:val="00EE45E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EE45E7"/>
    <w:rPr>
      <w:rFonts w:ascii="Segoe UI" w:hAnsi="Segoe UI" w:cs="Segoe UI"/>
      <w:sz w:val="18"/>
      <w:szCs w:val="18"/>
    </w:rPr>
  </w:style>
  <w:style w:type="character" w:customStyle="1" w:styleId="BodyTextIndent2Char">
    <w:name w:val="Body Text Indent 2 Char"/>
    <w:link w:val="BodyTextIndent2"/>
    <w:rsid w:val="00A02F01"/>
    <w:rPr>
      <w:rFonts w:ascii="Verdana" w:hAnsi="Verdana"/>
      <w:sz w:val="24"/>
      <w:szCs w:val="24"/>
    </w:rPr>
  </w:style>
  <w:style w:type="character" w:customStyle="1" w:styleId="apple-converted-space">
    <w:name w:val="apple-converted-space"/>
    <w:rsid w:val="00A02F01"/>
  </w:style>
  <w:style w:type="character" w:styleId="UnresolvedMention">
    <w:name w:val="Unresolved Mention"/>
    <w:uiPriority w:val="99"/>
    <w:semiHidden/>
    <w:unhideWhenUsed/>
    <w:rsid w:val="001A5AC4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606DB1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92518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6470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25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2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11664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7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3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6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90946">
              <w:marLeft w:val="28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4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306445">
                  <w:marLeft w:val="28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93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file:///C:\Users\Ur17ihl\AppData\Local\Microsoft\Windows\INetCache\Content.Outlook\AppData\Local\Microsoft\windows\INetCache\AppData\Local\Microsoft\Windows\INetCache\Content.Outlook\AppData\Local\Microsoft\AppData\Local\Microsoft\Windows\INetCache\Content.Outlook\AppData\Local\Microsoft\Windows\AppData\Local\Microsoft\Windows\INetCache\Content.Outlook\AppData\Local\ur17ihl\AppData\Local\Temp\CMS-2-017428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policy.corp.cvscaremark.com/pnp/faces/DocRenderer?documentId=CALL-0011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policy.corp.cvscaremark.com/pnp/faces/DocRenderer?documentId=CALL-0045" TargetMode="External"/><Relationship Id="rId40" Type="http://schemas.openxmlformats.org/officeDocument/2006/relationships/hyperlink" Target="file:///C:\Users\Ur17ihl\AppData\Local\Microsoft\Windows\INetCache\Content.Outlook\AppData\Local\Microsoft\windows\INetCache\AppData\Local\Microsoft\Windows\INetCache\Content.Outlook\AppData\Local\Microsoft\windows\1\CMS-PRD1-105672" TargetMode="Externa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m1zeup\Application%20Data\Microsoft\Templates\Work%20Instruction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18cf9b0-f5e9-4151-a498-99c0cdb9f6e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4FD6FFDEC3FA44AB86F793AC7F4992" ma:contentTypeVersion="18" ma:contentTypeDescription="Create a new document." ma:contentTypeScope="" ma:versionID="1938c12155313bf3e20f182026ceb1db">
  <xsd:schema xmlns:xsd="http://www.w3.org/2001/XMLSchema" xmlns:xs="http://www.w3.org/2001/XMLSchema" xmlns:p="http://schemas.microsoft.com/office/2006/metadata/properties" xmlns:ns3="818cf9b0-f5e9-4151-a498-99c0cdb9f6e9" xmlns:ns4="8bfc775a-a2cd-4378-a1a1-82f74351ec76" targetNamespace="http://schemas.microsoft.com/office/2006/metadata/properties" ma:root="true" ma:fieldsID="d0380f8163c85eac54880e9e8a3bf3e8" ns3:_="" ns4:_="">
    <xsd:import namespace="818cf9b0-f5e9-4151-a498-99c0cdb9f6e9"/>
    <xsd:import namespace="8bfc775a-a2cd-4378-a1a1-82f74351ec7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8cf9b0-f5e9-4151-a498-99c0cdb9f6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fc775a-a2cd-4378-a1a1-82f74351ec7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E3C4D9D-071E-441B-879A-A680D5D7210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4D173F3-318B-4A48-A839-5889A8D0DA9E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8bfc775a-a2cd-4378-a1a1-82f74351ec76"/>
    <ds:schemaRef ds:uri="http://purl.org/dc/elements/1.1/"/>
    <ds:schemaRef ds:uri="http://schemas.microsoft.com/office/2006/metadata/properties"/>
    <ds:schemaRef ds:uri="818cf9b0-f5e9-4151-a498-99c0cdb9f6e9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2B6FEE64-742D-4EFE-A061-FB1A2D5B93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F794B07-DB9D-42DE-AF7C-25FF7C76AE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8cf9b0-f5e9-4151-a498-99c0cdb9f6e9"/>
    <ds:schemaRef ds:uri="8bfc775a-a2cd-4378-a1a1-82f74351ec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Work Instruction Template.dot</Template>
  <TotalTime>1</TotalTime>
  <Pages>1</Pages>
  <Words>1206</Words>
  <Characters>6878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Document</vt:lpstr>
    </vt:vector>
  </TitlesOfParts>
  <Company>Caremark RX</Company>
  <LinksUpToDate>false</LinksUpToDate>
  <CharactersWithSpaces>8068</CharactersWithSpaces>
  <SharedDoc>false</SharedDoc>
  <HLinks>
    <vt:vector size="96" baseType="variant">
      <vt:variant>
        <vt:i4>262192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6094896</vt:i4>
      </vt:variant>
      <vt:variant>
        <vt:i4>45</vt:i4>
      </vt:variant>
      <vt:variant>
        <vt:i4>0</vt:i4>
      </vt:variant>
      <vt:variant>
        <vt:i4>5</vt:i4>
      </vt:variant>
      <vt:variant>
        <vt:lpwstr>C:\Users\Ur17ihl\AppData\Local\Microsoft\Windows\INetCache\Content.Outlook\AppData\Local\Microsoft\windows\INetCache\AppData\Local\Microsoft\Windows\INetCache\Content.Outlook\AppData\Local\Microsoft\windows\1\CMS-PRD1-105672</vt:lpwstr>
      </vt:variant>
      <vt:variant>
        <vt:lpwstr/>
      </vt:variant>
      <vt:variant>
        <vt:i4>7929959</vt:i4>
      </vt:variant>
      <vt:variant>
        <vt:i4>42</vt:i4>
      </vt:variant>
      <vt:variant>
        <vt:i4>0</vt:i4>
      </vt:variant>
      <vt:variant>
        <vt:i4>5</vt:i4>
      </vt:variant>
      <vt:variant>
        <vt:lpwstr>file://C:\Users\Ur17ihl\AppData\Local\Microsoft\Windows\INetCache\Content.Outlook\AppData\Local\Microsoft\windows\INetCache\AppData\Local\Microsoft\Windows\INetCache\Content.Outlook\AppData\Local\Microsoft\AppData\Local\Microsoft\Windows\INetCache\Content.Outlook\AppData\Local\Microsoft\Windows\AppData\Local\Microsoft\Windows\INetCache\Content.Outlook\AppData\Local\ur17ihl\AppData\Local\Temp\CMS-2-017428</vt:lpwstr>
      </vt:variant>
      <vt:variant>
        <vt:lpwstr/>
      </vt:variant>
      <vt:variant>
        <vt:i4>2949170</vt:i4>
      </vt:variant>
      <vt:variant>
        <vt:i4>39</vt:i4>
      </vt:variant>
      <vt:variant>
        <vt:i4>0</vt:i4>
      </vt:variant>
      <vt:variant>
        <vt:i4>5</vt:i4>
      </vt:variant>
      <vt:variant>
        <vt:lpwstr>https://policy.corp.cvscaremark.com/pnp/faces/DocRenderer?documentId=CALL-0011</vt:lpwstr>
      </vt:variant>
      <vt:variant>
        <vt:lpwstr/>
      </vt:variant>
      <vt:variant>
        <vt:i4>2687031</vt:i4>
      </vt:variant>
      <vt:variant>
        <vt:i4>36</vt:i4>
      </vt:variant>
      <vt:variant>
        <vt:i4>0</vt:i4>
      </vt:variant>
      <vt:variant>
        <vt:i4>5</vt:i4>
      </vt:variant>
      <vt:variant>
        <vt:lpwstr>https://policy.corp.cvscaremark.com/pnp/faces/DocRenderer?documentId=CALL-0045</vt:lpwstr>
      </vt:variant>
      <vt:variant>
        <vt:lpwstr/>
      </vt:variant>
      <vt:variant>
        <vt:i4>262192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5505086</vt:i4>
      </vt:variant>
      <vt:variant>
        <vt:i4>30</vt:i4>
      </vt:variant>
      <vt:variant>
        <vt:i4>0</vt:i4>
      </vt:variant>
      <vt:variant>
        <vt:i4>5</vt:i4>
      </vt:variant>
      <vt:variant>
        <vt:lpwstr>C:\Users\Ur17ihl\AppData\Local\Microsoft\Windows\INetCache\Content.Outlook\AppData\Local\Microsoft\windows\INetCache\AppData\Local\Microsoft\Windows\INetCache\Content.Outlook\8HB50H3P\CMS-PCP1-038374</vt:lpwstr>
      </vt:variant>
      <vt:variant>
        <vt:lpwstr/>
      </vt:variant>
      <vt:variant>
        <vt:i4>262192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544079911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_FEP_–_Prior</vt:lpwstr>
      </vt:variant>
      <vt:variant>
        <vt:i4>262192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1310770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_Toc204161238</vt:lpwstr>
      </vt:variant>
      <vt:variant>
        <vt:i4>1310770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_Toc204161237</vt:lpwstr>
      </vt:variant>
      <vt:variant>
        <vt:i4>1310770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_Toc204161236</vt:lpwstr>
      </vt:variant>
      <vt:variant>
        <vt:i4>1310770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_Toc204161235</vt:lpwstr>
      </vt:variant>
      <vt:variant>
        <vt:i4>1310770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_Toc204161234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Document</dc:title>
  <dc:subject/>
  <dc:creator>David Davis</dc:creator>
  <cp:keywords/>
  <cp:lastModifiedBy>Schoenstein, Holly C</cp:lastModifiedBy>
  <cp:revision>2</cp:revision>
  <cp:lastPrinted>2007-01-04T04:56:00Z</cp:lastPrinted>
  <dcterms:created xsi:type="dcterms:W3CDTF">2025-08-12T18:55:00Z</dcterms:created>
  <dcterms:modified xsi:type="dcterms:W3CDTF">2025-08-12T18:55:00Z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2021-11-11T20:16:03Z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9bbbf170-4a42-4b90-a075-4b32b718eb2a</vt:lpwstr>
  </property>
  <property fmtid="{D5CDD505-2E9C-101B-9397-08002B2CF9AE}" pid="8" name="MSIP_Label_67599526-06ca-49cc-9fa9-5307800a949a_ContentBits">
    <vt:lpwstr>0</vt:lpwstr>
  </property>
  <property fmtid="{D5CDD505-2E9C-101B-9397-08002B2CF9AE}" pid="9" name="ContentTypeId">
    <vt:lpwstr>0x010100824FD6FFDEC3FA44AB86F793AC7F4992</vt:lpwstr>
  </property>
</Properties>
</file>