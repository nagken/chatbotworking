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CB8BE" w14:textId="7C939D91" w:rsidR="00255C6B" w:rsidRPr="00812777" w:rsidRDefault="00B606B4" w:rsidP="00F81B88">
      <w:pPr>
        <w:pStyle w:val="Heading1"/>
        <w:spacing w:before="120" w:after="120"/>
        <w:rPr>
          <w:rFonts w:ascii="Verdana" w:hAnsi="Verdana"/>
          <w:color w:val="000000"/>
          <w:sz w:val="36"/>
          <w:szCs w:val="36"/>
        </w:rPr>
      </w:pPr>
      <w:bookmarkStart w:id="0" w:name="_top"/>
      <w:bookmarkEnd w:id="0"/>
      <w:proofErr w:type="spellStart"/>
      <w:r>
        <w:rPr>
          <w:rFonts w:ascii="Verdana" w:hAnsi="Verdana"/>
          <w:color w:val="000000"/>
          <w:sz w:val="36"/>
          <w:szCs w:val="36"/>
        </w:rPr>
        <w:t>PeopleSafe</w:t>
      </w:r>
      <w:proofErr w:type="spellEnd"/>
      <w:r>
        <w:rPr>
          <w:rFonts w:ascii="Verdana" w:hAnsi="Verdana"/>
          <w:color w:val="000000"/>
          <w:sz w:val="36"/>
          <w:szCs w:val="36"/>
        </w:rPr>
        <w:t xml:space="preserve"> - </w:t>
      </w:r>
      <w:r w:rsidR="0086557C">
        <w:rPr>
          <w:rFonts w:ascii="Verdana" w:hAnsi="Verdana"/>
          <w:color w:val="000000"/>
          <w:sz w:val="36"/>
          <w:szCs w:val="36"/>
        </w:rPr>
        <w:t xml:space="preserve">Retail </w:t>
      </w:r>
      <w:r w:rsidR="002F6221">
        <w:rPr>
          <w:rFonts w:ascii="Verdana" w:hAnsi="Verdana"/>
          <w:color w:val="000000"/>
          <w:sz w:val="36"/>
          <w:szCs w:val="36"/>
        </w:rPr>
        <w:t xml:space="preserve">Pharmacy </w:t>
      </w:r>
      <w:r w:rsidR="003A59C9">
        <w:rPr>
          <w:rFonts w:ascii="Verdana" w:hAnsi="Verdana"/>
          <w:color w:val="000000"/>
          <w:sz w:val="36"/>
          <w:szCs w:val="36"/>
        </w:rPr>
        <w:t xml:space="preserve">Details and </w:t>
      </w:r>
      <w:r w:rsidR="002F6221">
        <w:rPr>
          <w:rFonts w:ascii="Verdana" w:hAnsi="Verdana"/>
          <w:color w:val="000000"/>
          <w:sz w:val="36"/>
          <w:szCs w:val="36"/>
        </w:rPr>
        <w:t>Locator</w:t>
      </w:r>
    </w:p>
    <w:p w14:paraId="088B12E5" w14:textId="77777777" w:rsidR="00882745" w:rsidRDefault="00882745" w:rsidP="00DB7E2C">
      <w:pPr>
        <w:pStyle w:val="TOC2"/>
      </w:pPr>
    </w:p>
    <w:p w14:paraId="1B8365A1" w14:textId="30F02A14" w:rsidR="00C236C6" w:rsidRPr="00F81B88" w:rsidRDefault="007F112C" w:rsidP="00F81B88">
      <w:pPr>
        <w:spacing w:before="120" w:after="120"/>
        <w:rPr>
          <w:rFonts w:ascii="Verdana" w:hAnsi="Verdana"/>
          <w:noProof/>
          <w:sz w:val="22"/>
          <w:szCs w:val="22"/>
        </w:rPr>
      </w:pPr>
      <w:r w:rsidRPr="00006174">
        <w:rPr>
          <w:rFonts w:ascii="Verdana" w:hAnsi="Verdana"/>
        </w:rPr>
        <w:fldChar w:fldCharType="begin"/>
      </w:r>
      <w:r w:rsidRPr="00F81B88">
        <w:rPr>
          <w:rFonts w:ascii="Verdana" w:hAnsi="Verdana"/>
        </w:rPr>
        <w:instrText xml:space="preserve"> TOC \o "2-2" \n \p " " \h \z \u </w:instrText>
      </w:r>
      <w:r w:rsidRPr="00006174">
        <w:rPr>
          <w:rFonts w:ascii="Verdana" w:hAnsi="Verdana"/>
        </w:rPr>
        <w:fldChar w:fldCharType="separate"/>
      </w:r>
      <w:hyperlink w:anchor="_Toc141849701" w:history="1">
        <w:r w:rsidR="00C236C6" w:rsidRPr="00006174">
          <w:rPr>
            <w:rStyle w:val="Hyperlink"/>
            <w:rFonts w:ascii="Verdana" w:hAnsi="Verdana"/>
            <w:noProof/>
          </w:rPr>
          <w:t>Locating and Obtaining Information for In Network Retail Pharmacy</w:t>
        </w:r>
      </w:hyperlink>
    </w:p>
    <w:p w14:paraId="1ADE9E84" w14:textId="78ED1FB0" w:rsidR="00C236C6" w:rsidRPr="00F81B88" w:rsidRDefault="00C236C6" w:rsidP="00F81B88">
      <w:pPr>
        <w:spacing w:before="120" w:after="120"/>
        <w:rPr>
          <w:rFonts w:ascii="Verdana" w:hAnsi="Verdana"/>
          <w:noProof/>
          <w:sz w:val="22"/>
          <w:szCs w:val="22"/>
        </w:rPr>
      </w:pPr>
      <w:hyperlink w:anchor="_Toc141849702" w:history="1">
        <w:r w:rsidRPr="00006174">
          <w:rPr>
            <w:rStyle w:val="Hyperlink"/>
            <w:rFonts w:ascii="Verdana" w:hAnsi="Verdana"/>
            <w:noProof/>
          </w:rPr>
          <w:t>View Pharmacy Details Screen</w:t>
        </w:r>
      </w:hyperlink>
    </w:p>
    <w:p w14:paraId="6973FD4D" w14:textId="7400EA33" w:rsidR="00C236C6" w:rsidRPr="00F81B88" w:rsidRDefault="00C236C6" w:rsidP="00F81B88">
      <w:pPr>
        <w:spacing w:before="120" w:after="120"/>
        <w:rPr>
          <w:rFonts w:ascii="Verdana" w:hAnsi="Verdana"/>
          <w:noProof/>
          <w:sz w:val="22"/>
          <w:szCs w:val="22"/>
        </w:rPr>
      </w:pPr>
      <w:hyperlink w:anchor="_Toc141849703" w:history="1">
        <w:r w:rsidRPr="00006174">
          <w:rPr>
            <w:rStyle w:val="Hyperlink"/>
            <w:rFonts w:ascii="Verdana" w:hAnsi="Verdana"/>
            <w:noProof/>
          </w:rPr>
          <w:t>Turn Around Time</w:t>
        </w:r>
      </w:hyperlink>
    </w:p>
    <w:p w14:paraId="21C95A87" w14:textId="5A68BB05" w:rsidR="00C236C6" w:rsidRPr="00F81B88" w:rsidRDefault="00C236C6" w:rsidP="00F81B88">
      <w:pPr>
        <w:spacing w:before="120" w:after="120"/>
        <w:rPr>
          <w:rFonts w:ascii="Verdana" w:hAnsi="Verdana"/>
          <w:noProof/>
          <w:sz w:val="22"/>
          <w:szCs w:val="22"/>
        </w:rPr>
      </w:pPr>
      <w:hyperlink w:anchor="_Toc141849704" w:history="1">
        <w:r w:rsidRPr="00006174">
          <w:rPr>
            <w:rStyle w:val="Hyperlink"/>
            <w:rFonts w:ascii="Verdana" w:hAnsi="Verdana"/>
            <w:noProof/>
          </w:rPr>
          <w:t>Related Documents</w:t>
        </w:r>
      </w:hyperlink>
    </w:p>
    <w:p w14:paraId="5B5B6BF8" w14:textId="44A2A191" w:rsidR="00A02889" w:rsidRDefault="007F112C" w:rsidP="00F81B88">
      <w:pPr>
        <w:spacing w:before="120" w:after="120"/>
        <w:rPr>
          <w:rFonts w:ascii="Verdana" w:hAnsi="Verdana"/>
        </w:rPr>
      </w:pPr>
      <w:r w:rsidRPr="00006174">
        <w:rPr>
          <w:rFonts w:ascii="Verdana" w:hAnsi="Verdana"/>
        </w:rPr>
        <w:fldChar w:fldCharType="end"/>
      </w:r>
    </w:p>
    <w:p w14:paraId="6E14EDCB" w14:textId="77777777" w:rsidR="00104473" w:rsidRDefault="00104473" w:rsidP="00F81B88">
      <w:pPr>
        <w:spacing w:before="120" w:after="120"/>
        <w:rPr>
          <w:rFonts w:ascii="Verdana" w:hAnsi="Verdana"/>
        </w:rPr>
      </w:pPr>
    </w:p>
    <w:p w14:paraId="1FE495B6" w14:textId="73C2B1F9" w:rsidR="000E10BB" w:rsidRPr="00F81B88" w:rsidRDefault="00EB7C76" w:rsidP="00F81B88">
      <w:pPr>
        <w:spacing w:before="120" w:after="120"/>
        <w:rPr>
          <w:rFonts w:ascii="Verdana" w:hAnsi="Verdana"/>
        </w:rPr>
      </w:pPr>
      <w:bookmarkStart w:id="1" w:name="_Overview"/>
      <w:bookmarkEnd w:id="1"/>
      <w:r w:rsidRPr="00F81B88">
        <w:rPr>
          <w:rFonts w:ascii="Verdana" w:hAnsi="Verdana"/>
          <w:b/>
          <w:bCs/>
        </w:rPr>
        <w:t>Description:</w:t>
      </w:r>
      <w:r w:rsidRPr="00F81B88">
        <w:rPr>
          <w:rFonts w:ascii="Verdana" w:hAnsi="Verdana"/>
        </w:rPr>
        <w:t xml:space="preserve">  </w:t>
      </w:r>
      <w:r w:rsidR="000E10BB" w:rsidRPr="00F81B88">
        <w:rPr>
          <w:rFonts w:ascii="Verdana" w:hAnsi="Verdana"/>
        </w:rPr>
        <w:t>P</w:t>
      </w:r>
      <w:r w:rsidR="00DB50BB" w:rsidRPr="00F81B88">
        <w:rPr>
          <w:rFonts w:ascii="Verdana" w:hAnsi="Verdana"/>
        </w:rPr>
        <w:t xml:space="preserve">rocess </w:t>
      </w:r>
      <w:r w:rsidR="005D775C" w:rsidRPr="00F81B88">
        <w:rPr>
          <w:rFonts w:ascii="Verdana" w:hAnsi="Verdana"/>
        </w:rPr>
        <w:t>of locating and obtaining information for In-network retail pharmacies</w:t>
      </w:r>
      <w:r w:rsidR="005E6F1E" w:rsidRPr="00F81B88">
        <w:rPr>
          <w:rFonts w:ascii="Verdana" w:hAnsi="Verdana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5A64DA" w:rsidRPr="00891F81" w14:paraId="26A3C5E2" w14:textId="77777777" w:rsidTr="00F81B88">
        <w:tc>
          <w:tcPr>
            <w:tcW w:w="5000" w:type="pct"/>
            <w:shd w:val="clear" w:color="auto" w:fill="BFBFBF" w:themeFill="background1" w:themeFillShade="BF"/>
          </w:tcPr>
          <w:p w14:paraId="60BBFB47" w14:textId="39613BEE" w:rsidR="005A64DA" w:rsidRPr="00891F81" w:rsidRDefault="00B304BC" w:rsidP="00EB7C76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2" w:name="_Various_Work_Instructions"/>
            <w:bookmarkStart w:id="3" w:name="_PAR_Process_after_a_FRX_/_FRC_confl"/>
            <w:bookmarkStart w:id="4" w:name="_Next_Day_and"/>
            <w:bookmarkStart w:id="5" w:name="_Scanning_the_Targets"/>
            <w:bookmarkStart w:id="6" w:name="_LAN_Log_In"/>
            <w:bookmarkStart w:id="7" w:name="_AMOS_Log_In"/>
            <w:bookmarkStart w:id="8" w:name="_Search_by_Order#"/>
            <w:bookmarkStart w:id="9" w:name="_Check_Look_Up"/>
            <w:bookmarkStart w:id="10" w:name="_Process"/>
            <w:bookmarkStart w:id="11" w:name="_Generated_Retail_Pharmacy"/>
            <w:bookmarkStart w:id="12" w:name="_Toc141849701"/>
            <w:bookmarkStart w:id="13" w:name="OLE_LINK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r>
              <w:rPr>
                <w:rFonts w:ascii="Verdana" w:hAnsi="Verdana"/>
                <w:i w:val="0"/>
                <w:iCs w:val="0"/>
              </w:rPr>
              <w:t xml:space="preserve">Locating and </w:t>
            </w:r>
            <w:r w:rsidR="00DB50BB">
              <w:rPr>
                <w:rFonts w:ascii="Verdana" w:hAnsi="Verdana"/>
                <w:i w:val="0"/>
                <w:iCs w:val="0"/>
              </w:rPr>
              <w:t xml:space="preserve">Obtaining </w:t>
            </w:r>
            <w:r>
              <w:rPr>
                <w:rFonts w:ascii="Verdana" w:hAnsi="Verdana"/>
                <w:i w:val="0"/>
                <w:iCs w:val="0"/>
              </w:rPr>
              <w:t xml:space="preserve">Information for </w:t>
            </w:r>
            <w:r w:rsidR="00DB50BB">
              <w:rPr>
                <w:rFonts w:ascii="Verdana" w:hAnsi="Verdana"/>
                <w:i w:val="0"/>
                <w:iCs w:val="0"/>
              </w:rPr>
              <w:t>In Network</w:t>
            </w:r>
            <w:r w:rsidR="000C2D35" w:rsidRPr="00891F81">
              <w:rPr>
                <w:rFonts w:ascii="Verdana" w:hAnsi="Verdana"/>
                <w:i w:val="0"/>
                <w:iCs w:val="0"/>
              </w:rPr>
              <w:t xml:space="preserve"> Retail Pharmacy</w:t>
            </w:r>
            <w:bookmarkEnd w:id="12"/>
            <w:r w:rsidR="002362C4">
              <w:rPr>
                <w:rFonts w:ascii="Verdana" w:hAnsi="Verdana"/>
                <w:i w:val="0"/>
                <w:iCs w:val="0"/>
              </w:rPr>
              <w:t xml:space="preserve"> </w:t>
            </w:r>
            <w:r w:rsidR="00EB7C76">
              <w:rPr>
                <w:rFonts w:ascii="Verdana" w:hAnsi="Verdana"/>
                <w:i w:val="0"/>
                <w:iCs w:val="0"/>
              </w:rPr>
              <w:t xml:space="preserve"> </w:t>
            </w:r>
            <w:r w:rsidRPr="002362C4">
              <w:rPr>
                <w:rFonts w:ascii="Verdana" w:hAnsi="Verdana"/>
                <w:b w:val="0"/>
                <w:i w:val="0"/>
                <w:iCs w:val="0"/>
              </w:rPr>
              <w:t xml:space="preserve">  </w:t>
            </w:r>
            <w:bookmarkEnd w:id="13"/>
          </w:p>
        </w:tc>
      </w:tr>
    </w:tbl>
    <w:p w14:paraId="245A173A" w14:textId="06FCC6B0" w:rsidR="005C617A" w:rsidRPr="0046754E" w:rsidRDefault="0046754E" w:rsidP="00EB7C76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Perform the step</w:t>
      </w:r>
      <w:r w:rsidR="00F34CD5">
        <w:rPr>
          <w:rFonts w:ascii="Verdana" w:hAnsi="Verdana"/>
        </w:rPr>
        <w:t>s</w:t>
      </w:r>
      <w:r>
        <w:rPr>
          <w:rFonts w:ascii="Verdana" w:hAnsi="Verdana"/>
        </w:rPr>
        <w:t xml:space="preserve"> below: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4"/>
        <w:gridCol w:w="2706"/>
        <w:gridCol w:w="1996"/>
        <w:gridCol w:w="204"/>
        <w:gridCol w:w="1087"/>
        <w:gridCol w:w="6133"/>
      </w:tblGrid>
      <w:tr w:rsidR="00B5318D" w14:paraId="78F0A63B" w14:textId="77777777" w:rsidTr="00501BF3">
        <w:tc>
          <w:tcPr>
            <w:tcW w:w="262" w:type="pct"/>
            <w:shd w:val="clear" w:color="auto" w:fill="D9D9D9" w:themeFill="background1" w:themeFillShade="D9"/>
          </w:tcPr>
          <w:p w14:paraId="2F39BF3F" w14:textId="77777777" w:rsidR="00EA63E4" w:rsidRPr="00891F81" w:rsidRDefault="00EA63E4" w:rsidP="00EB7C76">
            <w:pPr>
              <w:tabs>
                <w:tab w:val="left" w:pos="1155"/>
              </w:tabs>
              <w:spacing w:before="120" w:after="120"/>
              <w:jc w:val="center"/>
              <w:rPr>
                <w:rFonts w:ascii="Verdana" w:hAnsi="Verdana"/>
                <w:b/>
              </w:rPr>
            </w:pPr>
            <w:r w:rsidRPr="00891F81">
              <w:rPr>
                <w:rFonts w:ascii="Verdana" w:hAnsi="Verdana"/>
                <w:b/>
              </w:rPr>
              <w:t>Step</w:t>
            </w:r>
          </w:p>
        </w:tc>
        <w:tc>
          <w:tcPr>
            <w:tcW w:w="4738" w:type="pct"/>
            <w:gridSpan w:val="5"/>
            <w:shd w:val="clear" w:color="auto" w:fill="D9D9D9" w:themeFill="background1" w:themeFillShade="D9"/>
          </w:tcPr>
          <w:p w14:paraId="556AB00C" w14:textId="77777777" w:rsidR="00EA63E4" w:rsidRPr="00891F81" w:rsidRDefault="00EA63E4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91F81">
              <w:rPr>
                <w:rFonts w:ascii="Verdana" w:hAnsi="Verdana"/>
                <w:b/>
              </w:rPr>
              <w:t>Action</w:t>
            </w:r>
          </w:p>
        </w:tc>
      </w:tr>
      <w:tr w:rsidR="00B5318D" w14:paraId="07A0CA23" w14:textId="77777777" w:rsidTr="00501BF3">
        <w:tc>
          <w:tcPr>
            <w:tcW w:w="262" w:type="pct"/>
          </w:tcPr>
          <w:p w14:paraId="2787A685" w14:textId="25BA39BD" w:rsidR="00DB50BB" w:rsidRPr="00DB50BB" w:rsidRDefault="00B60686" w:rsidP="00F81B88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 xml:space="preserve"> </w:t>
            </w:r>
            <w:r w:rsidR="00DB50BB">
              <w:rPr>
                <w:rFonts w:ascii="Verdana" w:hAnsi="Verdana"/>
                <w:b/>
              </w:rPr>
              <w:t>1</w:t>
            </w:r>
          </w:p>
        </w:tc>
        <w:tc>
          <w:tcPr>
            <w:tcW w:w="4737" w:type="pct"/>
            <w:gridSpan w:val="5"/>
          </w:tcPr>
          <w:p w14:paraId="1A0C0DFE" w14:textId="37AC5FE3" w:rsidR="002940F3" w:rsidRPr="0073236C" w:rsidRDefault="00D35C50" w:rsidP="0073236C">
            <w:pPr>
              <w:spacing w:before="120" w:after="120"/>
              <w:rPr>
                <w:rFonts w:ascii="Verdana" w:hAnsi="Verdana"/>
              </w:rPr>
            </w:pPr>
            <w:hyperlink r:id="rId11" w:anchor="!/view?docid=57660ff2-9cac-4009-8267-7231e754b512" w:history="1">
              <w:r>
                <w:rPr>
                  <w:rStyle w:val="Hyperlink"/>
                  <w:rFonts w:ascii="Verdana" w:hAnsi="Verdana"/>
                </w:rPr>
                <w:t>Search and locate (027257)</w:t>
              </w:r>
            </w:hyperlink>
            <w:r w:rsidR="00DB50BB" w:rsidRPr="0073236C">
              <w:rPr>
                <w:rFonts w:ascii="Verdana" w:hAnsi="Verdana"/>
              </w:rPr>
              <w:t xml:space="preserve"> the member in PeopleSafe</w:t>
            </w:r>
            <w:r w:rsidR="00EB7C76" w:rsidRPr="0073236C">
              <w:rPr>
                <w:rFonts w:ascii="Verdana" w:hAnsi="Verdana"/>
              </w:rPr>
              <w:t xml:space="preserve"> </w:t>
            </w:r>
            <w:r w:rsidR="00B60686" w:rsidRPr="0073236C">
              <w:rPr>
                <w:rFonts w:ascii="Verdana" w:hAnsi="Verdana"/>
              </w:rPr>
              <w:t>and then continue to the next step.</w:t>
            </w:r>
          </w:p>
          <w:p w14:paraId="5B817C4C" w14:textId="77777777" w:rsidR="00DB50BB" w:rsidRPr="0073236C" w:rsidRDefault="00DB50BB" w:rsidP="00F81B88">
            <w:pPr>
              <w:spacing w:before="120" w:after="120"/>
              <w:rPr>
                <w:rFonts w:ascii="Verdana" w:hAnsi="Verdana"/>
                <w:b/>
              </w:rPr>
            </w:pPr>
          </w:p>
          <w:p w14:paraId="0532C449" w14:textId="4B7E6FCB" w:rsidR="00DA72D1" w:rsidRPr="0073236C" w:rsidRDefault="00DA72D1" w:rsidP="00F81B88">
            <w:pPr>
              <w:spacing w:before="120" w:after="120"/>
              <w:rPr>
                <w:rFonts w:ascii="Verdana" w:hAnsi="Verdana"/>
              </w:rPr>
            </w:pPr>
            <w:bookmarkStart w:id="14" w:name="OLE_LINK57"/>
            <w:r w:rsidRPr="0073236C">
              <w:rPr>
                <w:rFonts w:ascii="Verdana" w:hAnsi="Verdana"/>
                <w:b/>
                <w:bCs/>
              </w:rPr>
              <w:t>Specialty Pharmacies:</w:t>
            </w:r>
            <w:r w:rsidRPr="0073236C">
              <w:rPr>
                <w:rFonts w:ascii="Verdana" w:hAnsi="Verdana"/>
              </w:rPr>
              <w:t xml:space="preserve"> </w:t>
            </w:r>
            <w:r w:rsidR="00C37735" w:rsidRPr="0073236C">
              <w:rPr>
                <w:rFonts w:ascii="Verdana" w:hAnsi="Verdana"/>
              </w:rPr>
              <w:t xml:space="preserve"> </w:t>
            </w:r>
            <w:r w:rsidRPr="0073236C">
              <w:rPr>
                <w:rFonts w:ascii="Verdana" w:hAnsi="Verdana"/>
              </w:rPr>
              <w:t>If mandated to Caremark Specialty, use Caremark Specialty NPI 1134100134. If using a different Specialty Pharmacy, check CIF for details.</w:t>
            </w:r>
            <w:bookmarkEnd w:id="14"/>
          </w:p>
        </w:tc>
      </w:tr>
      <w:tr w:rsidR="00EB7C76" w14:paraId="2EB09B9E" w14:textId="77777777" w:rsidTr="00501BF3">
        <w:trPr>
          <w:trHeight w:val="293"/>
        </w:trPr>
        <w:tc>
          <w:tcPr>
            <w:tcW w:w="262" w:type="pct"/>
            <w:vMerge w:val="restart"/>
            <w:tcBorders>
              <w:bottom w:val="single" w:sz="4" w:space="0" w:color="auto"/>
            </w:tcBorders>
          </w:tcPr>
          <w:p w14:paraId="3E775B3C" w14:textId="00B4517B" w:rsidR="00EB7C76" w:rsidRPr="00891F81" w:rsidRDefault="00EB7C76" w:rsidP="0009253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09253A">
              <w:rPr>
                <w:rFonts w:ascii="Verdana" w:hAnsi="Verdana"/>
                <w:b/>
              </w:rPr>
              <w:t>2</w:t>
            </w:r>
          </w:p>
        </w:tc>
        <w:tc>
          <w:tcPr>
            <w:tcW w:w="4737" w:type="pct"/>
            <w:gridSpan w:val="5"/>
            <w:tcBorders>
              <w:bottom w:val="single" w:sz="4" w:space="0" w:color="auto"/>
            </w:tcBorders>
          </w:tcPr>
          <w:p w14:paraId="3E17B612" w14:textId="13E9DAB0" w:rsidR="00EB7C76" w:rsidRPr="0073236C" w:rsidRDefault="00EB7C76" w:rsidP="0073236C">
            <w:pPr>
              <w:spacing w:before="120" w:after="120"/>
              <w:rPr>
                <w:rFonts w:ascii="Verdana" w:hAnsi="Verdana"/>
              </w:rPr>
            </w:pPr>
            <w:r w:rsidRPr="0073236C">
              <w:rPr>
                <w:rFonts w:ascii="Verdana" w:hAnsi="Verdana"/>
              </w:rPr>
              <w:t xml:space="preserve">Select </w:t>
            </w:r>
            <w:r w:rsidRPr="0073236C">
              <w:rPr>
                <w:rFonts w:ascii="Verdana" w:hAnsi="Verdana"/>
                <w:b/>
              </w:rPr>
              <w:t xml:space="preserve">Pharmacy Network </w:t>
            </w:r>
            <w:r w:rsidRPr="0073236C">
              <w:rPr>
                <w:rFonts w:ascii="Verdana" w:hAnsi="Verdana"/>
                <w:bCs/>
              </w:rPr>
              <w:t>and in</w:t>
            </w:r>
            <w:r w:rsidRPr="0073236C">
              <w:rPr>
                <w:rFonts w:ascii="Verdana" w:hAnsi="Verdana"/>
                <w:b/>
              </w:rPr>
              <w:t xml:space="preserve"> </w:t>
            </w:r>
            <w:r w:rsidRPr="0073236C">
              <w:rPr>
                <w:rFonts w:ascii="Verdana" w:hAnsi="Verdana"/>
              </w:rPr>
              <w:t xml:space="preserve">the Search Section of the </w:t>
            </w:r>
            <w:r w:rsidRPr="0073236C">
              <w:rPr>
                <w:rFonts w:ascii="Verdana" w:hAnsi="Verdana"/>
                <w:b/>
              </w:rPr>
              <w:t>Pharmacy Network Screen</w:t>
            </w:r>
            <w:r w:rsidRPr="0073236C">
              <w:rPr>
                <w:rFonts w:ascii="Verdana" w:hAnsi="Verdana"/>
              </w:rPr>
              <w:t xml:space="preserve">, determine:  </w:t>
            </w:r>
          </w:p>
        </w:tc>
      </w:tr>
      <w:tr w:rsidR="008C79F5" w14:paraId="29720483" w14:textId="77777777" w:rsidTr="00501BF3">
        <w:trPr>
          <w:trHeight w:val="54"/>
        </w:trPr>
        <w:tc>
          <w:tcPr>
            <w:tcW w:w="262" w:type="pct"/>
            <w:vMerge/>
          </w:tcPr>
          <w:p w14:paraId="4DF6B332" w14:textId="77777777" w:rsidR="00EB7C76" w:rsidRPr="00891F81" w:rsidRDefault="00EB7C76" w:rsidP="0009253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928" w:type="pct"/>
            <w:gridSpan w:val="3"/>
            <w:shd w:val="clear" w:color="auto" w:fill="D9D9D9" w:themeFill="background1" w:themeFillShade="D9"/>
          </w:tcPr>
          <w:p w14:paraId="0C45703D" w14:textId="77777777" w:rsidR="00EB7C76" w:rsidRPr="00891F81" w:rsidRDefault="00EB7C76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91F81">
              <w:rPr>
                <w:rFonts w:ascii="Verdana" w:hAnsi="Verdana"/>
                <w:b/>
              </w:rPr>
              <w:t>If the caller is requesting a search from…</w:t>
            </w:r>
          </w:p>
        </w:tc>
        <w:tc>
          <w:tcPr>
            <w:tcW w:w="2809" w:type="pct"/>
            <w:gridSpan w:val="2"/>
            <w:shd w:val="clear" w:color="auto" w:fill="D9D9D9" w:themeFill="background1" w:themeFillShade="D9"/>
          </w:tcPr>
          <w:p w14:paraId="5EEF9D4A" w14:textId="77777777" w:rsidR="00EB7C76" w:rsidRPr="00891F81" w:rsidRDefault="00EB7C76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91F81">
              <w:rPr>
                <w:rFonts w:ascii="Verdana" w:hAnsi="Verdana"/>
                <w:b/>
              </w:rPr>
              <w:t>Then…</w:t>
            </w:r>
          </w:p>
        </w:tc>
      </w:tr>
      <w:tr w:rsidR="00F81B88" w14:paraId="5D87A3CD" w14:textId="77777777" w:rsidTr="00501BF3">
        <w:trPr>
          <w:trHeight w:val="54"/>
        </w:trPr>
        <w:tc>
          <w:tcPr>
            <w:tcW w:w="262" w:type="pct"/>
            <w:vMerge/>
          </w:tcPr>
          <w:p w14:paraId="1623ED42" w14:textId="77777777" w:rsidR="00EB7C76" w:rsidRPr="00891F81" w:rsidRDefault="00EB7C76" w:rsidP="0009253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928" w:type="pct"/>
            <w:gridSpan w:val="3"/>
          </w:tcPr>
          <w:p w14:paraId="0AE7C16A" w14:textId="0DD9C7E1" w:rsidR="00EB7C76" w:rsidRPr="00A02889" w:rsidRDefault="00EB7C76" w:rsidP="00EB7C76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A</w:t>
            </w:r>
            <w:r w:rsidRPr="00A02889">
              <w:rPr>
                <w:rFonts w:ascii="Verdana" w:hAnsi="Verdana"/>
              </w:rPr>
              <w:t>uto-populated address</w:t>
            </w:r>
          </w:p>
        </w:tc>
        <w:tc>
          <w:tcPr>
            <w:tcW w:w="2809" w:type="pct"/>
            <w:gridSpan w:val="2"/>
          </w:tcPr>
          <w:p w14:paraId="77F3C2DE" w14:textId="20A68CEA" w:rsidR="00EB7C76" w:rsidRPr="00891F81" w:rsidRDefault="00EB7C76" w:rsidP="00EB7C76">
            <w:pPr>
              <w:spacing w:before="120" w:after="120"/>
              <w:rPr>
                <w:rFonts w:ascii="Verdana" w:hAnsi="Verdana"/>
              </w:rPr>
            </w:pPr>
            <w:r w:rsidRPr="00891F81">
              <w:rPr>
                <w:rFonts w:ascii="Verdana" w:hAnsi="Verdana"/>
              </w:rPr>
              <w:t>Confirm the address with the caller</w:t>
            </w:r>
            <w:r w:rsidR="009B27EB" w:rsidRPr="00891F81">
              <w:rPr>
                <w:rFonts w:ascii="Verdana" w:hAnsi="Verdana"/>
              </w:rPr>
              <w:t xml:space="preserve">. </w:t>
            </w:r>
          </w:p>
        </w:tc>
      </w:tr>
      <w:tr w:rsidR="00F81B88" w14:paraId="2B691257" w14:textId="77777777" w:rsidTr="00501BF3">
        <w:trPr>
          <w:trHeight w:val="54"/>
        </w:trPr>
        <w:tc>
          <w:tcPr>
            <w:tcW w:w="262" w:type="pct"/>
            <w:vMerge/>
          </w:tcPr>
          <w:p w14:paraId="37A3D1B4" w14:textId="77777777" w:rsidR="00EB7C76" w:rsidRPr="00891F81" w:rsidRDefault="00EB7C76" w:rsidP="0009253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928" w:type="pct"/>
            <w:gridSpan w:val="3"/>
          </w:tcPr>
          <w:p w14:paraId="728C0070" w14:textId="462E8427" w:rsidR="00EB7C76" w:rsidRPr="00A02889" w:rsidRDefault="00EB7C76" w:rsidP="00EB7C76">
            <w:pPr>
              <w:spacing w:before="120" w:after="120"/>
              <w:rPr>
                <w:rFonts w:ascii="Verdana" w:hAnsi="Verdana"/>
              </w:rPr>
            </w:pPr>
            <w:r w:rsidRPr="00A02889">
              <w:rPr>
                <w:rFonts w:ascii="Verdana" w:hAnsi="Verdana"/>
              </w:rPr>
              <w:t xml:space="preserve">Another address or if the auto-populated address needs to </w:t>
            </w:r>
            <w:r w:rsidR="00DA72D1">
              <w:rPr>
                <w:rFonts w:ascii="Verdana" w:hAnsi="Verdana"/>
              </w:rPr>
              <w:t xml:space="preserve">be </w:t>
            </w:r>
            <w:r w:rsidRPr="00A02889">
              <w:rPr>
                <w:rFonts w:ascii="Verdana" w:hAnsi="Verdana"/>
              </w:rPr>
              <w:t>updated</w:t>
            </w:r>
          </w:p>
        </w:tc>
        <w:tc>
          <w:tcPr>
            <w:tcW w:w="2809" w:type="pct"/>
            <w:gridSpan w:val="2"/>
          </w:tcPr>
          <w:p w14:paraId="7FF9C0DE" w14:textId="20A2DBD9" w:rsidR="00EB7C76" w:rsidRPr="00891F81" w:rsidRDefault="00EB7C76" w:rsidP="00EB7C76">
            <w:pPr>
              <w:spacing w:before="120" w:after="120"/>
              <w:rPr>
                <w:rFonts w:ascii="Verdana" w:hAnsi="Verdana"/>
              </w:rPr>
            </w:pPr>
            <w:r w:rsidRPr="00891F81">
              <w:rPr>
                <w:rFonts w:ascii="Verdana" w:hAnsi="Verdana"/>
              </w:rPr>
              <w:t>Type in the new or updated address information</w:t>
            </w:r>
            <w:r w:rsidR="009B27EB" w:rsidRPr="00891F81">
              <w:rPr>
                <w:rFonts w:ascii="Verdana" w:hAnsi="Verdana"/>
              </w:rPr>
              <w:t xml:space="preserve">. </w:t>
            </w:r>
            <w:r w:rsidRPr="00891F81">
              <w:rPr>
                <w:rFonts w:ascii="Verdana" w:hAnsi="Verdana"/>
              </w:rPr>
              <w:t xml:space="preserve">Click </w:t>
            </w:r>
            <w:r w:rsidRPr="00891F81">
              <w:rPr>
                <w:rFonts w:ascii="Verdana" w:hAnsi="Verdana"/>
                <w:b/>
              </w:rPr>
              <w:t>Search</w:t>
            </w:r>
            <w:r w:rsidR="009B27EB" w:rsidRPr="00891F81">
              <w:rPr>
                <w:rFonts w:ascii="Verdana" w:hAnsi="Verdana"/>
              </w:rPr>
              <w:t xml:space="preserve">. </w:t>
            </w:r>
          </w:p>
        </w:tc>
      </w:tr>
      <w:tr w:rsidR="005F7855" w14:paraId="16AF135E" w14:textId="77777777" w:rsidTr="00501BF3">
        <w:trPr>
          <w:trHeight w:val="45"/>
        </w:trPr>
        <w:tc>
          <w:tcPr>
            <w:tcW w:w="262" w:type="pct"/>
            <w:vMerge w:val="restart"/>
          </w:tcPr>
          <w:p w14:paraId="78F159A9" w14:textId="0AC399B7" w:rsidR="005F7855" w:rsidRPr="00891F81" w:rsidRDefault="00EB7C76" w:rsidP="0009253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3</w:t>
            </w:r>
          </w:p>
        </w:tc>
        <w:tc>
          <w:tcPr>
            <w:tcW w:w="4737" w:type="pct"/>
            <w:gridSpan w:val="5"/>
            <w:tcBorders>
              <w:bottom w:val="single" w:sz="4" w:space="0" w:color="auto"/>
            </w:tcBorders>
          </w:tcPr>
          <w:p w14:paraId="5E09A23A" w14:textId="77777777" w:rsidR="005F7855" w:rsidRPr="0073236C" w:rsidRDefault="00A02889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73236C">
              <w:rPr>
                <w:rFonts w:ascii="Verdana" w:hAnsi="Verdana"/>
                <w:color w:val="000000"/>
              </w:rPr>
              <w:t>Determine i</w:t>
            </w:r>
            <w:r w:rsidR="005F7855" w:rsidRPr="0073236C">
              <w:rPr>
                <w:rFonts w:ascii="Verdana" w:hAnsi="Verdana"/>
                <w:color w:val="000000"/>
              </w:rPr>
              <w:t>f any informational messages are displayed about specific programs or benefits</w:t>
            </w:r>
            <w:r w:rsidR="005D775C" w:rsidRPr="0073236C">
              <w:rPr>
                <w:rFonts w:ascii="Verdana" w:hAnsi="Verdana"/>
                <w:color w:val="000000"/>
              </w:rPr>
              <w:t xml:space="preserve"> then</w:t>
            </w:r>
            <w:r w:rsidR="005F7855" w:rsidRPr="0073236C">
              <w:rPr>
                <w:rFonts w:ascii="Verdana" w:hAnsi="Verdana"/>
                <w:color w:val="000000"/>
              </w:rPr>
              <w:t xml:space="preserve"> consult with the member as appropriate. </w:t>
            </w:r>
          </w:p>
          <w:p w14:paraId="32A17266" w14:textId="77777777" w:rsidR="00A02889" w:rsidRPr="0073236C" w:rsidRDefault="00A02889" w:rsidP="00EB7C76">
            <w:pPr>
              <w:spacing w:before="120" w:after="120"/>
              <w:rPr>
                <w:rFonts w:ascii="Verdana" w:hAnsi="Verdana"/>
                <w:b/>
                <w:color w:val="000000"/>
              </w:rPr>
            </w:pPr>
            <w:r w:rsidRPr="0073236C">
              <w:rPr>
                <w:rFonts w:ascii="Verdana" w:hAnsi="Verdana"/>
                <w:b/>
                <w:color w:val="000000"/>
              </w:rPr>
              <w:t>Examples:</w:t>
            </w:r>
          </w:p>
          <w:p w14:paraId="76AE7909" w14:textId="77777777" w:rsidR="005F7855" w:rsidRPr="0073236C" w:rsidRDefault="005F7855" w:rsidP="00EB7C76">
            <w:pPr>
              <w:numPr>
                <w:ilvl w:val="0"/>
                <w:numId w:val="9"/>
              </w:numPr>
              <w:spacing w:before="120" w:after="120"/>
              <w:ind w:left="526"/>
              <w:rPr>
                <w:rFonts w:ascii="Verdana" w:hAnsi="Verdana"/>
                <w:color w:val="000000"/>
              </w:rPr>
            </w:pPr>
            <w:r w:rsidRPr="0073236C">
              <w:rPr>
                <w:rFonts w:ascii="Verdana" w:hAnsi="Verdana"/>
                <w:color w:val="000000"/>
              </w:rPr>
              <w:t>Maintenance Choice Program Available.</w:t>
            </w:r>
          </w:p>
          <w:p w14:paraId="53DDA0B9" w14:textId="4AF21E54" w:rsidR="005F7855" w:rsidRDefault="005F7855" w:rsidP="001A7ADF">
            <w:pPr>
              <w:numPr>
                <w:ilvl w:val="0"/>
                <w:numId w:val="9"/>
              </w:numPr>
              <w:spacing w:before="120" w:after="120"/>
              <w:ind w:left="526"/>
              <w:rPr>
                <w:rFonts w:ascii="Verdana" w:hAnsi="Verdana"/>
                <w:color w:val="000000"/>
              </w:rPr>
            </w:pPr>
            <w:r w:rsidRPr="0073236C">
              <w:rPr>
                <w:rFonts w:ascii="Verdana" w:hAnsi="Verdana"/>
                <w:color w:val="000000"/>
              </w:rPr>
              <w:t xml:space="preserve">Retail 90 benefits are available for this </w:t>
            </w:r>
            <w:r w:rsidR="005D775C" w:rsidRPr="0073236C">
              <w:rPr>
                <w:rFonts w:ascii="Verdana" w:hAnsi="Verdana"/>
                <w:color w:val="000000"/>
              </w:rPr>
              <w:t>member</w:t>
            </w:r>
            <w:r w:rsidRPr="0073236C">
              <w:rPr>
                <w:rFonts w:ascii="Verdana" w:hAnsi="Verdana"/>
                <w:color w:val="000000"/>
              </w:rPr>
              <w:t>.</w:t>
            </w:r>
          </w:p>
          <w:p w14:paraId="2B31EE3E" w14:textId="77777777" w:rsidR="00563A41" w:rsidRPr="0073236C" w:rsidRDefault="00563A41" w:rsidP="00F81B88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786BBE35" w14:textId="75F10C67" w:rsidR="000220C5" w:rsidRPr="0073236C" w:rsidRDefault="00932CD0" w:rsidP="00EB7C76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 w:rsidRPr="00F81B88">
              <w:rPr>
                <w:rFonts w:ascii="Verdana" w:hAnsi="Verdana"/>
                <w:noProof/>
              </w:rPr>
              <w:drawing>
                <wp:inline distT="0" distB="0" distL="0" distR="0" wp14:anchorId="6FD4B47E" wp14:editId="55A35497">
                  <wp:extent cx="4162425" cy="1695450"/>
                  <wp:effectExtent l="0" t="0" r="0" b="0"/>
                  <wp:docPr id="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425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6CF1C3" w14:textId="77777777" w:rsidR="000220C5" w:rsidRPr="0073236C" w:rsidRDefault="000220C5" w:rsidP="00EB7C76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</w:p>
          <w:p w14:paraId="627AA8EA" w14:textId="6507E3ED" w:rsidR="005F7855" w:rsidRPr="0073236C" w:rsidRDefault="00C75031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73236C">
              <w:rPr>
                <w:rFonts w:ascii="Verdana" w:hAnsi="Verdana"/>
                <w:color w:val="000000"/>
              </w:rPr>
              <w:t>R</w:t>
            </w:r>
            <w:r w:rsidR="005F7855" w:rsidRPr="0073236C">
              <w:rPr>
                <w:rFonts w:ascii="Verdana" w:hAnsi="Verdana"/>
                <w:color w:val="000000"/>
              </w:rPr>
              <w:t xml:space="preserve">efer to </w:t>
            </w:r>
            <w:hyperlink r:id="rId13" w:anchor="!/view?docid=e0d014db-0726-40a1-bf1b-c48f9fbdabb3" w:history="1">
              <w:r w:rsidR="00D35C50">
                <w:rPr>
                  <w:rStyle w:val="Hyperlink"/>
                  <w:rFonts w:ascii="Verdana" w:hAnsi="Verdana"/>
                </w:rPr>
                <w:t>Handling Maintenance Choice Calls (021863)</w:t>
              </w:r>
            </w:hyperlink>
            <w:r w:rsidR="0055670B" w:rsidRPr="0073236C">
              <w:rPr>
                <w:rFonts w:ascii="Verdana" w:hAnsi="Verdana"/>
                <w:color w:val="000000"/>
              </w:rPr>
              <w:t xml:space="preserve"> </w:t>
            </w:r>
            <w:r w:rsidR="00470B31" w:rsidRPr="00F81B88">
              <w:rPr>
                <w:rFonts w:ascii="Verdana" w:hAnsi="Verdana"/>
              </w:rPr>
              <w:t>as needed</w:t>
            </w:r>
            <w:r w:rsidR="00470B31" w:rsidRPr="00F81B88">
              <w:rPr>
                <w:rStyle w:val="Hyperlink"/>
                <w:rFonts w:ascii="Verdana" w:hAnsi="Verdana"/>
                <w:u w:val="none"/>
              </w:rPr>
              <w:t xml:space="preserve"> </w:t>
            </w:r>
            <w:r w:rsidR="0055670B" w:rsidRPr="003C05D7">
              <w:rPr>
                <w:rFonts w:ascii="Verdana" w:hAnsi="Verdana"/>
                <w:color w:val="000000"/>
              </w:rPr>
              <w:t>for</w:t>
            </w:r>
            <w:r w:rsidR="0055670B" w:rsidRPr="0073236C">
              <w:rPr>
                <w:rFonts w:ascii="Verdana" w:hAnsi="Verdana"/>
                <w:color w:val="000000"/>
              </w:rPr>
              <w:t xml:space="preserve"> Network Contact information.</w:t>
            </w:r>
            <w:r w:rsidR="00083B8F" w:rsidRPr="0073236C">
              <w:rPr>
                <w:rFonts w:ascii="Verdana" w:hAnsi="Verdana"/>
                <w:color w:val="000000"/>
              </w:rPr>
              <w:t xml:space="preserve"> </w:t>
            </w:r>
            <w:r w:rsidR="002940F3" w:rsidRPr="00F81B88">
              <w:rPr>
                <w:rFonts w:ascii="Verdana" w:hAnsi="Verdana"/>
                <w:noProof/>
              </w:rPr>
              <w:t xml:space="preserve"> </w:t>
            </w:r>
          </w:p>
        </w:tc>
      </w:tr>
      <w:tr w:rsidR="00895B80" w14:paraId="652AFF00" w14:textId="77777777" w:rsidTr="00501BF3">
        <w:trPr>
          <w:trHeight w:val="368"/>
        </w:trPr>
        <w:tc>
          <w:tcPr>
            <w:tcW w:w="262" w:type="pct"/>
            <w:vMerge/>
          </w:tcPr>
          <w:p w14:paraId="5586C860" w14:textId="77777777" w:rsidR="005F7855" w:rsidRPr="00891F81" w:rsidRDefault="005F7855" w:rsidP="00F81B88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EC1F2CD" w14:textId="77777777" w:rsidR="005F7855" w:rsidRPr="00313627" w:rsidRDefault="005F7855" w:rsidP="00EB7C76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 w:rsidRPr="00313627">
              <w:rPr>
                <w:rFonts w:ascii="Verdana" w:hAnsi="Verdana"/>
                <w:b/>
                <w:color w:val="000000"/>
              </w:rPr>
              <w:t>If</w:t>
            </w:r>
            <w:r w:rsidR="00A02889">
              <w:rPr>
                <w:rFonts w:ascii="Verdana" w:hAnsi="Verdana"/>
                <w:b/>
                <w:color w:val="000000"/>
              </w:rPr>
              <w:t xml:space="preserve"> the </w:t>
            </w:r>
            <w:r w:rsidR="005D775C">
              <w:rPr>
                <w:rFonts w:ascii="Verdana" w:hAnsi="Verdana"/>
                <w:b/>
                <w:color w:val="000000"/>
              </w:rPr>
              <w:t>M</w:t>
            </w:r>
            <w:r w:rsidR="00A02889">
              <w:rPr>
                <w:rFonts w:ascii="Verdana" w:hAnsi="Verdana"/>
                <w:b/>
                <w:color w:val="000000"/>
              </w:rPr>
              <w:t>ember is</w:t>
            </w:r>
            <w:r w:rsidRPr="00313627">
              <w:rPr>
                <w:rFonts w:ascii="Verdana" w:hAnsi="Verdana"/>
                <w:b/>
                <w:color w:val="000000"/>
              </w:rPr>
              <w:t>…</w:t>
            </w:r>
          </w:p>
        </w:tc>
        <w:tc>
          <w:tcPr>
            <w:tcW w:w="3681" w:type="pct"/>
            <w:gridSpan w:val="4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18C79D6" w14:textId="77777777" w:rsidR="005F7855" w:rsidRPr="00313627" w:rsidRDefault="005F7855" w:rsidP="00EB7C76">
            <w:pPr>
              <w:spacing w:before="120" w:after="120"/>
              <w:jc w:val="center"/>
              <w:rPr>
                <w:rFonts w:ascii="Verdana" w:hAnsi="Verdana"/>
                <w:b/>
                <w:color w:val="000000"/>
              </w:rPr>
            </w:pPr>
            <w:r w:rsidRPr="00313627">
              <w:rPr>
                <w:rFonts w:ascii="Verdana" w:hAnsi="Verdana"/>
                <w:b/>
                <w:color w:val="000000"/>
              </w:rPr>
              <w:t>Then…</w:t>
            </w:r>
          </w:p>
        </w:tc>
      </w:tr>
      <w:tr w:rsidR="00895B80" w14:paraId="2B297E30" w14:textId="77777777" w:rsidTr="00501BF3">
        <w:trPr>
          <w:trHeight w:val="90"/>
        </w:trPr>
        <w:tc>
          <w:tcPr>
            <w:tcW w:w="262" w:type="pct"/>
            <w:vMerge/>
          </w:tcPr>
          <w:p w14:paraId="3D85914B" w14:textId="77777777" w:rsidR="005F7855" w:rsidRPr="00891F81" w:rsidRDefault="005F7855" w:rsidP="00F81B88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tcBorders>
              <w:bottom w:val="single" w:sz="4" w:space="0" w:color="auto"/>
            </w:tcBorders>
          </w:tcPr>
          <w:p w14:paraId="4823D279" w14:textId="77777777" w:rsidR="005F7855" w:rsidRPr="00313627" w:rsidRDefault="00A02889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I</w:t>
            </w:r>
            <w:r w:rsidR="005F7855" w:rsidRPr="00313627">
              <w:rPr>
                <w:rFonts w:ascii="Verdana" w:hAnsi="Verdana"/>
                <w:color w:val="000000"/>
              </w:rPr>
              <w:t>nterested</w:t>
            </w:r>
          </w:p>
        </w:tc>
        <w:tc>
          <w:tcPr>
            <w:tcW w:w="3681" w:type="pct"/>
            <w:gridSpan w:val="4"/>
            <w:tcBorders>
              <w:bottom w:val="single" w:sz="4" w:space="0" w:color="auto"/>
            </w:tcBorders>
          </w:tcPr>
          <w:p w14:paraId="214E38D6" w14:textId="77777777" w:rsidR="005C617A" w:rsidRDefault="005F7855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313627">
              <w:rPr>
                <w:rFonts w:ascii="Verdana" w:hAnsi="Verdana"/>
                <w:color w:val="000000"/>
              </w:rPr>
              <w:t xml:space="preserve">Select the applicable option from the Networks drop-down box. </w:t>
            </w:r>
          </w:p>
          <w:p w14:paraId="4F6F66F6" w14:textId="0EC5129D" w:rsidR="005F7855" w:rsidRPr="00313627" w:rsidRDefault="00C17CB5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C17CB5">
              <w:rPr>
                <w:rFonts w:ascii="Verdana" w:hAnsi="Verdana"/>
                <w:b/>
                <w:color w:val="000000"/>
              </w:rPr>
              <w:t>Result:</w:t>
            </w:r>
            <w:r>
              <w:rPr>
                <w:rFonts w:ascii="Verdana" w:hAnsi="Verdana"/>
                <w:color w:val="000000"/>
              </w:rPr>
              <w:t xml:space="preserve">  </w:t>
            </w:r>
            <w:r w:rsidR="005F7855" w:rsidRPr="00313627">
              <w:rPr>
                <w:rFonts w:ascii="Verdana" w:hAnsi="Verdana"/>
                <w:color w:val="000000"/>
              </w:rPr>
              <w:t xml:space="preserve">This </w:t>
            </w:r>
            <w:r>
              <w:rPr>
                <w:rFonts w:ascii="Verdana" w:hAnsi="Verdana"/>
                <w:color w:val="000000"/>
              </w:rPr>
              <w:t>l</w:t>
            </w:r>
            <w:r w:rsidR="005F7855" w:rsidRPr="00313627">
              <w:rPr>
                <w:rFonts w:ascii="Verdana" w:hAnsi="Verdana"/>
                <w:color w:val="000000"/>
              </w:rPr>
              <w:t>imit</w:t>
            </w:r>
            <w:r>
              <w:rPr>
                <w:rFonts w:ascii="Verdana" w:hAnsi="Verdana"/>
                <w:color w:val="000000"/>
              </w:rPr>
              <w:t>s</w:t>
            </w:r>
            <w:r w:rsidR="005F7855" w:rsidRPr="00313627">
              <w:rPr>
                <w:rFonts w:ascii="Verdana" w:hAnsi="Verdana"/>
                <w:color w:val="000000"/>
              </w:rPr>
              <w:t xml:space="preserve"> the results to pharmacies within that particular network.</w:t>
            </w:r>
          </w:p>
          <w:p w14:paraId="7FCDC581" w14:textId="77777777" w:rsidR="005F7855" w:rsidRPr="00313627" w:rsidRDefault="005F7855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  <w:p w14:paraId="141ED369" w14:textId="2787653B" w:rsidR="005F7855" w:rsidRPr="00313627" w:rsidRDefault="00932CD0" w:rsidP="00EB7C76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B53565F" wp14:editId="3BAE4485">
                  <wp:extent cx="3990975" cy="2200275"/>
                  <wp:effectExtent l="0" t="0" r="0" b="0"/>
                  <wp:docPr id="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A12C32" w14:textId="77777777" w:rsidR="000220C5" w:rsidRPr="00313627" w:rsidRDefault="000220C5" w:rsidP="00EB7C76">
            <w:pPr>
              <w:spacing w:before="120" w:after="120"/>
              <w:jc w:val="center"/>
              <w:rPr>
                <w:rFonts w:ascii="Verdana" w:hAnsi="Verdana"/>
                <w:color w:val="000000"/>
              </w:rPr>
            </w:pPr>
            <w:r w:rsidRPr="00313627">
              <w:rPr>
                <w:rFonts w:ascii="Verdana" w:hAnsi="Verdana"/>
                <w:color w:val="000000"/>
              </w:rPr>
              <w:t xml:space="preserve"> </w:t>
            </w:r>
          </w:p>
        </w:tc>
      </w:tr>
      <w:tr w:rsidR="00895B80" w14:paraId="28B3FCA6" w14:textId="77777777" w:rsidTr="00501BF3">
        <w:trPr>
          <w:trHeight w:val="90"/>
        </w:trPr>
        <w:tc>
          <w:tcPr>
            <w:tcW w:w="262" w:type="pct"/>
            <w:vMerge/>
          </w:tcPr>
          <w:p w14:paraId="71DAD35F" w14:textId="77777777" w:rsidR="005F7855" w:rsidRPr="00891F81" w:rsidRDefault="005F7855" w:rsidP="00F81B88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tcBorders>
              <w:bottom w:val="single" w:sz="4" w:space="0" w:color="auto"/>
            </w:tcBorders>
          </w:tcPr>
          <w:p w14:paraId="5DD0DDB5" w14:textId="3967B740" w:rsidR="002940F3" w:rsidRPr="00313627" w:rsidRDefault="00A02889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N</w:t>
            </w:r>
            <w:r w:rsidR="005F7855" w:rsidRPr="00313627">
              <w:rPr>
                <w:rFonts w:ascii="Verdana" w:hAnsi="Verdana"/>
                <w:color w:val="000000"/>
              </w:rPr>
              <w:t>ot interested</w:t>
            </w:r>
          </w:p>
        </w:tc>
        <w:tc>
          <w:tcPr>
            <w:tcW w:w="3681" w:type="pct"/>
            <w:gridSpan w:val="4"/>
            <w:tcBorders>
              <w:bottom w:val="single" w:sz="4" w:space="0" w:color="auto"/>
            </w:tcBorders>
          </w:tcPr>
          <w:p w14:paraId="30D64F7B" w14:textId="77777777" w:rsidR="005F7855" w:rsidRPr="00313627" w:rsidRDefault="005F7855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313627">
              <w:rPr>
                <w:rFonts w:ascii="Verdana" w:hAnsi="Verdana"/>
                <w:color w:val="000000"/>
              </w:rPr>
              <w:t>Continue with the pharmacy network that was pre-selected.</w:t>
            </w:r>
          </w:p>
        </w:tc>
      </w:tr>
      <w:tr w:rsidR="002D5A4E" w14:paraId="6CA42FA1" w14:textId="77777777" w:rsidTr="00501BF3">
        <w:trPr>
          <w:trHeight w:val="72"/>
        </w:trPr>
        <w:tc>
          <w:tcPr>
            <w:tcW w:w="262" w:type="pct"/>
            <w:vMerge w:val="restart"/>
          </w:tcPr>
          <w:p w14:paraId="1BF0336A" w14:textId="25545FCC" w:rsidR="002D5A4E" w:rsidRDefault="00EB7C76" w:rsidP="0009253A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4</w:t>
            </w:r>
          </w:p>
        </w:tc>
        <w:tc>
          <w:tcPr>
            <w:tcW w:w="4737" w:type="pct"/>
            <w:gridSpan w:val="5"/>
            <w:tcBorders>
              <w:bottom w:val="single" w:sz="4" w:space="0" w:color="auto"/>
            </w:tcBorders>
          </w:tcPr>
          <w:p w14:paraId="071C8843" w14:textId="42C78A69" w:rsidR="002D5A4E" w:rsidRPr="00891F81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891F81">
              <w:rPr>
                <w:rFonts w:ascii="Verdana" w:hAnsi="Verdana"/>
                <w:color w:val="000000"/>
              </w:rPr>
              <w:t xml:space="preserve">Determine if the plan member is requesting information for one retail pharmacy or a list of retail pharmacies: </w:t>
            </w:r>
          </w:p>
        </w:tc>
      </w:tr>
      <w:tr w:rsidR="008C79F5" w14:paraId="6AC5C46D" w14:textId="77777777" w:rsidTr="00501BF3">
        <w:trPr>
          <w:trHeight w:val="72"/>
        </w:trPr>
        <w:tc>
          <w:tcPr>
            <w:tcW w:w="262" w:type="pct"/>
            <w:vMerge/>
          </w:tcPr>
          <w:p w14:paraId="71C423A7" w14:textId="77777777" w:rsidR="002D5A4E" w:rsidRDefault="002D5A4E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shd w:val="clear" w:color="auto" w:fill="D9D9D9" w:themeFill="background1" w:themeFillShade="D9"/>
          </w:tcPr>
          <w:p w14:paraId="0C98BABA" w14:textId="77777777" w:rsidR="002D5A4E" w:rsidRPr="00891F81" w:rsidRDefault="002D5A4E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91F81">
              <w:rPr>
                <w:rFonts w:ascii="Verdana" w:hAnsi="Verdana"/>
                <w:b/>
              </w:rPr>
              <w:t>If…</w:t>
            </w:r>
          </w:p>
        </w:tc>
        <w:tc>
          <w:tcPr>
            <w:tcW w:w="3681" w:type="pct"/>
            <w:gridSpan w:val="4"/>
            <w:shd w:val="clear" w:color="auto" w:fill="D9D9D9" w:themeFill="background1" w:themeFillShade="D9"/>
          </w:tcPr>
          <w:p w14:paraId="5A402B30" w14:textId="77777777" w:rsidR="002D5A4E" w:rsidRPr="00891F81" w:rsidRDefault="002D5A4E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91F81">
              <w:rPr>
                <w:rFonts w:ascii="Verdana" w:hAnsi="Verdana"/>
                <w:b/>
              </w:rPr>
              <w:t>Then…</w:t>
            </w:r>
          </w:p>
        </w:tc>
      </w:tr>
      <w:tr w:rsidR="008C79F5" w14:paraId="10482675" w14:textId="77777777" w:rsidTr="00501BF3">
        <w:trPr>
          <w:trHeight w:val="72"/>
        </w:trPr>
        <w:tc>
          <w:tcPr>
            <w:tcW w:w="262" w:type="pct"/>
            <w:vMerge/>
          </w:tcPr>
          <w:p w14:paraId="400D6A55" w14:textId="77777777" w:rsidR="002D5A4E" w:rsidRDefault="002D5A4E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</w:tcPr>
          <w:p w14:paraId="04A23DA1" w14:textId="7C15B3B6" w:rsidR="002D5A4E" w:rsidRPr="002D5A4E" w:rsidRDefault="002D5A4E" w:rsidP="00EB7C76">
            <w:pPr>
              <w:spacing w:before="120" w:after="120"/>
              <w:rPr>
                <w:rFonts w:ascii="Verdana" w:hAnsi="Verdana"/>
              </w:rPr>
            </w:pPr>
            <w:r w:rsidRPr="002D5A4E">
              <w:rPr>
                <w:rFonts w:ascii="Verdana" w:hAnsi="Verdana"/>
              </w:rPr>
              <w:t xml:space="preserve">One pharmacy  </w:t>
            </w:r>
          </w:p>
        </w:tc>
        <w:tc>
          <w:tcPr>
            <w:tcW w:w="3681" w:type="pct"/>
            <w:gridSpan w:val="4"/>
          </w:tcPr>
          <w:p w14:paraId="595E4349" w14:textId="679C3797" w:rsidR="002D5A4E" w:rsidRPr="00891F81" w:rsidRDefault="002D5A4E" w:rsidP="00EB7C76">
            <w:pPr>
              <w:spacing w:before="120" w:after="120"/>
              <w:rPr>
                <w:rFonts w:ascii="Verdana" w:hAnsi="Verdana"/>
              </w:rPr>
            </w:pPr>
            <w:r w:rsidRPr="00891F81">
              <w:rPr>
                <w:rFonts w:ascii="Verdana" w:hAnsi="Verdana"/>
              </w:rPr>
              <w:t>Determine if the plan member is requesting the closest pharmacy or specific pharmacy and provide that information to them.</w:t>
            </w:r>
            <w:r w:rsidRPr="00891F81">
              <w:rPr>
                <w:rFonts w:ascii="Verdana" w:hAnsi="Verdana"/>
                <w:b/>
              </w:rPr>
              <w:t xml:space="preserve"> </w:t>
            </w:r>
          </w:p>
        </w:tc>
      </w:tr>
      <w:tr w:rsidR="008C79F5" w14:paraId="2CDCC3E7" w14:textId="77777777" w:rsidTr="00501BF3">
        <w:trPr>
          <w:trHeight w:val="48"/>
        </w:trPr>
        <w:tc>
          <w:tcPr>
            <w:tcW w:w="262" w:type="pct"/>
            <w:vMerge/>
          </w:tcPr>
          <w:p w14:paraId="3AF80F4D" w14:textId="77777777" w:rsidR="002D5A4E" w:rsidRDefault="002D5A4E" w:rsidP="00EB7C76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vMerge w:val="restart"/>
          </w:tcPr>
          <w:p w14:paraId="596FCAAC" w14:textId="30EBE6B5" w:rsidR="002D5A4E" w:rsidRPr="002D5A4E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2D5A4E">
              <w:rPr>
                <w:rFonts w:ascii="Verdana" w:hAnsi="Verdana"/>
              </w:rPr>
              <w:t>List of Pharmacies</w:t>
            </w:r>
          </w:p>
        </w:tc>
        <w:tc>
          <w:tcPr>
            <w:tcW w:w="3681" w:type="pct"/>
            <w:gridSpan w:val="4"/>
            <w:tcBorders>
              <w:bottom w:val="single" w:sz="4" w:space="0" w:color="auto"/>
            </w:tcBorders>
          </w:tcPr>
          <w:p w14:paraId="30BF1030" w14:textId="77777777" w:rsidR="002D5A4E" w:rsidRPr="00891F81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Follow as appropriate:</w:t>
            </w:r>
          </w:p>
        </w:tc>
      </w:tr>
      <w:tr w:rsidR="008C79F5" w14:paraId="6B7B8EEC" w14:textId="77777777" w:rsidTr="00501BF3">
        <w:trPr>
          <w:trHeight w:val="48"/>
        </w:trPr>
        <w:tc>
          <w:tcPr>
            <w:tcW w:w="262" w:type="pct"/>
            <w:vMerge/>
          </w:tcPr>
          <w:p w14:paraId="2C542CD1" w14:textId="77777777" w:rsidR="002D5A4E" w:rsidRDefault="002D5A4E" w:rsidP="00EB7C76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vMerge/>
          </w:tcPr>
          <w:p w14:paraId="344814BC" w14:textId="77777777" w:rsidR="002D5A4E" w:rsidRPr="00891F81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782" w:type="pct"/>
            <w:shd w:val="clear" w:color="auto" w:fill="D9D9D9" w:themeFill="background1" w:themeFillShade="D9"/>
          </w:tcPr>
          <w:p w14:paraId="4C503CB9" w14:textId="77777777" w:rsidR="002D5A4E" w:rsidRPr="00891F81" w:rsidRDefault="002D5A4E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91F81">
              <w:rPr>
                <w:rFonts w:ascii="Verdana" w:hAnsi="Verdana"/>
                <w:b/>
              </w:rPr>
              <w:t xml:space="preserve">Options </w:t>
            </w:r>
          </w:p>
        </w:tc>
        <w:tc>
          <w:tcPr>
            <w:tcW w:w="2899" w:type="pct"/>
            <w:gridSpan w:val="3"/>
            <w:shd w:val="clear" w:color="auto" w:fill="D9D9D9" w:themeFill="background1" w:themeFillShade="D9"/>
          </w:tcPr>
          <w:p w14:paraId="3D366989" w14:textId="7ABFF53A" w:rsidR="002D5A4E" w:rsidRPr="00891F81" w:rsidRDefault="002D5A4E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91F81">
              <w:rPr>
                <w:rFonts w:ascii="Verdana" w:hAnsi="Verdana"/>
                <w:b/>
              </w:rPr>
              <w:t>Action</w:t>
            </w:r>
          </w:p>
        </w:tc>
      </w:tr>
      <w:tr w:rsidR="008C79F5" w14:paraId="2F3A6633" w14:textId="77777777" w:rsidTr="00501BF3">
        <w:trPr>
          <w:trHeight w:val="216"/>
        </w:trPr>
        <w:tc>
          <w:tcPr>
            <w:tcW w:w="262" w:type="pct"/>
            <w:vMerge/>
          </w:tcPr>
          <w:p w14:paraId="7E26F1FC" w14:textId="77777777" w:rsidR="002D5A4E" w:rsidRDefault="002D5A4E" w:rsidP="00EB7C76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vMerge/>
          </w:tcPr>
          <w:p w14:paraId="371E534C" w14:textId="77777777" w:rsidR="002D5A4E" w:rsidRPr="00891F81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782" w:type="pct"/>
            <w:vMerge w:val="restart"/>
          </w:tcPr>
          <w:p w14:paraId="22DCA3C7" w14:textId="73EB4C11" w:rsidR="002D5A4E" w:rsidRPr="0073236C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73236C">
              <w:rPr>
                <w:rFonts w:ascii="Verdana" w:hAnsi="Verdana"/>
                <w:color w:val="000000"/>
              </w:rPr>
              <w:t>Member</w:t>
            </w:r>
            <w:r w:rsidR="0073236C">
              <w:rPr>
                <w:rFonts w:ascii="Verdana" w:hAnsi="Verdana"/>
                <w:color w:val="000000"/>
              </w:rPr>
              <w:t xml:space="preserve"> </w:t>
            </w:r>
            <w:r w:rsidRPr="0073236C">
              <w:rPr>
                <w:rFonts w:ascii="Verdana" w:hAnsi="Verdana"/>
                <w:color w:val="000000"/>
              </w:rPr>
              <w:t>has computer access</w:t>
            </w:r>
            <w:r w:rsidR="0041691B" w:rsidRPr="0073236C">
              <w:rPr>
                <w:rFonts w:ascii="Verdana" w:hAnsi="Verdana"/>
                <w:color w:val="000000"/>
              </w:rPr>
              <w:t xml:space="preserve"> or smart phone</w:t>
            </w:r>
          </w:p>
        </w:tc>
        <w:tc>
          <w:tcPr>
            <w:tcW w:w="2899" w:type="pct"/>
            <w:gridSpan w:val="3"/>
            <w:tcBorders>
              <w:bottom w:val="single" w:sz="4" w:space="0" w:color="auto"/>
            </w:tcBorders>
          </w:tcPr>
          <w:p w14:paraId="0583E024" w14:textId="24D22DA0" w:rsidR="002D5A4E" w:rsidRPr="00891F81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891F81">
              <w:rPr>
                <w:rFonts w:ascii="Verdana" w:hAnsi="Verdana"/>
              </w:rPr>
              <w:t>Ask the plan member if they have access to a computer</w:t>
            </w:r>
            <w:r w:rsidR="006965E5">
              <w:rPr>
                <w:rFonts w:ascii="Verdana" w:hAnsi="Verdana"/>
              </w:rPr>
              <w:t xml:space="preserve"> or smart phone</w:t>
            </w:r>
            <w:r w:rsidRPr="00891F81">
              <w:rPr>
                <w:rFonts w:ascii="Verdana" w:hAnsi="Verdana"/>
              </w:rPr>
              <w:t xml:space="preserve">:  </w:t>
            </w:r>
          </w:p>
        </w:tc>
      </w:tr>
      <w:tr w:rsidR="008C79F5" w14:paraId="49664845" w14:textId="77777777" w:rsidTr="00501BF3">
        <w:trPr>
          <w:trHeight w:val="216"/>
        </w:trPr>
        <w:tc>
          <w:tcPr>
            <w:tcW w:w="262" w:type="pct"/>
            <w:vMerge/>
          </w:tcPr>
          <w:p w14:paraId="6E6F70F1" w14:textId="77777777" w:rsidR="002D5A4E" w:rsidRDefault="002D5A4E" w:rsidP="00EB7C76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vMerge/>
          </w:tcPr>
          <w:p w14:paraId="444CB327" w14:textId="77777777" w:rsidR="002D5A4E" w:rsidRPr="00891F81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782" w:type="pct"/>
            <w:vMerge/>
          </w:tcPr>
          <w:p w14:paraId="4D81C4B2" w14:textId="77777777" w:rsidR="002D5A4E" w:rsidRPr="002D5A4E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521" w:type="pct"/>
            <w:gridSpan w:val="2"/>
            <w:shd w:val="clear" w:color="auto" w:fill="D9D9D9" w:themeFill="background1" w:themeFillShade="D9"/>
          </w:tcPr>
          <w:p w14:paraId="0663BF3A" w14:textId="77777777" w:rsidR="002D5A4E" w:rsidRPr="00891F81" w:rsidRDefault="002D5A4E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91F81">
              <w:rPr>
                <w:rFonts w:ascii="Verdana" w:hAnsi="Verdana"/>
                <w:b/>
              </w:rPr>
              <w:t>If…</w:t>
            </w:r>
          </w:p>
        </w:tc>
        <w:tc>
          <w:tcPr>
            <w:tcW w:w="2378" w:type="pct"/>
            <w:shd w:val="clear" w:color="auto" w:fill="D9D9D9" w:themeFill="background1" w:themeFillShade="D9"/>
          </w:tcPr>
          <w:p w14:paraId="3BABD063" w14:textId="77777777" w:rsidR="002D5A4E" w:rsidRPr="00891F81" w:rsidRDefault="002D5A4E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91F81">
              <w:rPr>
                <w:rFonts w:ascii="Verdana" w:hAnsi="Verdana"/>
                <w:b/>
              </w:rPr>
              <w:t>Then…</w:t>
            </w:r>
          </w:p>
        </w:tc>
      </w:tr>
      <w:tr w:rsidR="008C79F5" w14:paraId="0130FE5B" w14:textId="77777777" w:rsidTr="00501BF3">
        <w:trPr>
          <w:trHeight w:val="216"/>
        </w:trPr>
        <w:tc>
          <w:tcPr>
            <w:tcW w:w="262" w:type="pct"/>
            <w:vMerge/>
          </w:tcPr>
          <w:p w14:paraId="73EF64E4" w14:textId="77777777" w:rsidR="002D5A4E" w:rsidRDefault="002D5A4E" w:rsidP="00EB7C76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vMerge/>
          </w:tcPr>
          <w:p w14:paraId="41FE7943" w14:textId="77777777" w:rsidR="002D5A4E" w:rsidRPr="00891F81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782" w:type="pct"/>
            <w:vMerge/>
          </w:tcPr>
          <w:p w14:paraId="5A7ED1AF" w14:textId="77777777" w:rsidR="002D5A4E" w:rsidRPr="002D5A4E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521" w:type="pct"/>
            <w:gridSpan w:val="2"/>
          </w:tcPr>
          <w:p w14:paraId="4E3F1851" w14:textId="77777777" w:rsidR="002D5A4E" w:rsidRPr="00A02889" w:rsidRDefault="002D5A4E" w:rsidP="00EB7C76">
            <w:pPr>
              <w:spacing w:before="120" w:after="120"/>
              <w:rPr>
                <w:rFonts w:ascii="Verdana" w:hAnsi="Verdana"/>
              </w:rPr>
            </w:pPr>
            <w:r w:rsidRPr="00A02889">
              <w:rPr>
                <w:rFonts w:ascii="Verdana" w:hAnsi="Verdana"/>
              </w:rPr>
              <w:t>Yes</w:t>
            </w:r>
          </w:p>
        </w:tc>
        <w:tc>
          <w:tcPr>
            <w:tcW w:w="2378" w:type="pct"/>
          </w:tcPr>
          <w:p w14:paraId="136E153A" w14:textId="2E2D19EF" w:rsidR="002D5A4E" w:rsidRPr="00891F81" w:rsidRDefault="00414423" w:rsidP="00EB7C76">
            <w:pPr>
              <w:spacing w:before="120" w:after="120"/>
              <w:rPr>
                <w:rFonts w:ascii="Verdana" w:hAnsi="Verdana"/>
              </w:rPr>
            </w:pPr>
            <w:bookmarkStart w:id="15" w:name="OLE_LINK2"/>
            <w:r>
              <w:rPr>
                <w:rFonts w:ascii="Verdana" w:hAnsi="Verdana"/>
                <w:noProof/>
                <w:color w:val="000000"/>
              </w:rPr>
              <w:drawing>
                <wp:inline distT="0" distB="0" distL="0" distR="0" wp14:anchorId="776828C3" wp14:editId="2322CFF1">
                  <wp:extent cx="304762" cy="304762"/>
                  <wp:effectExtent l="0" t="0" r="635" b="635"/>
                  <wp:docPr id="15061610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161092" name="Picture 150616109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/>
              </w:rPr>
              <w:t xml:space="preserve"> </w:t>
            </w:r>
            <w:r w:rsidR="002D5A4E" w:rsidRPr="00891F81">
              <w:rPr>
                <w:rFonts w:ascii="Verdana" w:hAnsi="Verdana"/>
                <w:color w:val="000000"/>
              </w:rPr>
              <w:t xml:space="preserve">Advise the member they can obtain a list of pharmacies </w:t>
            </w:r>
            <w:r w:rsidR="004B0E9C">
              <w:rPr>
                <w:rFonts w:ascii="Verdana" w:hAnsi="Verdana"/>
                <w:color w:val="000000"/>
              </w:rPr>
              <w:t>online at Caremark.com</w:t>
            </w:r>
            <w:r w:rsidR="006965E5">
              <w:rPr>
                <w:rFonts w:ascii="Verdana" w:hAnsi="Verdana"/>
                <w:color w:val="000000"/>
              </w:rPr>
              <w:t xml:space="preserve"> or through the Caremark app.</w:t>
            </w:r>
            <w:bookmarkEnd w:id="15"/>
            <w:r w:rsidR="008A0518">
              <w:rPr>
                <w:rFonts w:ascii="Verdana" w:hAnsi="Verdana"/>
                <w:color w:val="000000"/>
              </w:rPr>
              <w:t xml:space="preserve"> </w:t>
            </w:r>
            <w:hyperlink r:id="rId16" w:anchor="!/view?docid=5cd07716-e1d2-4dcc-beb2-a8701aceeaf8" w:history="1">
              <w:r w:rsidR="00697151">
                <w:rPr>
                  <w:rStyle w:val="Hyperlink"/>
                  <w:rFonts w:ascii="Verdana" w:hAnsi="Verdana"/>
                </w:rPr>
                <w:t>Caremark.com Pharmacy Locator (076403)</w:t>
              </w:r>
            </w:hyperlink>
            <w:r>
              <w:rPr>
                <w:rFonts w:ascii="Verdana" w:hAnsi="Verdana"/>
                <w:color w:val="000000"/>
              </w:rPr>
              <w:t>.</w:t>
            </w:r>
          </w:p>
        </w:tc>
      </w:tr>
      <w:tr w:rsidR="008C79F5" w14:paraId="193804EF" w14:textId="77777777" w:rsidTr="00501BF3">
        <w:trPr>
          <w:trHeight w:val="216"/>
        </w:trPr>
        <w:tc>
          <w:tcPr>
            <w:tcW w:w="262" w:type="pct"/>
            <w:vMerge/>
          </w:tcPr>
          <w:p w14:paraId="4F9AA9F2" w14:textId="77777777" w:rsidR="002D5A4E" w:rsidRDefault="002D5A4E" w:rsidP="00EB7C76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vMerge/>
          </w:tcPr>
          <w:p w14:paraId="7B768E4A" w14:textId="77777777" w:rsidR="002D5A4E" w:rsidRPr="00891F81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782" w:type="pct"/>
            <w:vMerge/>
            <w:tcBorders>
              <w:bottom w:val="single" w:sz="4" w:space="0" w:color="auto"/>
            </w:tcBorders>
          </w:tcPr>
          <w:p w14:paraId="0E3DAF56" w14:textId="77777777" w:rsidR="002D5A4E" w:rsidRPr="002D5A4E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521" w:type="pct"/>
            <w:gridSpan w:val="2"/>
          </w:tcPr>
          <w:p w14:paraId="6F7C32DB" w14:textId="77777777" w:rsidR="002D5A4E" w:rsidRPr="00A02889" w:rsidRDefault="002D5A4E" w:rsidP="00EB7C76">
            <w:pPr>
              <w:spacing w:before="120" w:after="120"/>
              <w:rPr>
                <w:rFonts w:ascii="Verdana" w:hAnsi="Verdana"/>
              </w:rPr>
            </w:pPr>
            <w:r w:rsidRPr="00A02889">
              <w:rPr>
                <w:rFonts w:ascii="Verdana" w:hAnsi="Verdana"/>
              </w:rPr>
              <w:t>No</w:t>
            </w:r>
          </w:p>
        </w:tc>
        <w:tc>
          <w:tcPr>
            <w:tcW w:w="2378" w:type="pct"/>
          </w:tcPr>
          <w:p w14:paraId="4EF49D01" w14:textId="65ACC2B1" w:rsidR="002D5A4E" w:rsidRPr="00891F81" w:rsidRDefault="002D5A4E" w:rsidP="00EB7C76">
            <w:pPr>
              <w:spacing w:before="120" w:after="120"/>
              <w:rPr>
                <w:rFonts w:ascii="Verdana" w:hAnsi="Verdana"/>
              </w:rPr>
            </w:pPr>
            <w:r w:rsidRPr="00891F81">
              <w:rPr>
                <w:rFonts w:ascii="Verdana" w:hAnsi="Verdana"/>
              </w:rPr>
              <w:t>Choose another option.</w:t>
            </w:r>
          </w:p>
        </w:tc>
      </w:tr>
      <w:tr w:rsidR="008C79F5" w14:paraId="3391C47B" w14:textId="77777777" w:rsidTr="00501BF3">
        <w:trPr>
          <w:trHeight w:val="144"/>
        </w:trPr>
        <w:tc>
          <w:tcPr>
            <w:tcW w:w="262" w:type="pct"/>
            <w:vMerge/>
          </w:tcPr>
          <w:p w14:paraId="152208F0" w14:textId="77777777" w:rsidR="002D5A4E" w:rsidRDefault="002D5A4E" w:rsidP="00EB7C76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vMerge/>
          </w:tcPr>
          <w:p w14:paraId="55BD96EF" w14:textId="77777777" w:rsidR="002D5A4E" w:rsidRPr="00891F81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782" w:type="pct"/>
            <w:vMerge w:val="restart"/>
          </w:tcPr>
          <w:p w14:paraId="65542E0E" w14:textId="77777777" w:rsidR="002D5A4E" w:rsidRPr="002D5A4E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2D5A4E">
              <w:rPr>
                <w:rFonts w:ascii="Verdana" w:hAnsi="Verdana"/>
                <w:color w:val="000000"/>
              </w:rPr>
              <w:t>Read list to member</w:t>
            </w:r>
          </w:p>
        </w:tc>
        <w:tc>
          <w:tcPr>
            <w:tcW w:w="2899" w:type="pct"/>
            <w:gridSpan w:val="3"/>
            <w:tcBorders>
              <w:bottom w:val="single" w:sz="4" w:space="0" w:color="auto"/>
            </w:tcBorders>
          </w:tcPr>
          <w:p w14:paraId="6977CA1E" w14:textId="77777777" w:rsidR="002D5A4E" w:rsidRPr="00891F81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891F81">
              <w:rPr>
                <w:rFonts w:ascii="Verdana" w:hAnsi="Verdana"/>
              </w:rPr>
              <w:t xml:space="preserve">Ask the plan member if they want the list read to them:  </w:t>
            </w:r>
            <w:r>
              <w:rPr>
                <w:rStyle w:val="CommentReference"/>
              </w:rPr>
              <w:t xml:space="preserve"> </w:t>
            </w:r>
          </w:p>
        </w:tc>
      </w:tr>
      <w:tr w:rsidR="008C79F5" w14:paraId="2F1522E0" w14:textId="77777777" w:rsidTr="00501BF3">
        <w:trPr>
          <w:trHeight w:val="144"/>
        </w:trPr>
        <w:tc>
          <w:tcPr>
            <w:tcW w:w="262" w:type="pct"/>
            <w:vMerge/>
          </w:tcPr>
          <w:p w14:paraId="7A2B6584" w14:textId="77777777" w:rsidR="002D5A4E" w:rsidRDefault="002D5A4E" w:rsidP="00EB7C76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vMerge/>
          </w:tcPr>
          <w:p w14:paraId="6DE27A0D" w14:textId="77777777" w:rsidR="002D5A4E" w:rsidRPr="00891F81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782" w:type="pct"/>
            <w:vMerge/>
          </w:tcPr>
          <w:p w14:paraId="247143BA" w14:textId="77777777" w:rsidR="002D5A4E" w:rsidRPr="002D5A4E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521" w:type="pct"/>
            <w:gridSpan w:val="2"/>
            <w:shd w:val="clear" w:color="auto" w:fill="D9D9D9" w:themeFill="background1" w:themeFillShade="D9"/>
          </w:tcPr>
          <w:p w14:paraId="28400BEA" w14:textId="77777777" w:rsidR="002D5A4E" w:rsidRPr="00891F81" w:rsidRDefault="002D5A4E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91F81">
              <w:rPr>
                <w:rFonts w:ascii="Verdana" w:hAnsi="Verdana"/>
                <w:b/>
              </w:rPr>
              <w:t>If…</w:t>
            </w:r>
          </w:p>
        </w:tc>
        <w:tc>
          <w:tcPr>
            <w:tcW w:w="2378" w:type="pct"/>
            <w:shd w:val="clear" w:color="auto" w:fill="D9D9D9" w:themeFill="background1" w:themeFillShade="D9"/>
          </w:tcPr>
          <w:p w14:paraId="3C15E594" w14:textId="77777777" w:rsidR="002D5A4E" w:rsidRPr="00891F81" w:rsidRDefault="002D5A4E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891F81">
              <w:rPr>
                <w:rFonts w:ascii="Verdana" w:hAnsi="Verdana"/>
                <w:b/>
              </w:rPr>
              <w:t>Then…</w:t>
            </w:r>
          </w:p>
        </w:tc>
      </w:tr>
      <w:tr w:rsidR="008C79F5" w14:paraId="5BE3CEE2" w14:textId="77777777" w:rsidTr="00501BF3">
        <w:trPr>
          <w:trHeight w:val="144"/>
        </w:trPr>
        <w:tc>
          <w:tcPr>
            <w:tcW w:w="262" w:type="pct"/>
            <w:vMerge/>
          </w:tcPr>
          <w:p w14:paraId="58E7C97C" w14:textId="77777777" w:rsidR="002D5A4E" w:rsidRDefault="002D5A4E" w:rsidP="00EB7C76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vMerge/>
          </w:tcPr>
          <w:p w14:paraId="4F297948" w14:textId="77777777" w:rsidR="002D5A4E" w:rsidRPr="00891F81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782" w:type="pct"/>
            <w:vMerge/>
          </w:tcPr>
          <w:p w14:paraId="051E93D4" w14:textId="77777777" w:rsidR="002D5A4E" w:rsidRPr="002D5A4E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521" w:type="pct"/>
            <w:gridSpan w:val="2"/>
          </w:tcPr>
          <w:p w14:paraId="0119E93C" w14:textId="77777777" w:rsidR="002D5A4E" w:rsidRPr="0073236C" w:rsidRDefault="002D5A4E" w:rsidP="00EB7C76">
            <w:pPr>
              <w:spacing w:before="120" w:after="120"/>
              <w:rPr>
                <w:rFonts w:ascii="Verdana" w:hAnsi="Verdana"/>
              </w:rPr>
            </w:pPr>
            <w:r w:rsidRPr="0073236C">
              <w:rPr>
                <w:rFonts w:ascii="Verdana" w:hAnsi="Verdana"/>
              </w:rPr>
              <w:t>Yes</w:t>
            </w:r>
          </w:p>
        </w:tc>
        <w:tc>
          <w:tcPr>
            <w:tcW w:w="2378" w:type="pct"/>
          </w:tcPr>
          <w:p w14:paraId="01E8D298" w14:textId="40204EF7" w:rsidR="002D5A4E" w:rsidRPr="0073236C" w:rsidRDefault="002D5A4E" w:rsidP="00EB7C76">
            <w:pPr>
              <w:spacing w:before="120" w:after="120"/>
              <w:rPr>
                <w:rFonts w:ascii="Verdana" w:hAnsi="Verdana"/>
              </w:rPr>
            </w:pPr>
            <w:r w:rsidRPr="0073236C">
              <w:rPr>
                <w:rFonts w:ascii="Verdana" w:hAnsi="Verdana"/>
              </w:rPr>
              <w:t>Perform a Pharmacy search (</w:t>
            </w:r>
            <w:r w:rsidRPr="0073236C">
              <w:rPr>
                <w:rFonts w:ascii="Verdana" w:hAnsi="Verdana"/>
                <w:b/>
              </w:rPr>
              <w:t>Pharmacy Network</w:t>
            </w:r>
            <w:r w:rsidRPr="0073236C">
              <w:rPr>
                <w:rFonts w:ascii="Verdana" w:hAnsi="Verdana"/>
              </w:rPr>
              <w:t xml:space="preserve"> tab) from the </w:t>
            </w:r>
            <w:r w:rsidRPr="0073236C">
              <w:rPr>
                <w:rFonts w:ascii="Verdana" w:hAnsi="Verdana"/>
                <w:bCs/>
              </w:rPr>
              <w:t>Main</w:t>
            </w:r>
            <w:r w:rsidRPr="0073236C">
              <w:rPr>
                <w:rFonts w:ascii="Verdana" w:hAnsi="Verdana"/>
                <w:b/>
              </w:rPr>
              <w:t xml:space="preserve"> </w:t>
            </w:r>
            <w:r w:rsidRPr="0073236C">
              <w:rPr>
                <w:rFonts w:ascii="Verdana" w:hAnsi="Verdana"/>
              </w:rPr>
              <w:t>screen and then read the list to the member.</w:t>
            </w:r>
          </w:p>
        </w:tc>
      </w:tr>
      <w:tr w:rsidR="008C79F5" w14:paraId="3E94A808" w14:textId="77777777" w:rsidTr="00501BF3">
        <w:trPr>
          <w:trHeight w:val="144"/>
        </w:trPr>
        <w:tc>
          <w:tcPr>
            <w:tcW w:w="262" w:type="pct"/>
            <w:vMerge/>
          </w:tcPr>
          <w:p w14:paraId="4D84A0C0" w14:textId="77777777" w:rsidR="002D5A4E" w:rsidRDefault="002D5A4E" w:rsidP="00EB7C76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vMerge/>
          </w:tcPr>
          <w:p w14:paraId="7417BEC3" w14:textId="77777777" w:rsidR="002D5A4E" w:rsidRPr="00891F81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782" w:type="pct"/>
            <w:vMerge/>
            <w:tcBorders>
              <w:bottom w:val="single" w:sz="4" w:space="0" w:color="auto"/>
            </w:tcBorders>
          </w:tcPr>
          <w:p w14:paraId="4DFE36F3" w14:textId="77777777" w:rsidR="002D5A4E" w:rsidRPr="002D5A4E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521" w:type="pct"/>
            <w:gridSpan w:val="2"/>
          </w:tcPr>
          <w:p w14:paraId="2C8EE8B6" w14:textId="77777777" w:rsidR="002D5A4E" w:rsidRPr="0073236C" w:rsidRDefault="002D5A4E" w:rsidP="00EB7C76">
            <w:pPr>
              <w:spacing w:before="120" w:after="120"/>
              <w:rPr>
                <w:rFonts w:ascii="Verdana" w:hAnsi="Verdana"/>
              </w:rPr>
            </w:pPr>
            <w:r w:rsidRPr="0073236C">
              <w:rPr>
                <w:rFonts w:ascii="Verdana" w:hAnsi="Verdana"/>
              </w:rPr>
              <w:t>No</w:t>
            </w:r>
          </w:p>
        </w:tc>
        <w:tc>
          <w:tcPr>
            <w:tcW w:w="2378" w:type="pct"/>
          </w:tcPr>
          <w:p w14:paraId="018AA2D0" w14:textId="32822496" w:rsidR="002D5A4E" w:rsidRPr="0073236C" w:rsidRDefault="002D5A4E" w:rsidP="00EB7C76">
            <w:pPr>
              <w:spacing w:before="120" w:after="120"/>
              <w:rPr>
                <w:rFonts w:ascii="Verdana" w:hAnsi="Verdana"/>
              </w:rPr>
            </w:pPr>
            <w:r w:rsidRPr="0073236C">
              <w:rPr>
                <w:rFonts w:ascii="Verdana" w:hAnsi="Verdana"/>
              </w:rPr>
              <w:t>Choose another option.</w:t>
            </w:r>
          </w:p>
        </w:tc>
      </w:tr>
      <w:tr w:rsidR="008C79F5" w14:paraId="0FD93892" w14:textId="77777777" w:rsidTr="00501BF3">
        <w:trPr>
          <w:trHeight w:val="48"/>
        </w:trPr>
        <w:tc>
          <w:tcPr>
            <w:tcW w:w="262" w:type="pct"/>
            <w:vMerge/>
          </w:tcPr>
          <w:p w14:paraId="67FF0F29" w14:textId="77777777" w:rsidR="002D5A4E" w:rsidRDefault="002D5A4E" w:rsidP="00EB7C76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vMerge/>
          </w:tcPr>
          <w:p w14:paraId="3EF577BA" w14:textId="77777777" w:rsidR="002D5A4E" w:rsidRPr="00891F81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782" w:type="pct"/>
            <w:tcBorders>
              <w:bottom w:val="single" w:sz="4" w:space="0" w:color="auto"/>
            </w:tcBorders>
          </w:tcPr>
          <w:p w14:paraId="76C7BCBC" w14:textId="4B0D1A60" w:rsidR="002D5A4E" w:rsidRPr="002D5A4E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2D5A4E">
              <w:rPr>
                <w:rFonts w:ascii="Verdana" w:hAnsi="Verdana"/>
              </w:rPr>
              <w:t>IVR Option</w:t>
            </w:r>
          </w:p>
        </w:tc>
        <w:tc>
          <w:tcPr>
            <w:tcW w:w="2899" w:type="pct"/>
            <w:gridSpan w:val="3"/>
            <w:tcBorders>
              <w:bottom w:val="single" w:sz="4" w:space="0" w:color="auto"/>
            </w:tcBorders>
          </w:tcPr>
          <w:p w14:paraId="0F3C1AB5" w14:textId="45C25393" w:rsidR="002D5A4E" w:rsidRPr="0073236C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73236C">
              <w:rPr>
                <w:rFonts w:ascii="Verdana" w:hAnsi="Verdana"/>
              </w:rPr>
              <w:t>If the member calls back for the list, advise them that they can now access this information through our IVR system.</w:t>
            </w:r>
          </w:p>
        </w:tc>
      </w:tr>
      <w:tr w:rsidR="008C79F5" w14:paraId="2FBEE777" w14:textId="77777777" w:rsidTr="00501BF3">
        <w:trPr>
          <w:trHeight w:val="48"/>
        </w:trPr>
        <w:tc>
          <w:tcPr>
            <w:tcW w:w="262" w:type="pct"/>
            <w:vMerge/>
          </w:tcPr>
          <w:p w14:paraId="1B5BEFF7" w14:textId="77777777" w:rsidR="002D5A4E" w:rsidRDefault="002D5A4E" w:rsidP="00EB7C76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1056" w:type="pct"/>
            <w:vMerge/>
            <w:tcBorders>
              <w:bottom w:val="single" w:sz="4" w:space="0" w:color="auto"/>
            </w:tcBorders>
          </w:tcPr>
          <w:p w14:paraId="31118FAD" w14:textId="77777777" w:rsidR="002D5A4E" w:rsidRPr="00891F81" w:rsidRDefault="002D5A4E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</w:p>
        </w:tc>
        <w:tc>
          <w:tcPr>
            <w:tcW w:w="782" w:type="pct"/>
            <w:tcBorders>
              <w:bottom w:val="single" w:sz="4" w:space="0" w:color="auto"/>
            </w:tcBorders>
          </w:tcPr>
          <w:p w14:paraId="7B3EE0E7" w14:textId="1048DE32" w:rsidR="002D5A4E" w:rsidRPr="00891F81" w:rsidRDefault="002362C4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</w:rPr>
              <w:t>M</w:t>
            </w:r>
            <w:r w:rsidR="003770AE" w:rsidRPr="00891F81">
              <w:rPr>
                <w:rFonts w:ascii="Verdana" w:hAnsi="Verdana"/>
                <w:color w:val="000000"/>
              </w:rPr>
              <w:t>ember wants the</w:t>
            </w:r>
            <w:r w:rsidR="003770AE" w:rsidRPr="00891F81">
              <w:rPr>
                <w:rFonts w:ascii="Verdana" w:hAnsi="Verdana"/>
              </w:rPr>
              <w:t xml:space="preserve"> list mailed to them</w:t>
            </w:r>
            <w:r w:rsidR="003770AE">
              <w:rPr>
                <w:rFonts w:ascii="Verdana" w:hAnsi="Verdana"/>
              </w:rPr>
              <w:t>.</w:t>
            </w:r>
          </w:p>
        </w:tc>
        <w:tc>
          <w:tcPr>
            <w:tcW w:w="2899" w:type="pct"/>
            <w:gridSpan w:val="3"/>
            <w:tcBorders>
              <w:bottom w:val="single" w:sz="4" w:space="0" w:color="auto"/>
            </w:tcBorders>
          </w:tcPr>
          <w:p w14:paraId="7FBE8237" w14:textId="4F252368" w:rsidR="002D5A4E" w:rsidRPr="0073236C" w:rsidRDefault="00932CD0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73236C">
              <w:rPr>
                <w:rFonts w:ascii="Verdana" w:hAnsi="Verdana"/>
                <w:b/>
                <w:bCs/>
                <w:noProof/>
                <w:color w:val="000000"/>
              </w:rPr>
              <w:drawing>
                <wp:inline distT="0" distB="0" distL="0" distR="0" wp14:anchorId="50BA085C" wp14:editId="36BB938B">
                  <wp:extent cx="238125" cy="209550"/>
                  <wp:effectExtent l="0" t="0" r="0" b="0"/>
                  <wp:docPr id="6" name="Picture 1" descr="High Importa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igh Importa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B7C76" w:rsidRPr="0073236C">
              <w:rPr>
                <w:rFonts w:ascii="Verdana" w:hAnsi="Verdana"/>
                <w:b/>
                <w:bCs/>
                <w:color w:val="000000"/>
              </w:rPr>
              <w:t xml:space="preserve"> </w:t>
            </w:r>
            <w:r w:rsidR="00103CE0" w:rsidRPr="0073236C">
              <w:rPr>
                <w:rFonts w:ascii="Verdana" w:hAnsi="Verdana"/>
                <w:color w:val="000000"/>
              </w:rPr>
              <w:t>Printings of network not available for Commercial or Medicaid</w:t>
            </w:r>
            <w:r w:rsidR="00F22115">
              <w:rPr>
                <w:rFonts w:ascii="Verdana" w:hAnsi="Verdana"/>
                <w:color w:val="000000"/>
              </w:rPr>
              <w:t>.</w:t>
            </w:r>
          </w:p>
          <w:p w14:paraId="6EE058E3" w14:textId="3B9F9770" w:rsidR="00953535" w:rsidRPr="0073236C" w:rsidRDefault="00953535" w:rsidP="00EB7C76">
            <w:pPr>
              <w:spacing w:before="120" w:after="120"/>
              <w:rPr>
                <w:rFonts w:ascii="Verdana" w:hAnsi="Verdana"/>
              </w:rPr>
            </w:pPr>
            <w:r w:rsidRPr="0073236C">
              <w:rPr>
                <w:rFonts w:ascii="Verdana" w:hAnsi="Verdana"/>
                <w:b/>
                <w:bCs/>
              </w:rPr>
              <w:t>Note:</w:t>
            </w:r>
            <w:r w:rsidRPr="0073236C">
              <w:rPr>
                <w:rFonts w:ascii="Verdana" w:hAnsi="Verdana"/>
              </w:rPr>
              <w:t xml:space="preserve"> </w:t>
            </w:r>
            <w:r w:rsidR="0017097E" w:rsidRPr="0073236C">
              <w:rPr>
                <w:rFonts w:ascii="Verdana" w:hAnsi="Verdana"/>
              </w:rPr>
              <w:t xml:space="preserve"> </w:t>
            </w:r>
            <w:r w:rsidRPr="0073236C">
              <w:rPr>
                <w:rFonts w:ascii="Verdana" w:hAnsi="Verdana"/>
              </w:rPr>
              <w:t>For Med D</w:t>
            </w:r>
            <w:r w:rsidR="00103CE0" w:rsidRPr="0073236C">
              <w:rPr>
                <w:rFonts w:ascii="Verdana" w:hAnsi="Verdana"/>
              </w:rPr>
              <w:t xml:space="preserve">, use </w:t>
            </w:r>
            <w:hyperlink r:id="rId18" w:anchor="!/view?docid=147bab57-4d67-4743-9a27-63542e3b1919" w:history="1">
              <w:r w:rsidR="00697151">
                <w:rPr>
                  <w:rStyle w:val="Hyperlink"/>
                  <w:rFonts w:ascii="Verdana" w:hAnsi="Verdana"/>
                </w:rPr>
                <w:t>MED D - Fulfillment Request (020534)</w:t>
              </w:r>
            </w:hyperlink>
            <w:r w:rsidR="0017097E" w:rsidRPr="0073236C">
              <w:rPr>
                <w:rFonts w:ascii="Verdana" w:hAnsi="Verdana"/>
              </w:rPr>
              <w:t>.</w:t>
            </w:r>
          </w:p>
        </w:tc>
      </w:tr>
    </w:tbl>
    <w:p w14:paraId="46111F14" w14:textId="77777777" w:rsidR="005C617A" w:rsidRDefault="005C617A" w:rsidP="005A64DA">
      <w:pPr>
        <w:jc w:val="right"/>
        <w:rPr>
          <w:rFonts w:ascii="Verdana" w:hAnsi="Verdana"/>
        </w:rPr>
      </w:pPr>
    </w:p>
    <w:p w14:paraId="713B76FE" w14:textId="77777777" w:rsidR="00917E3D" w:rsidRDefault="00917E3D" w:rsidP="003A59C9">
      <w:pPr>
        <w:jc w:val="right"/>
        <w:rPr>
          <w:rFonts w:ascii="Verdana" w:hAnsi="Verdana"/>
        </w:rPr>
      </w:pPr>
      <w:bookmarkStart w:id="16" w:name="_Faxing_Request"/>
      <w:bookmarkEnd w:id="16"/>
    </w:p>
    <w:p w14:paraId="19E2198F" w14:textId="4962E016" w:rsidR="003A59C9" w:rsidRPr="00006174" w:rsidRDefault="003A59C9" w:rsidP="00F81B88">
      <w:pPr>
        <w:spacing w:before="120" w:after="120"/>
        <w:jc w:val="right"/>
        <w:rPr>
          <w:rFonts w:ascii="Verdana" w:hAnsi="Verdana"/>
        </w:rPr>
      </w:pPr>
      <w:hyperlink w:anchor="_top" w:history="1">
        <w:r w:rsidRPr="00006174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3A59C9" w:rsidRPr="00891F81" w14:paraId="70E77CCA" w14:textId="77777777" w:rsidTr="00F81B88">
        <w:tc>
          <w:tcPr>
            <w:tcW w:w="5000" w:type="pct"/>
            <w:shd w:val="clear" w:color="auto" w:fill="BFBFBF" w:themeFill="background1" w:themeFillShade="BF"/>
          </w:tcPr>
          <w:p w14:paraId="11FB4DE1" w14:textId="77777777" w:rsidR="003A59C9" w:rsidRPr="00891F81" w:rsidRDefault="003A59C9" w:rsidP="00EB7C76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7" w:name="_Toc141849702"/>
            <w:r>
              <w:rPr>
                <w:rFonts w:ascii="Verdana" w:hAnsi="Verdana"/>
                <w:i w:val="0"/>
                <w:iCs w:val="0"/>
              </w:rPr>
              <w:t>View Pharmacy Details</w:t>
            </w:r>
            <w:r w:rsidRPr="00891F81">
              <w:rPr>
                <w:rFonts w:ascii="Verdana" w:hAnsi="Verdana"/>
                <w:i w:val="0"/>
                <w:iCs w:val="0"/>
              </w:rPr>
              <w:t xml:space="preserve"> </w:t>
            </w:r>
            <w:r>
              <w:rPr>
                <w:rFonts w:ascii="Verdana" w:hAnsi="Verdana"/>
                <w:i w:val="0"/>
                <w:iCs w:val="0"/>
              </w:rPr>
              <w:t>Screen</w:t>
            </w:r>
            <w:bookmarkEnd w:id="17"/>
            <w:r w:rsidR="005D775C">
              <w:rPr>
                <w:rFonts w:ascii="Verdana" w:hAnsi="Verdana"/>
                <w:i w:val="0"/>
                <w:iCs w:val="0"/>
              </w:rPr>
              <w:t xml:space="preserve"> </w:t>
            </w:r>
            <w:r w:rsidR="002362C4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72BF8358" w14:textId="1BF39EE9" w:rsidR="003A59C9" w:rsidRDefault="005D775C" w:rsidP="00EB7C76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Complete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4"/>
        <w:gridCol w:w="12126"/>
      </w:tblGrid>
      <w:tr w:rsidR="00FD65E2" w:rsidRPr="00024C9A" w14:paraId="1D75C368" w14:textId="77777777" w:rsidTr="00FD65E2">
        <w:tc>
          <w:tcPr>
            <w:tcW w:w="261" w:type="pct"/>
            <w:shd w:val="clear" w:color="auto" w:fill="D9D9D9" w:themeFill="background1" w:themeFillShade="D9"/>
          </w:tcPr>
          <w:p w14:paraId="381EAB00" w14:textId="77777777" w:rsidR="003A59C9" w:rsidRDefault="003A59C9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Step</w:t>
            </w:r>
          </w:p>
        </w:tc>
        <w:tc>
          <w:tcPr>
            <w:tcW w:w="4739" w:type="pct"/>
            <w:shd w:val="clear" w:color="auto" w:fill="D9D9D9" w:themeFill="background1" w:themeFillShade="D9"/>
          </w:tcPr>
          <w:p w14:paraId="0B92E55C" w14:textId="77777777" w:rsidR="003A59C9" w:rsidRDefault="003A59C9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Action</w:t>
            </w:r>
          </w:p>
        </w:tc>
      </w:tr>
      <w:tr w:rsidR="003A59C9" w:rsidRPr="00024C9A" w14:paraId="07EC9C54" w14:textId="77777777" w:rsidTr="00F81B88">
        <w:tc>
          <w:tcPr>
            <w:tcW w:w="261" w:type="pct"/>
            <w:shd w:val="clear" w:color="auto" w:fill="auto"/>
          </w:tcPr>
          <w:p w14:paraId="49D61D1C" w14:textId="77777777" w:rsidR="003A59C9" w:rsidRPr="00024C9A" w:rsidRDefault="003A59C9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1</w:t>
            </w:r>
          </w:p>
        </w:tc>
        <w:tc>
          <w:tcPr>
            <w:tcW w:w="4739" w:type="pct"/>
            <w:shd w:val="clear" w:color="auto" w:fill="auto"/>
          </w:tcPr>
          <w:p w14:paraId="36279B15" w14:textId="1EDFDBC3" w:rsidR="0018282A" w:rsidRDefault="003A59C9" w:rsidP="00EB7C76">
            <w:pPr>
              <w:spacing w:before="120" w:after="120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 xml:space="preserve">Access the </w:t>
            </w:r>
            <w:r w:rsidRPr="00984DF5">
              <w:rPr>
                <w:rFonts w:ascii="Verdana" w:hAnsi="Verdana"/>
                <w:b/>
              </w:rPr>
              <w:t xml:space="preserve">Pharmacy Details screen </w:t>
            </w:r>
            <w:r>
              <w:rPr>
                <w:rFonts w:ascii="Verdana" w:hAnsi="Verdana"/>
                <w:b/>
              </w:rPr>
              <w:t>as follows</w:t>
            </w:r>
            <w:r w:rsidRPr="00984DF5">
              <w:rPr>
                <w:rFonts w:ascii="Verdana" w:hAnsi="Verdana"/>
                <w:b/>
              </w:rPr>
              <w:t>:</w:t>
            </w:r>
            <w:r>
              <w:rPr>
                <w:rFonts w:ascii="Verdana" w:hAnsi="Verdana"/>
                <w:b/>
              </w:rPr>
              <w:t xml:space="preserve"> </w:t>
            </w:r>
            <w:r w:rsidR="0022457D">
              <w:rPr>
                <w:rFonts w:ascii="Verdana" w:hAnsi="Verdana"/>
                <w:b/>
              </w:rPr>
              <w:t xml:space="preserve"> </w:t>
            </w:r>
            <w:r>
              <w:rPr>
                <w:rFonts w:ascii="Verdana" w:hAnsi="Verdana"/>
                <w:b/>
              </w:rPr>
              <w:t>(3 options)</w:t>
            </w:r>
          </w:p>
          <w:p w14:paraId="28753B4A" w14:textId="77777777" w:rsidR="0018282A" w:rsidRDefault="0018282A" w:rsidP="00EB7C76">
            <w:pPr>
              <w:spacing w:before="120" w:after="120"/>
              <w:rPr>
                <w:rFonts w:ascii="Verdana" w:hAnsi="Verdana"/>
                <w:b/>
              </w:rPr>
            </w:pPr>
          </w:p>
          <w:p w14:paraId="51FBDD15" w14:textId="14D22D3B" w:rsidR="003A59C9" w:rsidRPr="00984DF5" w:rsidRDefault="003A59C9" w:rsidP="00EB7C76">
            <w:pPr>
              <w:spacing w:before="120" w:after="120"/>
              <w:rPr>
                <w:rFonts w:ascii="Verdana" w:hAnsi="Verdana"/>
              </w:rPr>
            </w:pPr>
            <w:r w:rsidRPr="00984DF5">
              <w:rPr>
                <w:rFonts w:ascii="Verdana" w:hAnsi="Verdana"/>
              </w:rPr>
              <w:t xml:space="preserve">Through Tools &gt; </w:t>
            </w:r>
            <w:r w:rsidRPr="00984DF5">
              <w:rPr>
                <w:rFonts w:ascii="Verdana" w:hAnsi="Verdana"/>
                <w:b/>
              </w:rPr>
              <w:t>Find a Pharmacy</w:t>
            </w:r>
            <w:r w:rsidRPr="00984DF5">
              <w:rPr>
                <w:rFonts w:ascii="Verdana" w:hAnsi="Verdana"/>
              </w:rPr>
              <w:t>.</w:t>
            </w:r>
          </w:p>
          <w:p w14:paraId="4A99E1DE" w14:textId="77777777" w:rsidR="00563A41" w:rsidRDefault="00563A41" w:rsidP="00EB7C76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465D5009" w14:textId="74B12308" w:rsidR="003A59C9" w:rsidRPr="00984DF5" w:rsidRDefault="00932CD0" w:rsidP="00EB7C76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0BDF7ED4" wp14:editId="1C979FF6">
                  <wp:extent cx="5943600" cy="2209800"/>
                  <wp:effectExtent l="19050" t="1905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20980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EE2D20C" w14:textId="77777777" w:rsidR="003A59C9" w:rsidRPr="00984DF5" w:rsidRDefault="003A59C9" w:rsidP="00F81B88">
            <w:pPr>
              <w:spacing w:before="120" w:after="120"/>
              <w:rPr>
                <w:rFonts w:ascii="Verdana" w:hAnsi="Verdana"/>
                <w:b/>
                <w:color w:val="000000"/>
              </w:rPr>
            </w:pPr>
          </w:p>
          <w:p w14:paraId="3EA10A6C" w14:textId="4A90596A" w:rsidR="003A59C9" w:rsidRDefault="00932CD0" w:rsidP="00EB7C76">
            <w:pPr>
              <w:tabs>
                <w:tab w:val="left" w:pos="5552"/>
              </w:tabs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5A1BB" wp14:editId="0ACBE156">
                  <wp:extent cx="6419850" cy="4800600"/>
                  <wp:effectExtent l="0" t="0" r="0" b="0"/>
                  <wp:docPr id="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0" cy="480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FB1494" w14:textId="77777777" w:rsidR="00F0396B" w:rsidRDefault="00F0396B" w:rsidP="00EB7C76">
            <w:pPr>
              <w:tabs>
                <w:tab w:val="left" w:pos="5552"/>
              </w:tabs>
              <w:spacing w:before="120" w:after="120"/>
              <w:jc w:val="center"/>
              <w:rPr>
                <w:noProof/>
              </w:rPr>
            </w:pPr>
          </w:p>
          <w:p w14:paraId="4319B8EF" w14:textId="7F511BCC" w:rsidR="003A59C9" w:rsidRDefault="003A59C9" w:rsidP="00EB7C76">
            <w:pPr>
              <w:spacing w:before="120" w:after="120"/>
              <w:rPr>
                <w:rFonts w:ascii="Verdana" w:hAnsi="Verdana"/>
                <w:color w:val="000000"/>
              </w:rPr>
            </w:pPr>
            <w:r w:rsidRPr="00DC7DBC">
              <w:rPr>
                <w:rFonts w:ascii="Verdana" w:hAnsi="Verdana"/>
                <w:b/>
                <w:color w:val="000000"/>
              </w:rPr>
              <w:t>Note:</w:t>
            </w:r>
            <w:r>
              <w:rPr>
                <w:rFonts w:ascii="Verdana" w:hAnsi="Verdana"/>
                <w:color w:val="000000"/>
              </w:rPr>
              <w:t xml:space="preserve">  </w:t>
            </w:r>
            <w:r w:rsidRPr="00984DF5">
              <w:rPr>
                <w:rFonts w:ascii="Verdana" w:hAnsi="Verdana"/>
                <w:color w:val="000000"/>
              </w:rPr>
              <w:t xml:space="preserve">This </w:t>
            </w:r>
            <w:r>
              <w:rPr>
                <w:rFonts w:ascii="Verdana" w:hAnsi="Verdana"/>
                <w:color w:val="000000"/>
              </w:rPr>
              <w:t>illustration p</w:t>
            </w:r>
            <w:r w:rsidRPr="00984DF5">
              <w:rPr>
                <w:rFonts w:ascii="Verdana" w:hAnsi="Verdana"/>
                <w:color w:val="000000"/>
              </w:rPr>
              <w:t>rovides instructions on how to access the Pharmacy Details Screen which include</w:t>
            </w:r>
            <w:r>
              <w:rPr>
                <w:rFonts w:ascii="Verdana" w:hAnsi="Verdana"/>
                <w:color w:val="000000"/>
              </w:rPr>
              <w:t>s</w:t>
            </w:r>
            <w:r w:rsidRPr="00984DF5">
              <w:rPr>
                <w:rFonts w:ascii="Verdana" w:hAnsi="Verdana"/>
                <w:color w:val="000000"/>
              </w:rPr>
              <w:t xml:space="preserve"> the</w:t>
            </w:r>
            <w:r w:rsidR="002D5A4E">
              <w:rPr>
                <w:rFonts w:ascii="Verdana" w:hAnsi="Verdana"/>
                <w:color w:val="000000"/>
              </w:rPr>
              <w:t xml:space="preserve"> </w:t>
            </w:r>
            <w:r w:rsidRPr="00984DF5">
              <w:rPr>
                <w:rFonts w:ascii="Verdana" w:hAnsi="Verdana"/>
                <w:color w:val="000000"/>
              </w:rPr>
              <w:t>physical disability accommodations information</w:t>
            </w:r>
            <w:r w:rsidR="002E2EB9">
              <w:rPr>
                <w:rFonts w:ascii="Verdana" w:hAnsi="Verdana"/>
                <w:color w:val="000000"/>
              </w:rPr>
              <w:t>.</w:t>
            </w:r>
          </w:p>
          <w:p w14:paraId="4E2476F0" w14:textId="77777777" w:rsidR="00EB7C76" w:rsidRDefault="00EB7C76" w:rsidP="00EB7C76">
            <w:pPr>
              <w:spacing w:before="120" w:after="120"/>
              <w:rPr>
                <w:rFonts w:ascii="Verdana" w:hAnsi="Verdana"/>
                <w:b/>
              </w:rPr>
            </w:pPr>
          </w:p>
          <w:p w14:paraId="2B586B91" w14:textId="3F522A10" w:rsidR="0018282A" w:rsidRDefault="003A59C9" w:rsidP="00EB7C76">
            <w:pPr>
              <w:spacing w:before="120" w:after="120"/>
              <w:rPr>
                <w:rFonts w:ascii="Verdana" w:hAnsi="Verdana"/>
                <w:b/>
              </w:rPr>
            </w:pPr>
            <w:r w:rsidRPr="002D5A4E">
              <w:rPr>
                <w:rFonts w:ascii="Verdana" w:hAnsi="Verdana"/>
                <w:b/>
              </w:rPr>
              <w:t>or</w:t>
            </w:r>
            <w:r w:rsidRPr="00984DF5" w:rsidDel="00EF0AC3">
              <w:rPr>
                <w:rFonts w:ascii="Verdana" w:hAnsi="Verdana"/>
                <w:b/>
              </w:rPr>
              <w:t xml:space="preserve"> </w:t>
            </w:r>
          </w:p>
          <w:p w14:paraId="0B3209AE" w14:textId="097A7DA2" w:rsidR="003A59C9" w:rsidRDefault="003A59C9" w:rsidP="00EB7C76">
            <w:pPr>
              <w:spacing w:before="120" w:after="120"/>
              <w:rPr>
                <w:rFonts w:ascii="Verdana" w:hAnsi="Verdana"/>
                <w:b/>
              </w:rPr>
            </w:pPr>
            <w:r w:rsidRPr="00984DF5">
              <w:rPr>
                <w:rFonts w:ascii="Verdana" w:hAnsi="Verdana"/>
              </w:rPr>
              <w:t xml:space="preserve">Member Profile &gt; Click on </w:t>
            </w:r>
            <w:r w:rsidRPr="00984DF5">
              <w:rPr>
                <w:rFonts w:ascii="Verdana" w:hAnsi="Verdana"/>
                <w:b/>
              </w:rPr>
              <w:t>Pharmacy link</w:t>
            </w:r>
            <w:r w:rsidR="002E2EB9">
              <w:rPr>
                <w:rFonts w:ascii="Verdana" w:hAnsi="Verdana"/>
                <w:b/>
              </w:rPr>
              <w:t>.</w:t>
            </w:r>
          </w:p>
          <w:p w14:paraId="6789F180" w14:textId="77777777" w:rsidR="00563A41" w:rsidRPr="00984DF5" w:rsidRDefault="00563A41" w:rsidP="00EB7C76">
            <w:pPr>
              <w:spacing w:before="120" w:after="120"/>
              <w:rPr>
                <w:rFonts w:ascii="Verdana" w:hAnsi="Verdana"/>
              </w:rPr>
            </w:pPr>
          </w:p>
          <w:p w14:paraId="19AA09BE" w14:textId="256A65A8" w:rsidR="003A59C9" w:rsidRDefault="00932CD0" w:rsidP="00EB7C76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D083DB" wp14:editId="465AD356">
                  <wp:extent cx="6400800" cy="4371975"/>
                  <wp:effectExtent l="0" t="0" r="0" b="0"/>
                  <wp:docPr id="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437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4473F9" w14:textId="77777777" w:rsidR="003A59C9" w:rsidRPr="00984DF5" w:rsidRDefault="003A59C9" w:rsidP="00EB7C76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7C21E8E7" w14:textId="77777777" w:rsidR="003A59C9" w:rsidRPr="00984DF5" w:rsidRDefault="003A59C9" w:rsidP="00EB7C76">
            <w:pPr>
              <w:spacing w:before="120" w:after="120"/>
              <w:rPr>
                <w:rFonts w:ascii="Verdana" w:hAnsi="Verdana"/>
              </w:rPr>
            </w:pPr>
            <w:r w:rsidRPr="00984DF5">
              <w:rPr>
                <w:rFonts w:ascii="Verdana" w:hAnsi="Verdana"/>
                <w:b/>
              </w:rPr>
              <w:t>Result:</w:t>
            </w:r>
            <w:r w:rsidRPr="00984DF5">
              <w:rPr>
                <w:rFonts w:ascii="Verdana" w:hAnsi="Verdana"/>
              </w:rPr>
              <w:t xml:space="preserve">  Access </w:t>
            </w:r>
            <w:r w:rsidRPr="00984DF5">
              <w:rPr>
                <w:rFonts w:ascii="Verdana" w:hAnsi="Verdana"/>
                <w:b/>
              </w:rPr>
              <w:t>Pharmacy Detail</w:t>
            </w:r>
            <w:r w:rsidRPr="00984DF5">
              <w:rPr>
                <w:rFonts w:ascii="Verdana" w:hAnsi="Verdana"/>
              </w:rPr>
              <w:t xml:space="preserve"> screen</w:t>
            </w:r>
            <w:r w:rsidRPr="00024C9A">
              <w:rPr>
                <w:rFonts w:ascii="Verdana" w:hAnsi="Verdana"/>
              </w:rPr>
              <w:t xml:space="preserve"> displays.</w:t>
            </w:r>
          </w:p>
          <w:p w14:paraId="53ECB863" w14:textId="77777777" w:rsidR="00563A41" w:rsidRDefault="00563A41" w:rsidP="00EB7C76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3BF0D0C4" w14:textId="73350423" w:rsidR="003A59C9" w:rsidRPr="00984DF5" w:rsidRDefault="00932CD0" w:rsidP="00EB7C76">
            <w:pPr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3B971AFA" wp14:editId="764F41BF">
                  <wp:extent cx="5943600" cy="3981450"/>
                  <wp:effectExtent l="0" t="0" r="0" b="0"/>
                  <wp:docPr id="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8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423BD" w14:textId="77777777" w:rsidR="00563A41" w:rsidRDefault="00563A41" w:rsidP="00EB7C76">
            <w:pPr>
              <w:spacing w:before="120" w:after="120"/>
              <w:ind w:left="720"/>
              <w:jc w:val="center"/>
              <w:rPr>
                <w:rFonts w:ascii="Verdana" w:hAnsi="Verdana"/>
                <w:b/>
              </w:rPr>
            </w:pPr>
          </w:p>
          <w:p w14:paraId="2085C9F2" w14:textId="59B9829A" w:rsidR="003A59C9" w:rsidRPr="00984DF5" w:rsidRDefault="003A59C9" w:rsidP="00EB7C76">
            <w:pPr>
              <w:spacing w:before="120" w:after="120"/>
              <w:ind w:left="720"/>
              <w:jc w:val="center"/>
              <w:rPr>
                <w:rFonts w:ascii="Verdana" w:hAnsi="Verdana"/>
                <w:b/>
              </w:rPr>
            </w:pPr>
            <w:r w:rsidRPr="00984DF5">
              <w:rPr>
                <w:rFonts w:ascii="Verdana" w:hAnsi="Verdana"/>
                <w:b/>
              </w:rPr>
              <w:t>or</w:t>
            </w:r>
          </w:p>
          <w:p w14:paraId="47A0FB1E" w14:textId="77777777" w:rsidR="003A59C9" w:rsidRPr="00984DF5" w:rsidRDefault="003A59C9" w:rsidP="00EB7C76">
            <w:pPr>
              <w:spacing w:before="120" w:after="120"/>
              <w:ind w:left="720"/>
              <w:rPr>
                <w:rFonts w:ascii="Verdana" w:hAnsi="Verdana"/>
              </w:rPr>
            </w:pPr>
          </w:p>
          <w:p w14:paraId="5D7F833F" w14:textId="440F699C" w:rsidR="003A59C9" w:rsidRDefault="003A59C9" w:rsidP="00EB7C76">
            <w:pPr>
              <w:spacing w:before="120" w:after="120"/>
              <w:rPr>
                <w:rFonts w:ascii="Verdana" w:hAnsi="Verdana"/>
              </w:rPr>
            </w:pPr>
            <w:r w:rsidRPr="00984DF5">
              <w:rPr>
                <w:rFonts w:ascii="Verdana" w:hAnsi="Verdana"/>
              </w:rPr>
              <w:t xml:space="preserve">Via Pharmacy Network Tab &gt; Click on the </w:t>
            </w:r>
            <w:r w:rsidRPr="00984DF5">
              <w:rPr>
                <w:rFonts w:ascii="Verdana" w:hAnsi="Verdana"/>
                <w:b/>
              </w:rPr>
              <w:t xml:space="preserve">Pharmacy </w:t>
            </w:r>
            <w:r w:rsidR="00A46495">
              <w:rPr>
                <w:rFonts w:ascii="Verdana" w:hAnsi="Verdana"/>
                <w:b/>
              </w:rPr>
              <w:t>N</w:t>
            </w:r>
            <w:r w:rsidRPr="00984DF5">
              <w:rPr>
                <w:rFonts w:ascii="Verdana" w:hAnsi="Verdana"/>
                <w:b/>
              </w:rPr>
              <w:t>etwork Tab</w:t>
            </w:r>
            <w:r w:rsidR="002E2EB9">
              <w:rPr>
                <w:rFonts w:ascii="Verdana" w:hAnsi="Verdana"/>
                <w:b/>
              </w:rPr>
              <w:t>.</w:t>
            </w:r>
            <w:r w:rsidRPr="00984DF5">
              <w:rPr>
                <w:rFonts w:ascii="Verdana" w:hAnsi="Verdana"/>
              </w:rPr>
              <w:t xml:space="preserve"> </w:t>
            </w:r>
          </w:p>
          <w:p w14:paraId="68D900A6" w14:textId="77777777" w:rsidR="00563A41" w:rsidRPr="00984DF5" w:rsidRDefault="00563A41" w:rsidP="00EB7C76">
            <w:pPr>
              <w:spacing w:before="120" w:after="120"/>
              <w:rPr>
                <w:rFonts w:ascii="Verdana" w:hAnsi="Verdana"/>
              </w:rPr>
            </w:pPr>
          </w:p>
          <w:p w14:paraId="7FDAF61A" w14:textId="6DD35E9F" w:rsidR="003A59C9" w:rsidRPr="00984DF5" w:rsidRDefault="00932CD0" w:rsidP="00EB7C76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7F7DB9" wp14:editId="171A7A52">
                  <wp:extent cx="6515100" cy="2552700"/>
                  <wp:effectExtent l="0" t="0" r="0" b="0"/>
                  <wp:docPr id="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51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204B12" w14:textId="77777777" w:rsidR="003A59C9" w:rsidRPr="00024C9A" w:rsidRDefault="003A59C9" w:rsidP="00EB7C76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3A59C9" w:rsidRPr="00024C9A" w14:paraId="2A2B97A8" w14:textId="77777777" w:rsidTr="00F81B88">
        <w:tc>
          <w:tcPr>
            <w:tcW w:w="261" w:type="pct"/>
            <w:shd w:val="clear" w:color="auto" w:fill="auto"/>
          </w:tcPr>
          <w:p w14:paraId="1B35EB21" w14:textId="77777777" w:rsidR="003A59C9" w:rsidRPr="00024C9A" w:rsidRDefault="003A59C9" w:rsidP="00EB7C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2</w:t>
            </w:r>
          </w:p>
        </w:tc>
        <w:tc>
          <w:tcPr>
            <w:tcW w:w="4739" w:type="pct"/>
            <w:shd w:val="clear" w:color="auto" w:fill="auto"/>
          </w:tcPr>
          <w:p w14:paraId="7E8A15B2" w14:textId="77777777" w:rsidR="003A59C9" w:rsidRDefault="003A59C9" w:rsidP="00EB7C76">
            <w:pPr>
              <w:spacing w:before="120" w:after="120"/>
              <w:rPr>
                <w:rFonts w:ascii="Verdana" w:hAnsi="Verdana"/>
              </w:rPr>
            </w:pPr>
            <w:r w:rsidRPr="00024C9A">
              <w:rPr>
                <w:rFonts w:ascii="Verdana" w:hAnsi="Verdana"/>
              </w:rPr>
              <w:t>Upon accessing the Pharmacy Details screen, c</w:t>
            </w:r>
            <w:r w:rsidRPr="00984DF5">
              <w:rPr>
                <w:rFonts w:ascii="Verdana" w:hAnsi="Verdana"/>
              </w:rPr>
              <w:t xml:space="preserve">lick on the appropriate pharmacy’s </w:t>
            </w:r>
            <w:r w:rsidRPr="002E2EB9">
              <w:rPr>
                <w:rFonts w:ascii="Verdana" w:hAnsi="Verdana"/>
                <w:b/>
              </w:rPr>
              <w:t>NCPDP or NPI</w:t>
            </w:r>
            <w:r w:rsidRPr="00024C9A">
              <w:rPr>
                <w:rFonts w:ascii="Verdana" w:hAnsi="Verdana"/>
              </w:rPr>
              <w:t>.</w:t>
            </w:r>
          </w:p>
          <w:p w14:paraId="3DE6BD01" w14:textId="77777777" w:rsidR="00993D5E" w:rsidRPr="00984DF5" w:rsidRDefault="00993D5E" w:rsidP="00EB7C76">
            <w:pPr>
              <w:spacing w:before="120" w:after="120"/>
              <w:rPr>
                <w:rFonts w:ascii="Verdana" w:hAnsi="Verdana"/>
              </w:rPr>
            </w:pPr>
          </w:p>
          <w:p w14:paraId="126F3D29" w14:textId="1F257728" w:rsidR="003A59C9" w:rsidRDefault="00932CD0" w:rsidP="00993D5E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5D3C56" wp14:editId="4EE5AE41">
                  <wp:extent cx="5943600" cy="4238625"/>
                  <wp:effectExtent l="0" t="0" r="0" b="0"/>
                  <wp:docPr id="1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779122" w14:textId="77777777" w:rsidR="00993D5E" w:rsidRDefault="00993D5E" w:rsidP="00993D5E">
            <w:pPr>
              <w:spacing w:before="120" w:after="120"/>
              <w:jc w:val="center"/>
              <w:rPr>
                <w:noProof/>
              </w:rPr>
            </w:pPr>
          </w:p>
          <w:p w14:paraId="508A0C29" w14:textId="77777777" w:rsidR="003A59C9" w:rsidRDefault="003A59C9" w:rsidP="00EB7C76">
            <w:pPr>
              <w:spacing w:before="120" w:after="120"/>
              <w:rPr>
                <w:rFonts w:ascii="Verdana" w:hAnsi="Verdana"/>
              </w:rPr>
            </w:pPr>
            <w:r w:rsidRPr="00984DF5">
              <w:rPr>
                <w:rFonts w:ascii="Verdana" w:hAnsi="Verdana"/>
                <w:b/>
              </w:rPr>
              <w:t>Result:</w:t>
            </w:r>
            <w:r w:rsidRPr="00984DF5">
              <w:rPr>
                <w:rFonts w:ascii="Verdana" w:hAnsi="Verdana"/>
              </w:rPr>
              <w:t xml:space="preserve">  Access </w:t>
            </w:r>
            <w:r w:rsidRPr="00984DF5">
              <w:rPr>
                <w:rFonts w:ascii="Verdana" w:hAnsi="Verdana"/>
                <w:b/>
              </w:rPr>
              <w:t>Pharmacy Detail</w:t>
            </w:r>
            <w:r w:rsidRPr="00984DF5">
              <w:rPr>
                <w:rFonts w:ascii="Verdana" w:hAnsi="Verdana"/>
              </w:rPr>
              <w:t xml:space="preserve"> screen</w:t>
            </w:r>
            <w:r w:rsidRPr="00024C9A">
              <w:rPr>
                <w:rFonts w:ascii="Verdana" w:hAnsi="Verdana"/>
              </w:rPr>
              <w:t xml:space="preserve"> displays.</w:t>
            </w:r>
          </w:p>
          <w:p w14:paraId="1D26F3BD" w14:textId="77777777" w:rsidR="00993D5E" w:rsidRPr="00984DF5" w:rsidRDefault="00993D5E" w:rsidP="00EB7C76">
            <w:pPr>
              <w:spacing w:before="120" w:after="120"/>
              <w:rPr>
                <w:rFonts w:ascii="Verdana" w:hAnsi="Verdana"/>
              </w:rPr>
            </w:pPr>
          </w:p>
          <w:p w14:paraId="5B01588F" w14:textId="53069317" w:rsidR="003A59C9" w:rsidRDefault="00932CD0" w:rsidP="00EB7C76">
            <w:pPr>
              <w:spacing w:before="120" w:after="12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9F8013" wp14:editId="679ED2B7">
                  <wp:extent cx="5953125" cy="3190875"/>
                  <wp:effectExtent l="0" t="0" r="0" b="0"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3125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AF53B8" w14:textId="77777777" w:rsidR="003A59C9" w:rsidRPr="00024C9A" w:rsidRDefault="003A59C9" w:rsidP="00EB7C76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</w:tbl>
    <w:p w14:paraId="5B496C85" w14:textId="19C140FE" w:rsidR="005C617A" w:rsidRDefault="004A12B8" w:rsidP="00272674">
      <w:pPr>
        <w:rPr>
          <w:rFonts w:ascii="Verdana" w:hAnsi="Verdana"/>
        </w:rPr>
      </w:pPr>
      <w:bookmarkStart w:id="18" w:name="_Log_Activity"/>
      <w:bookmarkEnd w:id="18"/>
      <w:r>
        <w:rPr>
          <w:rFonts w:ascii="Verdana" w:hAnsi="Verdana"/>
        </w:rPr>
        <w:t xml:space="preserve"> </w:t>
      </w:r>
    </w:p>
    <w:p w14:paraId="4C829A36" w14:textId="77777777" w:rsidR="00917E3D" w:rsidRDefault="00917E3D" w:rsidP="005C617A">
      <w:pPr>
        <w:jc w:val="right"/>
      </w:pPr>
    </w:p>
    <w:p w14:paraId="2AD518B0" w14:textId="27BE59AA" w:rsidR="005B4849" w:rsidRPr="00006174" w:rsidRDefault="002940F3" w:rsidP="00F81B88">
      <w:pPr>
        <w:spacing w:before="120" w:after="120"/>
        <w:jc w:val="right"/>
        <w:rPr>
          <w:rFonts w:ascii="Verdana" w:hAnsi="Verdana"/>
        </w:rPr>
      </w:pPr>
      <w:hyperlink w:anchor="_top" w:history="1">
        <w:r w:rsidRPr="00006174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5B4849" w:rsidRPr="00891F81" w14:paraId="245BAE53" w14:textId="77777777" w:rsidTr="00F81B88">
        <w:tc>
          <w:tcPr>
            <w:tcW w:w="5000" w:type="pct"/>
            <w:shd w:val="clear" w:color="auto" w:fill="BFBFBF" w:themeFill="background1" w:themeFillShade="BF"/>
          </w:tcPr>
          <w:p w14:paraId="4C20E0C4" w14:textId="77777777" w:rsidR="005B4849" w:rsidRPr="00891F81" w:rsidRDefault="005B4849" w:rsidP="00EB7C76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9" w:name="_Turn_Around_Time"/>
            <w:bookmarkStart w:id="20" w:name="_Toc141849703"/>
            <w:bookmarkEnd w:id="19"/>
            <w:r w:rsidRPr="00891F81">
              <w:rPr>
                <w:rFonts w:ascii="Verdana" w:hAnsi="Verdana"/>
                <w:i w:val="0"/>
                <w:iCs w:val="0"/>
              </w:rPr>
              <w:t>Turn Around Time</w:t>
            </w:r>
            <w:bookmarkEnd w:id="20"/>
          </w:p>
        </w:tc>
      </w:tr>
    </w:tbl>
    <w:p w14:paraId="3E0F4E76" w14:textId="504F0DA2" w:rsidR="005C617A" w:rsidRDefault="005B4849" w:rsidP="00EB7C76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Immediate</w:t>
      </w:r>
      <w:r w:rsidR="00F22115">
        <w:rPr>
          <w:rFonts w:ascii="Verdana" w:hAnsi="Verdana"/>
        </w:rPr>
        <w:t>.</w:t>
      </w:r>
    </w:p>
    <w:p w14:paraId="6C41CA79" w14:textId="77777777" w:rsidR="00F32818" w:rsidRPr="00006174" w:rsidRDefault="00F32818" w:rsidP="00F81B88">
      <w:pPr>
        <w:spacing w:before="120" w:after="120"/>
        <w:jc w:val="right"/>
        <w:rPr>
          <w:rFonts w:ascii="Verdana" w:hAnsi="Verdana"/>
        </w:rPr>
      </w:pPr>
      <w:hyperlink w:anchor="_top" w:history="1">
        <w:r w:rsidRPr="00006174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 w:themeFill="background1" w:themeFillShade="BF"/>
        <w:tblLook w:val="01E0" w:firstRow="1" w:lastRow="1" w:firstColumn="1" w:lastColumn="1" w:noHBand="0" w:noVBand="0"/>
      </w:tblPr>
      <w:tblGrid>
        <w:gridCol w:w="12950"/>
      </w:tblGrid>
      <w:tr w:rsidR="00F32818" w:rsidRPr="00891F81" w14:paraId="5ABF5B82" w14:textId="77777777" w:rsidTr="00F81B88">
        <w:tc>
          <w:tcPr>
            <w:tcW w:w="5000" w:type="pct"/>
            <w:shd w:val="clear" w:color="auto" w:fill="BFBFBF" w:themeFill="background1" w:themeFillShade="BF"/>
          </w:tcPr>
          <w:p w14:paraId="33017A58" w14:textId="77777777" w:rsidR="00F32818" w:rsidRPr="00891F81" w:rsidRDefault="00F32818" w:rsidP="00EB7C76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21" w:name="_Toc141849704"/>
            <w:r>
              <w:rPr>
                <w:rFonts w:ascii="Verdana" w:hAnsi="Verdana"/>
                <w:i w:val="0"/>
                <w:iCs w:val="0"/>
              </w:rPr>
              <w:t>Related Document</w:t>
            </w:r>
            <w:r w:rsidR="00DB50BB">
              <w:rPr>
                <w:rFonts w:ascii="Verdana" w:hAnsi="Verdana"/>
                <w:i w:val="0"/>
                <w:iCs w:val="0"/>
              </w:rPr>
              <w:t>s</w:t>
            </w:r>
            <w:bookmarkEnd w:id="21"/>
          </w:p>
        </w:tc>
      </w:tr>
    </w:tbl>
    <w:p w14:paraId="773ACA97" w14:textId="4647CCB8" w:rsidR="00EB7C76" w:rsidRPr="00ED28EE" w:rsidRDefault="00013176" w:rsidP="00EB7C76">
      <w:pPr>
        <w:spacing w:before="120" w:after="120"/>
        <w:rPr>
          <w:rFonts w:ascii="Verdana" w:hAnsi="Verdana"/>
        </w:rPr>
      </w:pPr>
      <w:hyperlink r:id="rId26" w:anchor="!/view?docid=bdac0c67-5fee-47ba-a3aa-aab84900cf78" w:history="1">
        <w:r>
          <w:rPr>
            <w:rStyle w:val="Hyperlink"/>
            <w:rFonts w:ascii="Verdana" w:hAnsi="Verdana"/>
          </w:rPr>
          <w:t>Log Activity/Capture Activity Codes (005164)</w:t>
        </w:r>
      </w:hyperlink>
    </w:p>
    <w:p w14:paraId="4F83F684" w14:textId="5BA02157" w:rsidR="00EB7C76" w:rsidRPr="00ED28EE" w:rsidRDefault="00045042" w:rsidP="00EB7C76">
      <w:pPr>
        <w:spacing w:before="120" w:after="120"/>
        <w:rPr>
          <w:rFonts w:ascii="Verdana" w:hAnsi="Verdana"/>
        </w:rPr>
      </w:pPr>
      <w:hyperlink r:id="rId27" w:anchor="!/view?docid=c1f1028b-e42c-4b4f-a4cf-cc0b42c91606" w:history="1">
        <w:r>
          <w:rPr>
            <w:rFonts w:ascii="Verdana" w:hAnsi="Verdana" w:cs="Verdana"/>
            <w:color w:val="0000FF"/>
            <w:u w:val="single"/>
          </w:rPr>
          <w:t>Customer Care Abbreviations, Definitions, and Terms Index (017428)</w:t>
        </w:r>
      </w:hyperlink>
    </w:p>
    <w:p w14:paraId="6E0F7DE8" w14:textId="175078EB" w:rsidR="00DB50BB" w:rsidRPr="00ED28EE" w:rsidRDefault="00DB50BB" w:rsidP="00EB7C76">
      <w:pPr>
        <w:spacing w:before="120" w:after="120"/>
        <w:rPr>
          <w:rFonts w:ascii="Verdana" w:hAnsi="Verdana" w:cs="Verdana"/>
          <w:color w:val="0000FF"/>
          <w:u w:val="single"/>
        </w:rPr>
      </w:pPr>
      <w:r w:rsidRPr="00ED28EE">
        <w:rPr>
          <w:rFonts w:ascii="Verdana" w:hAnsi="Verdana"/>
          <w:b/>
        </w:rPr>
        <w:t xml:space="preserve">Parent Document:  </w:t>
      </w:r>
      <w:hyperlink r:id="rId28" w:tgtFrame="_blank" w:history="1">
        <w:r w:rsidR="00045042">
          <w:rPr>
            <w:rFonts w:ascii="Verdana" w:hAnsi="Verdana"/>
            <w:color w:val="0000FF"/>
            <w:u w:val="single"/>
          </w:rPr>
          <w:t>CALL-0049 Customer Care Internal and External Call Handling</w:t>
        </w:r>
      </w:hyperlink>
    </w:p>
    <w:p w14:paraId="635E0E16" w14:textId="77777777" w:rsidR="005C617A" w:rsidRPr="00ED28EE" w:rsidRDefault="005C617A" w:rsidP="00EB7C76">
      <w:pPr>
        <w:autoSpaceDE w:val="0"/>
        <w:autoSpaceDN w:val="0"/>
        <w:adjustRightInd w:val="0"/>
        <w:spacing w:before="120" w:after="120"/>
        <w:rPr>
          <w:rFonts w:ascii="Verdana" w:hAnsi="Verdana" w:cs="Verdana"/>
        </w:rPr>
      </w:pPr>
    </w:p>
    <w:p w14:paraId="409F7F0C" w14:textId="50F7D49E" w:rsidR="00C75031" w:rsidRPr="00006174" w:rsidRDefault="002940F3" w:rsidP="00F81B88">
      <w:pPr>
        <w:spacing w:before="120" w:after="120"/>
        <w:jc w:val="right"/>
        <w:rPr>
          <w:rFonts w:ascii="Verdana" w:hAnsi="Verdana"/>
        </w:rPr>
      </w:pPr>
      <w:hyperlink w:anchor="_top" w:history="1">
        <w:r w:rsidRPr="00006174">
          <w:rPr>
            <w:rStyle w:val="Hyperlink"/>
            <w:rFonts w:ascii="Verdana" w:hAnsi="Verdana"/>
          </w:rPr>
          <w:t>Top of the Document</w:t>
        </w:r>
      </w:hyperlink>
    </w:p>
    <w:p w14:paraId="41D9BA10" w14:textId="77777777" w:rsidR="00710E68" w:rsidRPr="00C247CB" w:rsidRDefault="00710E68" w:rsidP="00C247CB">
      <w:pPr>
        <w:jc w:val="center"/>
        <w:rPr>
          <w:rFonts w:ascii="Verdana" w:hAnsi="Verdana"/>
          <w:sz w:val="16"/>
          <w:szCs w:val="16"/>
        </w:rPr>
      </w:pPr>
      <w:r w:rsidRPr="00C247CB">
        <w:rPr>
          <w:rFonts w:ascii="Verdana" w:hAnsi="Verdana"/>
          <w:sz w:val="16"/>
          <w:szCs w:val="16"/>
        </w:rPr>
        <w:t xml:space="preserve">Not </w:t>
      </w:r>
      <w:r w:rsidR="009461F5" w:rsidRPr="00C247CB">
        <w:rPr>
          <w:rFonts w:ascii="Verdana" w:hAnsi="Verdana"/>
          <w:sz w:val="16"/>
          <w:szCs w:val="16"/>
        </w:rPr>
        <w:t>to</w:t>
      </w:r>
      <w:r w:rsidRPr="00C247CB">
        <w:rPr>
          <w:rFonts w:ascii="Verdana" w:hAnsi="Verdana"/>
          <w:sz w:val="16"/>
          <w:szCs w:val="16"/>
        </w:rPr>
        <w:t xml:space="preserve"> Be Reproduced </w:t>
      </w:r>
      <w:r w:rsidR="009461F5" w:rsidRPr="00C247CB">
        <w:rPr>
          <w:rFonts w:ascii="Verdana" w:hAnsi="Verdana"/>
          <w:sz w:val="16"/>
          <w:szCs w:val="16"/>
        </w:rPr>
        <w:t>or</w:t>
      </w:r>
      <w:r w:rsidRPr="00C247CB">
        <w:rPr>
          <w:rFonts w:ascii="Verdana" w:hAnsi="Verdana"/>
          <w:sz w:val="16"/>
          <w:szCs w:val="16"/>
        </w:rPr>
        <w:t xml:space="preserve"> Disclosed to Others </w:t>
      </w:r>
      <w:r w:rsidR="009461F5" w:rsidRPr="00C247CB">
        <w:rPr>
          <w:rFonts w:ascii="Verdana" w:hAnsi="Verdana"/>
          <w:sz w:val="16"/>
          <w:szCs w:val="16"/>
        </w:rPr>
        <w:t>without</w:t>
      </w:r>
      <w:r w:rsidRPr="00C247CB">
        <w:rPr>
          <w:rFonts w:ascii="Verdana" w:hAnsi="Verdana"/>
          <w:sz w:val="16"/>
          <w:szCs w:val="16"/>
        </w:rPr>
        <w:t xml:space="preserve"> Prior Written Approval</w:t>
      </w:r>
    </w:p>
    <w:p w14:paraId="58C3D552" w14:textId="77777777" w:rsidR="00710E68" w:rsidRPr="00C247CB" w:rsidRDefault="00710E68" w:rsidP="00C247CB">
      <w:pPr>
        <w:jc w:val="center"/>
        <w:rPr>
          <w:rFonts w:ascii="Verdana" w:hAnsi="Verdana"/>
          <w:b/>
          <w:color w:val="000000"/>
          <w:sz w:val="16"/>
          <w:szCs w:val="16"/>
        </w:rPr>
      </w:pPr>
      <w:r w:rsidRPr="00C247CB">
        <w:rPr>
          <w:rFonts w:ascii="Verdana" w:hAnsi="Verdana"/>
          <w:b/>
          <w:color w:val="000000"/>
          <w:sz w:val="16"/>
          <w:szCs w:val="16"/>
        </w:rPr>
        <w:t>ELECTRONIC DA</w:t>
      </w:r>
      <w:r w:rsidR="00313627">
        <w:rPr>
          <w:rFonts w:ascii="Verdana" w:hAnsi="Verdana"/>
          <w:b/>
          <w:color w:val="000000"/>
          <w:sz w:val="16"/>
          <w:szCs w:val="16"/>
        </w:rPr>
        <w:t>TA = OFFICIAL VERSION / PAPER COPY =</w:t>
      </w:r>
      <w:r w:rsidRPr="00C247CB">
        <w:rPr>
          <w:rFonts w:ascii="Verdana" w:hAnsi="Verdana"/>
          <w:b/>
          <w:color w:val="000000"/>
          <w:sz w:val="16"/>
          <w:szCs w:val="16"/>
        </w:rPr>
        <w:t xml:space="preserve"> INFORMATIONAL ONLY</w:t>
      </w:r>
    </w:p>
    <w:p w14:paraId="6BDB9F00" w14:textId="77777777" w:rsidR="005A64DA" w:rsidRPr="00C247CB" w:rsidRDefault="005A64DA" w:rsidP="00C247CB">
      <w:pPr>
        <w:jc w:val="center"/>
        <w:rPr>
          <w:rFonts w:ascii="Verdana" w:hAnsi="Verdana"/>
          <w:sz w:val="16"/>
          <w:szCs w:val="16"/>
        </w:rPr>
      </w:pPr>
    </w:p>
    <w:sectPr w:rsidR="005A64DA" w:rsidRPr="00C247CB" w:rsidSect="00585301">
      <w:footerReference w:type="even" r:id="rId29"/>
      <w:footerReference w:type="default" r:id="rId30"/>
      <w:headerReference w:type="first" r:id="rId31"/>
      <w:footerReference w:type="first" r:id="rId32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406800" w14:textId="77777777" w:rsidR="009801D6" w:rsidRDefault="009801D6">
      <w:r>
        <w:separator/>
      </w:r>
    </w:p>
  </w:endnote>
  <w:endnote w:type="continuationSeparator" w:id="0">
    <w:p w14:paraId="47B5D153" w14:textId="77777777" w:rsidR="009801D6" w:rsidRDefault="00980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107D0C" w14:textId="77777777" w:rsidR="00C52DD7" w:rsidRDefault="00C52DD7" w:rsidP="0098176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B9A303E" w14:textId="77777777" w:rsidR="00C52DD7" w:rsidRDefault="00C52DD7" w:rsidP="00C52DD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5C8CB3" w14:textId="77777777" w:rsidR="00C52DD7" w:rsidRDefault="00C52DD7" w:rsidP="0098176D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362C4">
      <w:rPr>
        <w:rStyle w:val="PageNumber"/>
        <w:noProof/>
      </w:rPr>
      <w:t>4</w:t>
    </w:r>
    <w:r>
      <w:rPr>
        <w:rStyle w:val="PageNumber"/>
      </w:rPr>
      <w:fldChar w:fldCharType="end"/>
    </w:r>
  </w:p>
  <w:p w14:paraId="158E8905" w14:textId="77777777" w:rsidR="00C476E1" w:rsidRPr="00C52DD7" w:rsidRDefault="00C476E1" w:rsidP="00C52DD7">
    <w:pPr>
      <w:pStyle w:val="Footer"/>
      <w:ind w:right="360"/>
      <w:rPr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50CAD" w14:textId="77777777" w:rsidR="00C476E1" w:rsidRPr="00CD2229" w:rsidRDefault="00C476E1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96366F" w14:textId="77777777" w:rsidR="009801D6" w:rsidRDefault="009801D6">
      <w:r>
        <w:separator/>
      </w:r>
    </w:p>
  </w:footnote>
  <w:footnote w:type="continuationSeparator" w:id="0">
    <w:p w14:paraId="7267FAD3" w14:textId="77777777" w:rsidR="009801D6" w:rsidRDefault="009801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F8BCF6" w14:textId="77777777" w:rsidR="00C476E1" w:rsidRDefault="00C476E1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8562B"/>
    <w:multiLevelType w:val="hybridMultilevel"/>
    <w:tmpl w:val="EEA4A0CC"/>
    <w:lvl w:ilvl="0" w:tplc="24F2B2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403D2E"/>
    <w:multiLevelType w:val="hybridMultilevel"/>
    <w:tmpl w:val="B8D695C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7F2874"/>
    <w:multiLevelType w:val="singleLevel"/>
    <w:tmpl w:val="A0A8C0AE"/>
    <w:lvl w:ilvl="0">
      <w:start w:val="1"/>
      <w:numFmt w:val="bullet"/>
      <w:pStyle w:val="Do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</w:abstractNum>
  <w:abstractNum w:abstractNumId="3" w15:restartNumberingAfterBreak="0">
    <w:nsid w:val="27900565"/>
    <w:multiLevelType w:val="hybridMultilevel"/>
    <w:tmpl w:val="90520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815A7F"/>
    <w:multiLevelType w:val="hybridMultilevel"/>
    <w:tmpl w:val="B30AF28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66339D9"/>
    <w:multiLevelType w:val="hybridMultilevel"/>
    <w:tmpl w:val="DE92277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C71A10"/>
    <w:multiLevelType w:val="hybridMultilevel"/>
    <w:tmpl w:val="1F0A204A"/>
    <w:lvl w:ilvl="0" w:tplc="8542D26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69E6637"/>
    <w:multiLevelType w:val="hybridMultilevel"/>
    <w:tmpl w:val="485ED55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D02416"/>
    <w:multiLevelType w:val="hybridMultilevel"/>
    <w:tmpl w:val="18F4BB4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0E8540C"/>
    <w:multiLevelType w:val="hybridMultilevel"/>
    <w:tmpl w:val="17161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833668"/>
    <w:multiLevelType w:val="hybridMultilevel"/>
    <w:tmpl w:val="CA76919E"/>
    <w:lvl w:ilvl="0" w:tplc="5B505F3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149444086">
    <w:abstractNumId w:val="4"/>
  </w:num>
  <w:num w:numId="2" w16cid:durableId="1233540306">
    <w:abstractNumId w:val="1"/>
  </w:num>
  <w:num w:numId="3" w16cid:durableId="209148724">
    <w:abstractNumId w:val="8"/>
  </w:num>
  <w:num w:numId="4" w16cid:durableId="13656761">
    <w:abstractNumId w:val="5"/>
  </w:num>
  <w:num w:numId="5" w16cid:durableId="1718699769">
    <w:abstractNumId w:val="7"/>
  </w:num>
  <w:num w:numId="6" w16cid:durableId="1563179475">
    <w:abstractNumId w:val="6"/>
  </w:num>
  <w:num w:numId="7" w16cid:durableId="1407147851">
    <w:abstractNumId w:val="10"/>
  </w:num>
  <w:num w:numId="8" w16cid:durableId="1853491459">
    <w:abstractNumId w:val="2"/>
  </w:num>
  <w:num w:numId="9" w16cid:durableId="806625178">
    <w:abstractNumId w:val="9"/>
  </w:num>
  <w:num w:numId="10" w16cid:durableId="1998613215">
    <w:abstractNumId w:val="3"/>
  </w:num>
  <w:num w:numId="11" w16cid:durableId="111555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writeProtection w:recommended="1"/>
  <w:view w:val="web"/>
  <w:zoom w:percent="10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64"/>
    <w:rsid w:val="0000309C"/>
    <w:rsid w:val="00006174"/>
    <w:rsid w:val="00013176"/>
    <w:rsid w:val="00015A2E"/>
    <w:rsid w:val="000220C5"/>
    <w:rsid w:val="00035BED"/>
    <w:rsid w:val="00045042"/>
    <w:rsid w:val="00056EB9"/>
    <w:rsid w:val="00061AD2"/>
    <w:rsid w:val="00062570"/>
    <w:rsid w:val="00065A02"/>
    <w:rsid w:val="00080AD8"/>
    <w:rsid w:val="00083B8F"/>
    <w:rsid w:val="0008665F"/>
    <w:rsid w:val="000914C2"/>
    <w:rsid w:val="0009253A"/>
    <w:rsid w:val="00095AB5"/>
    <w:rsid w:val="000A5C1F"/>
    <w:rsid w:val="000A6B88"/>
    <w:rsid w:val="000B3C4C"/>
    <w:rsid w:val="000B4680"/>
    <w:rsid w:val="000B4B4F"/>
    <w:rsid w:val="000B5441"/>
    <w:rsid w:val="000B656F"/>
    <w:rsid w:val="000B72DF"/>
    <w:rsid w:val="000C1917"/>
    <w:rsid w:val="000C2D35"/>
    <w:rsid w:val="000C3B2A"/>
    <w:rsid w:val="000C497F"/>
    <w:rsid w:val="000C77C5"/>
    <w:rsid w:val="000D1870"/>
    <w:rsid w:val="000D6714"/>
    <w:rsid w:val="000E10BB"/>
    <w:rsid w:val="000E4484"/>
    <w:rsid w:val="000F0D1B"/>
    <w:rsid w:val="000F0D7A"/>
    <w:rsid w:val="001009FF"/>
    <w:rsid w:val="00103CE0"/>
    <w:rsid w:val="00104473"/>
    <w:rsid w:val="00104DCB"/>
    <w:rsid w:val="00115944"/>
    <w:rsid w:val="0012373E"/>
    <w:rsid w:val="001360A5"/>
    <w:rsid w:val="001475A7"/>
    <w:rsid w:val="0016273A"/>
    <w:rsid w:val="0017097E"/>
    <w:rsid w:val="0018124C"/>
    <w:rsid w:val="0018282A"/>
    <w:rsid w:val="0019021A"/>
    <w:rsid w:val="001A326E"/>
    <w:rsid w:val="001B3879"/>
    <w:rsid w:val="001B7D20"/>
    <w:rsid w:val="001C39AD"/>
    <w:rsid w:val="001D74B2"/>
    <w:rsid w:val="001F1218"/>
    <w:rsid w:val="001F202D"/>
    <w:rsid w:val="002016B4"/>
    <w:rsid w:val="002041DC"/>
    <w:rsid w:val="002055CF"/>
    <w:rsid w:val="002151C8"/>
    <w:rsid w:val="0022457D"/>
    <w:rsid w:val="002362C4"/>
    <w:rsid w:val="00243EBB"/>
    <w:rsid w:val="00252F17"/>
    <w:rsid w:val="00255C6B"/>
    <w:rsid w:val="00265D86"/>
    <w:rsid w:val="00267F2A"/>
    <w:rsid w:val="00272674"/>
    <w:rsid w:val="00291CE8"/>
    <w:rsid w:val="002940F3"/>
    <w:rsid w:val="00296127"/>
    <w:rsid w:val="00296765"/>
    <w:rsid w:val="002A26BB"/>
    <w:rsid w:val="002B1A88"/>
    <w:rsid w:val="002B593E"/>
    <w:rsid w:val="002B7235"/>
    <w:rsid w:val="002C6671"/>
    <w:rsid w:val="002D3CBE"/>
    <w:rsid w:val="002D5A4E"/>
    <w:rsid w:val="002E2D36"/>
    <w:rsid w:val="002E2EB9"/>
    <w:rsid w:val="002F1F92"/>
    <w:rsid w:val="002F4BAA"/>
    <w:rsid w:val="002F6221"/>
    <w:rsid w:val="00302AD5"/>
    <w:rsid w:val="00311DBC"/>
    <w:rsid w:val="00313627"/>
    <w:rsid w:val="0033143E"/>
    <w:rsid w:val="00333E00"/>
    <w:rsid w:val="00334703"/>
    <w:rsid w:val="0034113D"/>
    <w:rsid w:val="0034552B"/>
    <w:rsid w:val="003614B0"/>
    <w:rsid w:val="0037150B"/>
    <w:rsid w:val="003725A1"/>
    <w:rsid w:val="00373514"/>
    <w:rsid w:val="003770AE"/>
    <w:rsid w:val="003868A2"/>
    <w:rsid w:val="003904FA"/>
    <w:rsid w:val="0039059B"/>
    <w:rsid w:val="00392A5B"/>
    <w:rsid w:val="003943FB"/>
    <w:rsid w:val="003A59C9"/>
    <w:rsid w:val="003A6D70"/>
    <w:rsid w:val="003B1F86"/>
    <w:rsid w:val="003C05D7"/>
    <w:rsid w:val="003C4627"/>
    <w:rsid w:val="003D1404"/>
    <w:rsid w:val="003E3C84"/>
    <w:rsid w:val="003E6C1A"/>
    <w:rsid w:val="003F771F"/>
    <w:rsid w:val="003F7DAF"/>
    <w:rsid w:val="0040640A"/>
    <w:rsid w:val="00406DB5"/>
    <w:rsid w:val="004112FA"/>
    <w:rsid w:val="004117AA"/>
    <w:rsid w:val="004122B3"/>
    <w:rsid w:val="00412B1A"/>
    <w:rsid w:val="00414423"/>
    <w:rsid w:val="004147B0"/>
    <w:rsid w:val="0041691B"/>
    <w:rsid w:val="0042336D"/>
    <w:rsid w:val="00433879"/>
    <w:rsid w:val="00435D37"/>
    <w:rsid w:val="00441994"/>
    <w:rsid w:val="00457EAE"/>
    <w:rsid w:val="0046754E"/>
    <w:rsid w:val="00470B31"/>
    <w:rsid w:val="0047381A"/>
    <w:rsid w:val="004768BE"/>
    <w:rsid w:val="00477F73"/>
    <w:rsid w:val="0048355A"/>
    <w:rsid w:val="004965B6"/>
    <w:rsid w:val="00496B52"/>
    <w:rsid w:val="004A12B8"/>
    <w:rsid w:val="004B0E9C"/>
    <w:rsid w:val="004B5548"/>
    <w:rsid w:val="004B70EC"/>
    <w:rsid w:val="004C7A47"/>
    <w:rsid w:val="004D30B8"/>
    <w:rsid w:val="004D3C53"/>
    <w:rsid w:val="004E0A22"/>
    <w:rsid w:val="004E4718"/>
    <w:rsid w:val="004F1F9F"/>
    <w:rsid w:val="00501948"/>
    <w:rsid w:val="00501BF3"/>
    <w:rsid w:val="00512486"/>
    <w:rsid w:val="0052124F"/>
    <w:rsid w:val="0052465B"/>
    <w:rsid w:val="00524CDD"/>
    <w:rsid w:val="00532C77"/>
    <w:rsid w:val="00537C0F"/>
    <w:rsid w:val="0055670B"/>
    <w:rsid w:val="00563A41"/>
    <w:rsid w:val="00582E85"/>
    <w:rsid w:val="00585301"/>
    <w:rsid w:val="005910B5"/>
    <w:rsid w:val="005A6118"/>
    <w:rsid w:val="005A64DA"/>
    <w:rsid w:val="005B4849"/>
    <w:rsid w:val="005C0DEF"/>
    <w:rsid w:val="005C1D83"/>
    <w:rsid w:val="005C617A"/>
    <w:rsid w:val="005D66A3"/>
    <w:rsid w:val="005D775C"/>
    <w:rsid w:val="005E25F5"/>
    <w:rsid w:val="005E475B"/>
    <w:rsid w:val="005E650E"/>
    <w:rsid w:val="005E6F1E"/>
    <w:rsid w:val="005F7855"/>
    <w:rsid w:val="0060741B"/>
    <w:rsid w:val="00622D77"/>
    <w:rsid w:val="00627F34"/>
    <w:rsid w:val="00634CA2"/>
    <w:rsid w:val="00636B18"/>
    <w:rsid w:val="00637CA1"/>
    <w:rsid w:val="00674A16"/>
    <w:rsid w:val="0068485C"/>
    <w:rsid w:val="00691E10"/>
    <w:rsid w:val="006965E5"/>
    <w:rsid w:val="00697151"/>
    <w:rsid w:val="006977F6"/>
    <w:rsid w:val="006A0481"/>
    <w:rsid w:val="006C28FC"/>
    <w:rsid w:val="006C653F"/>
    <w:rsid w:val="006E30B9"/>
    <w:rsid w:val="006F7DFC"/>
    <w:rsid w:val="00704AF2"/>
    <w:rsid w:val="00710E68"/>
    <w:rsid w:val="00714BA0"/>
    <w:rsid w:val="00715E59"/>
    <w:rsid w:val="00720C5E"/>
    <w:rsid w:val="007269B6"/>
    <w:rsid w:val="00726E7A"/>
    <w:rsid w:val="0073236C"/>
    <w:rsid w:val="0073294A"/>
    <w:rsid w:val="00732D3B"/>
    <w:rsid w:val="00732E52"/>
    <w:rsid w:val="00752801"/>
    <w:rsid w:val="00760842"/>
    <w:rsid w:val="00763B3E"/>
    <w:rsid w:val="00785118"/>
    <w:rsid w:val="00786BEB"/>
    <w:rsid w:val="007874CF"/>
    <w:rsid w:val="007A2793"/>
    <w:rsid w:val="007A37B3"/>
    <w:rsid w:val="007B2F59"/>
    <w:rsid w:val="007C77DD"/>
    <w:rsid w:val="007D4F0E"/>
    <w:rsid w:val="007E2C6C"/>
    <w:rsid w:val="007E3EA6"/>
    <w:rsid w:val="007E4CDF"/>
    <w:rsid w:val="007F112C"/>
    <w:rsid w:val="007F6649"/>
    <w:rsid w:val="008016E0"/>
    <w:rsid w:val="008042E1"/>
    <w:rsid w:val="00804D63"/>
    <w:rsid w:val="00806B9D"/>
    <w:rsid w:val="0081240D"/>
    <w:rsid w:val="008124CF"/>
    <w:rsid w:val="00812777"/>
    <w:rsid w:val="0081293E"/>
    <w:rsid w:val="0081497F"/>
    <w:rsid w:val="00833CF7"/>
    <w:rsid w:val="0084129E"/>
    <w:rsid w:val="00843390"/>
    <w:rsid w:val="008452C0"/>
    <w:rsid w:val="00846373"/>
    <w:rsid w:val="008568AE"/>
    <w:rsid w:val="00860590"/>
    <w:rsid w:val="008614E8"/>
    <w:rsid w:val="0086557C"/>
    <w:rsid w:val="00867EDF"/>
    <w:rsid w:val="00871101"/>
    <w:rsid w:val="008742F2"/>
    <w:rsid w:val="00875F0D"/>
    <w:rsid w:val="00877414"/>
    <w:rsid w:val="00882745"/>
    <w:rsid w:val="008858E1"/>
    <w:rsid w:val="00890BF3"/>
    <w:rsid w:val="00891F81"/>
    <w:rsid w:val="00895B80"/>
    <w:rsid w:val="008A03B7"/>
    <w:rsid w:val="008A0518"/>
    <w:rsid w:val="008A22F3"/>
    <w:rsid w:val="008C2197"/>
    <w:rsid w:val="008C3493"/>
    <w:rsid w:val="008C79F5"/>
    <w:rsid w:val="008D11A6"/>
    <w:rsid w:val="008D1F7B"/>
    <w:rsid w:val="008D2469"/>
    <w:rsid w:val="008D2D64"/>
    <w:rsid w:val="008D4D9A"/>
    <w:rsid w:val="008E2815"/>
    <w:rsid w:val="008E5B01"/>
    <w:rsid w:val="008E6166"/>
    <w:rsid w:val="00902E07"/>
    <w:rsid w:val="00917E3D"/>
    <w:rsid w:val="009315AA"/>
    <w:rsid w:val="00932CD0"/>
    <w:rsid w:val="009448A3"/>
    <w:rsid w:val="009461F5"/>
    <w:rsid w:val="00947783"/>
    <w:rsid w:val="00953535"/>
    <w:rsid w:val="00954FE8"/>
    <w:rsid w:val="009726E0"/>
    <w:rsid w:val="009801D6"/>
    <w:rsid w:val="0098176D"/>
    <w:rsid w:val="00990822"/>
    <w:rsid w:val="00993D5E"/>
    <w:rsid w:val="009B27EB"/>
    <w:rsid w:val="009B5E82"/>
    <w:rsid w:val="009C4A31"/>
    <w:rsid w:val="009D7993"/>
    <w:rsid w:val="009D7A9B"/>
    <w:rsid w:val="009E00C2"/>
    <w:rsid w:val="009F6FD2"/>
    <w:rsid w:val="009F7802"/>
    <w:rsid w:val="009F78D3"/>
    <w:rsid w:val="00A02889"/>
    <w:rsid w:val="00A02FFF"/>
    <w:rsid w:val="00A04C0A"/>
    <w:rsid w:val="00A1348C"/>
    <w:rsid w:val="00A14B92"/>
    <w:rsid w:val="00A23A92"/>
    <w:rsid w:val="00A30844"/>
    <w:rsid w:val="00A412C0"/>
    <w:rsid w:val="00A46495"/>
    <w:rsid w:val="00A47285"/>
    <w:rsid w:val="00A4732A"/>
    <w:rsid w:val="00A5347C"/>
    <w:rsid w:val="00A5470F"/>
    <w:rsid w:val="00A60502"/>
    <w:rsid w:val="00A7166B"/>
    <w:rsid w:val="00A83BA0"/>
    <w:rsid w:val="00A84F18"/>
    <w:rsid w:val="00A85045"/>
    <w:rsid w:val="00A873A1"/>
    <w:rsid w:val="00A95738"/>
    <w:rsid w:val="00A97B7D"/>
    <w:rsid w:val="00AA4825"/>
    <w:rsid w:val="00AB33E1"/>
    <w:rsid w:val="00AB56D4"/>
    <w:rsid w:val="00AC5969"/>
    <w:rsid w:val="00AD1646"/>
    <w:rsid w:val="00AD67FF"/>
    <w:rsid w:val="00AD6AA6"/>
    <w:rsid w:val="00AF038B"/>
    <w:rsid w:val="00AF283F"/>
    <w:rsid w:val="00AF5370"/>
    <w:rsid w:val="00B26045"/>
    <w:rsid w:val="00B304BC"/>
    <w:rsid w:val="00B3668F"/>
    <w:rsid w:val="00B44C55"/>
    <w:rsid w:val="00B46A95"/>
    <w:rsid w:val="00B5318D"/>
    <w:rsid w:val="00B544C2"/>
    <w:rsid w:val="00B5566F"/>
    <w:rsid w:val="00B60686"/>
    <w:rsid w:val="00B606B4"/>
    <w:rsid w:val="00B70CC4"/>
    <w:rsid w:val="00B9631B"/>
    <w:rsid w:val="00B97878"/>
    <w:rsid w:val="00BB02DE"/>
    <w:rsid w:val="00BB371A"/>
    <w:rsid w:val="00BB4C05"/>
    <w:rsid w:val="00BB5B03"/>
    <w:rsid w:val="00BD7B25"/>
    <w:rsid w:val="00BE1AFF"/>
    <w:rsid w:val="00BE30EC"/>
    <w:rsid w:val="00BF66D3"/>
    <w:rsid w:val="00BF74E9"/>
    <w:rsid w:val="00C05D24"/>
    <w:rsid w:val="00C17CB5"/>
    <w:rsid w:val="00C236C6"/>
    <w:rsid w:val="00C247CB"/>
    <w:rsid w:val="00C360BD"/>
    <w:rsid w:val="00C37735"/>
    <w:rsid w:val="00C476E1"/>
    <w:rsid w:val="00C52DD7"/>
    <w:rsid w:val="00C52E77"/>
    <w:rsid w:val="00C566B3"/>
    <w:rsid w:val="00C65249"/>
    <w:rsid w:val="00C67B32"/>
    <w:rsid w:val="00C7353C"/>
    <w:rsid w:val="00C75031"/>
    <w:rsid w:val="00C75C83"/>
    <w:rsid w:val="00C769A7"/>
    <w:rsid w:val="00C80944"/>
    <w:rsid w:val="00CB0C1D"/>
    <w:rsid w:val="00CC32EA"/>
    <w:rsid w:val="00CC5AA2"/>
    <w:rsid w:val="00CC721A"/>
    <w:rsid w:val="00CC7CB0"/>
    <w:rsid w:val="00CD0963"/>
    <w:rsid w:val="00CD2A0F"/>
    <w:rsid w:val="00CE3D42"/>
    <w:rsid w:val="00CE53E6"/>
    <w:rsid w:val="00CF0BFD"/>
    <w:rsid w:val="00CF6131"/>
    <w:rsid w:val="00D021BD"/>
    <w:rsid w:val="00D06306"/>
    <w:rsid w:val="00D06EAA"/>
    <w:rsid w:val="00D14A9E"/>
    <w:rsid w:val="00D20D99"/>
    <w:rsid w:val="00D25918"/>
    <w:rsid w:val="00D35C50"/>
    <w:rsid w:val="00D36733"/>
    <w:rsid w:val="00D40173"/>
    <w:rsid w:val="00D40431"/>
    <w:rsid w:val="00D471B5"/>
    <w:rsid w:val="00D507C3"/>
    <w:rsid w:val="00D50820"/>
    <w:rsid w:val="00D530CA"/>
    <w:rsid w:val="00D571DB"/>
    <w:rsid w:val="00D61EE6"/>
    <w:rsid w:val="00D6774D"/>
    <w:rsid w:val="00D7276C"/>
    <w:rsid w:val="00D75191"/>
    <w:rsid w:val="00D80929"/>
    <w:rsid w:val="00D81E9F"/>
    <w:rsid w:val="00D85254"/>
    <w:rsid w:val="00DA72D1"/>
    <w:rsid w:val="00DB1042"/>
    <w:rsid w:val="00DB50BB"/>
    <w:rsid w:val="00DB7E2C"/>
    <w:rsid w:val="00DC4FFC"/>
    <w:rsid w:val="00DD4F1D"/>
    <w:rsid w:val="00DF4974"/>
    <w:rsid w:val="00DF6BE4"/>
    <w:rsid w:val="00E157BC"/>
    <w:rsid w:val="00E27950"/>
    <w:rsid w:val="00E4690D"/>
    <w:rsid w:val="00E479E5"/>
    <w:rsid w:val="00E50E4A"/>
    <w:rsid w:val="00E521C5"/>
    <w:rsid w:val="00E53B13"/>
    <w:rsid w:val="00E56846"/>
    <w:rsid w:val="00E627C9"/>
    <w:rsid w:val="00E74349"/>
    <w:rsid w:val="00E87A02"/>
    <w:rsid w:val="00E91F5F"/>
    <w:rsid w:val="00EA5CBB"/>
    <w:rsid w:val="00EA63E4"/>
    <w:rsid w:val="00EB12DD"/>
    <w:rsid w:val="00EB153E"/>
    <w:rsid w:val="00EB4DDA"/>
    <w:rsid w:val="00EB57EB"/>
    <w:rsid w:val="00EB7C76"/>
    <w:rsid w:val="00ED28EE"/>
    <w:rsid w:val="00ED50CF"/>
    <w:rsid w:val="00F0012A"/>
    <w:rsid w:val="00F0396B"/>
    <w:rsid w:val="00F1152F"/>
    <w:rsid w:val="00F207B3"/>
    <w:rsid w:val="00F22115"/>
    <w:rsid w:val="00F32818"/>
    <w:rsid w:val="00F34CD5"/>
    <w:rsid w:val="00F5486B"/>
    <w:rsid w:val="00F54EB6"/>
    <w:rsid w:val="00F658E0"/>
    <w:rsid w:val="00F81B88"/>
    <w:rsid w:val="00F859B7"/>
    <w:rsid w:val="00F9794F"/>
    <w:rsid w:val="00FB1089"/>
    <w:rsid w:val="00FC0573"/>
    <w:rsid w:val="00FC1C44"/>
    <w:rsid w:val="00FD33AC"/>
    <w:rsid w:val="00FD65E2"/>
    <w:rsid w:val="00FE4B6F"/>
    <w:rsid w:val="00FF4B27"/>
    <w:rsid w:val="00FF6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814D381"/>
  <w15:chartTrackingRefBased/>
  <w15:docId w15:val="{7AE1AEFE-BF4B-4568-A72A-6929CB2AC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64DA"/>
    <w:rPr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spacing w:after="120"/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rsid w:val="00E50E4A"/>
    <w:pPr>
      <w:spacing w:after="120"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rsid w:val="00255C6B"/>
    <w:pPr>
      <w:spacing w:before="100" w:beforeAutospacing="1" w:after="100" w:afterAutospacing="1"/>
    </w:pPr>
  </w:style>
  <w:style w:type="character" w:styleId="CommentReference">
    <w:name w:val="annotation reference"/>
    <w:semiHidden/>
    <w:rsid w:val="008124CF"/>
    <w:rPr>
      <w:sz w:val="16"/>
      <w:szCs w:val="16"/>
    </w:rPr>
  </w:style>
  <w:style w:type="paragraph" w:styleId="CommentText">
    <w:name w:val="annotation text"/>
    <w:basedOn w:val="Normal"/>
    <w:semiHidden/>
    <w:rsid w:val="008124CF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8124CF"/>
    <w:rPr>
      <w:b/>
      <w:bCs/>
    </w:rPr>
  </w:style>
  <w:style w:type="paragraph" w:styleId="BalloonText">
    <w:name w:val="Balloon Text"/>
    <w:basedOn w:val="Normal"/>
    <w:semiHidden/>
    <w:rsid w:val="008124CF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C52DD7"/>
  </w:style>
  <w:style w:type="paragraph" w:customStyle="1" w:styleId="Dotbullet">
    <w:name w:val="Dot bullet"/>
    <w:basedOn w:val="Normal"/>
    <w:rsid w:val="00333E00"/>
    <w:pPr>
      <w:widowControl w:val="0"/>
      <w:numPr>
        <w:numId w:val="8"/>
      </w:numPr>
    </w:pPr>
    <w:rPr>
      <w:rFonts w:ascii="Verdana" w:hAnsi="Verdana"/>
      <w:snapToGrid w:val="0"/>
      <w:color w:val="000000"/>
      <w:szCs w:val="20"/>
    </w:rPr>
  </w:style>
  <w:style w:type="paragraph" w:styleId="TOC2">
    <w:name w:val="toc 2"/>
    <w:basedOn w:val="Normal"/>
    <w:next w:val="Normal"/>
    <w:autoRedefine/>
    <w:uiPriority w:val="39"/>
    <w:rsid w:val="00DB7E2C"/>
    <w:pPr>
      <w:tabs>
        <w:tab w:val="right" w:leader="dot" w:pos="12950"/>
      </w:tabs>
      <w:spacing w:before="120" w:after="120"/>
    </w:pPr>
  </w:style>
  <w:style w:type="character" w:styleId="UnresolvedMention">
    <w:name w:val="Unresolved Mention"/>
    <w:uiPriority w:val="99"/>
    <w:semiHidden/>
    <w:unhideWhenUsed/>
    <w:rsid w:val="00EB7C76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0E10B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thesource.cvshealth.com/nuxeo/thesource/" TargetMode="External"/><Relationship Id="rId18" Type="http://schemas.openxmlformats.org/officeDocument/2006/relationships/hyperlink" Target="https://thesource.cvshealth.com/nuxeo/thesource/" TargetMode="External"/><Relationship Id="rId26" Type="http://schemas.openxmlformats.org/officeDocument/2006/relationships/hyperlink" Target="https://thesource.cvshealth.com/nuxeo/thesource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thesource.cvshealth.com/nuxeo/thesource/" TargetMode="External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hesource.cvshealth.com/nuxeo/thesource/" TargetMode="External"/><Relationship Id="rId24" Type="http://schemas.openxmlformats.org/officeDocument/2006/relationships/image" Target="media/image10.png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hyperlink" Target="https://policy.corp.cvscaremark.com/pnp/faces/DocRenderer?documentId=CALL-0049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hyperlink" Target="https://thesource.cvshealth.com/nuxeo/thesource/" TargetMode="External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e718eae-16bc-49f1-9e0a-85226ba39ba0">
      <Terms xmlns="http://schemas.microsoft.com/office/infopath/2007/PartnerControls"/>
    </lcf76f155ced4ddcb4097134ff3c332f>
    <TaxCatchAll xmlns="fad01eb7-d870-475a-9d28-789bb88fcc6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EF1545BD46FC4C8C1B1EC3B7C6CE99" ma:contentTypeVersion="14" ma:contentTypeDescription="Create a new document." ma:contentTypeScope="" ma:versionID="4bf6998669e82ca3065fd7648a3f5756">
  <xsd:schema xmlns:xsd="http://www.w3.org/2001/XMLSchema" xmlns:xs="http://www.w3.org/2001/XMLSchema" xmlns:p="http://schemas.microsoft.com/office/2006/metadata/properties" xmlns:ns2="1e718eae-16bc-49f1-9e0a-85226ba39ba0" xmlns:ns3="fad01eb7-d870-475a-9d28-789bb88fcc63" targetNamespace="http://schemas.microsoft.com/office/2006/metadata/properties" ma:root="true" ma:fieldsID="5ffc51e4099e490e8129d6d42eee558d" ns2:_="" ns3:_="">
    <xsd:import namespace="1e718eae-16bc-49f1-9e0a-85226ba39ba0"/>
    <xsd:import namespace="fad01eb7-d870-475a-9d28-789bb88fcc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718eae-16bc-49f1-9e0a-85226ba39b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d01eb7-d870-475a-9d28-789bb88fcc6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c7d9540-b196-41ab-bf10-d058dd4e66ec}" ma:internalName="TaxCatchAll" ma:showField="CatchAllData" ma:web="fad01eb7-d870-475a-9d28-789bb88fcc6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8C70883-BB3B-42FA-85BC-8F960AF324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0FCAB8-FBE3-489C-91B8-D370C0848FA5}">
  <ds:schemaRefs>
    <ds:schemaRef ds:uri="http://schemas.microsoft.com/office/2006/metadata/properties"/>
    <ds:schemaRef ds:uri="http://schemas.microsoft.com/office/infopath/2007/PartnerControls"/>
    <ds:schemaRef ds:uri="1e718eae-16bc-49f1-9e0a-85226ba39ba0"/>
    <ds:schemaRef ds:uri="fad01eb7-d870-475a-9d28-789bb88fcc63"/>
  </ds:schemaRefs>
</ds:datastoreItem>
</file>

<file path=customXml/itemProps3.xml><?xml version="1.0" encoding="utf-8"?>
<ds:datastoreItem xmlns:ds="http://schemas.openxmlformats.org/officeDocument/2006/customXml" ds:itemID="{AE15956E-A62C-4540-9AFE-51302A2F72D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06F89BC-BA20-4005-A089-7DB269E5AC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718eae-16bc-49f1-9e0a-85226ba39ba0"/>
    <ds:schemaRef ds:uri="fad01eb7-d870-475a-9d28-789bb88fcc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1</TotalTime>
  <Pages>1</Pages>
  <Words>742</Words>
  <Characters>4235</Characters>
  <Application>Microsoft Office Word</Application>
  <DocSecurity>2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Document</vt:lpstr>
    </vt:vector>
  </TitlesOfParts>
  <Company>Caremark RX</Company>
  <LinksUpToDate>false</LinksUpToDate>
  <CharactersWithSpaces>4968</CharactersWithSpaces>
  <SharedDoc>false</SharedDoc>
  <HLinks>
    <vt:vector size="120" baseType="variant">
      <vt:variant>
        <vt:i4>262192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2621475</vt:i4>
      </vt:variant>
      <vt:variant>
        <vt:i4>57</vt:i4>
      </vt:variant>
      <vt:variant>
        <vt:i4>0</vt:i4>
      </vt:variant>
      <vt:variant>
        <vt:i4>5</vt:i4>
      </vt:variant>
      <vt:variant>
        <vt:lpwstr>../../z174016/AppData/Local/Microsoft/Windows/Temporary Internet Files/Content.Outlook/AppData/Local/Microsoft/Windows/UJ30FJ4/Desktop/Native Files/Customer Care/Subcommittee Review/cMS-2-017428</vt:lpwstr>
      </vt:variant>
      <vt:variant>
        <vt:lpwstr/>
      </vt:variant>
      <vt:variant>
        <vt:i4>2424887</vt:i4>
      </vt:variant>
      <vt:variant>
        <vt:i4>54</vt:i4>
      </vt:variant>
      <vt:variant>
        <vt:i4>0</vt:i4>
      </vt:variant>
      <vt:variant>
        <vt:i4>5</vt:i4>
      </vt:variant>
      <vt:variant>
        <vt:lpwstr>https://policy.corp.cvscaremark.com/pnp/faces/DocRenderer?documentId=CALL-0049</vt:lpwstr>
      </vt:variant>
      <vt:variant>
        <vt:lpwstr/>
      </vt:variant>
      <vt:variant>
        <vt:i4>262192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8126561</vt:i4>
      </vt:variant>
      <vt:variant>
        <vt:i4>45</vt:i4>
      </vt:variant>
      <vt:variant>
        <vt:i4>0</vt:i4>
      </vt:variant>
      <vt:variant>
        <vt:i4>5</vt:i4>
      </vt:variant>
      <vt:variant>
        <vt:lpwstr>../../z174016/AppData/Local/Microsoft/Windows/Temporary Internet Files/Content.Outlook/AppData/Local/Microsoft/Windows/INetCache/AppData/Local/Microsoft/Windows/Temporary Internet Files/Content.Outlook/0QSTBFMR/CMS-2-005164</vt:lpwstr>
      </vt:variant>
      <vt:variant>
        <vt:lpwstr/>
      </vt:variant>
      <vt:variant>
        <vt:i4>262192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6291493</vt:i4>
      </vt:variant>
      <vt:variant>
        <vt:i4>33</vt:i4>
      </vt:variant>
      <vt:variant>
        <vt:i4>0</vt:i4>
      </vt:variant>
      <vt:variant>
        <vt:i4>5</vt:i4>
      </vt:variant>
      <vt:variant>
        <vt:lpwstr>../../z174016/AppData/Local/Microsoft/Windows/Temporary Internet Files/Content.Outlook/AppData/Local/Microsoft/Windows/INetCache/AppData/Local/Microsoft/Windows/Temporary Internet Files/Content.Outlook/0QSTBFMR/CMS-PCP1-022684</vt:lpwstr>
      </vt:variant>
      <vt:variant>
        <vt:lpwstr/>
      </vt:variant>
      <vt:variant>
        <vt:i4>6881320</vt:i4>
      </vt:variant>
      <vt:variant>
        <vt:i4>30</vt:i4>
      </vt:variant>
      <vt:variant>
        <vt:i4>0</vt:i4>
      </vt:variant>
      <vt:variant>
        <vt:i4>5</vt:i4>
      </vt:variant>
      <vt:variant>
        <vt:lpwstr>../../z174016/AppData/Local/Microsoft/Windows/Temporary Internet Files/Content.Outlook/AppData/Local/Microsoft/Windows/INetCache/AppData/Local/Microsoft/Windows/Temporary Internet Files/Content.Outlook/0QSTBFMR/CMS-PCP1-021863</vt:lpwstr>
      </vt:variant>
      <vt:variant>
        <vt:lpwstr/>
      </vt:variant>
      <vt:variant>
        <vt:i4>7405625</vt:i4>
      </vt:variant>
      <vt:variant>
        <vt:i4>27</vt:i4>
      </vt:variant>
      <vt:variant>
        <vt:i4>0</vt:i4>
      </vt:variant>
      <vt:variant>
        <vt:i4>5</vt:i4>
      </vt:variant>
      <vt:variant>
        <vt:lpwstr>../../z174016/AppData/Local/Microsoft/Windows/Temporary Internet Files/Content.Outlook/AppData/Local/Microsoft/Windows/INetCache/Content.Outlook/PO1PW7O4/TSRC-PROD-021919</vt:lpwstr>
      </vt:variant>
      <vt:variant>
        <vt:lpwstr/>
      </vt:variant>
      <vt:variant>
        <vt:i4>6881378</vt:i4>
      </vt:variant>
      <vt:variant>
        <vt:i4>24</vt:i4>
      </vt:variant>
      <vt:variant>
        <vt:i4>0</vt:i4>
      </vt:variant>
      <vt:variant>
        <vt:i4>5</vt:i4>
      </vt:variant>
      <vt:variant>
        <vt:lpwstr>../../z174016/AppData/Local/Microsoft/Windows/Temporary Internet Files/Content.Outlook/AppData/Local/Microsoft/Windows/INetCache/Downloads/CMS-2-027257</vt:lpwstr>
      </vt:variant>
      <vt:variant>
        <vt:lpwstr/>
      </vt:variant>
      <vt:variant>
        <vt:i4>262192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1441841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_Toc28671846</vt:lpwstr>
      </vt:variant>
      <vt:variant>
        <vt:i4>1376305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_Toc28671845</vt:lpwstr>
      </vt:variant>
      <vt:variant>
        <vt:i4>1310769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_Toc28671844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_Toc28671843</vt:lpwstr>
      </vt:variant>
      <vt:variant>
        <vt:i4>1179697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_Toc28671842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_Toc28671841</vt:lpwstr>
      </vt:variant>
      <vt:variant>
        <vt:i4>6750299</vt:i4>
      </vt:variant>
      <vt:variant>
        <vt:i4>6800</vt:i4>
      </vt:variant>
      <vt:variant>
        <vt:i4>1031</vt:i4>
      </vt:variant>
      <vt:variant>
        <vt:i4>1</vt:i4>
      </vt:variant>
      <vt:variant>
        <vt:lpwstr>cid:image001.png@01D5A3AD.7F2357B0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David Davis</dc:creator>
  <cp:keywords/>
  <cp:lastModifiedBy>Gingras, Susan</cp:lastModifiedBy>
  <cp:revision>2</cp:revision>
  <cp:lastPrinted>2007-01-03T17:56:00Z</cp:lastPrinted>
  <dcterms:created xsi:type="dcterms:W3CDTF">2025-09-03T14:03:00Z</dcterms:created>
  <dcterms:modified xsi:type="dcterms:W3CDTF">2025-09-03T14:03:00Z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2021-08-23T20:51:00Z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6d3d2c10-b316-45be-a262-3c47fda58ffe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0x0101004CEF1545BD46FC4C8C1B1EC3B7C6CE99</vt:lpwstr>
  </property>
  <property fmtid="{D5CDD505-2E9C-101B-9397-08002B2CF9AE}" pid="10" name="MediaServiceImageTags">
    <vt:lpwstr/>
  </property>
</Properties>
</file>