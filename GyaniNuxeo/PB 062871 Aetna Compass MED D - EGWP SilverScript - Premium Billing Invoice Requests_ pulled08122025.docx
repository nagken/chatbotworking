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99708" w14:textId="77777777" w:rsidR="00F75777" w:rsidRPr="00E24271" w:rsidRDefault="004B7819" w:rsidP="0014196B">
      <w:pPr>
        <w:pStyle w:val="Heading1"/>
        <w:spacing w:before="120" w:after="120"/>
        <w:rPr>
          <w:rFonts w:ascii="Verdana" w:hAnsi="Verdana"/>
          <w:color w:val="000000"/>
          <w:sz w:val="36"/>
          <w:szCs w:val="36"/>
        </w:rPr>
      </w:pPr>
      <w:bookmarkStart w:id="0" w:name="_top"/>
      <w:bookmarkStart w:id="1" w:name="OLE_LINK2"/>
      <w:bookmarkEnd w:id="0"/>
      <w:r w:rsidRPr="00E24271">
        <w:rPr>
          <w:rFonts w:ascii="Verdana" w:hAnsi="Verdana"/>
          <w:color w:val="000000"/>
          <w:sz w:val="36"/>
          <w:szCs w:val="36"/>
        </w:rPr>
        <w:t>Aetna</w:t>
      </w:r>
      <w:r w:rsidR="009E62D4" w:rsidRPr="00E24271">
        <w:rPr>
          <w:rFonts w:ascii="Verdana" w:hAnsi="Verdana"/>
          <w:color w:val="000000"/>
          <w:sz w:val="36"/>
          <w:szCs w:val="36"/>
        </w:rPr>
        <w:t xml:space="preserve"> Compass</w:t>
      </w:r>
      <w:r w:rsidRPr="00E24271">
        <w:rPr>
          <w:rFonts w:ascii="Verdana" w:hAnsi="Verdana"/>
          <w:color w:val="000000"/>
          <w:sz w:val="36"/>
          <w:szCs w:val="36"/>
        </w:rPr>
        <w:t xml:space="preserve"> </w:t>
      </w:r>
      <w:r w:rsidR="00266A92" w:rsidRPr="00E24271">
        <w:rPr>
          <w:rFonts w:ascii="Verdana" w:hAnsi="Verdana"/>
          <w:color w:val="000000"/>
          <w:sz w:val="36"/>
          <w:szCs w:val="36"/>
        </w:rPr>
        <w:t xml:space="preserve">MED D </w:t>
      </w:r>
      <w:r w:rsidR="009415E6" w:rsidRPr="00E24271">
        <w:rPr>
          <w:rFonts w:ascii="Verdana" w:hAnsi="Verdana"/>
          <w:color w:val="000000"/>
          <w:sz w:val="36"/>
          <w:szCs w:val="36"/>
        </w:rPr>
        <w:t>-</w:t>
      </w:r>
      <w:r w:rsidR="00415481" w:rsidRPr="00E24271">
        <w:rPr>
          <w:rFonts w:ascii="Verdana" w:hAnsi="Verdana"/>
          <w:color w:val="000000"/>
          <w:sz w:val="36"/>
          <w:szCs w:val="36"/>
        </w:rPr>
        <w:t xml:space="preserve"> </w:t>
      </w:r>
      <w:r w:rsidR="009B6A16" w:rsidRPr="00E24271">
        <w:rPr>
          <w:rFonts w:ascii="Verdana" w:hAnsi="Verdana"/>
          <w:color w:val="000000"/>
          <w:sz w:val="36"/>
          <w:szCs w:val="36"/>
        </w:rPr>
        <w:t xml:space="preserve">EGWP &amp; SilverScript - </w:t>
      </w:r>
      <w:r w:rsidR="0092643B" w:rsidRPr="00E24271">
        <w:rPr>
          <w:rFonts w:ascii="Verdana" w:hAnsi="Verdana"/>
          <w:color w:val="000000"/>
          <w:sz w:val="36"/>
          <w:szCs w:val="36"/>
        </w:rPr>
        <w:t xml:space="preserve">Premium Billing </w:t>
      </w:r>
      <w:r w:rsidR="00EC4FD0" w:rsidRPr="00E24271">
        <w:rPr>
          <w:rFonts w:ascii="Verdana" w:hAnsi="Verdana"/>
          <w:color w:val="000000"/>
          <w:sz w:val="36"/>
          <w:szCs w:val="36"/>
        </w:rPr>
        <w:t>Invoice</w:t>
      </w:r>
      <w:r w:rsidR="00266A92" w:rsidRPr="00E24271">
        <w:rPr>
          <w:rFonts w:ascii="Verdana" w:hAnsi="Verdana"/>
          <w:color w:val="000000"/>
          <w:sz w:val="36"/>
          <w:szCs w:val="36"/>
        </w:rPr>
        <w:t xml:space="preserve"> </w:t>
      </w:r>
      <w:r w:rsidR="0092643B" w:rsidRPr="00E24271">
        <w:rPr>
          <w:rFonts w:ascii="Verdana" w:hAnsi="Verdana"/>
          <w:color w:val="000000"/>
          <w:sz w:val="36"/>
          <w:szCs w:val="36"/>
        </w:rPr>
        <w:t>Request</w:t>
      </w:r>
      <w:r w:rsidR="00415481" w:rsidRPr="00E24271">
        <w:rPr>
          <w:rFonts w:ascii="Verdana" w:hAnsi="Verdana"/>
          <w:color w:val="000000"/>
          <w:sz w:val="36"/>
          <w:szCs w:val="36"/>
        </w:rPr>
        <w:t>s</w:t>
      </w:r>
    </w:p>
    <w:bookmarkEnd w:id="1"/>
    <w:p w14:paraId="4ED3DEC1" w14:textId="77777777" w:rsidR="005642BE" w:rsidRPr="00E24271" w:rsidRDefault="005642BE" w:rsidP="0014196B">
      <w:pPr>
        <w:pStyle w:val="TOC2"/>
        <w:spacing w:before="120" w:after="120"/>
      </w:pPr>
    </w:p>
    <w:p w14:paraId="1E6B6D85" w14:textId="086D61D3" w:rsidR="00E31FD5" w:rsidRDefault="007872A3">
      <w:pPr>
        <w:pStyle w:val="TOC2"/>
        <w:rPr>
          <w:rFonts w:asciiTheme="minorHAnsi" w:eastAsiaTheme="minorEastAsia" w:hAnsiTheme="minorHAnsi" w:cstheme="minorBidi"/>
          <w:noProof/>
          <w:color w:val="auto"/>
          <w:kern w:val="2"/>
          <w:u w:val="none"/>
          <w14:ligatures w14:val="standardContextual"/>
        </w:rPr>
      </w:pPr>
      <w:r w:rsidRPr="00E24271">
        <w:fldChar w:fldCharType="begin"/>
      </w:r>
      <w:r w:rsidRPr="00E24271">
        <w:instrText xml:space="preserve"> TOC \o "2-2" \n \h \z \u </w:instrText>
      </w:r>
      <w:r w:rsidRPr="00E24271">
        <w:fldChar w:fldCharType="separate"/>
      </w:r>
      <w:hyperlink w:anchor="_Toc205892326" w:history="1">
        <w:r w:rsidR="00E31FD5" w:rsidRPr="002F42CF">
          <w:rPr>
            <w:rStyle w:val="Hyperlink"/>
            <w:noProof/>
          </w:rPr>
          <w:t>Reminders</w:t>
        </w:r>
      </w:hyperlink>
    </w:p>
    <w:p w14:paraId="1A555026" w14:textId="4A51A81E"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27" w:history="1">
        <w:r w:rsidRPr="002F42CF">
          <w:rPr>
            <w:rStyle w:val="Hyperlink"/>
            <w:noProof/>
          </w:rPr>
          <w:t>Invoice Details &amp; Eligibility</w:t>
        </w:r>
      </w:hyperlink>
    </w:p>
    <w:p w14:paraId="55F08A8F" w14:textId="017C83E0"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28" w:history="1">
        <w:r w:rsidRPr="002F42CF">
          <w:rPr>
            <w:rStyle w:val="Hyperlink"/>
            <w:noProof/>
          </w:rPr>
          <w:t>Premium Billing Invoicing &amp; Due Dates</w:t>
        </w:r>
      </w:hyperlink>
    </w:p>
    <w:p w14:paraId="0800781A" w14:textId="2DB36A30"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29" w:history="1">
        <w:r w:rsidRPr="002F42CF">
          <w:rPr>
            <w:rStyle w:val="Hyperlink"/>
            <w:noProof/>
          </w:rPr>
          <w:t>Process Care</w:t>
        </w:r>
      </w:hyperlink>
    </w:p>
    <w:p w14:paraId="150C435B" w14:textId="578225A4"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30" w:history="1">
        <w:r w:rsidRPr="002F42CF">
          <w:rPr>
            <w:rStyle w:val="Hyperlink"/>
            <w:noProof/>
          </w:rPr>
          <w:t>Requests for an Invoice in an Alternate Format</w:t>
        </w:r>
      </w:hyperlink>
    </w:p>
    <w:p w14:paraId="1280BF98" w14:textId="6DFB82AB"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31" w:history="1">
        <w:r w:rsidRPr="002F42CF">
          <w:rPr>
            <w:rStyle w:val="Hyperlink"/>
            <w:noProof/>
          </w:rPr>
          <w:t>Frequently Asked Questions</w:t>
        </w:r>
      </w:hyperlink>
    </w:p>
    <w:p w14:paraId="7042F345" w14:textId="36948A88"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32" w:history="1">
        <w:r w:rsidRPr="002F42CF">
          <w:rPr>
            <w:rStyle w:val="Hyperlink"/>
            <w:noProof/>
          </w:rPr>
          <w:t>Sample - Front of Aetna SilverScript Individual PDP Invoice</w:t>
        </w:r>
      </w:hyperlink>
    </w:p>
    <w:p w14:paraId="537BA217" w14:textId="5C22D173"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33" w:history="1">
        <w:r w:rsidRPr="002F42CF">
          <w:rPr>
            <w:rStyle w:val="Hyperlink"/>
            <w:noProof/>
          </w:rPr>
          <w:t>Sample - Back of Aetna SilverScript Individual PDP Invoice</w:t>
        </w:r>
      </w:hyperlink>
    </w:p>
    <w:p w14:paraId="4906284B" w14:textId="697F5A4A"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34" w:history="1">
        <w:r w:rsidRPr="002F42CF">
          <w:rPr>
            <w:rStyle w:val="Hyperlink"/>
            <w:noProof/>
          </w:rPr>
          <w:t>Sample - Aetna SilverScript Individual PDP Credit Balance Invoice</w:t>
        </w:r>
      </w:hyperlink>
    </w:p>
    <w:p w14:paraId="0C449A38" w14:textId="035748F3"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35" w:history="1">
        <w:r w:rsidRPr="002F42CF">
          <w:rPr>
            <w:rStyle w:val="Hyperlink"/>
            <w:noProof/>
          </w:rPr>
          <w:t>Sample - Front of EGWP PDP Invoice</w:t>
        </w:r>
      </w:hyperlink>
    </w:p>
    <w:p w14:paraId="3EDD0912" w14:textId="0CC29D04"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36" w:history="1">
        <w:r w:rsidRPr="002F42CF">
          <w:rPr>
            <w:rStyle w:val="Hyperlink"/>
            <w:noProof/>
          </w:rPr>
          <w:t>Sample - Back of EGWP PDP Invoice</w:t>
        </w:r>
      </w:hyperlink>
    </w:p>
    <w:p w14:paraId="40B1D041" w14:textId="3CE3EA11"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37" w:history="1">
        <w:r w:rsidRPr="002F42CF">
          <w:rPr>
            <w:rStyle w:val="Hyperlink"/>
            <w:noProof/>
          </w:rPr>
          <w:t>Sample – EGWP PDP Credit Balance Invoice</w:t>
        </w:r>
      </w:hyperlink>
    </w:p>
    <w:p w14:paraId="008F29DB" w14:textId="5FF184F8"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38" w:history="1">
        <w:r w:rsidRPr="002F42CF">
          <w:rPr>
            <w:rStyle w:val="Hyperlink"/>
            <w:noProof/>
          </w:rPr>
          <w:t>Resolution Time</w:t>
        </w:r>
      </w:hyperlink>
    </w:p>
    <w:p w14:paraId="0F455AAD" w14:textId="0C8E27B3" w:rsidR="00E31FD5" w:rsidRDefault="00E31FD5">
      <w:pPr>
        <w:pStyle w:val="TOC2"/>
        <w:rPr>
          <w:rFonts w:asciiTheme="minorHAnsi" w:eastAsiaTheme="minorEastAsia" w:hAnsiTheme="minorHAnsi" w:cstheme="minorBidi"/>
          <w:noProof/>
          <w:color w:val="auto"/>
          <w:kern w:val="2"/>
          <w:u w:val="none"/>
          <w14:ligatures w14:val="standardContextual"/>
        </w:rPr>
      </w:pPr>
      <w:hyperlink w:anchor="_Toc205892339" w:history="1">
        <w:r w:rsidRPr="002F42CF">
          <w:rPr>
            <w:rStyle w:val="Hyperlink"/>
            <w:noProof/>
          </w:rPr>
          <w:t>Related Documents</w:t>
        </w:r>
      </w:hyperlink>
    </w:p>
    <w:p w14:paraId="5C29483A" w14:textId="72B46774" w:rsidR="00E1435D" w:rsidRPr="00E24271" w:rsidRDefault="007872A3" w:rsidP="0014196B">
      <w:pPr>
        <w:pStyle w:val="TOC2"/>
      </w:pPr>
      <w:r w:rsidRPr="00E24271">
        <w:fldChar w:fldCharType="end"/>
      </w:r>
    </w:p>
    <w:p w14:paraId="36C4D082" w14:textId="77777777" w:rsidR="007B7481" w:rsidRPr="00E24271" w:rsidRDefault="007B7481" w:rsidP="0014196B">
      <w:pPr>
        <w:spacing w:before="120" w:after="120"/>
      </w:pPr>
    </w:p>
    <w:p w14:paraId="377FD33C" w14:textId="425CC397" w:rsidR="00190E9E" w:rsidRPr="00E24271" w:rsidRDefault="004B7819" w:rsidP="0014196B">
      <w:pPr>
        <w:pStyle w:val="NormalWeb"/>
        <w:spacing w:before="120" w:beforeAutospacing="0" w:after="120" w:afterAutospacing="0" w:line="240" w:lineRule="atLeast"/>
        <w:textAlignment w:val="top"/>
        <w:rPr>
          <w:color w:val="000000"/>
        </w:rPr>
      </w:pPr>
      <w:bookmarkStart w:id="2" w:name="_Overview"/>
      <w:bookmarkEnd w:id="2"/>
      <w:r w:rsidRPr="00E24271">
        <w:rPr>
          <w:b/>
          <w:bCs/>
          <w:color w:val="000000"/>
        </w:rPr>
        <w:t>Description:</w:t>
      </w:r>
      <w:r w:rsidRPr="00E24271">
        <w:rPr>
          <w:color w:val="000000"/>
        </w:rPr>
        <w:t xml:space="preserve"> </w:t>
      </w:r>
      <w:r w:rsidR="00962340" w:rsidRPr="00E24271">
        <w:rPr>
          <w:color w:val="000000"/>
        </w:rPr>
        <w:t>A</w:t>
      </w:r>
      <w:r w:rsidR="00190E9E" w:rsidRPr="00E24271">
        <w:rPr>
          <w:color w:val="000000"/>
        </w:rPr>
        <w:t xml:space="preserve">ddresses </w:t>
      </w:r>
      <w:r w:rsidR="00EC4FD0" w:rsidRPr="00E24271">
        <w:rPr>
          <w:color w:val="000000"/>
        </w:rPr>
        <w:t xml:space="preserve">Premium Billing </w:t>
      </w:r>
      <w:r w:rsidR="006F2A2B" w:rsidRPr="00E24271">
        <w:rPr>
          <w:color w:val="000000"/>
        </w:rPr>
        <w:t>Invoice</w:t>
      </w:r>
      <w:r w:rsidR="00190E9E" w:rsidRPr="00E24271">
        <w:rPr>
          <w:color w:val="000000"/>
        </w:rPr>
        <w:t xml:space="preserve"> </w:t>
      </w:r>
      <w:r w:rsidR="008461F7" w:rsidRPr="00E24271">
        <w:rPr>
          <w:color w:val="000000"/>
        </w:rPr>
        <w:t>R</w:t>
      </w:r>
      <w:r w:rsidR="00190E9E" w:rsidRPr="00E24271">
        <w:rPr>
          <w:color w:val="000000"/>
        </w:rPr>
        <w:t>equests</w:t>
      </w:r>
      <w:r w:rsidR="000939FF" w:rsidRPr="00E24271">
        <w:rPr>
          <w:color w:val="000000"/>
        </w:rPr>
        <w:t xml:space="preserve"> for </w:t>
      </w:r>
      <w:r w:rsidR="000939FF" w:rsidRPr="00E24271">
        <w:rPr>
          <w:b/>
          <w:color w:val="000000"/>
        </w:rPr>
        <w:t xml:space="preserve">SilverScript </w:t>
      </w:r>
      <w:r w:rsidR="00D67D11" w:rsidRPr="00E24271">
        <w:rPr>
          <w:b/>
          <w:color w:val="000000"/>
        </w:rPr>
        <w:t xml:space="preserve">Individual </w:t>
      </w:r>
      <w:r w:rsidR="000939FF" w:rsidRPr="00E24271">
        <w:rPr>
          <w:b/>
          <w:color w:val="000000"/>
        </w:rPr>
        <w:t xml:space="preserve">&amp; applicable </w:t>
      </w:r>
      <w:r w:rsidR="00D67D11" w:rsidRPr="00E24271">
        <w:rPr>
          <w:b/>
          <w:color w:val="000000"/>
        </w:rPr>
        <w:t xml:space="preserve">direct billed membership </w:t>
      </w:r>
      <w:r w:rsidR="000939FF" w:rsidRPr="00E24271">
        <w:rPr>
          <w:b/>
          <w:color w:val="000000"/>
        </w:rPr>
        <w:t>EGWP</w:t>
      </w:r>
      <w:r w:rsidR="00D67D11" w:rsidRPr="00E24271">
        <w:rPr>
          <w:b/>
          <w:color w:val="000000"/>
        </w:rPr>
        <w:t xml:space="preserve"> Plan PDP (Aetna Medicare)</w:t>
      </w:r>
      <w:r w:rsidR="00962340" w:rsidRPr="00E24271">
        <w:rPr>
          <w:bCs/>
          <w:color w:val="000000"/>
        </w:rPr>
        <w:t>.</w:t>
      </w:r>
    </w:p>
    <w:p w14:paraId="4EB62CD4" w14:textId="77777777" w:rsidR="00E62040" w:rsidRPr="00E24271" w:rsidRDefault="00E62040" w:rsidP="0014196B">
      <w:pPr>
        <w:spacing w:before="120" w:after="120"/>
        <w:jc w:val="right"/>
        <w:rPr>
          <w:rStyle w:val="Hyperlink"/>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E62040" w:rsidRPr="00E24271" w14:paraId="3A7B084C" w14:textId="77777777" w:rsidTr="00843BCC">
        <w:tc>
          <w:tcPr>
            <w:tcW w:w="5000" w:type="pct"/>
            <w:shd w:val="clear" w:color="auto" w:fill="C0C0C0"/>
          </w:tcPr>
          <w:p w14:paraId="3DE2A259" w14:textId="77777777" w:rsidR="00E62040" w:rsidRPr="00E24271" w:rsidRDefault="00E62040" w:rsidP="0014196B">
            <w:pPr>
              <w:pStyle w:val="Heading2"/>
              <w:spacing w:before="120" w:after="120"/>
              <w:rPr>
                <w:rFonts w:ascii="Verdana" w:hAnsi="Verdana"/>
                <w:i w:val="0"/>
                <w:iCs w:val="0"/>
              </w:rPr>
            </w:pPr>
            <w:bookmarkStart w:id="3" w:name="_Toc531945610"/>
            <w:bookmarkStart w:id="4" w:name="_Toc205892326"/>
            <w:r w:rsidRPr="00E24271">
              <w:rPr>
                <w:rFonts w:ascii="Verdana" w:hAnsi="Verdana"/>
                <w:i w:val="0"/>
                <w:iCs w:val="0"/>
              </w:rPr>
              <w:t>Reminders</w:t>
            </w:r>
            <w:bookmarkEnd w:id="3"/>
            <w:bookmarkEnd w:id="4"/>
          </w:p>
        </w:tc>
      </w:tr>
    </w:tbl>
    <w:p w14:paraId="426D7533" w14:textId="56B2DCF0" w:rsidR="003A33E4" w:rsidRPr="00E24271" w:rsidRDefault="003A33E4" w:rsidP="0014196B">
      <w:pPr>
        <w:pStyle w:val="NormalWeb"/>
        <w:spacing w:before="120" w:beforeAutospacing="0" w:after="120" w:afterAutospacing="0" w:line="240" w:lineRule="atLeast"/>
        <w:textAlignment w:val="top"/>
        <w:rPr>
          <w:b/>
          <w:bCs/>
          <w:color w:val="000000"/>
        </w:rPr>
      </w:pPr>
      <w:bookmarkStart w:id="5" w:name="_Definitions"/>
      <w:bookmarkStart w:id="6" w:name="_Abbreviations/Definitions"/>
      <w:bookmarkStart w:id="7" w:name="_Viewing_the_Monthly"/>
      <w:bookmarkEnd w:id="5"/>
      <w:bookmarkEnd w:id="6"/>
      <w:bookmarkEnd w:id="7"/>
      <w:r w:rsidRPr="00E24271">
        <w:rPr>
          <w:b/>
          <w:bCs/>
          <w:color w:val="000000"/>
        </w:rPr>
        <w:t>Examples of Invoice Requests:</w:t>
      </w:r>
    </w:p>
    <w:p w14:paraId="7C35EB95" w14:textId="7BC84B2C" w:rsidR="003A33E4" w:rsidRPr="00E24271" w:rsidRDefault="003A33E4" w:rsidP="0014196B">
      <w:pPr>
        <w:pStyle w:val="NormalWeb"/>
        <w:numPr>
          <w:ilvl w:val="0"/>
          <w:numId w:val="10"/>
        </w:numPr>
        <w:spacing w:before="120" w:beforeAutospacing="0" w:after="120" w:afterAutospacing="0" w:line="240" w:lineRule="atLeast"/>
        <w:textAlignment w:val="top"/>
        <w:rPr>
          <w:color w:val="000000"/>
        </w:rPr>
      </w:pPr>
      <w:r w:rsidRPr="00E24271">
        <w:rPr>
          <w:color w:val="000000"/>
        </w:rPr>
        <w:t>New to the plan:</w:t>
      </w:r>
      <w:r w:rsidR="00C52E9E" w:rsidRPr="00E24271">
        <w:rPr>
          <w:color w:val="000000"/>
        </w:rPr>
        <w:t xml:space="preserve"> </w:t>
      </w:r>
      <w:r w:rsidRPr="00E24271">
        <w:rPr>
          <w:color w:val="000000"/>
        </w:rPr>
        <w:t xml:space="preserve">“I haven’t received an invoice yet. Do I still have coverage?” </w:t>
      </w:r>
    </w:p>
    <w:p w14:paraId="3B9BACF7" w14:textId="4DF8D696" w:rsidR="003A33E4" w:rsidRPr="00E24271" w:rsidRDefault="003A33E4" w:rsidP="0014196B">
      <w:pPr>
        <w:pStyle w:val="NormalWeb"/>
        <w:numPr>
          <w:ilvl w:val="0"/>
          <w:numId w:val="10"/>
        </w:numPr>
        <w:spacing w:before="120" w:beforeAutospacing="0" w:after="120" w:afterAutospacing="0" w:line="240" w:lineRule="atLeast"/>
        <w:textAlignment w:val="top"/>
        <w:rPr>
          <w:color w:val="000000"/>
        </w:rPr>
      </w:pPr>
      <w:r w:rsidRPr="00E24271">
        <w:rPr>
          <w:color w:val="000000"/>
        </w:rPr>
        <w:t>Asking about most recent invoice: “I haven’t received my current invoice. Can I get a copy?”</w:t>
      </w:r>
    </w:p>
    <w:p w14:paraId="5E4740B1" w14:textId="77777777" w:rsidR="003A33E4" w:rsidRPr="00E24271" w:rsidRDefault="003A33E4" w:rsidP="0014196B">
      <w:pPr>
        <w:pStyle w:val="NormalWeb"/>
        <w:numPr>
          <w:ilvl w:val="0"/>
          <w:numId w:val="10"/>
        </w:numPr>
        <w:spacing w:before="120" w:beforeAutospacing="0" w:after="120" w:afterAutospacing="0" w:line="240" w:lineRule="atLeast"/>
        <w:textAlignment w:val="top"/>
      </w:pPr>
      <w:r w:rsidRPr="00E24271">
        <w:t>Wanting a copy of a past invoice.</w:t>
      </w:r>
    </w:p>
    <w:p w14:paraId="6E89B2A5" w14:textId="77777777" w:rsidR="003A33E4" w:rsidRPr="00E24271" w:rsidRDefault="003A33E4" w:rsidP="0014196B">
      <w:pPr>
        <w:pStyle w:val="NormalWeb"/>
        <w:numPr>
          <w:ilvl w:val="0"/>
          <w:numId w:val="10"/>
        </w:numPr>
        <w:spacing w:before="120" w:beforeAutospacing="0" w:after="120" w:afterAutospacing="0" w:line="240" w:lineRule="atLeast"/>
        <w:textAlignment w:val="top"/>
      </w:pPr>
      <w:r w:rsidRPr="00E24271">
        <w:t xml:space="preserve">No longer enrolled in </w:t>
      </w:r>
      <w:proofErr w:type="gramStart"/>
      <w:r w:rsidRPr="00E24271">
        <w:t>plan, but</w:t>
      </w:r>
      <w:proofErr w:type="gramEnd"/>
      <w:r w:rsidRPr="00E24271">
        <w:t xml:space="preserve"> still has a balance due and hasn’t received an invoice.</w:t>
      </w:r>
    </w:p>
    <w:p w14:paraId="339756CF" w14:textId="77777777" w:rsidR="003A33E4" w:rsidRPr="00E24271" w:rsidRDefault="003A33E4" w:rsidP="0014196B">
      <w:pPr>
        <w:pStyle w:val="NormalWeb"/>
        <w:numPr>
          <w:ilvl w:val="0"/>
          <w:numId w:val="10"/>
        </w:numPr>
        <w:spacing w:before="120" w:beforeAutospacing="0" w:after="120" w:afterAutospacing="0" w:line="240" w:lineRule="atLeast"/>
        <w:textAlignment w:val="top"/>
      </w:pPr>
      <w:r w:rsidRPr="00E24271">
        <w:t xml:space="preserve">No longer enrolled in </w:t>
      </w:r>
      <w:proofErr w:type="gramStart"/>
      <w:r w:rsidRPr="00E24271">
        <w:t>plan, but</w:t>
      </w:r>
      <w:proofErr w:type="gramEnd"/>
      <w:r w:rsidRPr="00E24271">
        <w:t xml:space="preserve"> has a credit balance and hasn’t received an invoice.</w:t>
      </w:r>
    </w:p>
    <w:p w14:paraId="4FEA0835" w14:textId="77777777" w:rsidR="003A33E4" w:rsidRPr="00E24271" w:rsidRDefault="003A33E4" w:rsidP="0014196B">
      <w:pPr>
        <w:pStyle w:val="NormalWeb"/>
        <w:numPr>
          <w:ilvl w:val="0"/>
          <w:numId w:val="10"/>
        </w:numPr>
        <w:spacing w:before="120" w:beforeAutospacing="0" w:after="120" w:afterAutospacing="0" w:line="240" w:lineRule="atLeast"/>
        <w:textAlignment w:val="top"/>
      </w:pPr>
      <w:r w:rsidRPr="00E24271">
        <w:t>Receives 100% LIS and hasn’t received an invoice.</w:t>
      </w:r>
    </w:p>
    <w:p w14:paraId="1CFA2EE4" w14:textId="77777777" w:rsidR="00E62040" w:rsidRPr="00E24271" w:rsidRDefault="00E62040" w:rsidP="0014196B">
      <w:pPr>
        <w:spacing w:before="120" w:after="120"/>
        <w:rPr>
          <w:rFonts w:cs="Arial"/>
          <w:color w:val="000000"/>
        </w:rPr>
      </w:pPr>
    </w:p>
    <w:p w14:paraId="44E5AE27" w14:textId="77777777" w:rsidR="00E62040" w:rsidRPr="00E24271" w:rsidRDefault="004D40B4" w:rsidP="0014196B">
      <w:pPr>
        <w:spacing w:before="120" w:after="120"/>
        <w:rPr>
          <w:rFonts w:cs="Arial"/>
          <w:color w:val="000000"/>
        </w:rPr>
      </w:pPr>
      <w:r w:rsidRPr="00E24271">
        <w:rPr>
          <w:rFonts w:cs="Arial"/>
          <w:color w:val="000000"/>
        </w:rPr>
        <w:t>Refer to the following</w:t>
      </w:r>
      <w:r w:rsidR="00E62040" w:rsidRPr="00E24271">
        <w:rPr>
          <w:rFonts w:cs="Arial"/>
          <w:color w:val="000000"/>
        </w:rPr>
        <w:t>:</w:t>
      </w:r>
    </w:p>
    <w:p w14:paraId="35AA4865" w14:textId="0DCBA9D3" w:rsidR="00E62040" w:rsidRPr="00963AFA" w:rsidRDefault="00E62040"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 xml:space="preserve">Beneficiaries typically receive their </w:t>
      </w:r>
      <w:r w:rsidRPr="00963AFA">
        <w:rPr>
          <w:rFonts w:ascii="Verdana" w:hAnsi="Verdana"/>
          <w:b/>
          <w:sz w:val="24"/>
          <w:szCs w:val="24"/>
        </w:rPr>
        <w:t xml:space="preserve">1st </w:t>
      </w:r>
      <w:r w:rsidRPr="00963AFA">
        <w:rPr>
          <w:rFonts w:ascii="Verdana" w:hAnsi="Verdana"/>
          <w:sz w:val="24"/>
          <w:szCs w:val="24"/>
        </w:rPr>
        <w:t xml:space="preserve">invoice within </w:t>
      </w:r>
      <w:r w:rsidRPr="00963AFA">
        <w:rPr>
          <w:rFonts w:ascii="Verdana" w:hAnsi="Verdana"/>
          <w:b/>
          <w:sz w:val="24"/>
          <w:szCs w:val="24"/>
        </w:rPr>
        <w:t>45</w:t>
      </w:r>
      <w:r w:rsidRPr="00963AFA">
        <w:rPr>
          <w:rFonts w:ascii="Verdana" w:hAnsi="Verdana"/>
          <w:sz w:val="24"/>
          <w:szCs w:val="24"/>
        </w:rPr>
        <w:t xml:space="preserve"> days of their enrollment effective date.</w:t>
      </w:r>
      <w:r w:rsidR="000B5D7A" w:rsidRPr="00963AFA">
        <w:rPr>
          <w:rFonts w:ascii="Verdana" w:hAnsi="Verdana"/>
          <w:sz w:val="24"/>
          <w:szCs w:val="24"/>
        </w:rPr>
        <w:t xml:space="preserve"> Always check </w:t>
      </w:r>
      <w:proofErr w:type="spellStart"/>
      <w:r w:rsidR="000B5D7A" w:rsidRPr="00963AFA">
        <w:rPr>
          <w:rFonts w:ascii="Verdana" w:hAnsi="Verdana"/>
          <w:sz w:val="24"/>
          <w:szCs w:val="24"/>
        </w:rPr>
        <w:t>ONEclick</w:t>
      </w:r>
      <w:proofErr w:type="spellEnd"/>
      <w:r w:rsidR="000B5D7A" w:rsidRPr="00963AFA">
        <w:rPr>
          <w:rFonts w:ascii="Verdana" w:hAnsi="Verdana"/>
          <w:sz w:val="24"/>
          <w:szCs w:val="24"/>
        </w:rPr>
        <w:t xml:space="preserve"> to see if an invoice has been mailed.</w:t>
      </w:r>
    </w:p>
    <w:p w14:paraId="60A82714" w14:textId="5E4D1F38" w:rsidR="00E62040" w:rsidRPr="00963AFA" w:rsidRDefault="00E62040" w:rsidP="0014196B">
      <w:pPr>
        <w:pStyle w:val="ListParagraph"/>
        <w:numPr>
          <w:ilvl w:val="0"/>
          <w:numId w:val="10"/>
        </w:numPr>
        <w:spacing w:before="120" w:after="120"/>
        <w:contextualSpacing w:val="0"/>
        <w:rPr>
          <w:rFonts w:ascii="Verdana" w:hAnsi="Verdana"/>
          <w:color w:val="0000FF"/>
          <w:sz w:val="24"/>
          <w:szCs w:val="24"/>
        </w:rPr>
      </w:pPr>
      <w:r w:rsidRPr="00963AFA">
        <w:rPr>
          <w:rFonts w:ascii="Verdana" w:hAnsi="Verdana"/>
          <w:sz w:val="24"/>
          <w:szCs w:val="24"/>
        </w:rPr>
        <w:t>If a beneficiary requests an invoice be sent in an alternate</w:t>
      </w:r>
      <w:r w:rsidR="00DE21BC" w:rsidRPr="00963AFA">
        <w:rPr>
          <w:rFonts w:ascii="Verdana" w:hAnsi="Verdana"/>
          <w:sz w:val="24"/>
          <w:szCs w:val="24"/>
        </w:rPr>
        <w:t>/accessible</w:t>
      </w:r>
      <w:r w:rsidRPr="00963AFA">
        <w:rPr>
          <w:rFonts w:ascii="Verdana" w:hAnsi="Verdana"/>
          <w:sz w:val="24"/>
          <w:szCs w:val="24"/>
        </w:rPr>
        <w:t xml:space="preserve"> format, for example:</w:t>
      </w:r>
      <w:r w:rsidR="004B7819" w:rsidRPr="00963AFA">
        <w:rPr>
          <w:rFonts w:ascii="Verdana" w:hAnsi="Verdana"/>
          <w:sz w:val="24"/>
          <w:szCs w:val="24"/>
        </w:rPr>
        <w:t xml:space="preserve"> </w:t>
      </w:r>
      <w:r w:rsidRPr="00963AFA">
        <w:rPr>
          <w:rFonts w:ascii="Verdana" w:hAnsi="Verdana"/>
          <w:sz w:val="24"/>
          <w:szCs w:val="24"/>
        </w:rPr>
        <w:t>Large Print, Braille,</w:t>
      </w:r>
      <w:r w:rsidR="000424EE" w:rsidRPr="00963AFA">
        <w:rPr>
          <w:rFonts w:ascii="Verdana" w:hAnsi="Verdana"/>
          <w:sz w:val="24"/>
          <w:szCs w:val="24"/>
        </w:rPr>
        <w:t xml:space="preserve"> or</w:t>
      </w:r>
      <w:r w:rsidRPr="00963AFA">
        <w:rPr>
          <w:rFonts w:ascii="Verdana" w:hAnsi="Verdana"/>
          <w:sz w:val="24"/>
          <w:szCs w:val="24"/>
        </w:rPr>
        <w:t xml:space="preserve"> Audio</w:t>
      </w:r>
      <w:r w:rsidR="00042EC0" w:rsidRPr="00963AFA">
        <w:rPr>
          <w:rFonts w:ascii="Verdana" w:hAnsi="Verdana"/>
          <w:sz w:val="24"/>
          <w:szCs w:val="24"/>
        </w:rPr>
        <w:t xml:space="preserve"> CD</w:t>
      </w:r>
      <w:r w:rsidRPr="00963AFA">
        <w:rPr>
          <w:rFonts w:ascii="Verdana" w:hAnsi="Verdana"/>
          <w:sz w:val="24"/>
          <w:szCs w:val="24"/>
        </w:rPr>
        <w:t>, refer to the</w:t>
      </w:r>
      <w:r w:rsidR="002A095D" w:rsidRPr="00963AFA">
        <w:rPr>
          <w:rFonts w:ascii="Verdana" w:hAnsi="Verdana"/>
          <w:sz w:val="24"/>
          <w:szCs w:val="24"/>
        </w:rPr>
        <w:t xml:space="preserve"> </w:t>
      </w:r>
      <w:hyperlink w:anchor="_Requests__for" w:history="1">
        <w:r w:rsidR="002A095D" w:rsidRPr="00963AFA">
          <w:rPr>
            <w:rStyle w:val="Hyperlink"/>
            <w:rFonts w:ascii="Verdana" w:hAnsi="Verdana"/>
            <w:sz w:val="24"/>
            <w:szCs w:val="24"/>
          </w:rPr>
          <w:t>Requests for an Invoice in an Alternate Format</w:t>
        </w:r>
      </w:hyperlink>
      <w:r w:rsidR="002A095D" w:rsidRPr="00963AFA">
        <w:rPr>
          <w:rFonts w:ascii="Verdana" w:hAnsi="Verdana"/>
          <w:sz w:val="24"/>
          <w:szCs w:val="24"/>
        </w:rPr>
        <w:t xml:space="preserve"> section below</w:t>
      </w:r>
      <w:r w:rsidRPr="00963AFA">
        <w:rPr>
          <w:rFonts w:ascii="Verdana" w:hAnsi="Verdana"/>
          <w:sz w:val="24"/>
          <w:szCs w:val="24"/>
        </w:rPr>
        <w:t>.</w:t>
      </w:r>
    </w:p>
    <w:p w14:paraId="2DF002AF" w14:textId="3BFA0525" w:rsidR="00E62040" w:rsidRPr="00E24271" w:rsidRDefault="00E62040" w:rsidP="0014196B">
      <w:pPr>
        <w:spacing w:before="120" w:after="120"/>
        <w:rPr>
          <w:color w:val="0000FF"/>
        </w:rPr>
      </w:pPr>
    </w:p>
    <w:p w14:paraId="6BA3B3EF" w14:textId="01F8865D" w:rsidR="00F81783" w:rsidRPr="00E24271" w:rsidRDefault="00E62040" w:rsidP="0014196B">
      <w:pPr>
        <w:jc w:val="right"/>
        <w:rPr>
          <w:color w:val="0000FF"/>
          <w:u w:val="single"/>
        </w:rPr>
      </w:pPr>
      <w:hyperlink w:anchor="_top" w:history="1">
        <w:r w:rsidR="0046713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90E9E" w:rsidRPr="00E24271" w14:paraId="26A9746D" w14:textId="77777777" w:rsidTr="00363951">
        <w:tc>
          <w:tcPr>
            <w:tcW w:w="5000" w:type="pct"/>
            <w:shd w:val="clear" w:color="auto" w:fill="C0C0C0"/>
          </w:tcPr>
          <w:p w14:paraId="023AD928" w14:textId="77777777" w:rsidR="00190E9E" w:rsidRPr="00E24271" w:rsidRDefault="00190E9E" w:rsidP="0014196B">
            <w:pPr>
              <w:pStyle w:val="Heading2"/>
              <w:spacing w:before="120" w:after="120"/>
              <w:rPr>
                <w:rFonts w:ascii="Verdana" w:hAnsi="Verdana"/>
                <w:i w:val="0"/>
                <w:iCs w:val="0"/>
              </w:rPr>
            </w:pPr>
            <w:bookmarkStart w:id="8" w:name="_Toc445383443"/>
            <w:bookmarkStart w:id="9" w:name="OLE_LINK1"/>
            <w:bookmarkStart w:id="10" w:name="_Toc205892327"/>
            <w:r w:rsidRPr="00E24271">
              <w:rPr>
                <w:rFonts w:ascii="Verdana" w:hAnsi="Verdana"/>
                <w:i w:val="0"/>
                <w:iCs w:val="0"/>
              </w:rPr>
              <w:t xml:space="preserve">Invoice </w:t>
            </w:r>
            <w:r w:rsidR="00363951" w:rsidRPr="00E24271">
              <w:rPr>
                <w:rFonts w:ascii="Verdana" w:hAnsi="Verdana"/>
                <w:i w:val="0"/>
                <w:iCs w:val="0"/>
              </w:rPr>
              <w:t xml:space="preserve">Details &amp; </w:t>
            </w:r>
            <w:r w:rsidRPr="00E24271">
              <w:rPr>
                <w:rFonts w:ascii="Verdana" w:hAnsi="Verdana"/>
                <w:i w:val="0"/>
                <w:iCs w:val="0"/>
              </w:rPr>
              <w:t>Eligibility</w:t>
            </w:r>
            <w:bookmarkEnd w:id="8"/>
            <w:bookmarkEnd w:id="9"/>
            <w:bookmarkEnd w:id="10"/>
          </w:p>
        </w:tc>
      </w:tr>
    </w:tbl>
    <w:p w14:paraId="4DE44979" w14:textId="77777777" w:rsidR="00363951" w:rsidRPr="00E24271" w:rsidRDefault="00363951" w:rsidP="0014196B">
      <w:pPr>
        <w:spacing w:before="120" w:after="120"/>
      </w:pPr>
      <w:r w:rsidRPr="00E24271">
        <w:t xml:space="preserve">Premium Billing is responsible for invoicing beneficiary premiums for prescription drug plan benefits. </w:t>
      </w:r>
    </w:p>
    <w:p w14:paraId="49E38990" w14:textId="77777777" w:rsidR="00363951" w:rsidRPr="00963AFA" w:rsidRDefault="00363951"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Invoices include the monthly premium amount and any applicable late enrollment penalty.</w:t>
      </w:r>
    </w:p>
    <w:p w14:paraId="392134A7" w14:textId="77777777" w:rsidR="00363951" w:rsidRPr="00963AFA" w:rsidRDefault="00363951"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 xml:space="preserve">Premium Billing handles invoicing for SilverScript (SSI) and applicable </w:t>
      </w:r>
      <w:r w:rsidR="00D67D11" w:rsidRPr="00963AFA">
        <w:rPr>
          <w:rFonts w:ascii="Verdana" w:hAnsi="Verdana"/>
          <w:sz w:val="24"/>
          <w:szCs w:val="24"/>
        </w:rPr>
        <w:t>direct billed membership EGWPs</w:t>
      </w:r>
      <w:r w:rsidRPr="00963AFA">
        <w:rPr>
          <w:rFonts w:ascii="Verdana" w:hAnsi="Verdana"/>
          <w:sz w:val="24"/>
          <w:szCs w:val="24"/>
        </w:rPr>
        <w:t xml:space="preserve">. </w:t>
      </w:r>
    </w:p>
    <w:p w14:paraId="49EDAE41" w14:textId="4B1DA184" w:rsidR="00363951" w:rsidRPr="00963AFA" w:rsidRDefault="00363951"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 xml:space="preserve">Premium Billing also handles Group Billing for EGWPs. Refer to </w:t>
      </w:r>
      <w:hyperlink r:id="rId12" w:anchor="!/view?docid=c00d082c-2143-4d49-acf8-597169882668" w:history="1">
        <w:r w:rsidR="00661720" w:rsidRPr="00963AFA">
          <w:rPr>
            <w:rStyle w:val="Hyperlink"/>
            <w:rFonts w:ascii="Verdana" w:hAnsi="Verdana"/>
            <w:sz w:val="24"/>
            <w:szCs w:val="24"/>
          </w:rPr>
          <w:t>Aetna Compass MED D - Premium Billing Employer Group Reimbursements (062865)</w:t>
        </w:r>
      </w:hyperlink>
      <w:r w:rsidRPr="00963AFA">
        <w:rPr>
          <w:rFonts w:ascii="Verdana" w:hAnsi="Verdana"/>
          <w:sz w:val="24"/>
          <w:szCs w:val="24"/>
        </w:rPr>
        <w:t xml:space="preserve"> for additional information on Group Billing.</w:t>
      </w:r>
    </w:p>
    <w:p w14:paraId="3E42C74F" w14:textId="77777777" w:rsidR="00363951" w:rsidRPr="00963AFA" w:rsidRDefault="00363951"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 xml:space="preserve">Premium Billing invoicing begins </w:t>
      </w:r>
      <w:r w:rsidRPr="00963AFA">
        <w:rPr>
          <w:rFonts w:ascii="Verdana" w:hAnsi="Verdana"/>
          <w:b/>
          <w:sz w:val="24"/>
          <w:szCs w:val="24"/>
        </w:rPr>
        <w:t>AFTER</w:t>
      </w:r>
      <w:r w:rsidRPr="00963AFA">
        <w:rPr>
          <w:rFonts w:ascii="Verdana" w:hAnsi="Verdana"/>
          <w:sz w:val="24"/>
          <w:szCs w:val="24"/>
        </w:rPr>
        <w:t xml:space="preserve"> the beneficiary is set up by Enrollment, and the information reflects in CMS data systems.</w:t>
      </w:r>
    </w:p>
    <w:p w14:paraId="22E4F76B" w14:textId="77777777" w:rsidR="00E40A36" w:rsidRPr="00E24271" w:rsidRDefault="00E40A36" w:rsidP="0014196B">
      <w:pPr>
        <w:spacing w:before="120" w:after="120"/>
      </w:pPr>
    </w:p>
    <w:p w14:paraId="44F495EB" w14:textId="6587FF56" w:rsidR="00E40A36" w:rsidRPr="00963AFA" w:rsidRDefault="00E40A36" w:rsidP="0014196B">
      <w:pPr>
        <w:spacing w:before="120" w:after="120"/>
      </w:pPr>
      <w:r w:rsidRPr="00963AFA">
        <w:t xml:space="preserve">Invoices are located within </w:t>
      </w:r>
      <w:proofErr w:type="spellStart"/>
      <w:r w:rsidRPr="00963AFA">
        <w:rPr>
          <w:b/>
        </w:rPr>
        <w:t>O</w:t>
      </w:r>
      <w:r w:rsidR="009642AE" w:rsidRPr="00963AFA">
        <w:rPr>
          <w:b/>
        </w:rPr>
        <w:t>NE</w:t>
      </w:r>
      <w:r w:rsidRPr="00963AFA">
        <w:rPr>
          <w:b/>
        </w:rPr>
        <w:t>Click</w:t>
      </w:r>
      <w:proofErr w:type="spellEnd"/>
      <w:r w:rsidRPr="00963AFA">
        <w:t>.</w:t>
      </w:r>
    </w:p>
    <w:p w14:paraId="76282E3C" w14:textId="77777777" w:rsidR="00E40A36" w:rsidRPr="00963AFA" w:rsidRDefault="00E40A36" w:rsidP="0014196B">
      <w:pPr>
        <w:pStyle w:val="ListParagraph"/>
        <w:numPr>
          <w:ilvl w:val="0"/>
          <w:numId w:val="10"/>
        </w:numPr>
        <w:spacing w:before="120" w:after="120"/>
        <w:contextualSpacing w:val="0"/>
        <w:rPr>
          <w:rFonts w:ascii="Verdana" w:hAnsi="Verdana"/>
          <w:color w:val="000000"/>
          <w:sz w:val="24"/>
          <w:szCs w:val="24"/>
        </w:rPr>
      </w:pPr>
      <w:r w:rsidRPr="00963AFA">
        <w:rPr>
          <w:rFonts w:ascii="Verdana" w:hAnsi="Verdana"/>
          <w:color w:val="000000"/>
          <w:sz w:val="24"/>
          <w:szCs w:val="24"/>
        </w:rPr>
        <w:t>The</w:t>
      </w:r>
      <w:r w:rsidRPr="00963AFA">
        <w:rPr>
          <w:rFonts w:ascii="Verdana" w:hAnsi="Verdana"/>
          <w:color w:val="FF0000"/>
          <w:sz w:val="24"/>
          <w:szCs w:val="24"/>
        </w:rPr>
        <w:t xml:space="preserve"> </w:t>
      </w:r>
      <w:r w:rsidRPr="00963AFA">
        <w:rPr>
          <w:rFonts w:ascii="Verdana" w:hAnsi="Verdana"/>
          <w:sz w:val="24"/>
          <w:szCs w:val="24"/>
        </w:rPr>
        <w:t>Invoice i</w:t>
      </w:r>
      <w:r w:rsidRPr="00963AFA">
        <w:rPr>
          <w:rFonts w:ascii="Verdana" w:hAnsi="Verdana"/>
          <w:color w:val="000000"/>
          <w:sz w:val="24"/>
          <w:szCs w:val="24"/>
        </w:rPr>
        <w:t>s sent within a windowed envelope; the beneficiary’s mailing address will be visible through the plastic window</w:t>
      </w:r>
      <w:r w:rsidR="004D40B4" w:rsidRPr="00963AFA">
        <w:rPr>
          <w:rFonts w:ascii="Verdana" w:hAnsi="Verdana"/>
          <w:color w:val="000000"/>
          <w:sz w:val="24"/>
          <w:szCs w:val="24"/>
        </w:rPr>
        <w:t>.</w:t>
      </w:r>
    </w:p>
    <w:p w14:paraId="7E82BA24" w14:textId="6BFFF99C" w:rsidR="00E40A36" w:rsidRPr="00963AFA" w:rsidRDefault="00E40A36" w:rsidP="0014196B">
      <w:pPr>
        <w:pStyle w:val="ListParagraph"/>
        <w:numPr>
          <w:ilvl w:val="0"/>
          <w:numId w:val="10"/>
        </w:numPr>
        <w:spacing w:before="120" w:after="120"/>
        <w:contextualSpacing w:val="0"/>
        <w:rPr>
          <w:rFonts w:ascii="Verdana" w:hAnsi="Verdana"/>
          <w:color w:val="000000"/>
          <w:sz w:val="24"/>
          <w:szCs w:val="24"/>
        </w:rPr>
      </w:pPr>
      <w:r w:rsidRPr="00963AFA">
        <w:rPr>
          <w:rFonts w:ascii="Verdana" w:hAnsi="Verdana"/>
          <w:color w:val="000000"/>
          <w:sz w:val="24"/>
          <w:szCs w:val="24"/>
        </w:rPr>
        <w:t>The return address is from</w:t>
      </w:r>
      <w:r w:rsidR="002C7C7B">
        <w:rPr>
          <w:rFonts w:ascii="Verdana" w:hAnsi="Verdana"/>
          <w:color w:val="000000"/>
          <w:sz w:val="24"/>
          <w:szCs w:val="24"/>
        </w:rPr>
        <w:t>:</w:t>
      </w:r>
      <w:r w:rsidRPr="00963AFA">
        <w:rPr>
          <w:rFonts w:ascii="Verdana" w:hAnsi="Verdana"/>
          <w:color w:val="000000"/>
          <w:sz w:val="24"/>
          <w:szCs w:val="24"/>
        </w:rPr>
        <w:t xml:space="preserve"> </w:t>
      </w:r>
    </w:p>
    <w:p w14:paraId="59E03864" w14:textId="77777777" w:rsidR="00FB69CE" w:rsidRPr="00963AFA" w:rsidRDefault="00FB69CE" w:rsidP="0014196B">
      <w:pPr>
        <w:spacing w:before="120" w:after="120"/>
        <w:jc w:val="center"/>
        <w:rPr>
          <w:color w:val="000000"/>
        </w:rPr>
      </w:pPr>
    </w:p>
    <w:p w14:paraId="782BEB24" w14:textId="73A74D9A" w:rsidR="00D67D11" w:rsidRPr="00963AFA" w:rsidRDefault="002C7C7B" w:rsidP="0014196B">
      <w:pPr>
        <w:spacing w:before="120" w:after="120"/>
        <w:ind w:left="720"/>
        <w:jc w:val="center"/>
        <w:rPr>
          <w:color w:val="000000"/>
        </w:rPr>
      </w:pPr>
      <w:r>
        <w:rPr>
          <w:noProof/>
        </w:rPr>
        <w:drawing>
          <wp:inline distT="0" distB="0" distL="0" distR="0" wp14:anchorId="671CACF5" wp14:editId="43308C45">
            <wp:extent cx="2743200" cy="1223319"/>
            <wp:effectExtent l="0" t="0" r="0" b="0"/>
            <wp:docPr id="1004242205" name="Picture 1" descr="A close-up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2205" name="Picture 1" descr="A close-up of a prescription&#10;&#10;AI-generated content may be incorrect."/>
                    <pic:cNvPicPr/>
                  </pic:nvPicPr>
                  <pic:blipFill>
                    <a:blip r:embed="rId13"/>
                    <a:stretch>
                      <a:fillRect/>
                    </a:stretch>
                  </pic:blipFill>
                  <pic:spPr>
                    <a:xfrm>
                      <a:off x="0" y="0"/>
                      <a:ext cx="2743200" cy="1223319"/>
                    </a:xfrm>
                    <a:prstGeom prst="rect">
                      <a:avLst/>
                    </a:prstGeom>
                  </pic:spPr>
                </pic:pic>
              </a:graphicData>
            </a:graphic>
          </wp:inline>
        </w:drawing>
      </w:r>
    </w:p>
    <w:p w14:paraId="7A293119" w14:textId="77777777" w:rsidR="00FB69CE" w:rsidRPr="00963AFA" w:rsidRDefault="00FB69CE" w:rsidP="0014196B">
      <w:pPr>
        <w:spacing w:before="120" w:after="120"/>
        <w:ind w:left="720"/>
        <w:jc w:val="center"/>
        <w:rPr>
          <w:color w:val="000000"/>
        </w:rPr>
      </w:pPr>
    </w:p>
    <w:p w14:paraId="47E8ABDB" w14:textId="4F5C1EE0" w:rsidR="00E40A36" w:rsidRPr="00963AFA" w:rsidRDefault="00E40A36" w:rsidP="0014196B">
      <w:pPr>
        <w:pStyle w:val="ListParagraph"/>
        <w:numPr>
          <w:ilvl w:val="0"/>
          <w:numId w:val="10"/>
        </w:numPr>
        <w:spacing w:before="120" w:after="120"/>
        <w:contextualSpacing w:val="0"/>
        <w:rPr>
          <w:color w:val="000000"/>
        </w:rPr>
      </w:pPr>
      <w:r w:rsidRPr="00963AFA">
        <w:rPr>
          <w:rFonts w:ascii="Verdana" w:hAnsi="Verdana"/>
          <w:color w:val="000000"/>
          <w:sz w:val="24"/>
          <w:szCs w:val="24"/>
        </w:rPr>
        <w:t>“</w:t>
      </w:r>
      <w:r w:rsidRPr="00963AFA">
        <w:rPr>
          <w:rFonts w:ascii="Verdana" w:hAnsi="Verdana"/>
          <w:b/>
          <w:bCs/>
          <w:color w:val="000000"/>
          <w:sz w:val="24"/>
          <w:szCs w:val="24"/>
        </w:rPr>
        <w:t>ATTENTION: Important Plan Information</w:t>
      </w:r>
      <w:r w:rsidR="00651B4E" w:rsidRPr="00963AFA">
        <w:rPr>
          <w:rFonts w:ascii="Verdana" w:hAnsi="Verdana"/>
          <w:b/>
          <w:bCs/>
          <w:color w:val="000000"/>
          <w:sz w:val="24"/>
          <w:szCs w:val="24"/>
        </w:rPr>
        <w:t>. SilverScript Premium Notice</w:t>
      </w:r>
      <w:r w:rsidRPr="00963AFA">
        <w:rPr>
          <w:rFonts w:ascii="Verdana" w:hAnsi="Verdana"/>
          <w:color w:val="000000"/>
          <w:sz w:val="24"/>
          <w:szCs w:val="24"/>
        </w:rPr>
        <w:t>” is printed on the front of the envelope</w:t>
      </w:r>
      <w:r w:rsidR="004D40B4" w:rsidRPr="00963AFA">
        <w:rPr>
          <w:color w:val="000000"/>
        </w:rPr>
        <w:t>.</w:t>
      </w:r>
    </w:p>
    <w:p w14:paraId="4415BA10" w14:textId="77777777" w:rsidR="00363951" w:rsidRPr="00E24271" w:rsidRDefault="00363951" w:rsidP="0014196B">
      <w:pPr>
        <w:spacing w:before="120" w:after="120"/>
      </w:pPr>
    </w:p>
    <w:p w14:paraId="108FD8EC" w14:textId="77777777" w:rsidR="00190E9E" w:rsidRPr="00E24271" w:rsidRDefault="00190E9E" w:rsidP="0014196B">
      <w:pPr>
        <w:spacing w:before="120" w:after="120"/>
      </w:pPr>
      <w:r w:rsidRPr="00E24271">
        <w:t xml:space="preserve">Invoices </w:t>
      </w:r>
      <w:r w:rsidRPr="00E24271">
        <w:rPr>
          <w:b/>
        </w:rPr>
        <w:t xml:space="preserve">ARE </w:t>
      </w:r>
      <w:r w:rsidRPr="00E24271">
        <w:t>sent to beneficiaries who:</w:t>
      </w:r>
    </w:p>
    <w:p w14:paraId="798198CB" w14:textId="77777777" w:rsidR="00190E9E" w:rsidRPr="00963AFA" w:rsidRDefault="00A16138"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 xml:space="preserve">Have </w:t>
      </w:r>
      <w:proofErr w:type="gramStart"/>
      <w:r w:rsidRPr="00963AFA">
        <w:rPr>
          <w:rFonts w:ascii="Verdana" w:hAnsi="Verdana"/>
          <w:sz w:val="24"/>
          <w:szCs w:val="24"/>
        </w:rPr>
        <w:t>a credit</w:t>
      </w:r>
      <w:proofErr w:type="gramEnd"/>
      <w:r w:rsidRPr="00963AFA">
        <w:rPr>
          <w:rFonts w:ascii="Verdana" w:hAnsi="Verdana"/>
          <w:sz w:val="24"/>
          <w:szCs w:val="24"/>
        </w:rPr>
        <w:t xml:space="preserve"> balance and retro adjustments</w:t>
      </w:r>
      <w:r w:rsidR="004D40B4" w:rsidRPr="00963AFA">
        <w:rPr>
          <w:rFonts w:ascii="Verdana" w:hAnsi="Verdana"/>
          <w:sz w:val="24"/>
          <w:szCs w:val="24"/>
        </w:rPr>
        <w:t>.</w:t>
      </w:r>
    </w:p>
    <w:p w14:paraId="7BCF9363" w14:textId="77777777" w:rsidR="00190E9E" w:rsidRPr="00963AFA" w:rsidRDefault="00190E9E"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Are enrolled in Direct Billing and have a balance due (Premium(s) and/or Late Enrollment Penalty amounts).</w:t>
      </w:r>
    </w:p>
    <w:p w14:paraId="65562FAE" w14:textId="2593158E" w:rsidR="00190E9E" w:rsidRPr="00963AFA" w:rsidRDefault="00190E9E"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Are enrolled in SSA/RRB and have a balance due for periods not covered by SSA/RRB</w:t>
      </w:r>
      <w:r w:rsidR="004B7819" w:rsidRPr="00963AFA">
        <w:rPr>
          <w:rFonts w:ascii="Verdana" w:hAnsi="Verdana"/>
          <w:sz w:val="24"/>
          <w:szCs w:val="24"/>
        </w:rPr>
        <w:t>.</w:t>
      </w:r>
    </w:p>
    <w:p w14:paraId="3CDB686B" w14:textId="1B638AB0" w:rsidR="00B57338" w:rsidRPr="00963AFA" w:rsidRDefault="00B57338"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Have LIS but are still responsible for the premium or a portion of the premium.</w:t>
      </w:r>
    </w:p>
    <w:p w14:paraId="367003A6" w14:textId="77777777" w:rsidR="00190E9E" w:rsidRPr="00963AFA" w:rsidRDefault="00190E9E" w:rsidP="0014196B">
      <w:pPr>
        <w:spacing w:before="120" w:after="120"/>
      </w:pPr>
    </w:p>
    <w:p w14:paraId="0248BE31" w14:textId="77777777" w:rsidR="00190E9E" w:rsidRPr="00963AFA" w:rsidRDefault="00190E9E" w:rsidP="0014196B">
      <w:pPr>
        <w:spacing w:before="120" w:after="120"/>
      </w:pPr>
      <w:r w:rsidRPr="00963AFA">
        <w:t xml:space="preserve">Invoices are </w:t>
      </w:r>
      <w:r w:rsidRPr="00963AFA">
        <w:rPr>
          <w:b/>
        </w:rPr>
        <w:t>NOT</w:t>
      </w:r>
      <w:r w:rsidRPr="00963AFA">
        <w:t xml:space="preserve"> sent to beneficiaries who:</w:t>
      </w:r>
    </w:p>
    <w:p w14:paraId="3BB50AD5" w14:textId="77777777" w:rsidR="00190E9E" w:rsidRPr="00963AFA" w:rsidRDefault="00190E9E"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Have a $0 balance.</w:t>
      </w:r>
    </w:p>
    <w:p w14:paraId="2B6D6D97" w14:textId="77777777" w:rsidR="00190E9E" w:rsidRPr="00963AFA" w:rsidRDefault="00190E9E"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 xml:space="preserve">Receive 100% Low Income Subsidy (LIS) with </w:t>
      </w:r>
      <w:r w:rsidRPr="00963AFA">
        <w:rPr>
          <w:rFonts w:ascii="Verdana" w:hAnsi="Verdana"/>
          <w:b/>
          <w:sz w:val="24"/>
          <w:szCs w:val="24"/>
        </w:rPr>
        <w:t>NO</w:t>
      </w:r>
      <w:r w:rsidRPr="00963AFA">
        <w:rPr>
          <w:rFonts w:ascii="Verdana" w:hAnsi="Verdana"/>
          <w:sz w:val="24"/>
          <w:szCs w:val="24"/>
        </w:rPr>
        <w:t xml:space="preserve"> monthly premium due (No Premium per </w:t>
      </w:r>
      <w:proofErr w:type="spellStart"/>
      <w:r w:rsidRPr="00963AFA">
        <w:rPr>
          <w:rFonts w:ascii="Verdana" w:hAnsi="Verdana"/>
          <w:sz w:val="24"/>
          <w:szCs w:val="24"/>
        </w:rPr>
        <w:t>MARx</w:t>
      </w:r>
      <w:proofErr w:type="spellEnd"/>
      <w:r w:rsidRPr="00963AFA">
        <w:rPr>
          <w:rFonts w:ascii="Verdana" w:hAnsi="Verdana"/>
          <w:sz w:val="24"/>
          <w:szCs w:val="24"/>
        </w:rPr>
        <w:t>).</w:t>
      </w:r>
    </w:p>
    <w:p w14:paraId="20120D07" w14:textId="77777777" w:rsidR="00190E9E" w:rsidRPr="00963AFA" w:rsidRDefault="00190E9E"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 xml:space="preserve">Have a balance </w:t>
      </w:r>
      <w:proofErr w:type="gramStart"/>
      <w:r w:rsidRPr="00963AFA">
        <w:rPr>
          <w:rFonts w:ascii="Verdana" w:hAnsi="Verdana"/>
          <w:sz w:val="24"/>
          <w:szCs w:val="24"/>
        </w:rPr>
        <w:t>due, but</w:t>
      </w:r>
      <w:proofErr w:type="gramEnd"/>
      <w:r w:rsidRPr="00963AFA">
        <w:rPr>
          <w:rFonts w:ascii="Verdana" w:hAnsi="Verdana"/>
          <w:sz w:val="24"/>
          <w:szCs w:val="24"/>
        </w:rPr>
        <w:t xml:space="preserve"> have been disenrolled from the plan for more than 4 months.</w:t>
      </w:r>
    </w:p>
    <w:p w14:paraId="6F8A90D8" w14:textId="77777777" w:rsidR="00190E9E" w:rsidRPr="00963AFA" w:rsidRDefault="00190E9E"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 xml:space="preserve">Have a credit </w:t>
      </w:r>
      <w:proofErr w:type="gramStart"/>
      <w:r w:rsidRPr="00963AFA">
        <w:rPr>
          <w:rFonts w:ascii="Verdana" w:hAnsi="Verdana"/>
          <w:sz w:val="24"/>
          <w:szCs w:val="24"/>
        </w:rPr>
        <w:t>balance, but</w:t>
      </w:r>
      <w:proofErr w:type="gramEnd"/>
      <w:r w:rsidRPr="00963AFA">
        <w:rPr>
          <w:rFonts w:ascii="Verdana" w:hAnsi="Verdana"/>
          <w:sz w:val="24"/>
          <w:szCs w:val="24"/>
        </w:rPr>
        <w:t xml:space="preserve"> have been disenrolled from the plan for more than 6 months</w:t>
      </w:r>
      <w:r w:rsidR="004D40B4" w:rsidRPr="00963AFA">
        <w:rPr>
          <w:rFonts w:ascii="Verdana" w:hAnsi="Verdana"/>
          <w:sz w:val="24"/>
          <w:szCs w:val="24"/>
        </w:rPr>
        <w:t>.</w:t>
      </w:r>
    </w:p>
    <w:p w14:paraId="31E39D5D" w14:textId="77777777" w:rsidR="00A16138" w:rsidRPr="00963AFA" w:rsidRDefault="00A16138"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Have a credit balance with no adjustments on their account</w:t>
      </w:r>
      <w:r w:rsidR="004D40B4" w:rsidRPr="00963AFA">
        <w:rPr>
          <w:rFonts w:ascii="Verdana" w:hAnsi="Verdana"/>
          <w:sz w:val="24"/>
          <w:szCs w:val="24"/>
        </w:rPr>
        <w:t>.</w:t>
      </w:r>
    </w:p>
    <w:p w14:paraId="0418CC09" w14:textId="77777777" w:rsidR="006F2A2B" w:rsidRPr="00963AFA" w:rsidRDefault="006F2A2B" w:rsidP="0014196B">
      <w:pPr>
        <w:pStyle w:val="ListParagraph"/>
        <w:numPr>
          <w:ilvl w:val="0"/>
          <w:numId w:val="10"/>
        </w:numPr>
        <w:spacing w:before="120" w:after="120"/>
        <w:contextualSpacing w:val="0"/>
        <w:rPr>
          <w:rFonts w:ascii="Verdana" w:hAnsi="Verdana"/>
          <w:sz w:val="24"/>
          <w:szCs w:val="24"/>
        </w:rPr>
      </w:pPr>
      <w:r w:rsidRPr="00963AFA">
        <w:rPr>
          <w:rFonts w:ascii="Verdana" w:hAnsi="Verdana"/>
          <w:sz w:val="24"/>
          <w:szCs w:val="24"/>
        </w:rPr>
        <w:t>SilverScript beneficiaries enrolled in SSA/RRB</w:t>
      </w:r>
      <w:r w:rsidR="004B7819" w:rsidRPr="00963AFA">
        <w:rPr>
          <w:rFonts w:ascii="Verdana" w:hAnsi="Verdana"/>
          <w:sz w:val="24"/>
          <w:szCs w:val="24"/>
        </w:rPr>
        <w:t xml:space="preserve"> and do not have a prior balance due</w:t>
      </w:r>
      <w:r w:rsidR="004D40B4" w:rsidRPr="00963AFA">
        <w:rPr>
          <w:rFonts w:ascii="Verdana" w:hAnsi="Verdana"/>
          <w:sz w:val="24"/>
          <w:szCs w:val="24"/>
        </w:rPr>
        <w:t>.</w:t>
      </w:r>
    </w:p>
    <w:p w14:paraId="4658212D" w14:textId="77777777" w:rsidR="004B7819" w:rsidRPr="00E24271" w:rsidRDefault="004B7819" w:rsidP="0014196B">
      <w:pPr>
        <w:spacing w:before="120" w:after="120"/>
        <w:jc w:val="right"/>
      </w:pPr>
    </w:p>
    <w:p w14:paraId="3DFDA61F" w14:textId="7567ECE7" w:rsidR="00190E9E" w:rsidRPr="00E24271" w:rsidRDefault="00812660" w:rsidP="0014196B">
      <w:pPr>
        <w:jc w:val="right"/>
      </w:pPr>
      <w:hyperlink w:anchor="_top" w:history="1">
        <w:r w:rsidR="0046713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Look w:val="01E0" w:firstRow="1" w:lastRow="1" w:firstColumn="1" w:lastColumn="1" w:noHBand="0" w:noVBand="0"/>
      </w:tblPr>
      <w:tblGrid>
        <w:gridCol w:w="12950"/>
      </w:tblGrid>
      <w:tr w:rsidR="00F75777" w:rsidRPr="00E24271" w14:paraId="520C9ADA" w14:textId="77777777" w:rsidTr="004B7819">
        <w:trPr>
          <w:trHeight w:val="368"/>
        </w:trPr>
        <w:tc>
          <w:tcPr>
            <w:tcW w:w="5000" w:type="pct"/>
            <w:shd w:val="clear" w:color="auto" w:fill="C0C0C0"/>
          </w:tcPr>
          <w:p w14:paraId="46DAC6E2" w14:textId="77777777" w:rsidR="00F75777" w:rsidRPr="00E24271" w:rsidRDefault="00F75777" w:rsidP="0014196B">
            <w:pPr>
              <w:pStyle w:val="Heading2"/>
              <w:spacing w:before="120" w:after="120"/>
              <w:rPr>
                <w:rFonts w:ascii="Verdana" w:hAnsi="Verdana"/>
                <w:i w:val="0"/>
                <w:iCs w:val="0"/>
              </w:rPr>
            </w:pPr>
            <w:bookmarkStart w:id="11" w:name="_Toc444116800"/>
            <w:bookmarkStart w:id="12" w:name="_Toc445383444"/>
            <w:bookmarkStart w:id="13" w:name="_Toc205892328"/>
            <w:r w:rsidRPr="00E24271">
              <w:rPr>
                <w:rFonts w:ascii="Verdana" w:hAnsi="Verdana"/>
                <w:i w:val="0"/>
                <w:iCs w:val="0"/>
              </w:rPr>
              <w:t xml:space="preserve">Premium Billing Invoicing </w:t>
            </w:r>
            <w:bookmarkEnd w:id="11"/>
            <w:bookmarkEnd w:id="12"/>
            <w:r w:rsidR="008535E0" w:rsidRPr="00E24271">
              <w:rPr>
                <w:rFonts w:ascii="Verdana" w:hAnsi="Verdana"/>
                <w:i w:val="0"/>
                <w:iCs w:val="0"/>
              </w:rPr>
              <w:t>&amp; Due Dates</w:t>
            </w:r>
            <w:bookmarkEnd w:id="13"/>
          </w:p>
        </w:tc>
      </w:tr>
    </w:tbl>
    <w:p w14:paraId="5B5F8C47" w14:textId="77777777" w:rsidR="005D18DA" w:rsidRPr="00E24271" w:rsidRDefault="005D18DA" w:rsidP="0014196B">
      <w:pPr>
        <w:spacing w:before="120" w:after="120"/>
        <w:rPr>
          <w:b/>
          <w:bCs/>
        </w:rPr>
      </w:pPr>
      <w:r w:rsidRPr="00E24271">
        <w:rPr>
          <w:b/>
          <w:bCs/>
        </w:rPr>
        <w:t>Invoicing Dates:</w:t>
      </w:r>
    </w:p>
    <w:p w14:paraId="7B95634B" w14:textId="3A8532B5" w:rsidR="005D18DA" w:rsidRPr="0014196B" w:rsidRDefault="005D18DA" w:rsidP="0014196B">
      <w:pPr>
        <w:pStyle w:val="ListParagraph"/>
        <w:numPr>
          <w:ilvl w:val="0"/>
          <w:numId w:val="10"/>
        </w:numPr>
        <w:spacing w:before="120" w:after="120"/>
        <w:contextualSpacing w:val="0"/>
        <w:rPr>
          <w:rFonts w:ascii="Verdana" w:hAnsi="Verdana"/>
          <w:sz w:val="24"/>
          <w:szCs w:val="24"/>
        </w:rPr>
      </w:pPr>
      <w:r w:rsidRPr="0014196B">
        <w:rPr>
          <w:rFonts w:ascii="Verdana" w:hAnsi="Verdana"/>
          <w:b/>
          <w:sz w:val="24"/>
          <w:szCs w:val="24"/>
        </w:rPr>
        <w:t>New Enrollees within 45</w:t>
      </w:r>
      <w:r w:rsidRPr="0014196B">
        <w:rPr>
          <w:rFonts w:ascii="Verdana" w:hAnsi="Verdana"/>
          <w:sz w:val="24"/>
          <w:szCs w:val="24"/>
        </w:rPr>
        <w:t xml:space="preserve"> </w:t>
      </w:r>
      <w:r w:rsidRPr="0014196B">
        <w:rPr>
          <w:rFonts w:ascii="Verdana" w:hAnsi="Verdana"/>
          <w:b/>
          <w:sz w:val="24"/>
          <w:szCs w:val="24"/>
        </w:rPr>
        <w:t>days of enrollment</w:t>
      </w:r>
      <w:r w:rsidRPr="0014196B">
        <w:rPr>
          <w:rFonts w:ascii="Verdana" w:hAnsi="Verdana"/>
          <w:sz w:val="24"/>
          <w:szCs w:val="24"/>
        </w:rPr>
        <w:t xml:space="preserve"> will receive invoice</w:t>
      </w:r>
      <w:r w:rsidR="001943BB" w:rsidRPr="0014196B">
        <w:rPr>
          <w:rFonts w:ascii="Verdana" w:hAnsi="Verdana"/>
          <w:sz w:val="24"/>
          <w:szCs w:val="24"/>
        </w:rPr>
        <w:t xml:space="preserve"> (usually for </w:t>
      </w:r>
      <w:r w:rsidR="001943BB" w:rsidRPr="0014196B">
        <w:rPr>
          <w:rFonts w:ascii="Verdana" w:hAnsi="Verdana"/>
          <w:b/>
          <w:sz w:val="24"/>
          <w:szCs w:val="24"/>
        </w:rPr>
        <w:t xml:space="preserve">two </w:t>
      </w:r>
      <w:r w:rsidR="001943BB" w:rsidRPr="0014196B">
        <w:rPr>
          <w:rFonts w:ascii="Verdana" w:hAnsi="Verdana"/>
          <w:sz w:val="24"/>
          <w:szCs w:val="24"/>
        </w:rPr>
        <w:t>months or more)</w:t>
      </w:r>
      <w:r w:rsidR="005711A2" w:rsidRPr="0014196B">
        <w:rPr>
          <w:rFonts w:ascii="Verdana" w:hAnsi="Verdana"/>
          <w:sz w:val="24"/>
          <w:szCs w:val="24"/>
        </w:rPr>
        <w:t xml:space="preserve">, refer to </w:t>
      </w:r>
      <w:hyperlink r:id="rId14" w:anchor="!/view?docid=020e88aa-27b4-4a9e-947f-b3933e8f4b5e" w:history="1">
        <w:r w:rsidR="00E608B2" w:rsidRPr="0014196B">
          <w:rPr>
            <w:rStyle w:val="Hyperlink"/>
            <w:rFonts w:ascii="Verdana" w:hAnsi="Verdana" w:cs="Helvetica"/>
            <w:bCs/>
            <w:sz w:val="24"/>
            <w:szCs w:val="24"/>
            <w:shd w:val="clear" w:color="auto" w:fill="FFFFFF"/>
          </w:rPr>
          <w:t>Aetna MED D - SilverScript - New Enrollee Invoice Grid Job Aid for 202</w:t>
        </w:r>
        <w:r w:rsidR="00E80D66" w:rsidRPr="0014196B">
          <w:rPr>
            <w:rStyle w:val="Hyperlink"/>
            <w:rFonts w:ascii="Verdana" w:hAnsi="Verdana" w:cs="Helvetica"/>
            <w:bCs/>
            <w:sz w:val="24"/>
            <w:szCs w:val="24"/>
            <w:shd w:val="clear" w:color="auto" w:fill="FFFFFF"/>
          </w:rPr>
          <w:t>5</w:t>
        </w:r>
        <w:r w:rsidR="00064A05" w:rsidRPr="0014196B">
          <w:rPr>
            <w:rStyle w:val="Hyperlink"/>
            <w:rFonts w:ascii="Verdana" w:hAnsi="Verdana" w:cs="Helvetica"/>
            <w:bCs/>
            <w:sz w:val="24"/>
            <w:szCs w:val="24"/>
            <w:shd w:val="clear" w:color="auto" w:fill="FFFFFF"/>
          </w:rPr>
          <w:t xml:space="preserve"> (023724)</w:t>
        </w:r>
        <w:r w:rsidR="0018087E" w:rsidRPr="00E31FD5">
          <w:rPr>
            <w:rStyle w:val="Hyperlink"/>
            <w:rFonts w:ascii="Verdana" w:hAnsi="Verdana"/>
            <w:bCs/>
            <w:sz w:val="24"/>
            <w:szCs w:val="24"/>
            <w:u w:val="none"/>
          </w:rPr>
          <w:t>.</w:t>
        </w:r>
      </w:hyperlink>
      <w:r w:rsidR="0018087E" w:rsidRPr="0014196B">
        <w:rPr>
          <w:rFonts w:ascii="Verdana" w:hAnsi="Verdana"/>
          <w:sz w:val="24"/>
          <w:szCs w:val="24"/>
        </w:rPr>
        <w:t xml:space="preserve"> </w:t>
      </w:r>
    </w:p>
    <w:p w14:paraId="2D0F3CD8" w14:textId="77777777" w:rsidR="005D18DA" w:rsidRPr="0014196B" w:rsidRDefault="005D18DA" w:rsidP="0014196B">
      <w:pPr>
        <w:pStyle w:val="ListParagraph"/>
        <w:numPr>
          <w:ilvl w:val="0"/>
          <w:numId w:val="10"/>
        </w:numPr>
        <w:spacing w:before="120" w:after="120"/>
        <w:contextualSpacing w:val="0"/>
        <w:rPr>
          <w:rFonts w:ascii="Verdana" w:hAnsi="Verdana"/>
          <w:sz w:val="24"/>
          <w:szCs w:val="24"/>
        </w:rPr>
      </w:pPr>
      <w:r w:rsidRPr="0014196B">
        <w:rPr>
          <w:rFonts w:ascii="Verdana" w:hAnsi="Verdana"/>
          <w:b/>
          <w:sz w:val="24"/>
          <w:szCs w:val="24"/>
        </w:rPr>
        <w:t xml:space="preserve">EGWP </w:t>
      </w:r>
      <w:r w:rsidR="004D40B4" w:rsidRPr="0014196B">
        <w:rPr>
          <w:rFonts w:ascii="Verdana" w:hAnsi="Verdana"/>
          <w:b/>
          <w:sz w:val="24"/>
          <w:szCs w:val="24"/>
        </w:rPr>
        <w:t xml:space="preserve">/ SilverScript </w:t>
      </w:r>
      <w:r w:rsidRPr="0014196B">
        <w:rPr>
          <w:rFonts w:ascii="Verdana" w:hAnsi="Verdana"/>
          <w:sz w:val="24"/>
          <w:szCs w:val="24"/>
        </w:rPr>
        <w:t xml:space="preserve">- </w:t>
      </w:r>
      <w:r w:rsidR="00C70C95" w:rsidRPr="0014196B">
        <w:rPr>
          <w:rFonts w:ascii="Verdana" w:hAnsi="Verdana"/>
          <w:sz w:val="24"/>
          <w:szCs w:val="24"/>
        </w:rPr>
        <w:t>Invoices are mailed around the</w:t>
      </w:r>
      <w:r w:rsidR="00C70C95" w:rsidRPr="0014196B">
        <w:rPr>
          <w:rFonts w:ascii="Verdana" w:hAnsi="Verdana"/>
          <w:b/>
          <w:sz w:val="24"/>
          <w:szCs w:val="24"/>
        </w:rPr>
        <w:t xml:space="preserve"> 15th</w:t>
      </w:r>
      <w:r w:rsidR="00C70C95" w:rsidRPr="0014196B">
        <w:rPr>
          <w:rFonts w:ascii="Verdana" w:hAnsi="Verdana"/>
          <w:b/>
          <w:sz w:val="24"/>
          <w:szCs w:val="24"/>
          <w:vertAlign w:val="superscript"/>
        </w:rPr>
        <w:t xml:space="preserve"> </w:t>
      </w:r>
      <w:r w:rsidR="00C70C95" w:rsidRPr="0014196B">
        <w:rPr>
          <w:rFonts w:ascii="Verdana" w:hAnsi="Verdana"/>
          <w:sz w:val="24"/>
          <w:szCs w:val="24"/>
        </w:rPr>
        <w:t>of the month.</w:t>
      </w:r>
    </w:p>
    <w:p w14:paraId="3C9DE30A" w14:textId="77777777" w:rsidR="00DF03E0" w:rsidRPr="0014196B" w:rsidRDefault="00DF03E0" w:rsidP="0014196B">
      <w:pPr>
        <w:spacing w:before="120" w:after="120"/>
        <w:rPr>
          <w:b/>
        </w:rPr>
      </w:pPr>
    </w:p>
    <w:p w14:paraId="101BD5CC" w14:textId="77777777" w:rsidR="005D18DA" w:rsidRPr="0014196B" w:rsidRDefault="005D18DA" w:rsidP="0014196B">
      <w:pPr>
        <w:spacing w:before="120" w:after="120"/>
        <w:rPr>
          <w:b/>
        </w:rPr>
      </w:pPr>
      <w:r w:rsidRPr="0014196B">
        <w:rPr>
          <w:b/>
        </w:rPr>
        <w:t>Premiums Due:</w:t>
      </w:r>
    </w:p>
    <w:p w14:paraId="16E59A73" w14:textId="77777777" w:rsidR="005D18DA" w:rsidRPr="0014196B" w:rsidRDefault="00585BA9" w:rsidP="0014196B">
      <w:pPr>
        <w:pStyle w:val="ListParagraph"/>
        <w:numPr>
          <w:ilvl w:val="0"/>
          <w:numId w:val="10"/>
        </w:numPr>
        <w:spacing w:before="120" w:after="120"/>
        <w:contextualSpacing w:val="0"/>
        <w:rPr>
          <w:rFonts w:ascii="Verdana" w:hAnsi="Verdana"/>
          <w:sz w:val="24"/>
          <w:szCs w:val="24"/>
        </w:rPr>
      </w:pPr>
      <w:r w:rsidRPr="0014196B">
        <w:rPr>
          <w:rFonts w:ascii="Verdana" w:hAnsi="Verdana"/>
          <w:b/>
          <w:sz w:val="24"/>
          <w:szCs w:val="24"/>
        </w:rPr>
        <w:t xml:space="preserve">EGWP </w:t>
      </w:r>
      <w:r w:rsidR="005D18DA" w:rsidRPr="0014196B">
        <w:rPr>
          <w:rFonts w:ascii="Verdana" w:hAnsi="Verdana"/>
          <w:b/>
          <w:sz w:val="24"/>
          <w:szCs w:val="24"/>
        </w:rPr>
        <w:t xml:space="preserve">/ </w:t>
      </w:r>
      <w:r w:rsidR="00C10F15" w:rsidRPr="0014196B">
        <w:rPr>
          <w:rFonts w:ascii="Verdana" w:hAnsi="Verdana"/>
          <w:b/>
          <w:sz w:val="24"/>
          <w:szCs w:val="24"/>
        </w:rPr>
        <w:t>Silver</w:t>
      </w:r>
      <w:r w:rsidR="00D26776" w:rsidRPr="0014196B">
        <w:rPr>
          <w:rFonts w:ascii="Verdana" w:hAnsi="Verdana"/>
          <w:b/>
          <w:sz w:val="24"/>
          <w:szCs w:val="24"/>
        </w:rPr>
        <w:t>S</w:t>
      </w:r>
      <w:r w:rsidR="00C10F15" w:rsidRPr="0014196B">
        <w:rPr>
          <w:rFonts w:ascii="Verdana" w:hAnsi="Verdana"/>
          <w:b/>
          <w:sz w:val="24"/>
          <w:szCs w:val="24"/>
        </w:rPr>
        <w:t>cript</w:t>
      </w:r>
      <w:r w:rsidR="00D26776" w:rsidRPr="0014196B">
        <w:rPr>
          <w:rFonts w:ascii="Verdana" w:hAnsi="Verdana"/>
          <w:sz w:val="24"/>
          <w:szCs w:val="24"/>
        </w:rPr>
        <w:t xml:space="preserve"> </w:t>
      </w:r>
      <w:r w:rsidR="005D18DA" w:rsidRPr="0014196B">
        <w:rPr>
          <w:rFonts w:ascii="Verdana" w:hAnsi="Verdana"/>
          <w:sz w:val="24"/>
          <w:szCs w:val="24"/>
        </w:rPr>
        <w:t xml:space="preserve">- </w:t>
      </w:r>
      <w:r w:rsidR="00C70C95" w:rsidRPr="0014196B">
        <w:rPr>
          <w:rFonts w:ascii="Verdana" w:hAnsi="Verdana"/>
          <w:sz w:val="24"/>
          <w:szCs w:val="24"/>
        </w:rPr>
        <w:t>C</w:t>
      </w:r>
      <w:r w:rsidR="005D18DA" w:rsidRPr="0014196B">
        <w:rPr>
          <w:rFonts w:ascii="Verdana" w:hAnsi="Verdana"/>
          <w:sz w:val="24"/>
          <w:szCs w:val="24"/>
        </w:rPr>
        <w:t xml:space="preserve">onsidered late if not received by the </w:t>
      </w:r>
      <w:r w:rsidR="008535E0" w:rsidRPr="0014196B">
        <w:rPr>
          <w:rFonts w:ascii="Verdana" w:hAnsi="Verdana"/>
          <w:b/>
          <w:sz w:val="24"/>
          <w:szCs w:val="24"/>
        </w:rPr>
        <w:t xml:space="preserve">1st </w:t>
      </w:r>
      <w:r w:rsidR="005D18DA" w:rsidRPr="0014196B">
        <w:rPr>
          <w:rFonts w:ascii="Verdana" w:hAnsi="Verdana"/>
          <w:sz w:val="24"/>
          <w:szCs w:val="24"/>
        </w:rPr>
        <w:t>of the month</w:t>
      </w:r>
      <w:r w:rsidR="004D40B4" w:rsidRPr="0014196B">
        <w:rPr>
          <w:rFonts w:ascii="Verdana" w:hAnsi="Verdana"/>
          <w:sz w:val="24"/>
          <w:szCs w:val="24"/>
        </w:rPr>
        <w:t>.</w:t>
      </w:r>
    </w:p>
    <w:p w14:paraId="0162EF1E" w14:textId="77777777" w:rsidR="004B7819" w:rsidRPr="00E24271" w:rsidRDefault="004B7819" w:rsidP="0014196B">
      <w:pPr>
        <w:spacing w:before="120" w:after="120"/>
        <w:jc w:val="right"/>
      </w:pPr>
    </w:p>
    <w:p w14:paraId="393856DF" w14:textId="2EF85447" w:rsidR="00812660" w:rsidRPr="00E24271" w:rsidRDefault="00812660" w:rsidP="00812660">
      <w:pPr>
        <w:jc w:val="right"/>
      </w:pPr>
      <w:hyperlink w:anchor="_top" w:history="1">
        <w:r w:rsidR="0046713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Look w:val="01E0" w:firstRow="1" w:lastRow="1" w:firstColumn="1" w:lastColumn="1" w:noHBand="0" w:noVBand="0"/>
      </w:tblPr>
      <w:tblGrid>
        <w:gridCol w:w="12950"/>
      </w:tblGrid>
      <w:tr w:rsidR="00812660" w:rsidRPr="00E24271" w14:paraId="04CB5988" w14:textId="77777777" w:rsidTr="00812660">
        <w:trPr>
          <w:trHeight w:val="368"/>
        </w:trPr>
        <w:tc>
          <w:tcPr>
            <w:tcW w:w="5000" w:type="pct"/>
            <w:shd w:val="clear" w:color="auto" w:fill="C0C0C0"/>
          </w:tcPr>
          <w:p w14:paraId="41696EC5" w14:textId="48AFCCC8" w:rsidR="00812660" w:rsidRPr="00E24271" w:rsidRDefault="00812660" w:rsidP="00BE4FF2">
            <w:pPr>
              <w:pStyle w:val="Heading2"/>
              <w:spacing w:before="120" w:after="120"/>
              <w:rPr>
                <w:rFonts w:ascii="Verdana" w:hAnsi="Verdana"/>
                <w:i w:val="0"/>
                <w:iCs w:val="0"/>
              </w:rPr>
            </w:pPr>
            <w:bookmarkStart w:id="14" w:name="_Toc205892329"/>
            <w:r>
              <w:rPr>
                <w:rFonts w:ascii="Verdana" w:hAnsi="Verdana"/>
                <w:i w:val="0"/>
                <w:iCs w:val="0"/>
              </w:rPr>
              <w:t>Process Care</w:t>
            </w:r>
            <w:bookmarkEnd w:id="14"/>
          </w:p>
        </w:tc>
      </w:tr>
    </w:tbl>
    <w:p w14:paraId="3742CB64" w14:textId="4ACB03ED" w:rsidR="00266A92" w:rsidRPr="00E24271" w:rsidRDefault="00CC287A" w:rsidP="0014196B">
      <w:pPr>
        <w:spacing w:before="120" w:after="120"/>
      </w:pPr>
      <w:r w:rsidRPr="00E24271">
        <w:rPr>
          <w:noProof/>
        </w:rPr>
        <w:drawing>
          <wp:inline distT="0" distB="0" distL="0" distR="0" wp14:anchorId="519BEEC9" wp14:editId="072252B1">
            <wp:extent cx="238125"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266A92" w:rsidRPr="00E24271">
        <w:t>The CCR must verify whether the beneficiary is eligible to receive an invoice.</w:t>
      </w:r>
    </w:p>
    <w:p w14:paraId="18819CE3" w14:textId="77777777" w:rsidR="00205D3B" w:rsidRPr="00E24271" w:rsidRDefault="00205D3B" w:rsidP="0014196B">
      <w:pPr>
        <w:pStyle w:val="NormalWeb"/>
        <w:spacing w:before="120" w:beforeAutospacing="0" w:after="120" w:afterAutospacing="0" w:line="240" w:lineRule="atLeast"/>
        <w:textAlignment w:val="top"/>
      </w:pPr>
    </w:p>
    <w:p w14:paraId="3F1D0560" w14:textId="61BA89BC" w:rsidR="00205D3B" w:rsidRPr="00E24271" w:rsidRDefault="007B6FBA" w:rsidP="0014196B">
      <w:pPr>
        <w:pStyle w:val="NormalWeb"/>
        <w:spacing w:before="120" w:beforeAutospacing="0" w:after="120" w:afterAutospacing="0" w:line="240" w:lineRule="atLeast"/>
        <w:textAlignment w:val="top"/>
        <w:rPr>
          <w:rFonts w:cs="Arial"/>
          <w:bCs/>
          <w:color w:val="333333"/>
        </w:rPr>
      </w:pPr>
      <w:r w:rsidRPr="00E24271">
        <w:rPr>
          <w:color w:val="000000"/>
        </w:rPr>
        <w:t>When receiving a request for a copy of an invoice, the CCR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6"/>
        <w:gridCol w:w="1456"/>
        <w:gridCol w:w="258"/>
        <w:gridCol w:w="210"/>
        <w:gridCol w:w="2599"/>
        <w:gridCol w:w="215"/>
        <w:gridCol w:w="891"/>
        <w:gridCol w:w="672"/>
        <w:gridCol w:w="6013"/>
      </w:tblGrid>
      <w:tr w:rsidR="0059694F" w:rsidRPr="00E24271" w14:paraId="263D8D2E" w14:textId="77777777" w:rsidTr="002C7C7B">
        <w:tc>
          <w:tcPr>
            <w:tcW w:w="238" w:type="pct"/>
            <w:shd w:val="clear" w:color="auto" w:fill="D9D9D9"/>
          </w:tcPr>
          <w:p w14:paraId="57640253" w14:textId="77777777" w:rsidR="00946202" w:rsidRPr="00E24271" w:rsidRDefault="00946202" w:rsidP="0014196B">
            <w:pPr>
              <w:spacing w:before="120" w:after="120"/>
              <w:jc w:val="center"/>
              <w:textAlignment w:val="top"/>
              <w:rPr>
                <w:b/>
              </w:rPr>
            </w:pPr>
            <w:r w:rsidRPr="00E24271">
              <w:rPr>
                <w:b/>
              </w:rPr>
              <w:t>Step</w:t>
            </w:r>
          </w:p>
        </w:tc>
        <w:tc>
          <w:tcPr>
            <w:tcW w:w="4762" w:type="pct"/>
            <w:gridSpan w:val="8"/>
            <w:shd w:val="clear" w:color="auto" w:fill="D9D9D9"/>
          </w:tcPr>
          <w:p w14:paraId="32BA0AD0" w14:textId="77777777" w:rsidR="00946202" w:rsidRPr="00E24271" w:rsidRDefault="00946202" w:rsidP="0014196B">
            <w:pPr>
              <w:spacing w:before="120" w:after="120"/>
              <w:ind w:left="-108"/>
              <w:jc w:val="center"/>
              <w:textAlignment w:val="top"/>
              <w:rPr>
                <w:b/>
              </w:rPr>
            </w:pPr>
            <w:r w:rsidRPr="00E24271">
              <w:rPr>
                <w:b/>
              </w:rPr>
              <w:t>Action</w:t>
            </w:r>
          </w:p>
        </w:tc>
      </w:tr>
      <w:tr w:rsidR="0059694F" w:rsidRPr="00E24271" w14:paraId="2F7D3E4A" w14:textId="77777777" w:rsidTr="002C7C7B">
        <w:tc>
          <w:tcPr>
            <w:tcW w:w="238" w:type="pct"/>
            <w:vMerge w:val="restart"/>
          </w:tcPr>
          <w:p w14:paraId="225DD95B" w14:textId="77777777" w:rsidR="00021779" w:rsidRPr="00E24271" w:rsidRDefault="00585BA9" w:rsidP="0014196B">
            <w:pPr>
              <w:spacing w:before="120" w:after="120"/>
              <w:jc w:val="center"/>
              <w:textAlignment w:val="top"/>
              <w:rPr>
                <w:b/>
              </w:rPr>
            </w:pPr>
            <w:r w:rsidRPr="00E24271">
              <w:rPr>
                <w:b/>
              </w:rPr>
              <w:t>1</w:t>
            </w:r>
          </w:p>
        </w:tc>
        <w:tc>
          <w:tcPr>
            <w:tcW w:w="4762" w:type="pct"/>
            <w:gridSpan w:val="8"/>
            <w:tcBorders>
              <w:bottom w:val="single" w:sz="4" w:space="0" w:color="auto"/>
            </w:tcBorders>
            <w:shd w:val="clear" w:color="auto" w:fill="auto"/>
          </w:tcPr>
          <w:p w14:paraId="05684204" w14:textId="77777777" w:rsidR="00E608B2" w:rsidRPr="0014196B" w:rsidRDefault="00E608B2" w:rsidP="0014196B">
            <w:pPr>
              <w:spacing w:before="120" w:after="120"/>
              <w:ind w:left="-51" w:firstLine="51"/>
            </w:pPr>
            <w:r w:rsidRPr="0014196B">
              <w:t xml:space="preserve">Determine if the beneficiary receives an invoice based on payment option. </w:t>
            </w:r>
          </w:p>
          <w:p w14:paraId="0BB951A6" w14:textId="661B58E7" w:rsidR="00E608B2" w:rsidRPr="0014196B" w:rsidRDefault="00E608B2"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From </w:t>
            </w:r>
            <w:r w:rsidR="000D4317" w:rsidRPr="0014196B">
              <w:rPr>
                <w:rFonts w:ascii="Verdana" w:hAnsi="Verdana"/>
                <w:sz w:val="24"/>
                <w:szCs w:val="24"/>
              </w:rPr>
              <w:t xml:space="preserve">the </w:t>
            </w:r>
            <w:r w:rsidRPr="0014196B">
              <w:rPr>
                <w:rFonts w:ascii="Verdana" w:hAnsi="Verdana"/>
                <w:color w:val="000000"/>
                <w:sz w:val="24"/>
                <w:szCs w:val="24"/>
              </w:rPr>
              <w:t>Member Snapshot Landing Page</w:t>
            </w:r>
            <w:r w:rsidRPr="0014196B">
              <w:rPr>
                <w:rFonts w:ascii="Verdana" w:hAnsi="Verdana"/>
                <w:b/>
                <w:sz w:val="24"/>
                <w:szCs w:val="24"/>
              </w:rPr>
              <w:t xml:space="preserve"> </w:t>
            </w:r>
            <w:r w:rsidRPr="0014196B">
              <w:rPr>
                <w:rFonts w:ascii="Verdana" w:hAnsi="Verdana"/>
                <w:bCs/>
                <w:sz w:val="24"/>
                <w:szCs w:val="24"/>
              </w:rPr>
              <w:t>in Compass</w:t>
            </w:r>
            <w:r w:rsidRPr="0014196B">
              <w:rPr>
                <w:rFonts w:ascii="Verdana" w:hAnsi="Verdana"/>
                <w:sz w:val="24"/>
                <w:szCs w:val="24"/>
              </w:rPr>
              <w:t xml:space="preserve">, click the </w:t>
            </w:r>
            <w:r w:rsidRPr="0014196B">
              <w:rPr>
                <w:rFonts w:ascii="Verdana" w:hAnsi="Verdana"/>
                <w:b/>
                <w:sz w:val="24"/>
                <w:szCs w:val="24"/>
              </w:rPr>
              <w:t xml:space="preserve">Medicare D </w:t>
            </w:r>
            <w:r w:rsidRPr="0014196B">
              <w:rPr>
                <w:rFonts w:ascii="Verdana" w:hAnsi="Verdana"/>
                <w:sz w:val="24"/>
                <w:szCs w:val="24"/>
              </w:rPr>
              <w:t>tab.</w:t>
            </w:r>
          </w:p>
          <w:p w14:paraId="5F7DF7A3" w14:textId="0D37B3A9" w:rsidR="00E608B2" w:rsidRPr="0014196B" w:rsidRDefault="00E608B2"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Click the </w:t>
            </w:r>
            <w:r w:rsidRPr="0014196B">
              <w:rPr>
                <w:rFonts w:ascii="Verdana" w:hAnsi="Verdana"/>
                <w:b/>
                <w:sz w:val="24"/>
                <w:szCs w:val="24"/>
              </w:rPr>
              <w:t xml:space="preserve">Premium Billing </w:t>
            </w:r>
            <w:r w:rsidRPr="0014196B">
              <w:rPr>
                <w:rFonts w:ascii="Verdana" w:hAnsi="Verdana"/>
                <w:sz w:val="24"/>
                <w:szCs w:val="24"/>
              </w:rPr>
              <w:t>tab</w:t>
            </w:r>
            <w:r w:rsidR="000D4317" w:rsidRPr="0014196B">
              <w:rPr>
                <w:rFonts w:ascii="Verdana" w:hAnsi="Verdana"/>
                <w:sz w:val="24"/>
                <w:szCs w:val="24"/>
              </w:rPr>
              <w:t>;</w:t>
            </w:r>
            <w:r w:rsidRPr="0014196B">
              <w:rPr>
                <w:rFonts w:ascii="Verdana" w:hAnsi="Verdana"/>
                <w:sz w:val="24"/>
                <w:szCs w:val="24"/>
              </w:rPr>
              <w:t xml:space="preserve"> the </w:t>
            </w:r>
            <w:r w:rsidRPr="0014196B">
              <w:rPr>
                <w:rFonts w:ascii="Verdana" w:hAnsi="Verdana"/>
                <w:b/>
                <w:sz w:val="24"/>
                <w:szCs w:val="24"/>
              </w:rPr>
              <w:t>Date Range</w:t>
            </w:r>
            <w:r w:rsidRPr="0014196B">
              <w:rPr>
                <w:rFonts w:ascii="Verdana" w:hAnsi="Verdana"/>
                <w:sz w:val="24"/>
                <w:szCs w:val="24"/>
              </w:rPr>
              <w:t xml:space="preserve"> will automatically populate under the </w:t>
            </w:r>
            <w:r w:rsidRPr="0014196B">
              <w:rPr>
                <w:rFonts w:ascii="Verdana" w:hAnsi="Verdana"/>
                <w:b/>
                <w:bCs/>
                <w:sz w:val="24"/>
                <w:szCs w:val="24"/>
              </w:rPr>
              <w:t>Premium Details</w:t>
            </w:r>
            <w:r w:rsidRPr="0014196B">
              <w:rPr>
                <w:rFonts w:ascii="Verdana" w:hAnsi="Verdana"/>
                <w:sz w:val="24"/>
                <w:szCs w:val="24"/>
              </w:rPr>
              <w:t xml:space="preserve"> section. (</w:t>
            </w:r>
            <w:r w:rsidR="000D4317" w:rsidRPr="0014196B">
              <w:rPr>
                <w:rFonts w:ascii="Verdana" w:hAnsi="Verdana"/>
                <w:sz w:val="24"/>
                <w:szCs w:val="24"/>
              </w:rPr>
              <w:t>C</w:t>
            </w:r>
            <w:r w:rsidRPr="0014196B">
              <w:rPr>
                <w:rFonts w:ascii="Verdana" w:hAnsi="Verdana"/>
                <w:sz w:val="24"/>
                <w:szCs w:val="24"/>
              </w:rPr>
              <w:t>lick the chevron arrow to expand/collapse each section</w:t>
            </w:r>
            <w:r w:rsidR="000D4317" w:rsidRPr="0014196B">
              <w:rPr>
                <w:rFonts w:ascii="Verdana" w:hAnsi="Verdana"/>
                <w:sz w:val="24"/>
                <w:szCs w:val="24"/>
              </w:rPr>
              <w:t>.</w:t>
            </w:r>
            <w:r w:rsidRPr="0014196B">
              <w:rPr>
                <w:rFonts w:ascii="Verdana" w:hAnsi="Verdana"/>
                <w:sz w:val="24"/>
                <w:szCs w:val="24"/>
              </w:rPr>
              <w:t>)</w:t>
            </w:r>
          </w:p>
          <w:p w14:paraId="7E921A1A" w14:textId="107BD19B" w:rsidR="00E608B2" w:rsidRPr="0014196B" w:rsidRDefault="00E608B2"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Set the </w:t>
            </w:r>
            <w:r w:rsidRPr="0014196B">
              <w:rPr>
                <w:rFonts w:ascii="Verdana" w:hAnsi="Verdana"/>
                <w:b/>
                <w:sz w:val="24"/>
                <w:szCs w:val="24"/>
              </w:rPr>
              <w:t>Date Range:</w:t>
            </w:r>
            <w:r w:rsidRPr="0014196B">
              <w:rPr>
                <w:rFonts w:ascii="Verdana" w:hAnsi="Verdana"/>
                <w:sz w:val="24"/>
                <w:szCs w:val="24"/>
              </w:rPr>
              <w:t xml:space="preserve"> To ensure the </w:t>
            </w:r>
            <w:r w:rsidRPr="0014196B">
              <w:rPr>
                <w:rFonts w:ascii="Verdana" w:hAnsi="Verdana"/>
                <w:b/>
                <w:sz w:val="24"/>
                <w:szCs w:val="24"/>
              </w:rPr>
              <w:t xml:space="preserve">Billing Cycle &amp; Payment Method </w:t>
            </w:r>
            <w:r w:rsidRPr="0014196B">
              <w:rPr>
                <w:rFonts w:ascii="Verdana" w:hAnsi="Verdana"/>
                <w:bCs/>
                <w:sz w:val="24"/>
                <w:szCs w:val="24"/>
              </w:rPr>
              <w:t>section</w:t>
            </w:r>
            <w:r w:rsidRPr="0014196B">
              <w:rPr>
                <w:rFonts w:ascii="Verdana" w:hAnsi="Verdana"/>
                <w:b/>
                <w:sz w:val="24"/>
                <w:szCs w:val="24"/>
              </w:rPr>
              <w:t xml:space="preserve"> </w:t>
            </w:r>
            <w:r w:rsidRPr="0014196B">
              <w:rPr>
                <w:rFonts w:ascii="Verdana" w:hAnsi="Verdana"/>
                <w:sz w:val="24"/>
                <w:szCs w:val="24"/>
              </w:rPr>
              <w:t xml:space="preserve">displays correctly, change the </w:t>
            </w:r>
            <w:r w:rsidRPr="0014196B">
              <w:rPr>
                <w:rFonts w:ascii="Verdana" w:hAnsi="Verdana"/>
                <w:b/>
                <w:bCs/>
                <w:sz w:val="24"/>
                <w:szCs w:val="24"/>
              </w:rPr>
              <w:t>End Date</w:t>
            </w:r>
            <w:r w:rsidRPr="0014196B">
              <w:rPr>
                <w:rFonts w:ascii="Verdana" w:hAnsi="Verdana"/>
                <w:sz w:val="24"/>
                <w:szCs w:val="24"/>
              </w:rPr>
              <w:t xml:space="preserve"> field to the end of the next year (</w:t>
            </w:r>
            <w:r w:rsidR="00215F57" w:rsidRPr="0014196B">
              <w:rPr>
                <w:rFonts w:ascii="Verdana" w:hAnsi="Verdana"/>
                <w:b/>
                <w:bCs/>
                <w:sz w:val="24"/>
                <w:szCs w:val="24"/>
              </w:rPr>
              <w:t>E</w:t>
            </w:r>
            <w:r w:rsidRPr="0014196B">
              <w:rPr>
                <w:rFonts w:ascii="Verdana" w:hAnsi="Verdana"/>
                <w:b/>
                <w:bCs/>
                <w:sz w:val="24"/>
                <w:szCs w:val="24"/>
              </w:rPr>
              <w:t xml:space="preserve">xample: </w:t>
            </w:r>
            <w:r w:rsidRPr="0014196B">
              <w:rPr>
                <w:rFonts w:ascii="Verdana" w:hAnsi="Verdana"/>
                <w:b/>
                <w:sz w:val="24"/>
                <w:szCs w:val="24"/>
              </w:rPr>
              <w:t>12/31/202</w:t>
            </w:r>
            <w:r w:rsidR="00B45A3C" w:rsidRPr="0014196B">
              <w:rPr>
                <w:rFonts w:ascii="Verdana" w:hAnsi="Verdana"/>
                <w:b/>
                <w:sz w:val="24"/>
                <w:szCs w:val="24"/>
              </w:rPr>
              <w:t>6</w:t>
            </w:r>
            <w:r w:rsidRPr="0014196B">
              <w:rPr>
                <w:rFonts w:ascii="Verdana" w:hAnsi="Verdana"/>
                <w:sz w:val="24"/>
                <w:szCs w:val="24"/>
              </w:rPr>
              <w:t>).</w:t>
            </w:r>
          </w:p>
          <w:p w14:paraId="46005B3E" w14:textId="77777777" w:rsidR="00E608B2" w:rsidRPr="0014196B" w:rsidRDefault="00E608B2"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Verify the </w:t>
            </w:r>
            <w:r w:rsidRPr="0014196B">
              <w:rPr>
                <w:rFonts w:ascii="Verdana" w:hAnsi="Verdana"/>
                <w:b/>
                <w:sz w:val="24"/>
                <w:szCs w:val="24"/>
              </w:rPr>
              <w:t>Stock ID</w:t>
            </w:r>
            <w:r w:rsidRPr="0014196B">
              <w:rPr>
                <w:rFonts w:ascii="Verdana" w:hAnsi="Verdana"/>
                <w:sz w:val="24"/>
                <w:szCs w:val="24"/>
              </w:rPr>
              <w:t>.</w:t>
            </w:r>
          </w:p>
          <w:p w14:paraId="2A08DB7E" w14:textId="77777777" w:rsidR="0065562C" w:rsidRPr="0014196B" w:rsidRDefault="0065562C" w:rsidP="0014196B">
            <w:pPr>
              <w:spacing w:before="120" w:after="120"/>
              <w:ind w:left="-51" w:firstLine="51"/>
            </w:pPr>
          </w:p>
          <w:p w14:paraId="30D92F57" w14:textId="60D52744" w:rsidR="00E608B2" w:rsidRPr="0014196B" w:rsidRDefault="00346389" w:rsidP="0014196B">
            <w:pPr>
              <w:spacing w:before="120" w:after="120"/>
              <w:ind w:left="-51" w:firstLine="51"/>
              <w:jc w:val="center"/>
              <w:rPr>
                <w:noProof/>
              </w:rPr>
            </w:pPr>
            <w:r w:rsidRPr="0014196B">
              <w:rPr>
                <w:noProof/>
              </w:rPr>
              <w:drawing>
                <wp:inline distT="0" distB="0" distL="0" distR="0" wp14:anchorId="5DD21329" wp14:editId="4348BCA3">
                  <wp:extent cx="8229600" cy="1259390"/>
                  <wp:effectExtent l="0" t="0" r="0" b="0"/>
                  <wp:docPr id="115226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65188" name=""/>
                          <pic:cNvPicPr/>
                        </pic:nvPicPr>
                        <pic:blipFill>
                          <a:blip r:embed="rId16"/>
                          <a:stretch>
                            <a:fillRect/>
                          </a:stretch>
                        </pic:blipFill>
                        <pic:spPr>
                          <a:xfrm>
                            <a:off x="0" y="0"/>
                            <a:ext cx="8229600" cy="1259390"/>
                          </a:xfrm>
                          <a:prstGeom prst="rect">
                            <a:avLst/>
                          </a:prstGeom>
                        </pic:spPr>
                      </pic:pic>
                    </a:graphicData>
                  </a:graphic>
                </wp:inline>
              </w:drawing>
            </w:r>
          </w:p>
          <w:p w14:paraId="16F9E9C9" w14:textId="77777777" w:rsidR="00BB265A" w:rsidRPr="0014196B" w:rsidRDefault="00BB265A" w:rsidP="0014196B">
            <w:pPr>
              <w:spacing w:before="120" w:after="120"/>
              <w:ind w:left="-51" w:firstLine="51"/>
              <w:jc w:val="center"/>
            </w:pPr>
          </w:p>
          <w:p w14:paraId="0C8A7AF2" w14:textId="5221F1D2" w:rsidR="00BB265A" w:rsidRPr="0014196B" w:rsidRDefault="002C7C7B" w:rsidP="0014196B">
            <w:pPr>
              <w:spacing w:before="120" w:after="120"/>
              <w:ind w:left="-51" w:firstLine="51"/>
              <w:jc w:val="center"/>
              <w:rPr>
                <w:noProof/>
              </w:rPr>
            </w:pPr>
            <w:r w:rsidRPr="002C7C7B">
              <w:rPr>
                <w:noProof/>
              </w:rPr>
              <w:drawing>
                <wp:inline distT="0" distB="0" distL="0" distR="0" wp14:anchorId="5834036B" wp14:editId="40399E11">
                  <wp:extent cx="7315200" cy="14608030"/>
                  <wp:effectExtent l="0" t="0" r="0" b="3810"/>
                  <wp:docPr id="40979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91359" name=""/>
                          <pic:cNvPicPr/>
                        </pic:nvPicPr>
                        <pic:blipFill>
                          <a:blip r:embed="rId17"/>
                          <a:stretch>
                            <a:fillRect/>
                          </a:stretch>
                        </pic:blipFill>
                        <pic:spPr>
                          <a:xfrm>
                            <a:off x="0" y="0"/>
                            <a:ext cx="7315200" cy="14608030"/>
                          </a:xfrm>
                          <a:prstGeom prst="rect">
                            <a:avLst/>
                          </a:prstGeom>
                        </pic:spPr>
                      </pic:pic>
                    </a:graphicData>
                  </a:graphic>
                </wp:inline>
              </w:drawing>
            </w:r>
          </w:p>
          <w:p w14:paraId="379B4EDC" w14:textId="77777777" w:rsidR="00231181" w:rsidRPr="0014196B" w:rsidRDefault="00231181" w:rsidP="0014196B">
            <w:pPr>
              <w:spacing w:before="120" w:after="120"/>
              <w:ind w:left="-51" w:firstLine="51"/>
              <w:jc w:val="center"/>
              <w:rPr>
                <w:noProof/>
              </w:rPr>
            </w:pPr>
          </w:p>
          <w:p w14:paraId="5C2D298F" w14:textId="77777777" w:rsidR="00231181" w:rsidRPr="0014196B" w:rsidRDefault="00231181" w:rsidP="0014196B">
            <w:pPr>
              <w:spacing w:before="120" w:after="120"/>
              <w:textAlignment w:val="top"/>
              <w:rPr>
                <w:b/>
                <w:bCs/>
              </w:rPr>
            </w:pPr>
            <w:r w:rsidRPr="0014196B">
              <w:rPr>
                <w:b/>
                <w:bCs/>
              </w:rPr>
              <w:t xml:space="preserve">Notes: </w:t>
            </w:r>
          </w:p>
          <w:p w14:paraId="4BA03268" w14:textId="7AA42579" w:rsidR="00231181" w:rsidRPr="0014196B" w:rsidRDefault="00231181" w:rsidP="0014196B">
            <w:pPr>
              <w:pStyle w:val="ListParagraph"/>
              <w:numPr>
                <w:ilvl w:val="0"/>
                <w:numId w:val="10"/>
              </w:numPr>
              <w:spacing w:before="120" w:after="120"/>
              <w:contextualSpacing w:val="0"/>
              <w:textAlignment w:val="top"/>
              <w:rPr>
                <w:rFonts w:ascii="Verdana" w:hAnsi="Verdana"/>
                <w:sz w:val="24"/>
                <w:szCs w:val="24"/>
              </w:rPr>
            </w:pPr>
            <w:r w:rsidRPr="0014196B">
              <w:rPr>
                <w:rFonts w:ascii="Verdana" w:hAnsi="Verdana"/>
                <w:sz w:val="24"/>
                <w:szCs w:val="24"/>
              </w:rPr>
              <w:t xml:space="preserve">If no Billing History when completing </w:t>
            </w:r>
            <w:r w:rsidR="009A3FA4" w:rsidRPr="0014196B">
              <w:rPr>
                <w:rFonts w:ascii="Verdana" w:hAnsi="Verdana"/>
                <w:sz w:val="24"/>
                <w:szCs w:val="24"/>
              </w:rPr>
              <w:t xml:space="preserve">a </w:t>
            </w:r>
            <w:r w:rsidRPr="0014196B">
              <w:rPr>
                <w:rFonts w:ascii="Verdana" w:hAnsi="Verdana"/>
                <w:sz w:val="24"/>
                <w:szCs w:val="24"/>
              </w:rPr>
              <w:t>Da</w:t>
            </w:r>
            <w:r w:rsidR="00FA764C" w:rsidRPr="0014196B">
              <w:rPr>
                <w:rFonts w:ascii="Verdana" w:hAnsi="Verdana"/>
                <w:sz w:val="24"/>
                <w:szCs w:val="24"/>
              </w:rPr>
              <w:t xml:space="preserve">te Range </w:t>
            </w:r>
            <w:r w:rsidRPr="0014196B">
              <w:rPr>
                <w:rFonts w:ascii="Verdana" w:hAnsi="Verdana"/>
                <w:sz w:val="24"/>
                <w:szCs w:val="24"/>
              </w:rPr>
              <w:t>search</w:t>
            </w:r>
            <w:r w:rsidR="00FA764C" w:rsidRPr="0014196B">
              <w:rPr>
                <w:rFonts w:ascii="Verdana" w:hAnsi="Verdana"/>
                <w:sz w:val="24"/>
                <w:szCs w:val="24"/>
              </w:rPr>
              <w:t>,</w:t>
            </w:r>
            <w:r w:rsidRPr="0014196B">
              <w:rPr>
                <w:rFonts w:ascii="Verdana" w:hAnsi="Verdana"/>
                <w:sz w:val="24"/>
                <w:szCs w:val="24"/>
              </w:rPr>
              <w:t xml:space="preserve"> </w:t>
            </w:r>
            <w:r w:rsidR="009A3FA4" w:rsidRPr="0014196B">
              <w:rPr>
                <w:rFonts w:ascii="Verdana" w:hAnsi="Verdana"/>
                <w:sz w:val="24"/>
                <w:szCs w:val="24"/>
              </w:rPr>
              <w:t xml:space="preserve">the following </w:t>
            </w:r>
            <w:r w:rsidRPr="0014196B">
              <w:rPr>
                <w:rFonts w:ascii="Verdana" w:hAnsi="Verdana"/>
                <w:sz w:val="24"/>
                <w:szCs w:val="24"/>
              </w:rPr>
              <w:t>message will display</w:t>
            </w:r>
            <w:r w:rsidR="009A3FA4" w:rsidRPr="0014196B">
              <w:rPr>
                <w:rFonts w:ascii="Verdana" w:hAnsi="Verdana"/>
                <w:sz w:val="24"/>
                <w:szCs w:val="24"/>
              </w:rPr>
              <w:t>:</w:t>
            </w:r>
            <w:r w:rsidRPr="0014196B">
              <w:rPr>
                <w:rFonts w:ascii="Verdana" w:hAnsi="Verdana"/>
                <w:sz w:val="24"/>
                <w:szCs w:val="24"/>
              </w:rPr>
              <w:t xml:space="preserve"> “No transaction found, please refine your Search criteria”</w:t>
            </w:r>
            <w:r w:rsidR="003A33E4" w:rsidRPr="0014196B">
              <w:rPr>
                <w:rFonts w:ascii="Verdana" w:hAnsi="Verdana"/>
                <w:sz w:val="24"/>
                <w:szCs w:val="24"/>
              </w:rPr>
              <w:t xml:space="preserve">. </w:t>
            </w:r>
          </w:p>
          <w:p w14:paraId="5BBAA95B" w14:textId="063E7F3B" w:rsidR="00231181" w:rsidRPr="0014196B" w:rsidRDefault="00231181" w:rsidP="0014196B">
            <w:pPr>
              <w:pStyle w:val="ListParagraph"/>
              <w:numPr>
                <w:ilvl w:val="0"/>
                <w:numId w:val="10"/>
              </w:numPr>
              <w:spacing w:before="120" w:after="120"/>
              <w:contextualSpacing w:val="0"/>
              <w:textAlignment w:val="top"/>
              <w:rPr>
                <w:rFonts w:ascii="Verdana" w:hAnsi="Verdana"/>
                <w:sz w:val="24"/>
                <w:szCs w:val="24"/>
              </w:rPr>
            </w:pPr>
            <w:r w:rsidRPr="0014196B">
              <w:rPr>
                <w:rFonts w:ascii="Verdana" w:hAnsi="Verdana"/>
                <w:sz w:val="24"/>
                <w:szCs w:val="24"/>
              </w:rPr>
              <w:t xml:space="preserve">When completing a Date Range search, if more data is found within the </w:t>
            </w:r>
            <w:r w:rsidRPr="0014196B">
              <w:rPr>
                <w:rFonts w:ascii="Verdana" w:hAnsi="Verdana"/>
                <w:b/>
                <w:bCs/>
                <w:sz w:val="24"/>
                <w:szCs w:val="24"/>
              </w:rPr>
              <w:t>Payments and Adjustments</w:t>
            </w:r>
            <w:r w:rsidRPr="0014196B">
              <w:rPr>
                <w:rFonts w:ascii="Verdana" w:hAnsi="Verdana"/>
                <w:sz w:val="24"/>
                <w:szCs w:val="24"/>
              </w:rPr>
              <w:t xml:space="preserve"> section, </w:t>
            </w:r>
            <w:r w:rsidR="009A3FA4" w:rsidRPr="0014196B">
              <w:rPr>
                <w:rFonts w:ascii="Verdana" w:hAnsi="Verdana"/>
                <w:sz w:val="24"/>
                <w:szCs w:val="24"/>
              </w:rPr>
              <w:t>the following</w:t>
            </w:r>
            <w:r w:rsidRPr="0014196B">
              <w:rPr>
                <w:rFonts w:ascii="Verdana" w:hAnsi="Verdana"/>
                <w:sz w:val="24"/>
                <w:szCs w:val="24"/>
              </w:rPr>
              <w:t xml:space="preserve"> message will display</w:t>
            </w:r>
            <w:r w:rsidR="009A3FA4" w:rsidRPr="0014196B">
              <w:rPr>
                <w:rFonts w:ascii="Verdana" w:hAnsi="Verdana"/>
                <w:sz w:val="24"/>
                <w:szCs w:val="24"/>
              </w:rPr>
              <w:t>: “</w:t>
            </w:r>
            <w:r w:rsidRPr="0014196B">
              <w:rPr>
                <w:rFonts w:ascii="Verdana" w:hAnsi="Verdana"/>
                <w:sz w:val="24"/>
                <w:szCs w:val="24"/>
              </w:rPr>
              <w:t>There is more Rate Data available, please refine your search criteria.</w:t>
            </w:r>
            <w:r w:rsidR="009A3FA4" w:rsidRPr="0014196B">
              <w:rPr>
                <w:rFonts w:ascii="Verdana" w:hAnsi="Verdana"/>
                <w:sz w:val="24"/>
                <w:szCs w:val="24"/>
              </w:rPr>
              <w:t>”</w:t>
            </w:r>
          </w:p>
          <w:p w14:paraId="4D256AC1" w14:textId="77777777" w:rsidR="00BB265A" w:rsidRPr="0014196B" w:rsidRDefault="00BB265A" w:rsidP="0014196B">
            <w:pPr>
              <w:spacing w:before="120" w:after="120"/>
            </w:pPr>
          </w:p>
        </w:tc>
      </w:tr>
      <w:tr w:rsidR="00BE6B3E" w:rsidRPr="00E24271" w14:paraId="4F02B260" w14:textId="77777777" w:rsidTr="002C7C7B">
        <w:trPr>
          <w:trHeight w:val="69"/>
        </w:trPr>
        <w:tc>
          <w:tcPr>
            <w:tcW w:w="238" w:type="pct"/>
            <w:vMerge/>
          </w:tcPr>
          <w:p w14:paraId="72CB5DFE" w14:textId="77777777" w:rsidR="00021779" w:rsidRPr="00E24271" w:rsidRDefault="00021779" w:rsidP="0014196B">
            <w:pPr>
              <w:spacing w:before="120" w:after="120"/>
              <w:jc w:val="center"/>
              <w:textAlignment w:val="top"/>
              <w:rPr>
                <w:b/>
              </w:rPr>
            </w:pPr>
          </w:p>
        </w:tc>
        <w:tc>
          <w:tcPr>
            <w:tcW w:w="826" w:type="pct"/>
            <w:gridSpan w:val="2"/>
            <w:shd w:val="pct12" w:color="auto" w:fill="auto"/>
          </w:tcPr>
          <w:p w14:paraId="7EE1D38E" w14:textId="77777777" w:rsidR="00021779" w:rsidRPr="0014196B" w:rsidRDefault="00021779" w:rsidP="0014196B">
            <w:pPr>
              <w:spacing w:before="120" w:after="120"/>
              <w:jc w:val="center"/>
              <w:rPr>
                <w:b/>
              </w:rPr>
            </w:pPr>
            <w:r w:rsidRPr="0014196B">
              <w:rPr>
                <w:b/>
              </w:rPr>
              <w:t>If the beneficiary’s payment option is…</w:t>
            </w:r>
          </w:p>
        </w:tc>
        <w:tc>
          <w:tcPr>
            <w:tcW w:w="3936" w:type="pct"/>
            <w:gridSpan w:val="6"/>
            <w:shd w:val="pct12" w:color="auto" w:fill="auto"/>
          </w:tcPr>
          <w:p w14:paraId="387DD936" w14:textId="77777777" w:rsidR="00021779" w:rsidRPr="0014196B" w:rsidRDefault="00021779" w:rsidP="0014196B">
            <w:pPr>
              <w:spacing w:before="120" w:after="120"/>
              <w:jc w:val="center"/>
              <w:rPr>
                <w:b/>
              </w:rPr>
            </w:pPr>
            <w:r w:rsidRPr="0014196B">
              <w:rPr>
                <w:b/>
              </w:rPr>
              <w:t>Then…</w:t>
            </w:r>
          </w:p>
        </w:tc>
      </w:tr>
      <w:tr w:rsidR="00BE6B3E" w:rsidRPr="00E24271" w14:paraId="5A239065" w14:textId="77777777" w:rsidTr="002C7C7B">
        <w:trPr>
          <w:trHeight w:val="67"/>
        </w:trPr>
        <w:tc>
          <w:tcPr>
            <w:tcW w:w="238" w:type="pct"/>
            <w:vMerge/>
          </w:tcPr>
          <w:p w14:paraId="3581EAD6" w14:textId="77777777" w:rsidR="00021779" w:rsidRPr="00E24271" w:rsidRDefault="00021779" w:rsidP="0014196B">
            <w:pPr>
              <w:spacing w:before="120" w:after="120"/>
              <w:jc w:val="center"/>
              <w:textAlignment w:val="top"/>
              <w:rPr>
                <w:b/>
              </w:rPr>
            </w:pPr>
          </w:p>
        </w:tc>
        <w:tc>
          <w:tcPr>
            <w:tcW w:w="826" w:type="pct"/>
            <w:gridSpan w:val="2"/>
            <w:shd w:val="clear" w:color="auto" w:fill="auto"/>
          </w:tcPr>
          <w:p w14:paraId="541AE50A" w14:textId="1F63E325" w:rsidR="00021779" w:rsidRPr="0014196B" w:rsidRDefault="00BB265A" w:rsidP="0014196B">
            <w:pPr>
              <w:spacing w:before="120" w:after="120"/>
            </w:pPr>
            <w:r w:rsidRPr="0014196B">
              <w:t>INV - Direct Invoice</w:t>
            </w:r>
          </w:p>
        </w:tc>
        <w:tc>
          <w:tcPr>
            <w:tcW w:w="3936" w:type="pct"/>
            <w:gridSpan w:val="6"/>
            <w:shd w:val="clear" w:color="auto" w:fill="auto"/>
          </w:tcPr>
          <w:p w14:paraId="502FF053" w14:textId="69E4A9E2" w:rsidR="00021779" w:rsidRPr="0014196B" w:rsidRDefault="00021779" w:rsidP="0014196B">
            <w:pPr>
              <w:spacing w:before="120" w:after="120"/>
            </w:pPr>
            <w:r w:rsidRPr="0014196B">
              <w:t>Proceed to</w:t>
            </w:r>
            <w:r w:rsidRPr="0014196B">
              <w:rPr>
                <w:b/>
              </w:rPr>
              <w:t xml:space="preserve"> </w:t>
            </w:r>
            <w:hyperlink w:anchor="ProcessCare_Step2" w:history="1">
              <w:r w:rsidR="00467132">
                <w:rPr>
                  <w:rStyle w:val="Hyperlink"/>
                  <w:b/>
                </w:rPr>
                <w:t>Step 2</w:t>
              </w:r>
            </w:hyperlink>
          </w:p>
        </w:tc>
      </w:tr>
      <w:tr w:rsidR="00BE6B3E" w:rsidRPr="00E24271" w14:paraId="1324DCE0" w14:textId="77777777" w:rsidTr="002C7C7B">
        <w:trPr>
          <w:trHeight w:val="67"/>
        </w:trPr>
        <w:tc>
          <w:tcPr>
            <w:tcW w:w="238" w:type="pct"/>
            <w:vMerge/>
          </w:tcPr>
          <w:p w14:paraId="21675047" w14:textId="77777777" w:rsidR="00021779" w:rsidRPr="00E24271" w:rsidRDefault="00021779" w:rsidP="0014196B">
            <w:pPr>
              <w:spacing w:before="120" w:after="120"/>
              <w:jc w:val="center"/>
              <w:textAlignment w:val="top"/>
              <w:rPr>
                <w:b/>
              </w:rPr>
            </w:pPr>
          </w:p>
        </w:tc>
        <w:tc>
          <w:tcPr>
            <w:tcW w:w="826" w:type="pct"/>
            <w:gridSpan w:val="2"/>
            <w:vMerge w:val="restart"/>
            <w:shd w:val="clear" w:color="auto" w:fill="auto"/>
          </w:tcPr>
          <w:p w14:paraId="137F889D" w14:textId="4CBFCBF2" w:rsidR="00021779" w:rsidRPr="0014196B" w:rsidRDefault="00BB265A" w:rsidP="0014196B">
            <w:pPr>
              <w:spacing w:before="120" w:after="120"/>
              <w:rPr>
                <w:rFonts w:cs="Arial"/>
                <w:bCs/>
                <w:color w:val="333333"/>
              </w:rPr>
            </w:pPr>
            <w:r w:rsidRPr="0014196B">
              <w:t xml:space="preserve">Auto Payments, </w:t>
            </w:r>
            <w:r w:rsidR="00BB3AF1" w:rsidRPr="0014196B">
              <w:t>Automatic</w:t>
            </w:r>
            <w:r w:rsidR="00021779" w:rsidRPr="0014196B">
              <w:t xml:space="preserve"> Credit Card, EFT/ACH, SSA/RRB Deductions</w:t>
            </w:r>
            <w:r w:rsidR="00021779" w:rsidRPr="0014196B">
              <w:br/>
            </w:r>
            <w:r w:rsidR="00021779" w:rsidRPr="0014196B">
              <w:rPr>
                <w:b/>
              </w:rPr>
              <w:t>OR</w:t>
            </w:r>
            <w:r w:rsidR="00021779" w:rsidRPr="0014196B">
              <w:br/>
            </w:r>
            <w:r w:rsidR="00021779" w:rsidRPr="0014196B">
              <w:rPr>
                <w:rFonts w:cs="Arial"/>
                <w:bCs/>
                <w:color w:val="333333"/>
              </w:rPr>
              <w:t>Fully Subsidized LIS</w:t>
            </w:r>
            <w:r w:rsidR="00307D3D" w:rsidRPr="0014196B">
              <w:rPr>
                <w:rFonts w:cs="Arial"/>
                <w:bCs/>
                <w:color w:val="333333"/>
              </w:rPr>
              <w:t xml:space="preserve"> with no premium due</w:t>
            </w:r>
          </w:p>
        </w:tc>
        <w:tc>
          <w:tcPr>
            <w:tcW w:w="3936" w:type="pct"/>
            <w:gridSpan w:val="6"/>
            <w:tcBorders>
              <w:bottom w:val="single" w:sz="4" w:space="0" w:color="auto"/>
            </w:tcBorders>
            <w:shd w:val="clear" w:color="auto" w:fill="auto"/>
          </w:tcPr>
          <w:p w14:paraId="1EA8BA31" w14:textId="77777777" w:rsidR="00190E9E" w:rsidRPr="0014196B" w:rsidRDefault="00190E9E" w:rsidP="0014196B">
            <w:pPr>
              <w:spacing w:before="120" w:after="120"/>
            </w:pPr>
            <w:r w:rsidRPr="0014196B">
              <w:t>Auto Pay options or Fully Subsidized premiums:</w:t>
            </w:r>
          </w:p>
          <w:p w14:paraId="49FBA465" w14:textId="77777777" w:rsidR="00190E9E" w:rsidRPr="0014196B" w:rsidRDefault="00190E9E"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A monthly invoice is </w:t>
            </w:r>
            <w:r w:rsidRPr="0014196B">
              <w:rPr>
                <w:rFonts w:ascii="Verdana" w:hAnsi="Verdana"/>
                <w:b/>
                <w:sz w:val="24"/>
                <w:szCs w:val="24"/>
              </w:rPr>
              <w:t>NOT</w:t>
            </w:r>
            <w:r w:rsidRPr="0014196B">
              <w:rPr>
                <w:rFonts w:ascii="Verdana" w:hAnsi="Verdana"/>
                <w:sz w:val="24"/>
                <w:szCs w:val="24"/>
              </w:rPr>
              <w:t xml:space="preserve"> generated.</w:t>
            </w:r>
          </w:p>
          <w:p w14:paraId="55DE922E" w14:textId="730B3604" w:rsidR="005D18DA" w:rsidRPr="0014196B" w:rsidRDefault="005D18DA" w:rsidP="0014196B">
            <w:pPr>
              <w:spacing w:before="120" w:after="120"/>
              <w:ind w:left="360"/>
            </w:pPr>
            <w:r w:rsidRPr="0014196B">
              <w:rPr>
                <w:b/>
              </w:rPr>
              <w:t>Note:</w:t>
            </w:r>
            <w:r w:rsidRPr="0014196B">
              <w:t xml:space="preserve"> Invoices are generated for Automatic Credit Card/EFT </w:t>
            </w:r>
            <w:r w:rsidRPr="0014196B">
              <w:rPr>
                <w:b/>
              </w:rPr>
              <w:t>ONLY</w:t>
            </w:r>
            <w:r w:rsidRPr="0014196B">
              <w:t xml:space="preserve"> if the </w:t>
            </w:r>
            <w:r w:rsidRPr="0014196B">
              <w:rPr>
                <w:b/>
              </w:rPr>
              <w:t>SilverScript</w:t>
            </w:r>
            <w:r w:rsidRPr="0014196B">
              <w:t xml:space="preserve"> beneficiary has a </w:t>
            </w:r>
            <w:r w:rsidRPr="0014196B">
              <w:rPr>
                <w:b/>
              </w:rPr>
              <w:t>credit</w:t>
            </w:r>
            <w:r w:rsidRPr="0014196B">
              <w:t>.</w:t>
            </w:r>
          </w:p>
          <w:p w14:paraId="569AC03B" w14:textId="77777777" w:rsidR="00190E9E" w:rsidRPr="0014196B" w:rsidRDefault="00190E9E"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A statement that shows </w:t>
            </w:r>
            <w:proofErr w:type="gramStart"/>
            <w:r w:rsidRPr="0014196B">
              <w:rPr>
                <w:rFonts w:ascii="Verdana" w:hAnsi="Verdana"/>
                <w:sz w:val="24"/>
                <w:szCs w:val="24"/>
              </w:rPr>
              <w:t>account activity</w:t>
            </w:r>
            <w:proofErr w:type="gramEnd"/>
            <w:r w:rsidRPr="0014196B">
              <w:rPr>
                <w:rFonts w:ascii="Verdana" w:hAnsi="Verdana"/>
                <w:sz w:val="24"/>
                <w:szCs w:val="24"/>
              </w:rPr>
              <w:t xml:space="preserve"> can be provided.</w:t>
            </w:r>
          </w:p>
          <w:p w14:paraId="09CD8941" w14:textId="77777777" w:rsidR="004B7819" w:rsidRPr="0014196B" w:rsidRDefault="004B7819" w:rsidP="0014196B">
            <w:pPr>
              <w:spacing w:before="120" w:after="120"/>
              <w:rPr>
                <w:b/>
              </w:rPr>
            </w:pPr>
          </w:p>
          <w:p w14:paraId="1814209D" w14:textId="1024375C" w:rsidR="00963AFA" w:rsidRPr="0014196B" w:rsidRDefault="00190E9E" w:rsidP="0014196B">
            <w:pPr>
              <w:spacing w:before="120" w:after="120"/>
              <w:rPr>
                <w:b/>
              </w:rPr>
            </w:pPr>
            <w:r w:rsidRPr="0014196B">
              <w:rPr>
                <w:b/>
              </w:rPr>
              <w:t>Reminder</w:t>
            </w:r>
            <w:r w:rsidR="00963AFA" w:rsidRPr="0014196B">
              <w:rPr>
                <w:b/>
              </w:rPr>
              <w:t>s</w:t>
            </w:r>
            <w:r w:rsidRPr="0014196B">
              <w:rPr>
                <w:b/>
              </w:rPr>
              <w:t>:</w:t>
            </w:r>
            <w:r w:rsidR="004B7819" w:rsidRPr="0014196B">
              <w:rPr>
                <w:b/>
              </w:rPr>
              <w:t xml:space="preserve"> </w:t>
            </w:r>
          </w:p>
          <w:p w14:paraId="592B8728" w14:textId="77777777" w:rsidR="00963AFA" w:rsidRPr="0014196B" w:rsidRDefault="00190E9E"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SSA/RRB Withholding can take up to 90 days to be approved. </w:t>
            </w:r>
          </w:p>
          <w:p w14:paraId="171C5020" w14:textId="77777777" w:rsidR="00963AFA" w:rsidRPr="0014196B" w:rsidRDefault="00190E9E"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The beneficiary is responsible for any premium amounts due</w:t>
            </w:r>
            <w:r w:rsidRPr="0014196B">
              <w:rPr>
                <w:rFonts w:ascii="Verdana" w:hAnsi="Verdana"/>
                <w:b/>
                <w:sz w:val="24"/>
                <w:szCs w:val="24"/>
              </w:rPr>
              <w:t xml:space="preserve"> prior</w:t>
            </w:r>
            <w:r w:rsidRPr="0014196B">
              <w:rPr>
                <w:rFonts w:ascii="Verdana" w:hAnsi="Verdana"/>
                <w:sz w:val="24"/>
                <w:szCs w:val="24"/>
              </w:rPr>
              <w:t xml:space="preserve"> to SSA/RRB Withholding taking effect and </w:t>
            </w:r>
            <w:proofErr w:type="gramStart"/>
            <w:r w:rsidRPr="0014196B">
              <w:rPr>
                <w:rFonts w:ascii="Verdana" w:hAnsi="Verdana"/>
                <w:sz w:val="24"/>
                <w:szCs w:val="24"/>
              </w:rPr>
              <w:t>would receive</w:t>
            </w:r>
            <w:proofErr w:type="gramEnd"/>
            <w:r w:rsidRPr="0014196B">
              <w:rPr>
                <w:rFonts w:ascii="Verdana" w:hAnsi="Verdana"/>
                <w:sz w:val="24"/>
                <w:szCs w:val="24"/>
              </w:rPr>
              <w:t xml:space="preserve"> an invoice for any outstanding balance accrued </w:t>
            </w:r>
            <w:r w:rsidRPr="0014196B">
              <w:rPr>
                <w:rFonts w:ascii="Verdana" w:hAnsi="Verdana"/>
                <w:b/>
                <w:sz w:val="24"/>
                <w:szCs w:val="24"/>
              </w:rPr>
              <w:t>prior</w:t>
            </w:r>
            <w:r w:rsidRPr="0014196B">
              <w:rPr>
                <w:rFonts w:ascii="Verdana" w:hAnsi="Verdana"/>
                <w:sz w:val="24"/>
                <w:szCs w:val="24"/>
              </w:rPr>
              <w:t xml:space="preserve"> to the SSA/RRB effective date. </w:t>
            </w:r>
          </w:p>
          <w:p w14:paraId="2D1732B8" w14:textId="5CC1EFE0" w:rsidR="00190E9E" w:rsidRPr="0014196B" w:rsidRDefault="00190E9E"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Copies of these invoices </w:t>
            </w:r>
            <w:r w:rsidRPr="0014196B">
              <w:rPr>
                <w:rFonts w:ascii="Verdana" w:hAnsi="Verdana"/>
                <w:b/>
                <w:sz w:val="24"/>
                <w:szCs w:val="24"/>
              </w:rPr>
              <w:t>can</w:t>
            </w:r>
            <w:r w:rsidRPr="0014196B">
              <w:rPr>
                <w:rFonts w:ascii="Verdana" w:hAnsi="Verdana"/>
                <w:sz w:val="24"/>
                <w:szCs w:val="24"/>
              </w:rPr>
              <w:t xml:space="preserve"> be requested following the remaining steps in this section.</w:t>
            </w:r>
          </w:p>
          <w:p w14:paraId="6E0187D8" w14:textId="77777777" w:rsidR="00190E9E" w:rsidRPr="0014196B" w:rsidRDefault="00190E9E" w:rsidP="0014196B">
            <w:pPr>
              <w:spacing w:before="120" w:after="120"/>
              <w:ind w:left="360"/>
              <w:rPr>
                <w:b/>
              </w:rPr>
            </w:pPr>
          </w:p>
          <w:p w14:paraId="2BC25180" w14:textId="586C7A4B" w:rsidR="00963AFA" w:rsidRPr="0014196B" w:rsidRDefault="00190E9E" w:rsidP="0014196B">
            <w:pPr>
              <w:spacing w:before="120" w:after="120"/>
              <w:textAlignment w:val="top"/>
            </w:pPr>
            <w:r w:rsidRPr="0014196B">
              <w:rPr>
                <w:b/>
              </w:rPr>
              <w:t>Note</w:t>
            </w:r>
            <w:r w:rsidR="00963AFA" w:rsidRPr="0014196B">
              <w:rPr>
                <w:b/>
              </w:rPr>
              <w:t>s</w:t>
            </w:r>
            <w:r w:rsidRPr="0014196B">
              <w:rPr>
                <w:b/>
              </w:rPr>
              <w:t>:</w:t>
            </w:r>
            <w:r w:rsidR="004B7819" w:rsidRPr="0014196B">
              <w:t xml:space="preserve"> </w:t>
            </w:r>
          </w:p>
          <w:p w14:paraId="65F518C1" w14:textId="77777777" w:rsidR="00963AFA" w:rsidRPr="0014196B" w:rsidRDefault="00190E9E" w:rsidP="0014196B">
            <w:pPr>
              <w:pStyle w:val="ListParagraph"/>
              <w:numPr>
                <w:ilvl w:val="0"/>
                <w:numId w:val="10"/>
              </w:numPr>
              <w:spacing w:before="120" w:after="120"/>
              <w:contextualSpacing w:val="0"/>
              <w:rPr>
                <w:rFonts w:ascii="Verdana" w:hAnsi="Verdana"/>
                <w:bCs/>
                <w:color w:val="0000FF"/>
                <w:sz w:val="24"/>
                <w:szCs w:val="24"/>
              </w:rPr>
            </w:pPr>
            <w:r w:rsidRPr="0014196B">
              <w:rPr>
                <w:rFonts w:ascii="Verdana" w:hAnsi="Verdana"/>
                <w:sz w:val="24"/>
                <w:szCs w:val="24"/>
              </w:rPr>
              <w:t xml:space="preserve">Statements are </w:t>
            </w:r>
            <w:r w:rsidRPr="0014196B">
              <w:rPr>
                <w:rFonts w:ascii="Verdana" w:hAnsi="Verdana"/>
                <w:b/>
                <w:sz w:val="24"/>
                <w:szCs w:val="24"/>
              </w:rPr>
              <w:t>NOT</w:t>
            </w:r>
            <w:r w:rsidRPr="0014196B">
              <w:rPr>
                <w:rFonts w:ascii="Verdana" w:hAnsi="Verdana"/>
                <w:sz w:val="24"/>
                <w:szCs w:val="24"/>
              </w:rPr>
              <w:t xml:space="preserve"> meant to serve as a substitute for invoices and are not automatically sent each month to beneficiaries enrolled in auto-pay options. Statements include </w:t>
            </w:r>
            <w:proofErr w:type="gramStart"/>
            <w:r w:rsidRPr="0014196B">
              <w:rPr>
                <w:rFonts w:ascii="Verdana" w:hAnsi="Verdana"/>
                <w:sz w:val="24"/>
                <w:szCs w:val="24"/>
              </w:rPr>
              <w:t>account</w:t>
            </w:r>
            <w:proofErr w:type="gramEnd"/>
            <w:r w:rsidRPr="0014196B">
              <w:rPr>
                <w:rFonts w:ascii="Verdana" w:hAnsi="Verdana"/>
                <w:sz w:val="24"/>
                <w:szCs w:val="24"/>
              </w:rPr>
              <w:t xml:space="preserve"> activity for multiple months. </w:t>
            </w:r>
          </w:p>
          <w:p w14:paraId="6E6E28EC" w14:textId="549C8016" w:rsidR="004B7819" w:rsidRPr="0014196B" w:rsidRDefault="00190E9E" w:rsidP="0014196B">
            <w:pPr>
              <w:pStyle w:val="ListParagraph"/>
              <w:numPr>
                <w:ilvl w:val="0"/>
                <w:numId w:val="10"/>
              </w:numPr>
              <w:spacing w:before="120" w:after="120"/>
              <w:contextualSpacing w:val="0"/>
              <w:rPr>
                <w:rFonts w:ascii="Verdana" w:hAnsi="Verdana"/>
                <w:sz w:val="24"/>
                <w:szCs w:val="24"/>
              </w:rPr>
            </w:pPr>
            <w:r w:rsidRPr="0014196B">
              <w:rPr>
                <w:rFonts w:ascii="Verdana" w:hAnsi="Verdana"/>
                <w:color w:val="000000"/>
                <w:sz w:val="24"/>
                <w:szCs w:val="24"/>
              </w:rPr>
              <w:t>If a beneficiary requests a statement</w:t>
            </w:r>
            <w:r w:rsidRPr="0014196B">
              <w:rPr>
                <w:rFonts w:ascii="Verdana" w:hAnsi="Verdana"/>
                <w:sz w:val="24"/>
                <w:szCs w:val="24"/>
              </w:rPr>
              <w:t xml:space="preserve">, refer to </w:t>
            </w:r>
            <w:r w:rsidRPr="0014196B">
              <w:rPr>
                <w:rFonts w:ascii="Verdana" w:hAnsi="Verdana"/>
                <w:b/>
                <w:sz w:val="24"/>
                <w:szCs w:val="24"/>
              </w:rPr>
              <w:t>Statement Requests</w:t>
            </w:r>
            <w:r w:rsidRPr="0014196B">
              <w:rPr>
                <w:rFonts w:ascii="Verdana" w:hAnsi="Verdana"/>
                <w:sz w:val="24"/>
                <w:szCs w:val="24"/>
              </w:rPr>
              <w:t xml:space="preserve"> section </w:t>
            </w:r>
            <w:r w:rsidR="001634C4" w:rsidRPr="0014196B">
              <w:rPr>
                <w:rFonts w:ascii="Verdana" w:hAnsi="Verdana"/>
                <w:sz w:val="24"/>
                <w:szCs w:val="24"/>
              </w:rPr>
              <w:t xml:space="preserve">in </w:t>
            </w:r>
            <w:hyperlink r:id="rId18" w:anchor="!/view?docid=b4765dd1-d9b7-4dbe-afd6-0e4f6b509082" w:history="1">
              <w:r w:rsidR="009A3FA4" w:rsidRPr="00DF0493">
                <w:rPr>
                  <w:rStyle w:val="Hyperlink"/>
                  <w:rFonts w:ascii="Verdana" w:hAnsi="Verdana"/>
                  <w:bCs/>
                  <w:sz w:val="24"/>
                  <w:szCs w:val="24"/>
                </w:rPr>
                <w:t xml:space="preserve">Aetna </w:t>
              </w:r>
              <w:r w:rsidR="00667DBD" w:rsidRPr="00DF0493">
                <w:rPr>
                  <w:rStyle w:val="Hyperlink"/>
                  <w:rFonts w:ascii="Verdana" w:hAnsi="Verdana"/>
                  <w:bCs/>
                  <w:sz w:val="24"/>
                  <w:szCs w:val="24"/>
                </w:rPr>
                <w:t xml:space="preserve">Compass </w:t>
              </w:r>
              <w:r w:rsidR="009A3FA4" w:rsidRPr="00DF0493">
                <w:rPr>
                  <w:rStyle w:val="Hyperlink"/>
                  <w:rFonts w:ascii="Verdana" w:hAnsi="Verdana"/>
                  <w:bCs/>
                  <w:sz w:val="24"/>
                  <w:szCs w:val="24"/>
                </w:rPr>
                <w:t>MED D - SilverScript - Premium Billing General Information, Processes, &amp; Document Index</w:t>
              </w:r>
              <w:r w:rsidR="005F752B" w:rsidRPr="00DF0493">
                <w:rPr>
                  <w:rStyle w:val="Hyperlink"/>
                  <w:rFonts w:ascii="Verdana" w:hAnsi="Verdana"/>
                  <w:bCs/>
                  <w:sz w:val="24"/>
                  <w:szCs w:val="24"/>
                </w:rPr>
                <w:t xml:space="preserve"> (062831)</w:t>
              </w:r>
              <w:r w:rsidR="001634C4" w:rsidRPr="00DF0493">
                <w:rPr>
                  <w:rStyle w:val="Hyperlink"/>
                  <w:rFonts w:ascii="Verdana" w:hAnsi="Verdana"/>
                  <w:bCs/>
                  <w:sz w:val="24"/>
                  <w:szCs w:val="24"/>
                </w:rPr>
                <w:t>.</w:t>
              </w:r>
            </w:hyperlink>
          </w:p>
        </w:tc>
      </w:tr>
      <w:tr w:rsidR="006410F3" w:rsidRPr="00E24271" w14:paraId="3D6D2340" w14:textId="77777777" w:rsidTr="002C7C7B">
        <w:trPr>
          <w:trHeight w:val="69"/>
        </w:trPr>
        <w:tc>
          <w:tcPr>
            <w:tcW w:w="238" w:type="pct"/>
            <w:vMerge/>
          </w:tcPr>
          <w:p w14:paraId="083A29A9" w14:textId="77777777" w:rsidR="00021779" w:rsidRPr="00E24271" w:rsidRDefault="00021779" w:rsidP="0014196B">
            <w:pPr>
              <w:spacing w:before="120" w:after="120"/>
              <w:jc w:val="center"/>
              <w:textAlignment w:val="top"/>
              <w:rPr>
                <w:b/>
              </w:rPr>
            </w:pPr>
          </w:p>
        </w:tc>
        <w:tc>
          <w:tcPr>
            <w:tcW w:w="826" w:type="pct"/>
            <w:gridSpan w:val="2"/>
            <w:vMerge/>
            <w:shd w:val="clear" w:color="auto" w:fill="auto"/>
          </w:tcPr>
          <w:p w14:paraId="3A5CF948" w14:textId="77777777" w:rsidR="00021779" w:rsidRPr="00E24271" w:rsidRDefault="00021779" w:rsidP="0014196B">
            <w:pPr>
              <w:spacing w:before="120" w:after="120"/>
              <w:textAlignment w:val="top"/>
            </w:pPr>
          </w:p>
        </w:tc>
        <w:tc>
          <w:tcPr>
            <w:tcW w:w="1475" w:type="pct"/>
            <w:gridSpan w:val="3"/>
            <w:shd w:val="pct12" w:color="auto" w:fill="auto"/>
          </w:tcPr>
          <w:p w14:paraId="1BD42489" w14:textId="77777777" w:rsidR="00021779" w:rsidRPr="00E24271" w:rsidRDefault="00021779" w:rsidP="0014196B">
            <w:pPr>
              <w:spacing w:before="120" w:after="120"/>
              <w:jc w:val="center"/>
              <w:rPr>
                <w:b/>
              </w:rPr>
            </w:pPr>
            <w:r w:rsidRPr="00E24271">
              <w:rPr>
                <w:b/>
              </w:rPr>
              <w:t>If the beneficiary…</w:t>
            </w:r>
          </w:p>
        </w:tc>
        <w:tc>
          <w:tcPr>
            <w:tcW w:w="2461" w:type="pct"/>
            <w:gridSpan w:val="3"/>
            <w:shd w:val="pct12" w:color="auto" w:fill="auto"/>
          </w:tcPr>
          <w:p w14:paraId="348A6C65" w14:textId="77777777" w:rsidR="00021779" w:rsidRPr="00E24271" w:rsidRDefault="00021779" w:rsidP="0014196B">
            <w:pPr>
              <w:spacing w:before="120" w:after="120"/>
              <w:jc w:val="center"/>
              <w:rPr>
                <w:b/>
              </w:rPr>
            </w:pPr>
            <w:r w:rsidRPr="00E24271">
              <w:rPr>
                <w:b/>
              </w:rPr>
              <w:t>Then…</w:t>
            </w:r>
          </w:p>
        </w:tc>
      </w:tr>
      <w:tr w:rsidR="006410F3" w:rsidRPr="00E24271" w14:paraId="1D0EE1D0" w14:textId="77777777" w:rsidTr="002C7C7B">
        <w:trPr>
          <w:trHeight w:val="67"/>
        </w:trPr>
        <w:tc>
          <w:tcPr>
            <w:tcW w:w="238" w:type="pct"/>
            <w:vMerge/>
          </w:tcPr>
          <w:p w14:paraId="1EEE2FCF" w14:textId="77777777" w:rsidR="00021779" w:rsidRPr="00E24271" w:rsidRDefault="00021779" w:rsidP="0014196B">
            <w:pPr>
              <w:spacing w:before="120" w:after="120"/>
              <w:jc w:val="center"/>
              <w:textAlignment w:val="top"/>
              <w:rPr>
                <w:b/>
              </w:rPr>
            </w:pPr>
          </w:p>
        </w:tc>
        <w:tc>
          <w:tcPr>
            <w:tcW w:w="826" w:type="pct"/>
            <w:gridSpan w:val="2"/>
            <w:vMerge/>
            <w:shd w:val="clear" w:color="auto" w:fill="auto"/>
          </w:tcPr>
          <w:p w14:paraId="32ACDEB5" w14:textId="77777777" w:rsidR="00021779" w:rsidRPr="00E24271" w:rsidRDefault="00021779" w:rsidP="0014196B">
            <w:pPr>
              <w:spacing w:before="120" w:after="120"/>
              <w:textAlignment w:val="top"/>
            </w:pPr>
          </w:p>
        </w:tc>
        <w:tc>
          <w:tcPr>
            <w:tcW w:w="1475" w:type="pct"/>
            <w:gridSpan w:val="3"/>
            <w:shd w:val="clear" w:color="auto" w:fill="auto"/>
          </w:tcPr>
          <w:p w14:paraId="72CF40EE" w14:textId="12EABAF7" w:rsidR="007B7481" w:rsidRPr="00E24271" w:rsidRDefault="00021779" w:rsidP="0014196B">
            <w:pPr>
              <w:spacing w:before="120" w:after="120"/>
            </w:pPr>
            <w:r w:rsidRPr="00E24271">
              <w:t xml:space="preserve">Has an outstanding balance accrued </w:t>
            </w:r>
            <w:r w:rsidRPr="00E24271">
              <w:rPr>
                <w:b/>
              </w:rPr>
              <w:t>prior</w:t>
            </w:r>
            <w:r w:rsidRPr="00E24271">
              <w:t xml:space="preserve"> to the SSA/RRB effective date and requests a copy of that invoice</w:t>
            </w:r>
          </w:p>
        </w:tc>
        <w:tc>
          <w:tcPr>
            <w:tcW w:w="2461" w:type="pct"/>
            <w:gridSpan w:val="3"/>
            <w:shd w:val="clear" w:color="auto" w:fill="auto"/>
          </w:tcPr>
          <w:p w14:paraId="13FAF17C" w14:textId="17A731C4" w:rsidR="00021779" w:rsidRPr="00E24271" w:rsidRDefault="00021779" w:rsidP="0014196B">
            <w:pPr>
              <w:spacing w:before="120" w:after="120"/>
            </w:pPr>
            <w:r w:rsidRPr="00E24271">
              <w:t xml:space="preserve">Proceed to </w:t>
            </w:r>
            <w:hyperlink w:anchor="ProcessCare_Step2" w:history="1">
              <w:r w:rsidR="00467132">
                <w:rPr>
                  <w:rStyle w:val="Hyperlink"/>
                  <w:b/>
                </w:rPr>
                <w:t>Step 2</w:t>
              </w:r>
            </w:hyperlink>
            <w:r w:rsidR="009415E6" w:rsidRPr="00E24271">
              <w:t>.</w:t>
            </w:r>
          </w:p>
        </w:tc>
      </w:tr>
      <w:tr w:rsidR="006410F3" w:rsidRPr="00E24271" w14:paraId="1FABDBAA" w14:textId="77777777" w:rsidTr="002C7C7B">
        <w:trPr>
          <w:trHeight w:val="152"/>
        </w:trPr>
        <w:tc>
          <w:tcPr>
            <w:tcW w:w="238" w:type="pct"/>
            <w:vMerge/>
          </w:tcPr>
          <w:p w14:paraId="5EF9B224" w14:textId="77777777" w:rsidR="00021779" w:rsidRPr="00E24271" w:rsidRDefault="00021779" w:rsidP="0014196B">
            <w:pPr>
              <w:spacing w:before="120" w:after="120"/>
              <w:jc w:val="center"/>
              <w:textAlignment w:val="top"/>
              <w:rPr>
                <w:b/>
              </w:rPr>
            </w:pPr>
          </w:p>
        </w:tc>
        <w:tc>
          <w:tcPr>
            <w:tcW w:w="826" w:type="pct"/>
            <w:gridSpan w:val="2"/>
            <w:vMerge/>
            <w:shd w:val="clear" w:color="auto" w:fill="auto"/>
          </w:tcPr>
          <w:p w14:paraId="2C33F728" w14:textId="77777777" w:rsidR="00021779" w:rsidRPr="00E24271" w:rsidRDefault="00021779" w:rsidP="0014196B">
            <w:pPr>
              <w:spacing w:before="120" w:after="120"/>
              <w:textAlignment w:val="top"/>
            </w:pPr>
          </w:p>
        </w:tc>
        <w:tc>
          <w:tcPr>
            <w:tcW w:w="1475" w:type="pct"/>
            <w:gridSpan w:val="3"/>
            <w:shd w:val="clear" w:color="auto" w:fill="auto"/>
          </w:tcPr>
          <w:p w14:paraId="1423839D" w14:textId="52134994" w:rsidR="007B7481" w:rsidRPr="00E24271" w:rsidRDefault="00021779" w:rsidP="0014196B">
            <w:pPr>
              <w:spacing w:before="120" w:after="120"/>
            </w:pPr>
            <w:r w:rsidRPr="00E24271">
              <w:t xml:space="preserve">Does </w:t>
            </w:r>
            <w:r w:rsidRPr="00E24271">
              <w:rPr>
                <w:b/>
              </w:rPr>
              <w:t>NOT</w:t>
            </w:r>
            <w:r w:rsidRPr="00E24271">
              <w:t xml:space="preserve"> request a statement</w:t>
            </w:r>
          </w:p>
        </w:tc>
        <w:tc>
          <w:tcPr>
            <w:tcW w:w="2461" w:type="pct"/>
            <w:gridSpan w:val="3"/>
            <w:shd w:val="clear" w:color="auto" w:fill="auto"/>
          </w:tcPr>
          <w:p w14:paraId="317CE6B8" w14:textId="08907252" w:rsidR="00021779" w:rsidRPr="00E24271" w:rsidRDefault="00021779" w:rsidP="0014196B">
            <w:pPr>
              <w:spacing w:before="120" w:after="120"/>
            </w:pPr>
            <w:r w:rsidRPr="00E24271">
              <w:t xml:space="preserve">Proceed to </w:t>
            </w:r>
            <w:hyperlink w:anchor="Step7" w:history="1">
              <w:r w:rsidR="00467132">
                <w:rPr>
                  <w:rStyle w:val="Hyperlink"/>
                  <w:b/>
                </w:rPr>
                <w:t>Step 7</w:t>
              </w:r>
            </w:hyperlink>
            <w:r w:rsidRPr="00E24271">
              <w:rPr>
                <w:color w:val="333333"/>
              </w:rPr>
              <w:t>.</w:t>
            </w:r>
          </w:p>
        </w:tc>
      </w:tr>
      <w:tr w:rsidR="0059694F" w:rsidRPr="00E24271" w14:paraId="0ADC15CF" w14:textId="77777777" w:rsidTr="002C7C7B">
        <w:tc>
          <w:tcPr>
            <w:tcW w:w="238" w:type="pct"/>
            <w:vMerge w:val="restart"/>
          </w:tcPr>
          <w:p w14:paraId="1F16D2CA" w14:textId="77777777" w:rsidR="00DD4C36" w:rsidRPr="00E24271" w:rsidRDefault="00585BA9" w:rsidP="0014196B">
            <w:pPr>
              <w:spacing w:before="120" w:after="120"/>
              <w:jc w:val="center"/>
              <w:textAlignment w:val="top"/>
              <w:rPr>
                <w:b/>
              </w:rPr>
            </w:pPr>
            <w:bookmarkStart w:id="15" w:name="ProcessCare_Step2"/>
            <w:r w:rsidRPr="00E24271">
              <w:rPr>
                <w:b/>
              </w:rPr>
              <w:t>2</w:t>
            </w:r>
            <w:bookmarkEnd w:id="15"/>
          </w:p>
        </w:tc>
        <w:tc>
          <w:tcPr>
            <w:tcW w:w="4762" w:type="pct"/>
            <w:gridSpan w:val="8"/>
            <w:shd w:val="clear" w:color="auto" w:fill="auto"/>
          </w:tcPr>
          <w:p w14:paraId="4D352513" w14:textId="48FAA747" w:rsidR="00DD4C36" w:rsidRPr="00E24271" w:rsidRDefault="00DD4C36" w:rsidP="0014196B">
            <w:pPr>
              <w:spacing w:before="120" w:after="120"/>
              <w:textAlignment w:val="top"/>
            </w:pPr>
            <w:r w:rsidRPr="00E24271">
              <w:t>Determine the nature of the invoice request.</w:t>
            </w:r>
          </w:p>
        </w:tc>
      </w:tr>
      <w:tr w:rsidR="00BE6B3E" w:rsidRPr="00E24271" w14:paraId="6652742E" w14:textId="77777777" w:rsidTr="002C7C7B">
        <w:tc>
          <w:tcPr>
            <w:tcW w:w="238" w:type="pct"/>
            <w:vMerge/>
            <w:shd w:val="clear" w:color="auto" w:fill="D9D9D9"/>
          </w:tcPr>
          <w:p w14:paraId="383D59C0" w14:textId="77777777" w:rsidR="00DD4C36" w:rsidRPr="00E24271" w:rsidRDefault="00DD4C36" w:rsidP="0014196B">
            <w:pPr>
              <w:spacing w:before="120" w:after="120"/>
              <w:jc w:val="center"/>
              <w:textAlignment w:val="top"/>
              <w:rPr>
                <w:b/>
              </w:rPr>
            </w:pPr>
          </w:p>
        </w:tc>
        <w:tc>
          <w:tcPr>
            <w:tcW w:w="2301" w:type="pct"/>
            <w:gridSpan w:val="5"/>
            <w:shd w:val="clear" w:color="auto" w:fill="D9D9D9"/>
          </w:tcPr>
          <w:p w14:paraId="24A8F364" w14:textId="77777777" w:rsidR="00DD4C36" w:rsidRPr="00E24271" w:rsidRDefault="00DD4C36" w:rsidP="0014196B">
            <w:pPr>
              <w:spacing w:before="120" w:after="120"/>
              <w:jc w:val="center"/>
              <w:textAlignment w:val="top"/>
              <w:rPr>
                <w:b/>
              </w:rPr>
            </w:pPr>
            <w:r w:rsidRPr="00E24271">
              <w:rPr>
                <w:b/>
              </w:rPr>
              <w:t>If the beneficiary</w:t>
            </w:r>
            <w:r w:rsidR="00F529D7" w:rsidRPr="00E24271">
              <w:rPr>
                <w:b/>
              </w:rPr>
              <w:t>…</w:t>
            </w:r>
          </w:p>
        </w:tc>
        <w:tc>
          <w:tcPr>
            <w:tcW w:w="2461" w:type="pct"/>
            <w:gridSpan w:val="3"/>
            <w:shd w:val="clear" w:color="auto" w:fill="D9D9D9"/>
          </w:tcPr>
          <w:p w14:paraId="008E189A" w14:textId="77777777" w:rsidR="00DD4C36" w:rsidRPr="00E24271" w:rsidRDefault="00DD4C36" w:rsidP="0014196B">
            <w:pPr>
              <w:spacing w:before="120" w:after="120"/>
              <w:jc w:val="center"/>
              <w:textAlignment w:val="top"/>
              <w:rPr>
                <w:b/>
              </w:rPr>
            </w:pPr>
            <w:r w:rsidRPr="00E24271">
              <w:rPr>
                <w:b/>
              </w:rPr>
              <w:t>Then…</w:t>
            </w:r>
          </w:p>
        </w:tc>
      </w:tr>
      <w:tr w:rsidR="00BE6B3E" w:rsidRPr="00E24271" w14:paraId="1D88E513" w14:textId="77777777" w:rsidTr="002C7C7B">
        <w:trPr>
          <w:trHeight w:val="864"/>
        </w:trPr>
        <w:tc>
          <w:tcPr>
            <w:tcW w:w="238" w:type="pct"/>
            <w:vMerge/>
          </w:tcPr>
          <w:p w14:paraId="043FF74F" w14:textId="77777777" w:rsidR="00DD4C36" w:rsidRPr="00E24271" w:rsidRDefault="00DD4C36" w:rsidP="0014196B">
            <w:pPr>
              <w:spacing w:before="120" w:after="120"/>
              <w:ind w:left="360"/>
              <w:jc w:val="center"/>
              <w:rPr>
                <w:color w:val="000000"/>
                <w:szCs w:val="17"/>
              </w:rPr>
            </w:pPr>
          </w:p>
        </w:tc>
        <w:tc>
          <w:tcPr>
            <w:tcW w:w="2301" w:type="pct"/>
            <w:gridSpan w:val="5"/>
          </w:tcPr>
          <w:p w14:paraId="24FF548A" w14:textId="77777777" w:rsidR="00DD4C36" w:rsidRPr="00E24271" w:rsidRDefault="00DD4C36" w:rsidP="0014196B">
            <w:pPr>
              <w:spacing w:before="120" w:after="120"/>
              <w:rPr>
                <w:color w:val="000000"/>
                <w:szCs w:val="17"/>
              </w:rPr>
            </w:pPr>
            <w:r w:rsidRPr="00E24271">
              <w:rPr>
                <w:color w:val="000000"/>
                <w:szCs w:val="17"/>
              </w:rPr>
              <w:t xml:space="preserve">Wants a </w:t>
            </w:r>
            <w:r w:rsidR="00F340A5" w:rsidRPr="00E24271">
              <w:rPr>
                <w:color w:val="000000"/>
                <w:szCs w:val="17"/>
              </w:rPr>
              <w:t xml:space="preserve">copy of a </w:t>
            </w:r>
            <w:r w:rsidRPr="00E24271">
              <w:rPr>
                <w:color w:val="000000"/>
                <w:szCs w:val="17"/>
              </w:rPr>
              <w:t>past invoice for records</w:t>
            </w:r>
          </w:p>
          <w:p w14:paraId="4167F732" w14:textId="52F039F1" w:rsidR="00DD4C36" w:rsidRPr="00E24271" w:rsidRDefault="00DD4C36" w:rsidP="0014196B">
            <w:pPr>
              <w:spacing w:before="120" w:after="120"/>
              <w:rPr>
                <w:color w:val="000000"/>
                <w:szCs w:val="17"/>
              </w:rPr>
            </w:pPr>
            <w:r w:rsidRPr="00E24271">
              <w:rPr>
                <w:b/>
                <w:color w:val="000000"/>
                <w:szCs w:val="17"/>
              </w:rPr>
              <w:t>OR</w:t>
            </w:r>
          </w:p>
          <w:p w14:paraId="5C827344" w14:textId="64EBA2A6" w:rsidR="00DD4C36" w:rsidRPr="00E24271" w:rsidRDefault="00DD4C36" w:rsidP="0014196B">
            <w:pPr>
              <w:spacing w:before="120" w:after="120"/>
              <w:rPr>
                <w:b/>
                <w:color w:val="000000"/>
                <w:szCs w:val="17"/>
              </w:rPr>
            </w:pPr>
            <w:r w:rsidRPr="00E24271">
              <w:rPr>
                <w:color w:val="000000"/>
                <w:szCs w:val="17"/>
              </w:rPr>
              <w:t>Never received a past invoice</w:t>
            </w:r>
          </w:p>
        </w:tc>
        <w:tc>
          <w:tcPr>
            <w:tcW w:w="2461" w:type="pct"/>
            <w:gridSpan w:val="3"/>
            <w:tcBorders>
              <w:bottom w:val="single" w:sz="4" w:space="0" w:color="auto"/>
            </w:tcBorders>
          </w:tcPr>
          <w:p w14:paraId="138CD9B6" w14:textId="7993CD68" w:rsidR="00DD4C36" w:rsidRPr="00E24271" w:rsidRDefault="00DD4C36" w:rsidP="0014196B">
            <w:pPr>
              <w:spacing w:before="120" w:after="120"/>
              <w:textAlignment w:val="top"/>
            </w:pPr>
            <w:r w:rsidRPr="00E24271">
              <w:t xml:space="preserve">Proceed to </w:t>
            </w:r>
            <w:hyperlink w:anchor="ProcessCare_Step3" w:history="1">
              <w:r w:rsidR="00585BA9" w:rsidRPr="00FB69CE">
                <w:rPr>
                  <w:rStyle w:val="Hyperlink"/>
                  <w:b/>
                </w:rPr>
                <w:t>Step</w:t>
              </w:r>
              <w:r w:rsidR="00585BA9" w:rsidRPr="00FB69CE">
                <w:rPr>
                  <w:rStyle w:val="Hyperlink"/>
                </w:rPr>
                <w:t xml:space="preserve"> </w:t>
              </w:r>
              <w:r w:rsidR="00585BA9" w:rsidRPr="00FB69CE">
                <w:rPr>
                  <w:rStyle w:val="Hyperlink"/>
                  <w:b/>
                </w:rPr>
                <w:t>3</w:t>
              </w:r>
              <w:r w:rsidR="008D5FFB">
                <w:rPr>
                  <w:rStyle w:val="Hyperlink"/>
                  <w:bCs/>
                </w:rPr>
                <w:t>.</w:t>
              </w:r>
            </w:hyperlink>
          </w:p>
        </w:tc>
      </w:tr>
      <w:tr w:rsidR="00BE6B3E" w:rsidRPr="00E24271" w14:paraId="07E13FA9" w14:textId="77777777" w:rsidTr="002C7C7B">
        <w:trPr>
          <w:trHeight w:val="908"/>
        </w:trPr>
        <w:tc>
          <w:tcPr>
            <w:tcW w:w="238" w:type="pct"/>
            <w:vMerge/>
          </w:tcPr>
          <w:p w14:paraId="27C8C818" w14:textId="77777777" w:rsidR="00DD4C36" w:rsidRPr="00E24271" w:rsidRDefault="00DD4C36" w:rsidP="0014196B">
            <w:pPr>
              <w:spacing w:before="120" w:after="120"/>
              <w:ind w:left="360"/>
              <w:jc w:val="center"/>
              <w:rPr>
                <w:color w:val="000000"/>
                <w:szCs w:val="17"/>
              </w:rPr>
            </w:pPr>
          </w:p>
        </w:tc>
        <w:tc>
          <w:tcPr>
            <w:tcW w:w="2301" w:type="pct"/>
            <w:gridSpan w:val="5"/>
            <w:vMerge w:val="restart"/>
          </w:tcPr>
          <w:p w14:paraId="5CB1116A" w14:textId="2A1CD19B" w:rsidR="00DD4C36" w:rsidRPr="00E24271" w:rsidRDefault="00F529D7" w:rsidP="0014196B">
            <w:pPr>
              <w:spacing w:before="120" w:after="120"/>
              <w:rPr>
                <w:color w:val="000000"/>
                <w:szCs w:val="17"/>
              </w:rPr>
            </w:pPr>
            <w:proofErr w:type="gramStart"/>
            <w:r w:rsidRPr="00E24271">
              <w:rPr>
                <w:color w:val="000000"/>
                <w:szCs w:val="17"/>
              </w:rPr>
              <w:t xml:space="preserve">Has </w:t>
            </w:r>
            <w:r w:rsidR="00DD4C36" w:rsidRPr="00E24271">
              <w:rPr>
                <w:b/>
                <w:color w:val="000000"/>
                <w:szCs w:val="17"/>
              </w:rPr>
              <w:t>NOT</w:t>
            </w:r>
            <w:r w:rsidRPr="00E24271">
              <w:rPr>
                <w:color w:val="000000"/>
                <w:szCs w:val="17"/>
              </w:rPr>
              <w:t xml:space="preserve"> been sent an invoice</w:t>
            </w:r>
            <w:proofErr w:type="gramEnd"/>
            <w:r w:rsidRPr="00E24271">
              <w:rPr>
                <w:color w:val="000000"/>
                <w:szCs w:val="17"/>
              </w:rPr>
              <w:t xml:space="preserve"> </w:t>
            </w:r>
            <w:r w:rsidR="00DD4C36" w:rsidRPr="00E24271">
              <w:rPr>
                <w:color w:val="000000"/>
                <w:szCs w:val="17"/>
              </w:rPr>
              <w:t>and has a balance due/credit balance but is no longer in the plan.</w:t>
            </w:r>
          </w:p>
        </w:tc>
        <w:tc>
          <w:tcPr>
            <w:tcW w:w="2461" w:type="pct"/>
            <w:gridSpan w:val="3"/>
            <w:tcBorders>
              <w:bottom w:val="single" w:sz="4" w:space="0" w:color="auto"/>
            </w:tcBorders>
          </w:tcPr>
          <w:p w14:paraId="6BA0837D" w14:textId="5977AB58" w:rsidR="00DD4C36" w:rsidRPr="00E24271" w:rsidRDefault="00DD4C36" w:rsidP="0014196B">
            <w:pPr>
              <w:spacing w:before="120" w:after="120"/>
              <w:textAlignment w:val="top"/>
            </w:pPr>
            <w:r w:rsidRPr="00E24271">
              <w:t>Determine whether the beneficiary still has a balance on the account</w:t>
            </w:r>
            <w:r w:rsidR="0058277B" w:rsidRPr="00E24271">
              <w:t xml:space="preserve">. </w:t>
            </w:r>
            <w:r w:rsidRPr="00E24271">
              <w:t xml:space="preserve">Refer to the </w:t>
            </w:r>
            <w:r w:rsidRPr="00E24271">
              <w:rPr>
                <w:b/>
              </w:rPr>
              <w:t xml:space="preserve">Viewing Premium Balance </w:t>
            </w:r>
            <w:r w:rsidR="001634C4" w:rsidRPr="00E24271">
              <w:t xml:space="preserve">section in </w:t>
            </w:r>
            <w:hyperlink r:id="rId19" w:anchor="!/view?docid=b4765dd1-d9b7-4dbe-afd6-0e4f6b509082" w:history="1">
              <w:r w:rsidR="009A3FA4" w:rsidRPr="00DF0493">
                <w:rPr>
                  <w:rStyle w:val="Hyperlink"/>
                  <w:bCs/>
                </w:rPr>
                <w:t>Aetna Compass MED D - SilverScript - Premium Billing General Information, Processes, &amp; Document Index</w:t>
              </w:r>
              <w:r w:rsidR="009928BA" w:rsidRPr="00DF0493">
                <w:rPr>
                  <w:rStyle w:val="Hyperlink"/>
                  <w:bCs/>
                </w:rPr>
                <w:t xml:space="preserve"> (062831)</w:t>
              </w:r>
              <w:r w:rsidR="008D5FFB">
                <w:rPr>
                  <w:rStyle w:val="Hyperlink"/>
                  <w:bCs/>
                </w:rPr>
                <w:t>.</w:t>
              </w:r>
            </w:hyperlink>
            <w:r w:rsidR="008D5FFB" w:rsidRPr="00E24271">
              <w:t xml:space="preserve"> </w:t>
            </w:r>
          </w:p>
        </w:tc>
      </w:tr>
      <w:tr w:rsidR="006410F3" w:rsidRPr="00E24271" w14:paraId="25884BC3" w14:textId="77777777" w:rsidTr="002C7C7B">
        <w:trPr>
          <w:trHeight w:val="90"/>
        </w:trPr>
        <w:tc>
          <w:tcPr>
            <w:tcW w:w="238" w:type="pct"/>
            <w:vMerge/>
          </w:tcPr>
          <w:p w14:paraId="6753E393" w14:textId="77777777" w:rsidR="00DD4C36" w:rsidRPr="00E24271" w:rsidRDefault="00DD4C36" w:rsidP="0014196B">
            <w:pPr>
              <w:spacing w:before="120" w:after="120"/>
              <w:ind w:left="360"/>
              <w:jc w:val="center"/>
              <w:rPr>
                <w:color w:val="000000"/>
                <w:szCs w:val="17"/>
              </w:rPr>
            </w:pPr>
          </w:p>
        </w:tc>
        <w:tc>
          <w:tcPr>
            <w:tcW w:w="2301" w:type="pct"/>
            <w:gridSpan w:val="5"/>
            <w:vMerge/>
          </w:tcPr>
          <w:p w14:paraId="184E6C8D" w14:textId="77777777" w:rsidR="00DD4C36" w:rsidRPr="00E24271" w:rsidRDefault="00DD4C36" w:rsidP="0014196B">
            <w:pPr>
              <w:spacing w:before="120" w:after="120"/>
              <w:rPr>
                <w:b/>
                <w:color w:val="000000"/>
                <w:szCs w:val="17"/>
              </w:rPr>
            </w:pPr>
          </w:p>
        </w:tc>
        <w:tc>
          <w:tcPr>
            <w:tcW w:w="477" w:type="pct"/>
            <w:gridSpan w:val="2"/>
            <w:tcBorders>
              <w:bottom w:val="single" w:sz="4" w:space="0" w:color="auto"/>
            </w:tcBorders>
            <w:shd w:val="pct12" w:color="auto" w:fill="auto"/>
          </w:tcPr>
          <w:p w14:paraId="13A71127" w14:textId="77777777" w:rsidR="00DD4C36" w:rsidRPr="00E24271" w:rsidRDefault="00DD4C36" w:rsidP="0014196B">
            <w:pPr>
              <w:spacing w:before="120" w:after="120"/>
              <w:jc w:val="center"/>
              <w:textAlignment w:val="top"/>
              <w:rPr>
                <w:b/>
              </w:rPr>
            </w:pPr>
            <w:r w:rsidRPr="00E24271">
              <w:rPr>
                <w:b/>
              </w:rPr>
              <w:t>If the beneficiary has…</w:t>
            </w:r>
          </w:p>
        </w:tc>
        <w:tc>
          <w:tcPr>
            <w:tcW w:w="1985" w:type="pct"/>
            <w:tcBorders>
              <w:bottom w:val="single" w:sz="4" w:space="0" w:color="auto"/>
            </w:tcBorders>
            <w:shd w:val="pct12" w:color="auto" w:fill="auto"/>
          </w:tcPr>
          <w:p w14:paraId="0B49B3ED" w14:textId="77777777" w:rsidR="00DD4C36" w:rsidRPr="00E24271" w:rsidRDefault="00DD4C36" w:rsidP="0014196B">
            <w:pPr>
              <w:spacing w:before="120" w:after="120"/>
              <w:jc w:val="center"/>
              <w:textAlignment w:val="top"/>
              <w:rPr>
                <w:b/>
              </w:rPr>
            </w:pPr>
            <w:r w:rsidRPr="00E24271">
              <w:rPr>
                <w:b/>
              </w:rPr>
              <w:t>Then…</w:t>
            </w:r>
          </w:p>
        </w:tc>
      </w:tr>
      <w:tr w:rsidR="006410F3" w:rsidRPr="00E24271" w14:paraId="13E56633" w14:textId="77777777" w:rsidTr="002C7C7B">
        <w:trPr>
          <w:trHeight w:val="90"/>
        </w:trPr>
        <w:tc>
          <w:tcPr>
            <w:tcW w:w="238" w:type="pct"/>
            <w:vMerge/>
          </w:tcPr>
          <w:p w14:paraId="78CF484F" w14:textId="77777777" w:rsidR="00DD4C36" w:rsidRPr="00E24271" w:rsidRDefault="00DD4C36" w:rsidP="0014196B">
            <w:pPr>
              <w:spacing w:before="120" w:after="120"/>
              <w:ind w:left="360"/>
              <w:jc w:val="center"/>
              <w:rPr>
                <w:color w:val="000000"/>
                <w:szCs w:val="17"/>
              </w:rPr>
            </w:pPr>
          </w:p>
        </w:tc>
        <w:tc>
          <w:tcPr>
            <w:tcW w:w="2301" w:type="pct"/>
            <w:gridSpan w:val="5"/>
            <w:vMerge/>
          </w:tcPr>
          <w:p w14:paraId="4316020C" w14:textId="77777777" w:rsidR="00DD4C36" w:rsidRPr="00E24271" w:rsidRDefault="00DD4C36" w:rsidP="0014196B">
            <w:pPr>
              <w:spacing w:before="120" w:after="120"/>
              <w:rPr>
                <w:b/>
                <w:color w:val="000000"/>
                <w:szCs w:val="17"/>
              </w:rPr>
            </w:pPr>
          </w:p>
        </w:tc>
        <w:tc>
          <w:tcPr>
            <w:tcW w:w="477" w:type="pct"/>
            <w:gridSpan w:val="2"/>
            <w:tcBorders>
              <w:bottom w:val="single" w:sz="4" w:space="0" w:color="auto"/>
            </w:tcBorders>
          </w:tcPr>
          <w:p w14:paraId="3E59703C" w14:textId="77777777" w:rsidR="00DD4C36" w:rsidRPr="00E24271" w:rsidRDefault="00DD4C36" w:rsidP="0014196B">
            <w:pPr>
              <w:spacing w:before="120" w:after="120"/>
              <w:textAlignment w:val="top"/>
            </w:pPr>
            <w:r w:rsidRPr="00E24271">
              <w:rPr>
                <w:b/>
              </w:rPr>
              <w:t>NO</w:t>
            </w:r>
            <w:r w:rsidRPr="00E24271">
              <w:t xml:space="preserve"> balance </w:t>
            </w:r>
          </w:p>
        </w:tc>
        <w:tc>
          <w:tcPr>
            <w:tcW w:w="1985" w:type="pct"/>
            <w:tcBorders>
              <w:bottom w:val="single" w:sz="4" w:space="0" w:color="auto"/>
            </w:tcBorders>
          </w:tcPr>
          <w:p w14:paraId="08337A87" w14:textId="23FEF59B" w:rsidR="00DD4C36" w:rsidRPr="00E24271" w:rsidRDefault="00CC287A" w:rsidP="0014196B">
            <w:pPr>
              <w:spacing w:before="120" w:after="120"/>
            </w:pPr>
            <w:r w:rsidRPr="00E24271">
              <w:rPr>
                <w:noProof/>
              </w:rPr>
              <w:drawing>
                <wp:inline distT="0" distB="0" distL="0" distR="0" wp14:anchorId="7E38B47B" wp14:editId="3DC637CC">
                  <wp:extent cx="238125"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E24271">
              <w:t xml:space="preserve"> </w:t>
            </w:r>
            <w:r w:rsidR="00DD4C36" w:rsidRPr="00E24271">
              <w:t xml:space="preserve">According to our records, you do not </w:t>
            </w:r>
            <w:r w:rsidR="002A3000" w:rsidRPr="00E24271">
              <w:t>have</w:t>
            </w:r>
            <w:r w:rsidR="00DD4C36" w:rsidRPr="00E24271">
              <w:t xml:space="preserve"> a balance on the account.</w:t>
            </w:r>
          </w:p>
          <w:p w14:paraId="39F04085" w14:textId="77777777" w:rsidR="00DD4C36" w:rsidRPr="00E24271" w:rsidRDefault="00DD4C36" w:rsidP="0014196B">
            <w:pPr>
              <w:spacing w:before="120" w:after="120"/>
              <w:textAlignment w:val="top"/>
            </w:pPr>
          </w:p>
          <w:p w14:paraId="6F54664C" w14:textId="68FD6E49" w:rsidR="004B7819" w:rsidRPr="00E24271" w:rsidRDefault="00DD4C36" w:rsidP="0014196B">
            <w:pPr>
              <w:spacing w:before="120" w:after="120"/>
              <w:textAlignment w:val="top"/>
            </w:pPr>
            <w:r w:rsidRPr="00E24271">
              <w:t xml:space="preserve">Proceed to </w:t>
            </w:r>
            <w:hyperlink w:anchor="Step7" w:history="1">
              <w:r w:rsidR="00467132">
                <w:rPr>
                  <w:rStyle w:val="Hyperlink"/>
                  <w:b/>
                </w:rPr>
                <w:t>Step 7</w:t>
              </w:r>
            </w:hyperlink>
            <w:r w:rsidR="000A4DEE">
              <w:t>.</w:t>
            </w:r>
          </w:p>
        </w:tc>
      </w:tr>
      <w:tr w:rsidR="006410F3" w:rsidRPr="00E24271" w14:paraId="6533CD9E" w14:textId="77777777" w:rsidTr="002C7C7B">
        <w:trPr>
          <w:trHeight w:val="90"/>
        </w:trPr>
        <w:tc>
          <w:tcPr>
            <w:tcW w:w="238" w:type="pct"/>
            <w:vMerge/>
          </w:tcPr>
          <w:p w14:paraId="628E7E47" w14:textId="77777777" w:rsidR="00DD4C36" w:rsidRPr="00E24271" w:rsidRDefault="00DD4C36" w:rsidP="0014196B">
            <w:pPr>
              <w:spacing w:before="120" w:after="120"/>
              <w:ind w:left="360"/>
              <w:jc w:val="center"/>
              <w:rPr>
                <w:color w:val="000000"/>
                <w:szCs w:val="17"/>
              </w:rPr>
            </w:pPr>
          </w:p>
        </w:tc>
        <w:tc>
          <w:tcPr>
            <w:tcW w:w="2301" w:type="pct"/>
            <w:gridSpan w:val="5"/>
            <w:vMerge/>
          </w:tcPr>
          <w:p w14:paraId="0F8F5C23" w14:textId="77777777" w:rsidR="00DD4C36" w:rsidRPr="00E24271" w:rsidRDefault="00DD4C36" w:rsidP="0014196B">
            <w:pPr>
              <w:spacing w:before="120" w:after="120"/>
              <w:rPr>
                <w:b/>
                <w:color w:val="000000"/>
                <w:szCs w:val="17"/>
              </w:rPr>
            </w:pPr>
          </w:p>
        </w:tc>
        <w:tc>
          <w:tcPr>
            <w:tcW w:w="477" w:type="pct"/>
            <w:gridSpan w:val="2"/>
          </w:tcPr>
          <w:p w14:paraId="09CE653D" w14:textId="77777777" w:rsidR="00DD4C36" w:rsidRPr="00E24271" w:rsidRDefault="00DD4C36" w:rsidP="0014196B">
            <w:pPr>
              <w:spacing w:before="120" w:after="120"/>
              <w:textAlignment w:val="top"/>
            </w:pPr>
            <w:r w:rsidRPr="00E24271">
              <w:t xml:space="preserve">A credit balance </w:t>
            </w:r>
          </w:p>
        </w:tc>
        <w:tc>
          <w:tcPr>
            <w:tcW w:w="1985" w:type="pct"/>
            <w:tcBorders>
              <w:bottom w:val="single" w:sz="4" w:space="0" w:color="auto"/>
            </w:tcBorders>
          </w:tcPr>
          <w:p w14:paraId="1DD09012" w14:textId="16F17A18" w:rsidR="00DD4C36" w:rsidRPr="00E24271" w:rsidRDefault="006E160F" w:rsidP="0014196B">
            <w:pPr>
              <w:spacing w:before="120" w:after="120"/>
            </w:pPr>
            <w:r w:rsidRPr="00E24271">
              <w:t xml:space="preserve">Proceed to </w:t>
            </w:r>
            <w:hyperlink w:anchor="ProcessCare_Step5" w:history="1">
              <w:r w:rsidR="00467132">
                <w:rPr>
                  <w:rStyle w:val="Hyperlink"/>
                  <w:b/>
                </w:rPr>
                <w:t>Step 5</w:t>
              </w:r>
            </w:hyperlink>
            <w:r w:rsidRPr="00E24271">
              <w:t>.</w:t>
            </w:r>
          </w:p>
        </w:tc>
      </w:tr>
      <w:tr w:rsidR="006410F3" w:rsidRPr="00E24271" w14:paraId="44653F08" w14:textId="77777777" w:rsidTr="002C7C7B">
        <w:trPr>
          <w:trHeight w:val="90"/>
        </w:trPr>
        <w:tc>
          <w:tcPr>
            <w:tcW w:w="238" w:type="pct"/>
            <w:vMerge/>
          </w:tcPr>
          <w:p w14:paraId="0F640064" w14:textId="77777777" w:rsidR="00DD4C36" w:rsidRPr="00E24271" w:rsidRDefault="00DD4C36" w:rsidP="0014196B">
            <w:pPr>
              <w:spacing w:before="120" w:after="120"/>
              <w:ind w:left="360"/>
              <w:jc w:val="center"/>
              <w:rPr>
                <w:color w:val="000000"/>
                <w:szCs w:val="17"/>
              </w:rPr>
            </w:pPr>
          </w:p>
        </w:tc>
        <w:tc>
          <w:tcPr>
            <w:tcW w:w="2301" w:type="pct"/>
            <w:gridSpan w:val="5"/>
            <w:vMerge/>
          </w:tcPr>
          <w:p w14:paraId="0A6FB594" w14:textId="77777777" w:rsidR="00DD4C36" w:rsidRPr="00E24271" w:rsidRDefault="00DD4C36" w:rsidP="0014196B">
            <w:pPr>
              <w:spacing w:before="120" w:after="120"/>
              <w:rPr>
                <w:b/>
                <w:color w:val="000000"/>
                <w:szCs w:val="17"/>
              </w:rPr>
            </w:pPr>
          </w:p>
        </w:tc>
        <w:tc>
          <w:tcPr>
            <w:tcW w:w="477" w:type="pct"/>
            <w:gridSpan w:val="2"/>
          </w:tcPr>
          <w:p w14:paraId="7A95998C" w14:textId="77777777" w:rsidR="00DD4C36" w:rsidRPr="00E24271" w:rsidRDefault="00DD4C36" w:rsidP="0014196B">
            <w:pPr>
              <w:spacing w:before="120" w:after="120"/>
              <w:textAlignment w:val="top"/>
            </w:pPr>
            <w:proofErr w:type="gramStart"/>
            <w:r w:rsidRPr="00E24271">
              <w:t>A balance</w:t>
            </w:r>
            <w:proofErr w:type="gramEnd"/>
            <w:r w:rsidRPr="00E24271">
              <w:t xml:space="preserve"> due</w:t>
            </w:r>
          </w:p>
        </w:tc>
        <w:tc>
          <w:tcPr>
            <w:tcW w:w="1985" w:type="pct"/>
            <w:tcBorders>
              <w:bottom w:val="single" w:sz="4" w:space="0" w:color="auto"/>
            </w:tcBorders>
          </w:tcPr>
          <w:p w14:paraId="5872BA63" w14:textId="560FBF5C" w:rsidR="00DD4C36" w:rsidRPr="00E24271" w:rsidRDefault="00422EA0" w:rsidP="0014196B">
            <w:pPr>
              <w:spacing w:before="120" w:after="120"/>
            </w:pPr>
            <w:r w:rsidRPr="00E24271">
              <w:t xml:space="preserve">Proceed to </w:t>
            </w:r>
            <w:hyperlink w:anchor="ProcessCare_Step6" w:history="1">
              <w:r w:rsidR="00467132">
                <w:rPr>
                  <w:rStyle w:val="Hyperlink"/>
                  <w:b/>
                </w:rPr>
                <w:t>Step 6</w:t>
              </w:r>
              <w:r w:rsidR="000A4DEE">
                <w:rPr>
                  <w:rStyle w:val="Hyperlink"/>
                </w:rPr>
                <w:t>.</w:t>
              </w:r>
            </w:hyperlink>
          </w:p>
        </w:tc>
      </w:tr>
      <w:tr w:rsidR="00BE6B3E" w:rsidRPr="00E24271" w14:paraId="17438F93" w14:textId="77777777" w:rsidTr="002C7C7B">
        <w:trPr>
          <w:trHeight w:val="54"/>
        </w:trPr>
        <w:tc>
          <w:tcPr>
            <w:tcW w:w="238" w:type="pct"/>
            <w:vMerge/>
          </w:tcPr>
          <w:p w14:paraId="7B2FF24A" w14:textId="77777777" w:rsidR="00F529D7" w:rsidRPr="00E24271" w:rsidRDefault="00F529D7" w:rsidP="0014196B">
            <w:pPr>
              <w:spacing w:before="120" w:after="120"/>
              <w:ind w:left="360"/>
              <w:jc w:val="center"/>
              <w:rPr>
                <w:color w:val="000000"/>
                <w:szCs w:val="17"/>
              </w:rPr>
            </w:pPr>
          </w:p>
        </w:tc>
        <w:tc>
          <w:tcPr>
            <w:tcW w:w="2301" w:type="pct"/>
            <w:gridSpan w:val="5"/>
          </w:tcPr>
          <w:p w14:paraId="796EFFA9" w14:textId="77777777" w:rsidR="00F529D7" w:rsidRPr="00E24271" w:rsidRDefault="00F529D7" w:rsidP="0014196B">
            <w:pPr>
              <w:spacing w:before="120" w:after="120"/>
              <w:rPr>
                <w:szCs w:val="17"/>
              </w:rPr>
            </w:pPr>
            <w:r w:rsidRPr="00E24271">
              <w:rPr>
                <w:szCs w:val="17"/>
              </w:rPr>
              <w:t xml:space="preserve">Requests an </w:t>
            </w:r>
            <w:r w:rsidRPr="00E24271">
              <w:rPr>
                <w:b/>
                <w:szCs w:val="17"/>
              </w:rPr>
              <w:t>Invoice Hold</w:t>
            </w:r>
            <w:r w:rsidRPr="00E24271">
              <w:rPr>
                <w:szCs w:val="17"/>
              </w:rPr>
              <w:t xml:space="preserve"> </w:t>
            </w:r>
          </w:p>
        </w:tc>
        <w:tc>
          <w:tcPr>
            <w:tcW w:w="2461" w:type="pct"/>
            <w:gridSpan w:val="3"/>
            <w:tcBorders>
              <w:bottom w:val="single" w:sz="4" w:space="0" w:color="auto"/>
            </w:tcBorders>
          </w:tcPr>
          <w:p w14:paraId="3252DD1F" w14:textId="77777777" w:rsidR="0069057B" w:rsidRPr="00E24271" w:rsidRDefault="0069057B" w:rsidP="0014196B">
            <w:pPr>
              <w:pStyle w:val="NormalWeb"/>
              <w:spacing w:before="120" w:beforeAutospacing="0" w:after="120" w:afterAutospacing="0"/>
              <w:textAlignment w:val="top"/>
            </w:pPr>
            <w:r w:rsidRPr="00E24271">
              <w:t xml:space="preserve">Beneficiaries can request to hold invoices, although this is </w:t>
            </w:r>
            <w:r w:rsidRPr="00E24271">
              <w:rPr>
                <w:b/>
              </w:rPr>
              <w:t>subject to approval</w:t>
            </w:r>
            <w:r w:rsidRPr="00E24271">
              <w:t>.</w:t>
            </w:r>
          </w:p>
          <w:p w14:paraId="2FF9C94D" w14:textId="77777777" w:rsidR="004B7819" w:rsidRPr="00E24271" w:rsidRDefault="004B7819" w:rsidP="0014196B">
            <w:pPr>
              <w:pStyle w:val="ListParagraph"/>
              <w:spacing w:before="120" w:after="120" w:line="240" w:lineRule="auto"/>
              <w:ind w:left="0"/>
              <w:contextualSpacing w:val="0"/>
              <w:rPr>
                <w:rFonts w:ascii="Verdana" w:hAnsi="Verdana"/>
                <w:b/>
                <w:sz w:val="24"/>
                <w:szCs w:val="24"/>
              </w:rPr>
            </w:pPr>
          </w:p>
          <w:p w14:paraId="1CAC5D0D" w14:textId="425289EF" w:rsidR="003A536F" w:rsidRPr="00E24271" w:rsidRDefault="003A536F" w:rsidP="0014196B">
            <w:pPr>
              <w:pStyle w:val="ListParagraph"/>
              <w:spacing w:before="120" w:after="120" w:line="240" w:lineRule="auto"/>
              <w:ind w:left="0"/>
              <w:contextualSpacing w:val="0"/>
              <w:rPr>
                <w:rFonts w:ascii="Verdana" w:hAnsi="Verdana"/>
                <w:sz w:val="24"/>
                <w:szCs w:val="24"/>
              </w:rPr>
            </w:pPr>
            <w:r w:rsidRPr="00E24271">
              <w:rPr>
                <w:rFonts w:ascii="Verdana" w:hAnsi="Verdana"/>
                <w:b/>
                <w:sz w:val="24"/>
                <w:szCs w:val="24"/>
              </w:rPr>
              <w:t>Important:</w:t>
            </w:r>
            <w:r w:rsidR="004B7819" w:rsidRPr="00E24271">
              <w:rPr>
                <w:rFonts w:ascii="Verdana" w:hAnsi="Verdana"/>
                <w:b/>
                <w:sz w:val="24"/>
                <w:szCs w:val="24"/>
              </w:rPr>
              <w:t xml:space="preserve"> </w:t>
            </w:r>
            <w:r w:rsidRPr="00E24271">
              <w:rPr>
                <w:rFonts w:ascii="Verdana" w:hAnsi="Verdana"/>
                <w:sz w:val="24"/>
                <w:szCs w:val="24"/>
              </w:rPr>
              <w:t xml:space="preserve">Do </w:t>
            </w:r>
            <w:r w:rsidRPr="00E24271">
              <w:rPr>
                <w:rFonts w:ascii="Verdana" w:hAnsi="Verdana"/>
                <w:b/>
                <w:sz w:val="24"/>
                <w:szCs w:val="24"/>
              </w:rPr>
              <w:t xml:space="preserve">not </w:t>
            </w:r>
            <w:r w:rsidRPr="00E24271">
              <w:rPr>
                <w:rFonts w:ascii="Verdana" w:hAnsi="Verdana"/>
                <w:sz w:val="24"/>
                <w:szCs w:val="24"/>
              </w:rPr>
              <w:t>make any promises of Invoice Holds to the beneficiary during this discussion.</w:t>
            </w:r>
          </w:p>
          <w:p w14:paraId="1B7A798B" w14:textId="77777777" w:rsidR="004B7819" w:rsidRPr="00E24271" w:rsidRDefault="004B7819" w:rsidP="0014196B">
            <w:pPr>
              <w:pStyle w:val="NormalWeb"/>
              <w:spacing w:before="120" w:beforeAutospacing="0" w:after="120" w:afterAutospacing="0"/>
              <w:textAlignment w:val="top"/>
              <w:rPr>
                <w:b/>
              </w:rPr>
            </w:pPr>
          </w:p>
          <w:p w14:paraId="4495775A" w14:textId="73825D9A" w:rsidR="0069057B" w:rsidRPr="00E24271" w:rsidRDefault="0069057B" w:rsidP="0014196B">
            <w:pPr>
              <w:pStyle w:val="NormalWeb"/>
              <w:spacing w:before="120" w:beforeAutospacing="0" w:after="120" w:afterAutospacing="0"/>
              <w:textAlignment w:val="top"/>
            </w:pPr>
            <w:r w:rsidRPr="00E24271">
              <w:rPr>
                <w:b/>
              </w:rPr>
              <w:t>Examples</w:t>
            </w:r>
            <w:r w:rsidRPr="00E24271">
              <w:rPr>
                <w:b/>
                <w:bCs/>
              </w:rPr>
              <w:t>:</w:t>
            </w:r>
            <w:r w:rsidRPr="00E24271">
              <w:t xml:space="preserve"> </w:t>
            </w:r>
          </w:p>
          <w:p w14:paraId="351097D4" w14:textId="77777777" w:rsidR="0069057B" w:rsidRPr="00E24271" w:rsidRDefault="0069057B" w:rsidP="0014196B">
            <w:pPr>
              <w:pStyle w:val="NormalWeb"/>
              <w:numPr>
                <w:ilvl w:val="0"/>
                <w:numId w:val="10"/>
              </w:numPr>
              <w:spacing w:before="120" w:beforeAutospacing="0" w:after="120" w:afterAutospacing="0"/>
              <w:textAlignment w:val="top"/>
            </w:pPr>
            <w:r w:rsidRPr="00E24271">
              <w:t>Beneficiaries with credit balances may be approved.</w:t>
            </w:r>
          </w:p>
          <w:p w14:paraId="589D7B94" w14:textId="77777777" w:rsidR="0069057B" w:rsidRPr="00E24271" w:rsidRDefault="0069057B" w:rsidP="0014196B">
            <w:pPr>
              <w:pStyle w:val="NormalWeb"/>
              <w:numPr>
                <w:ilvl w:val="0"/>
                <w:numId w:val="10"/>
              </w:numPr>
              <w:spacing w:before="120" w:beforeAutospacing="0" w:after="120" w:afterAutospacing="0"/>
              <w:textAlignment w:val="top"/>
            </w:pPr>
            <w:r w:rsidRPr="00E24271">
              <w:t xml:space="preserve">Beneficiaries with outstanding balances </w:t>
            </w:r>
            <w:proofErr w:type="gramStart"/>
            <w:r w:rsidRPr="00E24271">
              <w:t>owed,</w:t>
            </w:r>
            <w:proofErr w:type="gramEnd"/>
            <w:r w:rsidRPr="00E24271">
              <w:t xml:space="preserve"> may </w:t>
            </w:r>
            <w:r w:rsidRPr="00E24271">
              <w:rPr>
                <w:b/>
              </w:rPr>
              <w:t>not</w:t>
            </w:r>
            <w:r w:rsidRPr="00E24271">
              <w:t xml:space="preserve"> be approved. </w:t>
            </w:r>
          </w:p>
          <w:p w14:paraId="2C9AB542" w14:textId="77777777" w:rsidR="0069057B" w:rsidRPr="00E24271" w:rsidRDefault="0069057B" w:rsidP="0014196B">
            <w:pPr>
              <w:pStyle w:val="NormalWeb"/>
              <w:spacing w:before="120" w:beforeAutospacing="0" w:after="120" w:afterAutospacing="0"/>
              <w:textAlignment w:val="top"/>
            </w:pPr>
          </w:p>
          <w:p w14:paraId="46286C4F" w14:textId="0BE0E676" w:rsidR="00F529D7" w:rsidRPr="00E24271" w:rsidRDefault="00F529D7" w:rsidP="0014196B">
            <w:pPr>
              <w:pStyle w:val="NormalWeb"/>
              <w:spacing w:before="120" w:beforeAutospacing="0" w:after="120" w:afterAutospacing="0"/>
              <w:textAlignment w:val="top"/>
            </w:pPr>
            <w:r w:rsidRPr="00E24271">
              <w:t xml:space="preserve">Send the following </w:t>
            </w:r>
            <w:r w:rsidR="00F14F37" w:rsidRPr="00E24271">
              <w:t>Support T</w:t>
            </w:r>
            <w:r w:rsidRPr="00E24271">
              <w:t>ask:</w:t>
            </w:r>
          </w:p>
          <w:p w14:paraId="17CFE98B" w14:textId="77777777" w:rsidR="00F529D7" w:rsidRPr="00E24271" w:rsidRDefault="00F529D7" w:rsidP="0014196B">
            <w:pPr>
              <w:pStyle w:val="NormalWeb"/>
              <w:spacing w:before="120" w:beforeAutospacing="0" w:after="120" w:afterAutospacing="0"/>
              <w:ind w:left="720"/>
              <w:textAlignment w:val="top"/>
              <w:rPr>
                <w:b/>
                <w:bCs/>
              </w:rPr>
            </w:pPr>
          </w:p>
          <w:p w14:paraId="7BAC9B98" w14:textId="6B4DDD98" w:rsidR="00F529D7" w:rsidRPr="00E24271" w:rsidRDefault="00F529D7" w:rsidP="0014196B">
            <w:pPr>
              <w:pStyle w:val="NormalWeb"/>
              <w:numPr>
                <w:ilvl w:val="0"/>
                <w:numId w:val="10"/>
              </w:numPr>
              <w:spacing w:before="120" w:beforeAutospacing="0" w:after="120" w:afterAutospacing="0"/>
              <w:textAlignment w:val="top"/>
            </w:pPr>
            <w:r w:rsidRPr="00E24271">
              <w:rPr>
                <w:b/>
                <w:bCs/>
              </w:rPr>
              <w:t>Task Type:</w:t>
            </w:r>
            <w:r w:rsidR="004B7819" w:rsidRPr="00E24271">
              <w:t xml:space="preserve"> </w:t>
            </w:r>
            <w:r w:rsidRPr="00E24271">
              <w:t xml:space="preserve">Premium Billing Inquiry Medicare Part D </w:t>
            </w:r>
          </w:p>
          <w:p w14:paraId="765E4A99" w14:textId="253B0BC7" w:rsidR="00F529D7" w:rsidRPr="00E24271" w:rsidRDefault="00F529D7" w:rsidP="0014196B">
            <w:pPr>
              <w:pStyle w:val="NormalWeb"/>
              <w:numPr>
                <w:ilvl w:val="0"/>
                <w:numId w:val="10"/>
              </w:numPr>
              <w:spacing w:before="120" w:beforeAutospacing="0" w:after="120" w:afterAutospacing="0"/>
              <w:textAlignment w:val="top"/>
              <w:rPr>
                <w:b/>
              </w:rPr>
            </w:pPr>
            <w:r w:rsidRPr="00E24271">
              <w:rPr>
                <w:b/>
                <w:bCs/>
              </w:rPr>
              <w:t>Reason For Dispute:</w:t>
            </w:r>
            <w:r w:rsidRPr="00E24271">
              <w:t xml:space="preserve"> Invoice Request Hold</w:t>
            </w:r>
            <w:r w:rsidRPr="00E24271">
              <w:rPr>
                <w:b/>
              </w:rPr>
              <w:t xml:space="preserve"> </w:t>
            </w:r>
          </w:p>
          <w:p w14:paraId="1A60D482" w14:textId="653F98FF" w:rsidR="00332BE6" w:rsidRPr="00E24271" w:rsidRDefault="00C44A5A" w:rsidP="0014196B">
            <w:pPr>
              <w:pStyle w:val="NormalWeb"/>
              <w:numPr>
                <w:ilvl w:val="0"/>
                <w:numId w:val="10"/>
              </w:numPr>
              <w:spacing w:before="120" w:beforeAutospacing="0" w:after="120" w:afterAutospacing="0"/>
              <w:textAlignment w:val="top"/>
              <w:rPr>
                <w:b/>
                <w:bCs/>
              </w:rPr>
            </w:pPr>
            <w:r w:rsidRPr="00E24271">
              <w:rPr>
                <w:b/>
                <w:bCs/>
              </w:rPr>
              <w:t xml:space="preserve">Task </w:t>
            </w:r>
            <w:r w:rsidR="00F529D7" w:rsidRPr="00E24271">
              <w:rPr>
                <w:b/>
                <w:bCs/>
              </w:rPr>
              <w:t>Notes:</w:t>
            </w:r>
            <w:r w:rsidR="004B7819" w:rsidRPr="00E24271">
              <w:rPr>
                <w:b/>
                <w:bCs/>
              </w:rPr>
              <w:t xml:space="preserve"> </w:t>
            </w:r>
            <w:r w:rsidR="00332BE6" w:rsidRPr="00E24271">
              <w:rPr>
                <w:bCs/>
              </w:rPr>
              <w:t>Document the following:</w:t>
            </w:r>
            <w:r w:rsidR="00332BE6" w:rsidRPr="00E24271">
              <w:rPr>
                <w:b/>
                <w:bCs/>
              </w:rPr>
              <w:t xml:space="preserve"> </w:t>
            </w:r>
          </w:p>
          <w:p w14:paraId="0FC53BB2" w14:textId="53DD6852" w:rsidR="008536FD" w:rsidRPr="00E24271" w:rsidRDefault="008536FD" w:rsidP="0014196B">
            <w:pPr>
              <w:pStyle w:val="NormalWeb"/>
              <w:numPr>
                <w:ilvl w:val="1"/>
                <w:numId w:val="10"/>
              </w:numPr>
              <w:spacing w:before="120" w:beforeAutospacing="0" w:after="120" w:afterAutospacing="0"/>
              <w:textAlignment w:val="top"/>
            </w:pPr>
            <w:r w:rsidRPr="00E24271">
              <w:rPr>
                <w:b/>
                <w:bCs/>
              </w:rPr>
              <w:t xml:space="preserve">IHR008, </w:t>
            </w:r>
            <w:r w:rsidRPr="00E24271">
              <w:t>Beneficiary is requesting an Invoice Hold for &lt;</w:t>
            </w:r>
            <w:r w:rsidR="000D6088" w:rsidRPr="00E24271">
              <w:t>M</w:t>
            </w:r>
            <w:r w:rsidRPr="00E24271">
              <w:t>onths&gt; and &lt;</w:t>
            </w:r>
            <w:r w:rsidR="000D6088" w:rsidRPr="00E24271">
              <w:t xml:space="preserve">Reason Why </w:t>
            </w:r>
            <w:proofErr w:type="gramStart"/>
            <w:r w:rsidR="000D6088" w:rsidRPr="00E24271">
              <w:t>The</w:t>
            </w:r>
            <w:proofErr w:type="gramEnd"/>
            <w:r w:rsidR="000D6088" w:rsidRPr="00E24271">
              <w:t xml:space="preserve"> Request Is Being Made</w:t>
            </w:r>
            <w:r w:rsidRPr="00E24271">
              <w:t>&gt;.</w:t>
            </w:r>
          </w:p>
          <w:p w14:paraId="1C8FE58C" w14:textId="77777777" w:rsidR="008536FD" w:rsidRPr="00E24271" w:rsidRDefault="008536FD" w:rsidP="0014196B">
            <w:pPr>
              <w:pStyle w:val="NormalWeb"/>
              <w:numPr>
                <w:ilvl w:val="1"/>
                <w:numId w:val="10"/>
              </w:numPr>
              <w:spacing w:before="120" w:beforeAutospacing="0" w:after="120" w:afterAutospacing="0"/>
              <w:textAlignment w:val="top"/>
            </w:pPr>
            <w:r w:rsidRPr="00E24271">
              <w:t>Indicate whether the beneficiary has a credit or outstanding balance.</w:t>
            </w:r>
          </w:p>
          <w:p w14:paraId="5765E315" w14:textId="77777777" w:rsidR="008536FD" w:rsidRPr="00E24271" w:rsidRDefault="008536FD" w:rsidP="0014196B">
            <w:pPr>
              <w:pStyle w:val="NormalWeb"/>
              <w:numPr>
                <w:ilvl w:val="1"/>
                <w:numId w:val="10"/>
              </w:numPr>
              <w:spacing w:before="120" w:beforeAutospacing="0" w:after="120" w:afterAutospacing="0"/>
              <w:textAlignment w:val="top"/>
            </w:pPr>
            <w:r w:rsidRPr="00E24271">
              <w:t>Beneficiary’s contact number.</w:t>
            </w:r>
          </w:p>
          <w:p w14:paraId="7AC57172" w14:textId="77777777" w:rsidR="0058277B" w:rsidRPr="00E24271" w:rsidRDefault="0058277B" w:rsidP="0014196B">
            <w:pPr>
              <w:spacing w:before="120" w:after="120"/>
            </w:pPr>
          </w:p>
          <w:p w14:paraId="039E13EF" w14:textId="6FF7EB07" w:rsidR="00F14F37" w:rsidRPr="00E24271" w:rsidRDefault="00F14F37" w:rsidP="0014196B">
            <w:pPr>
              <w:spacing w:before="120" w:after="120"/>
              <w:rPr>
                <w:color w:val="000000"/>
              </w:rPr>
            </w:pPr>
            <w:r w:rsidRPr="00E24271">
              <w:rPr>
                <w:b/>
                <w:bCs/>
                <w:color w:val="000000"/>
              </w:rPr>
              <w:t>Note: </w:t>
            </w:r>
            <w:r w:rsidRPr="00E24271">
              <w:rPr>
                <w:color w:val="000000"/>
              </w:rPr>
              <w:t>Fields containing an asterisk (*) are required. </w:t>
            </w:r>
          </w:p>
          <w:p w14:paraId="626F727E" w14:textId="77777777" w:rsidR="00F14F37" w:rsidRPr="00E24271" w:rsidRDefault="00F14F37" w:rsidP="0014196B">
            <w:pPr>
              <w:spacing w:before="120" w:after="120"/>
            </w:pPr>
          </w:p>
          <w:p w14:paraId="4B625AD6" w14:textId="6342BB38" w:rsidR="004B7819" w:rsidRPr="00E24271" w:rsidRDefault="00F529D7" w:rsidP="0014196B">
            <w:pPr>
              <w:spacing w:before="120" w:after="120"/>
              <w:textAlignment w:val="top"/>
              <w:rPr>
                <w:b/>
              </w:rPr>
            </w:pPr>
            <w:r w:rsidRPr="00E24271">
              <w:t>Proceed to</w:t>
            </w:r>
            <w:r w:rsidRPr="00E24271">
              <w:rPr>
                <w:b/>
              </w:rPr>
              <w:t xml:space="preserve"> </w:t>
            </w:r>
            <w:hyperlink w:anchor="Step7" w:history="1">
              <w:r w:rsidR="00467132">
                <w:rPr>
                  <w:rStyle w:val="Hyperlink"/>
                  <w:b/>
                </w:rPr>
                <w:t>Step 7</w:t>
              </w:r>
            </w:hyperlink>
            <w:r w:rsidR="009415E6" w:rsidRPr="00E24271">
              <w:t>.</w:t>
            </w:r>
          </w:p>
        </w:tc>
      </w:tr>
      <w:tr w:rsidR="00BE6B3E" w:rsidRPr="00E24271" w14:paraId="714537CA" w14:textId="77777777" w:rsidTr="002C7C7B">
        <w:trPr>
          <w:trHeight w:val="54"/>
        </w:trPr>
        <w:tc>
          <w:tcPr>
            <w:tcW w:w="238" w:type="pct"/>
            <w:vMerge/>
          </w:tcPr>
          <w:p w14:paraId="15E7A6FD" w14:textId="77777777" w:rsidR="00DD4C36" w:rsidRPr="00E24271" w:rsidRDefault="00DD4C36" w:rsidP="0014196B">
            <w:pPr>
              <w:spacing w:before="120" w:after="120"/>
              <w:ind w:left="360"/>
              <w:jc w:val="center"/>
              <w:rPr>
                <w:color w:val="000000"/>
                <w:szCs w:val="17"/>
              </w:rPr>
            </w:pPr>
          </w:p>
        </w:tc>
        <w:tc>
          <w:tcPr>
            <w:tcW w:w="2301" w:type="pct"/>
            <w:gridSpan w:val="5"/>
            <w:vMerge w:val="restart"/>
          </w:tcPr>
          <w:p w14:paraId="72FDEE4E" w14:textId="4D8115A3" w:rsidR="00DD4C36" w:rsidRPr="00E24271" w:rsidRDefault="00F529D7" w:rsidP="0014196B">
            <w:pPr>
              <w:spacing w:before="120" w:after="120"/>
              <w:rPr>
                <w:color w:val="000000"/>
                <w:szCs w:val="17"/>
              </w:rPr>
            </w:pPr>
            <w:r w:rsidRPr="00E24271">
              <w:rPr>
                <w:color w:val="000000"/>
                <w:szCs w:val="17"/>
              </w:rPr>
              <w:t>Has</w:t>
            </w:r>
            <w:r w:rsidRPr="00E24271">
              <w:rPr>
                <w:b/>
                <w:color w:val="000000"/>
                <w:szCs w:val="17"/>
              </w:rPr>
              <w:t xml:space="preserve"> </w:t>
            </w:r>
            <w:r w:rsidR="00DD4C36" w:rsidRPr="00E24271">
              <w:rPr>
                <w:b/>
                <w:color w:val="000000"/>
                <w:szCs w:val="17"/>
              </w:rPr>
              <w:t>NOT</w:t>
            </w:r>
            <w:r w:rsidR="00DD4C36" w:rsidRPr="00E24271">
              <w:rPr>
                <w:color w:val="000000"/>
                <w:szCs w:val="17"/>
              </w:rPr>
              <w:t xml:space="preserve"> </w:t>
            </w:r>
            <w:r w:rsidR="009F7EC2" w:rsidRPr="00E24271">
              <w:rPr>
                <w:color w:val="000000"/>
                <w:szCs w:val="17"/>
              </w:rPr>
              <w:t>received</w:t>
            </w:r>
            <w:r w:rsidRPr="00E24271">
              <w:rPr>
                <w:color w:val="000000"/>
                <w:szCs w:val="17"/>
              </w:rPr>
              <w:t xml:space="preserve"> an invoice</w:t>
            </w:r>
            <w:r w:rsidR="00DD4C36" w:rsidRPr="00E24271">
              <w:rPr>
                <w:color w:val="000000"/>
                <w:szCs w:val="17"/>
              </w:rPr>
              <w:t>, and although receives 100%</w:t>
            </w:r>
            <w:r w:rsidR="003D47CE" w:rsidRPr="00E24271">
              <w:rPr>
                <w:color w:val="000000"/>
                <w:szCs w:val="17"/>
              </w:rPr>
              <w:t xml:space="preserve"> </w:t>
            </w:r>
            <w:r w:rsidR="00DD4C36" w:rsidRPr="00E24271">
              <w:rPr>
                <w:color w:val="000000"/>
                <w:szCs w:val="17"/>
              </w:rPr>
              <w:t>LIS/Extra Help, is concerned a balance may be due.</w:t>
            </w:r>
          </w:p>
        </w:tc>
        <w:tc>
          <w:tcPr>
            <w:tcW w:w="2461" w:type="pct"/>
            <w:gridSpan w:val="3"/>
            <w:tcBorders>
              <w:bottom w:val="single" w:sz="4" w:space="0" w:color="auto"/>
            </w:tcBorders>
          </w:tcPr>
          <w:p w14:paraId="12AC2199" w14:textId="01F4123D" w:rsidR="00190E9E" w:rsidRPr="00E24271" w:rsidRDefault="00DD4C36" w:rsidP="0014196B">
            <w:pPr>
              <w:spacing w:before="120" w:after="120"/>
              <w:textAlignment w:val="top"/>
            </w:pPr>
            <w:r w:rsidRPr="00E24271">
              <w:t xml:space="preserve">View the beneficiary’s </w:t>
            </w:r>
            <w:r w:rsidRPr="00E24271">
              <w:rPr>
                <w:b/>
              </w:rPr>
              <w:t>Amount After LIS</w:t>
            </w:r>
            <w:r w:rsidRPr="00E24271">
              <w:t xml:space="preserve"> in </w:t>
            </w:r>
            <w:r w:rsidR="00F14F37" w:rsidRPr="00E24271">
              <w:rPr>
                <w:b/>
              </w:rPr>
              <w:t xml:space="preserve">Compass </w:t>
            </w:r>
            <w:r w:rsidR="00190E9E" w:rsidRPr="00E24271">
              <w:t>to verify whether LIS fully covers the beneficiary’s premium for the current plan year.</w:t>
            </w:r>
          </w:p>
          <w:p w14:paraId="7091966A" w14:textId="77777777" w:rsidR="00DD4C36" w:rsidRPr="00E24271" w:rsidRDefault="00DD4C36" w:rsidP="0014196B">
            <w:pPr>
              <w:pStyle w:val="NormalWeb"/>
              <w:spacing w:before="120" w:beforeAutospacing="0" w:after="120" w:afterAutospacing="0"/>
              <w:textAlignment w:val="top"/>
              <w:rPr>
                <w:b/>
              </w:rPr>
            </w:pPr>
          </w:p>
          <w:p w14:paraId="1C444451" w14:textId="3BAD58A8" w:rsidR="00F14F37" w:rsidRPr="00E24271" w:rsidRDefault="00F14F37" w:rsidP="0014196B">
            <w:pPr>
              <w:pStyle w:val="NormalWeb"/>
              <w:numPr>
                <w:ilvl w:val="0"/>
                <w:numId w:val="10"/>
              </w:numPr>
              <w:spacing w:before="120" w:beforeAutospacing="0" w:after="120" w:afterAutospacing="0"/>
              <w:textAlignment w:val="top"/>
            </w:pPr>
            <w:r w:rsidRPr="00E24271">
              <w:t xml:space="preserve">Navigate to the </w:t>
            </w:r>
            <w:r w:rsidRPr="00E24271">
              <w:rPr>
                <w:b/>
              </w:rPr>
              <w:t xml:space="preserve">Medicare D </w:t>
            </w:r>
            <w:r w:rsidRPr="00E24271">
              <w:t xml:space="preserve">tab </w:t>
            </w:r>
            <w:r w:rsidR="00E5146C" w:rsidRPr="00E24271">
              <w:t>and c</w:t>
            </w:r>
            <w:r w:rsidRPr="00E24271">
              <w:t>lick</w:t>
            </w:r>
            <w:r w:rsidR="00E5146C" w:rsidRPr="00E24271">
              <w:t xml:space="preserve"> the</w:t>
            </w:r>
            <w:r w:rsidRPr="00E24271">
              <w:t xml:space="preserve"> </w:t>
            </w:r>
            <w:r w:rsidRPr="00E24271">
              <w:rPr>
                <w:b/>
              </w:rPr>
              <w:t>Premium Billing</w:t>
            </w:r>
            <w:r w:rsidRPr="00E24271">
              <w:t xml:space="preserve"> tab.</w:t>
            </w:r>
          </w:p>
          <w:p w14:paraId="01FD88CF" w14:textId="181E68DB" w:rsidR="00F14F37" w:rsidRPr="00E24271" w:rsidRDefault="00F14F37" w:rsidP="0014196B">
            <w:pPr>
              <w:pStyle w:val="NormalWeb"/>
              <w:numPr>
                <w:ilvl w:val="0"/>
                <w:numId w:val="10"/>
              </w:numPr>
              <w:spacing w:before="120" w:beforeAutospacing="0" w:after="120" w:afterAutospacing="0"/>
              <w:textAlignment w:val="top"/>
            </w:pPr>
            <w:r w:rsidRPr="00E24271">
              <w:t xml:space="preserve">Review the </w:t>
            </w:r>
            <w:r w:rsidRPr="00E24271">
              <w:rPr>
                <w:b/>
                <w:bCs/>
              </w:rPr>
              <w:t>Rate Dat</w:t>
            </w:r>
            <w:r w:rsidR="00E5146C" w:rsidRPr="00E24271">
              <w:rPr>
                <w:b/>
                <w:bCs/>
              </w:rPr>
              <w:t>a</w:t>
            </w:r>
            <w:r w:rsidRPr="00E24271">
              <w:t xml:space="preserve"> section</w:t>
            </w:r>
            <w:r w:rsidR="00E5146C" w:rsidRPr="00E24271">
              <w:t>.</w:t>
            </w:r>
            <w:r w:rsidRPr="00E24271">
              <w:t xml:space="preserve"> (</w:t>
            </w:r>
            <w:r w:rsidR="00E5146C" w:rsidRPr="00E24271">
              <w:t>C</w:t>
            </w:r>
            <w:r w:rsidRPr="00E24271">
              <w:t>lick the chevron arrow to expand/collapse each section</w:t>
            </w:r>
            <w:r w:rsidR="00E5146C" w:rsidRPr="00E24271">
              <w:t>.</w:t>
            </w:r>
            <w:r w:rsidRPr="00E24271">
              <w:t xml:space="preserve">) </w:t>
            </w:r>
          </w:p>
          <w:p w14:paraId="76761535" w14:textId="77777777" w:rsidR="00F14F37" w:rsidRPr="00E24271" w:rsidRDefault="00F14F37" w:rsidP="0014196B">
            <w:pPr>
              <w:pStyle w:val="NormalWeb"/>
              <w:spacing w:before="120" w:beforeAutospacing="0" w:after="120" w:afterAutospacing="0"/>
              <w:jc w:val="center"/>
              <w:textAlignment w:val="top"/>
            </w:pPr>
          </w:p>
          <w:p w14:paraId="05709042" w14:textId="62BFDE35" w:rsidR="00DD4C36" w:rsidRPr="00E24271" w:rsidRDefault="002C7C7B" w:rsidP="0014196B">
            <w:pPr>
              <w:spacing w:before="120" w:after="120"/>
              <w:jc w:val="center"/>
              <w:textAlignment w:val="top"/>
              <w:rPr>
                <w:noProof/>
              </w:rPr>
            </w:pPr>
            <w:r w:rsidRPr="002C7C7B">
              <w:rPr>
                <w:noProof/>
              </w:rPr>
              <w:drawing>
                <wp:inline distT="0" distB="0" distL="0" distR="0" wp14:anchorId="3A247561" wp14:editId="23B7D671">
                  <wp:extent cx="6628571" cy="1514286"/>
                  <wp:effectExtent l="0" t="0" r="1270" b="0"/>
                  <wp:docPr id="112236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68237" name=""/>
                          <pic:cNvPicPr/>
                        </pic:nvPicPr>
                        <pic:blipFill>
                          <a:blip r:embed="rId21"/>
                          <a:stretch>
                            <a:fillRect/>
                          </a:stretch>
                        </pic:blipFill>
                        <pic:spPr>
                          <a:xfrm>
                            <a:off x="0" y="0"/>
                            <a:ext cx="6628571" cy="1514286"/>
                          </a:xfrm>
                          <a:prstGeom prst="rect">
                            <a:avLst/>
                          </a:prstGeom>
                        </pic:spPr>
                      </pic:pic>
                    </a:graphicData>
                  </a:graphic>
                </wp:inline>
              </w:drawing>
            </w:r>
          </w:p>
          <w:p w14:paraId="1AB372BB" w14:textId="77777777" w:rsidR="00231181" w:rsidRPr="00E24271" w:rsidRDefault="00231181" w:rsidP="0014196B">
            <w:pPr>
              <w:spacing w:before="120" w:after="120"/>
              <w:jc w:val="center"/>
              <w:textAlignment w:val="top"/>
            </w:pPr>
          </w:p>
        </w:tc>
      </w:tr>
      <w:tr w:rsidR="006410F3" w:rsidRPr="00E24271" w14:paraId="2E024FE9" w14:textId="77777777" w:rsidTr="002C7C7B">
        <w:trPr>
          <w:trHeight w:val="90"/>
        </w:trPr>
        <w:tc>
          <w:tcPr>
            <w:tcW w:w="238" w:type="pct"/>
            <w:vMerge/>
          </w:tcPr>
          <w:p w14:paraId="077A21A5" w14:textId="77777777" w:rsidR="00DD4C36" w:rsidRPr="00E24271" w:rsidRDefault="00DD4C36" w:rsidP="0014196B">
            <w:pPr>
              <w:spacing w:before="120" w:after="120"/>
              <w:ind w:left="360"/>
              <w:jc w:val="center"/>
              <w:rPr>
                <w:color w:val="000000"/>
                <w:szCs w:val="17"/>
              </w:rPr>
            </w:pPr>
          </w:p>
        </w:tc>
        <w:tc>
          <w:tcPr>
            <w:tcW w:w="2301" w:type="pct"/>
            <w:gridSpan w:val="5"/>
            <w:vMerge/>
          </w:tcPr>
          <w:p w14:paraId="736961B9" w14:textId="77777777" w:rsidR="00DD4C36" w:rsidRPr="00E24271" w:rsidRDefault="00DD4C36" w:rsidP="0014196B">
            <w:pPr>
              <w:spacing w:before="120" w:after="120"/>
              <w:rPr>
                <w:b/>
                <w:color w:val="000000"/>
                <w:szCs w:val="17"/>
              </w:rPr>
            </w:pPr>
          </w:p>
        </w:tc>
        <w:tc>
          <w:tcPr>
            <w:tcW w:w="275" w:type="pct"/>
            <w:shd w:val="pct12" w:color="auto" w:fill="auto"/>
          </w:tcPr>
          <w:p w14:paraId="2CD6EB8C" w14:textId="77777777" w:rsidR="00DD4C36" w:rsidRPr="00E24271" w:rsidRDefault="00DD4C36" w:rsidP="0014196B">
            <w:pPr>
              <w:spacing w:before="120" w:after="120"/>
              <w:jc w:val="center"/>
              <w:textAlignment w:val="top"/>
              <w:rPr>
                <w:b/>
              </w:rPr>
            </w:pPr>
            <w:r w:rsidRPr="00E24271">
              <w:rPr>
                <w:b/>
              </w:rPr>
              <w:t>If…</w:t>
            </w:r>
          </w:p>
        </w:tc>
        <w:tc>
          <w:tcPr>
            <w:tcW w:w="2186" w:type="pct"/>
            <w:gridSpan w:val="2"/>
            <w:shd w:val="pct12" w:color="auto" w:fill="auto"/>
          </w:tcPr>
          <w:p w14:paraId="4C171EB8" w14:textId="77777777" w:rsidR="00DD4C36" w:rsidRPr="00E24271" w:rsidRDefault="00DD4C36" w:rsidP="0014196B">
            <w:pPr>
              <w:spacing w:before="120" w:after="120"/>
              <w:jc w:val="center"/>
              <w:textAlignment w:val="top"/>
              <w:rPr>
                <w:b/>
              </w:rPr>
            </w:pPr>
            <w:r w:rsidRPr="00E24271">
              <w:rPr>
                <w:b/>
              </w:rPr>
              <w:t>Then…</w:t>
            </w:r>
          </w:p>
        </w:tc>
      </w:tr>
      <w:tr w:rsidR="006410F3" w:rsidRPr="00E24271" w14:paraId="4446D65E" w14:textId="77777777" w:rsidTr="002C7C7B">
        <w:trPr>
          <w:trHeight w:val="90"/>
        </w:trPr>
        <w:tc>
          <w:tcPr>
            <w:tcW w:w="238" w:type="pct"/>
            <w:vMerge/>
          </w:tcPr>
          <w:p w14:paraId="29C07A08" w14:textId="77777777" w:rsidR="00DD4C36" w:rsidRPr="00E24271" w:rsidRDefault="00DD4C36" w:rsidP="0014196B">
            <w:pPr>
              <w:spacing w:before="120" w:after="120"/>
              <w:ind w:left="360"/>
              <w:jc w:val="center"/>
              <w:rPr>
                <w:color w:val="000000"/>
                <w:szCs w:val="17"/>
              </w:rPr>
            </w:pPr>
          </w:p>
        </w:tc>
        <w:tc>
          <w:tcPr>
            <w:tcW w:w="2301" w:type="pct"/>
            <w:gridSpan w:val="5"/>
            <w:vMerge/>
          </w:tcPr>
          <w:p w14:paraId="58165D52" w14:textId="77777777" w:rsidR="00DD4C36" w:rsidRPr="00E24271" w:rsidRDefault="00DD4C36" w:rsidP="0014196B">
            <w:pPr>
              <w:spacing w:before="120" w:after="120"/>
              <w:rPr>
                <w:b/>
                <w:color w:val="000000"/>
                <w:szCs w:val="17"/>
              </w:rPr>
            </w:pPr>
          </w:p>
        </w:tc>
        <w:tc>
          <w:tcPr>
            <w:tcW w:w="275" w:type="pct"/>
          </w:tcPr>
          <w:p w14:paraId="6D06F983" w14:textId="77777777" w:rsidR="00DD4C36" w:rsidRPr="00E24271" w:rsidRDefault="00DD4C36" w:rsidP="0014196B">
            <w:pPr>
              <w:spacing w:before="120" w:after="120"/>
              <w:textAlignment w:val="top"/>
            </w:pPr>
            <w:r w:rsidRPr="00E24271">
              <w:t>Yes</w:t>
            </w:r>
          </w:p>
        </w:tc>
        <w:tc>
          <w:tcPr>
            <w:tcW w:w="2186" w:type="pct"/>
            <w:gridSpan w:val="2"/>
          </w:tcPr>
          <w:p w14:paraId="3F9F17EB" w14:textId="3705B013" w:rsidR="00DD4C36" w:rsidRPr="00E24271" w:rsidRDefault="00CC287A" w:rsidP="0014196B">
            <w:pPr>
              <w:spacing w:before="120" w:after="120"/>
            </w:pPr>
            <w:r w:rsidRPr="00E24271">
              <w:rPr>
                <w:noProof/>
              </w:rPr>
              <w:drawing>
                <wp:inline distT="0" distB="0" distL="0" distR="0" wp14:anchorId="6126995B" wp14:editId="7D2ADDC9">
                  <wp:extent cx="238125"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E24271">
              <w:t xml:space="preserve"> </w:t>
            </w:r>
            <w:r w:rsidR="00DD4C36" w:rsidRPr="00E24271">
              <w:t>Your Extra Help covers 100% of your premium and you have no monthly premium due.</w:t>
            </w:r>
            <w:r w:rsidR="00190E9E" w:rsidRPr="00E24271">
              <w:t xml:space="preserve"> </w:t>
            </w:r>
            <w:r w:rsidR="00DD4C36" w:rsidRPr="00E24271">
              <w:t>Because your Extra Help fully covers your monthly MED D premiums, you will not receive an invoice.</w:t>
            </w:r>
          </w:p>
          <w:p w14:paraId="556559A0" w14:textId="77777777" w:rsidR="00DD4C36" w:rsidRPr="00E24271" w:rsidRDefault="00DD4C36" w:rsidP="0014196B">
            <w:pPr>
              <w:spacing w:before="120" w:after="120"/>
            </w:pPr>
          </w:p>
          <w:p w14:paraId="396DCC63" w14:textId="73EEA6E1" w:rsidR="004B7819" w:rsidRPr="00E24271" w:rsidRDefault="0070038D" w:rsidP="0014196B">
            <w:pPr>
              <w:spacing w:before="120" w:after="120"/>
              <w:textAlignment w:val="top"/>
            </w:pPr>
            <w:r w:rsidRPr="00E24271">
              <w:t>Proceed to</w:t>
            </w:r>
            <w:r w:rsidRPr="00E24271">
              <w:rPr>
                <w:b/>
              </w:rPr>
              <w:t xml:space="preserve"> </w:t>
            </w:r>
            <w:hyperlink w:anchor="Step7" w:history="1">
              <w:r w:rsidR="00467132">
                <w:rPr>
                  <w:rStyle w:val="Hyperlink"/>
                  <w:b/>
                </w:rPr>
                <w:t>Step 7</w:t>
              </w:r>
            </w:hyperlink>
            <w:r w:rsidRPr="00E24271">
              <w:t>.</w:t>
            </w:r>
          </w:p>
        </w:tc>
      </w:tr>
      <w:tr w:rsidR="006410F3" w:rsidRPr="00E24271" w14:paraId="69B478B0" w14:textId="77777777" w:rsidTr="002C7C7B">
        <w:trPr>
          <w:trHeight w:val="90"/>
        </w:trPr>
        <w:tc>
          <w:tcPr>
            <w:tcW w:w="238" w:type="pct"/>
            <w:vMerge/>
          </w:tcPr>
          <w:p w14:paraId="6C9ABD45" w14:textId="77777777" w:rsidR="00DD4C36" w:rsidRPr="00E24271" w:rsidRDefault="00DD4C36" w:rsidP="0014196B">
            <w:pPr>
              <w:spacing w:before="120" w:after="120"/>
              <w:ind w:left="360"/>
              <w:jc w:val="center"/>
              <w:rPr>
                <w:color w:val="000000"/>
                <w:szCs w:val="17"/>
              </w:rPr>
            </w:pPr>
          </w:p>
        </w:tc>
        <w:tc>
          <w:tcPr>
            <w:tcW w:w="2301" w:type="pct"/>
            <w:gridSpan w:val="5"/>
            <w:vMerge/>
          </w:tcPr>
          <w:p w14:paraId="075BFA34" w14:textId="77777777" w:rsidR="00DD4C36" w:rsidRPr="00E24271" w:rsidRDefault="00DD4C36" w:rsidP="0014196B">
            <w:pPr>
              <w:spacing w:before="120" w:after="120"/>
              <w:rPr>
                <w:b/>
                <w:color w:val="000000"/>
                <w:szCs w:val="17"/>
              </w:rPr>
            </w:pPr>
          </w:p>
        </w:tc>
        <w:tc>
          <w:tcPr>
            <w:tcW w:w="275" w:type="pct"/>
          </w:tcPr>
          <w:p w14:paraId="6E9A535C" w14:textId="77777777" w:rsidR="00DD4C36" w:rsidRPr="00E24271" w:rsidRDefault="00DD4C36" w:rsidP="0014196B">
            <w:pPr>
              <w:spacing w:before="120" w:after="120"/>
              <w:textAlignment w:val="top"/>
            </w:pPr>
            <w:r w:rsidRPr="00E24271">
              <w:t>No</w:t>
            </w:r>
          </w:p>
        </w:tc>
        <w:tc>
          <w:tcPr>
            <w:tcW w:w="2186" w:type="pct"/>
            <w:gridSpan w:val="2"/>
          </w:tcPr>
          <w:p w14:paraId="21759875" w14:textId="263271B9" w:rsidR="00190E9E" w:rsidRPr="00E24271" w:rsidRDefault="00CC287A" w:rsidP="0014196B">
            <w:pPr>
              <w:spacing w:before="120" w:after="120"/>
            </w:pPr>
            <w:r w:rsidRPr="00E24271">
              <w:rPr>
                <w:noProof/>
              </w:rPr>
              <w:drawing>
                <wp:inline distT="0" distB="0" distL="0" distR="0" wp14:anchorId="20D60F6D" wp14:editId="53740D63">
                  <wp:extent cx="238125"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E24271">
              <w:t xml:space="preserve"> </w:t>
            </w:r>
            <w:r w:rsidR="00396BEA" w:rsidRPr="00E24271">
              <w:rPr>
                <w:rStyle w:val="Hyperlink"/>
                <w:color w:val="auto"/>
                <w:u w:val="none"/>
              </w:rPr>
              <w:t>Although you have LIS, you have a monthly premium responsibility each month. The monthly LIS subsidy is &lt;$XX.XX&gt; and your monthly premium responsibility is &lt;$XX.XX&gt;.</w:t>
            </w:r>
          </w:p>
          <w:p w14:paraId="58877383" w14:textId="77777777" w:rsidR="00D81299" w:rsidRPr="00E24271" w:rsidRDefault="00D81299" w:rsidP="0014196B">
            <w:pPr>
              <w:spacing w:before="120" w:after="120"/>
              <w:textAlignment w:val="top"/>
            </w:pPr>
          </w:p>
          <w:p w14:paraId="731437FA" w14:textId="21153A59" w:rsidR="004B7819" w:rsidRPr="00E24271" w:rsidRDefault="0070038D" w:rsidP="0014196B">
            <w:pPr>
              <w:spacing w:before="120" w:after="120"/>
              <w:textAlignment w:val="top"/>
            </w:pPr>
            <w:r w:rsidRPr="00E24271">
              <w:t>Proceed to</w:t>
            </w:r>
            <w:r w:rsidR="00E07212" w:rsidRPr="00E24271">
              <w:t xml:space="preserve"> </w:t>
            </w:r>
            <w:hyperlink w:anchor="ProcessCare_Step3" w:history="1">
              <w:r w:rsidR="00E07212" w:rsidRPr="00FB69CE">
                <w:rPr>
                  <w:rStyle w:val="Hyperlink"/>
                  <w:b/>
                  <w:bCs/>
                </w:rPr>
                <w:t>Step 3</w:t>
              </w:r>
              <w:r w:rsidR="005542A3" w:rsidRPr="00FB69CE">
                <w:rPr>
                  <w:rStyle w:val="Hyperlink"/>
                  <w:b/>
                  <w:bCs/>
                </w:rPr>
                <w:t>.</w:t>
              </w:r>
            </w:hyperlink>
          </w:p>
        </w:tc>
      </w:tr>
      <w:tr w:rsidR="0059694F" w:rsidRPr="00E24271" w14:paraId="49963E32" w14:textId="77777777" w:rsidTr="002C7C7B">
        <w:trPr>
          <w:trHeight w:val="6192"/>
        </w:trPr>
        <w:tc>
          <w:tcPr>
            <w:tcW w:w="238" w:type="pct"/>
            <w:vMerge w:val="restart"/>
          </w:tcPr>
          <w:p w14:paraId="13A551DB" w14:textId="37217285" w:rsidR="00F518E2" w:rsidRPr="00E24271" w:rsidRDefault="00585BA9" w:rsidP="0014196B">
            <w:pPr>
              <w:spacing w:before="120" w:after="120"/>
              <w:jc w:val="center"/>
              <w:rPr>
                <w:b/>
                <w:color w:val="000000"/>
                <w:szCs w:val="17"/>
              </w:rPr>
            </w:pPr>
            <w:bookmarkStart w:id="16" w:name="Invoice"/>
            <w:bookmarkStart w:id="17" w:name="ProcessCare_Step3"/>
            <w:r w:rsidRPr="00E24271">
              <w:rPr>
                <w:b/>
                <w:color w:val="000000"/>
                <w:szCs w:val="17"/>
              </w:rPr>
              <w:t>3</w:t>
            </w:r>
            <w:bookmarkEnd w:id="16"/>
            <w:bookmarkEnd w:id="17"/>
          </w:p>
        </w:tc>
        <w:tc>
          <w:tcPr>
            <w:tcW w:w="4762" w:type="pct"/>
            <w:gridSpan w:val="8"/>
            <w:tcBorders>
              <w:bottom w:val="single" w:sz="4" w:space="0" w:color="auto"/>
            </w:tcBorders>
          </w:tcPr>
          <w:p w14:paraId="484207C3" w14:textId="2A3C3FE5" w:rsidR="00F518E2" w:rsidRPr="00E24271" w:rsidRDefault="00F518E2" w:rsidP="0014196B">
            <w:pPr>
              <w:spacing w:before="120" w:after="120"/>
            </w:pPr>
            <w:r w:rsidRPr="00E24271">
              <w:t xml:space="preserve">Search for the invoice in question in </w:t>
            </w:r>
            <w:proofErr w:type="spellStart"/>
            <w:r w:rsidR="00D734B2" w:rsidRPr="00E24271">
              <w:rPr>
                <w:b/>
              </w:rPr>
              <w:t>ONEclick</w:t>
            </w:r>
            <w:proofErr w:type="spellEnd"/>
            <w:r w:rsidR="00F3192A" w:rsidRPr="00E24271">
              <w:t>; r</w:t>
            </w:r>
            <w:r w:rsidRPr="00E24271">
              <w:t>efer to</w:t>
            </w:r>
            <w:r w:rsidR="008535E0" w:rsidRPr="00E24271">
              <w:t xml:space="preserve"> </w:t>
            </w:r>
            <w:hyperlink r:id="rId22" w:anchor="!/view?docid=6bce8cc8-2318-4271-85a3-07198190a18c" w:history="1">
              <w:r w:rsidR="0001575C" w:rsidRPr="00DF0493">
                <w:rPr>
                  <w:rStyle w:val="Hyperlink"/>
                </w:rPr>
                <w:t>Compass MED D - Viewing Correspondence and Requesting Reprints</w:t>
              </w:r>
              <w:r w:rsidR="006A05D4" w:rsidRPr="00DF0493">
                <w:rPr>
                  <w:rStyle w:val="Hyperlink"/>
                </w:rPr>
                <w:t xml:space="preserve"> (061763)</w:t>
              </w:r>
              <w:r w:rsidR="000A4DEE">
                <w:rPr>
                  <w:rStyle w:val="Hyperlink"/>
                </w:rPr>
                <w:t>.</w:t>
              </w:r>
            </w:hyperlink>
            <w:r w:rsidR="000A4DEE" w:rsidRPr="00E24271">
              <w:t xml:space="preserve"> </w:t>
            </w:r>
          </w:p>
          <w:p w14:paraId="2830AF70" w14:textId="77777777" w:rsidR="00F518E2" w:rsidRPr="00E24271" w:rsidRDefault="00F518E2" w:rsidP="0014196B">
            <w:pPr>
              <w:spacing w:before="120" w:after="120"/>
            </w:pPr>
          </w:p>
          <w:p w14:paraId="6EC72F3B" w14:textId="4F220B65" w:rsidR="00F518E2" w:rsidRPr="0014196B" w:rsidRDefault="00F518E2" w:rsidP="0014196B">
            <w:pPr>
              <w:spacing w:before="120" w:after="120"/>
            </w:pPr>
            <w:r w:rsidRPr="00E24271">
              <w:rPr>
                <w:b/>
              </w:rPr>
              <w:t>N</w:t>
            </w:r>
            <w:r w:rsidR="00DF52EB" w:rsidRPr="00E24271">
              <w:rPr>
                <w:b/>
              </w:rPr>
              <w:t>ote</w:t>
            </w:r>
            <w:r w:rsidRPr="00E24271">
              <w:rPr>
                <w:b/>
                <w:bCs/>
              </w:rPr>
              <w:t>:</w:t>
            </w:r>
            <w:r w:rsidRPr="00E24271">
              <w:t xml:space="preserve"> If </w:t>
            </w:r>
            <w:r w:rsidRPr="0014196B">
              <w:t>an invoice is not listed for a particular month, no invoice was generated in that month or mailed to the beneficiary.</w:t>
            </w:r>
          </w:p>
          <w:p w14:paraId="6A6BD893" w14:textId="77777777" w:rsidR="00F518E2" w:rsidRPr="0014196B" w:rsidRDefault="00F518E2"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Invoices are viewable in </w:t>
            </w:r>
            <w:proofErr w:type="spellStart"/>
            <w:r w:rsidR="00E6186F" w:rsidRPr="0014196B">
              <w:rPr>
                <w:rFonts w:ascii="Verdana" w:hAnsi="Verdana"/>
                <w:sz w:val="24"/>
                <w:szCs w:val="24"/>
              </w:rPr>
              <w:t>ONEclick</w:t>
            </w:r>
            <w:proofErr w:type="spellEnd"/>
            <w:r w:rsidR="00E6186F" w:rsidRPr="0014196B">
              <w:rPr>
                <w:rFonts w:ascii="Verdana" w:hAnsi="Verdana"/>
                <w:sz w:val="24"/>
                <w:szCs w:val="24"/>
              </w:rPr>
              <w:t xml:space="preserve"> </w:t>
            </w:r>
            <w:r w:rsidRPr="0014196B">
              <w:rPr>
                <w:rFonts w:ascii="Verdana" w:hAnsi="Verdana"/>
                <w:sz w:val="24"/>
                <w:szCs w:val="24"/>
              </w:rPr>
              <w:t>within 72 hours of being generated.</w:t>
            </w:r>
          </w:p>
          <w:p w14:paraId="46608034" w14:textId="77777777" w:rsidR="00F518E2" w:rsidRPr="0014196B" w:rsidRDefault="00F518E2"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If the invoice is viewable in </w:t>
            </w:r>
            <w:proofErr w:type="spellStart"/>
            <w:r w:rsidR="00E6186F" w:rsidRPr="0014196B">
              <w:rPr>
                <w:rFonts w:ascii="Verdana" w:hAnsi="Verdana"/>
                <w:sz w:val="24"/>
                <w:szCs w:val="24"/>
              </w:rPr>
              <w:t>ONEclick</w:t>
            </w:r>
            <w:proofErr w:type="spellEnd"/>
            <w:r w:rsidR="00E6186F" w:rsidRPr="0014196B">
              <w:rPr>
                <w:rFonts w:ascii="Verdana" w:hAnsi="Verdana"/>
                <w:sz w:val="24"/>
                <w:szCs w:val="24"/>
              </w:rPr>
              <w:t xml:space="preserve"> </w:t>
            </w:r>
            <w:r w:rsidRPr="0014196B">
              <w:rPr>
                <w:rFonts w:ascii="Verdana" w:hAnsi="Verdana"/>
                <w:sz w:val="24"/>
                <w:szCs w:val="24"/>
              </w:rPr>
              <w:t>but the beneficiary has not received it yet, advise the beneficiary that the invoice has been mailed.</w:t>
            </w:r>
          </w:p>
          <w:p w14:paraId="7F232DF1" w14:textId="77777777" w:rsidR="00F518E2" w:rsidRPr="0014196B" w:rsidRDefault="00F518E2" w:rsidP="0014196B">
            <w:pPr>
              <w:spacing w:before="120" w:after="120"/>
            </w:pPr>
          </w:p>
          <w:p w14:paraId="03A67BB4" w14:textId="681BFF20" w:rsidR="00F518E2" w:rsidRPr="0014196B" w:rsidRDefault="00F518E2" w:rsidP="0014196B">
            <w:pPr>
              <w:spacing w:before="120" w:after="120"/>
            </w:pPr>
            <w:r w:rsidRPr="0014196B">
              <w:rPr>
                <w:b/>
              </w:rPr>
              <w:t>R</w:t>
            </w:r>
            <w:r w:rsidR="00DF52EB" w:rsidRPr="0014196B">
              <w:rPr>
                <w:b/>
              </w:rPr>
              <w:t>eminder</w:t>
            </w:r>
            <w:r w:rsidR="00247BCC" w:rsidRPr="0014196B">
              <w:rPr>
                <w:b/>
              </w:rPr>
              <w:t>s</w:t>
            </w:r>
            <w:r w:rsidRPr="0014196B">
              <w:rPr>
                <w:b/>
                <w:bCs/>
              </w:rPr>
              <w:t>:</w:t>
            </w:r>
            <w:r w:rsidRPr="0014196B">
              <w:t xml:space="preserve"> Both invoices and statements are listed in </w:t>
            </w:r>
            <w:proofErr w:type="spellStart"/>
            <w:r w:rsidR="00D734B2" w:rsidRPr="0014196B">
              <w:rPr>
                <w:b/>
              </w:rPr>
              <w:t>ONEclick</w:t>
            </w:r>
            <w:proofErr w:type="spellEnd"/>
            <w:r w:rsidRPr="0014196B">
              <w:t xml:space="preserve"> as </w:t>
            </w:r>
            <w:r w:rsidRPr="0014196B">
              <w:rPr>
                <w:b/>
              </w:rPr>
              <w:t>Invoices</w:t>
            </w:r>
            <w:r w:rsidRPr="0014196B">
              <w:t xml:space="preserve"> under the </w:t>
            </w:r>
            <w:proofErr w:type="spellStart"/>
            <w:r w:rsidRPr="0014196B">
              <w:rPr>
                <w:b/>
              </w:rPr>
              <w:t>Corr_Doc_Type</w:t>
            </w:r>
            <w:proofErr w:type="spellEnd"/>
            <w:r w:rsidRPr="0014196B">
              <w:t xml:space="preserve"> column.</w:t>
            </w:r>
          </w:p>
          <w:p w14:paraId="24E45354" w14:textId="77777777" w:rsidR="00F518E2" w:rsidRPr="0014196B" w:rsidRDefault="00F518E2"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The </w:t>
            </w:r>
            <w:r w:rsidR="004D40B4" w:rsidRPr="0014196B">
              <w:rPr>
                <w:rFonts w:ascii="Verdana" w:hAnsi="Verdana"/>
                <w:sz w:val="24"/>
                <w:szCs w:val="24"/>
              </w:rPr>
              <w:t xml:space="preserve">MBI </w:t>
            </w:r>
            <w:r w:rsidRPr="0014196B">
              <w:rPr>
                <w:rFonts w:ascii="Verdana" w:hAnsi="Verdana"/>
                <w:sz w:val="24"/>
                <w:szCs w:val="24"/>
              </w:rPr>
              <w:t>value will be populated for invoices.</w:t>
            </w:r>
          </w:p>
          <w:p w14:paraId="665D7410" w14:textId="77777777" w:rsidR="00F518E2" w:rsidRPr="0014196B" w:rsidRDefault="00F518E2" w:rsidP="0014196B">
            <w:pPr>
              <w:pStyle w:val="ListParagraph"/>
              <w:numPr>
                <w:ilvl w:val="0"/>
                <w:numId w:val="10"/>
              </w:numPr>
              <w:spacing w:before="120" w:after="120"/>
              <w:contextualSpacing w:val="0"/>
              <w:rPr>
                <w:rFonts w:ascii="Verdana" w:hAnsi="Verdana"/>
                <w:sz w:val="24"/>
                <w:szCs w:val="24"/>
              </w:rPr>
            </w:pPr>
            <w:r w:rsidRPr="0014196B">
              <w:rPr>
                <w:rFonts w:ascii="Verdana" w:hAnsi="Verdana"/>
                <w:sz w:val="24"/>
                <w:szCs w:val="24"/>
              </w:rPr>
              <w:t xml:space="preserve">Statements do not show </w:t>
            </w:r>
            <w:proofErr w:type="gramStart"/>
            <w:r w:rsidRPr="0014196B">
              <w:rPr>
                <w:rFonts w:ascii="Verdana" w:hAnsi="Verdana"/>
                <w:sz w:val="24"/>
                <w:szCs w:val="24"/>
              </w:rPr>
              <w:t xml:space="preserve">the </w:t>
            </w:r>
            <w:r w:rsidR="004D40B4" w:rsidRPr="0014196B">
              <w:rPr>
                <w:rFonts w:ascii="Verdana" w:hAnsi="Verdana"/>
                <w:sz w:val="24"/>
                <w:szCs w:val="24"/>
              </w:rPr>
              <w:t>MBI</w:t>
            </w:r>
            <w:proofErr w:type="gramEnd"/>
            <w:r w:rsidRPr="0014196B">
              <w:rPr>
                <w:rFonts w:ascii="Verdana" w:hAnsi="Verdana"/>
                <w:sz w:val="24"/>
                <w:szCs w:val="24"/>
              </w:rPr>
              <w:t xml:space="preserve"> value.</w:t>
            </w:r>
          </w:p>
          <w:p w14:paraId="2A3A6CA5" w14:textId="77777777" w:rsidR="00F518E2" w:rsidRPr="0014196B" w:rsidRDefault="00F518E2" w:rsidP="0014196B">
            <w:pPr>
              <w:spacing w:before="120" w:after="120"/>
              <w:jc w:val="center"/>
              <w:rPr>
                <w:noProof/>
              </w:rPr>
            </w:pPr>
          </w:p>
          <w:p w14:paraId="5A3FD4E2" w14:textId="7F91CB3F" w:rsidR="000D6088" w:rsidRPr="00E24271" w:rsidRDefault="002C7C7B" w:rsidP="0014196B">
            <w:pPr>
              <w:spacing w:before="120" w:after="120"/>
              <w:jc w:val="center"/>
              <w:rPr>
                <w:b/>
                <w:noProof/>
              </w:rPr>
            </w:pPr>
            <w:r w:rsidRPr="002C7C7B">
              <w:rPr>
                <w:noProof/>
              </w:rPr>
              <w:drawing>
                <wp:inline distT="0" distB="0" distL="0" distR="0" wp14:anchorId="0ED6E20C" wp14:editId="285C8F49">
                  <wp:extent cx="8229600" cy="1548397"/>
                  <wp:effectExtent l="0" t="0" r="0" b="0"/>
                  <wp:docPr id="77041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12169" name=""/>
                          <pic:cNvPicPr/>
                        </pic:nvPicPr>
                        <pic:blipFill>
                          <a:blip r:embed="rId23"/>
                          <a:stretch>
                            <a:fillRect/>
                          </a:stretch>
                        </pic:blipFill>
                        <pic:spPr>
                          <a:xfrm>
                            <a:off x="0" y="0"/>
                            <a:ext cx="8229600" cy="1548397"/>
                          </a:xfrm>
                          <a:prstGeom prst="rect">
                            <a:avLst/>
                          </a:prstGeom>
                        </pic:spPr>
                      </pic:pic>
                    </a:graphicData>
                  </a:graphic>
                </wp:inline>
              </w:drawing>
            </w:r>
          </w:p>
          <w:p w14:paraId="66D9B8DF" w14:textId="77777777" w:rsidR="00E6186F" w:rsidRPr="00E24271" w:rsidRDefault="00E6186F" w:rsidP="0014196B">
            <w:pPr>
              <w:spacing w:before="120" w:after="120"/>
              <w:jc w:val="center"/>
              <w:rPr>
                <w:b/>
              </w:rPr>
            </w:pPr>
          </w:p>
        </w:tc>
      </w:tr>
      <w:tr w:rsidR="00BE6B3E" w:rsidRPr="00E24271" w14:paraId="1753F1E1" w14:textId="77777777" w:rsidTr="002C7C7B">
        <w:trPr>
          <w:trHeight w:val="90"/>
        </w:trPr>
        <w:tc>
          <w:tcPr>
            <w:tcW w:w="238" w:type="pct"/>
            <w:vMerge/>
          </w:tcPr>
          <w:p w14:paraId="23DCCF52" w14:textId="77777777" w:rsidR="00F518E2" w:rsidRPr="00E24271" w:rsidRDefault="00F518E2" w:rsidP="0014196B">
            <w:pPr>
              <w:spacing w:before="120" w:after="120"/>
              <w:ind w:left="360"/>
              <w:jc w:val="center"/>
              <w:rPr>
                <w:b/>
                <w:color w:val="000000"/>
                <w:szCs w:val="17"/>
              </w:rPr>
            </w:pPr>
          </w:p>
        </w:tc>
        <w:tc>
          <w:tcPr>
            <w:tcW w:w="901" w:type="pct"/>
            <w:gridSpan w:val="3"/>
            <w:tcBorders>
              <w:bottom w:val="single" w:sz="4" w:space="0" w:color="auto"/>
            </w:tcBorders>
            <w:shd w:val="pct12" w:color="auto" w:fill="auto"/>
          </w:tcPr>
          <w:p w14:paraId="690A3761" w14:textId="77777777" w:rsidR="00F518E2" w:rsidRPr="00E24271" w:rsidRDefault="00F518E2" w:rsidP="0014196B">
            <w:pPr>
              <w:spacing w:before="120" w:after="120"/>
              <w:jc w:val="center"/>
              <w:rPr>
                <w:b/>
              </w:rPr>
            </w:pPr>
            <w:r w:rsidRPr="00E24271">
              <w:rPr>
                <w:b/>
              </w:rPr>
              <w:t>If the requested invoice was…</w:t>
            </w:r>
          </w:p>
        </w:tc>
        <w:tc>
          <w:tcPr>
            <w:tcW w:w="3862" w:type="pct"/>
            <w:gridSpan w:val="5"/>
            <w:tcBorders>
              <w:bottom w:val="single" w:sz="4" w:space="0" w:color="auto"/>
            </w:tcBorders>
            <w:shd w:val="pct12" w:color="auto" w:fill="auto"/>
          </w:tcPr>
          <w:p w14:paraId="47FB8617" w14:textId="77777777" w:rsidR="00F518E2" w:rsidRPr="00E24271" w:rsidRDefault="00F518E2" w:rsidP="0014196B">
            <w:pPr>
              <w:spacing w:before="120" w:after="120"/>
              <w:jc w:val="center"/>
              <w:rPr>
                <w:b/>
              </w:rPr>
            </w:pPr>
            <w:r w:rsidRPr="00E24271">
              <w:rPr>
                <w:b/>
              </w:rPr>
              <w:t>Then…</w:t>
            </w:r>
          </w:p>
        </w:tc>
      </w:tr>
      <w:tr w:rsidR="00BE6B3E" w:rsidRPr="00E24271" w14:paraId="7D7F2A8C" w14:textId="77777777" w:rsidTr="002C7C7B">
        <w:trPr>
          <w:trHeight w:val="377"/>
        </w:trPr>
        <w:tc>
          <w:tcPr>
            <w:tcW w:w="238" w:type="pct"/>
            <w:vMerge/>
          </w:tcPr>
          <w:p w14:paraId="0A731032" w14:textId="77777777" w:rsidR="00F518E2" w:rsidRPr="00E24271" w:rsidRDefault="00F518E2" w:rsidP="0014196B">
            <w:pPr>
              <w:spacing w:before="120" w:after="120"/>
              <w:ind w:left="360"/>
              <w:jc w:val="center"/>
              <w:rPr>
                <w:b/>
                <w:color w:val="000000"/>
                <w:szCs w:val="17"/>
              </w:rPr>
            </w:pPr>
          </w:p>
        </w:tc>
        <w:tc>
          <w:tcPr>
            <w:tcW w:w="901" w:type="pct"/>
            <w:gridSpan w:val="3"/>
            <w:vMerge w:val="restart"/>
          </w:tcPr>
          <w:p w14:paraId="7B40FE44" w14:textId="77777777" w:rsidR="00F518E2" w:rsidRPr="00E24271" w:rsidRDefault="00F518E2" w:rsidP="0014196B">
            <w:pPr>
              <w:spacing w:before="120" w:after="120"/>
              <w:rPr>
                <w:b/>
              </w:rPr>
            </w:pPr>
            <w:r w:rsidRPr="00E24271">
              <w:rPr>
                <w:b/>
              </w:rPr>
              <w:t xml:space="preserve">NOT </w:t>
            </w:r>
            <w:r w:rsidRPr="00E24271">
              <w:t>sent</w:t>
            </w:r>
          </w:p>
        </w:tc>
        <w:tc>
          <w:tcPr>
            <w:tcW w:w="3862" w:type="pct"/>
            <w:gridSpan w:val="5"/>
            <w:tcBorders>
              <w:bottom w:val="single" w:sz="4" w:space="0" w:color="auto"/>
            </w:tcBorders>
          </w:tcPr>
          <w:p w14:paraId="25104DA3" w14:textId="172F3CE8" w:rsidR="004B7819" w:rsidRPr="00E24271" w:rsidRDefault="00F518E2" w:rsidP="0014196B">
            <w:pPr>
              <w:spacing w:before="120" w:after="120"/>
              <w:rPr>
                <w:b/>
              </w:rPr>
            </w:pPr>
            <w:r w:rsidRPr="00E24271">
              <w:t>Research the reason the requested invoice was not sent.</w:t>
            </w:r>
          </w:p>
        </w:tc>
      </w:tr>
      <w:tr w:rsidR="006410F3" w:rsidRPr="00E24271" w14:paraId="6F5FD818" w14:textId="77777777" w:rsidTr="002C7C7B">
        <w:trPr>
          <w:trHeight w:val="440"/>
        </w:trPr>
        <w:tc>
          <w:tcPr>
            <w:tcW w:w="238" w:type="pct"/>
            <w:vMerge/>
          </w:tcPr>
          <w:p w14:paraId="12902FE1" w14:textId="77777777" w:rsidR="00F518E2" w:rsidRPr="00E24271" w:rsidRDefault="00F518E2" w:rsidP="0014196B">
            <w:pPr>
              <w:spacing w:before="120" w:after="120"/>
              <w:ind w:left="360"/>
              <w:jc w:val="center"/>
              <w:rPr>
                <w:b/>
                <w:color w:val="000000"/>
                <w:szCs w:val="17"/>
              </w:rPr>
            </w:pPr>
          </w:p>
        </w:tc>
        <w:tc>
          <w:tcPr>
            <w:tcW w:w="901" w:type="pct"/>
            <w:gridSpan w:val="3"/>
            <w:vMerge/>
          </w:tcPr>
          <w:p w14:paraId="40897752" w14:textId="77777777" w:rsidR="00F518E2" w:rsidRPr="00E24271" w:rsidRDefault="00F518E2" w:rsidP="0014196B">
            <w:pPr>
              <w:spacing w:before="120" w:after="120"/>
              <w:rPr>
                <w:b/>
              </w:rPr>
            </w:pPr>
          </w:p>
        </w:tc>
        <w:tc>
          <w:tcPr>
            <w:tcW w:w="1322" w:type="pct"/>
            <w:tcBorders>
              <w:bottom w:val="single" w:sz="4" w:space="0" w:color="auto"/>
            </w:tcBorders>
            <w:shd w:val="clear" w:color="auto" w:fill="D9D9D9"/>
          </w:tcPr>
          <w:p w14:paraId="74B3618C" w14:textId="77777777" w:rsidR="00F518E2" w:rsidRPr="00E24271" w:rsidRDefault="00F518E2" w:rsidP="0014196B">
            <w:pPr>
              <w:spacing w:before="120" w:after="120"/>
              <w:jc w:val="center"/>
            </w:pPr>
            <w:r w:rsidRPr="00E24271">
              <w:rPr>
                <w:b/>
              </w:rPr>
              <w:t>If the reason the requested invoice was not sent out was because the beneficiary…</w:t>
            </w:r>
          </w:p>
        </w:tc>
        <w:tc>
          <w:tcPr>
            <w:tcW w:w="2540" w:type="pct"/>
            <w:gridSpan w:val="4"/>
            <w:tcBorders>
              <w:bottom w:val="single" w:sz="4" w:space="0" w:color="auto"/>
            </w:tcBorders>
            <w:shd w:val="clear" w:color="auto" w:fill="D9D9D9"/>
          </w:tcPr>
          <w:p w14:paraId="20B2331E" w14:textId="77777777" w:rsidR="00F518E2" w:rsidRPr="00E24271" w:rsidRDefault="00F518E2" w:rsidP="0014196B">
            <w:pPr>
              <w:spacing w:before="120" w:after="120"/>
              <w:jc w:val="center"/>
            </w:pPr>
            <w:r w:rsidRPr="00E24271">
              <w:rPr>
                <w:b/>
              </w:rPr>
              <w:t>Then…</w:t>
            </w:r>
          </w:p>
        </w:tc>
      </w:tr>
      <w:tr w:rsidR="006410F3" w:rsidRPr="00E24271" w14:paraId="6118FFBA" w14:textId="77777777" w:rsidTr="002C7C7B">
        <w:trPr>
          <w:trHeight w:val="1031"/>
        </w:trPr>
        <w:tc>
          <w:tcPr>
            <w:tcW w:w="238" w:type="pct"/>
            <w:vMerge/>
          </w:tcPr>
          <w:p w14:paraId="4AF1F486" w14:textId="77777777" w:rsidR="00190E9E" w:rsidRPr="00E24271" w:rsidRDefault="00190E9E" w:rsidP="0014196B">
            <w:pPr>
              <w:spacing w:before="120" w:after="120"/>
              <w:ind w:left="360"/>
              <w:jc w:val="center"/>
              <w:rPr>
                <w:b/>
                <w:color w:val="000000"/>
                <w:szCs w:val="17"/>
              </w:rPr>
            </w:pPr>
          </w:p>
        </w:tc>
        <w:tc>
          <w:tcPr>
            <w:tcW w:w="901" w:type="pct"/>
            <w:gridSpan w:val="3"/>
            <w:vMerge/>
          </w:tcPr>
          <w:p w14:paraId="3F3E906C" w14:textId="77777777" w:rsidR="00190E9E" w:rsidRPr="00E24271" w:rsidRDefault="00190E9E" w:rsidP="0014196B">
            <w:pPr>
              <w:spacing w:before="120" w:after="120"/>
              <w:rPr>
                <w:b/>
              </w:rPr>
            </w:pPr>
          </w:p>
        </w:tc>
        <w:tc>
          <w:tcPr>
            <w:tcW w:w="1322" w:type="pct"/>
            <w:tcBorders>
              <w:bottom w:val="single" w:sz="4" w:space="0" w:color="auto"/>
            </w:tcBorders>
          </w:tcPr>
          <w:p w14:paraId="5E374D9C" w14:textId="77777777" w:rsidR="00190E9E" w:rsidRPr="00E24271" w:rsidRDefault="00190E9E" w:rsidP="0014196B">
            <w:pPr>
              <w:spacing w:before="120" w:after="120"/>
            </w:pPr>
            <w:r w:rsidRPr="00E24271">
              <w:t>Had recently enrolled in the plan</w:t>
            </w:r>
          </w:p>
        </w:tc>
        <w:tc>
          <w:tcPr>
            <w:tcW w:w="2540" w:type="pct"/>
            <w:gridSpan w:val="4"/>
            <w:tcBorders>
              <w:bottom w:val="single" w:sz="4" w:space="0" w:color="auto"/>
            </w:tcBorders>
          </w:tcPr>
          <w:p w14:paraId="0AA9335D" w14:textId="0A403E11" w:rsidR="00190E9E" w:rsidRPr="00E24271" w:rsidRDefault="00CC287A" w:rsidP="0014196B">
            <w:pPr>
              <w:spacing w:before="120" w:after="120"/>
            </w:pPr>
            <w:r w:rsidRPr="00E24271">
              <w:rPr>
                <w:noProof/>
              </w:rPr>
              <w:drawing>
                <wp:inline distT="0" distB="0" distL="0" distR="0" wp14:anchorId="5412EE66" wp14:editId="1D6CFF0E">
                  <wp:extent cx="238125"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E24271">
              <w:t xml:space="preserve"> </w:t>
            </w:r>
            <w:r w:rsidR="00190E9E" w:rsidRPr="00E24271">
              <w:t xml:space="preserve">The plan is in the process of mailing invoices. It can take 1-2 months before your first invoice is sent. No payment is due until you receive an </w:t>
            </w:r>
            <w:proofErr w:type="gramStart"/>
            <w:r w:rsidR="00190E9E" w:rsidRPr="00E24271">
              <w:t>invoice</w:t>
            </w:r>
            <w:proofErr w:type="gramEnd"/>
            <w:r w:rsidR="00190E9E" w:rsidRPr="00E24271">
              <w:t xml:space="preserve"> and your benefits will not be affected.</w:t>
            </w:r>
          </w:p>
          <w:p w14:paraId="18243A86" w14:textId="77777777" w:rsidR="00190E9E" w:rsidRPr="00E24271" w:rsidRDefault="00190E9E" w:rsidP="0014196B">
            <w:pPr>
              <w:spacing w:before="120" w:after="120"/>
            </w:pPr>
          </w:p>
          <w:p w14:paraId="40E5E1F3" w14:textId="5D99C4FA" w:rsidR="00190E9E" w:rsidRPr="00E24271" w:rsidRDefault="00190E9E" w:rsidP="0014196B">
            <w:pPr>
              <w:spacing w:before="120" w:after="120"/>
            </w:pPr>
            <w:r w:rsidRPr="00E24271">
              <w:rPr>
                <w:b/>
              </w:rPr>
              <w:t>Reminder</w:t>
            </w:r>
            <w:r w:rsidRPr="00E24271">
              <w:rPr>
                <w:b/>
                <w:bCs/>
              </w:rPr>
              <w:t>:</w:t>
            </w:r>
            <w:r w:rsidRPr="00E24271">
              <w:t xml:space="preserve"> Do </w:t>
            </w:r>
            <w:r w:rsidRPr="00E24271">
              <w:rPr>
                <w:b/>
              </w:rPr>
              <w:t>NOT</w:t>
            </w:r>
            <w:r w:rsidRPr="00E24271">
              <w:t xml:space="preserve"> </w:t>
            </w:r>
            <w:r w:rsidR="00C44A5A" w:rsidRPr="00E24271">
              <w:t xml:space="preserve">create </w:t>
            </w:r>
            <w:r w:rsidR="00BE6B3E" w:rsidRPr="00E24271">
              <w:t>Support</w:t>
            </w:r>
            <w:r w:rsidRPr="00E24271">
              <w:t xml:space="preserve"> </w:t>
            </w:r>
            <w:r w:rsidR="00BE6B3E" w:rsidRPr="00E24271">
              <w:t>T</w:t>
            </w:r>
            <w:r w:rsidRPr="00E24271">
              <w:t xml:space="preserve">ask requests for invoices on </w:t>
            </w:r>
            <w:r w:rsidRPr="00E24271">
              <w:rPr>
                <w:b/>
              </w:rPr>
              <w:t>future dates</w:t>
            </w:r>
            <w:r w:rsidRPr="00E24271">
              <w:t xml:space="preserve"> or when it is known the beneficiary’s account has </w:t>
            </w:r>
            <w:r w:rsidRPr="00E24271">
              <w:rPr>
                <w:b/>
              </w:rPr>
              <w:t>not yet been invoiced</w:t>
            </w:r>
            <w:r w:rsidRPr="00E24271">
              <w:t xml:space="preserve"> due to recent eligibility change or enrollment with the plan.</w:t>
            </w:r>
          </w:p>
          <w:p w14:paraId="4E19F4C1" w14:textId="77777777" w:rsidR="00EB6C94" w:rsidRPr="00E24271" w:rsidRDefault="00EB6C94" w:rsidP="0014196B">
            <w:pPr>
              <w:spacing w:before="120" w:after="120"/>
            </w:pPr>
          </w:p>
          <w:p w14:paraId="54CF62E8" w14:textId="6F268A80" w:rsidR="00EB6C94" w:rsidRPr="00E24271" w:rsidRDefault="00EB6C94" w:rsidP="0014196B">
            <w:pPr>
              <w:spacing w:before="120" w:after="120"/>
              <w:rPr>
                <w:color w:val="333333"/>
              </w:rPr>
            </w:pPr>
            <w:r w:rsidRPr="00E24271">
              <w:rPr>
                <w:b/>
              </w:rPr>
              <w:t>CCR Process Note:</w:t>
            </w:r>
            <w:r w:rsidR="004B7819" w:rsidRPr="00E24271">
              <w:t xml:space="preserve"> </w:t>
            </w:r>
            <w:r w:rsidRPr="00E24271">
              <w:t>Refer to</w:t>
            </w:r>
            <w:r w:rsidRPr="00E24271">
              <w:rPr>
                <w:color w:val="333333"/>
              </w:rPr>
              <w:t xml:space="preserve"> </w:t>
            </w:r>
            <w:hyperlink r:id="rId24" w:anchor="!/view?docid=020e88aa-27b4-4a9e-947f-b3933e8f4b5e" w:history="1">
              <w:r w:rsidR="006A05D4" w:rsidRPr="00E24271">
                <w:rPr>
                  <w:rStyle w:val="Hyperlink"/>
                </w:rPr>
                <w:t>Aetna MED D - SilverScript - New Enrollee Invoice Grid Job Aid for 2025 (023724)</w:t>
              </w:r>
            </w:hyperlink>
            <w:r w:rsidRPr="00E24271">
              <w:rPr>
                <w:color w:val="333333"/>
              </w:rPr>
              <w:t>.</w:t>
            </w:r>
          </w:p>
          <w:p w14:paraId="142EE29D" w14:textId="77777777" w:rsidR="00CE3D92" w:rsidRPr="00E24271" w:rsidRDefault="00CE3D92" w:rsidP="0014196B">
            <w:pPr>
              <w:spacing w:before="120" w:after="120"/>
              <w:rPr>
                <w:b/>
              </w:rPr>
            </w:pPr>
          </w:p>
          <w:p w14:paraId="33125378" w14:textId="03CA3BEA" w:rsidR="00190E9E" w:rsidRPr="00E24271" w:rsidRDefault="00CE3D92" w:rsidP="0014196B">
            <w:pPr>
              <w:spacing w:before="120" w:after="120"/>
              <w:rPr>
                <w:b/>
              </w:rPr>
            </w:pPr>
            <w:r w:rsidRPr="00E24271">
              <w:t>Proceed to</w:t>
            </w:r>
            <w:r w:rsidRPr="00E24271">
              <w:rPr>
                <w:b/>
              </w:rPr>
              <w:t xml:space="preserve"> </w:t>
            </w:r>
            <w:hyperlink w:anchor="Step7" w:history="1">
              <w:r w:rsidR="00467132">
                <w:rPr>
                  <w:rStyle w:val="Hyperlink"/>
                  <w:b/>
                </w:rPr>
                <w:t>Step 7</w:t>
              </w:r>
            </w:hyperlink>
            <w:r w:rsidRPr="00E24271">
              <w:t>.</w:t>
            </w:r>
          </w:p>
        </w:tc>
      </w:tr>
      <w:tr w:rsidR="006410F3" w:rsidRPr="00E24271" w14:paraId="79FFA3DD" w14:textId="77777777" w:rsidTr="002C7C7B">
        <w:trPr>
          <w:trHeight w:val="1031"/>
        </w:trPr>
        <w:tc>
          <w:tcPr>
            <w:tcW w:w="238" w:type="pct"/>
            <w:vMerge/>
          </w:tcPr>
          <w:p w14:paraId="17177A4F" w14:textId="77777777" w:rsidR="00190E9E" w:rsidRPr="00E24271" w:rsidRDefault="00190E9E" w:rsidP="0014196B">
            <w:pPr>
              <w:spacing w:before="120" w:after="120"/>
              <w:ind w:left="360"/>
              <w:jc w:val="center"/>
              <w:rPr>
                <w:b/>
                <w:color w:val="000000"/>
                <w:szCs w:val="17"/>
              </w:rPr>
            </w:pPr>
          </w:p>
        </w:tc>
        <w:tc>
          <w:tcPr>
            <w:tcW w:w="901" w:type="pct"/>
            <w:gridSpan w:val="3"/>
            <w:vMerge/>
          </w:tcPr>
          <w:p w14:paraId="7ABBE636" w14:textId="77777777" w:rsidR="00190E9E" w:rsidRPr="00E24271" w:rsidRDefault="00190E9E" w:rsidP="0014196B">
            <w:pPr>
              <w:spacing w:before="120" w:after="120"/>
              <w:rPr>
                <w:b/>
              </w:rPr>
            </w:pPr>
          </w:p>
        </w:tc>
        <w:tc>
          <w:tcPr>
            <w:tcW w:w="1322" w:type="pct"/>
            <w:tcBorders>
              <w:bottom w:val="single" w:sz="4" w:space="0" w:color="auto"/>
            </w:tcBorders>
          </w:tcPr>
          <w:p w14:paraId="4450128E" w14:textId="6B8EBE09" w:rsidR="00190E9E" w:rsidRPr="00E24271" w:rsidRDefault="00190E9E" w:rsidP="0014196B">
            <w:pPr>
              <w:spacing w:before="120" w:after="120"/>
            </w:pPr>
            <w:r w:rsidRPr="00E24271">
              <w:t>Was enrolled in an auto-pay option</w:t>
            </w:r>
          </w:p>
        </w:tc>
        <w:tc>
          <w:tcPr>
            <w:tcW w:w="2540" w:type="pct"/>
            <w:gridSpan w:val="4"/>
            <w:tcBorders>
              <w:bottom w:val="single" w:sz="4" w:space="0" w:color="auto"/>
            </w:tcBorders>
          </w:tcPr>
          <w:p w14:paraId="4EE4ABA6" w14:textId="5E1D4AB7" w:rsidR="00190E9E" w:rsidRPr="00E24271" w:rsidRDefault="00CC287A" w:rsidP="0014196B">
            <w:pPr>
              <w:spacing w:before="120" w:after="120"/>
            </w:pPr>
            <w:r w:rsidRPr="00E24271">
              <w:rPr>
                <w:noProof/>
              </w:rPr>
              <w:drawing>
                <wp:inline distT="0" distB="0" distL="0" distR="0" wp14:anchorId="7550B24B" wp14:editId="2BCC7848">
                  <wp:extent cx="238125" cy="20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E24271">
              <w:t xml:space="preserve"> </w:t>
            </w:r>
            <w:r w:rsidR="00190E9E" w:rsidRPr="00E24271">
              <w:t>I apologize.</w:t>
            </w:r>
            <w:r w:rsidR="00190E9E" w:rsidRPr="00E24271">
              <w:rPr>
                <w:b/>
              </w:rPr>
              <w:t xml:space="preserve"> </w:t>
            </w:r>
            <w:r w:rsidR="00190E9E" w:rsidRPr="00E24271">
              <w:t xml:space="preserve">No invoice was generated for your account for that </w:t>
            </w:r>
            <w:proofErr w:type="gramStart"/>
            <w:r w:rsidR="00190E9E" w:rsidRPr="00E24271">
              <w:t>particular month</w:t>
            </w:r>
            <w:proofErr w:type="gramEnd"/>
            <w:r w:rsidR="00190E9E" w:rsidRPr="00E24271">
              <w:t xml:space="preserve"> because you are enrolled in (Auto-Pay option)</w:t>
            </w:r>
            <w:r w:rsidR="004D40B4" w:rsidRPr="00E24271">
              <w:t>.</w:t>
            </w:r>
          </w:p>
          <w:p w14:paraId="3599E5E2" w14:textId="77777777" w:rsidR="00190E9E" w:rsidRPr="00E24271" w:rsidRDefault="00190E9E" w:rsidP="0014196B">
            <w:pPr>
              <w:spacing w:before="120" w:after="120"/>
              <w:rPr>
                <w:b/>
              </w:rPr>
            </w:pPr>
          </w:p>
          <w:p w14:paraId="6C14DC20" w14:textId="24C83A9B" w:rsidR="00190E9E" w:rsidRPr="00E24271" w:rsidRDefault="00190E9E" w:rsidP="0014196B">
            <w:pPr>
              <w:spacing w:before="120" w:after="120"/>
            </w:pPr>
            <w:r w:rsidRPr="00E24271">
              <w:rPr>
                <w:b/>
              </w:rPr>
              <w:t xml:space="preserve">Reminder: </w:t>
            </w:r>
            <w:r w:rsidRPr="00E24271">
              <w:t xml:space="preserve">Do </w:t>
            </w:r>
            <w:r w:rsidRPr="00E24271">
              <w:rPr>
                <w:b/>
                <w:color w:val="333333"/>
              </w:rPr>
              <w:t>NOT</w:t>
            </w:r>
            <w:r w:rsidRPr="00E24271">
              <w:rPr>
                <w:color w:val="333333"/>
              </w:rPr>
              <w:t xml:space="preserve"> </w:t>
            </w:r>
            <w:r w:rsidRPr="00E24271">
              <w:t xml:space="preserve">create a </w:t>
            </w:r>
            <w:r w:rsidR="00BE6B3E" w:rsidRPr="00E24271">
              <w:t>Support</w:t>
            </w:r>
            <w:r w:rsidRPr="00E24271">
              <w:t xml:space="preserve"> </w:t>
            </w:r>
            <w:r w:rsidR="00BE6B3E" w:rsidRPr="00E24271">
              <w:t>T</w:t>
            </w:r>
            <w:r w:rsidRPr="00E24271">
              <w:t xml:space="preserve">ask. </w:t>
            </w:r>
          </w:p>
          <w:p w14:paraId="2A34E67B" w14:textId="77777777" w:rsidR="00CE3D92" w:rsidRPr="00E24271" w:rsidRDefault="00CE3D92" w:rsidP="0014196B">
            <w:pPr>
              <w:spacing w:before="120" w:after="120"/>
              <w:rPr>
                <w:b/>
              </w:rPr>
            </w:pPr>
          </w:p>
          <w:p w14:paraId="774DAD56" w14:textId="64C7F028" w:rsidR="004B7819" w:rsidRPr="00E24271" w:rsidRDefault="00CE3D92" w:rsidP="0014196B">
            <w:pPr>
              <w:spacing w:before="120" w:after="120"/>
              <w:rPr>
                <w:b/>
              </w:rPr>
            </w:pPr>
            <w:r w:rsidRPr="00E24271">
              <w:t>Proceed to</w:t>
            </w:r>
            <w:r w:rsidRPr="00E24271">
              <w:rPr>
                <w:b/>
              </w:rPr>
              <w:t xml:space="preserve"> </w:t>
            </w:r>
            <w:hyperlink w:anchor="Step7" w:history="1">
              <w:r w:rsidR="00467132">
                <w:rPr>
                  <w:rStyle w:val="Hyperlink"/>
                  <w:b/>
                </w:rPr>
                <w:t>Step 7</w:t>
              </w:r>
            </w:hyperlink>
            <w:r w:rsidRPr="00E24271">
              <w:t>.</w:t>
            </w:r>
          </w:p>
        </w:tc>
      </w:tr>
      <w:tr w:rsidR="006410F3" w:rsidRPr="00E24271" w14:paraId="7FD78C75" w14:textId="77777777" w:rsidTr="002C7C7B">
        <w:trPr>
          <w:trHeight w:val="1031"/>
        </w:trPr>
        <w:tc>
          <w:tcPr>
            <w:tcW w:w="238" w:type="pct"/>
            <w:vMerge/>
          </w:tcPr>
          <w:p w14:paraId="5F3E5D94" w14:textId="77777777" w:rsidR="00190E9E" w:rsidRPr="00E24271" w:rsidRDefault="00190E9E" w:rsidP="0014196B">
            <w:pPr>
              <w:spacing w:before="120" w:after="120"/>
              <w:ind w:left="360"/>
              <w:jc w:val="center"/>
              <w:rPr>
                <w:b/>
                <w:color w:val="000000"/>
                <w:szCs w:val="17"/>
              </w:rPr>
            </w:pPr>
          </w:p>
        </w:tc>
        <w:tc>
          <w:tcPr>
            <w:tcW w:w="901" w:type="pct"/>
            <w:gridSpan w:val="3"/>
            <w:vMerge/>
          </w:tcPr>
          <w:p w14:paraId="7698E030" w14:textId="77777777" w:rsidR="00190E9E" w:rsidRPr="00E24271" w:rsidRDefault="00190E9E" w:rsidP="0014196B">
            <w:pPr>
              <w:spacing w:before="120" w:after="120"/>
              <w:rPr>
                <w:b/>
              </w:rPr>
            </w:pPr>
          </w:p>
        </w:tc>
        <w:tc>
          <w:tcPr>
            <w:tcW w:w="1322" w:type="pct"/>
            <w:tcBorders>
              <w:bottom w:val="single" w:sz="4" w:space="0" w:color="auto"/>
            </w:tcBorders>
          </w:tcPr>
          <w:p w14:paraId="09ADCEFC" w14:textId="470BAC94" w:rsidR="00190E9E" w:rsidRPr="00E24271" w:rsidRDefault="00190E9E" w:rsidP="0014196B">
            <w:pPr>
              <w:spacing w:before="120" w:after="120"/>
            </w:pPr>
            <w:r w:rsidRPr="00E24271">
              <w:t xml:space="preserve">Owed no balance </w:t>
            </w:r>
          </w:p>
        </w:tc>
        <w:tc>
          <w:tcPr>
            <w:tcW w:w="2540" w:type="pct"/>
            <w:gridSpan w:val="4"/>
            <w:tcBorders>
              <w:bottom w:val="single" w:sz="4" w:space="0" w:color="auto"/>
            </w:tcBorders>
          </w:tcPr>
          <w:p w14:paraId="6BEA508B" w14:textId="25E886AE" w:rsidR="00190E9E" w:rsidRPr="00E24271" w:rsidRDefault="00CC287A" w:rsidP="0014196B">
            <w:pPr>
              <w:spacing w:before="120" w:after="120"/>
            </w:pPr>
            <w:r w:rsidRPr="00E24271">
              <w:rPr>
                <w:noProof/>
              </w:rPr>
              <w:drawing>
                <wp:inline distT="0" distB="0" distL="0" distR="0" wp14:anchorId="33D4CF06" wp14:editId="14B5343A">
                  <wp:extent cx="238125" cy="20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E24271">
              <w:t xml:space="preserve"> </w:t>
            </w:r>
            <w:r w:rsidR="00190E9E" w:rsidRPr="00E24271">
              <w:t>You have a $0 balance. Invoices are not mailed to beneficiaries with a $0 balance because no payments are needed for the current invoice month.</w:t>
            </w:r>
          </w:p>
          <w:p w14:paraId="1720CAC7" w14:textId="77777777" w:rsidR="00190E9E" w:rsidRPr="00E24271" w:rsidRDefault="00190E9E" w:rsidP="0014196B">
            <w:pPr>
              <w:spacing w:before="120" w:after="120"/>
              <w:rPr>
                <w:b/>
              </w:rPr>
            </w:pPr>
          </w:p>
          <w:p w14:paraId="600FE585" w14:textId="64837DAD" w:rsidR="00190E9E" w:rsidRPr="00E24271" w:rsidRDefault="0065562C" w:rsidP="0014196B">
            <w:pPr>
              <w:spacing w:before="120" w:after="120"/>
            </w:pPr>
            <w:r w:rsidRPr="00E24271">
              <w:rPr>
                <w:b/>
              </w:rPr>
              <w:t>Reminder:</w:t>
            </w:r>
            <w:r w:rsidR="004B7819" w:rsidRPr="00E24271">
              <w:rPr>
                <w:b/>
              </w:rPr>
              <w:t xml:space="preserve"> </w:t>
            </w:r>
            <w:r w:rsidR="00190E9E" w:rsidRPr="00E24271">
              <w:t xml:space="preserve">Do </w:t>
            </w:r>
            <w:r w:rsidR="00190E9E" w:rsidRPr="00E24271">
              <w:rPr>
                <w:b/>
              </w:rPr>
              <w:t xml:space="preserve">not </w:t>
            </w:r>
            <w:r w:rsidR="00F3192A" w:rsidRPr="00E24271">
              <w:t xml:space="preserve">create a </w:t>
            </w:r>
            <w:r w:rsidR="00BE6B3E" w:rsidRPr="00E24271">
              <w:t>Support</w:t>
            </w:r>
            <w:r w:rsidR="00F3192A" w:rsidRPr="00E24271">
              <w:t xml:space="preserve"> </w:t>
            </w:r>
            <w:r w:rsidR="00BE6B3E" w:rsidRPr="00E24271">
              <w:t>T</w:t>
            </w:r>
            <w:r w:rsidR="00F3192A" w:rsidRPr="00E24271">
              <w:t xml:space="preserve">ask. </w:t>
            </w:r>
          </w:p>
          <w:p w14:paraId="5CE5061E" w14:textId="77777777" w:rsidR="00F3192A" w:rsidRPr="00E24271" w:rsidRDefault="00F3192A" w:rsidP="0014196B">
            <w:pPr>
              <w:spacing w:before="120" w:after="120"/>
              <w:rPr>
                <w:b/>
              </w:rPr>
            </w:pPr>
          </w:p>
          <w:p w14:paraId="03FC445E" w14:textId="34F536C4" w:rsidR="004B7819" w:rsidRPr="00E24271" w:rsidRDefault="00190E9E" w:rsidP="0014196B">
            <w:pPr>
              <w:spacing w:before="120" w:after="120"/>
              <w:rPr>
                <w:b/>
              </w:rPr>
            </w:pPr>
            <w:r w:rsidRPr="00E24271">
              <w:t>Proceed to</w:t>
            </w:r>
            <w:r w:rsidRPr="00E24271">
              <w:rPr>
                <w:b/>
              </w:rPr>
              <w:t xml:space="preserve"> </w:t>
            </w:r>
            <w:hyperlink w:anchor="Step7" w:history="1">
              <w:r w:rsidR="00467132">
                <w:rPr>
                  <w:rStyle w:val="Hyperlink"/>
                  <w:b/>
                </w:rPr>
                <w:t>Step 7</w:t>
              </w:r>
            </w:hyperlink>
            <w:r w:rsidRPr="00E24271">
              <w:t>.</w:t>
            </w:r>
          </w:p>
        </w:tc>
      </w:tr>
      <w:tr w:rsidR="006410F3" w:rsidRPr="00E24271" w14:paraId="4EB6574A" w14:textId="77777777" w:rsidTr="002C7C7B">
        <w:trPr>
          <w:trHeight w:val="1031"/>
        </w:trPr>
        <w:tc>
          <w:tcPr>
            <w:tcW w:w="238" w:type="pct"/>
            <w:vMerge/>
          </w:tcPr>
          <w:p w14:paraId="0B345B32" w14:textId="77777777" w:rsidR="00F518E2" w:rsidRPr="00E24271" w:rsidRDefault="00F518E2" w:rsidP="0014196B">
            <w:pPr>
              <w:spacing w:before="120" w:after="120"/>
              <w:ind w:left="360"/>
              <w:jc w:val="center"/>
              <w:rPr>
                <w:b/>
                <w:color w:val="000000"/>
                <w:szCs w:val="17"/>
              </w:rPr>
            </w:pPr>
          </w:p>
        </w:tc>
        <w:tc>
          <w:tcPr>
            <w:tcW w:w="901" w:type="pct"/>
            <w:gridSpan w:val="3"/>
            <w:vMerge/>
          </w:tcPr>
          <w:p w14:paraId="729B35D9" w14:textId="77777777" w:rsidR="00F518E2" w:rsidRPr="00E24271" w:rsidRDefault="00F518E2" w:rsidP="0014196B">
            <w:pPr>
              <w:spacing w:before="120" w:after="120"/>
              <w:rPr>
                <w:b/>
              </w:rPr>
            </w:pPr>
          </w:p>
        </w:tc>
        <w:tc>
          <w:tcPr>
            <w:tcW w:w="1322" w:type="pct"/>
            <w:tcBorders>
              <w:bottom w:val="single" w:sz="4" w:space="0" w:color="auto"/>
            </w:tcBorders>
          </w:tcPr>
          <w:p w14:paraId="476DB7DF" w14:textId="77777777" w:rsidR="00F518E2" w:rsidRPr="0014196B" w:rsidRDefault="00F518E2" w:rsidP="0014196B">
            <w:pPr>
              <w:spacing w:before="120" w:after="120"/>
            </w:pPr>
            <w:r w:rsidRPr="00E24271">
              <w:t xml:space="preserve">Does </w:t>
            </w:r>
            <w:r w:rsidRPr="00E24271">
              <w:rPr>
                <w:b/>
              </w:rPr>
              <w:t>NOT</w:t>
            </w:r>
            <w:r w:rsidRPr="00E24271">
              <w:t xml:space="preserve"> match </w:t>
            </w:r>
            <w:r w:rsidRPr="0014196B">
              <w:t xml:space="preserve">at least </w:t>
            </w:r>
            <w:r w:rsidRPr="0014196B">
              <w:rPr>
                <w:b/>
              </w:rPr>
              <w:t>one</w:t>
            </w:r>
            <w:r w:rsidRPr="0014196B">
              <w:t xml:space="preserve"> of the following reasons: </w:t>
            </w:r>
          </w:p>
          <w:p w14:paraId="10A9BF3D" w14:textId="7E82BDF0" w:rsidR="00190E9E" w:rsidRPr="0014196B" w:rsidRDefault="00F518E2" w:rsidP="0014196B">
            <w:pPr>
              <w:pStyle w:val="ListParagraph"/>
              <w:numPr>
                <w:ilvl w:val="0"/>
                <w:numId w:val="10"/>
              </w:numPr>
              <w:spacing w:before="120" w:after="120"/>
              <w:contextualSpacing w:val="0"/>
              <w:rPr>
                <w:rFonts w:ascii="Verdana" w:hAnsi="Verdana"/>
                <w:b/>
                <w:sz w:val="24"/>
                <w:szCs w:val="24"/>
              </w:rPr>
            </w:pPr>
            <w:r w:rsidRPr="0014196B">
              <w:rPr>
                <w:rFonts w:ascii="Verdana" w:hAnsi="Verdana"/>
                <w:sz w:val="24"/>
                <w:szCs w:val="24"/>
              </w:rPr>
              <w:t>Was enrolled in an auto-pay option</w:t>
            </w:r>
          </w:p>
          <w:p w14:paraId="184E10A1" w14:textId="78BD9B5E" w:rsidR="00190E9E" w:rsidRPr="0014196B" w:rsidRDefault="00F518E2" w:rsidP="0014196B">
            <w:pPr>
              <w:spacing w:before="120" w:after="120"/>
              <w:ind w:left="720"/>
              <w:rPr>
                <w:b/>
              </w:rPr>
            </w:pPr>
            <w:r w:rsidRPr="0014196B">
              <w:rPr>
                <w:b/>
              </w:rPr>
              <w:t>OR</w:t>
            </w:r>
          </w:p>
          <w:p w14:paraId="1A715931" w14:textId="1CFE56AB" w:rsidR="00190E9E" w:rsidRPr="0014196B" w:rsidRDefault="00F518E2" w:rsidP="0014196B">
            <w:pPr>
              <w:pStyle w:val="ListParagraph"/>
              <w:numPr>
                <w:ilvl w:val="0"/>
                <w:numId w:val="10"/>
              </w:numPr>
              <w:spacing w:before="120" w:after="120"/>
              <w:contextualSpacing w:val="0"/>
              <w:rPr>
                <w:rFonts w:ascii="Verdana" w:hAnsi="Verdana"/>
                <w:b/>
                <w:sz w:val="24"/>
                <w:szCs w:val="24"/>
              </w:rPr>
            </w:pPr>
            <w:r w:rsidRPr="0014196B">
              <w:rPr>
                <w:rFonts w:ascii="Verdana" w:hAnsi="Verdana"/>
                <w:sz w:val="24"/>
                <w:szCs w:val="24"/>
              </w:rPr>
              <w:t xml:space="preserve">Owed no balance </w:t>
            </w:r>
          </w:p>
          <w:p w14:paraId="464A77B8" w14:textId="644F98CA" w:rsidR="00190E9E" w:rsidRPr="0014196B" w:rsidRDefault="00F518E2" w:rsidP="0014196B">
            <w:pPr>
              <w:spacing w:before="120" w:after="120"/>
              <w:ind w:left="720"/>
              <w:rPr>
                <w:b/>
              </w:rPr>
            </w:pPr>
            <w:r w:rsidRPr="0014196B">
              <w:rPr>
                <w:b/>
              </w:rPr>
              <w:t>OR</w:t>
            </w:r>
          </w:p>
          <w:p w14:paraId="6DCEA39F" w14:textId="5CA55FD6" w:rsidR="00F518E2" w:rsidRPr="00E24271" w:rsidRDefault="00F518E2" w:rsidP="0014196B">
            <w:pPr>
              <w:pStyle w:val="ListParagraph"/>
              <w:numPr>
                <w:ilvl w:val="0"/>
                <w:numId w:val="10"/>
              </w:numPr>
              <w:spacing w:before="120" w:after="120"/>
              <w:contextualSpacing w:val="0"/>
              <w:rPr>
                <w:b/>
                <w:color w:val="FF0000"/>
              </w:rPr>
            </w:pPr>
            <w:r w:rsidRPr="0014196B">
              <w:rPr>
                <w:rFonts w:ascii="Verdana" w:hAnsi="Verdana"/>
                <w:sz w:val="24"/>
                <w:szCs w:val="24"/>
              </w:rPr>
              <w:t>Had recently enrolled in the plan</w:t>
            </w:r>
          </w:p>
        </w:tc>
        <w:tc>
          <w:tcPr>
            <w:tcW w:w="2540" w:type="pct"/>
            <w:gridSpan w:val="4"/>
            <w:tcBorders>
              <w:bottom w:val="single" w:sz="4" w:space="0" w:color="auto"/>
            </w:tcBorders>
          </w:tcPr>
          <w:p w14:paraId="2B67F889" w14:textId="009B57EE" w:rsidR="00F518E2" w:rsidRPr="00E24271" w:rsidRDefault="00F518E2" w:rsidP="0014196B">
            <w:pPr>
              <w:spacing w:before="120" w:after="120"/>
              <w:rPr>
                <w:b/>
              </w:rPr>
            </w:pPr>
            <w:r w:rsidRPr="00E24271">
              <w:t xml:space="preserve">Proceed to </w:t>
            </w:r>
            <w:hyperlink w:anchor="ProcessCare_Step4" w:history="1">
              <w:r w:rsidRPr="00963AFA">
                <w:rPr>
                  <w:rStyle w:val="Hyperlink"/>
                  <w:b/>
                </w:rPr>
                <w:t xml:space="preserve">Step </w:t>
              </w:r>
              <w:r w:rsidR="00585BA9" w:rsidRPr="00963AFA">
                <w:rPr>
                  <w:rStyle w:val="Hyperlink"/>
                  <w:b/>
                </w:rPr>
                <w:t>4</w:t>
              </w:r>
              <w:r w:rsidRPr="00963AFA">
                <w:rPr>
                  <w:rStyle w:val="Hyperlink"/>
                </w:rPr>
                <w:t>.</w:t>
              </w:r>
            </w:hyperlink>
          </w:p>
        </w:tc>
      </w:tr>
      <w:tr w:rsidR="00BE6B3E" w:rsidRPr="00E24271" w14:paraId="1E63EC80" w14:textId="77777777" w:rsidTr="002C7C7B">
        <w:trPr>
          <w:trHeight w:val="90"/>
        </w:trPr>
        <w:tc>
          <w:tcPr>
            <w:tcW w:w="238" w:type="pct"/>
            <w:vMerge/>
          </w:tcPr>
          <w:p w14:paraId="443FA293" w14:textId="77777777" w:rsidR="00F518E2" w:rsidRPr="00E24271" w:rsidRDefault="00F518E2" w:rsidP="0014196B">
            <w:pPr>
              <w:spacing w:before="120" w:after="120"/>
              <w:ind w:left="360"/>
              <w:jc w:val="center"/>
              <w:rPr>
                <w:b/>
                <w:color w:val="000000"/>
                <w:szCs w:val="17"/>
              </w:rPr>
            </w:pPr>
          </w:p>
        </w:tc>
        <w:tc>
          <w:tcPr>
            <w:tcW w:w="901" w:type="pct"/>
            <w:gridSpan w:val="3"/>
            <w:vMerge w:val="restart"/>
          </w:tcPr>
          <w:p w14:paraId="584CC26F" w14:textId="77777777" w:rsidR="00F518E2" w:rsidRPr="00E24271" w:rsidRDefault="00F518E2" w:rsidP="0014196B">
            <w:pPr>
              <w:spacing w:before="120" w:after="120"/>
            </w:pPr>
            <w:r w:rsidRPr="00E24271">
              <w:t>Sent</w:t>
            </w:r>
          </w:p>
        </w:tc>
        <w:tc>
          <w:tcPr>
            <w:tcW w:w="3862" w:type="pct"/>
            <w:gridSpan w:val="5"/>
            <w:tcBorders>
              <w:bottom w:val="single" w:sz="4" w:space="0" w:color="auto"/>
            </w:tcBorders>
          </w:tcPr>
          <w:p w14:paraId="13CBFEC8" w14:textId="77777777" w:rsidR="00F518E2" w:rsidRPr="00E24271" w:rsidRDefault="00F518E2" w:rsidP="0014196B">
            <w:pPr>
              <w:spacing w:before="120" w:after="120"/>
            </w:pPr>
            <w:r w:rsidRPr="00E24271">
              <w:t>Confirm that the address reflected on the invoice matches the beneficiary’s current mailing address.</w:t>
            </w:r>
          </w:p>
          <w:p w14:paraId="13FA0C0F" w14:textId="77777777" w:rsidR="00F518E2" w:rsidRPr="00E24271" w:rsidRDefault="00F518E2" w:rsidP="0014196B">
            <w:pPr>
              <w:spacing w:before="120" w:after="120"/>
            </w:pPr>
          </w:p>
          <w:p w14:paraId="695FE1BD" w14:textId="5F33AF0D" w:rsidR="00F518E2" w:rsidRPr="00E24271" w:rsidRDefault="00F518E2" w:rsidP="0014196B">
            <w:pPr>
              <w:spacing w:before="120" w:after="120"/>
              <w:rPr>
                <w:b/>
              </w:rPr>
            </w:pPr>
            <w:r w:rsidRPr="00E24271">
              <w:rPr>
                <w:b/>
              </w:rPr>
              <w:t>CCR Process Note</w:t>
            </w:r>
            <w:r w:rsidRPr="00E24271">
              <w:rPr>
                <w:b/>
                <w:bCs/>
              </w:rPr>
              <w:t>:</w:t>
            </w:r>
            <w:r w:rsidR="004B7819" w:rsidRPr="00E24271">
              <w:t xml:space="preserve"> </w:t>
            </w:r>
            <w:r w:rsidRPr="00E24271">
              <w:t xml:space="preserve">Verify the mailing address in </w:t>
            </w:r>
            <w:r w:rsidR="00BE6B3E" w:rsidRPr="00E24271">
              <w:rPr>
                <w:b/>
              </w:rPr>
              <w:t>Compass</w:t>
            </w:r>
            <w:r w:rsidR="00BE6B3E" w:rsidRPr="00E24271">
              <w:t xml:space="preserve"> </w:t>
            </w:r>
            <w:r w:rsidRPr="00E24271">
              <w:t>and with the beneficiary to guarantee accuracy.</w:t>
            </w:r>
          </w:p>
        </w:tc>
      </w:tr>
      <w:tr w:rsidR="006410F3" w:rsidRPr="00E24271" w14:paraId="5295FEA7" w14:textId="77777777" w:rsidTr="002C7C7B">
        <w:trPr>
          <w:trHeight w:val="90"/>
        </w:trPr>
        <w:tc>
          <w:tcPr>
            <w:tcW w:w="238" w:type="pct"/>
            <w:vMerge/>
          </w:tcPr>
          <w:p w14:paraId="7A749FFF" w14:textId="77777777" w:rsidR="00F518E2" w:rsidRPr="00E24271" w:rsidRDefault="00F518E2" w:rsidP="0014196B">
            <w:pPr>
              <w:spacing w:before="120" w:after="120"/>
              <w:ind w:left="360"/>
              <w:jc w:val="center"/>
              <w:rPr>
                <w:b/>
                <w:color w:val="000000"/>
                <w:szCs w:val="17"/>
              </w:rPr>
            </w:pPr>
          </w:p>
        </w:tc>
        <w:tc>
          <w:tcPr>
            <w:tcW w:w="901" w:type="pct"/>
            <w:gridSpan w:val="3"/>
            <w:vMerge/>
          </w:tcPr>
          <w:p w14:paraId="672AEE00" w14:textId="77777777" w:rsidR="00F518E2" w:rsidRPr="00E24271" w:rsidRDefault="00F518E2" w:rsidP="0014196B">
            <w:pPr>
              <w:spacing w:before="120" w:after="120"/>
              <w:rPr>
                <w:b/>
              </w:rPr>
            </w:pPr>
          </w:p>
        </w:tc>
        <w:tc>
          <w:tcPr>
            <w:tcW w:w="1400" w:type="pct"/>
            <w:gridSpan w:val="2"/>
            <w:tcBorders>
              <w:bottom w:val="single" w:sz="4" w:space="0" w:color="auto"/>
            </w:tcBorders>
            <w:shd w:val="pct12" w:color="auto" w:fill="auto"/>
          </w:tcPr>
          <w:p w14:paraId="74F95348" w14:textId="77777777" w:rsidR="00F518E2" w:rsidRPr="00E24271" w:rsidRDefault="00F518E2" w:rsidP="0014196B">
            <w:pPr>
              <w:spacing w:before="120" w:after="120"/>
              <w:jc w:val="center"/>
            </w:pPr>
            <w:r w:rsidRPr="00E24271">
              <w:rPr>
                <w:b/>
              </w:rPr>
              <w:t>If the beneficiary’s mailing address is…</w:t>
            </w:r>
          </w:p>
        </w:tc>
        <w:tc>
          <w:tcPr>
            <w:tcW w:w="2461" w:type="pct"/>
            <w:gridSpan w:val="3"/>
            <w:tcBorders>
              <w:bottom w:val="single" w:sz="4" w:space="0" w:color="auto"/>
            </w:tcBorders>
            <w:shd w:val="pct12" w:color="auto" w:fill="auto"/>
          </w:tcPr>
          <w:p w14:paraId="1BFCF6D5" w14:textId="77777777" w:rsidR="00F518E2" w:rsidRPr="00E24271" w:rsidRDefault="00F518E2" w:rsidP="0014196B">
            <w:pPr>
              <w:spacing w:before="120" w:after="120"/>
              <w:jc w:val="center"/>
            </w:pPr>
            <w:r w:rsidRPr="00E24271">
              <w:rPr>
                <w:b/>
              </w:rPr>
              <w:t>Then…</w:t>
            </w:r>
          </w:p>
        </w:tc>
      </w:tr>
      <w:tr w:rsidR="006410F3" w:rsidRPr="00E24271" w14:paraId="606D7A6A" w14:textId="77777777" w:rsidTr="002C7C7B">
        <w:trPr>
          <w:trHeight w:val="90"/>
        </w:trPr>
        <w:tc>
          <w:tcPr>
            <w:tcW w:w="238" w:type="pct"/>
            <w:vMerge/>
          </w:tcPr>
          <w:p w14:paraId="5F572C20" w14:textId="77777777" w:rsidR="00F518E2" w:rsidRPr="00E24271" w:rsidRDefault="00F518E2" w:rsidP="0014196B">
            <w:pPr>
              <w:spacing w:before="120" w:after="120"/>
              <w:ind w:left="360"/>
              <w:jc w:val="center"/>
              <w:rPr>
                <w:b/>
                <w:color w:val="000000"/>
                <w:szCs w:val="17"/>
              </w:rPr>
            </w:pPr>
          </w:p>
        </w:tc>
        <w:tc>
          <w:tcPr>
            <w:tcW w:w="901" w:type="pct"/>
            <w:gridSpan w:val="3"/>
            <w:vMerge/>
          </w:tcPr>
          <w:p w14:paraId="2E44B133" w14:textId="77777777" w:rsidR="00F518E2" w:rsidRPr="00E24271" w:rsidRDefault="00F518E2" w:rsidP="0014196B">
            <w:pPr>
              <w:spacing w:before="120" w:after="120"/>
              <w:rPr>
                <w:b/>
              </w:rPr>
            </w:pPr>
          </w:p>
        </w:tc>
        <w:tc>
          <w:tcPr>
            <w:tcW w:w="1400" w:type="pct"/>
            <w:gridSpan w:val="2"/>
            <w:tcBorders>
              <w:bottom w:val="single" w:sz="4" w:space="0" w:color="auto"/>
            </w:tcBorders>
          </w:tcPr>
          <w:p w14:paraId="1C4EC8BF" w14:textId="77777777" w:rsidR="00F518E2" w:rsidRPr="00E24271" w:rsidRDefault="00F518E2" w:rsidP="0014196B">
            <w:pPr>
              <w:spacing w:before="120" w:after="120"/>
            </w:pPr>
            <w:r w:rsidRPr="00E24271">
              <w:t>Correct</w:t>
            </w:r>
          </w:p>
        </w:tc>
        <w:tc>
          <w:tcPr>
            <w:tcW w:w="2461" w:type="pct"/>
            <w:gridSpan w:val="3"/>
            <w:tcBorders>
              <w:bottom w:val="single" w:sz="4" w:space="0" w:color="auto"/>
            </w:tcBorders>
          </w:tcPr>
          <w:p w14:paraId="15780B59" w14:textId="5CCF7F08" w:rsidR="00190E9E" w:rsidRPr="00E24271" w:rsidRDefault="00CC287A" w:rsidP="0014196B">
            <w:pPr>
              <w:spacing w:before="120" w:after="120"/>
            </w:pPr>
            <w:r w:rsidRPr="00E24271">
              <w:rPr>
                <w:noProof/>
              </w:rPr>
              <w:drawing>
                <wp:inline distT="0" distB="0" distL="0" distR="0" wp14:anchorId="0616E2B0" wp14:editId="25A96A5C">
                  <wp:extent cx="238125" cy="20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E24271">
              <w:t xml:space="preserve"> </w:t>
            </w:r>
            <w:r w:rsidR="00190E9E" w:rsidRPr="00E24271">
              <w:t>The plan is in the process of mailing invoices.</w:t>
            </w:r>
          </w:p>
          <w:p w14:paraId="5A95A941" w14:textId="77777777" w:rsidR="000D4317" w:rsidRPr="00E24271" w:rsidRDefault="000D4317" w:rsidP="0014196B">
            <w:pPr>
              <w:spacing w:before="120" w:after="120"/>
              <w:rPr>
                <w:rFonts w:cs="Arial"/>
                <w:noProof/>
                <w:color w:val="000000"/>
                <w:sz w:val="20"/>
                <w:szCs w:val="20"/>
              </w:rPr>
            </w:pPr>
          </w:p>
          <w:p w14:paraId="33069871" w14:textId="2AA078A2" w:rsidR="00AE354C" w:rsidRPr="00E24271" w:rsidRDefault="00CC287A" w:rsidP="0014196B">
            <w:pPr>
              <w:spacing w:before="120" w:after="120"/>
              <w:rPr>
                <w:noProof/>
              </w:rPr>
            </w:pPr>
            <w:r w:rsidRPr="00E24271">
              <w:rPr>
                <w:rFonts w:cs="Arial"/>
                <w:noProof/>
                <w:color w:val="000000"/>
                <w:sz w:val="20"/>
                <w:szCs w:val="20"/>
              </w:rPr>
              <w:drawing>
                <wp:inline distT="0" distB="0" distL="0" distR="0" wp14:anchorId="370334AF" wp14:editId="55FB7410">
                  <wp:extent cx="361950" cy="276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190E9E" w:rsidRPr="00E24271">
              <w:rPr>
                <w:b/>
              </w:rPr>
              <w:t>For recently enrolled beneficiaries</w:t>
            </w:r>
            <w:r w:rsidR="004D40B4" w:rsidRPr="00E24271">
              <w:t xml:space="preserve"> (based on effective date)</w:t>
            </w:r>
            <w:r w:rsidR="00AE354C" w:rsidRPr="00E24271">
              <w:t>:</w:t>
            </w:r>
          </w:p>
          <w:p w14:paraId="39582582" w14:textId="0A53170B" w:rsidR="00190E9E" w:rsidRPr="00E24271" w:rsidRDefault="00CC287A" w:rsidP="0014196B">
            <w:pPr>
              <w:spacing w:before="120" w:after="120"/>
            </w:pPr>
            <w:r w:rsidRPr="00E24271">
              <w:rPr>
                <w:noProof/>
              </w:rPr>
              <w:drawing>
                <wp:inline distT="0" distB="0" distL="0" distR="0" wp14:anchorId="572A7DC9" wp14:editId="170A89BF">
                  <wp:extent cx="238125"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0D4317" w:rsidRPr="00E24271">
              <w:rPr>
                <w:noProof/>
              </w:rPr>
              <w:t xml:space="preserve"> </w:t>
            </w:r>
            <w:r w:rsidR="00190E9E" w:rsidRPr="00E24271">
              <w:t xml:space="preserve">It can take 1-2 months before your first invoice is sent. No payment is due until you receive an </w:t>
            </w:r>
            <w:proofErr w:type="gramStart"/>
            <w:r w:rsidR="00190E9E" w:rsidRPr="00E24271">
              <w:t>invoice</w:t>
            </w:r>
            <w:proofErr w:type="gramEnd"/>
            <w:r w:rsidR="00190E9E" w:rsidRPr="00E24271">
              <w:t xml:space="preserve"> and your benefits will not be affected.</w:t>
            </w:r>
          </w:p>
          <w:p w14:paraId="05A3AD58" w14:textId="77777777" w:rsidR="00190E9E" w:rsidRPr="00E24271" w:rsidRDefault="00190E9E" w:rsidP="0014196B">
            <w:pPr>
              <w:spacing w:before="120" w:after="120"/>
            </w:pPr>
          </w:p>
          <w:p w14:paraId="733DB686" w14:textId="1F4932AB" w:rsidR="00190E9E" w:rsidRPr="00E24271" w:rsidRDefault="00190E9E" w:rsidP="0014196B">
            <w:pPr>
              <w:spacing w:before="120" w:after="120"/>
            </w:pPr>
            <w:r w:rsidRPr="00E24271">
              <w:rPr>
                <w:b/>
              </w:rPr>
              <w:t>Reminder</w:t>
            </w:r>
            <w:r w:rsidRPr="00E24271">
              <w:rPr>
                <w:b/>
                <w:bCs/>
              </w:rPr>
              <w:t>:</w:t>
            </w:r>
            <w:r w:rsidR="004B7819" w:rsidRPr="00E24271">
              <w:t xml:space="preserve"> </w:t>
            </w:r>
            <w:r w:rsidRPr="00E24271">
              <w:t xml:space="preserve">Do </w:t>
            </w:r>
            <w:r w:rsidRPr="00E24271">
              <w:rPr>
                <w:b/>
              </w:rPr>
              <w:t>NOT</w:t>
            </w:r>
            <w:r w:rsidRPr="00E24271">
              <w:t xml:space="preserve"> send </w:t>
            </w:r>
            <w:r w:rsidR="00BE6B3E" w:rsidRPr="00E24271">
              <w:t>Support</w:t>
            </w:r>
            <w:r w:rsidRPr="00E24271">
              <w:t xml:space="preserve"> </w:t>
            </w:r>
            <w:r w:rsidR="00BE6B3E" w:rsidRPr="00E24271">
              <w:t>T</w:t>
            </w:r>
            <w:r w:rsidRPr="00E24271">
              <w:t xml:space="preserve">ask requests for invoices on </w:t>
            </w:r>
            <w:r w:rsidRPr="00E24271">
              <w:rPr>
                <w:b/>
              </w:rPr>
              <w:t>future dates</w:t>
            </w:r>
            <w:r w:rsidRPr="00E24271">
              <w:t xml:space="preserve"> or when it is known the beneficiary’s account has </w:t>
            </w:r>
            <w:r w:rsidRPr="00E24271">
              <w:rPr>
                <w:b/>
              </w:rPr>
              <w:t>not yet been invoiced</w:t>
            </w:r>
            <w:r w:rsidRPr="00E24271">
              <w:t xml:space="preserve"> due to recent eligibility change or enrollment with the plan.</w:t>
            </w:r>
          </w:p>
          <w:p w14:paraId="21901D4E" w14:textId="77777777" w:rsidR="00EB6C94" w:rsidRPr="00E24271" w:rsidRDefault="00EB6C94" w:rsidP="0014196B">
            <w:pPr>
              <w:spacing w:before="120" w:after="120"/>
            </w:pPr>
          </w:p>
          <w:p w14:paraId="30C0FF18" w14:textId="6FE32E47" w:rsidR="00EB6C94" w:rsidRPr="00E24271" w:rsidRDefault="00EB6C94" w:rsidP="0014196B">
            <w:pPr>
              <w:spacing w:before="120" w:after="120"/>
              <w:rPr>
                <w:color w:val="333333"/>
                <w:sz w:val="22"/>
                <w:szCs w:val="22"/>
              </w:rPr>
            </w:pPr>
            <w:r w:rsidRPr="00E24271">
              <w:rPr>
                <w:b/>
              </w:rPr>
              <w:t>CCR Process Note:</w:t>
            </w:r>
            <w:r w:rsidRPr="00E24271">
              <w:t xml:space="preserve"> Refer to </w:t>
            </w:r>
            <w:hyperlink r:id="rId26" w:anchor="!/view?docid=020e88aa-27b4-4a9e-947f-b3933e8f4b5e" w:history="1">
              <w:r w:rsidR="007D75D4" w:rsidRPr="00E24271">
                <w:rPr>
                  <w:rStyle w:val="Hyperlink"/>
                </w:rPr>
                <w:t>Aetna MED D - SilverScript - New Enrollee Invoice Grid Job Aid for 2025 (023724)</w:t>
              </w:r>
            </w:hyperlink>
            <w:r w:rsidR="000A4DEE">
              <w:rPr>
                <w:color w:val="333333"/>
              </w:rPr>
              <w:t>.</w:t>
            </w:r>
          </w:p>
          <w:p w14:paraId="770719AD" w14:textId="77777777" w:rsidR="00190E9E" w:rsidRPr="00E24271" w:rsidRDefault="00190E9E" w:rsidP="0014196B">
            <w:pPr>
              <w:spacing w:before="120" w:after="120"/>
            </w:pPr>
          </w:p>
          <w:p w14:paraId="1720CD37" w14:textId="6716A450" w:rsidR="004B7819" w:rsidRPr="00E24271" w:rsidRDefault="00190E9E" w:rsidP="0014196B">
            <w:pPr>
              <w:spacing w:before="120" w:after="120"/>
            </w:pPr>
            <w:r w:rsidRPr="00E24271">
              <w:t>Proceed to</w:t>
            </w:r>
            <w:r w:rsidRPr="00E24271">
              <w:rPr>
                <w:color w:val="333333"/>
              </w:rPr>
              <w:t xml:space="preserve"> </w:t>
            </w:r>
            <w:hyperlink w:anchor="Step7" w:history="1">
              <w:r w:rsidR="00467132">
                <w:rPr>
                  <w:rStyle w:val="Hyperlink"/>
                  <w:b/>
                </w:rPr>
                <w:t>Step 7</w:t>
              </w:r>
            </w:hyperlink>
            <w:r w:rsidRPr="00E24271">
              <w:rPr>
                <w:color w:val="333333"/>
              </w:rPr>
              <w:t>.</w:t>
            </w:r>
          </w:p>
        </w:tc>
      </w:tr>
      <w:tr w:rsidR="006410F3" w:rsidRPr="00E24271" w14:paraId="2A0B5BE5" w14:textId="77777777" w:rsidTr="002C7C7B">
        <w:trPr>
          <w:trHeight w:val="90"/>
        </w:trPr>
        <w:tc>
          <w:tcPr>
            <w:tcW w:w="238" w:type="pct"/>
            <w:vMerge/>
          </w:tcPr>
          <w:p w14:paraId="62FE20A1" w14:textId="77777777" w:rsidR="00F518E2" w:rsidRPr="00E24271" w:rsidRDefault="00F518E2" w:rsidP="0014196B">
            <w:pPr>
              <w:spacing w:before="120" w:after="120"/>
              <w:ind w:left="360"/>
              <w:jc w:val="center"/>
              <w:rPr>
                <w:b/>
                <w:color w:val="000000"/>
                <w:szCs w:val="17"/>
              </w:rPr>
            </w:pPr>
          </w:p>
        </w:tc>
        <w:tc>
          <w:tcPr>
            <w:tcW w:w="901" w:type="pct"/>
            <w:gridSpan w:val="3"/>
            <w:vMerge/>
            <w:tcBorders>
              <w:bottom w:val="single" w:sz="4" w:space="0" w:color="auto"/>
            </w:tcBorders>
          </w:tcPr>
          <w:p w14:paraId="4A369E73" w14:textId="77777777" w:rsidR="00F518E2" w:rsidRPr="00E24271" w:rsidRDefault="00F518E2" w:rsidP="0014196B">
            <w:pPr>
              <w:spacing w:before="120" w:after="120"/>
              <w:rPr>
                <w:b/>
              </w:rPr>
            </w:pPr>
          </w:p>
        </w:tc>
        <w:tc>
          <w:tcPr>
            <w:tcW w:w="1400" w:type="pct"/>
            <w:gridSpan w:val="2"/>
            <w:tcBorders>
              <w:bottom w:val="single" w:sz="4" w:space="0" w:color="auto"/>
            </w:tcBorders>
          </w:tcPr>
          <w:p w14:paraId="2C697313" w14:textId="025659F6" w:rsidR="00F518E2" w:rsidRPr="00E24271" w:rsidRDefault="00F518E2" w:rsidP="0014196B">
            <w:pPr>
              <w:spacing w:before="120" w:after="120"/>
            </w:pPr>
            <w:r w:rsidRPr="00E24271">
              <w:rPr>
                <w:b/>
              </w:rPr>
              <w:t>NOT</w:t>
            </w:r>
            <w:r w:rsidRPr="00E24271">
              <w:t xml:space="preserve"> correct in </w:t>
            </w:r>
            <w:r w:rsidR="00BE6B3E" w:rsidRPr="00E24271">
              <w:rPr>
                <w:b/>
              </w:rPr>
              <w:t>Compass</w:t>
            </w:r>
            <w:r w:rsidR="00BE6B3E" w:rsidRPr="00E24271">
              <w:t xml:space="preserve"> </w:t>
            </w:r>
            <w:r w:rsidRPr="00E24271">
              <w:t>or on the invoice</w:t>
            </w:r>
          </w:p>
        </w:tc>
        <w:tc>
          <w:tcPr>
            <w:tcW w:w="2461" w:type="pct"/>
            <w:gridSpan w:val="3"/>
            <w:tcBorders>
              <w:bottom w:val="single" w:sz="4" w:space="0" w:color="auto"/>
            </w:tcBorders>
          </w:tcPr>
          <w:p w14:paraId="4A711A65" w14:textId="57FDC00D" w:rsidR="00190E9E" w:rsidRPr="00E24271" w:rsidRDefault="00190E9E" w:rsidP="0014196B">
            <w:pPr>
              <w:spacing w:before="120" w:after="120"/>
              <w:rPr>
                <w:rStyle w:val="Hyperlink"/>
                <w:rFonts w:cs="Arial"/>
                <w:bCs/>
              </w:rPr>
            </w:pPr>
            <w:r w:rsidRPr="00E24271">
              <w:t xml:space="preserve">Update the beneficiary’s mailing address on the </w:t>
            </w:r>
            <w:r w:rsidRPr="00E24271">
              <w:rPr>
                <w:b/>
              </w:rPr>
              <w:t xml:space="preserve">Medicare D </w:t>
            </w:r>
            <w:r w:rsidRPr="00E24271">
              <w:t>tab</w:t>
            </w:r>
            <w:r w:rsidR="00C44A5A" w:rsidRPr="00E24271">
              <w:t xml:space="preserve"> and the </w:t>
            </w:r>
            <w:bookmarkStart w:id="18" w:name="OLE_LINK72"/>
            <w:r w:rsidR="00801A1B" w:rsidRPr="00E24271">
              <w:rPr>
                <w:color w:val="000000"/>
              </w:rPr>
              <w:t>Member Snapshot Landing Page</w:t>
            </w:r>
            <w:bookmarkEnd w:id="18"/>
            <w:r w:rsidRPr="00E24271">
              <w:t xml:space="preserve">. </w:t>
            </w:r>
            <w:r w:rsidR="003E7481" w:rsidRPr="00E24271">
              <w:rPr>
                <w:rFonts w:cs="Arial"/>
                <w:bCs/>
                <w:color w:val="333333"/>
              </w:rPr>
              <w:t>To updat</w:t>
            </w:r>
            <w:r w:rsidR="00EC311F" w:rsidRPr="00E24271">
              <w:rPr>
                <w:rFonts w:cs="Arial"/>
                <w:bCs/>
                <w:color w:val="333333"/>
              </w:rPr>
              <w:t xml:space="preserve">e contact information, refer to </w:t>
            </w:r>
            <w:hyperlink r:id="rId27" w:anchor="!/view?docid=a5cf7af0-8a89-45dc-a395-9961dceac183" w:history="1">
              <w:r w:rsidR="002F0CCD" w:rsidRPr="00DF0493">
                <w:rPr>
                  <w:rStyle w:val="Hyperlink"/>
                  <w:rFonts w:cs="Arial"/>
                  <w:bCs/>
                </w:rPr>
                <w:t>Compass MED D - Address Changes and Out of Area (OOA)</w:t>
              </w:r>
              <w:r w:rsidR="00167150" w:rsidRPr="00DF0493">
                <w:rPr>
                  <w:rStyle w:val="Hyperlink"/>
                  <w:rFonts w:cs="Arial"/>
                  <w:bCs/>
                </w:rPr>
                <w:t xml:space="preserve"> (061760)</w:t>
              </w:r>
              <w:r w:rsidR="000A4DEE">
                <w:rPr>
                  <w:rStyle w:val="Hyperlink"/>
                  <w:rFonts w:cs="Arial"/>
                  <w:bCs/>
                </w:rPr>
                <w:t>.</w:t>
              </w:r>
            </w:hyperlink>
            <w:r w:rsidR="000A4DEE" w:rsidRPr="00E24271">
              <w:rPr>
                <w:rStyle w:val="Hyperlink"/>
                <w:rFonts w:cs="Arial"/>
                <w:bCs/>
              </w:rPr>
              <w:t xml:space="preserve"> </w:t>
            </w:r>
          </w:p>
          <w:p w14:paraId="1EDBAA2F" w14:textId="77777777" w:rsidR="001019FB" w:rsidRPr="00E24271" w:rsidRDefault="001019FB" w:rsidP="0014196B">
            <w:pPr>
              <w:spacing w:before="120" w:after="120"/>
            </w:pPr>
          </w:p>
          <w:p w14:paraId="700E5E91" w14:textId="6EF59A3C" w:rsidR="00190E9E" w:rsidRPr="00E24271" w:rsidRDefault="00CC287A" w:rsidP="0014196B">
            <w:pPr>
              <w:spacing w:before="120" w:after="120"/>
            </w:pPr>
            <w:r w:rsidRPr="00E24271">
              <w:rPr>
                <w:noProof/>
              </w:rPr>
              <w:drawing>
                <wp:inline distT="0" distB="0" distL="0" distR="0" wp14:anchorId="1C9E967F" wp14:editId="008B5541">
                  <wp:extent cx="238125"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E24271">
              <w:t xml:space="preserve"> </w:t>
            </w:r>
            <w:r w:rsidR="00190E9E" w:rsidRPr="00E24271">
              <w:t>Your mailing address has been corrected so you should receive future invoices.</w:t>
            </w:r>
          </w:p>
          <w:p w14:paraId="724EE49F" w14:textId="77777777" w:rsidR="00F518E2" w:rsidRPr="00E24271" w:rsidRDefault="00F518E2" w:rsidP="0014196B">
            <w:pPr>
              <w:spacing w:before="120" w:after="120"/>
            </w:pPr>
          </w:p>
          <w:p w14:paraId="086BC904" w14:textId="6E58CE35" w:rsidR="004B7819" w:rsidRPr="00E24271" w:rsidRDefault="00F518E2" w:rsidP="0014196B">
            <w:pPr>
              <w:spacing w:before="120" w:after="120"/>
            </w:pPr>
            <w:r w:rsidRPr="00E24271">
              <w:t>Proceed to</w:t>
            </w:r>
            <w:r w:rsidRPr="00E24271">
              <w:rPr>
                <w:color w:val="333333"/>
              </w:rPr>
              <w:t xml:space="preserve"> </w:t>
            </w:r>
            <w:hyperlink w:anchor="ProcessCare_Step4" w:history="1">
              <w:r w:rsidRPr="00963AFA">
                <w:rPr>
                  <w:rStyle w:val="Hyperlink"/>
                  <w:b/>
                </w:rPr>
                <w:t xml:space="preserve">Step </w:t>
              </w:r>
              <w:r w:rsidR="00585BA9" w:rsidRPr="00963AFA">
                <w:rPr>
                  <w:rStyle w:val="Hyperlink"/>
                  <w:b/>
                </w:rPr>
                <w:t>4</w:t>
              </w:r>
            </w:hyperlink>
          </w:p>
        </w:tc>
      </w:tr>
      <w:tr w:rsidR="0059694F" w:rsidRPr="00E24271" w14:paraId="30C09F3A" w14:textId="77777777" w:rsidTr="002C7C7B">
        <w:trPr>
          <w:trHeight w:val="54"/>
        </w:trPr>
        <w:tc>
          <w:tcPr>
            <w:tcW w:w="238" w:type="pct"/>
          </w:tcPr>
          <w:p w14:paraId="10D137F0" w14:textId="77777777" w:rsidR="00D445AF" w:rsidRPr="00E24271" w:rsidRDefault="00585BA9" w:rsidP="0014196B">
            <w:pPr>
              <w:spacing w:before="120" w:after="120"/>
              <w:jc w:val="center"/>
              <w:rPr>
                <w:b/>
                <w:color w:val="000000"/>
                <w:szCs w:val="17"/>
              </w:rPr>
            </w:pPr>
            <w:bookmarkStart w:id="19" w:name="ProcessCare_Step4"/>
            <w:r w:rsidRPr="00E24271">
              <w:rPr>
                <w:b/>
                <w:color w:val="000000"/>
                <w:szCs w:val="17"/>
              </w:rPr>
              <w:t>4</w:t>
            </w:r>
            <w:bookmarkEnd w:id="19"/>
          </w:p>
        </w:tc>
        <w:tc>
          <w:tcPr>
            <w:tcW w:w="4762" w:type="pct"/>
            <w:gridSpan w:val="8"/>
            <w:tcBorders>
              <w:bottom w:val="single" w:sz="4" w:space="0" w:color="auto"/>
            </w:tcBorders>
          </w:tcPr>
          <w:p w14:paraId="455B9A33" w14:textId="7C8D66FB" w:rsidR="004460D8" w:rsidRPr="0014196B" w:rsidRDefault="004460D8" w:rsidP="0014196B">
            <w:pPr>
              <w:pStyle w:val="NormalWeb"/>
              <w:spacing w:before="120" w:beforeAutospacing="0" w:after="120" w:afterAutospacing="0"/>
              <w:textAlignment w:val="top"/>
              <w:rPr>
                <w:color w:val="333333"/>
              </w:rPr>
            </w:pPr>
            <w:r w:rsidRPr="0014196B">
              <w:rPr>
                <w:color w:val="333333"/>
              </w:rPr>
              <w:t xml:space="preserve">Send the following </w:t>
            </w:r>
            <w:r w:rsidR="006410F3" w:rsidRPr="0014196B">
              <w:rPr>
                <w:color w:val="333333"/>
              </w:rPr>
              <w:t>Support T</w:t>
            </w:r>
            <w:r w:rsidRPr="0014196B">
              <w:rPr>
                <w:color w:val="333333"/>
              </w:rPr>
              <w:t>ask:</w:t>
            </w:r>
          </w:p>
          <w:p w14:paraId="66377037" w14:textId="77777777" w:rsidR="006410F3" w:rsidRPr="0014196B" w:rsidRDefault="006410F3" w:rsidP="0014196B">
            <w:pPr>
              <w:pStyle w:val="NormalWeb"/>
              <w:spacing w:before="120" w:beforeAutospacing="0" w:after="120" w:afterAutospacing="0"/>
              <w:textAlignment w:val="top"/>
              <w:rPr>
                <w:color w:val="333333"/>
              </w:rPr>
            </w:pPr>
          </w:p>
          <w:p w14:paraId="54E658E5" w14:textId="0D939E55" w:rsidR="004460D8" w:rsidRPr="0014196B" w:rsidRDefault="004460D8" w:rsidP="0014196B">
            <w:pPr>
              <w:pStyle w:val="NormalWeb"/>
              <w:numPr>
                <w:ilvl w:val="0"/>
                <w:numId w:val="10"/>
              </w:numPr>
              <w:spacing w:before="120" w:beforeAutospacing="0" w:after="120" w:afterAutospacing="0"/>
              <w:textAlignment w:val="top"/>
              <w:rPr>
                <w:color w:val="333333"/>
              </w:rPr>
            </w:pPr>
            <w:r w:rsidRPr="0014196B">
              <w:rPr>
                <w:b/>
                <w:bCs/>
              </w:rPr>
              <w:t>Task Type:</w:t>
            </w:r>
            <w:r w:rsidR="004B7819" w:rsidRPr="0014196B">
              <w:rPr>
                <w:color w:val="333333"/>
              </w:rPr>
              <w:t xml:space="preserve"> </w:t>
            </w:r>
            <w:r w:rsidRPr="0014196B">
              <w:rPr>
                <w:color w:val="333333"/>
              </w:rPr>
              <w:t xml:space="preserve">Premium Billing Inquiry Medicare Part D </w:t>
            </w:r>
          </w:p>
          <w:p w14:paraId="5F4E0E92" w14:textId="732DE7A9" w:rsidR="004460D8" w:rsidRPr="0014196B" w:rsidRDefault="00E25506" w:rsidP="0014196B">
            <w:pPr>
              <w:pStyle w:val="NormalWeb"/>
              <w:numPr>
                <w:ilvl w:val="0"/>
                <w:numId w:val="10"/>
              </w:numPr>
              <w:spacing w:before="120" w:beforeAutospacing="0" w:after="120" w:afterAutospacing="0"/>
              <w:textAlignment w:val="top"/>
            </w:pPr>
            <w:r w:rsidRPr="0014196B">
              <w:rPr>
                <w:b/>
                <w:bCs/>
              </w:rPr>
              <w:t>Reason For Dispute:</w:t>
            </w:r>
            <w:r w:rsidRPr="0014196B">
              <w:t xml:space="preserve"> Invoice Request </w:t>
            </w:r>
          </w:p>
          <w:p w14:paraId="5091E81B" w14:textId="431D34DB" w:rsidR="00272DBA" w:rsidRPr="0014196B" w:rsidRDefault="00272DBA" w:rsidP="0014196B">
            <w:pPr>
              <w:pStyle w:val="NormalWeb"/>
              <w:numPr>
                <w:ilvl w:val="0"/>
                <w:numId w:val="10"/>
              </w:numPr>
              <w:spacing w:before="120" w:beforeAutospacing="0" w:after="120" w:afterAutospacing="0"/>
              <w:textAlignment w:val="top"/>
              <w:rPr>
                <w:b/>
                <w:bCs/>
                <w:color w:val="333333"/>
              </w:rPr>
            </w:pPr>
            <w:r w:rsidRPr="0014196B">
              <w:rPr>
                <w:b/>
                <w:bCs/>
              </w:rPr>
              <w:t>Task Notes:</w:t>
            </w:r>
            <w:r w:rsidR="004B7819" w:rsidRPr="0014196B">
              <w:rPr>
                <w:b/>
                <w:bCs/>
                <w:color w:val="333333"/>
              </w:rPr>
              <w:t xml:space="preserve"> </w:t>
            </w:r>
            <w:r w:rsidRPr="0014196B">
              <w:rPr>
                <w:bCs/>
                <w:color w:val="333333"/>
              </w:rPr>
              <w:t>Document the following:</w:t>
            </w:r>
          </w:p>
          <w:p w14:paraId="08823153" w14:textId="73B10944" w:rsidR="00272DBA" w:rsidRPr="0014196B" w:rsidRDefault="00272DBA" w:rsidP="0014196B">
            <w:pPr>
              <w:pStyle w:val="NormalWeb"/>
              <w:numPr>
                <w:ilvl w:val="1"/>
                <w:numId w:val="10"/>
              </w:numPr>
              <w:spacing w:before="120" w:beforeAutospacing="0" w:after="120" w:afterAutospacing="0"/>
              <w:textAlignment w:val="top"/>
            </w:pPr>
            <w:r w:rsidRPr="0014196B">
              <w:rPr>
                <w:b/>
                <w:bCs/>
                <w:color w:val="333333"/>
              </w:rPr>
              <w:t xml:space="preserve">IRQ009, </w:t>
            </w:r>
            <w:r w:rsidRPr="0014196B">
              <w:t>Beneficiary is requesting an invoice for &lt;</w:t>
            </w:r>
            <w:r w:rsidR="000D6088" w:rsidRPr="0014196B">
              <w:t>Month</w:t>
            </w:r>
            <w:r w:rsidRPr="0014196B">
              <w:t>&gt; and &lt;</w:t>
            </w:r>
            <w:r w:rsidR="000D6088" w:rsidRPr="0014196B">
              <w:t xml:space="preserve">Reason Why </w:t>
            </w:r>
            <w:proofErr w:type="gramStart"/>
            <w:r w:rsidR="000D6088" w:rsidRPr="0014196B">
              <w:t>The</w:t>
            </w:r>
            <w:proofErr w:type="gramEnd"/>
            <w:r w:rsidR="000D6088" w:rsidRPr="0014196B">
              <w:t xml:space="preserve"> Request Is Being Made</w:t>
            </w:r>
            <w:r w:rsidRPr="0014196B">
              <w:t>&gt;. Do</w:t>
            </w:r>
            <w:r w:rsidRPr="0014196B">
              <w:rPr>
                <w:color w:val="333333"/>
              </w:rPr>
              <w:t xml:space="preserve"> </w:t>
            </w:r>
            <w:r w:rsidRPr="0014196B">
              <w:rPr>
                <w:b/>
              </w:rPr>
              <w:t>NOT</w:t>
            </w:r>
            <w:r w:rsidRPr="0014196B">
              <w:t xml:space="preserve"> include the beneficiary’s account number. </w:t>
            </w:r>
          </w:p>
          <w:p w14:paraId="05AAE4A5" w14:textId="77777777" w:rsidR="00272DBA" w:rsidRPr="0014196B" w:rsidRDefault="00272DBA" w:rsidP="0014196B">
            <w:pPr>
              <w:pStyle w:val="NormalWeb"/>
              <w:numPr>
                <w:ilvl w:val="1"/>
                <w:numId w:val="10"/>
              </w:numPr>
              <w:spacing w:before="120" w:beforeAutospacing="0" w:after="120" w:afterAutospacing="0"/>
              <w:textAlignment w:val="top"/>
            </w:pPr>
            <w:r w:rsidRPr="0014196B">
              <w:rPr>
                <w:bCs/>
                <w:color w:val="333333"/>
              </w:rPr>
              <w:t>I</w:t>
            </w:r>
            <w:r w:rsidRPr="0014196B">
              <w:t>ndicate &amp; include the beneficiary’s mailing address if it was recently updated, to ensure the duplicate invoice reaches the beneficiary.</w:t>
            </w:r>
          </w:p>
          <w:p w14:paraId="081236DB" w14:textId="77777777" w:rsidR="00272DBA" w:rsidRPr="0014196B" w:rsidRDefault="00272DBA" w:rsidP="0014196B">
            <w:pPr>
              <w:pStyle w:val="NormalWeb"/>
              <w:numPr>
                <w:ilvl w:val="1"/>
                <w:numId w:val="10"/>
              </w:numPr>
              <w:spacing w:before="120" w:beforeAutospacing="0" w:after="120" w:afterAutospacing="0"/>
              <w:textAlignment w:val="top"/>
            </w:pPr>
            <w:r w:rsidRPr="0014196B">
              <w:rPr>
                <w:bCs/>
                <w:color w:val="333333"/>
              </w:rPr>
              <w:t>Beneficiary’s contact number.</w:t>
            </w:r>
          </w:p>
          <w:p w14:paraId="3DCF29C7" w14:textId="77777777" w:rsidR="004460D8" w:rsidRPr="0014196B" w:rsidRDefault="004460D8" w:rsidP="0014196B">
            <w:pPr>
              <w:spacing w:before="120" w:after="120"/>
              <w:rPr>
                <w:color w:val="333333"/>
              </w:rPr>
            </w:pPr>
          </w:p>
          <w:p w14:paraId="4F82964D" w14:textId="52819624" w:rsidR="006410F3" w:rsidRPr="0014196B" w:rsidRDefault="006410F3" w:rsidP="0014196B">
            <w:pPr>
              <w:spacing w:before="120" w:after="120"/>
              <w:rPr>
                <w:color w:val="333333"/>
              </w:rPr>
            </w:pPr>
            <w:r w:rsidRPr="0014196B">
              <w:rPr>
                <w:rFonts w:cs="Calibri"/>
                <w:b/>
                <w:bCs/>
                <w:color w:val="000000"/>
              </w:rPr>
              <w:t>Note: </w:t>
            </w:r>
            <w:r w:rsidRPr="0014196B">
              <w:rPr>
                <w:rFonts w:cs="Calibri"/>
                <w:color w:val="000000"/>
              </w:rPr>
              <w:t>Fields containing an asterisk (</w:t>
            </w:r>
            <w:r w:rsidRPr="0014196B">
              <w:rPr>
                <w:rFonts w:cs="Calibri"/>
                <w:b/>
                <w:bCs/>
                <w:color w:val="000000"/>
              </w:rPr>
              <w:t>*</w:t>
            </w:r>
            <w:r w:rsidRPr="0014196B">
              <w:rPr>
                <w:rFonts w:cs="Calibri"/>
                <w:color w:val="000000"/>
              </w:rPr>
              <w:t>) are required. </w:t>
            </w:r>
          </w:p>
          <w:p w14:paraId="5FCCEE19" w14:textId="77777777" w:rsidR="006410F3" w:rsidRPr="0014196B" w:rsidRDefault="006410F3" w:rsidP="0014196B">
            <w:pPr>
              <w:spacing w:before="120" w:after="120"/>
              <w:rPr>
                <w:color w:val="333333"/>
              </w:rPr>
            </w:pPr>
          </w:p>
          <w:p w14:paraId="53D72506" w14:textId="5069C216" w:rsidR="00190E9E" w:rsidRPr="0014196B" w:rsidRDefault="00CC287A" w:rsidP="0014196B">
            <w:pPr>
              <w:spacing w:before="120" w:after="120"/>
            </w:pPr>
            <w:r w:rsidRPr="0014196B">
              <w:rPr>
                <w:noProof/>
              </w:rPr>
              <w:drawing>
                <wp:inline distT="0" distB="0" distL="0" distR="0" wp14:anchorId="0B005258" wp14:editId="1992C036">
                  <wp:extent cx="238125"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14196B">
              <w:t xml:space="preserve"> </w:t>
            </w:r>
            <w:r w:rsidR="00190E9E" w:rsidRPr="0014196B">
              <w:t xml:space="preserve">When submitting a </w:t>
            </w:r>
            <w:r w:rsidR="006410F3" w:rsidRPr="0014196B">
              <w:t xml:space="preserve">Support </w:t>
            </w:r>
            <w:r w:rsidR="00190E9E" w:rsidRPr="0014196B">
              <w:t xml:space="preserve">Task, </w:t>
            </w:r>
            <w:r w:rsidR="00190E9E" w:rsidRPr="0014196B">
              <w:rPr>
                <w:b/>
              </w:rPr>
              <w:t>ALWAYS</w:t>
            </w:r>
            <w:r w:rsidR="00190E9E" w:rsidRPr="0014196B">
              <w:t xml:space="preserve"> access the beneficiary’s account in the </w:t>
            </w:r>
            <w:r w:rsidR="006410F3" w:rsidRPr="0014196B">
              <w:rPr>
                <w:b/>
              </w:rPr>
              <w:t>Search by Member</w:t>
            </w:r>
            <w:r w:rsidR="00190E9E" w:rsidRPr="0014196B">
              <w:t xml:space="preserve"> tab in </w:t>
            </w:r>
            <w:r w:rsidR="006410F3" w:rsidRPr="0014196B">
              <w:rPr>
                <w:b/>
              </w:rPr>
              <w:t xml:space="preserve">Compass </w:t>
            </w:r>
            <w:r w:rsidR="00190E9E" w:rsidRPr="0014196B">
              <w:t xml:space="preserve">prior to creating the </w:t>
            </w:r>
            <w:r w:rsidR="006410F3" w:rsidRPr="0014196B">
              <w:t xml:space="preserve">Support </w:t>
            </w:r>
            <w:r w:rsidR="00190E9E" w:rsidRPr="0014196B">
              <w:t>Task.</w:t>
            </w:r>
          </w:p>
          <w:p w14:paraId="7FB43F40" w14:textId="77777777" w:rsidR="00190E9E" w:rsidRPr="0014196B" w:rsidRDefault="00190E9E" w:rsidP="0014196B">
            <w:pPr>
              <w:spacing w:before="120" w:after="120"/>
              <w:rPr>
                <w:color w:val="333333"/>
              </w:rPr>
            </w:pPr>
          </w:p>
          <w:p w14:paraId="267D5207" w14:textId="0447AC20" w:rsidR="004B7819" w:rsidRPr="0014196B" w:rsidRDefault="00190E9E" w:rsidP="0014196B">
            <w:pPr>
              <w:pStyle w:val="ListParagraph"/>
              <w:numPr>
                <w:ilvl w:val="0"/>
                <w:numId w:val="10"/>
              </w:numPr>
              <w:spacing w:before="120" w:after="120"/>
              <w:contextualSpacing w:val="0"/>
              <w:rPr>
                <w:rFonts w:ascii="Verdana" w:hAnsi="Verdana"/>
                <w:color w:val="000000"/>
                <w:sz w:val="24"/>
                <w:szCs w:val="24"/>
              </w:rPr>
            </w:pPr>
            <w:r w:rsidRPr="0014196B">
              <w:rPr>
                <w:rFonts w:ascii="Verdana" w:hAnsi="Verdana"/>
                <w:color w:val="333333"/>
                <w:sz w:val="24"/>
                <w:szCs w:val="24"/>
              </w:rPr>
              <w:t xml:space="preserve">The </w:t>
            </w:r>
            <w:r w:rsidR="00F17D91" w:rsidRPr="0014196B">
              <w:rPr>
                <w:rFonts w:ascii="Verdana" w:hAnsi="Verdana"/>
                <w:b/>
                <w:bCs/>
                <w:sz w:val="24"/>
                <w:szCs w:val="24"/>
              </w:rPr>
              <w:t xml:space="preserve">Member </w:t>
            </w:r>
            <w:r w:rsidRPr="0014196B">
              <w:rPr>
                <w:rFonts w:ascii="Verdana" w:hAnsi="Verdana"/>
                <w:b/>
                <w:bCs/>
                <w:sz w:val="24"/>
                <w:szCs w:val="24"/>
              </w:rPr>
              <w:t>External ID</w:t>
            </w:r>
            <w:r w:rsidRPr="0014196B">
              <w:rPr>
                <w:rFonts w:ascii="Verdana" w:hAnsi="Verdana"/>
                <w:color w:val="333333"/>
                <w:sz w:val="24"/>
                <w:szCs w:val="24"/>
              </w:rPr>
              <w:t xml:space="preserve"> field will be populated in the </w:t>
            </w:r>
            <w:r w:rsidR="00F17D91" w:rsidRPr="0014196B">
              <w:rPr>
                <w:rFonts w:ascii="Verdana" w:hAnsi="Verdana"/>
                <w:color w:val="333333"/>
                <w:sz w:val="24"/>
                <w:szCs w:val="24"/>
              </w:rPr>
              <w:t xml:space="preserve">Support </w:t>
            </w:r>
            <w:r w:rsidRPr="0014196B">
              <w:rPr>
                <w:rFonts w:ascii="Verdana" w:hAnsi="Verdana"/>
                <w:color w:val="333333"/>
                <w:sz w:val="24"/>
                <w:szCs w:val="24"/>
              </w:rPr>
              <w:t>Task when it has been created correctly and linked to a specific beneficiary account.</w:t>
            </w:r>
          </w:p>
        </w:tc>
      </w:tr>
      <w:tr w:rsidR="0059694F" w:rsidRPr="00E24271" w14:paraId="07C58429" w14:textId="77777777" w:rsidTr="002C7C7B">
        <w:trPr>
          <w:trHeight w:val="54"/>
        </w:trPr>
        <w:tc>
          <w:tcPr>
            <w:tcW w:w="238" w:type="pct"/>
          </w:tcPr>
          <w:p w14:paraId="68A92EE3" w14:textId="77777777" w:rsidR="00F340A5" w:rsidRPr="00E24271" w:rsidRDefault="00585BA9" w:rsidP="0014196B">
            <w:pPr>
              <w:spacing w:before="120" w:after="120"/>
              <w:jc w:val="center"/>
              <w:rPr>
                <w:b/>
                <w:color w:val="000000"/>
                <w:szCs w:val="17"/>
              </w:rPr>
            </w:pPr>
            <w:bookmarkStart w:id="20" w:name="ProcessCare_Step5"/>
            <w:r w:rsidRPr="00E24271">
              <w:rPr>
                <w:b/>
                <w:color w:val="000000"/>
                <w:szCs w:val="17"/>
              </w:rPr>
              <w:t>5</w:t>
            </w:r>
            <w:bookmarkEnd w:id="20"/>
          </w:p>
        </w:tc>
        <w:tc>
          <w:tcPr>
            <w:tcW w:w="4762" w:type="pct"/>
            <w:gridSpan w:val="8"/>
            <w:tcBorders>
              <w:bottom w:val="single" w:sz="4" w:space="0" w:color="auto"/>
            </w:tcBorders>
          </w:tcPr>
          <w:p w14:paraId="3D78AADC" w14:textId="4CA2EAD7" w:rsidR="006E160F" w:rsidRPr="0014196B" w:rsidRDefault="00CC287A" w:rsidP="0014196B">
            <w:pPr>
              <w:spacing w:before="120" w:after="120"/>
              <w:rPr>
                <w:b/>
              </w:rPr>
            </w:pPr>
            <w:r w:rsidRPr="0014196B">
              <w:rPr>
                <w:noProof/>
              </w:rPr>
              <w:drawing>
                <wp:inline distT="0" distB="0" distL="0" distR="0" wp14:anchorId="2663A308" wp14:editId="492AEC98">
                  <wp:extent cx="238125" cy="20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14196B">
              <w:t xml:space="preserve"> </w:t>
            </w:r>
            <w:r w:rsidR="006E160F" w:rsidRPr="0014196B">
              <w:t xml:space="preserve">According to our records, your account has a </w:t>
            </w:r>
            <w:r w:rsidR="006E160F" w:rsidRPr="0014196B">
              <w:rPr>
                <w:b/>
              </w:rPr>
              <w:t>credit balance</w:t>
            </w:r>
            <w:r w:rsidR="006E160F" w:rsidRPr="0014196B">
              <w:t xml:space="preserve"> of &lt;$</w:t>
            </w:r>
            <w:r w:rsidR="000D6088" w:rsidRPr="0014196B">
              <w:t>XX.XX</w:t>
            </w:r>
            <w:r w:rsidR="006E160F" w:rsidRPr="0014196B">
              <w:t>&gt;.</w:t>
            </w:r>
          </w:p>
          <w:p w14:paraId="593F7F14" w14:textId="77777777" w:rsidR="006E160F" w:rsidRPr="0014196B" w:rsidRDefault="006E160F" w:rsidP="0014196B">
            <w:pPr>
              <w:spacing w:before="120" w:after="120"/>
            </w:pPr>
          </w:p>
          <w:p w14:paraId="73FB1534" w14:textId="2118222F" w:rsidR="00F340A5" w:rsidRPr="0014196B" w:rsidRDefault="006E160F" w:rsidP="0014196B">
            <w:pPr>
              <w:spacing w:before="120" w:after="120"/>
            </w:pPr>
            <w:r w:rsidRPr="0014196B">
              <w:rPr>
                <w:b/>
              </w:rPr>
              <w:t>N</w:t>
            </w:r>
            <w:r w:rsidR="00DF52EB" w:rsidRPr="0014196B">
              <w:rPr>
                <w:b/>
              </w:rPr>
              <w:t>ote</w:t>
            </w:r>
            <w:r w:rsidRPr="0014196B">
              <w:rPr>
                <w:b/>
              </w:rPr>
              <w:t>:</w:t>
            </w:r>
            <w:r w:rsidR="004B7819" w:rsidRPr="0014196B">
              <w:t xml:space="preserve"> </w:t>
            </w:r>
            <w:r w:rsidR="00F340A5" w:rsidRPr="0014196B">
              <w:t>Invoices are not mailed to beneficiaries who have a credit balance and have not been in the plan for more than</w:t>
            </w:r>
            <w:r w:rsidR="00F340A5" w:rsidRPr="0014196B">
              <w:rPr>
                <w:b/>
              </w:rPr>
              <w:t xml:space="preserve"> 6</w:t>
            </w:r>
            <w:r w:rsidR="00F340A5" w:rsidRPr="0014196B">
              <w:t xml:space="preserve"> months.</w:t>
            </w:r>
          </w:p>
          <w:p w14:paraId="02695E29" w14:textId="77777777" w:rsidR="00F340A5" w:rsidRPr="0014196B" w:rsidRDefault="00F340A5" w:rsidP="0014196B">
            <w:pPr>
              <w:spacing w:before="120" w:after="120"/>
              <w:rPr>
                <w:b/>
              </w:rPr>
            </w:pPr>
          </w:p>
          <w:p w14:paraId="1F4DFE86" w14:textId="20061BB9" w:rsidR="00585BA9" w:rsidRPr="0014196B" w:rsidRDefault="00585BA9" w:rsidP="0014196B">
            <w:pPr>
              <w:pStyle w:val="ListParagraph"/>
              <w:numPr>
                <w:ilvl w:val="0"/>
                <w:numId w:val="5"/>
              </w:numPr>
              <w:spacing w:before="120" w:after="120"/>
              <w:contextualSpacing w:val="0"/>
              <w:rPr>
                <w:rFonts w:ascii="Verdana" w:hAnsi="Verdana"/>
                <w:b/>
                <w:sz w:val="24"/>
                <w:szCs w:val="24"/>
              </w:rPr>
            </w:pPr>
            <w:r w:rsidRPr="0014196B">
              <w:rPr>
                <w:rFonts w:ascii="Verdana" w:hAnsi="Verdana"/>
                <w:sz w:val="24"/>
                <w:szCs w:val="24"/>
              </w:rPr>
              <w:t xml:space="preserve">If the beneficiary </w:t>
            </w:r>
            <w:r w:rsidRPr="0014196B">
              <w:rPr>
                <w:rFonts w:ascii="Verdana" w:hAnsi="Verdana"/>
                <w:b/>
                <w:sz w:val="24"/>
                <w:szCs w:val="24"/>
              </w:rPr>
              <w:t>asks for a refund</w:t>
            </w:r>
            <w:r w:rsidRPr="0014196B">
              <w:rPr>
                <w:rFonts w:ascii="Verdana" w:hAnsi="Verdana"/>
                <w:sz w:val="24"/>
                <w:szCs w:val="24"/>
              </w:rPr>
              <w:t>,</w:t>
            </w:r>
            <w:r w:rsidRPr="0014196B">
              <w:rPr>
                <w:rFonts w:ascii="Verdana" w:hAnsi="Verdana"/>
                <w:b/>
                <w:sz w:val="24"/>
                <w:szCs w:val="24"/>
              </w:rPr>
              <w:t xml:space="preserve"> </w:t>
            </w:r>
            <w:r w:rsidRPr="0014196B">
              <w:rPr>
                <w:rFonts w:ascii="Verdana" w:hAnsi="Verdana"/>
                <w:sz w:val="24"/>
                <w:szCs w:val="24"/>
              </w:rPr>
              <w:t>refer to the</w:t>
            </w:r>
            <w:r w:rsidRPr="0014196B">
              <w:rPr>
                <w:rFonts w:ascii="Verdana" w:hAnsi="Verdana"/>
                <w:b/>
                <w:sz w:val="24"/>
                <w:szCs w:val="24"/>
              </w:rPr>
              <w:t xml:space="preserve"> Credit Balances and Premium Refunds </w:t>
            </w:r>
            <w:r w:rsidRPr="0014196B">
              <w:rPr>
                <w:rFonts w:ascii="Verdana" w:hAnsi="Verdana"/>
                <w:color w:val="000000"/>
                <w:sz w:val="24"/>
                <w:szCs w:val="24"/>
              </w:rPr>
              <w:t xml:space="preserve">section </w:t>
            </w:r>
            <w:r w:rsidRPr="0014196B">
              <w:rPr>
                <w:rFonts w:ascii="Verdana" w:hAnsi="Verdana"/>
                <w:sz w:val="24"/>
                <w:szCs w:val="24"/>
              </w:rPr>
              <w:t xml:space="preserve">in </w:t>
            </w:r>
            <w:hyperlink r:id="rId28" w:anchor="!/view?docid=b4765dd1-d9b7-4dbe-afd6-0e4f6b509082" w:history="1">
              <w:r w:rsidR="00167150" w:rsidRPr="0014196B">
                <w:rPr>
                  <w:rStyle w:val="Hyperlink"/>
                  <w:rFonts w:ascii="Verdana" w:hAnsi="Verdana"/>
                  <w:bCs/>
                  <w:sz w:val="24"/>
                  <w:szCs w:val="24"/>
                </w:rPr>
                <w:t>Aetna Compass MED D - SilverScript - Premium Billing General Information, Processes, &amp; Document Index (062831)</w:t>
              </w:r>
            </w:hyperlink>
            <w:r w:rsidRPr="0014196B">
              <w:rPr>
                <w:rFonts w:ascii="Verdana" w:hAnsi="Verdana"/>
                <w:bCs/>
                <w:color w:val="0000FF"/>
                <w:sz w:val="24"/>
                <w:szCs w:val="24"/>
              </w:rPr>
              <w:t>.</w:t>
            </w:r>
          </w:p>
          <w:p w14:paraId="7F4B533F" w14:textId="230530F0" w:rsidR="00585BA9" w:rsidRPr="0014196B" w:rsidRDefault="00585BA9" w:rsidP="0014196B">
            <w:pPr>
              <w:pStyle w:val="ListParagraph"/>
              <w:numPr>
                <w:ilvl w:val="0"/>
                <w:numId w:val="5"/>
              </w:numPr>
              <w:spacing w:before="120" w:after="120"/>
              <w:contextualSpacing w:val="0"/>
              <w:rPr>
                <w:rFonts w:ascii="Verdana" w:hAnsi="Verdana"/>
                <w:b/>
                <w:sz w:val="24"/>
                <w:szCs w:val="24"/>
              </w:rPr>
            </w:pPr>
            <w:r w:rsidRPr="0014196B">
              <w:rPr>
                <w:rFonts w:ascii="Verdana" w:hAnsi="Verdana"/>
                <w:sz w:val="24"/>
                <w:szCs w:val="24"/>
              </w:rPr>
              <w:t xml:space="preserve">If the beneficiary does </w:t>
            </w:r>
            <w:r w:rsidRPr="0014196B">
              <w:rPr>
                <w:rFonts w:ascii="Verdana" w:hAnsi="Verdana"/>
                <w:b/>
                <w:sz w:val="24"/>
                <w:szCs w:val="24"/>
              </w:rPr>
              <w:t>NOT</w:t>
            </w:r>
            <w:r w:rsidRPr="0014196B">
              <w:rPr>
                <w:rFonts w:ascii="Verdana" w:hAnsi="Verdana"/>
                <w:sz w:val="24"/>
                <w:szCs w:val="24"/>
              </w:rPr>
              <w:t xml:space="preserve"> ask for a refund, proceed to </w:t>
            </w:r>
            <w:hyperlink w:anchor="Step7" w:history="1">
              <w:r w:rsidR="00467132">
                <w:rPr>
                  <w:rStyle w:val="Hyperlink"/>
                  <w:rFonts w:ascii="Verdana" w:hAnsi="Verdana"/>
                  <w:b/>
                  <w:sz w:val="24"/>
                  <w:szCs w:val="24"/>
                </w:rPr>
                <w:t>Step 7</w:t>
              </w:r>
            </w:hyperlink>
            <w:r w:rsidRPr="0014196B">
              <w:rPr>
                <w:rFonts w:ascii="Verdana" w:hAnsi="Verdana"/>
                <w:sz w:val="24"/>
                <w:szCs w:val="24"/>
              </w:rPr>
              <w:t>.</w:t>
            </w:r>
          </w:p>
        </w:tc>
      </w:tr>
      <w:tr w:rsidR="0059694F" w:rsidRPr="00E24271" w14:paraId="367B2C50" w14:textId="77777777" w:rsidTr="002C7C7B">
        <w:trPr>
          <w:trHeight w:val="54"/>
        </w:trPr>
        <w:tc>
          <w:tcPr>
            <w:tcW w:w="238" w:type="pct"/>
            <w:vMerge w:val="restart"/>
          </w:tcPr>
          <w:p w14:paraId="3F6BDE81" w14:textId="77777777" w:rsidR="007E1473" w:rsidRPr="00E24271" w:rsidRDefault="00585BA9" w:rsidP="0014196B">
            <w:pPr>
              <w:spacing w:before="120" w:after="120"/>
              <w:jc w:val="center"/>
              <w:rPr>
                <w:b/>
                <w:color w:val="000000"/>
                <w:szCs w:val="17"/>
              </w:rPr>
            </w:pPr>
            <w:bookmarkStart w:id="21" w:name="ProcessCare_Step6"/>
            <w:r w:rsidRPr="00E24271">
              <w:rPr>
                <w:b/>
                <w:color w:val="000000"/>
                <w:szCs w:val="17"/>
              </w:rPr>
              <w:t>6</w:t>
            </w:r>
            <w:bookmarkEnd w:id="21"/>
          </w:p>
        </w:tc>
        <w:tc>
          <w:tcPr>
            <w:tcW w:w="4762" w:type="pct"/>
            <w:gridSpan w:val="8"/>
            <w:tcBorders>
              <w:bottom w:val="single" w:sz="4" w:space="0" w:color="auto"/>
            </w:tcBorders>
          </w:tcPr>
          <w:p w14:paraId="2843CAE3" w14:textId="0C46771C" w:rsidR="00422EA0" w:rsidRPr="0014196B" w:rsidRDefault="00CC287A" w:rsidP="0014196B">
            <w:pPr>
              <w:spacing w:before="120" w:after="120"/>
            </w:pPr>
            <w:r w:rsidRPr="0014196B">
              <w:rPr>
                <w:noProof/>
              </w:rPr>
              <w:drawing>
                <wp:inline distT="0" distB="0" distL="0" distR="0" wp14:anchorId="57723210" wp14:editId="14BBA370">
                  <wp:extent cx="238125"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14196B">
              <w:t xml:space="preserve"> </w:t>
            </w:r>
            <w:r w:rsidR="00422EA0" w:rsidRPr="0014196B">
              <w:t xml:space="preserve">According to our records, your account has a </w:t>
            </w:r>
            <w:r w:rsidR="00422EA0" w:rsidRPr="0014196B">
              <w:rPr>
                <w:b/>
              </w:rPr>
              <w:t>balance</w:t>
            </w:r>
            <w:r w:rsidR="00422EA0" w:rsidRPr="0014196B">
              <w:t xml:space="preserve"> due </w:t>
            </w:r>
            <w:proofErr w:type="gramStart"/>
            <w:r w:rsidR="00422EA0" w:rsidRPr="0014196B">
              <w:t>of</w:t>
            </w:r>
            <w:proofErr w:type="gramEnd"/>
            <w:r w:rsidR="00422EA0" w:rsidRPr="0014196B">
              <w:t xml:space="preserve"> &lt;$</w:t>
            </w:r>
            <w:r w:rsidR="000D6088" w:rsidRPr="0014196B">
              <w:t>XX.XX</w:t>
            </w:r>
            <w:r w:rsidR="00422EA0" w:rsidRPr="0014196B">
              <w:t>&gt;.</w:t>
            </w:r>
            <w:r w:rsidR="00F75777" w:rsidRPr="0014196B">
              <w:t xml:space="preserve"> </w:t>
            </w:r>
            <w:r w:rsidR="00422EA0" w:rsidRPr="0014196B">
              <w:t>Would you like to make a payment today?</w:t>
            </w:r>
          </w:p>
          <w:p w14:paraId="4BCB4001" w14:textId="77777777" w:rsidR="00422EA0" w:rsidRPr="0014196B" w:rsidRDefault="00422EA0" w:rsidP="0014196B">
            <w:pPr>
              <w:spacing w:before="120" w:after="120"/>
            </w:pPr>
          </w:p>
          <w:p w14:paraId="2DFBF88E" w14:textId="67A2CD60" w:rsidR="007E1473" w:rsidRPr="0014196B" w:rsidRDefault="00422EA0" w:rsidP="0014196B">
            <w:pPr>
              <w:spacing w:before="120" w:after="120"/>
            </w:pPr>
            <w:r w:rsidRPr="0014196B">
              <w:rPr>
                <w:b/>
              </w:rPr>
              <w:t>N</w:t>
            </w:r>
            <w:r w:rsidR="00DF52EB" w:rsidRPr="0014196B">
              <w:rPr>
                <w:b/>
              </w:rPr>
              <w:t>ote</w:t>
            </w:r>
            <w:r w:rsidRPr="0014196B">
              <w:rPr>
                <w:b/>
                <w:bCs/>
              </w:rPr>
              <w:t>:</w:t>
            </w:r>
            <w:r w:rsidR="004B7819" w:rsidRPr="0014196B">
              <w:t xml:space="preserve"> </w:t>
            </w:r>
            <w:r w:rsidR="007E1473" w:rsidRPr="0014196B">
              <w:t>Invoices are not mailed to beneficiaries who owe a balance and have not been in the plan for more than 4 months.</w:t>
            </w:r>
          </w:p>
        </w:tc>
      </w:tr>
      <w:tr w:rsidR="00BE6B3E" w:rsidRPr="00E24271" w14:paraId="4335D21D" w14:textId="77777777" w:rsidTr="002C7C7B">
        <w:trPr>
          <w:trHeight w:val="90"/>
        </w:trPr>
        <w:tc>
          <w:tcPr>
            <w:tcW w:w="238" w:type="pct"/>
            <w:vMerge/>
          </w:tcPr>
          <w:p w14:paraId="2E5FD2E7" w14:textId="77777777" w:rsidR="007E1473" w:rsidRPr="00E24271" w:rsidRDefault="007E1473" w:rsidP="0014196B">
            <w:pPr>
              <w:spacing w:before="120" w:after="120"/>
              <w:ind w:left="360"/>
              <w:jc w:val="center"/>
              <w:rPr>
                <w:color w:val="000000"/>
                <w:szCs w:val="17"/>
              </w:rPr>
            </w:pPr>
          </w:p>
        </w:tc>
        <w:tc>
          <w:tcPr>
            <w:tcW w:w="726" w:type="pct"/>
            <w:shd w:val="pct12" w:color="auto" w:fill="auto"/>
          </w:tcPr>
          <w:p w14:paraId="2D2AB997" w14:textId="77777777" w:rsidR="007E1473" w:rsidRPr="00E24271" w:rsidRDefault="007E1473" w:rsidP="0014196B">
            <w:pPr>
              <w:spacing w:before="120" w:after="120"/>
              <w:jc w:val="center"/>
              <w:rPr>
                <w:b/>
              </w:rPr>
            </w:pPr>
            <w:r w:rsidRPr="00E24271">
              <w:rPr>
                <w:b/>
              </w:rPr>
              <w:t>If…</w:t>
            </w:r>
          </w:p>
        </w:tc>
        <w:tc>
          <w:tcPr>
            <w:tcW w:w="4037" w:type="pct"/>
            <w:gridSpan w:val="7"/>
            <w:shd w:val="pct12" w:color="auto" w:fill="auto"/>
          </w:tcPr>
          <w:p w14:paraId="5B1EAF3E" w14:textId="77777777" w:rsidR="007E1473" w:rsidRPr="00E24271" w:rsidRDefault="007E1473" w:rsidP="0014196B">
            <w:pPr>
              <w:spacing w:before="120" w:after="120"/>
              <w:jc w:val="center"/>
              <w:rPr>
                <w:b/>
              </w:rPr>
            </w:pPr>
            <w:r w:rsidRPr="00E24271">
              <w:rPr>
                <w:b/>
              </w:rPr>
              <w:t>Then…</w:t>
            </w:r>
          </w:p>
        </w:tc>
      </w:tr>
      <w:tr w:rsidR="00BE6B3E" w:rsidRPr="00E24271" w14:paraId="68DC3030" w14:textId="77777777" w:rsidTr="002C7C7B">
        <w:trPr>
          <w:trHeight w:val="90"/>
        </w:trPr>
        <w:tc>
          <w:tcPr>
            <w:tcW w:w="238" w:type="pct"/>
            <w:vMerge/>
          </w:tcPr>
          <w:p w14:paraId="02CA6E4B" w14:textId="77777777" w:rsidR="007E1473" w:rsidRPr="00E24271" w:rsidRDefault="007E1473" w:rsidP="0014196B">
            <w:pPr>
              <w:spacing w:before="120" w:after="120"/>
              <w:ind w:left="360"/>
              <w:jc w:val="center"/>
              <w:rPr>
                <w:color w:val="000000"/>
                <w:szCs w:val="17"/>
              </w:rPr>
            </w:pPr>
          </w:p>
        </w:tc>
        <w:tc>
          <w:tcPr>
            <w:tcW w:w="726" w:type="pct"/>
          </w:tcPr>
          <w:p w14:paraId="2AF5D8DD" w14:textId="77777777" w:rsidR="007E1473" w:rsidRPr="00E24271" w:rsidRDefault="007E1473" w:rsidP="0014196B">
            <w:pPr>
              <w:spacing w:before="120" w:after="120"/>
            </w:pPr>
            <w:r w:rsidRPr="00E24271">
              <w:t>Yes</w:t>
            </w:r>
          </w:p>
        </w:tc>
        <w:tc>
          <w:tcPr>
            <w:tcW w:w="4037" w:type="pct"/>
            <w:gridSpan w:val="7"/>
          </w:tcPr>
          <w:p w14:paraId="348D50CF" w14:textId="6BADCC44" w:rsidR="007E1473" w:rsidRPr="00E24271" w:rsidRDefault="00CC287A" w:rsidP="0014196B">
            <w:pPr>
              <w:spacing w:before="120" w:after="120"/>
              <w:rPr>
                <w:b/>
              </w:rPr>
            </w:pPr>
            <w:r w:rsidRPr="00E24271">
              <w:rPr>
                <w:noProof/>
              </w:rPr>
              <w:drawing>
                <wp:inline distT="0" distB="0" distL="0" distR="0" wp14:anchorId="52F76694" wp14:editId="217F408D">
                  <wp:extent cx="238125" cy="20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E24271">
              <w:t xml:space="preserve"> </w:t>
            </w:r>
            <w:r w:rsidR="007E1473" w:rsidRPr="00E24271">
              <w:t>I would be happy to help with that.</w:t>
            </w:r>
          </w:p>
          <w:p w14:paraId="2C61DA5C" w14:textId="77777777" w:rsidR="007E1473" w:rsidRPr="00E24271" w:rsidRDefault="007E1473" w:rsidP="0014196B">
            <w:pPr>
              <w:spacing w:before="120" w:after="120"/>
              <w:rPr>
                <w:b/>
              </w:rPr>
            </w:pPr>
          </w:p>
          <w:p w14:paraId="4102C800" w14:textId="0C91A261" w:rsidR="009C2536" w:rsidRPr="00DF0493" w:rsidRDefault="007E1473" w:rsidP="0014196B">
            <w:pPr>
              <w:spacing w:before="120" w:after="120"/>
              <w:rPr>
                <w:rStyle w:val="Hyperlink"/>
              </w:rPr>
            </w:pPr>
            <w:r w:rsidRPr="00E24271">
              <w:t>Refer to</w:t>
            </w:r>
            <w:r w:rsidR="009C2536" w:rsidRPr="00E24271">
              <w:t xml:space="preserve"> applicable work instruction:</w:t>
            </w:r>
            <w:r w:rsidR="00DF0493">
              <w:rPr>
                <w:rFonts w:eastAsia="Calibri"/>
              </w:rPr>
              <w:fldChar w:fldCharType="begin"/>
            </w:r>
            <w:r w:rsidR="00DF0493">
              <w:rPr>
                <w:rFonts w:eastAsia="Calibri"/>
              </w:rPr>
              <w:instrText>HYPERLINK "https://thesource.cvshealth.com/nuxeo/thesource/" \l "!/view?docid=29cd0a2a-b165-4baa-a448-918931058152"</w:instrText>
            </w:r>
            <w:r w:rsidR="00DF0493">
              <w:rPr>
                <w:rFonts w:eastAsia="Calibri"/>
              </w:rPr>
            </w:r>
            <w:r w:rsidR="00DF0493">
              <w:rPr>
                <w:rFonts w:eastAsia="Calibri"/>
              </w:rPr>
              <w:fldChar w:fldCharType="separate"/>
            </w:r>
          </w:p>
          <w:p w14:paraId="22BF73E8" w14:textId="734F8F4D" w:rsidR="00D22FE8" w:rsidRPr="00DF0493" w:rsidRDefault="00393230" w:rsidP="0014196B">
            <w:pPr>
              <w:pStyle w:val="ListParagraph"/>
              <w:numPr>
                <w:ilvl w:val="0"/>
                <w:numId w:val="5"/>
              </w:numPr>
              <w:spacing w:before="120" w:after="120"/>
              <w:contextualSpacing w:val="0"/>
              <w:rPr>
                <w:rStyle w:val="Hyperlink"/>
                <w:sz w:val="24"/>
                <w:szCs w:val="24"/>
              </w:rPr>
            </w:pPr>
            <w:r w:rsidRPr="00DF0493">
              <w:rPr>
                <w:rStyle w:val="Hyperlink"/>
                <w:rFonts w:ascii="Verdana" w:hAnsi="Verdana"/>
                <w:sz w:val="24"/>
                <w:szCs w:val="24"/>
              </w:rPr>
              <w:t>Aetna</w:t>
            </w:r>
            <w:r w:rsidR="00A9641E" w:rsidRPr="00DF0493">
              <w:rPr>
                <w:rStyle w:val="Hyperlink"/>
                <w:rFonts w:ascii="Verdana" w:hAnsi="Verdana"/>
                <w:sz w:val="24"/>
                <w:szCs w:val="24"/>
              </w:rPr>
              <w:t xml:space="preserve"> Compass</w:t>
            </w:r>
            <w:r w:rsidRPr="00DF0493">
              <w:rPr>
                <w:rStyle w:val="Hyperlink"/>
                <w:rFonts w:ascii="Verdana" w:hAnsi="Verdana"/>
                <w:sz w:val="24"/>
                <w:szCs w:val="24"/>
              </w:rPr>
              <w:t xml:space="preserve"> MED D - SilverScript </w:t>
            </w:r>
            <w:r w:rsidR="00A9641E" w:rsidRPr="00DF0493">
              <w:rPr>
                <w:rStyle w:val="Hyperlink"/>
                <w:rFonts w:ascii="Verdana" w:hAnsi="Verdana"/>
                <w:sz w:val="24"/>
                <w:szCs w:val="24"/>
              </w:rPr>
              <w:t xml:space="preserve">- </w:t>
            </w:r>
            <w:r w:rsidRPr="00DF0493">
              <w:rPr>
                <w:rStyle w:val="Hyperlink"/>
                <w:rFonts w:ascii="Verdana" w:hAnsi="Verdana"/>
                <w:sz w:val="24"/>
                <w:szCs w:val="24"/>
              </w:rPr>
              <w:t>Premium Billing Credit Card Single-Sign-On (SSO) Processes</w:t>
            </w:r>
            <w:r w:rsidR="0032014D" w:rsidRPr="00DF0493">
              <w:rPr>
                <w:rStyle w:val="Hyperlink"/>
                <w:rFonts w:ascii="Verdana" w:hAnsi="Verdana"/>
                <w:sz w:val="24"/>
                <w:szCs w:val="24"/>
              </w:rPr>
              <w:t xml:space="preserve"> (064883)</w:t>
            </w:r>
          </w:p>
          <w:p w14:paraId="25CE3ED5" w14:textId="2760999B" w:rsidR="009C2536" w:rsidRPr="00DF0493" w:rsidRDefault="00DF0493" w:rsidP="0014196B">
            <w:pPr>
              <w:pStyle w:val="ListParagraph"/>
              <w:numPr>
                <w:ilvl w:val="0"/>
                <w:numId w:val="5"/>
              </w:numPr>
              <w:spacing w:before="120" w:after="120"/>
              <w:contextualSpacing w:val="0"/>
              <w:rPr>
                <w:rStyle w:val="Hyperlink"/>
                <w:rFonts w:ascii="Verdana" w:hAnsi="Verdana"/>
                <w:sz w:val="24"/>
                <w:szCs w:val="24"/>
              </w:rPr>
            </w:pPr>
            <w:r>
              <w:rPr>
                <w:rFonts w:ascii="Verdana" w:hAnsi="Verdana"/>
                <w:sz w:val="24"/>
                <w:szCs w:val="24"/>
              </w:rPr>
              <w:fldChar w:fldCharType="end"/>
            </w:r>
            <w:r>
              <w:rPr>
                <w:rFonts w:ascii="Verdana" w:hAnsi="Verdana"/>
                <w:sz w:val="24"/>
                <w:szCs w:val="24"/>
              </w:rPr>
              <w:fldChar w:fldCharType="begin"/>
            </w:r>
            <w:r>
              <w:rPr>
                <w:rFonts w:ascii="Verdana" w:hAnsi="Verdana"/>
                <w:sz w:val="24"/>
                <w:szCs w:val="24"/>
              </w:rPr>
              <w:instrText>HYPERLINK "https://thesource.cvshealth.com/nuxeo/thesource/" \l "!/view?docid=e374d0da-4315-4a41-97fd-d00b937ec68e"</w:instrText>
            </w:r>
            <w:r>
              <w:rPr>
                <w:rFonts w:ascii="Verdana" w:hAnsi="Verdana"/>
                <w:sz w:val="24"/>
                <w:szCs w:val="24"/>
              </w:rPr>
            </w:r>
            <w:r>
              <w:rPr>
                <w:rFonts w:ascii="Verdana" w:hAnsi="Verdana"/>
                <w:sz w:val="24"/>
                <w:szCs w:val="24"/>
              </w:rPr>
              <w:fldChar w:fldCharType="separate"/>
            </w:r>
            <w:r w:rsidR="00393230" w:rsidRPr="00DF0493">
              <w:rPr>
                <w:rStyle w:val="Hyperlink"/>
                <w:rFonts w:ascii="Verdana" w:hAnsi="Verdana"/>
                <w:sz w:val="24"/>
                <w:szCs w:val="24"/>
              </w:rPr>
              <w:t>Aetna Compass MED D - SilverScript - Premium Billing E-Check/EFT Single-Sign-On (SSO) Processes</w:t>
            </w:r>
            <w:r w:rsidR="00B40B52" w:rsidRPr="00DF0493">
              <w:rPr>
                <w:rStyle w:val="Hyperlink"/>
                <w:rFonts w:ascii="Verdana" w:hAnsi="Verdana"/>
                <w:sz w:val="24"/>
                <w:szCs w:val="24"/>
              </w:rPr>
              <w:t xml:space="preserve"> (062995)</w:t>
            </w:r>
          </w:p>
          <w:p w14:paraId="744D4A04" w14:textId="1B8DC3A8" w:rsidR="007E1473" w:rsidRPr="00E24271" w:rsidRDefault="00DF0493" w:rsidP="0014196B">
            <w:pPr>
              <w:spacing w:before="120" w:after="120"/>
              <w:rPr>
                <w:b/>
              </w:rPr>
            </w:pPr>
            <w:r>
              <w:rPr>
                <w:rFonts w:eastAsia="Calibri"/>
              </w:rPr>
              <w:fldChar w:fldCharType="end"/>
            </w:r>
          </w:p>
          <w:p w14:paraId="096E55BF" w14:textId="325269D3" w:rsidR="004B7819" w:rsidRPr="00E24271" w:rsidRDefault="0070038D" w:rsidP="0014196B">
            <w:pPr>
              <w:spacing w:before="120" w:after="120"/>
            </w:pPr>
            <w:r w:rsidRPr="00E24271">
              <w:t xml:space="preserve">Proceed to </w:t>
            </w:r>
            <w:hyperlink w:anchor="Step7" w:history="1">
              <w:r w:rsidR="00467132">
                <w:rPr>
                  <w:rStyle w:val="Hyperlink"/>
                  <w:b/>
                </w:rPr>
                <w:t>Step 7</w:t>
              </w:r>
            </w:hyperlink>
            <w:r w:rsidRPr="00E24271">
              <w:t>.</w:t>
            </w:r>
          </w:p>
        </w:tc>
      </w:tr>
      <w:tr w:rsidR="00BE6B3E" w:rsidRPr="00E24271" w14:paraId="5D81884D" w14:textId="77777777" w:rsidTr="002C7C7B">
        <w:trPr>
          <w:trHeight w:val="90"/>
        </w:trPr>
        <w:tc>
          <w:tcPr>
            <w:tcW w:w="238" w:type="pct"/>
            <w:vMerge/>
          </w:tcPr>
          <w:p w14:paraId="62319D4B" w14:textId="77777777" w:rsidR="007E1473" w:rsidRPr="00E24271" w:rsidRDefault="007E1473" w:rsidP="0014196B">
            <w:pPr>
              <w:spacing w:before="120" w:after="120"/>
              <w:ind w:left="360"/>
              <w:jc w:val="center"/>
              <w:rPr>
                <w:color w:val="000000"/>
                <w:szCs w:val="17"/>
              </w:rPr>
            </w:pPr>
          </w:p>
        </w:tc>
        <w:tc>
          <w:tcPr>
            <w:tcW w:w="726" w:type="pct"/>
          </w:tcPr>
          <w:p w14:paraId="246C29C1" w14:textId="77777777" w:rsidR="007E1473" w:rsidRPr="00E24271" w:rsidRDefault="007E1473" w:rsidP="0014196B">
            <w:pPr>
              <w:spacing w:before="120" w:after="120"/>
            </w:pPr>
            <w:r w:rsidRPr="00E24271">
              <w:t>No</w:t>
            </w:r>
          </w:p>
        </w:tc>
        <w:tc>
          <w:tcPr>
            <w:tcW w:w="4037" w:type="pct"/>
            <w:gridSpan w:val="7"/>
          </w:tcPr>
          <w:p w14:paraId="648A8CFB" w14:textId="6FB3D5B8" w:rsidR="007E1473" w:rsidRPr="00E24271" w:rsidRDefault="00CC287A" w:rsidP="0014196B">
            <w:pPr>
              <w:spacing w:before="120" w:after="120"/>
              <w:rPr>
                <w:b/>
              </w:rPr>
            </w:pPr>
            <w:r w:rsidRPr="00E24271">
              <w:rPr>
                <w:noProof/>
              </w:rPr>
              <w:drawing>
                <wp:inline distT="0" distB="0" distL="0" distR="0" wp14:anchorId="782722A4" wp14:editId="585A0228">
                  <wp:extent cx="238125" cy="209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E24271">
              <w:t xml:space="preserve"> </w:t>
            </w:r>
            <w:r w:rsidR="007E1473" w:rsidRPr="00E24271">
              <w:t>I understand.</w:t>
            </w:r>
            <w:r w:rsidR="0058277B" w:rsidRPr="00E24271">
              <w:rPr>
                <w:b/>
              </w:rPr>
              <w:t xml:space="preserve"> </w:t>
            </w:r>
            <w:r w:rsidR="007E1473" w:rsidRPr="00E24271">
              <w:t>If you change your mind at a future date, please contact Customer Care and we will be happy to assist you.</w:t>
            </w:r>
          </w:p>
          <w:p w14:paraId="324F580B" w14:textId="77777777" w:rsidR="0070038D" w:rsidRPr="00E24271" w:rsidRDefault="0070038D" w:rsidP="0014196B">
            <w:pPr>
              <w:spacing w:before="120" w:after="120"/>
              <w:rPr>
                <w:b/>
              </w:rPr>
            </w:pPr>
          </w:p>
          <w:p w14:paraId="524FE142" w14:textId="479C569F" w:rsidR="004B7819" w:rsidRPr="00E24271" w:rsidRDefault="0070038D" w:rsidP="0014196B">
            <w:pPr>
              <w:spacing w:before="120" w:after="120"/>
            </w:pPr>
            <w:r w:rsidRPr="00E24271">
              <w:t xml:space="preserve">Proceed to </w:t>
            </w:r>
            <w:hyperlink w:anchor="Step7" w:history="1">
              <w:r w:rsidR="00467132">
                <w:rPr>
                  <w:rStyle w:val="Hyperlink"/>
                  <w:b/>
                </w:rPr>
                <w:t>Step 7</w:t>
              </w:r>
            </w:hyperlink>
            <w:r w:rsidRPr="00E24271">
              <w:t>.</w:t>
            </w:r>
          </w:p>
        </w:tc>
      </w:tr>
      <w:tr w:rsidR="0059694F" w:rsidRPr="00E24271" w14:paraId="22FB55C9" w14:textId="77777777" w:rsidTr="002C7C7B">
        <w:trPr>
          <w:trHeight w:val="54"/>
        </w:trPr>
        <w:tc>
          <w:tcPr>
            <w:tcW w:w="238" w:type="pct"/>
          </w:tcPr>
          <w:p w14:paraId="4D56DE52" w14:textId="44981768" w:rsidR="00FB6228" w:rsidRPr="00E24271" w:rsidRDefault="00585BA9" w:rsidP="0014196B">
            <w:pPr>
              <w:spacing w:before="120" w:after="120"/>
              <w:jc w:val="center"/>
              <w:rPr>
                <w:b/>
                <w:color w:val="000000"/>
                <w:szCs w:val="17"/>
              </w:rPr>
            </w:pPr>
            <w:bookmarkStart w:id="22" w:name="Step7"/>
            <w:r w:rsidRPr="00E24271">
              <w:rPr>
                <w:b/>
                <w:color w:val="000000"/>
                <w:szCs w:val="17"/>
              </w:rPr>
              <w:t>7</w:t>
            </w:r>
            <w:bookmarkEnd w:id="22"/>
          </w:p>
        </w:tc>
        <w:tc>
          <w:tcPr>
            <w:tcW w:w="4762" w:type="pct"/>
            <w:gridSpan w:val="8"/>
            <w:tcBorders>
              <w:bottom w:val="single" w:sz="4" w:space="0" w:color="auto"/>
            </w:tcBorders>
          </w:tcPr>
          <w:p w14:paraId="189BBC4B" w14:textId="77777777" w:rsidR="00585BA9" w:rsidRPr="0014196B" w:rsidRDefault="00585BA9" w:rsidP="0014196B">
            <w:pPr>
              <w:spacing w:before="120" w:after="120"/>
              <w:rPr>
                <w:rFonts w:cs="Arial"/>
                <w:bCs/>
              </w:rPr>
            </w:pPr>
            <w:r w:rsidRPr="0014196B">
              <w:rPr>
                <w:rFonts w:cs="Arial"/>
                <w:bCs/>
              </w:rPr>
              <w:t xml:space="preserve">Ask if there are any other questions. </w:t>
            </w:r>
          </w:p>
          <w:p w14:paraId="666DF275" w14:textId="534A79EC" w:rsidR="00892B42" w:rsidRPr="0014196B" w:rsidRDefault="00585BA9" w:rsidP="0014196B">
            <w:pPr>
              <w:pStyle w:val="ListParagraph"/>
              <w:numPr>
                <w:ilvl w:val="0"/>
                <w:numId w:val="5"/>
              </w:numPr>
              <w:spacing w:before="120" w:after="120"/>
              <w:contextualSpacing w:val="0"/>
              <w:rPr>
                <w:rFonts w:ascii="Verdana" w:hAnsi="Verdana"/>
                <w:sz w:val="24"/>
                <w:szCs w:val="24"/>
              </w:rPr>
            </w:pPr>
            <w:r w:rsidRPr="0014196B">
              <w:rPr>
                <w:rFonts w:ascii="Verdana" w:hAnsi="Verdana" w:cs="Arial"/>
                <w:bCs/>
                <w:sz w:val="24"/>
                <w:szCs w:val="24"/>
              </w:rPr>
              <w:t xml:space="preserve">Address any other issues and </w:t>
            </w:r>
            <w:r w:rsidRPr="0014196B">
              <w:rPr>
                <w:rFonts w:ascii="Verdana" w:hAnsi="Verdana"/>
                <w:sz w:val="24"/>
                <w:szCs w:val="24"/>
              </w:rPr>
              <w:t xml:space="preserve">document/close the call according to existing policies and procedures; refer to </w:t>
            </w:r>
            <w:hyperlink r:id="rId29" w:anchor="!/view?docid=0296717e-6df6-4184-b337-13abcd4b070b" w:history="1">
              <w:r w:rsidR="00564AB0" w:rsidRPr="00DF0493">
                <w:rPr>
                  <w:rStyle w:val="Hyperlink"/>
                  <w:rFonts w:ascii="Verdana" w:hAnsi="Verdana"/>
                  <w:sz w:val="24"/>
                  <w:szCs w:val="24"/>
                </w:rPr>
                <w:t xml:space="preserve">Compass </w:t>
              </w:r>
              <w:r w:rsidR="00DF0493" w:rsidRPr="00DF0493">
                <w:rPr>
                  <w:rStyle w:val="Hyperlink"/>
                  <w:rFonts w:ascii="Verdana" w:hAnsi="Verdana"/>
                  <w:sz w:val="24"/>
                  <w:szCs w:val="24"/>
                </w:rPr>
                <w:t>–</w:t>
              </w:r>
              <w:r w:rsidR="00564AB0" w:rsidRPr="00DF0493">
                <w:rPr>
                  <w:rStyle w:val="Hyperlink"/>
                  <w:rFonts w:ascii="Verdana" w:hAnsi="Verdana"/>
                  <w:sz w:val="24"/>
                  <w:szCs w:val="24"/>
                </w:rPr>
                <w:t xml:space="preserve"> </w:t>
              </w:r>
              <w:r w:rsidR="00DF0493" w:rsidRPr="00DF0493">
                <w:rPr>
                  <w:rStyle w:val="Hyperlink"/>
                  <w:rFonts w:ascii="Verdana" w:hAnsi="Verdana"/>
                  <w:sz w:val="24"/>
                  <w:szCs w:val="24"/>
                </w:rPr>
                <w:t>Close an Interaction or Research Case</w:t>
              </w:r>
              <w:r w:rsidR="00B40B52" w:rsidRPr="00DF0493">
                <w:rPr>
                  <w:rStyle w:val="Hyperlink"/>
                  <w:rFonts w:ascii="Verdana" w:hAnsi="Verdana"/>
                  <w:sz w:val="24"/>
                  <w:szCs w:val="24"/>
                </w:rPr>
                <w:t xml:space="preserve"> (050011)</w:t>
              </w:r>
            </w:hyperlink>
            <w:r w:rsidR="00BE6B3E" w:rsidRPr="0014196B">
              <w:rPr>
                <w:rFonts w:ascii="Verdana" w:hAnsi="Verdana"/>
                <w:sz w:val="24"/>
                <w:szCs w:val="24"/>
              </w:rPr>
              <w:t xml:space="preserve"> and </w:t>
            </w:r>
            <w:hyperlink r:id="rId30" w:anchor="!/view?docid=433711aa-8fa6-447c-872b-bd69cd6cd7c0" w:history="1">
              <w:r w:rsidR="00BE6B3E" w:rsidRPr="00DF0493">
                <w:rPr>
                  <w:rStyle w:val="Hyperlink"/>
                  <w:rFonts w:ascii="Verdana" w:hAnsi="Verdana"/>
                  <w:sz w:val="24"/>
                  <w:szCs w:val="24"/>
                </w:rPr>
                <w:t xml:space="preserve">Compass </w:t>
              </w:r>
              <w:r w:rsidR="00BE6B3E" w:rsidRPr="00DF0493">
                <w:rPr>
                  <w:rStyle w:val="Hyperlink"/>
                  <w:rFonts w:ascii="Verdana" w:hAnsi="Verdana"/>
                  <w:bCs/>
                  <w:sz w:val="24"/>
                  <w:szCs w:val="24"/>
                </w:rPr>
                <w:t>MED D - Call Documentation</w:t>
              </w:r>
              <w:r w:rsidR="00BE6B3E" w:rsidRPr="00DF0493">
                <w:rPr>
                  <w:rStyle w:val="Hyperlink"/>
                  <w:rFonts w:ascii="Verdana" w:hAnsi="Verdana"/>
                  <w:sz w:val="24"/>
                  <w:szCs w:val="24"/>
                </w:rPr>
                <w:t xml:space="preserve"> Job Aid</w:t>
              </w:r>
              <w:r w:rsidR="00415BF9" w:rsidRPr="00DF0493">
                <w:rPr>
                  <w:rStyle w:val="Hyperlink"/>
                  <w:rFonts w:ascii="Verdana" w:hAnsi="Verdana"/>
                  <w:sz w:val="24"/>
                  <w:szCs w:val="24"/>
                </w:rPr>
                <w:t xml:space="preserve"> (061758)</w:t>
              </w:r>
              <w:r w:rsidR="00770BC8">
                <w:rPr>
                  <w:rStyle w:val="Hyperlink"/>
                  <w:rFonts w:ascii="Verdana" w:hAnsi="Verdana"/>
                  <w:sz w:val="24"/>
                  <w:szCs w:val="24"/>
                </w:rPr>
                <w:t>.</w:t>
              </w:r>
            </w:hyperlink>
            <w:r w:rsidR="00770BC8" w:rsidRPr="0014196B">
              <w:rPr>
                <w:rFonts w:ascii="Verdana" w:hAnsi="Verdana"/>
                <w:sz w:val="24"/>
                <w:szCs w:val="24"/>
              </w:rPr>
              <w:t xml:space="preserve"> </w:t>
            </w:r>
          </w:p>
        </w:tc>
      </w:tr>
    </w:tbl>
    <w:p w14:paraId="1F16CD59" w14:textId="77777777" w:rsidR="00DB3729" w:rsidRPr="00E24271" w:rsidRDefault="00DB3729" w:rsidP="0014196B">
      <w:pPr>
        <w:spacing w:before="120" w:after="120"/>
        <w:jc w:val="right"/>
      </w:pPr>
    </w:p>
    <w:p w14:paraId="14BE36E4" w14:textId="41B85646" w:rsidR="00DF7D19" w:rsidRPr="00E24271" w:rsidRDefault="00C837BA" w:rsidP="0014196B">
      <w:pPr>
        <w:jc w:val="right"/>
        <w:rPr>
          <w:rFonts w:cs="Arial"/>
          <w:bCs/>
          <w:color w:val="333333"/>
        </w:rPr>
      </w:pPr>
      <w:hyperlink w:anchor="_top" w:history="1">
        <w:r w:rsidR="00467132">
          <w:rPr>
            <w:rStyle w:val="Hyperlink"/>
          </w:rPr>
          <w:t>Top of the Document</w:t>
        </w:r>
      </w:hyperlink>
      <w:r w:rsidR="00486108" w:rsidRPr="00E24271">
        <w:rPr>
          <w:rFonts w:cs="Arial"/>
          <w:bCs/>
          <w:color w:val="333333"/>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DF7D19" w:rsidRPr="00E24271" w14:paraId="6C5B10FA" w14:textId="77777777" w:rsidTr="00CD144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5BFDBAB" w14:textId="77777777" w:rsidR="00DF7D19" w:rsidRPr="00E24271" w:rsidRDefault="00DF7D19" w:rsidP="0014196B">
            <w:pPr>
              <w:pStyle w:val="Heading2"/>
              <w:spacing w:before="120" w:after="120"/>
              <w:rPr>
                <w:rFonts w:ascii="Verdana" w:hAnsi="Verdana"/>
              </w:rPr>
            </w:pPr>
            <w:bookmarkStart w:id="23" w:name="_Requests__for"/>
            <w:bookmarkStart w:id="24" w:name="_Toc153366509"/>
            <w:bookmarkStart w:id="25" w:name="_Toc152755773"/>
            <w:bookmarkStart w:id="26" w:name="_Toc154071080"/>
            <w:bookmarkStart w:id="27" w:name="_Toc205892330"/>
            <w:bookmarkEnd w:id="23"/>
            <w:r w:rsidRPr="00E24271">
              <w:rPr>
                <w:rFonts w:ascii="Verdana" w:hAnsi="Verdana"/>
                <w:i w:val="0"/>
                <w:iCs w:val="0"/>
              </w:rPr>
              <w:t>Requests for an Invoice in an Alternate Format</w:t>
            </w:r>
            <w:bookmarkEnd w:id="24"/>
            <w:bookmarkEnd w:id="25"/>
            <w:bookmarkEnd w:id="26"/>
            <w:bookmarkEnd w:id="27"/>
          </w:p>
        </w:tc>
      </w:tr>
    </w:tbl>
    <w:p w14:paraId="33E47666" w14:textId="77777777" w:rsidR="00DF7D19" w:rsidRPr="00E24271" w:rsidRDefault="00DF7D19" w:rsidP="0014196B">
      <w:pPr>
        <w:spacing w:before="120" w:after="120"/>
      </w:pPr>
      <w:r w:rsidRPr="00E24271">
        <w:t>If a beneficiary requests an invoice in an alternate/accessible format (Large print, Braille, Audio CD)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12126"/>
      </w:tblGrid>
      <w:tr w:rsidR="00DF7D19" w:rsidRPr="00E24271" w14:paraId="49BC99D4" w14:textId="77777777" w:rsidTr="0000242E">
        <w:tc>
          <w:tcPr>
            <w:tcW w:w="243" w:type="pct"/>
            <w:tcBorders>
              <w:top w:val="single" w:sz="4" w:space="0" w:color="auto"/>
              <w:left w:val="single" w:sz="4" w:space="0" w:color="auto"/>
              <w:bottom w:val="single" w:sz="4" w:space="0" w:color="auto"/>
              <w:right w:val="single" w:sz="4" w:space="0" w:color="auto"/>
            </w:tcBorders>
            <w:shd w:val="pct10" w:color="auto" w:fill="auto"/>
            <w:hideMark/>
          </w:tcPr>
          <w:p w14:paraId="5E9EFE0B" w14:textId="77777777" w:rsidR="00DF7D19" w:rsidRPr="00E24271" w:rsidRDefault="00DF7D19" w:rsidP="0014196B">
            <w:pPr>
              <w:spacing w:before="120" w:after="120"/>
              <w:jc w:val="center"/>
              <w:rPr>
                <w:b/>
              </w:rPr>
            </w:pPr>
            <w:bookmarkStart w:id="28" w:name="STEP"/>
            <w:bookmarkStart w:id="29" w:name="_Hlk152065847"/>
            <w:r w:rsidRPr="00E24271">
              <w:rPr>
                <w:b/>
              </w:rPr>
              <w:t>Step</w:t>
            </w:r>
            <w:bookmarkEnd w:id="28"/>
          </w:p>
        </w:tc>
        <w:tc>
          <w:tcPr>
            <w:tcW w:w="4757" w:type="pct"/>
            <w:tcBorders>
              <w:top w:val="single" w:sz="4" w:space="0" w:color="auto"/>
              <w:left w:val="single" w:sz="4" w:space="0" w:color="auto"/>
              <w:bottom w:val="single" w:sz="4" w:space="0" w:color="auto"/>
              <w:right w:val="single" w:sz="4" w:space="0" w:color="auto"/>
            </w:tcBorders>
            <w:shd w:val="pct10" w:color="auto" w:fill="auto"/>
            <w:hideMark/>
          </w:tcPr>
          <w:p w14:paraId="1484E7C8" w14:textId="77777777" w:rsidR="00DF7D19" w:rsidRPr="00E24271" w:rsidRDefault="00DF7D19" w:rsidP="0014196B">
            <w:pPr>
              <w:spacing w:before="120" w:after="120"/>
              <w:jc w:val="center"/>
              <w:rPr>
                <w:b/>
              </w:rPr>
            </w:pPr>
            <w:r w:rsidRPr="00E24271">
              <w:rPr>
                <w:b/>
              </w:rPr>
              <w:t>Action</w:t>
            </w:r>
          </w:p>
        </w:tc>
      </w:tr>
      <w:tr w:rsidR="00DF7D19" w:rsidRPr="00E24271" w14:paraId="1E5994D9" w14:textId="77777777" w:rsidTr="0000242E">
        <w:tc>
          <w:tcPr>
            <w:tcW w:w="243" w:type="pct"/>
            <w:tcBorders>
              <w:top w:val="single" w:sz="4" w:space="0" w:color="auto"/>
              <w:left w:val="single" w:sz="4" w:space="0" w:color="auto"/>
              <w:bottom w:val="single" w:sz="4" w:space="0" w:color="auto"/>
              <w:right w:val="single" w:sz="4" w:space="0" w:color="auto"/>
            </w:tcBorders>
            <w:hideMark/>
          </w:tcPr>
          <w:p w14:paraId="6366405E" w14:textId="77777777" w:rsidR="00DF7D19" w:rsidRPr="00E24271" w:rsidRDefault="00DF7D19" w:rsidP="0014196B">
            <w:pPr>
              <w:spacing w:before="120" w:after="120"/>
              <w:jc w:val="center"/>
              <w:rPr>
                <w:b/>
              </w:rPr>
            </w:pPr>
            <w:r w:rsidRPr="00E24271">
              <w:rPr>
                <w:b/>
              </w:rPr>
              <w:t>1</w:t>
            </w:r>
          </w:p>
        </w:tc>
        <w:tc>
          <w:tcPr>
            <w:tcW w:w="4757" w:type="pct"/>
            <w:tcBorders>
              <w:top w:val="single" w:sz="4" w:space="0" w:color="auto"/>
              <w:left w:val="single" w:sz="4" w:space="0" w:color="auto"/>
              <w:bottom w:val="single" w:sz="4" w:space="0" w:color="auto"/>
              <w:right w:val="single" w:sz="4" w:space="0" w:color="auto"/>
            </w:tcBorders>
          </w:tcPr>
          <w:p w14:paraId="3CB00690" w14:textId="7901DD9D" w:rsidR="00DF7D19" w:rsidRPr="00E24271" w:rsidRDefault="0000242E" w:rsidP="0014196B">
            <w:pPr>
              <w:spacing w:before="120" w:after="120"/>
              <w:textAlignment w:val="top"/>
              <w:rPr>
                <w:rFonts w:eastAsia="Calibri"/>
              </w:rPr>
            </w:pPr>
            <w:r w:rsidRPr="00E24271">
              <w:rPr>
                <w:noProof/>
              </w:rPr>
              <w:drawing>
                <wp:inline distT="0" distB="0" distL="0" distR="0" wp14:anchorId="2AB02B30" wp14:editId="43758E7A">
                  <wp:extent cx="276225" cy="180975"/>
                  <wp:effectExtent l="0" t="0" r="0" b="0"/>
                  <wp:docPr id="1573609697" name="Picture 157360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BB2D7A" w:rsidRPr="00E24271">
              <w:rPr>
                <w:rFonts w:eastAsia="Calibri"/>
              </w:rPr>
              <w:t xml:space="preserve"> </w:t>
            </w:r>
            <w:r w:rsidR="00DF7D19" w:rsidRPr="00E24271">
              <w:rPr>
                <w:rFonts w:eastAsia="Calibri"/>
              </w:rPr>
              <w:t xml:space="preserve">How would you like to receive your invoice? (Large print, Braille, Audio CD) </w:t>
            </w:r>
          </w:p>
          <w:p w14:paraId="47F8A8BD" w14:textId="2248FFAE" w:rsidR="00DF7D19" w:rsidRPr="00E24271" w:rsidRDefault="0000242E" w:rsidP="0014196B">
            <w:pPr>
              <w:spacing w:before="120" w:after="120" w:line="276" w:lineRule="auto"/>
              <w:textAlignment w:val="top"/>
              <w:rPr>
                <w:rFonts w:eastAsia="Calibri"/>
              </w:rPr>
            </w:pPr>
            <w:r w:rsidRPr="00E24271">
              <w:rPr>
                <w:noProof/>
              </w:rPr>
              <w:drawing>
                <wp:inline distT="0" distB="0" distL="0" distR="0" wp14:anchorId="49541852" wp14:editId="3A35D017">
                  <wp:extent cx="276225" cy="180975"/>
                  <wp:effectExtent l="0" t="0" r="0" b="0"/>
                  <wp:docPr id="346109196" name="Picture 3461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BB2D7A" w:rsidRPr="00E24271">
              <w:rPr>
                <w:rFonts w:eastAsia="Calibri"/>
              </w:rPr>
              <w:t xml:space="preserve"> </w:t>
            </w:r>
            <w:r w:rsidR="00DF7D19" w:rsidRPr="00E24271">
              <w:rPr>
                <w:rFonts w:eastAsia="Calibri"/>
              </w:rPr>
              <w:t xml:space="preserve">I would be happy to submit your request. </w:t>
            </w:r>
          </w:p>
          <w:p w14:paraId="296E401D" w14:textId="77777777" w:rsidR="00DF7D19" w:rsidRPr="00E24271" w:rsidRDefault="00DF7D19" w:rsidP="0014196B">
            <w:pPr>
              <w:spacing w:before="120" w:after="120"/>
              <w:textAlignment w:val="top"/>
            </w:pPr>
          </w:p>
          <w:p w14:paraId="059E7021" w14:textId="26452519" w:rsidR="00DF7D19" w:rsidRPr="0014196B" w:rsidRDefault="00DF7D19" w:rsidP="0014196B">
            <w:pPr>
              <w:spacing w:before="120" w:after="120"/>
              <w:textAlignment w:val="top"/>
            </w:pPr>
            <w:r w:rsidRPr="00E24271">
              <w:t xml:space="preserve">Submit the </w:t>
            </w:r>
            <w:r w:rsidRPr="0014196B">
              <w:t xml:space="preserve">following </w:t>
            </w:r>
            <w:r w:rsidR="00415D24" w:rsidRPr="0014196B">
              <w:t>Support</w:t>
            </w:r>
            <w:r w:rsidRPr="0014196B">
              <w:t xml:space="preserve"> Task:</w:t>
            </w:r>
          </w:p>
          <w:p w14:paraId="1DCF1165" w14:textId="3ACC148E" w:rsidR="00DF7D19" w:rsidRPr="0014196B" w:rsidRDefault="00DF7D19" w:rsidP="0014196B">
            <w:pPr>
              <w:pStyle w:val="ListParagraph"/>
              <w:numPr>
                <w:ilvl w:val="0"/>
                <w:numId w:val="5"/>
              </w:numPr>
              <w:spacing w:before="120" w:after="120"/>
              <w:contextualSpacing w:val="0"/>
              <w:rPr>
                <w:rFonts w:ascii="Verdana" w:hAnsi="Verdana"/>
                <w:sz w:val="24"/>
                <w:szCs w:val="24"/>
              </w:rPr>
            </w:pPr>
            <w:r w:rsidRPr="0014196B">
              <w:rPr>
                <w:rFonts w:ascii="Verdana" w:hAnsi="Verdana"/>
                <w:b/>
                <w:sz w:val="24"/>
                <w:szCs w:val="24"/>
              </w:rPr>
              <w:t>Task Type:</w:t>
            </w:r>
            <w:r w:rsidRPr="0014196B">
              <w:rPr>
                <w:rFonts w:ascii="Verdana" w:hAnsi="Verdana"/>
                <w:sz w:val="24"/>
                <w:szCs w:val="24"/>
              </w:rPr>
              <w:t xml:space="preserve"> Account Executive Consideration</w:t>
            </w:r>
          </w:p>
          <w:p w14:paraId="76C7448A" w14:textId="45ED94DA" w:rsidR="00B4728B" w:rsidRPr="0014196B" w:rsidRDefault="002A7801" w:rsidP="0014196B">
            <w:pPr>
              <w:pStyle w:val="ListParagraph"/>
              <w:numPr>
                <w:ilvl w:val="0"/>
                <w:numId w:val="5"/>
              </w:numPr>
              <w:spacing w:before="120" w:after="120"/>
              <w:contextualSpacing w:val="0"/>
              <w:textAlignment w:val="top"/>
              <w:rPr>
                <w:rFonts w:ascii="Verdana" w:hAnsi="Verdana"/>
                <w:sz w:val="24"/>
                <w:szCs w:val="24"/>
              </w:rPr>
            </w:pPr>
            <w:r w:rsidRPr="0014196B">
              <w:rPr>
                <w:rFonts w:ascii="Verdana" w:hAnsi="Verdana"/>
                <w:b/>
                <w:bCs/>
                <w:sz w:val="24"/>
                <w:szCs w:val="24"/>
              </w:rPr>
              <w:t>Reason:</w:t>
            </w:r>
            <w:r w:rsidR="00A83D68" w:rsidRPr="0014196B">
              <w:rPr>
                <w:rFonts w:ascii="Verdana" w:hAnsi="Verdana"/>
                <w:sz w:val="24"/>
                <w:szCs w:val="24"/>
              </w:rPr>
              <w:t xml:space="preserve"> </w:t>
            </w:r>
            <w:r w:rsidR="00FB455E" w:rsidRPr="0014196B">
              <w:rPr>
                <w:rFonts w:ascii="Verdana" w:hAnsi="Verdana"/>
                <w:sz w:val="24"/>
                <w:szCs w:val="24"/>
              </w:rPr>
              <w:t>(</w:t>
            </w:r>
            <w:r w:rsidR="00FB455E" w:rsidRPr="0014196B">
              <w:rPr>
                <w:rFonts w:ascii="Verdana" w:hAnsi="Verdana"/>
                <w:b/>
                <w:bCs/>
                <w:sz w:val="24"/>
                <w:szCs w:val="24"/>
              </w:rPr>
              <w:t>Example:</w:t>
            </w:r>
            <w:r w:rsidR="00B572B8" w:rsidRPr="0014196B">
              <w:rPr>
                <w:rFonts w:ascii="Verdana" w:hAnsi="Verdana"/>
                <w:sz w:val="24"/>
                <w:szCs w:val="24"/>
              </w:rPr>
              <w:t xml:space="preserve"> Med D Letter Reprint</w:t>
            </w:r>
            <w:r w:rsidR="00FB455E" w:rsidRPr="0014196B">
              <w:rPr>
                <w:rFonts w:ascii="Verdana" w:hAnsi="Verdana"/>
                <w:sz w:val="24"/>
                <w:szCs w:val="24"/>
              </w:rPr>
              <w:t>)</w:t>
            </w:r>
          </w:p>
          <w:p w14:paraId="4D3800F0" w14:textId="46743E9F" w:rsidR="00C769C9" w:rsidRPr="0014196B" w:rsidRDefault="009713EF" w:rsidP="0014196B">
            <w:pPr>
              <w:pStyle w:val="ListParagraph"/>
              <w:numPr>
                <w:ilvl w:val="0"/>
                <w:numId w:val="5"/>
              </w:numPr>
              <w:spacing w:before="120" w:after="120"/>
              <w:contextualSpacing w:val="0"/>
              <w:textAlignment w:val="top"/>
              <w:rPr>
                <w:rFonts w:ascii="Verdana" w:hAnsi="Verdana"/>
                <w:sz w:val="24"/>
                <w:szCs w:val="24"/>
              </w:rPr>
            </w:pPr>
            <w:r w:rsidRPr="0014196B">
              <w:rPr>
                <w:rFonts w:ascii="Verdana" w:hAnsi="Verdana"/>
                <w:b/>
                <w:bCs/>
                <w:sz w:val="24"/>
                <w:szCs w:val="24"/>
              </w:rPr>
              <w:t>Original Letter Received:</w:t>
            </w:r>
            <w:r w:rsidR="00A83D68" w:rsidRPr="0014196B">
              <w:rPr>
                <w:rFonts w:ascii="Verdana" w:hAnsi="Verdana"/>
                <w:b/>
                <w:bCs/>
                <w:sz w:val="24"/>
                <w:szCs w:val="24"/>
              </w:rPr>
              <w:t xml:space="preserve"> </w:t>
            </w:r>
            <w:r w:rsidRPr="0014196B">
              <w:rPr>
                <w:rFonts w:ascii="Verdana" w:hAnsi="Verdana"/>
                <w:sz w:val="24"/>
                <w:szCs w:val="24"/>
              </w:rPr>
              <w:t>Yes/No</w:t>
            </w:r>
          </w:p>
          <w:p w14:paraId="425432EA" w14:textId="77777777" w:rsidR="002F3CEA" w:rsidRPr="0014196B" w:rsidRDefault="002F3CEA" w:rsidP="0014196B">
            <w:pPr>
              <w:spacing w:before="120" w:after="120"/>
              <w:textAlignment w:val="top"/>
              <w:rPr>
                <w:b/>
                <w:bCs/>
              </w:rPr>
            </w:pPr>
          </w:p>
          <w:p w14:paraId="080894B6" w14:textId="749321EA" w:rsidR="00C769C9" w:rsidRPr="0014196B" w:rsidRDefault="00C769C9" w:rsidP="0014196B">
            <w:pPr>
              <w:spacing w:before="120" w:after="120"/>
              <w:rPr>
                <w:color w:val="000000"/>
              </w:rPr>
            </w:pPr>
            <w:r w:rsidRPr="0014196B">
              <w:rPr>
                <w:b/>
                <w:bCs/>
                <w:color w:val="000000"/>
              </w:rPr>
              <w:t>Note: </w:t>
            </w:r>
            <w:r w:rsidRPr="0014196B">
              <w:rPr>
                <w:color w:val="000000"/>
              </w:rPr>
              <w:t>Fields containing an asterisk (</w:t>
            </w:r>
            <w:r w:rsidRPr="0014196B">
              <w:rPr>
                <w:b/>
                <w:bCs/>
                <w:color w:val="000000"/>
              </w:rPr>
              <w:t>*</w:t>
            </w:r>
            <w:r w:rsidRPr="0014196B">
              <w:rPr>
                <w:color w:val="000000"/>
              </w:rPr>
              <w:t>) are required. </w:t>
            </w:r>
          </w:p>
          <w:p w14:paraId="393575E6" w14:textId="77777777" w:rsidR="00C769C9" w:rsidRPr="0014196B" w:rsidRDefault="00C769C9" w:rsidP="0014196B">
            <w:pPr>
              <w:spacing w:before="120" w:after="120"/>
              <w:textAlignment w:val="top"/>
            </w:pPr>
          </w:p>
          <w:p w14:paraId="0E4E97B1" w14:textId="0E4BD817" w:rsidR="00DF7D19" w:rsidRPr="0014196B" w:rsidRDefault="00DF7D19" w:rsidP="0014196B">
            <w:pPr>
              <w:tabs>
                <w:tab w:val="left" w:pos="9816"/>
              </w:tabs>
              <w:spacing w:before="120" w:after="120"/>
              <w:textAlignment w:val="top"/>
            </w:pPr>
            <w:r w:rsidRPr="0014196B">
              <w:t>Document the following:</w:t>
            </w:r>
          </w:p>
          <w:p w14:paraId="781E2748" w14:textId="77777777" w:rsidR="00DF7D19" w:rsidRPr="0014196B" w:rsidRDefault="00DF7D19" w:rsidP="0014196B">
            <w:pPr>
              <w:pStyle w:val="ListParagraph"/>
              <w:numPr>
                <w:ilvl w:val="0"/>
                <w:numId w:val="5"/>
              </w:numPr>
              <w:spacing w:before="120" w:after="120"/>
              <w:contextualSpacing w:val="0"/>
              <w:textAlignment w:val="top"/>
              <w:rPr>
                <w:rFonts w:ascii="Verdana" w:hAnsi="Verdana"/>
                <w:sz w:val="24"/>
                <w:szCs w:val="24"/>
              </w:rPr>
            </w:pPr>
            <w:r w:rsidRPr="0014196B">
              <w:rPr>
                <w:rFonts w:ascii="Verdana" w:hAnsi="Verdana"/>
                <w:sz w:val="24"/>
                <w:szCs w:val="24"/>
              </w:rPr>
              <w:t>Beneficiary’s Name</w:t>
            </w:r>
          </w:p>
          <w:p w14:paraId="37D5E806" w14:textId="23390FAF" w:rsidR="00DF7D19" w:rsidRPr="0014196B" w:rsidRDefault="00DF7D19" w:rsidP="0014196B">
            <w:pPr>
              <w:pStyle w:val="ListParagraph"/>
              <w:numPr>
                <w:ilvl w:val="0"/>
                <w:numId w:val="5"/>
              </w:numPr>
              <w:spacing w:before="120" w:after="120"/>
              <w:contextualSpacing w:val="0"/>
              <w:textAlignment w:val="top"/>
              <w:rPr>
                <w:rFonts w:ascii="Verdana" w:hAnsi="Verdana"/>
                <w:sz w:val="24"/>
                <w:szCs w:val="24"/>
              </w:rPr>
            </w:pPr>
            <w:proofErr w:type="gramStart"/>
            <w:r w:rsidRPr="0014196B">
              <w:rPr>
                <w:rFonts w:ascii="Verdana" w:hAnsi="Verdana"/>
                <w:sz w:val="24"/>
                <w:szCs w:val="24"/>
              </w:rPr>
              <w:t>Beneficiary’s</w:t>
            </w:r>
            <w:proofErr w:type="gramEnd"/>
            <w:r w:rsidRPr="0014196B">
              <w:rPr>
                <w:rFonts w:ascii="Verdana" w:hAnsi="Verdana"/>
                <w:sz w:val="24"/>
                <w:szCs w:val="24"/>
              </w:rPr>
              <w:t xml:space="preserve"> Mailing Address</w:t>
            </w:r>
            <w:r w:rsidR="00616BE5" w:rsidRPr="0014196B">
              <w:rPr>
                <w:rFonts w:ascii="Verdana" w:hAnsi="Verdana"/>
                <w:sz w:val="24"/>
                <w:szCs w:val="24"/>
              </w:rPr>
              <w:t xml:space="preserve"> (Auto populated)</w:t>
            </w:r>
          </w:p>
          <w:p w14:paraId="2432F331" w14:textId="5FCBC909" w:rsidR="00DF7D19" w:rsidRPr="0014196B" w:rsidRDefault="00DF7D19" w:rsidP="0014196B">
            <w:pPr>
              <w:pStyle w:val="ListParagraph"/>
              <w:numPr>
                <w:ilvl w:val="0"/>
                <w:numId w:val="5"/>
              </w:numPr>
              <w:spacing w:before="120" w:after="120"/>
              <w:contextualSpacing w:val="0"/>
              <w:textAlignment w:val="top"/>
              <w:rPr>
                <w:rFonts w:ascii="Verdana" w:hAnsi="Verdana"/>
                <w:sz w:val="24"/>
                <w:szCs w:val="24"/>
              </w:rPr>
            </w:pPr>
            <w:r w:rsidRPr="0014196B">
              <w:rPr>
                <w:rFonts w:ascii="Verdana" w:hAnsi="Verdana"/>
                <w:sz w:val="24"/>
                <w:szCs w:val="24"/>
              </w:rPr>
              <w:t>Member ID</w:t>
            </w:r>
            <w:r w:rsidR="00282F92" w:rsidRPr="0014196B">
              <w:rPr>
                <w:rFonts w:ascii="Verdana" w:hAnsi="Verdana"/>
                <w:sz w:val="24"/>
                <w:szCs w:val="24"/>
              </w:rPr>
              <w:t xml:space="preserve"> (Au</w:t>
            </w:r>
            <w:r w:rsidR="00616BE5" w:rsidRPr="0014196B">
              <w:rPr>
                <w:rFonts w:ascii="Verdana" w:hAnsi="Verdana"/>
                <w:sz w:val="24"/>
                <w:szCs w:val="24"/>
              </w:rPr>
              <w:t>to populated</w:t>
            </w:r>
            <w:r w:rsidR="00282F92" w:rsidRPr="0014196B">
              <w:rPr>
                <w:rFonts w:ascii="Verdana" w:hAnsi="Verdana"/>
                <w:sz w:val="24"/>
                <w:szCs w:val="24"/>
              </w:rPr>
              <w:t>)</w:t>
            </w:r>
          </w:p>
          <w:p w14:paraId="51A85D71" w14:textId="77777777" w:rsidR="00DF7D19" w:rsidRPr="0014196B" w:rsidRDefault="00DF7D19" w:rsidP="0014196B">
            <w:pPr>
              <w:pStyle w:val="ListParagraph"/>
              <w:numPr>
                <w:ilvl w:val="0"/>
                <w:numId w:val="5"/>
              </w:numPr>
              <w:spacing w:before="120" w:after="120"/>
              <w:contextualSpacing w:val="0"/>
              <w:textAlignment w:val="top"/>
              <w:rPr>
                <w:rFonts w:ascii="Verdana" w:hAnsi="Verdana"/>
                <w:sz w:val="24"/>
                <w:szCs w:val="24"/>
              </w:rPr>
            </w:pPr>
            <w:r w:rsidRPr="0014196B">
              <w:rPr>
                <w:rFonts w:ascii="Verdana" w:hAnsi="Verdana"/>
                <w:sz w:val="24"/>
                <w:szCs w:val="24"/>
              </w:rPr>
              <w:t>Letter type</w:t>
            </w:r>
          </w:p>
          <w:p w14:paraId="43158C32" w14:textId="77777777" w:rsidR="00DF7D19" w:rsidRPr="0014196B" w:rsidRDefault="00DF7D19" w:rsidP="0014196B">
            <w:pPr>
              <w:pStyle w:val="ListParagraph"/>
              <w:numPr>
                <w:ilvl w:val="0"/>
                <w:numId w:val="5"/>
              </w:numPr>
              <w:spacing w:before="120" w:after="120"/>
              <w:contextualSpacing w:val="0"/>
              <w:textAlignment w:val="top"/>
              <w:rPr>
                <w:rFonts w:ascii="Verdana" w:hAnsi="Verdana"/>
                <w:sz w:val="24"/>
                <w:szCs w:val="24"/>
              </w:rPr>
            </w:pPr>
            <w:r w:rsidRPr="0014196B">
              <w:rPr>
                <w:rFonts w:ascii="Verdana" w:hAnsi="Verdana"/>
                <w:sz w:val="24"/>
                <w:szCs w:val="24"/>
              </w:rPr>
              <w:t>Original Letter Date</w:t>
            </w:r>
          </w:p>
          <w:p w14:paraId="2CB03355" w14:textId="77777777" w:rsidR="00DF7D19" w:rsidRPr="0014196B" w:rsidRDefault="00DF7D19" w:rsidP="0014196B">
            <w:pPr>
              <w:pStyle w:val="ListParagraph"/>
              <w:numPr>
                <w:ilvl w:val="0"/>
                <w:numId w:val="5"/>
              </w:numPr>
              <w:spacing w:before="120" w:after="120"/>
              <w:contextualSpacing w:val="0"/>
              <w:textAlignment w:val="top"/>
              <w:rPr>
                <w:rFonts w:ascii="Verdana" w:hAnsi="Verdana"/>
                <w:sz w:val="24"/>
                <w:szCs w:val="24"/>
              </w:rPr>
            </w:pPr>
            <w:r w:rsidRPr="0014196B">
              <w:rPr>
                <w:rFonts w:ascii="Verdana" w:hAnsi="Verdana"/>
                <w:sz w:val="24"/>
                <w:szCs w:val="24"/>
              </w:rPr>
              <w:t xml:space="preserve">Alternate/Accessible Format </w:t>
            </w:r>
          </w:p>
          <w:p w14:paraId="7DC6A818" w14:textId="77777777" w:rsidR="00C0368B" w:rsidRPr="00E24271" w:rsidRDefault="00C0368B" w:rsidP="0014196B">
            <w:pPr>
              <w:spacing w:before="120" w:after="120"/>
              <w:textAlignment w:val="top"/>
            </w:pPr>
          </w:p>
          <w:p w14:paraId="30C55BA5" w14:textId="66E4FBB6" w:rsidR="00DF7D19" w:rsidRPr="00E24271" w:rsidRDefault="00DF7D19" w:rsidP="0014196B">
            <w:pPr>
              <w:spacing w:before="120" w:after="120"/>
              <w:textAlignment w:val="top"/>
              <w:rPr>
                <w:b/>
              </w:rPr>
            </w:pPr>
            <w:r w:rsidRPr="00E24271">
              <w:t xml:space="preserve">Proceed to </w:t>
            </w:r>
            <w:hyperlink w:anchor="Invoice_AlertnateFormat_Step2" w:history="1">
              <w:r w:rsidR="00467132">
                <w:rPr>
                  <w:rStyle w:val="Hyperlink"/>
                  <w:b/>
                  <w:bCs/>
                </w:rPr>
                <w:t>Step 2</w:t>
              </w:r>
              <w:r w:rsidRPr="00963AFA">
                <w:rPr>
                  <w:rStyle w:val="Hyperlink"/>
                  <w:b/>
                  <w:bCs/>
                </w:rPr>
                <w:t>.</w:t>
              </w:r>
            </w:hyperlink>
          </w:p>
        </w:tc>
      </w:tr>
      <w:tr w:rsidR="00DF7D19" w:rsidRPr="00E24271" w14:paraId="0A3230CB" w14:textId="77777777" w:rsidTr="0000242E">
        <w:trPr>
          <w:trHeight w:val="90"/>
        </w:trPr>
        <w:tc>
          <w:tcPr>
            <w:tcW w:w="243" w:type="pct"/>
            <w:tcBorders>
              <w:top w:val="single" w:sz="4" w:space="0" w:color="auto"/>
              <w:left w:val="single" w:sz="4" w:space="0" w:color="auto"/>
              <w:bottom w:val="single" w:sz="4" w:space="0" w:color="auto"/>
              <w:right w:val="single" w:sz="4" w:space="0" w:color="auto"/>
            </w:tcBorders>
            <w:hideMark/>
          </w:tcPr>
          <w:p w14:paraId="6DAFFC61" w14:textId="77777777" w:rsidR="00DF7D19" w:rsidRPr="00E24271" w:rsidRDefault="00DF7D19" w:rsidP="0014196B">
            <w:pPr>
              <w:spacing w:before="120" w:after="120"/>
              <w:jc w:val="center"/>
              <w:rPr>
                <w:b/>
              </w:rPr>
            </w:pPr>
            <w:bookmarkStart w:id="30" w:name="AlternateAccessibleStep2"/>
            <w:bookmarkStart w:id="31" w:name="Invoice_AlertnateFormat_Step2"/>
            <w:r w:rsidRPr="00E24271">
              <w:rPr>
                <w:b/>
              </w:rPr>
              <w:t>2</w:t>
            </w:r>
            <w:bookmarkEnd w:id="30"/>
            <w:bookmarkEnd w:id="31"/>
          </w:p>
        </w:tc>
        <w:tc>
          <w:tcPr>
            <w:tcW w:w="4757" w:type="pct"/>
            <w:tcBorders>
              <w:top w:val="single" w:sz="4" w:space="0" w:color="auto"/>
              <w:left w:val="single" w:sz="4" w:space="0" w:color="auto"/>
              <w:bottom w:val="single" w:sz="4" w:space="0" w:color="auto"/>
              <w:right w:val="single" w:sz="4" w:space="0" w:color="auto"/>
            </w:tcBorders>
          </w:tcPr>
          <w:p w14:paraId="1372143F" w14:textId="77777777" w:rsidR="00DF7D19" w:rsidRPr="00E24271" w:rsidRDefault="00DF7D19" w:rsidP="0014196B">
            <w:pPr>
              <w:spacing w:before="120" w:after="120"/>
              <w:textAlignment w:val="top"/>
            </w:pPr>
            <w:r w:rsidRPr="00E24271">
              <w:t xml:space="preserve">Explain </w:t>
            </w:r>
            <w:proofErr w:type="gramStart"/>
            <w:r w:rsidRPr="00E24271">
              <w:t>next</w:t>
            </w:r>
            <w:proofErr w:type="gramEnd"/>
            <w:r w:rsidRPr="00E24271">
              <w:t xml:space="preserve"> steps.</w:t>
            </w:r>
          </w:p>
          <w:p w14:paraId="1A7F63DF" w14:textId="77777777" w:rsidR="00DF7D19" w:rsidRPr="00E24271" w:rsidRDefault="00DF7D19" w:rsidP="0014196B">
            <w:pPr>
              <w:spacing w:before="120" w:after="120"/>
              <w:textAlignment w:val="top"/>
            </w:pPr>
          </w:p>
          <w:p w14:paraId="24271138" w14:textId="637D24BD" w:rsidR="00DF7D19" w:rsidRPr="00E24271" w:rsidRDefault="00CC287A" w:rsidP="0014196B">
            <w:pPr>
              <w:spacing w:before="120" w:after="120"/>
              <w:textAlignment w:val="top"/>
            </w:pPr>
            <w:r w:rsidRPr="00E24271">
              <w:rPr>
                <w:noProof/>
              </w:rPr>
              <w:drawing>
                <wp:inline distT="0" distB="0" distL="0" distR="0" wp14:anchorId="73323805" wp14:editId="0D6EEE78">
                  <wp:extent cx="276225" cy="180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DF7D19" w:rsidRPr="00E24271">
              <w:rPr>
                <w:b/>
                <w:bCs/>
              </w:rPr>
              <w:t xml:space="preserve"> </w:t>
            </w:r>
            <w:r w:rsidR="00DF7D19" w:rsidRPr="00E24271">
              <w:t xml:space="preserve">You should receive the requested format of your letter within </w:t>
            </w:r>
            <w:r w:rsidR="00C16116" w:rsidRPr="00E24271">
              <w:t>5</w:t>
            </w:r>
            <w:r w:rsidR="00DF7D19" w:rsidRPr="00E24271">
              <w:t xml:space="preserve"> business days.</w:t>
            </w:r>
          </w:p>
          <w:p w14:paraId="09CC5575" w14:textId="77777777" w:rsidR="00DF7D19" w:rsidRPr="00E24271" w:rsidRDefault="00DF7D19" w:rsidP="0014196B">
            <w:pPr>
              <w:spacing w:before="120" w:after="120"/>
              <w:textAlignment w:val="top"/>
            </w:pPr>
          </w:p>
          <w:p w14:paraId="69C3737B" w14:textId="76CAAE1F" w:rsidR="00DF7D19" w:rsidRPr="00E24271" w:rsidRDefault="00CC287A" w:rsidP="0014196B">
            <w:pPr>
              <w:spacing w:before="120" w:after="120"/>
              <w:textAlignment w:val="top"/>
            </w:pPr>
            <w:r w:rsidRPr="00E24271">
              <w:rPr>
                <w:noProof/>
              </w:rPr>
              <w:drawing>
                <wp:inline distT="0" distB="0" distL="0" distR="0" wp14:anchorId="689C0D87" wp14:editId="6CD14547">
                  <wp:extent cx="276225" cy="180975"/>
                  <wp:effectExtent l="0" t="0" r="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DF7D19" w:rsidRPr="00E24271">
              <w:rPr>
                <w:b/>
                <w:bCs/>
                <w:color w:val="000000"/>
              </w:rPr>
              <w:t xml:space="preserve"> </w:t>
            </w:r>
            <w:r w:rsidR="00DF7D19" w:rsidRPr="00E24271">
              <w:rPr>
                <w:color w:val="000000"/>
              </w:rPr>
              <w:t>When you receive future mailings, please contact us again to request the invoice in an alternate/accessible format and we’ll be happy to assist. Thank you</w:t>
            </w:r>
            <w:r w:rsidR="003A33E4" w:rsidRPr="00E24271">
              <w:rPr>
                <w:color w:val="000000"/>
              </w:rPr>
              <w:t>.</w:t>
            </w:r>
            <w:r w:rsidR="003A33E4" w:rsidRPr="00E24271">
              <w:rPr>
                <w:b/>
                <w:bCs/>
                <w:color w:val="000000"/>
              </w:rPr>
              <w:t xml:space="preserve"> </w:t>
            </w:r>
          </w:p>
        </w:tc>
        <w:bookmarkEnd w:id="29"/>
      </w:tr>
    </w:tbl>
    <w:p w14:paraId="42869FEE" w14:textId="77777777" w:rsidR="00DF7D19" w:rsidRPr="00E24271" w:rsidRDefault="00DF7D19" w:rsidP="0014196B">
      <w:pPr>
        <w:spacing w:before="120" w:after="120"/>
      </w:pPr>
    </w:p>
    <w:p w14:paraId="48D09431" w14:textId="6667689C" w:rsidR="00263730" w:rsidRPr="00E24271" w:rsidRDefault="00DF7D19" w:rsidP="0014196B">
      <w:pPr>
        <w:jc w:val="right"/>
        <w:rPr>
          <w:rFonts w:cs="Arial"/>
          <w:bCs/>
          <w:color w:val="333333"/>
        </w:rPr>
      </w:pPr>
      <w:hyperlink w:anchor="_top" w:history="1">
        <w:r w:rsidR="00467132">
          <w:rPr>
            <w:rStyle w:val="Hyperlink"/>
          </w:rPr>
          <w:t>Top of the Document</w:t>
        </w:r>
      </w:hyperlink>
      <w:r w:rsidRPr="00E24271">
        <w:rPr>
          <w:rFonts w:cs="Arial"/>
          <w:bCs/>
          <w:color w:val="333333"/>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263730" w:rsidRPr="00E24271" w14:paraId="055F0B0A" w14:textId="77777777" w:rsidTr="00EC76B3">
        <w:tc>
          <w:tcPr>
            <w:tcW w:w="5000" w:type="pct"/>
            <w:shd w:val="clear" w:color="auto" w:fill="C0C0C0"/>
          </w:tcPr>
          <w:p w14:paraId="04D1F2DF" w14:textId="77777777" w:rsidR="00263730" w:rsidRPr="00E24271" w:rsidRDefault="00263730" w:rsidP="0014196B">
            <w:pPr>
              <w:pStyle w:val="Heading2"/>
              <w:spacing w:before="120" w:after="120"/>
              <w:rPr>
                <w:rFonts w:ascii="Verdana" w:hAnsi="Verdana"/>
                <w:i w:val="0"/>
                <w:iCs w:val="0"/>
              </w:rPr>
            </w:pPr>
            <w:bookmarkStart w:id="32" w:name="_Toc507404876"/>
            <w:bookmarkStart w:id="33" w:name="_Toc205892331"/>
            <w:r w:rsidRPr="00E24271">
              <w:rPr>
                <w:rFonts w:ascii="Verdana" w:hAnsi="Verdana"/>
                <w:i w:val="0"/>
                <w:iCs w:val="0"/>
              </w:rPr>
              <w:t>Frequently Asked Questions</w:t>
            </w:r>
            <w:bookmarkEnd w:id="32"/>
            <w:bookmarkEnd w:id="33"/>
          </w:p>
        </w:tc>
      </w:tr>
    </w:tbl>
    <w:p w14:paraId="2A3730B0" w14:textId="77777777" w:rsidR="00263730" w:rsidRPr="00E24271" w:rsidRDefault="00263730" w:rsidP="0014196B">
      <w:pPr>
        <w:spacing w:before="120" w:after="120"/>
        <w:rPr>
          <w:rFonts w:cs="Arial"/>
          <w:bCs/>
          <w:color w:val="333333"/>
        </w:rPr>
      </w:pPr>
      <w:r w:rsidRPr="00E24271">
        <w:rPr>
          <w:rFonts w:cs="Arial"/>
          <w:bCs/>
          <w:color w:val="333333"/>
        </w:rPr>
        <w:t>The following table will assist in addressing Frequently Asked Questions regarding Invoices:</w:t>
      </w:r>
    </w:p>
    <w:p w14:paraId="2253904E" w14:textId="77777777" w:rsidR="004B7819" w:rsidRPr="00E24271" w:rsidRDefault="004B7819" w:rsidP="0014196B">
      <w:pPr>
        <w:spacing w:before="120" w:after="120"/>
        <w:rPr>
          <w:rFonts w:cs="Arial"/>
          <w:bCs/>
          <w:color w:val="333333"/>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4"/>
        <w:gridCol w:w="10246"/>
      </w:tblGrid>
      <w:tr w:rsidR="0093055F" w:rsidRPr="00E24271" w14:paraId="46B5D193" w14:textId="77777777" w:rsidTr="0093055F">
        <w:tc>
          <w:tcPr>
            <w:tcW w:w="1044" w:type="pct"/>
            <w:shd w:val="clear" w:color="auto" w:fill="D9D9D9"/>
          </w:tcPr>
          <w:p w14:paraId="26D1224C" w14:textId="77777777" w:rsidR="0093055F" w:rsidRPr="00E24271" w:rsidRDefault="0093055F" w:rsidP="0014196B">
            <w:pPr>
              <w:spacing w:before="120" w:after="120"/>
              <w:jc w:val="center"/>
              <w:rPr>
                <w:b/>
              </w:rPr>
            </w:pPr>
            <w:r w:rsidRPr="00E24271">
              <w:rPr>
                <w:b/>
              </w:rPr>
              <w:t>Question</w:t>
            </w:r>
          </w:p>
        </w:tc>
        <w:tc>
          <w:tcPr>
            <w:tcW w:w="3956" w:type="pct"/>
            <w:shd w:val="clear" w:color="auto" w:fill="D9D9D9"/>
          </w:tcPr>
          <w:p w14:paraId="401D7F9F" w14:textId="77777777" w:rsidR="0093055F" w:rsidRPr="00E24271" w:rsidRDefault="0093055F" w:rsidP="0014196B">
            <w:pPr>
              <w:spacing w:before="120" w:after="120"/>
              <w:jc w:val="center"/>
              <w:rPr>
                <w:b/>
              </w:rPr>
            </w:pPr>
            <w:r w:rsidRPr="00E24271">
              <w:rPr>
                <w:b/>
              </w:rPr>
              <w:t>Answer</w:t>
            </w:r>
          </w:p>
        </w:tc>
      </w:tr>
      <w:tr w:rsidR="0093055F" w:rsidRPr="00E24271" w14:paraId="0E424B5E" w14:textId="77777777" w:rsidTr="0093055F">
        <w:trPr>
          <w:trHeight w:val="1268"/>
        </w:trPr>
        <w:tc>
          <w:tcPr>
            <w:tcW w:w="1044" w:type="pct"/>
            <w:shd w:val="clear" w:color="auto" w:fill="auto"/>
          </w:tcPr>
          <w:p w14:paraId="5410685E" w14:textId="77777777" w:rsidR="0093055F" w:rsidRPr="00E24271" w:rsidRDefault="0093055F" w:rsidP="0014196B">
            <w:pPr>
              <w:spacing w:before="120" w:after="120"/>
              <w:rPr>
                <w:b/>
                <w:sz w:val="22"/>
                <w:szCs w:val="22"/>
              </w:rPr>
            </w:pPr>
            <w:r w:rsidRPr="00E24271">
              <w:rPr>
                <w:b/>
              </w:rPr>
              <w:t>I didn’t receive an Invoice in the mail.</w:t>
            </w:r>
          </w:p>
        </w:tc>
        <w:tc>
          <w:tcPr>
            <w:tcW w:w="3956" w:type="pct"/>
            <w:shd w:val="clear" w:color="auto" w:fill="auto"/>
          </w:tcPr>
          <w:p w14:paraId="1480B13F" w14:textId="626E9F0C" w:rsidR="0093055F" w:rsidRPr="00E24271" w:rsidRDefault="0093055F" w:rsidP="0014196B">
            <w:pPr>
              <w:spacing w:before="120" w:after="120"/>
              <w:rPr>
                <w:color w:val="000000"/>
              </w:rPr>
            </w:pPr>
            <w:r w:rsidRPr="00E24271">
              <w:rPr>
                <w:b/>
                <w:bCs/>
              </w:rPr>
              <w:t>CCR</w:t>
            </w:r>
            <w:r w:rsidRPr="00E24271">
              <w:rPr>
                <w:b/>
                <w:bCs/>
                <w:color w:val="000000"/>
              </w:rPr>
              <w:t xml:space="preserve"> Process Note:</w:t>
            </w:r>
            <w:r w:rsidR="00D61442">
              <w:rPr>
                <w:b/>
                <w:bCs/>
                <w:color w:val="000000"/>
              </w:rPr>
              <w:t xml:space="preserve"> </w:t>
            </w:r>
            <w:r w:rsidRPr="00E24271">
              <w:rPr>
                <w:color w:val="000000"/>
              </w:rPr>
              <w:t xml:space="preserve">Locate the Invoice in </w:t>
            </w:r>
            <w:proofErr w:type="spellStart"/>
            <w:r w:rsidRPr="00E24271">
              <w:rPr>
                <w:b/>
                <w:bCs/>
                <w:color w:val="000000"/>
              </w:rPr>
              <w:t>ONEclick</w:t>
            </w:r>
            <w:proofErr w:type="spellEnd"/>
            <w:r w:rsidRPr="00E24271">
              <w:rPr>
                <w:color w:val="000000"/>
              </w:rPr>
              <w:t>.</w:t>
            </w:r>
          </w:p>
          <w:p w14:paraId="6C6EC79D" w14:textId="77777777" w:rsidR="0093055F" w:rsidRPr="00E24271" w:rsidRDefault="0093055F" w:rsidP="0014196B">
            <w:pPr>
              <w:spacing w:before="120" w:after="120"/>
              <w:rPr>
                <w:b/>
                <w:bCs/>
                <w:color w:val="000000"/>
              </w:rPr>
            </w:pPr>
          </w:p>
          <w:p w14:paraId="281C8239" w14:textId="631BF0CB" w:rsidR="0093055F" w:rsidRPr="00E24271" w:rsidRDefault="0093055F" w:rsidP="0014196B">
            <w:pPr>
              <w:spacing w:before="120" w:after="120"/>
              <w:rPr>
                <w:color w:val="000000"/>
              </w:rPr>
            </w:pPr>
            <w:r w:rsidRPr="00E24271">
              <w:rPr>
                <w:b/>
                <w:bCs/>
                <w:color w:val="000000"/>
              </w:rPr>
              <w:t>Note:</w:t>
            </w:r>
            <w:r w:rsidRPr="00E24271">
              <w:rPr>
                <w:color w:val="000000"/>
              </w:rPr>
              <w:t xml:space="preserve"> If there is </w:t>
            </w:r>
            <w:r w:rsidRPr="00E24271">
              <w:rPr>
                <w:b/>
                <w:bCs/>
                <w:color w:val="000000"/>
              </w:rPr>
              <w:t xml:space="preserve">NOT </w:t>
            </w:r>
            <w:r w:rsidRPr="00E24271">
              <w:rPr>
                <w:color w:val="000000"/>
              </w:rPr>
              <w:t xml:space="preserve">an Invoice in </w:t>
            </w:r>
            <w:proofErr w:type="spellStart"/>
            <w:r w:rsidRPr="00E24271">
              <w:rPr>
                <w:b/>
                <w:bCs/>
                <w:color w:val="000000"/>
              </w:rPr>
              <w:t>ONEclick</w:t>
            </w:r>
            <w:proofErr w:type="spellEnd"/>
            <w:r w:rsidRPr="00E24271">
              <w:rPr>
                <w:color w:val="000000"/>
              </w:rPr>
              <w:t xml:space="preserve">, refer to </w:t>
            </w:r>
            <w:hyperlink w:anchor="ProcessCare_Step2" w:history="1">
              <w:r w:rsidR="00467132">
                <w:rPr>
                  <w:rStyle w:val="Hyperlink"/>
                  <w:b/>
                </w:rPr>
                <w:t>Step 2</w:t>
              </w:r>
            </w:hyperlink>
            <w:r w:rsidRPr="00E24271">
              <w:rPr>
                <w:color w:val="000000"/>
              </w:rPr>
              <w:t xml:space="preserve"> within the </w:t>
            </w:r>
            <w:r w:rsidRPr="00963AFA">
              <w:rPr>
                <w:b/>
                <w:bCs/>
              </w:rPr>
              <w:t>Process Care</w:t>
            </w:r>
            <w:r w:rsidRPr="00E24271">
              <w:rPr>
                <w:color w:val="000000"/>
              </w:rPr>
              <w:t xml:space="preserve"> section.</w:t>
            </w:r>
          </w:p>
          <w:p w14:paraId="68BC915B" w14:textId="77777777" w:rsidR="0093055F" w:rsidRPr="00E24271" w:rsidRDefault="0093055F" w:rsidP="0014196B">
            <w:pPr>
              <w:spacing w:before="120" w:after="120"/>
            </w:pPr>
          </w:p>
          <w:p w14:paraId="2521494B" w14:textId="2DD26126" w:rsidR="0093055F" w:rsidRPr="0014196B" w:rsidRDefault="0093055F" w:rsidP="0014196B">
            <w:pPr>
              <w:spacing w:before="120" w:after="120"/>
              <w:rPr>
                <w:color w:val="000000"/>
              </w:rPr>
            </w:pPr>
            <w:r w:rsidRPr="00E24271">
              <w:rPr>
                <w:noProof/>
              </w:rPr>
              <w:drawing>
                <wp:inline distT="0" distB="0" distL="0" distR="0" wp14:anchorId="1068D67B" wp14:editId="358873AD">
                  <wp:extent cx="238125"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E24271">
              <w:t xml:space="preserve"> </w:t>
            </w:r>
            <w:r w:rsidRPr="0014196B">
              <w:rPr>
                <w:color w:val="000000"/>
              </w:rPr>
              <w:t xml:space="preserve">Our records show the letter was mailed on &lt;MM/DD/YYYY&gt; to the following address, &lt;Insert Address Here&gt;. </w:t>
            </w:r>
          </w:p>
          <w:p w14:paraId="0905980B" w14:textId="77777777" w:rsidR="0093055F" w:rsidRPr="0014196B" w:rsidRDefault="0093055F" w:rsidP="0014196B">
            <w:pPr>
              <w:pStyle w:val="ListParagraph"/>
              <w:numPr>
                <w:ilvl w:val="0"/>
                <w:numId w:val="5"/>
              </w:numPr>
              <w:spacing w:before="120" w:after="120"/>
              <w:contextualSpacing w:val="0"/>
              <w:rPr>
                <w:rFonts w:ascii="Verdana" w:hAnsi="Verdana"/>
                <w:color w:val="000000"/>
                <w:sz w:val="24"/>
                <w:szCs w:val="24"/>
              </w:rPr>
            </w:pPr>
            <w:r w:rsidRPr="0014196B">
              <w:rPr>
                <w:rFonts w:ascii="Verdana" w:hAnsi="Verdana"/>
                <w:color w:val="000000"/>
                <w:sz w:val="24"/>
                <w:szCs w:val="24"/>
              </w:rPr>
              <w:t>The</w:t>
            </w:r>
            <w:r w:rsidRPr="0014196B">
              <w:rPr>
                <w:rFonts w:ascii="Verdana" w:hAnsi="Verdana"/>
                <w:color w:val="FF0000"/>
                <w:sz w:val="24"/>
                <w:szCs w:val="24"/>
              </w:rPr>
              <w:t xml:space="preserve"> </w:t>
            </w:r>
            <w:r w:rsidRPr="0014196B">
              <w:rPr>
                <w:rFonts w:ascii="Verdana" w:hAnsi="Verdana"/>
                <w:sz w:val="24"/>
                <w:szCs w:val="24"/>
              </w:rPr>
              <w:t>Invoice i</w:t>
            </w:r>
            <w:r w:rsidRPr="0014196B">
              <w:rPr>
                <w:rFonts w:ascii="Verdana" w:hAnsi="Verdana"/>
                <w:color w:val="000000"/>
                <w:sz w:val="24"/>
                <w:szCs w:val="24"/>
              </w:rPr>
              <w:t>s sent within a windowed envelope; your mailing address would be visible through the plastic window.</w:t>
            </w:r>
          </w:p>
          <w:p w14:paraId="36A690A6" w14:textId="77777777" w:rsidR="0093055F" w:rsidRPr="0014196B" w:rsidRDefault="0093055F" w:rsidP="0014196B">
            <w:pPr>
              <w:pStyle w:val="ListParagraph"/>
              <w:numPr>
                <w:ilvl w:val="0"/>
                <w:numId w:val="5"/>
              </w:numPr>
              <w:spacing w:before="120" w:after="120"/>
              <w:contextualSpacing w:val="0"/>
              <w:rPr>
                <w:rFonts w:ascii="Verdana" w:hAnsi="Verdana"/>
                <w:color w:val="000000"/>
                <w:sz w:val="24"/>
                <w:szCs w:val="24"/>
              </w:rPr>
            </w:pPr>
            <w:r w:rsidRPr="0014196B">
              <w:rPr>
                <w:rFonts w:ascii="Verdana" w:hAnsi="Verdana"/>
                <w:color w:val="000000"/>
                <w:sz w:val="24"/>
                <w:szCs w:val="24"/>
              </w:rPr>
              <w:t>The return address is:</w:t>
            </w:r>
          </w:p>
          <w:p w14:paraId="34C1F58A" w14:textId="77777777" w:rsidR="0093055F" w:rsidRPr="0014196B" w:rsidRDefault="0093055F" w:rsidP="0014196B">
            <w:pPr>
              <w:spacing w:before="120" w:after="120"/>
              <w:rPr>
                <w:color w:val="000000"/>
              </w:rPr>
            </w:pPr>
          </w:p>
          <w:p w14:paraId="2F08020E" w14:textId="1EEE3382" w:rsidR="0093055F" w:rsidRPr="0014196B" w:rsidRDefault="0093055F" w:rsidP="002C7C7B">
            <w:pPr>
              <w:spacing w:before="120" w:after="120"/>
              <w:jc w:val="center"/>
              <w:rPr>
                <w:color w:val="000000"/>
              </w:rPr>
            </w:pPr>
            <w:r>
              <w:rPr>
                <w:noProof/>
              </w:rPr>
              <w:drawing>
                <wp:inline distT="0" distB="0" distL="0" distR="0" wp14:anchorId="20E327F2" wp14:editId="2465BF7B">
                  <wp:extent cx="2743200" cy="1223319"/>
                  <wp:effectExtent l="0" t="0" r="0" b="0"/>
                  <wp:docPr id="200807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79537" name=""/>
                          <pic:cNvPicPr/>
                        </pic:nvPicPr>
                        <pic:blipFill>
                          <a:blip r:embed="rId13"/>
                          <a:stretch>
                            <a:fillRect/>
                          </a:stretch>
                        </pic:blipFill>
                        <pic:spPr>
                          <a:xfrm>
                            <a:off x="0" y="0"/>
                            <a:ext cx="2743200" cy="1223319"/>
                          </a:xfrm>
                          <a:prstGeom prst="rect">
                            <a:avLst/>
                          </a:prstGeom>
                        </pic:spPr>
                      </pic:pic>
                    </a:graphicData>
                  </a:graphic>
                </wp:inline>
              </w:drawing>
            </w:r>
          </w:p>
          <w:p w14:paraId="1F383371" w14:textId="77777777" w:rsidR="0093055F" w:rsidRPr="0014196B" w:rsidRDefault="0093055F" w:rsidP="0014196B">
            <w:pPr>
              <w:spacing w:before="120" w:after="120"/>
              <w:rPr>
                <w:color w:val="000000"/>
              </w:rPr>
            </w:pPr>
          </w:p>
          <w:p w14:paraId="61438D14" w14:textId="6B8FF04D" w:rsidR="0093055F" w:rsidRPr="0014196B" w:rsidRDefault="0093055F" w:rsidP="0014196B">
            <w:pPr>
              <w:pStyle w:val="ListParagraph"/>
              <w:numPr>
                <w:ilvl w:val="0"/>
                <w:numId w:val="5"/>
              </w:numPr>
              <w:spacing w:before="120" w:after="120"/>
              <w:contextualSpacing w:val="0"/>
              <w:rPr>
                <w:rFonts w:ascii="Verdana" w:hAnsi="Verdana"/>
                <w:color w:val="000000"/>
                <w:sz w:val="24"/>
                <w:szCs w:val="24"/>
              </w:rPr>
            </w:pPr>
            <w:r w:rsidRPr="0014196B">
              <w:rPr>
                <w:rFonts w:ascii="Verdana" w:hAnsi="Verdana"/>
                <w:color w:val="000000"/>
                <w:sz w:val="24"/>
                <w:szCs w:val="24"/>
              </w:rPr>
              <w:t>“</w:t>
            </w:r>
            <w:r w:rsidRPr="0014196B">
              <w:rPr>
                <w:rFonts w:ascii="Verdana" w:hAnsi="Verdana"/>
                <w:b/>
                <w:bCs/>
                <w:color w:val="000000"/>
                <w:sz w:val="24"/>
                <w:szCs w:val="24"/>
              </w:rPr>
              <w:t>ATTENTION: Important Plan Information</w:t>
            </w:r>
            <w:r w:rsidRPr="0014196B">
              <w:rPr>
                <w:rFonts w:ascii="Verdana" w:hAnsi="Verdana"/>
                <w:color w:val="000000"/>
                <w:sz w:val="24"/>
                <w:szCs w:val="24"/>
              </w:rPr>
              <w:t>” is printed on the front of the envelope.</w:t>
            </w:r>
          </w:p>
          <w:p w14:paraId="778828BB" w14:textId="77777777" w:rsidR="0093055F" w:rsidRPr="0014196B" w:rsidRDefault="0093055F" w:rsidP="0014196B">
            <w:pPr>
              <w:spacing w:before="120" w:after="120"/>
              <w:rPr>
                <w:rFonts w:eastAsia="Calibri"/>
                <w:color w:val="000000"/>
              </w:rPr>
            </w:pPr>
          </w:p>
          <w:p w14:paraId="453E9E0E" w14:textId="26794BA2" w:rsidR="0093055F" w:rsidRPr="00E24271" w:rsidRDefault="0093055F" w:rsidP="0014196B">
            <w:pPr>
              <w:spacing w:before="120" w:after="120"/>
            </w:pPr>
            <w:r w:rsidRPr="00E24271">
              <w:rPr>
                <w:b/>
                <w:bCs/>
                <w:color w:val="000000"/>
              </w:rPr>
              <w:t xml:space="preserve">CCR Process Note: </w:t>
            </w:r>
            <w:r w:rsidRPr="00E24271">
              <w:t xml:space="preserve">If the Invoice was sent to the incorrect address - </w:t>
            </w:r>
            <w:r w:rsidRPr="00E24271">
              <w:rPr>
                <w:color w:val="000000"/>
              </w:rPr>
              <w:t xml:space="preserve">verify address on account and update if applicable, then refer to </w:t>
            </w:r>
            <w:hyperlink w:anchor="ProcessCare_Step3" w:history="1">
              <w:r w:rsidR="00770BC8">
                <w:rPr>
                  <w:rStyle w:val="Hyperlink"/>
                  <w:b/>
                </w:rPr>
                <w:t>Step 3</w:t>
              </w:r>
            </w:hyperlink>
            <w:r w:rsidR="00664E2D">
              <w:t xml:space="preserve"> and </w:t>
            </w:r>
            <w:hyperlink w:anchor="ProcessCare_Step4" w:history="1">
              <w:r w:rsidR="00664E2D" w:rsidRPr="00664E2D">
                <w:rPr>
                  <w:rStyle w:val="Hyperlink"/>
                  <w:b/>
                  <w:bCs/>
                </w:rPr>
                <w:t>Step 4</w:t>
              </w:r>
            </w:hyperlink>
            <w:r w:rsidRPr="00E24271">
              <w:rPr>
                <w:color w:val="000000"/>
              </w:rPr>
              <w:t xml:space="preserve"> within the </w:t>
            </w:r>
            <w:r w:rsidRPr="00963AFA">
              <w:rPr>
                <w:b/>
                <w:bCs/>
              </w:rPr>
              <w:t>Process</w:t>
            </w:r>
            <w:r w:rsidRPr="00963AFA">
              <w:t xml:space="preserve"> </w:t>
            </w:r>
            <w:r w:rsidRPr="00963AFA">
              <w:rPr>
                <w:b/>
                <w:bCs/>
              </w:rPr>
              <w:t>Care</w:t>
            </w:r>
            <w:r w:rsidRPr="00E24271">
              <w:rPr>
                <w:color w:val="000000"/>
              </w:rPr>
              <w:t xml:space="preserve"> section.</w:t>
            </w:r>
          </w:p>
        </w:tc>
      </w:tr>
    </w:tbl>
    <w:p w14:paraId="2052052E" w14:textId="77777777" w:rsidR="00263730" w:rsidRPr="00E24271" w:rsidRDefault="00263730" w:rsidP="0014196B">
      <w:pPr>
        <w:spacing w:before="120" w:after="120"/>
        <w:jc w:val="right"/>
      </w:pPr>
    </w:p>
    <w:bookmarkStart w:id="34" w:name="OLE_LINK4"/>
    <w:p w14:paraId="059D79C0" w14:textId="1F50D97B" w:rsidR="00986AE8" w:rsidRPr="00E24271" w:rsidRDefault="00986AE8" w:rsidP="0014196B">
      <w:pPr>
        <w:jc w:val="right"/>
        <w:rPr>
          <w:rFonts w:cs="Arial"/>
          <w:bCs/>
          <w:color w:val="333333"/>
        </w:rPr>
      </w:pPr>
      <w:r w:rsidRPr="00E24271">
        <w:fldChar w:fldCharType="begin"/>
      </w:r>
      <w:r w:rsidR="00664E2D">
        <w:instrText>HYPERLINK  \l "_top"</w:instrText>
      </w:r>
      <w:r w:rsidRPr="00E24271">
        <w:fldChar w:fldCharType="separate"/>
      </w:r>
      <w:r w:rsidR="00467132">
        <w:rPr>
          <w:rStyle w:val="Hyperlink"/>
        </w:rPr>
        <w:t>Top of the Document</w:t>
      </w:r>
      <w:r w:rsidRPr="00E24271">
        <w:fldChar w:fldCharType="end"/>
      </w:r>
      <w:r w:rsidRPr="00E24271">
        <w:rPr>
          <w:rFonts w:cs="Arial"/>
          <w:bCs/>
          <w:color w:val="333333"/>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86AE8" w:rsidRPr="00E24271" w14:paraId="12ADFD67" w14:textId="77777777" w:rsidTr="00986AE8">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5546B88" w14:textId="77777777" w:rsidR="00986AE8" w:rsidRPr="00E24271" w:rsidRDefault="00986AE8" w:rsidP="0014196B">
            <w:pPr>
              <w:pStyle w:val="Heading2"/>
              <w:spacing w:before="120" w:after="120"/>
              <w:rPr>
                <w:rFonts w:ascii="Verdana" w:hAnsi="Verdana"/>
                <w:i w:val="0"/>
                <w:iCs w:val="0"/>
              </w:rPr>
            </w:pPr>
            <w:bookmarkStart w:id="35" w:name="_Toc205892332"/>
            <w:r w:rsidRPr="00E24271">
              <w:rPr>
                <w:rFonts w:ascii="Verdana" w:hAnsi="Verdana"/>
                <w:i w:val="0"/>
                <w:iCs w:val="0"/>
              </w:rPr>
              <w:t>Sample - Front of Aetna SilverScript Individual PDP Invoice</w:t>
            </w:r>
            <w:bookmarkEnd w:id="35"/>
          </w:p>
        </w:tc>
      </w:tr>
    </w:tbl>
    <w:p w14:paraId="37DF065A" w14:textId="77777777" w:rsidR="00986AE8" w:rsidRPr="00E24271" w:rsidRDefault="00986AE8" w:rsidP="0014196B">
      <w:pPr>
        <w:spacing w:before="120" w:after="120"/>
      </w:pPr>
      <w:r w:rsidRPr="00E24271">
        <w:t xml:space="preserve">The sample below is an illustration of the </w:t>
      </w:r>
      <w:r w:rsidRPr="00E24271">
        <w:rPr>
          <w:b/>
        </w:rPr>
        <w:t>front</w:t>
      </w:r>
      <w:r w:rsidRPr="00E24271">
        <w:rPr>
          <w:b/>
          <w:i/>
        </w:rPr>
        <w:t xml:space="preserve"> </w:t>
      </w:r>
      <w:r w:rsidRPr="00E24271">
        <w:t>of an Aetna SilverScript Individual PDP Premium Billing Invoice:</w:t>
      </w:r>
    </w:p>
    <w:bookmarkEnd w:id="34"/>
    <w:p w14:paraId="06DDBEE7" w14:textId="026DACBA" w:rsidR="00AF14B2" w:rsidRPr="00E24271" w:rsidRDefault="00AF14B2" w:rsidP="0014196B">
      <w:pPr>
        <w:spacing w:before="120" w:after="120"/>
        <w:jc w:val="center"/>
        <w:rPr>
          <w:noProof/>
        </w:rPr>
      </w:pPr>
    </w:p>
    <w:p w14:paraId="6BD414D3" w14:textId="07C5F31A" w:rsidR="0088B965" w:rsidRPr="00E24271" w:rsidRDefault="0088B965" w:rsidP="0014196B">
      <w:pPr>
        <w:spacing w:before="120" w:after="120"/>
        <w:jc w:val="center"/>
      </w:pPr>
      <w:bookmarkStart w:id="36" w:name="OLE_LINK6"/>
    </w:p>
    <w:p w14:paraId="06200F7C" w14:textId="412B4105" w:rsidR="00864A9E" w:rsidRDefault="004443E6" w:rsidP="003E748F">
      <w:pPr>
        <w:spacing w:before="120" w:after="120"/>
        <w:jc w:val="center"/>
      </w:pPr>
      <w:r>
        <w:rPr>
          <w:noProof/>
        </w:rPr>
        <w:drawing>
          <wp:inline distT="0" distB="0" distL="0" distR="0" wp14:anchorId="336A335C" wp14:editId="3792030E">
            <wp:extent cx="4831499" cy="6363251"/>
            <wp:effectExtent l="0" t="0" r="7620" b="0"/>
            <wp:docPr id="1258711965" name="Picture 1" descr="A close up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1965" name="Picture 1" descr="A close up of a receipt&#10;&#10;AI-generated content may be incorrect."/>
                    <pic:cNvPicPr/>
                  </pic:nvPicPr>
                  <pic:blipFill>
                    <a:blip r:embed="rId33"/>
                    <a:stretch>
                      <a:fillRect/>
                    </a:stretch>
                  </pic:blipFill>
                  <pic:spPr>
                    <a:xfrm>
                      <a:off x="0" y="0"/>
                      <a:ext cx="4831499" cy="6363251"/>
                    </a:xfrm>
                    <a:prstGeom prst="rect">
                      <a:avLst/>
                    </a:prstGeom>
                  </pic:spPr>
                </pic:pic>
              </a:graphicData>
            </a:graphic>
          </wp:inline>
        </w:drawing>
      </w:r>
    </w:p>
    <w:p w14:paraId="779DE74D" w14:textId="77777777" w:rsidR="004443E6" w:rsidRPr="00E24271" w:rsidRDefault="004443E6" w:rsidP="003E748F">
      <w:pPr>
        <w:spacing w:before="120" w:after="120"/>
        <w:jc w:val="center"/>
      </w:pPr>
    </w:p>
    <w:p w14:paraId="44833012" w14:textId="33DB07B2" w:rsidR="00986AE8" w:rsidRPr="00E24271" w:rsidRDefault="00986AE8" w:rsidP="0014196B">
      <w:pPr>
        <w:jc w:val="right"/>
        <w:rPr>
          <w:rFonts w:cs="Arial"/>
          <w:bCs/>
          <w:color w:val="333333"/>
        </w:rPr>
      </w:pPr>
      <w:hyperlink w:anchor="_top" w:history="1">
        <w:r w:rsidR="00467132">
          <w:rPr>
            <w:rStyle w:val="Hyperlink"/>
          </w:rPr>
          <w:t>Top of the Document</w:t>
        </w:r>
      </w:hyperlink>
      <w:bookmarkEnd w:id="36"/>
      <w:r w:rsidRPr="00E24271">
        <w:rPr>
          <w:rFonts w:cs="Arial"/>
          <w:bCs/>
          <w:color w:val="333333"/>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86AE8" w:rsidRPr="00E24271" w14:paraId="341F453B" w14:textId="77777777" w:rsidTr="00A1530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7D7FD59" w14:textId="77777777" w:rsidR="00986AE8" w:rsidRPr="00E24271" w:rsidRDefault="00986AE8" w:rsidP="0014196B">
            <w:pPr>
              <w:pStyle w:val="Heading2"/>
              <w:spacing w:before="120" w:after="120"/>
              <w:rPr>
                <w:rFonts w:ascii="Verdana" w:hAnsi="Verdana"/>
                <w:i w:val="0"/>
                <w:iCs w:val="0"/>
              </w:rPr>
            </w:pPr>
            <w:bookmarkStart w:id="37" w:name="_Toc205892333"/>
            <w:r w:rsidRPr="00E24271">
              <w:rPr>
                <w:rFonts w:ascii="Verdana" w:hAnsi="Verdana"/>
                <w:i w:val="0"/>
                <w:iCs w:val="0"/>
              </w:rPr>
              <w:t>Sample - Back of Aetna SilverScript Individual PDP Invoice</w:t>
            </w:r>
            <w:bookmarkEnd w:id="37"/>
          </w:p>
        </w:tc>
      </w:tr>
    </w:tbl>
    <w:p w14:paraId="2EAFB2B0" w14:textId="77777777" w:rsidR="00986AE8" w:rsidRPr="00E24271" w:rsidRDefault="00986AE8" w:rsidP="0014196B">
      <w:pPr>
        <w:spacing w:before="120" w:after="120"/>
      </w:pPr>
      <w:r w:rsidRPr="00E24271">
        <w:t xml:space="preserve">The sample below is an illustration of the </w:t>
      </w:r>
      <w:r w:rsidRPr="00E24271">
        <w:rPr>
          <w:b/>
        </w:rPr>
        <w:t>back</w:t>
      </w:r>
      <w:r w:rsidRPr="00E24271">
        <w:rPr>
          <w:b/>
          <w:i/>
        </w:rPr>
        <w:t xml:space="preserve"> </w:t>
      </w:r>
      <w:r w:rsidRPr="00E24271">
        <w:t>of an Aetna SilverScript Individual PDP Premium Billing Invoice:</w:t>
      </w:r>
    </w:p>
    <w:p w14:paraId="2566E401" w14:textId="77777777" w:rsidR="00986AE8" w:rsidRPr="00E24271" w:rsidRDefault="00986AE8" w:rsidP="0014196B">
      <w:pPr>
        <w:spacing w:before="120" w:after="120"/>
      </w:pPr>
    </w:p>
    <w:p w14:paraId="7745BA93" w14:textId="77777777" w:rsidR="00986AE8" w:rsidRPr="00E24271" w:rsidRDefault="00986AE8" w:rsidP="0014196B">
      <w:pPr>
        <w:spacing w:before="120" w:after="120"/>
      </w:pPr>
      <w:r w:rsidRPr="00E24271">
        <w:rPr>
          <w:b/>
          <w:bCs/>
        </w:rPr>
        <w:t>Items to note</w:t>
      </w:r>
      <w:r w:rsidRPr="00E24271">
        <w:t>:</w:t>
      </w:r>
    </w:p>
    <w:p w14:paraId="49138CCB" w14:textId="77777777" w:rsidR="00986AE8" w:rsidRPr="0014196B" w:rsidRDefault="00986AE8" w:rsidP="0014196B">
      <w:pPr>
        <w:pStyle w:val="ListParagraph"/>
        <w:numPr>
          <w:ilvl w:val="0"/>
          <w:numId w:val="5"/>
        </w:numPr>
        <w:spacing w:before="120" w:after="120"/>
        <w:contextualSpacing w:val="0"/>
        <w:rPr>
          <w:rFonts w:ascii="Verdana" w:hAnsi="Verdana"/>
          <w:sz w:val="24"/>
          <w:szCs w:val="24"/>
        </w:rPr>
      </w:pPr>
      <w:r w:rsidRPr="0014196B">
        <w:rPr>
          <w:rFonts w:ascii="Verdana" w:hAnsi="Verdana"/>
          <w:sz w:val="24"/>
          <w:szCs w:val="24"/>
        </w:rPr>
        <w:t>Notation regarding Automatic Payment which indicates that the entire balance up to $300 will be withdrawn from the beneficiary’s bank account or charged to his/her credit card.</w:t>
      </w:r>
    </w:p>
    <w:p w14:paraId="0E0D1719" w14:textId="77777777" w:rsidR="00986AE8" w:rsidRPr="0014196B" w:rsidRDefault="00986AE8" w:rsidP="0014196B">
      <w:pPr>
        <w:pStyle w:val="ListParagraph"/>
        <w:numPr>
          <w:ilvl w:val="0"/>
          <w:numId w:val="5"/>
        </w:numPr>
        <w:spacing w:before="120" w:after="120"/>
        <w:contextualSpacing w:val="0"/>
        <w:rPr>
          <w:rFonts w:ascii="Verdana" w:hAnsi="Verdana"/>
          <w:sz w:val="24"/>
          <w:szCs w:val="24"/>
        </w:rPr>
      </w:pPr>
      <w:r w:rsidRPr="0014196B">
        <w:rPr>
          <w:rFonts w:ascii="Verdana" w:hAnsi="Verdana"/>
          <w:sz w:val="24"/>
          <w:szCs w:val="24"/>
        </w:rPr>
        <w:t xml:space="preserve">For an amount </w:t>
      </w:r>
      <w:proofErr w:type="gramStart"/>
      <w:r w:rsidRPr="0014196B">
        <w:rPr>
          <w:rFonts w:ascii="Verdana" w:hAnsi="Verdana"/>
          <w:sz w:val="24"/>
          <w:szCs w:val="24"/>
        </w:rPr>
        <w:t>due</w:t>
      </w:r>
      <w:proofErr w:type="gramEnd"/>
      <w:r w:rsidRPr="0014196B">
        <w:rPr>
          <w:rFonts w:ascii="Verdana" w:hAnsi="Verdana"/>
          <w:sz w:val="24"/>
          <w:szCs w:val="24"/>
        </w:rPr>
        <w:t xml:space="preserve"> over $300, the beneficiary will be contacted before the deduction/charge is made.</w:t>
      </w:r>
    </w:p>
    <w:p w14:paraId="3BA1A5D2" w14:textId="0ED3AA4B" w:rsidR="00CF1080" w:rsidRPr="00E24271" w:rsidRDefault="00CF1080" w:rsidP="0014196B">
      <w:pPr>
        <w:spacing w:before="120" w:after="120"/>
        <w:jc w:val="center"/>
        <w:rPr>
          <w:noProof/>
        </w:rPr>
      </w:pPr>
    </w:p>
    <w:p w14:paraId="3199D632" w14:textId="431B0712" w:rsidR="35995A7E" w:rsidRPr="00E24271" w:rsidRDefault="002C7C7B" w:rsidP="003E748F">
      <w:pPr>
        <w:spacing w:before="120" w:after="120"/>
        <w:jc w:val="center"/>
      </w:pPr>
      <w:r>
        <w:rPr>
          <w:noProof/>
        </w:rPr>
        <w:drawing>
          <wp:inline distT="0" distB="0" distL="0" distR="0" wp14:anchorId="06A91CA6" wp14:editId="5258E4A0">
            <wp:extent cx="5486400" cy="7427004"/>
            <wp:effectExtent l="0" t="0" r="0" b="2540"/>
            <wp:docPr id="72348765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87652" name="Picture 1" descr="A close-up of a document&#10;&#10;AI-generated content may be incorrect."/>
                    <pic:cNvPicPr/>
                  </pic:nvPicPr>
                  <pic:blipFill>
                    <a:blip r:embed="rId34"/>
                    <a:stretch>
                      <a:fillRect/>
                    </a:stretch>
                  </pic:blipFill>
                  <pic:spPr>
                    <a:xfrm>
                      <a:off x="0" y="0"/>
                      <a:ext cx="5486400" cy="7427004"/>
                    </a:xfrm>
                    <a:prstGeom prst="rect">
                      <a:avLst/>
                    </a:prstGeom>
                  </pic:spPr>
                </pic:pic>
              </a:graphicData>
            </a:graphic>
          </wp:inline>
        </w:drawing>
      </w:r>
    </w:p>
    <w:p w14:paraId="62A90DC3" w14:textId="4AC1B2A3" w:rsidR="5ACBB6B8" w:rsidRPr="00E24271" w:rsidRDefault="5ACBB6B8" w:rsidP="0014196B">
      <w:pPr>
        <w:spacing w:before="120" w:after="120"/>
        <w:jc w:val="center"/>
        <w:rPr>
          <w:noProof/>
        </w:rPr>
      </w:pPr>
    </w:p>
    <w:p w14:paraId="47923724" w14:textId="2F92C940" w:rsidR="00986AE8" w:rsidRPr="00E24271" w:rsidRDefault="00986AE8" w:rsidP="0014196B">
      <w:pPr>
        <w:jc w:val="right"/>
        <w:rPr>
          <w:noProof/>
        </w:rPr>
      </w:pPr>
      <w:hyperlink w:anchor="_top" w:history="1">
        <w:r w:rsidR="0046713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86AE8" w:rsidRPr="00E24271" w14:paraId="56359DF8" w14:textId="77777777" w:rsidTr="00A1530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F5A4C80" w14:textId="77777777" w:rsidR="00986AE8" w:rsidRPr="00E24271" w:rsidRDefault="00986AE8" w:rsidP="0014196B">
            <w:pPr>
              <w:pStyle w:val="Heading2"/>
              <w:spacing w:before="120" w:after="120"/>
              <w:rPr>
                <w:rFonts w:ascii="Verdana" w:hAnsi="Verdana"/>
                <w:i w:val="0"/>
                <w:iCs w:val="0"/>
              </w:rPr>
            </w:pPr>
            <w:bookmarkStart w:id="38" w:name="_Toc205892334"/>
            <w:r w:rsidRPr="00E24271">
              <w:rPr>
                <w:rFonts w:ascii="Verdana" w:hAnsi="Verdana"/>
                <w:i w:val="0"/>
                <w:iCs w:val="0"/>
              </w:rPr>
              <w:t>Sample - Aetna SilverScript Individual PDP Credit Balance Invoice</w:t>
            </w:r>
            <w:bookmarkEnd w:id="38"/>
          </w:p>
        </w:tc>
      </w:tr>
    </w:tbl>
    <w:p w14:paraId="61FA1A45" w14:textId="77777777" w:rsidR="00986AE8" w:rsidRPr="00E24271" w:rsidRDefault="00986AE8" w:rsidP="0014196B">
      <w:pPr>
        <w:spacing w:before="120" w:after="120"/>
      </w:pPr>
      <w:r w:rsidRPr="00E24271">
        <w:t>The sample below shows an Aetna SilverScript Individual PDP Premium Billing Invoices for beneficiaries with a credit balance on their accounts.</w:t>
      </w:r>
    </w:p>
    <w:p w14:paraId="52CEA77A" w14:textId="77777777" w:rsidR="00986AE8" w:rsidRPr="00E24271" w:rsidRDefault="00986AE8" w:rsidP="0014196B">
      <w:pPr>
        <w:spacing w:before="120" w:after="120"/>
      </w:pPr>
    </w:p>
    <w:p w14:paraId="5CFBC810" w14:textId="77777777" w:rsidR="00986AE8" w:rsidRPr="0014196B" w:rsidRDefault="00986AE8" w:rsidP="0014196B">
      <w:pPr>
        <w:spacing w:before="120" w:after="120"/>
      </w:pPr>
      <w:r w:rsidRPr="00E24271">
        <w:rPr>
          <w:b/>
          <w:bCs/>
        </w:rPr>
        <w:t>Items to note</w:t>
      </w:r>
      <w:r w:rsidRPr="00E24271">
        <w:t>:</w:t>
      </w:r>
    </w:p>
    <w:p w14:paraId="4236F85C" w14:textId="77777777" w:rsidR="00986AE8" w:rsidRPr="0014196B" w:rsidRDefault="00986AE8" w:rsidP="0014196B">
      <w:pPr>
        <w:pStyle w:val="ListParagraph"/>
        <w:numPr>
          <w:ilvl w:val="0"/>
          <w:numId w:val="5"/>
        </w:numPr>
        <w:spacing w:before="120" w:after="120"/>
        <w:contextualSpacing w:val="0"/>
        <w:rPr>
          <w:rFonts w:ascii="Verdana" w:hAnsi="Verdana"/>
          <w:sz w:val="24"/>
          <w:szCs w:val="24"/>
        </w:rPr>
      </w:pPr>
      <w:r w:rsidRPr="0014196B">
        <w:rPr>
          <w:rFonts w:ascii="Verdana" w:hAnsi="Verdana"/>
          <w:b/>
          <w:bCs/>
          <w:sz w:val="24"/>
          <w:szCs w:val="24"/>
        </w:rPr>
        <w:t>CREDIT BALANCE</w:t>
      </w:r>
      <w:r w:rsidRPr="0014196B">
        <w:rPr>
          <w:rFonts w:ascii="Verdana" w:hAnsi="Verdana"/>
          <w:sz w:val="24"/>
          <w:szCs w:val="24"/>
        </w:rPr>
        <w:t xml:space="preserve"> replaces the </w:t>
      </w:r>
      <w:r w:rsidRPr="0014196B">
        <w:rPr>
          <w:rFonts w:ascii="Verdana" w:hAnsi="Verdana"/>
          <w:b/>
          <w:bCs/>
          <w:sz w:val="24"/>
          <w:szCs w:val="24"/>
        </w:rPr>
        <w:t>AMOUNT DUE</w:t>
      </w:r>
      <w:r w:rsidRPr="0014196B">
        <w:rPr>
          <w:rFonts w:ascii="Verdana" w:hAnsi="Verdana"/>
          <w:sz w:val="24"/>
          <w:szCs w:val="24"/>
        </w:rPr>
        <w:t xml:space="preserve"> heading.</w:t>
      </w:r>
    </w:p>
    <w:p w14:paraId="51E2C680" w14:textId="77777777" w:rsidR="00986AE8" w:rsidRPr="0014196B" w:rsidRDefault="00986AE8" w:rsidP="0014196B">
      <w:pPr>
        <w:pStyle w:val="ListParagraph"/>
        <w:numPr>
          <w:ilvl w:val="0"/>
          <w:numId w:val="5"/>
        </w:numPr>
        <w:spacing w:before="120" w:after="120"/>
        <w:contextualSpacing w:val="0"/>
        <w:rPr>
          <w:rFonts w:ascii="Verdana" w:hAnsi="Verdana"/>
          <w:sz w:val="24"/>
          <w:szCs w:val="24"/>
        </w:rPr>
      </w:pPr>
      <w:r w:rsidRPr="0014196B">
        <w:rPr>
          <w:rFonts w:ascii="Verdana" w:hAnsi="Verdana"/>
          <w:sz w:val="24"/>
          <w:szCs w:val="24"/>
        </w:rPr>
        <w:t>The message “NO PAYMENT DUE” displays at the top of the payment coupon to remind beneficiaries that they do not owe a payment.</w:t>
      </w:r>
    </w:p>
    <w:p w14:paraId="265C7C2C" w14:textId="5B1040E6" w:rsidR="00B45A3C" w:rsidRPr="00E24271" w:rsidRDefault="00B45A3C" w:rsidP="0014196B">
      <w:pPr>
        <w:spacing w:before="120" w:after="120"/>
        <w:jc w:val="center"/>
        <w:rPr>
          <w:noProof/>
        </w:rPr>
      </w:pPr>
    </w:p>
    <w:p w14:paraId="7F82DD68" w14:textId="3D1D2884" w:rsidR="2BB01E27" w:rsidRPr="00E24271" w:rsidRDefault="005853F0" w:rsidP="003E748F">
      <w:pPr>
        <w:spacing w:before="120" w:after="120"/>
        <w:jc w:val="center"/>
      </w:pPr>
      <w:r>
        <w:rPr>
          <w:noProof/>
        </w:rPr>
        <w:drawing>
          <wp:inline distT="0" distB="0" distL="0" distR="0" wp14:anchorId="400D9C41" wp14:editId="16DC8C02">
            <wp:extent cx="5486400" cy="6233485"/>
            <wp:effectExtent l="0" t="0" r="0" b="0"/>
            <wp:docPr id="2123055186" name="Picture 1" descr="A close-up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55186" name="Picture 1" descr="A close-up of a credit card&#10;&#10;AI-generated content may be incorrect."/>
                    <pic:cNvPicPr/>
                  </pic:nvPicPr>
                  <pic:blipFill>
                    <a:blip r:embed="rId35"/>
                    <a:stretch>
                      <a:fillRect/>
                    </a:stretch>
                  </pic:blipFill>
                  <pic:spPr>
                    <a:xfrm>
                      <a:off x="0" y="0"/>
                      <a:ext cx="5486400" cy="6233485"/>
                    </a:xfrm>
                    <a:prstGeom prst="rect">
                      <a:avLst/>
                    </a:prstGeom>
                  </pic:spPr>
                </pic:pic>
              </a:graphicData>
            </a:graphic>
          </wp:inline>
        </w:drawing>
      </w:r>
    </w:p>
    <w:p w14:paraId="4DA9A627" w14:textId="77777777" w:rsidR="009D55DB" w:rsidRPr="00E24271" w:rsidRDefault="009D55DB" w:rsidP="0014196B">
      <w:pPr>
        <w:spacing w:before="120" w:after="120"/>
        <w:jc w:val="center"/>
      </w:pPr>
    </w:p>
    <w:bookmarkStart w:id="39" w:name="OLE_LINK3"/>
    <w:p w14:paraId="7CD73A52" w14:textId="5290DC16" w:rsidR="00263730" w:rsidRPr="00E24271" w:rsidRDefault="00263730" w:rsidP="0014196B">
      <w:pPr>
        <w:jc w:val="right"/>
        <w:rPr>
          <w:rFonts w:cs="Arial"/>
          <w:bCs/>
          <w:color w:val="333333"/>
        </w:rPr>
      </w:pPr>
      <w:r w:rsidRPr="00E24271">
        <w:fldChar w:fldCharType="begin"/>
      </w:r>
      <w:r w:rsidR="00664E2D">
        <w:instrText>HYPERLINK  \l "_top"</w:instrText>
      </w:r>
      <w:r w:rsidRPr="00E24271">
        <w:fldChar w:fldCharType="separate"/>
      </w:r>
      <w:r w:rsidR="00467132">
        <w:rPr>
          <w:rStyle w:val="Hyperlink"/>
        </w:rPr>
        <w:t>Top of the Document</w:t>
      </w:r>
      <w:r w:rsidRPr="00E24271">
        <w:rPr>
          <w:rStyle w:val="Hyperlink"/>
        </w:rPr>
        <w:fldChar w:fldCharType="end"/>
      </w:r>
      <w:r w:rsidRPr="00E24271">
        <w:rPr>
          <w:rFonts w:cs="Arial"/>
          <w:bCs/>
          <w:color w:val="333333"/>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75777" w:rsidRPr="00E24271" w14:paraId="643DBA12" w14:textId="77777777" w:rsidTr="00CB2063">
        <w:tc>
          <w:tcPr>
            <w:tcW w:w="5000" w:type="pct"/>
            <w:shd w:val="clear" w:color="auto" w:fill="C0C0C0"/>
          </w:tcPr>
          <w:p w14:paraId="67E556BF" w14:textId="77777777" w:rsidR="00F75777" w:rsidRPr="00E24271" w:rsidRDefault="00F75777" w:rsidP="0014196B">
            <w:pPr>
              <w:pStyle w:val="Heading2"/>
              <w:spacing w:before="120" w:after="120"/>
              <w:rPr>
                <w:rFonts w:ascii="Verdana" w:hAnsi="Verdana"/>
                <w:i w:val="0"/>
                <w:iCs w:val="0"/>
              </w:rPr>
            </w:pPr>
            <w:bookmarkStart w:id="40" w:name="_Toc377478904"/>
            <w:bookmarkStart w:id="41" w:name="_Toc205892335"/>
            <w:r w:rsidRPr="00E24271">
              <w:rPr>
                <w:rFonts w:ascii="Verdana" w:hAnsi="Verdana"/>
                <w:i w:val="0"/>
                <w:iCs w:val="0"/>
              </w:rPr>
              <w:t>Sample - Front of</w:t>
            </w:r>
            <w:r w:rsidR="00986AE8" w:rsidRPr="00E24271">
              <w:rPr>
                <w:rFonts w:ascii="Verdana" w:hAnsi="Verdana"/>
                <w:i w:val="0"/>
                <w:iCs w:val="0"/>
              </w:rPr>
              <w:t xml:space="preserve"> EGWP PDP</w:t>
            </w:r>
            <w:r w:rsidRPr="00E24271">
              <w:rPr>
                <w:rFonts w:ascii="Verdana" w:hAnsi="Verdana"/>
                <w:i w:val="0"/>
                <w:iCs w:val="0"/>
              </w:rPr>
              <w:t xml:space="preserve"> Invoice</w:t>
            </w:r>
            <w:bookmarkEnd w:id="40"/>
            <w:bookmarkEnd w:id="41"/>
          </w:p>
        </w:tc>
      </w:tr>
    </w:tbl>
    <w:p w14:paraId="2F1838D4" w14:textId="77777777" w:rsidR="005D18DA" w:rsidRPr="00E24271" w:rsidRDefault="00F75777" w:rsidP="0014196B">
      <w:pPr>
        <w:spacing w:before="120" w:after="120"/>
      </w:pPr>
      <w:bookmarkStart w:id="42" w:name="_Rationale"/>
      <w:bookmarkEnd w:id="42"/>
      <w:r w:rsidRPr="00E24271">
        <w:t xml:space="preserve">The sample below is an illustration of the </w:t>
      </w:r>
      <w:r w:rsidRPr="00E24271">
        <w:rPr>
          <w:b/>
        </w:rPr>
        <w:t>front</w:t>
      </w:r>
      <w:r w:rsidRPr="00E24271">
        <w:rPr>
          <w:b/>
          <w:i/>
        </w:rPr>
        <w:t xml:space="preserve"> </w:t>
      </w:r>
      <w:r w:rsidRPr="00E24271">
        <w:t xml:space="preserve">of </w:t>
      </w:r>
      <w:bookmarkEnd w:id="39"/>
      <w:r w:rsidR="00F3192A" w:rsidRPr="00E24271">
        <w:t>a</w:t>
      </w:r>
      <w:r w:rsidR="00986AE8" w:rsidRPr="00E24271">
        <w:t>n EWGP PDP</w:t>
      </w:r>
      <w:r w:rsidRPr="00E24271">
        <w:t xml:space="preserve"> Premium Billing Invoice</w:t>
      </w:r>
      <w:r w:rsidR="00984B45" w:rsidRPr="00E24271">
        <w:t>:</w:t>
      </w:r>
    </w:p>
    <w:p w14:paraId="3CA90770" w14:textId="1A8340E6" w:rsidR="00A163A8" w:rsidRPr="00E24271" w:rsidRDefault="00A163A8" w:rsidP="0014196B">
      <w:pPr>
        <w:spacing w:before="120" w:after="120"/>
        <w:jc w:val="center"/>
        <w:rPr>
          <w:noProof/>
        </w:rPr>
      </w:pPr>
    </w:p>
    <w:p w14:paraId="3B8D9BA1" w14:textId="59817BDF" w:rsidR="0DC5A6CC" w:rsidRPr="00E24271" w:rsidRDefault="0DC5A6CC" w:rsidP="003E748F">
      <w:pPr>
        <w:spacing w:before="120" w:after="120"/>
        <w:jc w:val="center"/>
      </w:pPr>
    </w:p>
    <w:p w14:paraId="0CD4D5DE" w14:textId="53DF54C1" w:rsidR="2B649615" w:rsidRDefault="2B649615" w:rsidP="00D9443F">
      <w:pPr>
        <w:spacing w:before="120" w:after="120"/>
        <w:jc w:val="center"/>
      </w:pPr>
      <w:r>
        <w:rPr>
          <w:noProof/>
        </w:rPr>
        <w:drawing>
          <wp:inline distT="0" distB="0" distL="0" distR="0" wp14:anchorId="6BABEF79" wp14:editId="79E49DC1">
            <wp:extent cx="5905500" cy="7839075"/>
            <wp:effectExtent l="0" t="0" r="0" b="0"/>
            <wp:docPr id="17658533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53363" name=""/>
                    <pic:cNvPicPr/>
                  </pic:nvPicPr>
                  <pic:blipFill>
                    <a:blip r:embed="rId36">
                      <a:extLst>
                        <a:ext uri="{28A0092B-C50C-407E-A947-70E740481C1C}">
                          <a14:useLocalDpi xmlns:a14="http://schemas.microsoft.com/office/drawing/2010/main" val="0"/>
                        </a:ext>
                      </a:extLst>
                    </a:blip>
                    <a:stretch>
                      <a:fillRect/>
                    </a:stretch>
                  </pic:blipFill>
                  <pic:spPr>
                    <a:xfrm>
                      <a:off x="0" y="0"/>
                      <a:ext cx="5905500" cy="7839075"/>
                    </a:xfrm>
                    <a:prstGeom prst="rect">
                      <a:avLst/>
                    </a:prstGeom>
                  </pic:spPr>
                </pic:pic>
              </a:graphicData>
            </a:graphic>
          </wp:inline>
        </w:drawing>
      </w:r>
    </w:p>
    <w:p w14:paraId="281C259A" w14:textId="77777777" w:rsidR="002B79C0" w:rsidRPr="00E24271" w:rsidRDefault="002B79C0" w:rsidP="0014196B">
      <w:pPr>
        <w:spacing w:before="120" w:after="120"/>
        <w:jc w:val="center"/>
        <w:rPr>
          <w:b/>
          <w:noProof/>
        </w:rPr>
      </w:pPr>
    </w:p>
    <w:p w14:paraId="3B8F3312" w14:textId="3E8C33A1" w:rsidR="00F75777" w:rsidRPr="00E24271" w:rsidRDefault="00F75777" w:rsidP="0014196B">
      <w:pPr>
        <w:jc w:val="right"/>
      </w:pPr>
      <w:hyperlink w:anchor="_top" w:history="1">
        <w:r w:rsidR="0046713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75777" w:rsidRPr="00E24271" w14:paraId="48EF92C7" w14:textId="77777777" w:rsidTr="00CB2063">
        <w:tc>
          <w:tcPr>
            <w:tcW w:w="5000" w:type="pct"/>
            <w:shd w:val="clear" w:color="auto" w:fill="C0C0C0"/>
          </w:tcPr>
          <w:p w14:paraId="7FA71C24" w14:textId="77777777" w:rsidR="00F75777" w:rsidRPr="00E24271" w:rsidRDefault="00F75777" w:rsidP="0014196B">
            <w:pPr>
              <w:pStyle w:val="Heading2"/>
              <w:spacing w:before="120" w:after="120"/>
              <w:rPr>
                <w:rFonts w:ascii="Verdana" w:hAnsi="Verdana"/>
                <w:i w:val="0"/>
                <w:iCs w:val="0"/>
              </w:rPr>
            </w:pPr>
            <w:bookmarkStart w:id="43" w:name="_Rationale_1"/>
            <w:bookmarkStart w:id="44" w:name="_Back"/>
            <w:bookmarkStart w:id="45" w:name="_Toc377478905"/>
            <w:bookmarkStart w:id="46" w:name="_Toc205892336"/>
            <w:bookmarkEnd w:id="43"/>
            <w:bookmarkEnd w:id="44"/>
            <w:r w:rsidRPr="00E24271">
              <w:rPr>
                <w:rFonts w:ascii="Verdana" w:hAnsi="Verdana"/>
                <w:i w:val="0"/>
                <w:iCs w:val="0"/>
              </w:rPr>
              <w:t xml:space="preserve">Sample - Back of </w:t>
            </w:r>
            <w:r w:rsidR="00986AE8" w:rsidRPr="00E24271">
              <w:rPr>
                <w:rFonts w:ascii="Verdana" w:hAnsi="Verdana"/>
                <w:i w:val="0"/>
                <w:iCs w:val="0"/>
              </w:rPr>
              <w:t xml:space="preserve">EGWP PDP </w:t>
            </w:r>
            <w:r w:rsidRPr="00E24271">
              <w:rPr>
                <w:rFonts w:ascii="Verdana" w:hAnsi="Verdana"/>
                <w:i w:val="0"/>
                <w:iCs w:val="0"/>
              </w:rPr>
              <w:t>Invoice</w:t>
            </w:r>
            <w:bookmarkEnd w:id="45"/>
            <w:bookmarkEnd w:id="46"/>
          </w:p>
        </w:tc>
      </w:tr>
    </w:tbl>
    <w:p w14:paraId="29DEC651" w14:textId="77777777" w:rsidR="00F75777" w:rsidRPr="00E24271" w:rsidRDefault="00F75777" w:rsidP="0014196B">
      <w:pPr>
        <w:spacing w:before="120" w:after="120"/>
      </w:pPr>
      <w:r w:rsidRPr="00E24271">
        <w:t xml:space="preserve">The sample below is an illustration of the </w:t>
      </w:r>
      <w:r w:rsidRPr="00E24271">
        <w:rPr>
          <w:b/>
        </w:rPr>
        <w:t>back</w:t>
      </w:r>
      <w:r w:rsidRPr="00E24271">
        <w:rPr>
          <w:b/>
          <w:i/>
        </w:rPr>
        <w:t xml:space="preserve"> </w:t>
      </w:r>
      <w:r w:rsidR="00F3192A" w:rsidRPr="00E24271">
        <w:t>of a</w:t>
      </w:r>
      <w:r w:rsidR="00986AE8" w:rsidRPr="00E24271">
        <w:t>n EGWP PDP</w:t>
      </w:r>
      <w:r w:rsidR="00F3192A" w:rsidRPr="00E24271">
        <w:t xml:space="preserve"> </w:t>
      </w:r>
      <w:r w:rsidRPr="00E24271">
        <w:t>Premium Billing Invoice.</w:t>
      </w:r>
    </w:p>
    <w:p w14:paraId="626AEC16" w14:textId="77777777" w:rsidR="00F75777" w:rsidRPr="00E24271" w:rsidRDefault="00F75777" w:rsidP="0014196B">
      <w:pPr>
        <w:spacing w:before="120" w:after="120"/>
      </w:pPr>
    </w:p>
    <w:p w14:paraId="3AEFFFF4" w14:textId="77777777" w:rsidR="00F75777" w:rsidRPr="0014196B" w:rsidRDefault="00F75777" w:rsidP="0014196B">
      <w:pPr>
        <w:spacing w:before="120" w:after="120"/>
      </w:pPr>
      <w:bookmarkStart w:id="47" w:name="OLE_LINK7"/>
      <w:r w:rsidRPr="00E24271">
        <w:rPr>
          <w:b/>
          <w:bCs/>
        </w:rPr>
        <w:t>Items to note:</w:t>
      </w:r>
    </w:p>
    <w:p w14:paraId="243B0610" w14:textId="77777777" w:rsidR="00F75777" w:rsidRPr="0014196B" w:rsidRDefault="00F75777" w:rsidP="0014196B">
      <w:pPr>
        <w:pStyle w:val="ListParagraph"/>
        <w:numPr>
          <w:ilvl w:val="0"/>
          <w:numId w:val="5"/>
        </w:numPr>
        <w:spacing w:before="120" w:after="120"/>
        <w:contextualSpacing w:val="0"/>
        <w:rPr>
          <w:rFonts w:ascii="Verdana" w:hAnsi="Verdana"/>
          <w:sz w:val="24"/>
          <w:szCs w:val="24"/>
        </w:rPr>
      </w:pPr>
      <w:r w:rsidRPr="0014196B">
        <w:rPr>
          <w:rFonts w:ascii="Verdana" w:hAnsi="Verdana"/>
          <w:sz w:val="24"/>
          <w:szCs w:val="24"/>
        </w:rPr>
        <w:t>Notation regarding Automatic Payment which indicates that the entire balance up to $300 will be withdrawn from the beneficiary’s bank account or charged to his/her credit card.</w:t>
      </w:r>
    </w:p>
    <w:p w14:paraId="31AFFE46" w14:textId="0F163D54" w:rsidR="00F75777" w:rsidRPr="0014196B" w:rsidRDefault="00F75777" w:rsidP="0014196B">
      <w:pPr>
        <w:pStyle w:val="ListParagraph"/>
        <w:numPr>
          <w:ilvl w:val="0"/>
          <w:numId w:val="5"/>
        </w:numPr>
        <w:spacing w:before="120" w:after="120"/>
        <w:contextualSpacing w:val="0"/>
        <w:rPr>
          <w:rFonts w:ascii="Verdana" w:hAnsi="Verdana"/>
          <w:sz w:val="24"/>
          <w:szCs w:val="24"/>
        </w:rPr>
      </w:pPr>
      <w:r w:rsidRPr="0014196B">
        <w:rPr>
          <w:rFonts w:ascii="Verdana" w:hAnsi="Verdana"/>
          <w:sz w:val="24"/>
          <w:szCs w:val="24"/>
        </w:rPr>
        <w:t xml:space="preserve">For an amount </w:t>
      </w:r>
      <w:proofErr w:type="gramStart"/>
      <w:r w:rsidRPr="0014196B">
        <w:rPr>
          <w:rFonts w:ascii="Verdana" w:hAnsi="Verdana"/>
          <w:sz w:val="24"/>
          <w:szCs w:val="24"/>
        </w:rPr>
        <w:t>due</w:t>
      </w:r>
      <w:proofErr w:type="gramEnd"/>
      <w:r w:rsidRPr="0014196B">
        <w:rPr>
          <w:rFonts w:ascii="Verdana" w:hAnsi="Verdana"/>
          <w:sz w:val="24"/>
          <w:szCs w:val="24"/>
        </w:rPr>
        <w:t xml:space="preserve"> over $300, the beneficiary will be contacted before the deduction/charge is made.</w:t>
      </w:r>
      <w:bookmarkEnd w:id="47"/>
    </w:p>
    <w:p w14:paraId="47BA92EE" w14:textId="35E2FEDB" w:rsidR="00F75777" w:rsidRPr="00E24271" w:rsidRDefault="00F75777" w:rsidP="0014196B">
      <w:pPr>
        <w:spacing w:before="120" w:after="120"/>
        <w:jc w:val="center"/>
        <w:rPr>
          <w:noProof/>
        </w:rPr>
      </w:pPr>
    </w:p>
    <w:p w14:paraId="29E6B3AF" w14:textId="0C95F928" w:rsidR="6B3741D1" w:rsidRPr="00E24271" w:rsidRDefault="005853F0" w:rsidP="003E748F">
      <w:pPr>
        <w:spacing w:before="120" w:after="120"/>
        <w:jc w:val="center"/>
      </w:pPr>
      <w:r>
        <w:rPr>
          <w:noProof/>
        </w:rPr>
        <w:drawing>
          <wp:inline distT="0" distB="0" distL="0" distR="0" wp14:anchorId="513556C3" wp14:editId="24CA7FE5">
            <wp:extent cx="7315200" cy="9880431"/>
            <wp:effectExtent l="0" t="0" r="0" b="6985"/>
            <wp:docPr id="49606147"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6147" name="Picture 1" descr="A close-up of a document&#10;&#10;AI-generated content may be incorrect."/>
                    <pic:cNvPicPr/>
                  </pic:nvPicPr>
                  <pic:blipFill>
                    <a:blip r:embed="rId37"/>
                    <a:stretch>
                      <a:fillRect/>
                    </a:stretch>
                  </pic:blipFill>
                  <pic:spPr>
                    <a:xfrm>
                      <a:off x="0" y="0"/>
                      <a:ext cx="7315200" cy="9880431"/>
                    </a:xfrm>
                    <a:prstGeom prst="rect">
                      <a:avLst/>
                    </a:prstGeom>
                  </pic:spPr>
                </pic:pic>
              </a:graphicData>
            </a:graphic>
          </wp:inline>
        </w:drawing>
      </w:r>
    </w:p>
    <w:p w14:paraId="0B709227" w14:textId="7AEBCCEF" w:rsidR="00EC2161" w:rsidRPr="00E24271" w:rsidRDefault="00EC2161" w:rsidP="0014196B">
      <w:pPr>
        <w:spacing w:before="120" w:after="120"/>
        <w:jc w:val="center"/>
        <w:rPr>
          <w:noProof/>
        </w:rPr>
      </w:pPr>
    </w:p>
    <w:p w14:paraId="5BA38395" w14:textId="67F26E5A" w:rsidR="00F75777" w:rsidRPr="00E24271" w:rsidRDefault="00F75777" w:rsidP="0014196B">
      <w:pPr>
        <w:jc w:val="right"/>
      </w:pPr>
      <w:hyperlink w:anchor="_top" w:history="1">
        <w:r w:rsidR="0046713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75777" w:rsidRPr="00E24271" w14:paraId="1C6BF9F8" w14:textId="77777777" w:rsidTr="00CB2063">
        <w:tc>
          <w:tcPr>
            <w:tcW w:w="5000" w:type="pct"/>
            <w:shd w:val="clear" w:color="auto" w:fill="C0C0C0"/>
          </w:tcPr>
          <w:p w14:paraId="2AFBE424" w14:textId="77777777" w:rsidR="00F75777" w:rsidRPr="00E24271" w:rsidRDefault="00F75777" w:rsidP="0014196B">
            <w:pPr>
              <w:pStyle w:val="Heading2"/>
              <w:spacing w:before="120" w:after="120"/>
              <w:rPr>
                <w:rFonts w:ascii="Verdana" w:hAnsi="Verdana"/>
                <w:i w:val="0"/>
                <w:iCs w:val="0"/>
              </w:rPr>
            </w:pPr>
            <w:bookmarkStart w:id="48" w:name="_Toc377478906"/>
            <w:bookmarkStart w:id="49" w:name="OLE_LINK5"/>
            <w:bookmarkStart w:id="50" w:name="_Toc205892337"/>
            <w:r w:rsidRPr="00E24271">
              <w:rPr>
                <w:rFonts w:ascii="Verdana" w:hAnsi="Verdana"/>
                <w:i w:val="0"/>
                <w:iCs w:val="0"/>
              </w:rPr>
              <w:t xml:space="preserve">Sample </w:t>
            </w:r>
            <w:r w:rsidR="00986AE8" w:rsidRPr="00E24271">
              <w:rPr>
                <w:rFonts w:ascii="Verdana" w:hAnsi="Verdana"/>
                <w:i w:val="0"/>
                <w:iCs w:val="0"/>
              </w:rPr>
              <w:t>–</w:t>
            </w:r>
            <w:r w:rsidRPr="00E24271">
              <w:rPr>
                <w:rFonts w:ascii="Verdana" w:hAnsi="Verdana"/>
                <w:i w:val="0"/>
                <w:iCs w:val="0"/>
              </w:rPr>
              <w:t xml:space="preserve"> </w:t>
            </w:r>
            <w:r w:rsidR="00986AE8" w:rsidRPr="00E24271">
              <w:rPr>
                <w:rFonts w:ascii="Verdana" w:hAnsi="Verdana"/>
                <w:i w:val="0"/>
                <w:iCs w:val="0"/>
              </w:rPr>
              <w:t xml:space="preserve">EGWP PDP </w:t>
            </w:r>
            <w:r w:rsidRPr="00E24271">
              <w:rPr>
                <w:rFonts w:ascii="Verdana" w:hAnsi="Verdana"/>
                <w:i w:val="0"/>
                <w:iCs w:val="0"/>
              </w:rPr>
              <w:t>Credit Balance Invoice</w:t>
            </w:r>
            <w:bookmarkEnd w:id="48"/>
            <w:bookmarkEnd w:id="50"/>
          </w:p>
        </w:tc>
      </w:tr>
    </w:tbl>
    <w:p w14:paraId="75615E1B" w14:textId="77777777" w:rsidR="00F75777" w:rsidRPr="0014196B" w:rsidRDefault="00F75777" w:rsidP="0014196B">
      <w:pPr>
        <w:spacing w:before="120" w:after="120"/>
      </w:pPr>
      <w:r w:rsidRPr="00E24271">
        <w:t xml:space="preserve">The sample below </w:t>
      </w:r>
      <w:r w:rsidR="00F3192A" w:rsidRPr="00E24271">
        <w:t>show</w:t>
      </w:r>
      <w:r w:rsidR="00651B4E" w:rsidRPr="00E24271">
        <w:t>s EGWP PDP</w:t>
      </w:r>
      <w:r w:rsidRPr="00E24271">
        <w:t xml:space="preserve"> Premium Billing Invoice</w:t>
      </w:r>
      <w:r w:rsidR="00F3192A" w:rsidRPr="00E24271">
        <w:t>s</w:t>
      </w:r>
      <w:r w:rsidRPr="00E24271">
        <w:t xml:space="preserve"> for </w:t>
      </w:r>
      <w:r w:rsidRPr="0014196B">
        <w:t>beneficiaries with a credit balance on their accounts.</w:t>
      </w:r>
    </w:p>
    <w:p w14:paraId="336428CC" w14:textId="77777777" w:rsidR="00F75777" w:rsidRPr="0014196B" w:rsidRDefault="005D18DA" w:rsidP="0014196B">
      <w:pPr>
        <w:pStyle w:val="ListParagraph"/>
        <w:numPr>
          <w:ilvl w:val="0"/>
          <w:numId w:val="5"/>
        </w:numPr>
        <w:spacing w:before="120" w:after="120"/>
        <w:contextualSpacing w:val="0"/>
        <w:rPr>
          <w:rFonts w:ascii="Verdana" w:hAnsi="Verdana"/>
          <w:sz w:val="24"/>
          <w:szCs w:val="24"/>
        </w:rPr>
      </w:pPr>
      <w:r w:rsidRPr="0014196B">
        <w:rPr>
          <w:rFonts w:ascii="Verdana" w:hAnsi="Verdana"/>
          <w:sz w:val="24"/>
          <w:szCs w:val="24"/>
        </w:rPr>
        <w:t>B</w:t>
      </w:r>
      <w:r w:rsidR="00F75777" w:rsidRPr="0014196B">
        <w:rPr>
          <w:rFonts w:ascii="Verdana" w:hAnsi="Verdana"/>
          <w:sz w:val="24"/>
          <w:szCs w:val="24"/>
        </w:rPr>
        <w:t>eneficiaries will receive this invoice format for credit balance</w:t>
      </w:r>
      <w:r w:rsidR="00C44A5A" w:rsidRPr="0014196B">
        <w:rPr>
          <w:rFonts w:ascii="Verdana" w:hAnsi="Verdana"/>
          <w:sz w:val="24"/>
          <w:szCs w:val="24"/>
        </w:rPr>
        <w:t>s</w:t>
      </w:r>
      <w:r w:rsidR="004D40B4" w:rsidRPr="0014196B">
        <w:rPr>
          <w:rFonts w:ascii="Verdana" w:hAnsi="Verdana"/>
          <w:sz w:val="24"/>
          <w:szCs w:val="24"/>
        </w:rPr>
        <w:t xml:space="preserve"> with their appropriate logo/info</w:t>
      </w:r>
      <w:r w:rsidR="00651B4E" w:rsidRPr="0014196B">
        <w:rPr>
          <w:rFonts w:ascii="Verdana" w:hAnsi="Verdana"/>
          <w:sz w:val="24"/>
          <w:szCs w:val="24"/>
        </w:rPr>
        <w:t>.</w:t>
      </w:r>
    </w:p>
    <w:p w14:paraId="247DDEAC" w14:textId="77777777" w:rsidR="00F75777" w:rsidRPr="0014196B" w:rsidRDefault="00F75777" w:rsidP="0014196B">
      <w:pPr>
        <w:spacing w:before="120" w:after="120"/>
      </w:pPr>
    </w:p>
    <w:p w14:paraId="0BD427AE" w14:textId="77777777" w:rsidR="00F75777" w:rsidRPr="0014196B" w:rsidRDefault="00F75777" w:rsidP="0014196B">
      <w:pPr>
        <w:spacing w:before="120" w:after="120"/>
      </w:pPr>
      <w:r w:rsidRPr="0014196B">
        <w:rPr>
          <w:b/>
          <w:bCs/>
        </w:rPr>
        <w:t>Items to note:</w:t>
      </w:r>
    </w:p>
    <w:p w14:paraId="650304B7" w14:textId="77777777" w:rsidR="00F75777" w:rsidRPr="0014196B" w:rsidRDefault="00F75777" w:rsidP="0014196B">
      <w:pPr>
        <w:pStyle w:val="ListParagraph"/>
        <w:numPr>
          <w:ilvl w:val="0"/>
          <w:numId w:val="5"/>
        </w:numPr>
        <w:spacing w:before="120" w:after="120"/>
        <w:contextualSpacing w:val="0"/>
        <w:rPr>
          <w:rFonts w:ascii="Verdana" w:hAnsi="Verdana"/>
          <w:sz w:val="24"/>
          <w:szCs w:val="24"/>
        </w:rPr>
      </w:pPr>
      <w:r w:rsidRPr="0014196B">
        <w:rPr>
          <w:rFonts w:ascii="Verdana" w:hAnsi="Verdana"/>
          <w:sz w:val="24"/>
          <w:szCs w:val="24"/>
        </w:rPr>
        <w:t>CREDIT BALANCE replaces the AMOUNT DUE heading</w:t>
      </w:r>
      <w:r w:rsidR="004D40B4" w:rsidRPr="0014196B">
        <w:rPr>
          <w:rFonts w:ascii="Verdana" w:hAnsi="Verdana"/>
          <w:sz w:val="24"/>
          <w:szCs w:val="24"/>
        </w:rPr>
        <w:t>.</w:t>
      </w:r>
    </w:p>
    <w:p w14:paraId="3FD8DDC3" w14:textId="77777777" w:rsidR="00F75777" w:rsidRPr="0014196B" w:rsidRDefault="00F75777" w:rsidP="0014196B">
      <w:pPr>
        <w:pStyle w:val="ListParagraph"/>
        <w:numPr>
          <w:ilvl w:val="0"/>
          <w:numId w:val="5"/>
        </w:numPr>
        <w:spacing w:before="120" w:after="120"/>
        <w:contextualSpacing w:val="0"/>
        <w:rPr>
          <w:rFonts w:ascii="Verdana" w:hAnsi="Verdana"/>
          <w:sz w:val="24"/>
          <w:szCs w:val="24"/>
        </w:rPr>
      </w:pPr>
      <w:r w:rsidRPr="0014196B">
        <w:rPr>
          <w:rFonts w:ascii="Verdana" w:hAnsi="Verdana"/>
          <w:sz w:val="24"/>
          <w:szCs w:val="24"/>
        </w:rPr>
        <w:t>The message “NO PAYMENT DUE” displays at the top of the payment coupon to remind beneficiaries that they do not owe a payment.</w:t>
      </w:r>
    </w:p>
    <w:bookmarkEnd w:id="49"/>
    <w:p w14:paraId="55D5078A" w14:textId="43F10A53" w:rsidR="00A163A8" w:rsidRPr="00E24271" w:rsidRDefault="00A163A8" w:rsidP="0014196B">
      <w:pPr>
        <w:spacing w:before="120" w:after="120"/>
        <w:jc w:val="center"/>
        <w:rPr>
          <w:noProof/>
        </w:rPr>
      </w:pPr>
    </w:p>
    <w:p w14:paraId="4C0806E1" w14:textId="2F115855" w:rsidR="62853016" w:rsidRPr="00E24271" w:rsidRDefault="005853F0" w:rsidP="003E748F">
      <w:pPr>
        <w:spacing w:before="120" w:after="120"/>
        <w:jc w:val="center"/>
      </w:pPr>
      <w:r>
        <w:rPr>
          <w:noProof/>
        </w:rPr>
        <w:drawing>
          <wp:inline distT="0" distB="0" distL="0" distR="0" wp14:anchorId="4CF2F4E9" wp14:editId="1C3CEE08">
            <wp:extent cx="7315200" cy="5786362"/>
            <wp:effectExtent l="0" t="0" r="0" b="5080"/>
            <wp:docPr id="1975488923" name="Picture 1" descr="A close-up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88923" name="Picture 1" descr="A close-up of a credit card&#10;&#10;AI-generated content may be incorrect."/>
                    <pic:cNvPicPr/>
                  </pic:nvPicPr>
                  <pic:blipFill>
                    <a:blip r:embed="rId38"/>
                    <a:stretch>
                      <a:fillRect/>
                    </a:stretch>
                  </pic:blipFill>
                  <pic:spPr>
                    <a:xfrm>
                      <a:off x="0" y="0"/>
                      <a:ext cx="7315200" cy="5786362"/>
                    </a:xfrm>
                    <a:prstGeom prst="rect">
                      <a:avLst/>
                    </a:prstGeom>
                  </pic:spPr>
                </pic:pic>
              </a:graphicData>
            </a:graphic>
          </wp:inline>
        </w:drawing>
      </w:r>
    </w:p>
    <w:p w14:paraId="247987F8" w14:textId="77777777" w:rsidR="00EC2161" w:rsidRPr="00E24271" w:rsidRDefault="00EC2161" w:rsidP="0014196B">
      <w:pPr>
        <w:spacing w:before="120" w:after="120"/>
        <w:jc w:val="center"/>
        <w:rPr>
          <w:noProof/>
        </w:rPr>
      </w:pPr>
    </w:p>
    <w:p w14:paraId="688F1F42" w14:textId="57688558" w:rsidR="00F75777" w:rsidRPr="00E24271" w:rsidRDefault="00F75777" w:rsidP="0014196B">
      <w:pPr>
        <w:jc w:val="right"/>
      </w:pPr>
      <w:hyperlink w:anchor="_top" w:history="1">
        <w:r w:rsidR="0046713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C377E" w:rsidRPr="00E24271" w14:paraId="390F1D72" w14:textId="77777777" w:rsidTr="00785BED">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55AF16EB" w14:textId="77777777" w:rsidR="003C377E" w:rsidRPr="00E24271" w:rsidRDefault="003C377E" w:rsidP="0014196B">
            <w:pPr>
              <w:pStyle w:val="Heading2"/>
              <w:spacing w:before="120" w:after="120"/>
              <w:rPr>
                <w:rFonts w:ascii="Verdana" w:hAnsi="Verdana"/>
                <w:i w:val="0"/>
                <w:iCs w:val="0"/>
              </w:rPr>
            </w:pPr>
            <w:bookmarkStart w:id="51" w:name="_Toc427314244"/>
            <w:bookmarkStart w:id="52" w:name="_Toc438707063"/>
            <w:bookmarkStart w:id="53" w:name="_Toc504650125"/>
            <w:bookmarkStart w:id="54" w:name="_Toc205892338"/>
            <w:r w:rsidRPr="00E24271">
              <w:rPr>
                <w:rFonts w:ascii="Verdana" w:hAnsi="Verdana"/>
                <w:i w:val="0"/>
                <w:iCs w:val="0"/>
              </w:rPr>
              <w:t>Resolution Time</w:t>
            </w:r>
            <w:bookmarkEnd w:id="51"/>
            <w:bookmarkEnd w:id="52"/>
            <w:bookmarkEnd w:id="53"/>
            <w:bookmarkEnd w:id="54"/>
          </w:p>
        </w:tc>
      </w:tr>
    </w:tbl>
    <w:p w14:paraId="13E983B8" w14:textId="77777777" w:rsidR="003C377E" w:rsidRPr="00E24271" w:rsidRDefault="003C377E" w:rsidP="0014196B">
      <w:pPr>
        <w:spacing w:before="120" w:after="120"/>
      </w:pPr>
      <w:r w:rsidRPr="00E24271">
        <w:t>Resolution times vary by the specific situation.</w:t>
      </w:r>
    </w:p>
    <w:p w14:paraId="006EF381" w14:textId="77777777" w:rsidR="003C377E" w:rsidRPr="00E24271" w:rsidRDefault="003C377E" w:rsidP="0014196B">
      <w:pPr>
        <w:spacing w:before="120" w:after="120"/>
      </w:pPr>
    </w:p>
    <w:p w14:paraId="4D7E4DA3" w14:textId="77777777" w:rsidR="00864A9E" w:rsidRPr="00E24271" w:rsidRDefault="002C5E82" w:rsidP="0014196B">
      <w:pPr>
        <w:pStyle w:val="CommentText"/>
        <w:spacing w:before="120" w:after="120"/>
        <w:rPr>
          <w:b/>
          <w:sz w:val="24"/>
          <w:szCs w:val="24"/>
        </w:rPr>
      </w:pPr>
      <w:r w:rsidRPr="00E24271">
        <w:rPr>
          <w:b/>
          <w:sz w:val="24"/>
          <w:szCs w:val="24"/>
        </w:rPr>
        <w:t>CCR Process Note</w:t>
      </w:r>
      <w:r w:rsidR="00864A9E" w:rsidRPr="00E24271">
        <w:rPr>
          <w:b/>
          <w:sz w:val="24"/>
          <w:szCs w:val="24"/>
        </w:rPr>
        <w:t>s</w:t>
      </w:r>
      <w:r w:rsidRPr="00E24271">
        <w:rPr>
          <w:b/>
          <w:sz w:val="24"/>
          <w:szCs w:val="24"/>
        </w:rPr>
        <w:t xml:space="preserve">: </w:t>
      </w:r>
    </w:p>
    <w:p w14:paraId="2092B8DD" w14:textId="48260FBD" w:rsidR="00864A9E" w:rsidRPr="00E24271" w:rsidRDefault="002C5E82" w:rsidP="0014196B">
      <w:pPr>
        <w:pStyle w:val="CommentText"/>
        <w:numPr>
          <w:ilvl w:val="0"/>
          <w:numId w:val="5"/>
        </w:numPr>
        <w:spacing w:before="120" w:after="120"/>
        <w:rPr>
          <w:sz w:val="24"/>
          <w:szCs w:val="24"/>
        </w:rPr>
      </w:pPr>
      <w:r w:rsidRPr="00E24271">
        <w:rPr>
          <w:sz w:val="24"/>
          <w:szCs w:val="24"/>
        </w:rPr>
        <w:t xml:space="preserve">Resolution times for Premium Billing </w:t>
      </w:r>
      <w:r w:rsidR="00BE6B3E" w:rsidRPr="00E24271">
        <w:rPr>
          <w:sz w:val="24"/>
          <w:szCs w:val="24"/>
          <w:lang w:val="en-US"/>
        </w:rPr>
        <w:t>Support</w:t>
      </w:r>
      <w:r w:rsidR="00BE6B3E" w:rsidRPr="00E24271">
        <w:rPr>
          <w:sz w:val="24"/>
          <w:szCs w:val="24"/>
        </w:rPr>
        <w:t xml:space="preserve"> </w:t>
      </w:r>
      <w:r w:rsidRPr="00E24271">
        <w:rPr>
          <w:sz w:val="24"/>
          <w:szCs w:val="24"/>
        </w:rPr>
        <w:t>Tasks are contingent on the issue. Premium Billing will research and provide a resolution for all Premium Billing related act</w:t>
      </w:r>
      <w:r w:rsidR="005C07A0" w:rsidRPr="00E24271">
        <w:rPr>
          <w:sz w:val="24"/>
          <w:szCs w:val="24"/>
        </w:rPr>
        <w:t xml:space="preserve">ivity within 10 business days. </w:t>
      </w:r>
    </w:p>
    <w:p w14:paraId="5388E178" w14:textId="77777777" w:rsidR="00864A9E" w:rsidRPr="00E24271" w:rsidRDefault="002C5E82" w:rsidP="0014196B">
      <w:pPr>
        <w:pStyle w:val="CommentText"/>
        <w:numPr>
          <w:ilvl w:val="0"/>
          <w:numId w:val="5"/>
        </w:numPr>
        <w:spacing w:before="120" w:after="120"/>
        <w:rPr>
          <w:sz w:val="24"/>
          <w:szCs w:val="24"/>
        </w:rPr>
      </w:pPr>
      <w:r w:rsidRPr="00E24271">
        <w:rPr>
          <w:sz w:val="24"/>
          <w:szCs w:val="24"/>
        </w:rPr>
        <w:t xml:space="preserve">This does </w:t>
      </w:r>
      <w:r w:rsidRPr="00E24271">
        <w:rPr>
          <w:b/>
          <w:sz w:val="24"/>
          <w:szCs w:val="24"/>
        </w:rPr>
        <w:t>not</w:t>
      </w:r>
      <w:r w:rsidRPr="00E24271">
        <w:rPr>
          <w:sz w:val="24"/>
          <w:szCs w:val="24"/>
        </w:rPr>
        <w:t xml:space="preserve"> include: </w:t>
      </w:r>
    </w:p>
    <w:p w14:paraId="530EEC9E" w14:textId="04C2CC7D" w:rsidR="00864A9E" w:rsidRPr="00E24271" w:rsidRDefault="002C5E82" w:rsidP="0014196B">
      <w:pPr>
        <w:pStyle w:val="CommentText"/>
        <w:numPr>
          <w:ilvl w:val="1"/>
          <w:numId w:val="29"/>
        </w:numPr>
        <w:spacing w:before="120" w:after="120"/>
        <w:rPr>
          <w:sz w:val="24"/>
          <w:szCs w:val="24"/>
        </w:rPr>
      </w:pPr>
      <w:r w:rsidRPr="00E24271">
        <w:rPr>
          <w:sz w:val="24"/>
          <w:szCs w:val="24"/>
        </w:rPr>
        <w:t>Invoice requests</w:t>
      </w:r>
    </w:p>
    <w:p w14:paraId="61EB0F6B" w14:textId="5FE98A3E" w:rsidR="00864A9E" w:rsidRPr="00E24271" w:rsidRDefault="00864A9E" w:rsidP="0014196B">
      <w:pPr>
        <w:pStyle w:val="CommentText"/>
        <w:numPr>
          <w:ilvl w:val="1"/>
          <w:numId w:val="29"/>
        </w:numPr>
        <w:spacing w:before="120" w:after="120"/>
        <w:rPr>
          <w:sz w:val="24"/>
          <w:szCs w:val="24"/>
        </w:rPr>
      </w:pPr>
      <w:r w:rsidRPr="00E24271">
        <w:rPr>
          <w:sz w:val="24"/>
          <w:szCs w:val="24"/>
        </w:rPr>
        <w:t>S</w:t>
      </w:r>
      <w:r w:rsidR="002C5E82" w:rsidRPr="00E24271">
        <w:rPr>
          <w:sz w:val="24"/>
          <w:szCs w:val="24"/>
        </w:rPr>
        <w:t>tatement letters</w:t>
      </w:r>
    </w:p>
    <w:p w14:paraId="7D588D09" w14:textId="6AE56DA5" w:rsidR="00864A9E" w:rsidRPr="00E24271" w:rsidRDefault="00864A9E" w:rsidP="0014196B">
      <w:pPr>
        <w:pStyle w:val="CommentText"/>
        <w:numPr>
          <w:ilvl w:val="1"/>
          <w:numId w:val="29"/>
        </w:numPr>
        <w:spacing w:before="120" w:after="120"/>
        <w:rPr>
          <w:sz w:val="24"/>
          <w:szCs w:val="24"/>
        </w:rPr>
      </w:pPr>
      <w:r w:rsidRPr="00E24271">
        <w:rPr>
          <w:sz w:val="24"/>
          <w:szCs w:val="24"/>
        </w:rPr>
        <w:t>R</w:t>
      </w:r>
      <w:r w:rsidR="002C5E82" w:rsidRPr="00E24271">
        <w:rPr>
          <w:sz w:val="24"/>
          <w:szCs w:val="24"/>
        </w:rPr>
        <w:t>efunds</w:t>
      </w:r>
    </w:p>
    <w:p w14:paraId="65487FB0" w14:textId="3107A655" w:rsidR="00864A9E" w:rsidRPr="00E24271" w:rsidRDefault="00864A9E" w:rsidP="0014196B">
      <w:pPr>
        <w:pStyle w:val="CommentText"/>
        <w:numPr>
          <w:ilvl w:val="1"/>
          <w:numId w:val="29"/>
        </w:numPr>
        <w:spacing w:before="120" w:after="120"/>
        <w:rPr>
          <w:sz w:val="24"/>
          <w:szCs w:val="24"/>
        </w:rPr>
      </w:pPr>
      <w:r w:rsidRPr="00E24271">
        <w:rPr>
          <w:sz w:val="24"/>
          <w:szCs w:val="24"/>
        </w:rPr>
        <w:t>S</w:t>
      </w:r>
      <w:r w:rsidR="002C5E82" w:rsidRPr="00E24271">
        <w:rPr>
          <w:sz w:val="24"/>
          <w:szCs w:val="24"/>
        </w:rPr>
        <w:t>ocial security refunds</w:t>
      </w:r>
    </w:p>
    <w:p w14:paraId="3B803E2E" w14:textId="5300EB1C" w:rsidR="002C5E82" w:rsidRPr="00E24271" w:rsidRDefault="002C5E82" w:rsidP="0014196B">
      <w:pPr>
        <w:pStyle w:val="CommentText"/>
        <w:numPr>
          <w:ilvl w:val="0"/>
          <w:numId w:val="5"/>
        </w:numPr>
        <w:spacing w:before="120" w:after="120"/>
        <w:rPr>
          <w:sz w:val="24"/>
          <w:szCs w:val="24"/>
        </w:rPr>
      </w:pPr>
      <w:r w:rsidRPr="00E24271">
        <w:rPr>
          <w:sz w:val="24"/>
          <w:szCs w:val="24"/>
        </w:rPr>
        <w:t xml:space="preserve">Any issue requiring review from other internal departments can cause a delay in Premium Billing addressing the concern with the standard timeframe of 10 business days. </w:t>
      </w:r>
    </w:p>
    <w:p w14:paraId="41DE4BE5" w14:textId="77777777" w:rsidR="002C5E82" w:rsidRPr="00E24271" w:rsidRDefault="002C5E82" w:rsidP="0014196B">
      <w:pPr>
        <w:pStyle w:val="CommentText"/>
        <w:spacing w:before="120" w:after="120"/>
        <w:rPr>
          <w:sz w:val="24"/>
          <w:szCs w:val="24"/>
        </w:rPr>
      </w:pPr>
    </w:p>
    <w:p w14:paraId="081265B0" w14:textId="2BD1EE06" w:rsidR="003C377E" w:rsidRPr="00E24271" w:rsidRDefault="002C5E82" w:rsidP="0014196B">
      <w:pPr>
        <w:pStyle w:val="CommentText"/>
        <w:spacing w:before="120" w:after="120"/>
        <w:rPr>
          <w:sz w:val="24"/>
          <w:szCs w:val="24"/>
        </w:rPr>
      </w:pPr>
      <w:r w:rsidRPr="00E24271">
        <w:rPr>
          <w:sz w:val="24"/>
          <w:szCs w:val="24"/>
        </w:rPr>
        <w:t xml:space="preserve">Premium Billing </w:t>
      </w:r>
      <w:r w:rsidR="00BE6B3E" w:rsidRPr="00E24271">
        <w:rPr>
          <w:sz w:val="24"/>
          <w:szCs w:val="24"/>
          <w:lang w:val="en-US"/>
        </w:rPr>
        <w:t>Support</w:t>
      </w:r>
      <w:r w:rsidR="00BE6B3E" w:rsidRPr="00E24271">
        <w:rPr>
          <w:sz w:val="24"/>
          <w:szCs w:val="24"/>
        </w:rPr>
        <w:t xml:space="preserve"> </w:t>
      </w:r>
      <w:r w:rsidRPr="00E24271">
        <w:rPr>
          <w:sz w:val="24"/>
          <w:szCs w:val="24"/>
        </w:rPr>
        <w:t>Task requests for duplicate invoice and statement letter requests can take up to 14 business days. Beneficiaries should allow 21 business days for Premium Billing refund checks. Social Security set up and refunds may take up to 90 days</w:t>
      </w:r>
      <w:bookmarkStart w:id="55" w:name="_Associated_Documents"/>
      <w:bookmarkEnd w:id="55"/>
      <w:r w:rsidR="009B6A16" w:rsidRPr="00E24271">
        <w:rPr>
          <w:sz w:val="24"/>
          <w:szCs w:val="24"/>
        </w:rPr>
        <w:t>.</w:t>
      </w:r>
    </w:p>
    <w:p w14:paraId="44D3CE14" w14:textId="77777777" w:rsidR="009B6A16" w:rsidRPr="00E24271" w:rsidRDefault="009B6A16" w:rsidP="0014196B">
      <w:pPr>
        <w:pStyle w:val="CommentText"/>
        <w:spacing w:before="120" w:after="120"/>
        <w:rPr>
          <w:sz w:val="24"/>
          <w:szCs w:val="24"/>
        </w:rPr>
      </w:pPr>
    </w:p>
    <w:p w14:paraId="0C95B780" w14:textId="3561CBFF" w:rsidR="009B6A16" w:rsidRPr="00E24271" w:rsidRDefault="00862EE9" w:rsidP="0014196B">
      <w:pPr>
        <w:spacing w:before="120" w:after="120"/>
      </w:pPr>
      <w:r w:rsidRPr="00E24271">
        <w:t xml:space="preserve">Refer to </w:t>
      </w:r>
      <w:r w:rsidRPr="00E24271">
        <w:rPr>
          <w:b/>
          <w:bCs/>
        </w:rPr>
        <w:t>Premium Billing Processing Time</w:t>
      </w:r>
      <w:r w:rsidRPr="00E24271">
        <w:t xml:space="preserve"> section in the </w:t>
      </w:r>
      <w:hyperlink r:id="rId39" w:anchor="!/view?docid=b4765dd1-d9b7-4dbe-afd6-0e4f6b509082" w:history="1">
        <w:r w:rsidR="00280757" w:rsidRPr="00E24271">
          <w:rPr>
            <w:rStyle w:val="Hyperlink"/>
          </w:rPr>
          <w:t>Aetna Compass MED D - SilverScript - Premium Billing General Information, Processes, &amp; Document Index</w:t>
        </w:r>
        <w:r w:rsidR="00E27028" w:rsidRPr="00E24271">
          <w:rPr>
            <w:rStyle w:val="Hyperlink"/>
          </w:rPr>
          <w:t xml:space="preserve"> (062831)</w:t>
        </w:r>
        <w:r w:rsidR="003C2AB5">
          <w:rPr>
            <w:rStyle w:val="Hyperlink"/>
          </w:rPr>
          <w:t>.</w:t>
        </w:r>
      </w:hyperlink>
      <w:r w:rsidR="00D61442">
        <w:t xml:space="preserve"> </w:t>
      </w:r>
    </w:p>
    <w:p w14:paraId="66AD61FE" w14:textId="77777777" w:rsidR="002C5E82" w:rsidRPr="00E24271" w:rsidRDefault="002C5E82" w:rsidP="0014196B">
      <w:pPr>
        <w:pStyle w:val="CommentText"/>
        <w:spacing w:before="120" w:after="120"/>
        <w:rPr>
          <w:rFonts w:cs="Arial"/>
          <w:bCs/>
          <w:color w:val="333333"/>
        </w:rPr>
      </w:pPr>
    </w:p>
    <w:p w14:paraId="24954BD4" w14:textId="48FDD689" w:rsidR="0013545C" w:rsidRPr="00E24271" w:rsidRDefault="003C377E" w:rsidP="0014196B">
      <w:pPr>
        <w:jc w:val="right"/>
        <w:rPr>
          <w:rStyle w:val="Hyperlink"/>
        </w:rPr>
      </w:pPr>
      <w:hyperlink w:anchor="_top" w:history="1">
        <w:r w:rsidR="0046713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3545C" w:rsidRPr="00E24271" w14:paraId="7F3A5A11" w14:textId="77777777" w:rsidTr="0013545C">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E8AD5D7" w14:textId="77777777" w:rsidR="0013545C" w:rsidRPr="00E24271" w:rsidRDefault="0013545C" w:rsidP="0014196B">
            <w:pPr>
              <w:pStyle w:val="Heading2"/>
              <w:spacing w:before="120" w:after="120"/>
              <w:rPr>
                <w:rFonts w:ascii="Verdana" w:hAnsi="Verdana"/>
                <w:i w:val="0"/>
                <w:iCs w:val="0"/>
              </w:rPr>
            </w:pPr>
            <w:bookmarkStart w:id="56" w:name="_Toc205892339"/>
            <w:r w:rsidRPr="00E24271">
              <w:rPr>
                <w:rFonts w:ascii="Verdana" w:hAnsi="Verdana"/>
                <w:i w:val="0"/>
                <w:iCs w:val="0"/>
              </w:rPr>
              <w:t>Related Documents</w:t>
            </w:r>
            <w:bookmarkEnd w:id="56"/>
          </w:p>
        </w:tc>
      </w:tr>
    </w:tbl>
    <w:p w14:paraId="7C9E2A85" w14:textId="06A2B449" w:rsidR="0013545C" w:rsidRPr="00E24271" w:rsidRDefault="00864A9E" w:rsidP="0014196B">
      <w:pPr>
        <w:rPr>
          <w:rStyle w:val="Hyperlink"/>
        </w:rPr>
      </w:pPr>
      <w:r w:rsidRPr="00E24271">
        <w:fldChar w:fldCharType="begin"/>
      </w:r>
      <w:r w:rsidRPr="00E24271">
        <w:instrText>HYPERLINK "https://thesource.cvshealth.com/nuxeo/thesource/" \l "!/view?docid=b4765dd1-d9b7-4dbe-afd6-0e4f6b509082"</w:instrText>
      </w:r>
      <w:r w:rsidRPr="00E24271">
        <w:fldChar w:fldCharType="separate"/>
      </w:r>
      <w:r w:rsidR="007605FF" w:rsidRPr="00E24271">
        <w:rPr>
          <w:rStyle w:val="Hyperlink"/>
        </w:rPr>
        <w:t>Aetna Compass MED D - SilverScript - Premium Billing General Information, Processes, &amp; Document Index</w:t>
      </w:r>
      <w:r w:rsidR="00E27028" w:rsidRPr="00E24271">
        <w:rPr>
          <w:rStyle w:val="Hyperlink"/>
        </w:rPr>
        <w:t xml:space="preserve"> (062831)</w:t>
      </w:r>
    </w:p>
    <w:p w14:paraId="5AD22354" w14:textId="54E4EB6E" w:rsidR="00D3633F" w:rsidRPr="00E24271" w:rsidRDefault="00864A9E" w:rsidP="0014196B">
      <w:pPr>
        <w:rPr>
          <w:b/>
          <w:bCs/>
        </w:rPr>
      </w:pPr>
      <w:r w:rsidRPr="00E24271">
        <w:fldChar w:fldCharType="end"/>
      </w:r>
      <w:r w:rsidR="009E2C7F" w:rsidRPr="00E24271">
        <w:rPr>
          <w:b/>
          <w:bCs/>
        </w:rPr>
        <w:t xml:space="preserve">Grievance Standard Verbiage: </w:t>
      </w:r>
      <w:r w:rsidR="00B9606E" w:rsidRPr="00E24271">
        <w:t xml:space="preserve">Refer to the </w:t>
      </w:r>
      <w:r w:rsidR="0013545C" w:rsidRPr="00E24271">
        <w:rPr>
          <w:b/>
          <w:bCs/>
        </w:rPr>
        <w:t>Grievance Standard Verbiage (for use in Discussion with Beneficiary)</w:t>
      </w:r>
      <w:r w:rsidR="0013545C" w:rsidRPr="00E24271">
        <w:t xml:space="preserve"> section in</w:t>
      </w:r>
      <w:r w:rsidR="004B7819" w:rsidRPr="00E24271">
        <w:t xml:space="preserve"> </w:t>
      </w:r>
      <w:r w:rsidR="009E6185" w:rsidRPr="00E24271">
        <w:t xml:space="preserve">the appropriate Grievances work instruction linked to from </w:t>
      </w:r>
      <w:hyperlink r:id="rId40" w:anchor="!/view?docid=70034f51-77df-49a4-ae97-7d3d63b216b3" w:history="1">
        <w:r w:rsidR="009E6185" w:rsidRPr="00E24271">
          <w:rPr>
            <w:rStyle w:val="Hyperlink"/>
          </w:rPr>
          <w:t>Compass MED D - Grievances Index</w:t>
        </w:r>
        <w:r w:rsidR="00493CFC" w:rsidRPr="00E24271">
          <w:rPr>
            <w:rStyle w:val="Hyperlink"/>
          </w:rPr>
          <w:t xml:space="preserve"> (062962)</w:t>
        </w:r>
        <w:r w:rsidR="005F5597">
          <w:rPr>
            <w:rStyle w:val="Hyperlink"/>
          </w:rPr>
          <w:t>.</w:t>
        </w:r>
      </w:hyperlink>
      <w:r w:rsidR="005F5597" w:rsidRPr="00E24271">
        <w:rPr>
          <w:b/>
          <w:bCs/>
        </w:rPr>
        <w:t xml:space="preserve"> </w:t>
      </w:r>
    </w:p>
    <w:p w14:paraId="4AA246D3" w14:textId="1E0F285C" w:rsidR="00DF759E" w:rsidRPr="00E24271" w:rsidRDefault="001E73F1" w:rsidP="0014196B">
      <w:pPr>
        <w:pStyle w:val="ListParagraph"/>
        <w:spacing w:after="0"/>
        <w:ind w:left="0"/>
        <w:contextualSpacing w:val="0"/>
        <w:rPr>
          <w:rStyle w:val="Hyperlink"/>
          <w:rFonts w:ascii="Verdana" w:hAnsi="Verdana"/>
          <w:sz w:val="24"/>
          <w:szCs w:val="24"/>
        </w:rPr>
      </w:pPr>
      <w:r w:rsidRPr="00E24271">
        <w:rPr>
          <w:rFonts w:ascii="Verdana" w:hAnsi="Verdana"/>
          <w:b/>
          <w:bCs/>
          <w:sz w:val="24"/>
          <w:szCs w:val="24"/>
        </w:rPr>
        <w:t xml:space="preserve">Parent Document: </w:t>
      </w:r>
      <w:hyperlink r:id="rId41" w:tgtFrame="_blank" w:history="1">
        <w:r w:rsidRPr="00E24271">
          <w:rPr>
            <w:rStyle w:val="Hyperlink"/>
            <w:rFonts w:ascii="Verdana" w:hAnsi="Verdana"/>
            <w:bCs/>
            <w:sz w:val="24"/>
            <w:szCs w:val="24"/>
          </w:rPr>
          <w:t>CALL-0048:</w:t>
        </w:r>
        <w:r w:rsidR="004B7819" w:rsidRPr="00E24271">
          <w:rPr>
            <w:rStyle w:val="Hyperlink"/>
            <w:rFonts w:ascii="Verdana" w:hAnsi="Verdana"/>
            <w:b/>
            <w:bCs/>
            <w:sz w:val="24"/>
            <w:szCs w:val="24"/>
          </w:rPr>
          <w:t xml:space="preserve"> </w:t>
        </w:r>
        <w:r w:rsidRPr="00E24271">
          <w:rPr>
            <w:rStyle w:val="Hyperlink"/>
            <w:rFonts w:ascii="Verdana" w:hAnsi="Verdana"/>
            <w:sz w:val="24"/>
            <w:szCs w:val="24"/>
          </w:rPr>
          <w:t>Medicare Part D Customer Care Call Center Requirements-CVS Caremark Part D Services, L.L.C.</w:t>
        </w:r>
      </w:hyperlink>
    </w:p>
    <w:p w14:paraId="4E83E96A" w14:textId="468C19E1" w:rsidR="0013545C" w:rsidRPr="00E24271" w:rsidRDefault="001E73F1" w:rsidP="0014196B">
      <w:pPr>
        <w:pStyle w:val="ListParagraph"/>
        <w:spacing w:after="0"/>
        <w:ind w:left="0"/>
        <w:contextualSpacing w:val="0"/>
        <w:rPr>
          <w:rFonts w:ascii="Verdana" w:hAnsi="Verdana"/>
        </w:rPr>
      </w:pPr>
      <w:r w:rsidRPr="00E24271">
        <w:rPr>
          <w:rFonts w:ascii="Verdana" w:hAnsi="Verdana"/>
          <w:b/>
          <w:bCs/>
          <w:color w:val="000000"/>
          <w:sz w:val="24"/>
          <w:szCs w:val="24"/>
        </w:rPr>
        <w:t>Abbreviations/Definitions:</w:t>
      </w:r>
      <w:r w:rsidR="004B7819" w:rsidRPr="00E24271">
        <w:rPr>
          <w:rFonts w:ascii="Verdana" w:hAnsi="Verdana"/>
          <w:b/>
          <w:bCs/>
          <w:color w:val="000000"/>
          <w:sz w:val="24"/>
          <w:szCs w:val="24"/>
        </w:rPr>
        <w:t xml:space="preserve"> </w:t>
      </w:r>
      <w:hyperlink r:id="rId42" w:anchor="!/view?docid=c1f1028b-e42c-4b4f-a4cf-cc0b42c91606" w:history="1">
        <w:r w:rsidR="00493CFC" w:rsidRPr="00E24271">
          <w:rPr>
            <w:rStyle w:val="Hyperlink"/>
            <w:rFonts w:ascii="Verdana" w:hAnsi="Verdana"/>
            <w:sz w:val="24"/>
            <w:szCs w:val="24"/>
          </w:rPr>
          <w:t>Customer Care Abbreviations, Definitions, and Terms Index (017428)</w:t>
        </w:r>
      </w:hyperlink>
    </w:p>
    <w:p w14:paraId="4C8CEF04" w14:textId="77777777" w:rsidR="00E24271" w:rsidRPr="00E24271" w:rsidRDefault="00E24271" w:rsidP="0014196B">
      <w:pPr>
        <w:pStyle w:val="ListParagraph"/>
        <w:spacing w:after="0"/>
        <w:ind w:left="0"/>
        <w:contextualSpacing w:val="0"/>
        <w:rPr>
          <w:rFonts w:ascii="Verdana" w:hAnsi="Verdana"/>
          <w:color w:val="0000FF"/>
          <w:sz w:val="24"/>
          <w:szCs w:val="24"/>
          <w:u w:val="single"/>
        </w:rPr>
      </w:pPr>
    </w:p>
    <w:bookmarkStart w:id="57" w:name="_Parent_SOP"/>
    <w:bookmarkEnd w:id="57"/>
    <w:p w14:paraId="359E5C67" w14:textId="63602D85" w:rsidR="0013545C" w:rsidRPr="00E24271" w:rsidRDefault="0013545C" w:rsidP="0014196B">
      <w:pPr>
        <w:jc w:val="right"/>
        <w:rPr>
          <w:rStyle w:val="Hyperlink"/>
        </w:rPr>
      </w:pPr>
      <w:r w:rsidRPr="00E24271">
        <w:fldChar w:fldCharType="begin"/>
      </w:r>
      <w:r w:rsidR="00664E2D">
        <w:instrText>HYPERLINK  \l "_top"</w:instrText>
      </w:r>
      <w:r w:rsidRPr="00E24271">
        <w:fldChar w:fldCharType="separate"/>
      </w:r>
      <w:r w:rsidR="00467132">
        <w:rPr>
          <w:rStyle w:val="Hyperlink"/>
        </w:rPr>
        <w:t>Top of the Document</w:t>
      </w:r>
      <w:r w:rsidRPr="00E24271">
        <w:rPr>
          <w:rStyle w:val="Hyperlink"/>
        </w:rPr>
        <w:fldChar w:fldCharType="end"/>
      </w:r>
    </w:p>
    <w:p w14:paraId="174BAD8B" w14:textId="77777777" w:rsidR="007A403E" w:rsidRPr="00E24271" w:rsidRDefault="007A403E" w:rsidP="0014196B">
      <w:pPr>
        <w:jc w:val="right"/>
      </w:pPr>
    </w:p>
    <w:p w14:paraId="4D4D63F8" w14:textId="77777777" w:rsidR="00710E68" w:rsidRPr="00E24271" w:rsidRDefault="00710E68" w:rsidP="0014196B">
      <w:pPr>
        <w:jc w:val="center"/>
        <w:rPr>
          <w:sz w:val="16"/>
          <w:szCs w:val="16"/>
        </w:rPr>
      </w:pPr>
      <w:r w:rsidRPr="00E24271">
        <w:rPr>
          <w:sz w:val="16"/>
          <w:szCs w:val="16"/>
        </w:rPr>
        <w:t xml:space="preserve">Not </w:t>
      </w:r>
      <w:r w:rsidR="001B3AB5" w:rsidRPr="00E24271">
        <w:rPr>
          <w:sz w:val="16"/>
          <w:szCs w:val="16"/>
        </w:rPr>
        <w:t>t</w:t>
      </w:r>
      <w:r w:rsidRPr="00E24271">
        <w:rPr>
          <w:sz w:val="16"/>
          <w:szCs w:val="16"/>
        </w:rPr>
        <w:t xml:space="preserve">o Be Reproduced </w:t>
      </w:r>
      <w:r w:rsidR="001B3AB5" w:rsidRPr="00E24271">
        <w:rPr>
          <w:sz w:val="16"/>
          <w:szCs w:val="16"/>
        </w:rPr>
        <w:t>o</w:t>
      </w:r>
      <w:r w:rsidRPr="00E24271">
        <w:rPr>
          <w:sz w:val="16"/>
          <w:szCs w:val="16"/>
        </w:rPr>
        <w:t xml:space="preserve">r Disclosed to Others </w:t>
      </w:r>
      <w:r w:rsidR="001B3AB5" w:rsidRPr="00E24271">
        <w:rPr>
          <w:sz w:val="16"/>
          <w:szCs w:val="16"/>
        </w:rPr>
        <w:t>w</w:t>
      </w:r>
      <w:r w:rsidRPr="00E24271">
        <w:rPr>
          <w:sz w:val="16"/>
          <w:szCs w:val="16"/>
        </w:rPr>
        <w:t>ithout Prior Written Approval</w:t>
      </w:r>
    </w:p>
    <w:p w14:paraId="2D00FCF5" w14:textId="4B705A55" w:rsidR="005A64DA" w:rsidRPr="00E24271" w:rsidRDefault="00710E68" w:rsidP="0014196B">
      <w:pPr>
        <w:jc w:val="center"/>
        <w:rPr>
          <w:sz w:val="16"/>
          <w:szCs w:val="16"/>
        </w:rPr>
      </w:pPr>
      <w:r w:rsidRPr="00E24271">
        <w:rPr>
          <w:b/>
          <w:color w:val="000000"/>
          <w:sz w:val="16"/>
          <w:szCs w:val="16"/>
        </w:rPr>
        <w:t xml:space="preserve">ELECTRONIC DATA = OFFICIAL VERSION </w:t>
      </w:r>
      <w:r w:rsidR="001D6DBF" w:rsidRPr="00E24271">
        <w:rPr>
          <w:b/>
          <w:color w:val="000000"/>
          <w:sz w:val="16"/>
          <w:szCs w:val="16"/>
        </w:rPr>
        <w:t>/</w:t>
      </w:r>
      <w:r w:rsidRPr="00E24271">
        <w:rPr>
          <w:b/>
          <w:color w:val="000000"/>
          <w:sz w:val="16"/>
          <w:szCs w:val="16"/>
        </w:rPr>
        <w:t xml:space="preserve"> PAPER COPY </w:t>
      </w:r>
      <w:r w:rsidR="009415E6" w:rsidRPr="00E24271">
        <w:rPr>
          <w:b/>
          <w:color w:val="000000"/>
          <w:sz w:val="16"/>
          <w:szCs w:val="16"/>
        </w:rPr>
        <w:t>-</w:t>
      </w:r>
      <w:r w:rsidRPr="00E24271">
        <w:rPr>
          <w:b/>
          <w:color w:val="000000"/>
          <w:sz w:val="16"/>
          <w:szCs w:val="16"/>
        </w:rPr>
        <w:t xml:space="preserve"> INFORMATIONAL ONLY</w:t>
      </w:r>
    </w:p>
    <w:sectPr w:rsidR="005A64DA" w:rsidRPr="00E24271" w:rsidSect="009415E6">
      <w:footerReference w:type="default" r:id="rId43"/>
      <w:headerReference w:type="first" r:id="rId44"/>
      <w:footerReference w:type="first" r:id="rId45"/>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4623F" w14:textId="77777777" w:rsidR="00275CCE" w:rsidRDefault="00275CCE">
      <w:r>
        <w:separator/>
      </w:r>
    </w:p>
  </w:endnote>
  <w:endnote w:type="continuationSeparator" w:id="0">
    <w:p w14:paraId="106CBB0C" w14:textId="77777777" w:rsidR="00275CCE" w:rsidRDefault="00275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4AC53" w14:textId="77777777" w:rsidR="008535E0" w:rsidRPr="00C32D18" w:rsidRDefault="008535E0" w:rsidP="00C32D18">
    <w:pPr>
      <w:pStyle w:val="Footer"/>
      <w:jc w:val="right"/>
      <w:rPr>
        <w:szCs w:val="18"/>
      </w:rPr>
    </w:pPr>
    <w:r>
      <w:rPr>
        <w:rStyle w:val="PageNumber"/>
      </w:rPr>
      <w:fldChar w:fldCharType="begin"/>
    </w:r>
    <w:r>
      <w:rPr>
        <w:rStyle w:val="PageNumber"/>
      </w:rPr>
      <w:instrText xml:space="preserve"> PAGE </w:instrText>
    </w:r>
    <w:r>
      <w:rPr>
        <w:rStyle w:val="PageNumber"/>
      </w:rPr>
      <w:fldChar w:fldCharType="separate"/>
    </w:r>
    <w:r w:rsidR="009E2C7F">
      <w:rPr>
        <w:rStyle w:val="PageNumber"/>
        <w:noProof/>
      </w:rPr>
      <w:t>24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E472B" w14:textId="77777777" w:rsidR="008535E0" w:rsidRPr="00CD2229" w:rsidRDefault="008535E0">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20AAB" w14:textId="77777777" w:rsidR="00275CCE" w:rsidRDefault="00275CCE">
      <w:r>
        <w:separator/>
      </w:r>
    </w:p>
  </w:footnote>
  <w:footnote w:type="continuationSeparator" w:id="0">
    <w:p w14:paraId="5986345B" w14:textId="77777777" w:rsidR="00275CCE" w:rsidRDefault="00275C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32010" w14:textId="77777777" w:rsidR="008535E0" w:rsidRDefault="008535E0">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A1BDE"/>
    <w:multiLevelType w:val="hybridMultilevel"/>
    <w:tmpl w:val="A114F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D5C09"/>
    <w:multiLevelType w:val="hybridMultilevel"/>
    <w:tmpl w:val="7F8A66E4"/>
    <w:lvl w:ilvl="0" w:tplc="986CF12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3" w15:restartNumberingAfterBreak="0">
    <w:nsid w:val="0F364AFB"/>
    <w:multiLevelType w:val="hybridMultilevel"/>
    <w:tmpl w:val="7D28F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C91AA6"/>
    <w:multiLevelType w:val="hybridMultilevel"/>
    <w:tmpl w:val="B364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C6684"/>
    <w:multiLevelType w:val="hybridMultilevel"/>
    <w:tmpl w:val="22AC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A5665"/>
    <w:multiLevelType w:val="hybridMultilevel"/>
    <w:tmpl w:val="6236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C7B9F"/>
    <w:multiLevelType w:val="hybridMultilevel"/>
    <w:tmpl w:val="3760D7C2"/>
    <w:lvl w:ilvl="0" w:tplc="FFFFFFFF">
      <w:start w:val="1"/>
      <w:numFmt w:val="bullet"/>
      <w:lvlText w:val=""/>
      <w:lvlJc w:val="left"/>
      <w:pPr>
        <w:ind w:left="360" w:hanging="360"/>
      </w:pPr>
      <w:rPr>
        <w:rFonts w:ascii="Symbol" w:hAnsi="Symbol" w:hint="default"/>
      </w:rPr>
    </w:lvl>
    <w:lvl w:ilvl="1" w:tplc="8B8C0018">
      <w:start w:val="1"/>
      <w:numFmt w:val="bullet"/>
      <w:lvlText w:val="o"/>
      <w:lvlJc w:val="left"/>
      <w:pPr>
        <w:ind w:left="792" w:hanging="360"/>
      </w:pPr>
      <w:rPr>
        <w:rFonts w:ascii="Courier New" w:hAnsi="Courier New" w:hint="default"/>
      </w:rPr>
    </w:lvl>
    <w:lvl w:ilvl="2" w:tplc="FFFFFFFF">
      <w:start w:val="1"/>
      <w:numFmt w:val="bullet"/>
      <w:lvlText w:val="o"/>
      <w:lvlJc w:val="left"/>
      <w:pPr>
        <w:ind w:left="1119" w:hanging="360"/>
      </w:pPr>
      <w:rPr>
        <w:rFonts w:ascii="Courier New" w:hAnsi="Courier New" w:cs="Courier New" w:hint="default"/>
      </w:rPr>
    </w:lvl>
    <w:lvl w:ilvl="3" w:tplc="FFFFFFFF">
      <w:start w:val="1"/>
      <w:numFmt w:val="bullet"/>
      <w:lvlText w:val=""/>
      <w:lvlJc w:val="left"/>
      <w:pPr>
        <w:ind w:left="2121" w:hanging="360"/>
      </w:pPr>
      <w:rPr>
        <w:rFonts w:ascii="Symbol" w:hAnsi="Symbol" w:hint="default"/>
      </w:rPr>
    </w:lvl>
    <w:lvl w:ilvl="4" w:tplc="FFFFFFFF">
      <w:start w:val="1"/>
      <w:numFmt w:val="bullet"/>
      <w:lvlText w:val="o"/>
      <w:lvlJc w:val="left"/>
      <w:pPr>
        <w:ind w:left="2841" w:hanging="360"/>
      </w:pPr>
      <w:rPr>
        <w:rFonts w:ascii="Courier New" w:hAnsi="Courier New" w:cs="Courier New" w:hint="default"/>
      </w:rPr>
    </w:lvl>
    <w:lvl w:ilvl="5" w:tplc="FFFFFFFF" w:tentative="1">
      <w:start w:val="1"/>
      <w:numFmt w:val="bullet"/>
      <w:lvlText w:val=""/>
      <w:lvlJc w:val="left"/>
      <w:pPr>
        <w:ind w:left="3561" w:hanging="360"/>
      </w:pPr>
      <w:rPr>
        <w:rFonts w:ascii="Wingdings" w:hAnsi="Wingdings" w:hint="default"/>
      </w:rPr>
    </w:lvl>
    <w:lvl w:ilvl="6" w:tplc="FFFFFFFF" w:tentative="1">
      <w:start w:val="1"/>
      <w:numFmt w:val="bullet"/>
      <w:lvlText w:val=""/>
      <w:lvlJc w:val="left"/>
      <w:pPr>
        <w:ind w:left="4281" w:hanging="360"/>
      </w:pPr>
      <w:rPr>
        <w:rFonts w:ascii="Symbol" w:hAnsi="Symbol" w:hint="default"/>
      </w:rPr>
    </w:lvl>
    <w:lvl w:ilvl="7" w:tplc="FFFFFFFF" w:tentative="1">
      <w:start w:val="1"/>
      <w:numFmt w:val="bullet"/>
      <w:lvlText w:val="o"/>
      <w:lvlJc w:val="left"/>
      <w:pPr>
        <w:ind w:left="5001" w:hanging="360"/>
      </w:pPr>
      <w:rPr>
        <w:rFonts w:ascii="Courier New" w:hAnsi="Courier New" w:cs="Courier New" w:hint="default"/>
      </w:rPr>
    </w:lvl>
    <w:lvl w:ilvl="8" w:tplc="FFFFFFFF" w:tentative="1">
      <w:start w:val="1"/>
      <w:numFmt w:val="bullet"/>
      <w:lvlText w:val=""/>
      <w:lvlJc w:val="left"/>
      <w:pPr>
        <w:ind w:left="5721" w:hanging="360"/>
      </w:pPr>
      <w:rPr>
        <w:rFonts w:ascii="Wingdings" w:hAnsi="Wingdings" w:hint="default"/>
      </w:rPr>
    </w:lvl>
  </w:abstractNum>
  <w:abstractNum w:abstractNumId="8" w15:restartNumberingAfterBreak="0">
    <w:nsid w:val="27F066C9"/>
    <w:multiLevelType w:val="hybridMultilevel"/>
    <w:tmpl w:val="5C8E0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7420A3"/>
    <w:multiLevelType w:val="hybridMultilevel"/>
    <w:tmpl w:val="704CA5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4944789"/>
    <w:multiLevelType w:val="hybridMultilevel"/>
    <w:tmpl w:val="1A0CC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C6A6A32"/>
    <w:multiLevelType w:val="hybridMultilevel"/>
    <w:tmpl w:val="5A165740"/>
    <w:lvl w:ilvl="0" w:tplc="9A5652A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C50D97"/>
    <w:multiLevelType w:val="hybridMultilevel"/>
    <w:tmpl w:val="27B2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4A6150"/>
    <w:multiLevelType w:val="hybridMultilevel"/>
    <w:tmpl w:val="031CC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F332C0F"/>
    <w:multiLevelType w:val="hybridMultilevel"/>
    <w:tmpl w:val="13006C3A"/>
    <w:lvl w:ilvl="0" w:tplc="99A03E2E">
      <w:start w:val="1"/>
      <w:numFmt w:val="bullet"/>
      <w:lvlText w:val=""/>
      <w:lvlJc w:val="left"/>
      <w:pPr>
        <w:ind w:left="432" w:hanging="360"/>
      </w:pPr>
      <w:rPr>
        <w:rFonts w:ascii="Symbol" w:hAnsi="Symbol" w:hint="default"/>
        <w:color w:val="auto"/>
        <w:sz w:val="24"/>
        <w:szCs w:val="24"/>
      </w:rPr>
    </w:lvl>
    <w:lvl w:ilvl="1" w:tplc="CA14E3E6">
      <w:start w:val="1"/>
      <w:numFmt w:val="bullet"/>
      <w:lvlText w:val="o"/>
      <w:lvlJc w:val="left"/>
      <w:pPr>
        <w:ind w:left="792"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88191E"/>
    <w:multiLevelType w:val="hybridMultilevel"/>
    <w:tmpl w:val="992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A5966"/>
    <w:multiLevelType w:val="hybridMultilevel"/>
    <w:tmpl w:val="EE12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266E2"/>
    <w:multiLevelType w:val="hybridMultilevel"/>
    <w:tmpl w:val="4CFE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BC2374"/>
    <w:multiLevelType w:val="hybridMultilevel"/>
    <w:tmpl w:val="064CFCA8"/>
    <w:lvl w:ilvl="0" w:tplc="748C881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41002"/>
    <w:multiLevelType w:val="hybridMultilevel"/>
    <w:tmpl w:val="8852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F61A8"/>
    <w:multiLevelType w:val="hybridMultilevel"/>
    <w:tmpl w:val="6C1E3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DD3260"/>
    <w:multiLevelType w:val="hybridMultilevel"/>
    <w:tmpl w:val="8702C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2C40C2"/>
    <w:multiLevelType w:val="hybridMultilevel"/>
    <w:tmpl w:val="74462320"/>
    <w:lvl w:ilvl="0" w:tplc="F22295B8">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753" w:hanging="360"/>
      </w:pPr>
      <w:rPr>
        <w:rFonts w:ascii="Symbol" w:hAnsi="Symbol" w:hint="default"/>
      </w:rPr>
    </w:lvl>
    <w:lvl w:ilvl="2" w:tplc="04090003">
      <w:start w:val="1"/>
      <w:numFmt w:val="bullet"/>
      <w:lvlText w:val="o"/>
      <w:lvlJc w:val="left"/>
      <w:pPr>
        <w:ind w:left="1119" w:hanging="360"/>
      </w:pPr>
      <w:rPr>
        <w:rFonts w:ascii="Courier New" w:hAnsi="Courier New" w:cs="Courier New" w:hint="default"/>
      </w:rPr>
    </w:lvl>
    <w:lvl w:ilvl="3" w:tplc="04090001">
      <w:start w:val="1"/>
      <w:numFmt w:val="bullet"/>
      <w:lvlText w:val=""/>
      <w:lvlJc w:val="left"/>
      <w:pPr>
        <w:ind w:left="2121" w:hanging="360"/>
      </w:pPr>
      <w:rPr>
        <w:rFonts w:ascii="Symbol" w:hAnsi="Symbol" w:hint="default"/>
      </w:rPr>
    </w:lvl>
    <w:lvl w:ilvl="4" w:tplc="04090003">
      <w:start w:val="1"/>
      <w:numFmt w:val="bullet"/>
      <w:lvlText w:val="o"/>
      <w:lvlJc w:val="left"/>
      <w:pPr>
        <w:ind w:left="2841" w:hanging="360"/>
      </w:pPr>
      <w:rPr>
        <w:rFonts w:ascii="Courier New" w:hAnsi="Courier New" w:cs="Courier New" w:hint="default"/>
      </w:rPr>
    </w:lvl>
    <w:lvl w:ilvl="5" w:tplc="04090005" w:tentative="1">
      <w:start w:val="1"/>
      <w:numFmt w:val="bullet"/>
      <w:lvlText w:val=""/>
      <w:lvlJc w:val="left"/>
      <w:pPr>
        <w:ind w:left="3561" w:hanging="360"/>
      </w:pPr>
      <w:rPr>
        <w:rFonts w:ascii="Wingdings" w:hAnsi="Wingdings" w:hint="default"/>
      </w:rPr>
    </w:lvl>
    <w:lvl w:ilvl="6" w:tplc="04090001" w:tentative="1">
      <w:start w:val="1"/>
      <w:numFmt w:val="bullet"/>
      <w:lvlText w:val=""/>
      <w:lvlJc w:val="left"/>
      <w:pPr>
        <w:ind w:left="4281" w:hanging="360"/>
      </w:pPr>
      <w:rPr>
        <w:rFonts w:ascii="Symbol" w:hAnsi="Symbol" w:hint="default"/>
      </w:rPr>
    </w:lvl>
    <w:lvl w:ilvl="7" w:tplc="04090003" w:tentative="1">
      <w:start w:val="1"/>
      <w:numFmt w:val="bullet"/>
      <w:lvlText w:val="o"/>
      <w:lvlJc w:val="left"/>
      <w:pPr>
        <w:ind w:left="5001" w:hanging="360"/>
      </w:pPr>
      <w:rPr>
        <w:rFonts w:ascii="Courier New" w:hAnsi="Courier New" w:cs="Courier New" w:hint="default"/>
      </w:rPr>
    </w:lvl>
    <w:lvl w:ilvl="8" w:tplc="04090005" w:tentative="1">
      <w:start w:val="1"/>
      <w:numFmt w:val="bullet"/>
      <w:lvlText w:val=""/>
      <w:lvlJc w:val="left"/>
      <w:pPr>
        <w:ind w:left="5721" w:hanging="360"/>
      </w:pPr>
      <w:rPr>
        <w:rFonts w:ascii="Wingdings" w:hAnsi="Wingdings" w:hint="default"/>
      </w:rPr>
    </w:lvl>
  </w:abstractNum>
  <w:abstractNum w:abstractNumId="23" w15:restartNumberingAfterBreak="0">
    <w:nsid w:val="6F351E58"/>
    <w:multiLevelType w:val="hybridMultilevel"/>
    <w:tmpl w:val="2D6E4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5B6112F"/>
    <w:multiLevelType w:val="hybridMultilevel"/>
    <w:tmpl w:val="CD6C5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7D1B5B"/>
    <w:multiLevelType w:val="hybridMultilevel"/>
    <w:tmpl w:val="AE02EDD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A62459F"/>
    <w:multiLevelType w:val="hybridMultilevel"/>
    <w:tmpl w:val="6C403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7855635">
    <w:abstractNumId w:val="2"/>
  </w:num>
  <w:num w:numId="2" w16cid:durableId="2103145047">
    <w:abstractNumId w:val="25"/>
  </w:num>
  <w:num w:numId="3" w16cid:durableId="1135872375">
    <w:abstractNumId w:val="20"/>
  </w:num>
  <w:num w:numId="4" w16cid:durableId="1052190703">
    <w:abstractNumId w:val="4"/>
  </w:num>
  <w:num w:numId="5" w16cid:durableId="1201892565">
    <w:abstractNumId w:val="22"/>
  </w:num>
  <w:num w:numId="6" w16cid:durableId="85469731">
    <w:abstractNumId w:val="18"/>
  </w:num>
  <w:num w:numId="7" w16cid:durableId="929894886">
    <w:abstractNumId w:val="21"/>
  </w:num>
  <w:num w:numId="8" w16cid:durableId="1224146982">
    <w:abstractNumId w:val="16"/>
  </w:num>
  <w:num w:numId="9" w16cid:durableId="1561013563">
    <w:abstractNumId w:val="17"/>
  </w:num>
  <w:num w:numId="10" w16cid:durableId="1993752984">
    <w:abstractNumId w:val="14"/>
  </w:num>
  <w:num w:numId="11" w16cid:durableId="905604178">
    <w:abstractNumId w:val="5"/>
  </w:num>
  <w:num w:numId="12" w16cid:durableId="1132360511">
    <w:abstractNumId w:val="24"/>
  </w:num>
  <w:num w:numId="13" w16cid:durableId="302514902">
    <w:abstractNumId w:val="8"/>
  </w:num>
  <w:num w:numId="14" w16cid:durableId="1906187617">
    <w:abstractNumId w:val="19"/>
  </w:num>
  <w:num w:numId="15" w16cid:durableId="932737249">
    <w:abstractNumId w:val="12"/>
  </w:num>
  <w:num w:numId="16" w16cid:durableId="1047414168">
    <w:abstractNumId w:val="3"/>
  </w:num>
  <w:num w:numId="17" w16cid:durableId="456219840">
    <w:abstractNumId w:val="11"/>
  </w:num>
  <w:num w:numId="18" w16cid:durableId="174196004">
    <w:abstractNumId w:val="10"/>
  </w:num>
  <w:num w:numId="19" w16cid:durableId="1888686854">
    <w:abstractNumId w:val="1"/>
  </w:num>
  <w:num w:numId="20" w16cid:durableId="129179452">
    <w:abstractNumId w:val="15"/>
  </w:num>
  <w:num w:numId="21" w16cid:durableId="1719741780">
    <w:abstractNumId w:val="26"/>
  </w:num>
  <w:num w:numId="22" w16cid:durableId="637029906">
    <w:abstractNumId w:val="8"/>
  </w:num>
  <w:num w:numId="23" w16cid:durableId="1355958525">
    <w:abstractNumId w:val="24"/>
  </w:num>
  <w:num w:numId="24" w16cid:durableId="1313676143">
    <w:abstractNumId w:val="0"/>
  </w:num>
  <w:num w:numId="25" w16cid:durableId="1190535189">
    <w:abstractNumId w:val="13"/>
  </w:num>
  <w:num w:numId="26" w16cid:durableId="278222039">
    <w:abstractNumId w:val="23"/>
  </w:num>
  <w:num w:numId="27" w16cid:durableId="2037735447">
    <w:abstractNumId w:val="6"/>
  </w:num>
  <w:num w:numId="28" w16cid:durableId="802581505">
    <w:abstractNumId w:val="9"/>
  </w:num>
  <w:num w:numId="29" w16cid:durableId="1273785239">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242E"/>
    <w:rsid w:val="00002C4D"/>
    <w:rsid w:val="00010388"/>
    <w:rsid w:val="0001575C"/>
    <w:rsid w:val="00015A2E"/>
    <w:rsid w:val="00021062"/>
    <w:rsid w:val="00021779"/>
    <w:rsid w:val="000237D4"/>
    <w:rsid w:val="00023BE8"/>
    <w:rsid w:val="0002490A"/>
    <w:rsid w:val="00031149"/>
    <w:rsid w:val="00032D08"/>
    <w:rsid w:val="000356F9"/>
    <w:rsid w:val="00035BED"/>
    <w:rsid w:val="0004181B"/>
    <w:rsid w:val="000424EE"/>
    <w:rsid w:val="00042EC0"/>
    <w:rsid w:val="000547B6"/>
    <w:rsid w:val="000548A6"/>
    <w:rsid w:val="00061AD2"/>
    <w:rsid w:val="00064A05"/>
    <w:rsid w:val="000672B1"/>
    <w:rsid w:val="00067613"/>
    <w:rsid w:val="000706D4"/>
    <w:rsid w:val="000769D0"/>
    <w:rsid w:val="00077558"/>
    <w:rsid w:val="000863D4"/>
    <w:rsid w:val="0008665F"/>
    <w:rsid w:val="00087411"/>
    <w:rsid w:val="000939FF"/>
    <w:rsid w:val="00095AB5"/>
    <w:rsid w:val="000A1B18"/>
    <w:rsid w:val="000A4DEE"/>
    <w:rsid w:val="000A52C1"/>
    <w:rsid w:val="000A5EA6"/>
    <w:rsid w:val="000A6B88"/>
    <w:rsid w:val="000B3C4C"/>
    <w:rsid w:val="000B5D7A"/>
    <w:rsid w:val="000B656F"/>
    <w:rsid w:val="000B72DF"/>
    <w:rsid w:val="000C1049"/>
    <w:rsid w:val="000C3EDF"/>
    <w:rsid w:val="000D1870"/>
    <w:rsid w:val="000D2E81"/>
    <w:rsid w:val="000D4317"/>
    <w:rsid w:val="000D4BA2"/>
    <w:rsid w:val="000D6088"/>
    <w:rsid w:val="000D6714"/>
    <w:rsid w:val="000F0D1B"/>
    <w:rsid w:val="000F0F87"/>
    <w:rsid w:val="000F10BF"/>
    <w:rsid w:val="000F54AF"/>
    <w:rsid w:val="001001E6"/>
    <w:rsid w:val="001019FB"/>
    <w:rsid w:val="00103160"/>
    <w:rsid w:val="00104CDE"/>
    <w:rsid w:val="001123B0"/>
    <w:rsid w:val="00115944"/>
    <w:rsid w:val="0012373E"/>
    <w:rsid w:val="00126D25"/>
    <w:rsid w:val="00130F78"/>
    <w:rsid w:val="0013545C"/>
    <w:rsid w:val="001360A5"/>
    <w:rsid w:val="0014196B"/>
    <w:rsid w:val="00141D4A"/>
    <w:rsid w:val="0014220E"/>
    <w:rsid w:val="001425EE"/>
    <w:rsid w:val="001428AA"/>
    <w:rsid w:val="00143620"/>
    <w:rsid w:val="00144CFA"/>
    <w:rsid w:val="0015515C"/>
    <w:rsid w:val="00160DE8"/>
    <w:rsid w:val="0016273A"/>
    <w:rsid w:val="001631CF"/>
    <w:rsid w:val="001634C4"/>
    <w:rsid w:val="00167150"/>
    <w:rsid w:val="0018087E"/>
    <w:rsid w:val="00181B1A"/>
    <w:rsid w:val="00186004"/>
    <w:rsid w:val="00186CC0"/>
    <w:rsid w:val="00190E9E"/>
    <w:rsid w:val="0019130B"/>
    <w:rsid w:val="001943BB"/>
    <w:rsid w:val="001A0DB2"/>
    <w:rsid w:val="001A5256"/>
    <w:rsid w:val="001B2CBE"/>
    <w:rsid w:val="001B3879"/>
    <w:rsid w:val="001B3AB5"/>
    <w:rsid w:val="001C2590"/>
    <w:rsid w:val="001C2CB2"/>
    <w:rsid w:val="001D24F0"/>
    <w:rsid w:val="001D6DBF"/>
    <w:rsid w:val="001D6E00"/>
    <w:rsid w:val="001E0035"/>
    <w:rsid w:val="001E21FE"/>
    <w:rsid w:val="001E5959"/>
    <w:rsid w:val="001E65BE"/>
    <w:rsid w:val="001E69DD"/>
    <w:rsid w:val="001E73F1"/>
    <w:rsid w:val="001E7746"/>
    <w:rsid w:val="001F0774"/>
    <w:rsid w:val="001F1218"/>
    <w:rsid w:val="001F5947"/>
    <w:rsid w:val="001F7137"/>
    <w:rsid w:val="0020001B"/>
    <w:rsid w:val="002016B4"/>
    <w:rsid w:val="002055CF"/>
    <w:rsid w:val="00205D3B"/>
    <w:rsid w:val="0020626B"/>
    <w:rsid w:val="00210B6C"/>
    <w:rsid w:val="00215C90"/>
    <w:rsid w:val="00215F57"/>
    <w:rsid w:val="00224C22"/>
    <w:rsid w:val="00231181"/>
    <w:rsid w:val="002373E0"/>
    <w:rsid w:val="00243EBB"/>
    <w:rsid w:val="00247BCC"/>
    <w:rsid w:val="00255C6B"/>
    <w:rsid w:val="0025708D"/>
    <w:rsid w:val="002600D2"/>
    <w:rsid w:val="00263730"/>
    <w:rsid w:val="00263DF9"/>
    <w:rsid w:val="002651CF"/>
    <w:rsid w:val="00265D86"/>
    <w:rsid w:val="00266A92"/>
    <w:rsid w:val="00272328"/>
    <w:rsid w:val="00272DBA"/>
    <w:rsid w:val="002750DC"/>
    <w:rsid w:val="00275CCE"/>
    <w:rsid w:val="00276906"/>
    <w:rsid w:val="0028019D"/>
    <w:rsid w:val="00280757"/>
    <w:rsid w:val="00282F92"/>
    <w:rsid w:val="00291CE8"/>
    <w:rsid w:val="00296127"/>
    <w:rsid w:val="00296765"/>
    <w:rsid w:val="002A095D"/>
    <w:rsid w:val="002A3000"/>
    <w:rsid w:val="002A57B9"/>
    <w:rsid w:val="002A673F"/>
    <w:rsid w:val="002A7666"/>
    <w:rsid w:val="002A7801"/>
    <w:rsid w:val="002B263D"/>
    <w:rsid w:val="002B2E7B"/>
    <w:rsid w:val="002B593E"/>
    <w:rsid w:val="002B79C0"/>
    <w:rsid w:val="002C5E82"/>
    <w:rsid w:val="002C7C7B"/>
    <w:rsid w:val="002C7CA4"/>
    <w:rsid w:val="002C7CF3"/>
    <w:rsid w:val="002D0E97"/>
    <w:rsid w:val="002D19D1"/>
    <w:rsid w:val="002D4812"/>
    <w:rsid w:val="002D5C27"/>
    <w:rsid w:val="002E6E58"/>
    <w:rsid w:val="002F0CCD"/>
    <w:rsid w:val="002F1F92"/>
    <w:rsid w:val="002F27CB"/>
    <w:rsid w:val="002F3CEA"/>
    <w:rsid w:val="002F412A"/>
    <w:rsid w:val="002F6F9E"/>
    <w:rsid w:val="00302EDD"/>
    <w:rsid w:val="00304D39"/>
    <w:rsid w:val="00307D3D"/>
    <w:rsid w:val="0031255C"/>
    <w:rsid w:val="00315B5B"/>
    <w:rsid w:val="00316758"/>
    <w:rsid w:val="0032014D"/>
    <w:rsid w:val="0032244E"/>
    <w:rsid w:val="0033143E"/>
    <w:rsid w:val="00332BE6"/>
    <w:rsid w:val="00334A25"/>
    <w:rsid w:val="0034318F"/>
    <w:rsid w:val="0034552B"/>
    <w:rsid w:val="00346389"/>
    <w:rsid w:val="0034715C"/>
    <w:rsid w:val="00356736"/>
    <w:rsid w:val="00363951"/>
    <w:rsid w:val="003725A1"/>
    <w:rsid w:val="0038250D"/>
    <w:rsid w:val="003868A2"/>
    <w:rsid w:val="00392A5B"/>
    <w:rsid w:val="00393230"/>
    <w:rsid w:val="00396BEA"/>
    <w:rsid w:val="003A33E4"/>
    <w:rsid w:val="003A4108"/>
    <w:rsid w:val="003A536F"/>
    <w:rsid w:val="003A6D70"/>
    <w:rsid w:val="003A7CBD"/>
    <w:rsid w:val="003B184B"/>
    <w:rsid w:val="003B1F86"/>
    <w:rsid w:val="003B336C"/>
    <w:rsid w:val="003B557E"/>
    <w:rsid w:val="003C28EC"/>
    <w:rsid w:val="003C2AB5"/>
    <w:rsid w:val="003C377E"/>
    <w:rsid w:val="003C4627"/>
    <w:rsid w:val="003D0037"/>
    <w:rsid w:val="003D135B"/>
    <w:rsid w:val="003D47CE"/>
    <w:rsid w:val="003E6C1A"/>
    <w:rsid w:val="003E7481"/>
    <w:rsid w:val="003E748F"/>
    <w:rsid w:val="003F778E"/>
    <w:rsid w:val="004002AE"/>
    <w:rsid w:val="004062A1"/>
    <w:rsid w:val="0040640A"/>
    <w:rsid w:val="00406DB5"/>
    <w:rsid w:val="00406F2C"/>
    <w:rsid w:val="004116C0"/>
    <w:rsid w:val="004131EF"/>
    <w:rsid w:val="00415481"/>
    <w:rsid w:val="00415BF9"/>
    <w:rsid w:val="00415D24"/>
    <w:rsid w:val="00422EA0"/>
    <w:rsid w:val="00423124"/>
    <w:rsid w:val="0042336D"/>
    <w:rsid w:val="004443E6"/>
    <w:rsid w:val="004460D8"/>
    <w:rsid w:val="00450B5A"/>
    <w:rsid w:val="004565E9"/>
    <w:rsid w:val="00457EAE"/>
    <w:rsid w:val="00461CF4"/>
    <w:rsid w:val="00467132"/>
    <w:rsid w:val="004768BE"/>
    <w:rsid w:val="00477817"/>
    <w:rsid w:val="00477925"/>
    <w:rsid w:val="00477A9F"/>
    <w:rsid w:val="00477F73"/>
    <w:rsid w:val="0048355A"/>
    <w:rsid w:val="00483BFA"/>
    <w:rsid w:val="00484781"/>
    <w:rsid w:val="00486108"/>
    <w:rsid w:val="00493CFC"/>
    <w:rsid w:val="004A5061"/>
    <w:rsid w:val="004A77AD"/>
    <w:rsid w:val="004B4D39"/>
    <w:rsid w:val="004B7819"/>
    <w:rsid w:val="004C39D3"/>
    <w:rsid w:val="004C46D1"/>
    <w:rsid w:val="004D0AF2"/>
    <w:rsid w:val="004D0BAE"/>
    <w:rsid w:val="004D3C53"/>
    <w:rsid w:val="004D40B4"/>
    <w:rsid w:val="004D6F5C"/>
    <w:rsid w:val="004E4267"/>
    <w:rsid w:val="004E52FF"/>
    <w:rsid w:val="004F7F34"/>
    <w:rsid w:val="00505588"/>
    <w:rsid w:val="00512486"/>
    <w:rsid w:val="005131BC"/>
    <w:rsid w:val="0052465B"/>
    <w:rsid w:val="00524CDD"/>
    <w:rsid w:val="00527DE2"/>
    <w:rsid w:val="005303DB"/>
    <w:rsid w:val="00536C97"/>
    <w:rsid w:val="00543CBA"/>
    <w:rsid w:val="00547C68"/>
    <w:rsid w:val="00551629"/>
    <w:rsid w:val="005542A3"/>
    <w:rsid w:val="00554ED6"/>
    <w:rsid w:val="00563D1D"/>
    <w:rsid w:val="005642BE"/>
    <w:rsid w:val="00564AB0"/>
    <w:rsid w:val="00565A58"/>
    <w:rsid w:val="005711A2"/>
    <w:rsid w:val="00574A0C"/>
    <w:rsid w:val="005767CB"/>
    <w:rsid w:val="00577909"/>
    <w:rsid w:val="0058134F"/>
    <w:rsid w:val="0058277B"/>
    <w:rsid w:val="00582E85"/>
    <w:rsid w:val="005853F0"/>
    <w:rsid w:val="005854E3"/>
    <w:rsid w:val="00585BA9"/>
    <w:rsid w:val="00587EE4"/>
    <w:rsid w:val="005910B5"/>
    <w:rsid w:val="0059428C"/>
    <w:rsid w:val="0059694F"/>
    <w:rsid w:val="005A233C"/>
    <w:rsid w:val="005A2770"/>
    <w:rsid w:val="005A5299"/>
    <w:rsid w:val="005A5831"/>
    <w:rsid w:val="005A6118"/>
    <w:rsid w:val="005A64DA"/>
    <w:rsid w:val="005B00DF"/>
    <w:rsid w:val="005B446E"/>
    <w:rsid w:val="005B735B"/>
    <w:rsid w:val="005C07A0"/>
    <w:rsid w:val="005C1D83"/>
    <w:rsid w:val="005D18DA"/>
    <w:rsid w:val="005E650E"/>
    <w:rsid w:val="005F5597"/>
    <w:rsid w:val="005F752B"/>
    <w:rsid w:val="00616BE5"/>
    <w:rsid w:val="0062203F"/>
    <w:rsid w:val="0062270A"/>
    <w:rsid w:val="00622D77"/>
    <w:rsid w:val="00623EDF"/>
    <w:rsid w:val="00625886"/>
    <w:rsid w:val="00627F34"/>
    <w:rsid w:val="00636B18"/>
    <w:rsid w:val="00637CA1"/>
    <w:rsid w:val="00640B0C"/>
    <w:rsid w:val="006410F3"/>
    <w:rsid w:val="00647CDD"/>
    <w:rsid w:val="00651B4E"/>
    <w:rsid w:val="00653486"/>
    <w:rsid w:val="0065562C"/>
    <w:rsid w:val="00656B73"/>
    <w:rsid w:val="00661720"/>
    <w:rsid w:val="00662334"/>
    <w:rsid w:val="00664E2D"/>
    <w:rsid w:val="0066617F"/>
    <w:rsid w:val="0066678B"/>
    <w:rsid w:val="00667DBD"/>
    <w:rsid w:val="00674A16"/>
    <w:rsid w:val="00682375"/>
    <w:rsid w:val="00682EBB"/>
    <w:rsid w:val="0069057B"/>
    <w:rsid w:val="00691E10"/>
    <w:rsid w:val="00697FEB"/>
    <w:rsid w:val="006A0481"/>
    <w:rsid w:val="006A05D4"/>
    <w:rsid w:val="006A38A0"/>
    <w:rsid w:val="006B587E"/>
    <w:rsid w:val="006C4F80"/>
    <w:rsid w:val="006C653F"/>
    <w:rsid w:val="006D61EB"/>
    <w:rsid w:val="006E160F"/>
    <w:rsid w:val="006E51F8"/>
    <w:rsid w:val="006F2A2B"/>
    <w:rsid w:val="006F390C"/>
    <w:rsid w:val="006F55CF"/>
    <w:rsid w:val="006F7DFC"/>
    <w:rsid w:val="0070038D"/>
    <w:rsid w:val="00702AB7"/>
    <w:rsid w:val="00704AF2"/>
    <w:rsid w:val="0070776C"/>
    <w:rsid w:val="00710E68"/>
    <w:rsid w:val="00714399"/>
    <w:rsid w:val="00714BA0"/>
    <w:rsid w:val="00720397"/>
    <w:rsid w:val="00720E6D"/>
    <w:rsid w:val="00724721"/>
    <w:rsid w:val="00725B82"/>
    <w:rsid w:val="007269B6"/>
    <w:rsid w:val="00726E7A"/>
    <w:rsid w:val="0073294A"/>
    <w:rsid w:val="00732E52"/>
    <w:rsid w:val="00736607"/>
    <w:rsid w:val="0074104A"/>
    <w:rsid w:val="00743E7F"/>
    <w:rsid w:val="00745CE0"/>
    <w:rsid w:val="00752018"/>
    <w:rsid w:val="00752801"/>
    <w:rsid w:val="007605FF"/>
    <w:rsid w:val="00761CB0"/>
    <w:rsid w:val="00770BC8"/>
    <w:rsid w:val="007755CB"/>
    <w:rsid w:val="00780A89"/>
    <w:rsid w:val="007838BC"/>
    <w:rsid w:val="00785118"/>
    <w:rsid w:val="00785BED"/>
    <w:rsid w:val="00785C47"/>
    <w:rsid w:val="00786492"/>
    <w:rsid w:val="00786BEB"/>
    <w:rsid w:val="007872A3"/>
    <w:rsid w:val="007872E1"/>
    <w:rsid w:val="00790E66"/>
    <w:rsid w:val="007A0AA0"/>
    <w:rsid w:val="007A403E"/>
    <w:rsid w:val="007A611B"/>
    <w:rsid w:val="007A75EA"/>
    <w:rsid w:val="007B6FBA"/>
    <w:rsid w:val="007B710F"/>
    <w:rsid w:val="007B7481"/>
    <w:rsid w:val="007C199C"/>
    <w:rsid w:val="007C2536"/>
    <w:rsid w:val="007C77DD"/>
    <w:rsid w:val="007D0D7C"/>
    <w:rsid w:val="007D4382"/>
    <w:rsid w:val="007D75D4"/>
    <w:rsid w:val="007E1473"/>
    <w:rsid w:val="007E3EA6"/>
    <w:rsid w:val="007E7057"/>
    <w:rsid w:val="007F04AB"/>
    <w:rsid w:val="00801A1B"/>
    <w:rsid w:val="00803AE3"/>
    <w:rsid w:val="008042E1"/>
    <w:rsid w:val="00804B7E"/>
    <w:rsid w:val="00804D63"/>
    <w:rsid w:val="008060CD"/>
    <w:rsid w:val="00806B9D"/>
    <w:rsid w:val="00812660"/>
    <w:rsid w:val="00812777"/>
    <w:rsid w:val="00813EFC"/>
    <w:rsid w:val="008230FA"/>
    <w:rsid w:val="00823D54"/>
    <w:rsid w:val="00831163"/>
    <w:rsid w:val="0084129E"/>
    <w:rsid w:val="00843390"/>
    <w:rsid w:val="00843BCC"/>
    <w:rsid w:val="00846026"/>
    <w:rsid w:val="008461F7"/>
    <w:rsid w:val="00846373"/>
    <w:rsid w:val="00846ECB"/>
    <w:rsid w:val="008535E0"/>
    <w:rsid w:val="008536FD"/>
    <w:rsid w:val="008568AE"/>
    <w:rsid w:val="00860590"/>
    <w:rsid w:val="00860A85"/>
    <w:rsid w:val="00861316"/>
    <w:rsid w:val="008614E8"/>
    <w:rsid w:val="00862EE9"/>
    <w:rsid w:val="008643A4"/>
    <w:rsid w:val="00864A9E"/>
    <w:rsid w:val="00867EDF"/>
    <w:rsid w:val="0087213D"/>
    <w:rsid w:val="008734D7"/>
    <w:rsid w:val="00873886"/>
    <w:rsid w:val="0087392F"/>
    <w:rsid w:val="00875F0D"/>
    <w:rsid w:val="00877414"/>
    <w:rsid w:val="00880896"/>
    <w:rsid w:val="008825E7"/>
    <w:rsid w:val="008841A2"/>
    <w:rsid w:val="00886623"/>
    <w:rsid w:val="0088B965"/>
    <w:rsid w:val="00892B42"/>
    <w:rsid w:val="008A03B7"/>
    <w:rsid w:val="008B5F2C"/>
    <w:rsid w:val="008B620C"/>
    <w:rsid w:val="008C2197"/>
    <w:rsid w:val="008C2D1B"/>
    <w:rsid w:val="008C3493"/>
    <w:rsid w:val="008D11A6"/>
    <w:rsid w:val="008D1F7B"/>
    <w:rsid w:val="008D2D64"/>
    <w:rsid w:val="008D428F"/>
    <w:rsid w:val="008D5465"/>
    <w:rsid w:val="008D5FFB"/>
    <w:rsid w:val="008D7CA3"/>
    <w:rsid w:val="008E21BE"/>
    <w:rsid w:val="008F11D3"/>
    <w:rsid w:val="00901F8E"/>
    <w:rsid w:val="00902E07"/>
    <w:rsid w:val="00913B1B"/>
    <w:rsid w:val="0092643B"/>
    <w:rsid w:val="00927861"/>
    <w:rsid w:val="0093055F"/>
    <w:rsid w:val="00931295"/>
    <w:rsid w:val="00932D30"/>
    <w:rsid w:val="0093743F"/>
    <w:rsid w:val="0094148C"/>
    <w:rsid w:val="009415E6"/>
    <w:rsid w:val="00942635"/>
    <w:rsid w:val="00943655"/>
    <w:rsid w:val="00945242"/>
    <w:rsid w:val="00946202"/>
    <w:rsid w:val="00947783"/>
    <w:rsid w:val="00947B4F"/>
    <w:rsid w:val="009509D8"/>
    <w:rsid w:val="009527FE"/>
    <w:rsid w:val="00954FE8"/>
    <w:rsid w:val="00962340"/>
    <w:rsid w:val="00963AFA"/>
    <w:rsid w:val="009642AE"/>
    <w:rsid w:val="00967866"/>
    <w:rsid w:val="009713EF"/>
    <w:rsid w:val="009726E0"/>
    <w:rsid w:val="00984B45"/>
    <w:rsid w:val="00986AE8"/>
    <w:rsid w:val="009876B3"/>
    <w:rsid w:val="00990822"/>
    <w:rsid w:val="009928BA"/>
    <w:rsid w:val="0099318B"/>
    <w:rsid w:val="009A058A"/>
    <w:rsid w:val="009A1B95"/>
    <w:rsid w:val="009A3FA4"/>
    <w:rsid w:val="009A7E72"/>
    <w:rsid w:val="009B1744"/>
    <w:rsid w:val="009B5700"/>
    <w:rsid w:val="009B6A16"/>
    <w:rsid w:val="009C2536"/>
    <w:rsid w:val="009C4A31"/>
    <w:rsid w:val="009D1AA2"/>
    <w:rsid w:val="009D54D0"/>
    <w:rsid w:val="009D55DB"/>
    <w:rsid w:val="009E00C2"/>
    <w:rsid w:val="009E2C7F"/>
    <w:rsid w:val="009E5DA6"/>
    <w:rsid w:val="009E6185"/>
    <w:rsid w:val="009E62D4"/>
    <w:rsid w:val="009F62E9"/>
    <w:rsid w:val="009F6FD2"/>
    <w:rsid w:val="009F78D3"/>
    <w:rsid w:val="009F7EC2"/>
    <w:rsid w:val="00A046E1"/>
    <w:rsid w:val="00A04BA0"/>
    <w:rsid w:val="00A13013"/>
    <w:rsid w:val="00A15305"/>
    <w:rsid w:val="00A16138"/>
    <w:rsid w:val="00A163A8"/>
    <w:rsid w:val="00A201DC"/>
    <w:rsid w:val="00A31F37"/>
    <w:rsid w:val="00A36B72"/>
    <w:rsid w:val="00A37725"/>
    <w:rsid w:val="00A4432E"/>
    <w:rsid w:val="00A4732A"/>
    <w:rsid w:val="00A57D26"/>
    <w:rsid w:val="00A57D64"/>
    <w:rsid w:val="00A618C2"/>
    <w:rsid w:val="00A66321"/>
    <w:rsid w:val="00A7166B"/>
    <w:rsid w:val="00A71B4C"/>
    <w:rsid w:val="00A72DEB"/>
    <w:rsid w:val="00A76DDE"/>
    <w:rsid w:val="00A76FBD"/>
    <w:rsid w:val="00A816B8"/>
    <w:rsid w:val="00A83BA0"/>
    <w:rsid w:val="00A83D68"/>
    <w:rsid w:val="00A84BF4"/>
    <w:rsid w:val="00A84F18"/>
    <w:rsid w:val="00A85045"/>
    <w:rsid w:val="00A851CF"/>
    <w:rsid w:val="00A86435"/>
    <w:rsid w:val="00A95738"/>
    <w:rsid w:val="00A9641E"/>
    <w:rsid w:val="00A97B7D"/>
    <w:rsid w:val="00A97C8F"/>
    <w:rsid w:val="00AA2252"/>
    <w:rsid w:val="00AA29FE"/>
    <w:rsid w:val="00AA4825"/>
    <w:rsid w:val="00AB1A66"/>
    <w:rsid w:val="00AB1D5D"/>
    <w:rsid w:val="00AB33E1"/>
    <w:rsid w:val="00AC1C3B"/>
    <w:rsid w:val="00AC4214"/>
    <w:rsid w:val="00AC645B"/>
    <w:rsid w:val="00AC6E70"/>
    <w:rsid w:val="00AC78D0"/>
    <w:rsid w:val="00AD0A26"/>
    <w:rsid w:val="00AD1646"/>
    <w:rsid w:val="00AD5EDC"/>
    <w:rsid w:val="00AD718F"/>
    <w:rsid w:val="00AD7AB4"/>
    <w:rsid w:val="00AE354C"/>
    <w:rsid w:val="00AE38B0"/>
    <w:rsid w:val="00AF038B"/>
    <w:rsid w:val="00AF0A35"/>
    <w:rsid w:val="00AF14B2"/>
    <w:rsid w:val="00AF78FA"/>
    <w:rsid w:val="00B009F5"/>
    <w:rsid w:val="00B025BB"/>
    <w:rsid w:val="00B03C8D"/>
    <w:rsid w:val="00B078F6"/>
    <w:rsid w:val="00B15E2D"/>
    <w:rsid w:val="00B22C6B"/>
    <w:rsid w:val="00B26045"/>
    <w:rsid w:val="00B40B52"/>
    <w:rsid w:val="00B415D8"/>
    <w:rsid w:val="00B44C55"/>
    <w:rsid w:val="00B45A3C"/>
    <w:rsid w:val="00B46A95"/>
    <w:rsid w:val="00B4728B"/>
    <w:rsid w:val="00B503A6"/>
    <w:rsid w:val="00B5114C"/>
    <w:rsid w:val="00B5123C"/>
    <w:rsid w:val="00B53B4F"/>
    <w:rsid w:val="00B544C2"/>
    <w:rsid w:val="00B5566F"/>
    <w:rsid w:val="00B572B8"/>
    <w:rsid w:val="00B57338"/>
    <w:rsid w:val="00B630A6"/>
    <w:rsid w:val="00B65FB3"/>
    <w:rsid w:val="00B665C7"/>
    <w:rsid w:val="00B70CC4"/>
    <w:rsid w:val="00B71017"/>
    <w:rsid w:val="00B93C8B"/>
    <w:rsid w:val="00B9606E"/>
    <w:rsid w:val="00BA0B3E"/>
    <w:rsid w:val="00BA3306"/>
    <w:rsid w:val="00BB02DE"/>
    <w:rsid w:val="00BB265A"/>
    <w:rsid w:val="00BB2D7A"/>
    <w:rsid w:val="00BB371A"/>
    <w:rsid w:val="00BB3AF1"/>
    <w:rsid w:val="00BB5931"/>
    <w:rsid w:val="00BB7733"/>
    <w:rsid w:val="00BC3584"/>
    <w:rsid w:val="00BC48A2"/>
    <w:rsid w:val="00BD5E06"/>
    <w:rsid w:val="00BD7878"/>
    <w:rsid w:val="00BD7AF2"/>
    <w:rsid w:val="00BD7B25"/>
    <w:rsid w:val="00BE0CCD"/>
    <w:rsid w:val="00BE1AFF"/>
    <w:rsid w:val="00BE6B3E"/>
    <w:rsid w:val="00BF74E9"/>
    <w:rsid w:val="00C0368B"/>
    <w:rsid w:val="00C039AA"/>
    <w:rsid w:val="00C10F15"/>
    <w:rsid w:val="00C1329F"/>
    <w:rsid w:val="00C16116"/>
    <w:rsid w:val="00C23AA8"/>
    <w:rsid w:val="00C247CB"/>
    <w:rsid w:val="00C25E4D"/>
    <w:rsid w:val="00C300A8"/>
    <w:rsid w:val="00C32D18"/>
    <w:rsid w:val="00C360BD"/>
    <w:rsid w:val="00C36647"/>
    <w:rsid w:val="00C44A5A"/>
    <w:rsid w:val="00C46D22"/>
    <w:rsid w:val="00C476E1"/>
    <w:rsid w:val="00C50C69"/>
    <w:rsid w:val="00C52E77"/>
    <w:rsid w:val="00C52E9E"/>
    <w:rsid w:val="00C5644C"/>
    <w:rsid w:val="00C566B3"/>
    <w:rsid w:val="00C63F8C"/>
    <w:rsid w:val="00C65249"/>
    <w:rsid w:val="00C65DDB"/>
    <w:rsid w:val="00C66B43"/>
    <w:rsid w:val="00C67B32"/>
    <w:rsid w:val="00C70C95"/>
    <w:rsid w:val="00C72007"/>
    <w:rsid w:val="00C75C83"/>
    <w:rsid w:val="00C769C9"/>
    <w:rsid w:val="00C80833"/>
    <w:rsid w:val="00C80F5D"/>
    <w:rsid w:val="00C837BA"/>
    <w:rsid w:val="00C90315"/>
    <w:rsid w:val="00C95346"/>
    <w:rsid w:val="00C958EA"/>
    <w:rsid w:val="00CA3B23"/>
    <w:rsid w:val="00CA62F6"/>
    <w:rsid w:val="00CB0C1D"/>
    <w:rsid w:val="00CB2063"/>
    <w:rsid w:val="00CB6B35"/>
    <w:rsid w:val="00CC287A"/>
    <w:rsid w:val="00CC5AA2"/>
    <w:rsid w:val="00CC721A"/>
    <w:rsid w:val="00CD0963"/>
    <w:rsid w:val="00CD1443"/>
    <w:rsid w:val="00CD5C71"/>
    <w:rsid w:val="00CE3D42"/>
    <w:rsid w:val="00CE3D92"/>
    <w:rsid w:val="00CE53E6"/>
    <w:rsid w:val="00CE53F7"/>
    <w:rsid w:val="00CE66B6"/>
    <w:rsid w:val="00CF1080"/>
    <w:rsid w:val="00CF539A"/>
    <w:rsid w:val="00CF6131"/>
    <w:rsid w:val="00CF7E82"/>
    <w:rsid w:val="00D024A4"/>
    <w:rsid w:val="00D03900"/>
    <w:rsid w:val="00D06EAA"/>
    <w:rsid w:val="00D07859"/>
    <w:rsid w:val="00D15FB2"/>
    <w:rsid w:val="00D22AB6"/>
    <w:rsid w:val="00D22FE8"/>
    <w:rsid w:val="00D26776"/>
    <w:rsid w:val="00D27CE8"/>
    <w:rsid w:val="00D34251"/>
    <w:rsid w:val="00D3633F"/>
    <w:rsid w:val="00D36733"/>
    <w:rsid w:val="00D43461"/>
    <w:rsid w:val="00D445AF"/>
    <w:rsid w:val="00D471B5"/>
    <w:rsid w:val="00D471C4"/>
    <w:rsid w:val="00D51CF8"/>
    <w:rsid w:val="00D571DB"/>
    <w:rsid w:val="00D61442"/>
    <w:rsid w:val="00D6294E"/>
    <w:rsid w:val="00D65E9B"/>
    <w:rsid w:val="00D6774D"/>
    <w:rsid w:val="00D67D11"/>
    <w:rsid w:val="00D7080A"/>
    <w:rsid w:val="00D734B2"/>
    <w:rsid w:val="00D73BDE"/>
    <w:rsid w:val="00D73D25"/>
    <w:rsid w:val="00D75191"/>
    <w:rsid w:val="00D76195"/>
    <w:rsid w:val="00D76E4F"/>
    <w:rsid w:val="00D80929"/>
    <w:rsid w:val="00D81299"/>
    <w:rsid w:val="00D81D6B"/>
    <w:rsid w:val="00D85254"/>
    <w:rsid w:val="00D85EF9"/>
    <w:rsid w:val="00D90B22"/>
    <w:rsid w:val="00D92FCF"/>
    <w:rsid w:val="00D9443F"/>
    <w:rsid w:val="00DA0C8B"/>
    <w:rsid w:val="00DA48E4"/>
    <w:rsid w:val="00DB3729"/>
    <w:rsid w:val="00DB7B8B"/>
    <w:rsid w:val="00DC1482"/>
    <w:rsid w:val="00DC1D2F"/>
    <w:rsid w:val="00DC4FFC"/>
    <w:rsid w:val="00DD05BE"/>
    <w:rsid w:val="00DD36EA"/>
    <w:rsid w:val="00DD4C36"/>
    <w:rsid w:val="00DE0170"/>
    <w:rsid w:val="00DE21BC"/>
    <w:rsid w:val="00DE79F7"/>
    <w:rsid w:val="00DE7AB8"/>
    <w:rsid w:val="00DE7C8F"/>
    <w:rsid w:val="00DF03E0"/>
    <w:rsid w:val="00DF0493"/>
    <w:rsid w:val="00DF4C4D"/>
    <w:rsid w:val="00DF52EB"/>
    <w:rsid w:val="00DF5920"/>
    <w:rsid w:val="00DF6BE4"/>
    <w:rsid w:val="00DF759E"/>
    <w:rsid w:val="00DF7D19"/>
    <w:rsid w:val="00E019C2"/>
    <w:rsid w:val="00E032D4"/>
    <w:rsid w:val="00E04BF8"/>
    <w:rsid w:val="00E07212"/>
    <w:rsid w:val="00E1435D"/>
    <w:rsid w:val="00E153F6"/>
    <w:rsid w:val="00E157BC"/>
    <w:rsid w:val="00E17F85"/>
    <w:rsid w:val="00E20744"/>
    <w:rsid w:val="00E23294"/>
    <w:rsid w:val="00E24271"/>
    <w:rsid w:val="00E25506"/>
    <w:rsid w:val="00E27028"/>
    <w:rsid w:val="00E30276"/>
    <w:rsid w:val="00E31EBA"/>
    <w:rsid w:val="00E31FD5"/>
    <w:rsid w:val="00E40A36"/>
    <w:rsid w:val="00E414EC"/>
    <w:rsid w:val="00E50E4A"/>
    <w:rsid w:val="00E5146C"/>
    <w:rsid w:val="00E559CC"/>
    <w:rsid w:val="00E56C3F"/>
    <w:rsid w:val="00E608B2"/>
    <w:rsid w:val="00E6186F"/>
    <w:rsid w:val="00E62040"/>
    <w:rsid w:val="00E650D0"/>
    <w:rsid w:val="00E76334"/>
    <w:rsid w:val="00E80D66"/>
    <w:rsid w:val="00E84291"/>
    <w:rsid w:val="00E91295"/>
    <w:rsid w:val="00E91A06"/>
    <w:rsid w:val="00E91F5F"/>
    <w:rsid w:val="00E945E5"/>
    <w:rsid w:val="00EA47B2"/>
    <w:rsid w:val="00EB12DD"/>
    <w:rsid w:val="00EB153E"/>
    <w:rsid w:val="00EB1F94"/>
    <w:rsid w:val="00EB472B"/>
    <w:rsid w:val="00EB57EB"/>
    <w:rsid w:val="00EB6C94"/>
    <w:rsid w:val="00EC2161"/>
    <w:rsid w:val="00EC311F"/>
    <w:rsid w:val="00EC4FD0"/>
    <w:rsid w:val="00EC76B3"/>
    <w:rsid w:val="00ED50CF"/>
    <w:rsid w:val="00EE5945"/>
    <w:rsid w:val="00EE67C9"/>
    <w:rsid w:val="00EF35BA"/>
    <w:rsid w:val="00EF7624"/>
    <w:rsid w:val="00EF7B35"/>
    <w:rsid w:val="00F1152F"/>
    <w:rsid w:val="00F14F37"/>
    <w:rsid w:val="00F159EA"/>
    <w:rsid w:val="00F17D91"/>
    <w:rsid w:val="00F207B3"/>
    <w:rsid w:val="00F3192A"/>
    <w:rsid w:val="00F331A8"/>
    <w:rsid w:val="00F340A5"/>
    <w:rsid w:val="00F40AB4"/>
    <w:rsid w:val="00F4620E"/>
    <w:rsid w:val="00F518E2"/>
    <w:rsid w:val="00F529D7"/>
    <w:rsid w:val="00F5486B"/>
    <w:rsid w:val="00F5753A"/>
    <w:rsid w:val="00F60328"/>
    <w:rsid w:val="00F62BC4"/>
    <w:rsid w:val="00F658E0"/>
    <w:rsid w:val="00F65A87"/>
    <w:rsid w:val="00F6686D"/>
    <w:rsid w:val="00F75777"/>
    <w:rsid w:val="00F81783"/>
    <w:rsid w:val="00F82D20"/>
    <w:rsid w:val="00F859B7"/>
    <w:rsid w:val="00F86A77"/>
    <w:rsid w:val="00F877B4"/>
    <w:rsid w:val="00F96954"/>
    <w:rsid w:val="00FA764C"/>
    <w:rsid w:val="00FB0924"/>
    <w:rsid w:val="00FB16E1"/>
    <w:rsid w:val="00FB2D67"/>
    <w:rsid w:val="00FB3DBC"/>
    <w:rsid w:val="00FB455E"/>
    <w:rsid w:val="00FB6228"/>
    <w:rsid w:val="00FB69CE"/>
    <w:rsid w:val="00FC1C44"/>
    <w:rsid w:val="00FD6CA5"/>
    <w:rsid w:val="00FE181A"/>
    <w:rsid w:val="00FE520C"/>
    <w:rsid w:val="00FF636B"/>
    <w:rsid w:val="00FF73A1"/>
    <w:rsid w:val="0DC5A6CC"/>
    <w:rsid w:val="120C9833"/>
    <w:rsid w:val="2B649615"/>
    <w:rsid w:val="2BB01E27"/>
    <w:rsid w:val="3006AA7E"/>
    <w:rsid w:val="311E21DC"/>
    <w:rsid w:val="35995A7E"/>
    <w:rsid w:val="5ACBB6B8"/>
    <w:rsid w:val="60EA3549"/>
    <w:rsid w:val="62853016"/>
    <w:rsid w:val="693B6C97"/>
    <w:rsid w:val="6B3741D1"/>
    <w:rsid w:val="7B867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A689A9"/>
  <w15:chartTrackingRefBased/>
  <w15:docId w15:val="{C5980793-66B1-4BE8-B7F7-791DBD25A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744"/>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Dotbullet">
    <w:name w:val="Dot bullet"/>
    <w:basedOn w:val="Normal"/>
    <w:rsid w:val="00725B82"/>
    <w:pPr>
      <w:widowControl w:val="0"/>
      <w:numPr>
        <w:numId w:val="1"/>
      </w:numPr>
      <w:tabs>
        <w:tab w:val="clear" w:pos="360"/>
        <w:tab w:val="num" w:pos="720"/>
      </w:tabs>
      <w:ind w:left="720"/>
    </w:pPr>
    <w:rPr>
      <w:snapToGrid w:val="0"/>
      <w:szCs w:val="20"/>
    </w:rPr>
  </w:style>
  <w:style w:type="character" w:customStyle="1" w:styleId="Heading2Char">
    <w:name w:val="Heading 2 Char"/>
    <w:link w:val="Heading2"/>
    <w:locked/>
    <w:rsid w:val="00AD7AB4"/>
    <w:rPr>
      <w:rFonts w:ascii="Arial" w:hAnsi="Arial" w:cs="Arial"/>
      <w:b/>
      <w:bCs/>
      <w:i/>
      <w:iCs/>
      <w:sz w:val="28"/>
      <w:szCs w:val="28"/>
      <w:lang w:val="en-US" w:eastAsia="en-US" w:bidi="ar-SA"/>
    </w:rPr>
  </w:style>
  <w:style w:type="character" w:styleId="PageNumber">
    <w:name w:val="page number"/>
    <w:basedOn w:val="DefaultParagraphFont"/>
    <w:rsid w:val="00C32D18"/>
  </w:style>
  <w:style w:type="paragraph" w:styleId="ListParagraph">
    <w:name w:val="List Paragraph"/>
    <w:basedOn w:val="Normal"/>
    <w:uiPriority w:val="34"/>
    <w:qFormat/>
    <w:rsid w:val="00946202"/>
    <w:pPr>
      <w:spacing w:after="200" w:line="276" w:lineRule="auto"/>
      <w:ind w:left="720"/>
      <w:contextualSpacing/>
    </w:pPr>
    <w:rPr>
      <w:rFonts w:ascii="Calibri" w:eastAsia="Calibri" w:hAnsi="Calibri"/>
      <w:sz w:val="22"/>
      <w:szCs w:val="22"/>
    </w:rPr>
  </w:style>
  <w:style w:type="paragraph" w:styleId="TOC2">
    <w:name w:val="toc 2"/>
    <w:basedOn w:val="Normal"/>
    <w:next w:val="Normal"/>
    <w:autoRedefine/>
    <w:uiPriority w:val="39"/>
    <w:rsid w:val="00A57D64"/>
    <w:pPr>
      <w:tabs>
        <w:tab w:val="right" w:leader="dot" w:pos="12950"/>
      </w:tabs>
    </w:pPr>
    <w:rPr>
      <w:color w:val="0000FF"/>
      <w:u w:val="single"/>
    </w:rPr>
  </w:style>
  <w:style w:type="character" w:styleId="CommentReference">
    <w:name w:val="annotation reference"/>
    <w:uiPriority w:val="99"/>
    <w:rsid w:val="001D6E00"/>
    <w:rPr>
      <w:sz w:val="16"/>
      <w:szCs w:val="16"/>
    </w:rPr>
  </w:style>
  <w:style w:type="paragraph" w:styleId="CommentText">
    <w:name w:val="annotation text"/>
    <w:basedOn w:val="Normal"/>
    <w:link w:val="CommentTextChar"/>
    <w:uiPriority w:val="99"/>
    <w:rsid w:val="001D6E00"/>
    <w:rPr>
      <w:sz w:val="20"/>
      <w:szCs w:val="20"/>
      <w:lang w:val="x-none" w:eastAsia="x-none"/>
    </w:rPr>
  </w:style>
  <w:style w:type="character" w:customStyle="1" w:styleId="CommentTextChar">
    <w:name w:val="Comment Text Char"/>
    <w:link w:val="CommentText"/>
    <w:uiPriority w:val="99"/>
    <w:rsid w:val="001D6E00"/>
    <w:rPr>
      <w:rFonts w:ascii="Verdana" w:hAnsi="Verdana"/>
    </w:rPr>
  </w:style>
  <w:style w:type="paragraph" w:styleId="CommentSubject">
    <w:name w:val="annotation subject"/>
    <w:basedOn w:val="CommentText"/>
    <w:next w:val="CommentText"/>
    <w:link w:val="CommentSubjectChar"/>
    <w:rsid w:val="001D6E00"/>
    <w:rPr>
      <w:b/>
      <w:bCs/>
    </w:rPr>
  </w:style>
  <w:style w:type="character" w:customStyle="1" w:styleId="CommentSubjectChar">
    <w:name w:val="Comment Subject Char"/>
    <w:link w:val="CommentSubject"/>
    <w:rsid w:val="001D6E00"/>
    <w:rPr>
      <w:rFonts w:ascii="Verdana" w:hAnsi="Verdana"/>
      <w:b/>
      <w:bCs/>
    </w:rPr>
  </w:style>
  <w:style w:type="paragraph" w:styleId="BalloonText">
    <w:name w:val="Balloon Text"/>
    <w:basedOn w:val="Normal"/>
    <w:link w:val="BalloonTextChar"/>
    <w:rsid w:val="001D6E00"/>
    <w:rPr>
      <w:rFonts w:ascii="Tahoma" w:hAnsi="Tahoma"/>
      <w:sz w:val="16"/>
      <w:szCs w:val="16"/>
      <w:lang w:val="x-none" w:eastAsia="x-none"/>
    </w:rPr>
  </w:style>
  <w:style w:type="character" w:customStyle="1" w:styleId="BalloonTextChar">
    <w:name w:val="Balloon Text Char"/>
    <w:link w:val="BalloonText"/>
    <w:rsid w:val="001D6E00"/>
    <w:rPr>
      <w:rFonts w:ascii="Tahoma" w:hAnsi="Tahoma" w:cs="Tahoma"/>
      <w:sz w:val="16"/>
      <w:szCs w:val="16"/>
    </w:rPr>
  </w:style>
  <w:style w:type="paragraph" w:styleId="Revision">
    <w:name w:val="Revision"/>
    <w:hidden/>
    <w:uiPriority w:val="99"/>
    <w:semiHidden/>
    <w:rsid w:val="004460D8"/>
    <w:rPr>
      <w:rFonts w:ascii="Verdana" w:hAnsi="Verdana"/>
      <w:sz w:val="24"/>
      <w:szCs w:val="24"/>
    </w:rPr>
  </w:style>
  <w:style w:type="paragraph" w:customStyle="1" w:styleId="TableText">
    <w:name w:val="Table Text"/>
    <w:basedOn w:val="Normal"/>
    <w:rsid w:val="0070038D"/>
    <w:rPr>
      <w:rFonts w:ascii="Times New Roman" w:hAnsi="Times New Roman"/>
      <w:color w:val="000000"/>
      <w:szCs w:val="20"/>
    </w:rPr>
  </w:style>
  <w:style w:type="character" w:customStyle="1" w:styleId="tableentry">
    <w:name w:val="tableentry"/>
    <w:rsid w:val="0058277B"/>
    <w:rPr>
      <w:rFonts w:ascii="Arial" w:hAnsi="Arial" w:cs="Arial" w:hint="default"/>
    </w:rPr>
  </w:style>
  <w:style w:type="character" w:styleId="UnresolvedMention">
    <w:name w:val="Unresolved Mention"/>
    <w:uiPriority w:val="99"/>
    <w:unhideWhenUsed/>
    <w:rsid w:val="007B7481"/>
    <w:rPr>
      <w:color w:val="605E5C"/>
      <w:shd w:val="clear" w:color="auto" w:fill="E1DFDD"/>
    </w:rPr>
  </w:style>
  <w:style w:type="character" w:customStyle="1" w:styleId="ui-provider">
    <w:name w:val="ui-provider"/>
    <w:basedOn w:val="DefaultParagraphFont"/>
    <w:rsid w:val="0014220E"/>
  </w:style>
  <w:style w:type="character" w:styleId="Mention">
    <w:name w:val="Mention"/>
    <w:uiPriority w:val="99"/>
    <w:unhideWhenUsed/>
    <w:rsid w:val="00DF7D1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1702">
      <w:bodyDiv w:val="1"/>
      <w:marLeft w:val="0"/>
      <w:marRight w:val="0"/>
      <w:marTop w:val="0"/>
      <w:marBottom w:val="0"/>
      <w:divBdr>
        <w:top w:val="none" w:sz="0" w:space="0" w:color="auto"/>
        <w:left w:val="none" w:sz="0" w:space="0" w:color="auto"/>
        <w:bottom w:val="none" w:sz="0" w:space="0" w:color="auto"/>
        <w:right w:val="none" w:sz="0" w:space="0" w:color="auto"/>
      </w:divBdr>
    </w:div>
    <w:div w:id="10763110">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174807059">
      <w:bodyDiv w:val="1"/>
      <w:marLeft w:val="0"/>
      <w:marRight w:val="0"/>
      <w:marTop w:val="0"/>
      <w:marBottom w:val="0"/>
      <w:divBdr>
        <w:top w:val="none" w:sz="0" w:space="0" w:color="auto"/>
        <w:left w:val="none" w:sz="0" w:space="0" w:color="auto"/>
        <w:bottom w:val="none" w:sz="0" w:space="0" w:color="auto"/>
        <w:right w:val="none" w:sz="0" w:space="0" w:color="auto"/>
      </w:divBdr>
    </w:div>
    <w:div w:id="195772962">
      <w:bodyDiv w:val="1"/>
      <w:marLeft w:val="0"/>
      <w:marRight w:val="0"/>
      <w:marTop w:val="0"/>
      <w:marBottom w:val="0"/>
      <w:divBdr>
        <w:top w:val="none" w:sz="0" w:space="0" w:color="auto"/>
        <w:left w:val="none" w:sz="0" w:space="0" w:color="auto"/>
        <w:bottom w:val="none" w:sz="0" w:space="0" w:color="auto"/>
        <w:right w:val="none" w:sz="0" w:space="0" w:color="auto"/>
      </w:divBdr>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659429138">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90898824">
      <w:bodyDiv w:val="1"/>
      <w:marLeft w:val="0"/>
      <w:marRight w:val="0"/>
      <w:marTop w:val="0"/>
      <w:marBottom w:val="0"/>
      <w:divBdr>
        <w:top w:val="none" w:sz="0" w:space="0" w:color="auto"/>
        <w:left w:val="none" w:sz="0" w:space="0" w:color="auto"/>
        <w:bottom w:val="none" w:sz="0" w:space="0" w:color="auto"/>
        <w:right w:val="none" w:sz="0" w:space="0" w:color="auto"/>
      </w:divBdr>
    </w:div>
    <w:div w:id="1082945819">
      <w:bodyDiv w:val="1"/>
      <w:marLeft w:val="0"/>
      <w:marRight w:val="0"/>
      <w:marTop w:val="0"/>
      <w:marBottom w:val="0"/>
      <w:divBdr>
        <w:top w:val="none" w:sz="0" w:space="0" w:color="auto"/>
        <w:left w:val="none" w:sz="0" w:space="0" w:color="auto"/>
        <w:bottom w:val="none" w:sz="0" w:space="0" w:color="auto"/>
        <w:right w:val="none" w:sz="0" w:space="0" w:color="auto"/>
      </w:divBdr>
    </w:div>
    <w:div w:id="1103457859">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63302371">
      <w:bodyDiv w:val="1"/>
      <w:marLeft w:val="0"/>
      <w:marRight w:val="0"/>
      <w:marTop w:val="0"/>
      <w:marBottom w:val="0"/>
      <w:divBdr>
        <w:top w:val="none" w:sz="0" w:space="0" w:color="auto"/>
        <w:left w:val="none" w:sz="0" w:space="0" w:color="auto"/>
        <w:bottom w:val="none" w:sz="0" w:space="0" w:color="auto"/>
        <w:right w:val="none" w:sz="0" w:space="0" w:color="auto"/>
      </w:divBdr>
    </w:div>
    <w:div w:id="1331640898">
      <w:bodyDiv w:val="1"/>
      <w:marLeft w:val="0"/>
      <w:marRight w:val="0"/>
      <w:marTop w:val="0"/>
      <w:marBottom w:val="0"/>
      <w:divBdr>
        <w:top w:val="none" w:sz="0" w:space="0" w:color="auto"/>
        <w:left w:val="none" w:sz="0" w:space="0" w:color="auto"/>
        <w:bottom w:val="none" w:sz="0" w:space="0" w:color="auto"/>
        <w:right w:val="none" w:sz="0" w:space="0" w:color="auto"/>
      </w:divBdr>
    </w:div>
    <w:div w:id="1340964811">
      <w:bodyDiv w:val="1"/>
      <w:marLeft w:val="0"/>
      <w:marRight w:val="0"/>
      <w:marTop w:val="0"/>
      <w:marBottom w:val="0"/>
      <w:divBdr>
        <w:top w:val="none" w:sz="0" w:space="0" w:color="auto"/>
        <w:left w:val="none" w:sz="0" w:space="0" w:color="auto"/>
        <w:bottom w:val="none" w:sz="0" w:space="0" w:color="auto"/>
        <w:right w:val="none" w:sz="0" w:space="0" w:color="auto"/>
      </w:divBdr>
      <w:divsChild>
        <w:div w:id="172186691">
          <w:marLeft w:val="0"/>
          <w:marRight w:val="0"/>
          <w:marTop w:val="0"/>
          <w:marBottom w:val="0"/>
          <w:divBdr>
            <w:top w:val="none" w:sz="0" w:space="0" w:color="auto"/>
            <w:left w:val="none" w:sz="0" w:space="0" w:color="auto"/>
            <w:bottom w:val="none" w:sz="0" w:space="0" w:color="auto"/>
            <w:right w:val="none" w:sz="0" w:space="0" w:color="auto"/>
          </w:divBdr>
          <w:divsChild>
            <w:div w:id="539560367">
              <w:marLeft w:val="0"/>
              <w:marRight w:val="0"/>
              <w:marTop w:val="0"/>
              <w:marBottom w:val="0"/>
              <w:divBdr>
                <w:top w:val="none" w:sz="0" w:space="0" w:color="auto"/>
                <w:left w:val="none" w:sz="0" w:space="0" w:color="auto"/>
                <w:bottom w:val="none" w:sz="0" w:space="0" w:color="auto"/>
                <w:right w:val="none" w:sz="0" w:space="0" w:color="auto"/>
              </w:divBdr>
              <w:divsChild>
                <w:div w:id="932543617">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835294">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20508688">
      <w:bodyDiv w:val="1"/>
      <w:marLeft w:val="0"/>
      <w:marRight w:val="0"/>
      <w:marTop w:val="0"/>
      <w:marBottom w:val="0"/>
      <w:divBdr>
        <w:top w:val="none" w:sz="0" w:space="0" w:color="auto"/>
        <w:left w:val="none" w:sz="0" w:space="0" w:color="auto"/>
        <w:bottom w:val="none" w:sz="0" w:space="0" w:color="auto"/>
        <w:right w:val="none" w:sz="0" w:space="0" w:color="auto"/>
      </w:divBdr>
    </w:div>
    <w:div w:id="1531382992">
      <w:bodyDiv w:val="1"/>
      <w:marLeft w:val="0"/>
      <w:marRight w:val="0"/>
      <w:marTop w:val="0"/>
      <w:marBottom w:val="0"/>
      <w:divBdr>
        <w:top w:val="none" w:sz="0" w:space="0" w:color="auto"/>
        <w:left w:val="none" w:sz="0" w:space="0" w:color="auto"/>
        <w:bottom w:val="none" w:sz="0" w:space="0" w:color="auto"/>
        <w:right w:val="none" w:sz="0" w:space="0" w:color="auto"/>
      </w:divBdr>
    </w:div>
    <w:div w:id="1548223176">
      <w:bodyDiv w:val="1"/>
      <w:marLeft w:val="0"/>
      <w:marRight w:val="0"/>
      <w:marTop w:val="0"/>
      <w:marBottom w:val="0"/>
      <w:divBdr>
        <w:top w:val="none" w:sz="0" w:space="0" w:color="auto"/>
        <w:left w:val="none" w:sz="0" w:space="0" w:color="auto"/>
        <w:bottom w:val="none" w:sz="0" w:space="0" w:color="auto"/>
        <w:right w:val="none" w:sz="0" w:space="0" w:color="auto"/>
      </w:divBdr>
    </w:div>
    <w:div w:id="1607274896">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779056449">
      <w:bodyDiv w:val="1"/>
      <w:marLeft w:val="0"/>
      <w:marRight w:val="0"/>
      <w:marTop w:val="0"/>
      <w:marBottom w:val="0"/>
      <w:divBdr>
        <w:top w:val="none" w:sz="0" w:space="0" w:color="auto"/>
        <w:left w:val="none" w:sz="0" w:space="0" w:color="auto"/>
        <w:bottom w:val="none" w:sz="0" w:space="0" w:color="auto"/>
        <w:right w:val="none" w:sz="0" w:space="0" w:color="auto"/>
      </w:divBdr>
    </w:div>
    <w:div w:id="1852988363">
      <w:bodyDiv w:val="1"/>
      <w:marLeft w:val="0"/>
      <w:marRight w:val="0"/>
      <w:marTop w:val="0"/>
      <w:marBottom w:val="0"/>
      <w:divBdr>
        <w:top w:val="none" w:sz="0" w:space="0" w:color="auto"/>
        <w:left w:val="none" w:sz="0" w:space="0" w:color="auto"/>
        <w:bottom w:val="none" w:sz="0" w:space="0" w:color="auto"/>
        <w:right w:val="none" w:sz="0" w:space="0" w:color="auto"/>
      </w:divBdr>
    </w:div>
    <w:div w:id="1882086508">
      <w:bodyDiv w:val="1"/>
      <w:marLeft w:val="0"/>
      <w:marRight w:val="0"/>
      <w:marTop w:val="0"/>
      <w:marBottom w:val="0"/>
      <w:divBdr>
        <w:top w:val="none" w:sz="0" w:space="0" w:color="auto"/>
        <w:left w:val="none" w:sz="0" w:space="0" w:color="auto"/>
        <w:bottom w:val="none" w:sz="0" w:space="0" w:color="auto"/>
        <w:right w:val="none" w:sz="0" w:space="0" w:color="auto"/>
      </w:divBdr>
    </w:div>
    <w:div w:id="2027367983">
      <w:bodyDiv w:val="1"/>
      <w:marLeft w:val="0"/>
      <w:marRight w:val="0"/>
      <w:marTop w:val="0"/>
      <w:marBottom w:val="0"/>
      <w:divBdr>
        <w:top w:val="none" w:sz="0" w:space="0" w:color="auto"/>
        <w:left w:val="none" w:sz="0" w:space="0" w:color="auto"/>
        <w:bottom w:val="none" w:sz="0" w:space="0" w:color="auto"/>
        <w:right w:val="none" w:sz="0" w:space="0" w:color="auto"/>
      </w:divBdr>
      <w:divsChild>
        <w:div w:id="93869886">
          <w:marLeft w:val="0"/>
          <w:marRight w:val="0"/>
          <w:marTop w:val="0"/>
          <w:marBottom w:val="0"/>
          <w:divBdr>
            <w:top w:val="none" w:sz="0" w:space="0" w:color="auto"/>
            <w:left w:val="none" w:sz="0" w:space="0" w:color="auto"/>
            <w:bottom w:val="none" w:sz="0" w:space="0" w:color="auto"/>
            <w:right w:val="none" w:sz="0" w:space="0" w:color="auto"/>
          </w:divBdr>
          <w:divsChild>
            <w:div w:id="731345858">
              <w:marLeft w:val="0"/>
              <w:marRight w:val="0"/>
              <w:marTop w:val="0"/>
              <w:marBottom w:val="0"/>
              <w:divBdr>
                <w:top w:val="none" w:sz="0" w:space="0" w:color="auto"/>
                <w:left w:val="none" w:sz="0" w:space="0" w:color="auto"/>
                <w:bottom w:val="none" w:sz="0" w:space="0" w:color="auto"/>
                <w:right w:val="none" w:sz="0" w:space="0" w:color="auto"/>
              </w:divBdr>
              <w:divsChild>
                <w:div w:id="1250122095">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3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thesource.cvshealth.com/nuxeo/thesource/" TargetMode="External"/><Relationship Id="rId26" Type="http://schemas.openxmlformats.org/officeDocument/2006/relationships/hyperlink" Target="https://thesource.cvshealth.com/nuxeo/thesource/" TargetMode="External"/><Relationship Id="rId39" Type="http://schemas.openxmlformats.org/officeDocument/2006/relationships/hyperlink" Target="https://thesource.cvshealth.com/nuxeo/thesource/"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hyperlink" Target="https://thesource.cvshealth.com/nuxeo/thesource/" TargetMode="Externa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thesource.cvshealth.com/nuxeo/thesource/"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thesource.cvshealth.com/nuxeo/thesource/" TargetMode="External"/><Relationship Id="rId41" Type="http://schemas.openxmlformats.org/officeDocument/2006/relationships/hyperlink" Target="https://policy.corp.cvscaremark.com/pnp/faces/DocRenderer?documentId=CALL-0048"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thesource.cvshealth.com/nuxeo/thesourc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thesource.cvshealth.com/nuxeo/thesource/" TargetMode="External"/><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thesource.cvshealth.com/nuxeo/thesource/" TargetMode="External"/><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hyperlink" Target="https://thesource.cvshealth.com/nuxeo/thesource/" TargetMode="External"/><Relationship Id="rId31" Type="http://schemas.openxmlformats.org/officeDocument/2006/relationships/image" Target="media/image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hyperlink" Target="https://thesource.cvshealth.com/nuxeo/thesource/" TargetMode="External"/><Relationship Id="rId30" Type="http://schemas.openxmlformats.org/officeDocument/2006/relationships/hyperlink" Target="https://thesource.cvshealth.com/nuxeo/thesource/" TargetMode="External"/><Relationship Id="rId35" Type="http://schemas.openxmlformats.org/officeDocument/2006/relationships/image" Target="media/image13.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49993C95415E49A0E360BDAFBABE27" ma:contentTypeVersion="6" ma:contentTypeDescription="Create a new document." ma:contentTypeScope="" ma:versionID="c178e2a27fd482e71beed83e1160e54d">
  <xsd:schema xmlns:xsd="http://www.w3.org/2001/XMLSchema" xmlns:xs="http://www.w3.org/2001/XMLSchema" xmlns:p="http://schemas.microsoft.com/office/2006/metadata/properties" xmlns:ns2="e42bf3d0-89f6-44d0-89d5-b534b0aa7b7e" xmlns:ns3="1bda6e68-1c28-4d8f-a39a-f575683827ae" targetNamespace="http://schemas.microsoft.com/office/2006/metadata/properties" ma:root="true" ma:fieldsID="6b8eaeb366047dea45701b64be46f5b4" ns2:_="" ns3:_="">
    <xsd:import namespace="e42bf3d0-89f6-44d0-89d5-b534b0aa7b7e"/>
    <xsd:import namespace="1bda6e68-1c28-4d8f-a39a-f575683827a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bf3d0-89f6-44d0-89d5-b534b0aa7b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da6e68-1c28-4d8f-a39a-f575683827a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EDD695-A16A-4F49-9E29-6DB0CBB99FF3}">
  <ds:schemaRefs>
    <ds:schemaRef ds:uri="http://schemas.microsoft.com/sharepoint/v3/contenttype/forms"/>
  </ds:schemaRefs>
</ds:datastoreItem>
</file>

<file path=customXml/itemProps2.xml><?xml version="1.0" encoding="utf-8"?>
<ds:datastoreItem xmlns:ds="http://schemas.openxmlformats.org/officeDocument/2006/customXml" ds:itemID="{9614E546-CEF9-4620-915B-473BE197339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6FB875-CC34-430B-839A-CDA2F48B9D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bf3d0-89f6-44d0-89d5-b534b0aa7b7e"/>
    <ds:schemaRef ds:uri="1bda6e68-1c28-4d8f-a39a-f575683827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FEA7A9-294D-43FE-BF94-3DAD8F6369AA}">
  <ds:schemaRefs>
    <ds:schemaRef ds:uri="http://schemas.microsoft.com/office/2006/metadata/longProperties"/>
  </ds:schemaRefs>
</ds:datastoreItem>
</file>

<file path=customXml/itemProps5.xml><?xml version="1.0" encoding="utf-8"?>
<ds:datastoreItem xmlns:ds="http://schemas.openxmlformats.org/officeDocument/2006/customXml" ds:itemID="{0FA7EC9F-EEA3-47F8-B371-F5AB44B18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2</TotalTime>
  <Pages>1</Pages>
  <Words>3554</Words>
  <Characters>20260</Characters>
  <Application>Microsoft Office Word</Application>
  <DocSecurity>0</DocSecurity>
  <Lines>168</Lines>
  <Paragraphs>47</Paragraphs>
  <ScaleCrop>false</ScaleCrop>
  <Company>Caremark RX</Company>
  <LinksUpToDate>false</LinksUpToDate>
  <CharactersWithSpaces>23767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Jordan, Austin G</cp:lastModifiedBy>
  <cp:revision>5</cp:revision>
  <cp:lastPrinted>2007-01-03T19:56:00Z</cp:lastPrinted>
  <dcterms:created xsi:type="dcterms:W3CDTF">2025-08-12T16:05:00Z</dcterms:created>
  <dcterms:modified xsi:type="dcterms:W3CDTF">2025-08-12T16:07:00Z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0x0101007849993C95415E49A0E360BDAFBABE27</vt:lpwstr>
  </property>
  <property fmtid="{D5CDD505-2E9C-101B-9397-08002B2CF9AE}" pid="3" name="MSIP_Label_67599526-06ca-49cc-9fa9-5307800a949a_Enabled">
    <vt:lpwstr>true</vt:lpwstr>
  </property>
  <property fmtid="{D5CDD505-2E9C-101B-9397-08002B2CF9AE}" pid="4" name="MSIP_Label_67599526-06ca-49cc-9fa9-5307800a949a_SetDate">
    <vt:lpwstr>2021-12-27T19:29:57Z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06414325-5d91-4d44-97bc-6eb928d901f1</vt:lpwstr>
  </property>
  <property fmtid="{D5CDD505-2E9C-101B-9397-08002B2CF9AE}" pid="9" name="MSIP_Label_67599526-06ca-49cc-9fa9-5307800a949a_ContentBits">
    <vt:lpwstr>0</vt:lpwstr>
  </property>
  <property fmtid="{D5CDD505-2E9C-101B-9397-08002B2CF9AE}" pid="10" name="MediaServiceImageTags">
    <vt:lpwstr/>
  </property>
</Properties>
</file>