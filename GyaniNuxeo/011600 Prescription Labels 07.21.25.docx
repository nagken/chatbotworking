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78C59" w14:textId="77777777" w:rsidR="00714BA0" w:rsidRPr="00C34414" w:rsidRDefault="00A3425E" w:rsidP="00714BA0">
      <w:pPr>
        <w:pStyle w:val="Heading1"/>
        <w:rPr>
          <w:rFonts w:ascii="Verdana" w:hAnsi="Verdana"/>
          <w:color w:val="auto"/>
          <w:sz w:val="36"/>
          <w:szCs w:val="36"/>
        </w:rPr>
      </w:pPr>
      <w:bookmarkStart w:id="0" w:name="_top"/>
      <w:bookmarkEnd w:id="0"/>
      <w:r>
        <w:rPr>
          <w:rFonts w:ascii="Verdana" w:hAnsi="Verdana"/>
          <w:color w:val="auto"/>
          <w:sz w:val="36"/>
          <w:szCs w:val="36"/>
        </w:rPr>
        <w:t>Prescription</w:t>
      </w:r>
      <w:r w:rsidR="00EF2EF7">
        <w:rPr>
          <w:rFonts w:ascii="Verdana" w:hAnsi="Verdana"/>
          <w:color w:val="auto"/>
          <w:sz w:val="36"/>
          <w:szCs w:val="36"/>
        </w:rPr>
        <w:t xml:space="preserve"> Label</w:t>
      </w:r>
      <w:r w:rsidR="004E7C4E">
        <w:rPr>
          <w:rFonts w:ascii="Verdana" w:hAnsi="Verdana"/>
          <w:color w:val="auto"/>
          <w:sz w:val="36"/>
          <w:szCs w:val="36"/>
        </w:rPr>
        <w:t>s</w:t>
      </w:r>
    </w:p>
    <w:p w14:paraId="49F7C88F" w14:textId="1F32BE2D" w:rsidR="0049425E" w:rsidRDefault="00A27DF9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Style w:val="Hyperlink"/>
          <w:rFonts w:ascii="Verdana" w:hAnsi="Verdana"/>
        </w:rPr>
        <w:fldChar w:fldCharType="begin"/>
      </w:r>
      <w:r>
        <w:rPr>
          <w:rStyle w:val="Hyperlink"/>
          <w:rFonts w:ascii="Verdana" w:hAnsi="Verdana"/>
        </w:rPr>
        <w:instrText xml:space="preserve"> TOC \n \h \z \u \t "Heading 2,1,Heading 3,2" </w:instrText>
      </w:r>
      <w:r>
        <w:rPr>
          <w:rStyle w:val="Hyperlink"/>
          <w:rFonts w:ascii="Verdana" w:hAnsi="Verdana"/>
        </w:rPr>
        <w:fldChar w:fldCharType="separate"/>
      </w:r>
      <w:hyperlink w:anchor="_Toc205207415" w:history="1">
        <w:r w:rsidR="0049425E" w:rsidRPr="000C58F4">
          <w:rPr>
            <w:rStyle w:val="Hyperlink"/>
            <w:rFonts w:ascii="Verdana" w:hAnsi="Verdana"/>
            <w:noProof/>
          </w:rPr>
          <w:t>Prescription Label Features</w:t>
        </w:r>
      </w:hyperlink>
    </w:p>
    <w:p w14:paraId="41D5EA65" w14:textId="0E9223A0" w:rsidR="0049425E" w:rsidRDefault="0049425E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207416" w:history="1">
        <w:r w:rsidRPr="000C58F4">
          <w:rPr>
            <w:rStyle w:val="Hyperlink"/>
            <w:rFonts w:ascii="Verdana" w:hAnsi="Verdana"/>
            <w:noProof/>
          </w:rPr>
          <w:t>Examples of Applied Labels</w:t>
        </w:r>
      </w:hyperlink>
    </w:p>
    <w:p w14:paraId="468DF35E" w14:textId="5ACA78D7" w:rsidR="0049425E" w:rsidRDefault="0049425E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207417" w:history="1">
        <w:r w:rsidRPr="000C58F4">
          <w:rPr>
            <w:rStyle w:val="Hyperlink"/>
            <w:rFonts w:ascii="Verdana" w:hAnsi="Verdana"/>
            <w:noProof/>
          </w:rPr>
          <w:t>Applying the Label Manually</w:t>
        </w:r>
      </w:hyperlink>
    </w:p>
    <w:p w14:paraId="4EBE2C59" w14:textId="78A063D2" w:rsidR="0049425E" w:rsidRDefault="0049425E">
      <w:pPr>
        <w:pStyle w:val="TOC1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5207418" w:history="1">
        <w:r w:rsidRPr="000C58F4">
          <w:rPr>
            <w:rStyle w:val="Hyperlink"/>
            <w:rFonts w:ascii="Verdana" w:hAnsi="Verdana"/>
            <w:noProof/>
          </w:rPr>
          <w:t>Flagging Labels</w:t>
        </w:r>
      </w:hyperlink>
    </w:p>
    <w:p w14:paraId="4868932B" w14:textId="716EA348" w:rsidR="00116907" w:rsidRDefault="00A27DF9" w:rsidP="00116907">
      <w:pPr>
        <w:rPr>
          <w:rStyle w:val="Hyperlink"/>
          <w:rFonts w:ascii="Verdana" w:hAnsi="Verdana"/>
        </w:rPr>
      </w:pPr>
      <w:r>
        <w:rPr>
          <w:rStyle w:val="Hyperlink"/>
          <w:rFonts w:ascii="Verdana" w:hAnsi="Verdana"/>
        </w:rPr>
        <w:fldChar w:fldCharType="end"/>
      </w:r>
    </w:p>
    <w:p w14:paraId="6EE2C544" w14:textId="77777777" w:rsidR="00116907" w:rsidRDefault="00116907" w:rsidP="00116907">
      <w:pPr>
        <w:rPr>
          <w:rStyle w:val="Hyperlink"/>
          <w:rFonts w:ascii="Verdana" w:hAnsi="Verdana"/>
        </w:rPr>
      </w:pPr>
    </w:p>
    <w:p w14:paraId="0CB6AA15" w14:textId="77777777" w:rsidR="008049D0" w:rsidRPr="00425817" w:rsidRDefault="00116907" w:rsidP="00116907">
      <w:pPr>
        <w:rPr>
          <w:rFonts w:ascii="Verdana" w:hAnsi="Verdana"/>
          <w:color w:val="000000"/>
        </w:rPr>
      </w:pPr>
      <w:r w:rsidRPr="00116907">
        <w:rPr>
          <w:rFonts w:ascii="Verdana" w:hAnsi="Verdana"/>
          <w:b/>
          <w:bCs/>
          <w:color w:val="000000"/>
        </w:rPr>
        <w:t>Description:</w:t>
      </w:r>
      <w:r>
        <w:rPr>
          <w:rFonts w:ascii="Verdana" w:hAnsi="Verdana"/>
          <w:color w:val="000000"/>
        </w:rPr>
        <w:t xml:space="preserve">  </w:t>
      </w:r>
      <w:bookmarkStart w:id="1" w:name="OLE_LINK1"/>
      <w:bookmarkStart w:id="2" w:name="OLE_LINK3"/>
      <w:r w:rsidR="008049D0" w:rsidRPr="00425817">
        <w:rPr>
          <w:rFonts w:ascii="Verdana" w:hAnsi="Verdana"/>
          <w:color w:val="000000"/>
        </w:rPr>
        <w:t>CVS</w:t>
      </w:r>
      <w:r w:rsidR="00720D55">
        <w:rPr>
          <w:rFonts w:ascii="Verdana" w:hAnsi="Verdana"/>
          <w:color w:val="000000"/>
        </w:rPr>
        <w:t xml:space="preserve"> </w:t>
      </w:r>
      <w:r w:rsidR="00BD1162">
        <w:rPr>
          <w:rFonts w:ascii="Verdana" w:hAnsi="Verdana"/>
          <w:color w:val="000000"/>
        </w:rPr>
        <w:t>C</w:t>
      </w:r>
      <w:r w:rsidR="00BD1162" w:rsidRPr="00425817">
        <w:rPr>
          <w:rFonts w:ascii="Verdana" w:hAnsi="Verdana"/>
          <w:color w:val="000000"/>
        </w:rPr>
        <w:t>aremark</w:t>
      </w:r>
      <w:r w:rsidR="008049D0" w:rsidRPr="00425817">
        <w:rPr>
          <w:rFonts w:ascii="Verdana" w:hAnsi="Verdana"/>
          <w:color w:val="000000"/>
        </w:rPr>
        <w:t xml:space="preserve"> </w:t>
      </w:r>
      <w:r w:rsidR="00720D55">
        <w:rPr>
          <w:rFonts w:ascii="Verdana" w:hAnsi="Verdana"/>
          <w:color w:val="000000"/>
        </w:rPr>
        <w:t>M</w:t>
      </w:r>
      <w:r w:rsidR="008049D0" w:rsidRPr="00425817">
        <w:rPr>
          <w:rFonts w:ascii="Verdana" w:hAnsi="Verdana"/>
          <w:color w:val="000000"/>
        </w:rPr>
        <w:t xml:space="preserve">ail </w:t>
      </w:r>
      <w:r w:rsidR="00720D55">
        <w:rPr>
          <w:rFonts w:ascii="Verdana" w:hAnsi="Verdana"/>
          <w:color w:val="000000"/>
        </w:rPr>
        <w:t>O</w:t>
      </w:r>
      <w:r w:rsidR="008049D0" w:rsidRPr="00425817">
        <w:rPr>
          <w:rFonts w:ascii="Verdana" w:hAnsi="Verdana"/>
          <w:color w:val="000000"/>
        </w:rPr>
        <w:t xml:space="preserve">rder </w:t>
      </w:r>
      <w:r w:rsidR="00720D55">
        <w:rPr>
          <w:rFonts w:ascii="Verdana" w:hAnsi="Verdana"/>
          <w:color w:val="000000"/>
        </w:rPr>
        <w:t>P</w:t>
      </w:r>
      <w:r w:rsidR="008D4CB0">
        <w:rPr>
          <w:rFonts w:ascii="Verdana" w:hAnsi="Verdana"/>
          <w:color w:val="000000"/>
        </w:rPr>
        <w:t>harmacy utilize</w:t>
      </w:r>
      <w:r w:rsidR="00130C62">
        <w:rPr>
          <w:rFonts w:ascii="Verdana" w:hAnsi="Verdana"/>
          <w:color w:val="000000"/>
        </w:rPr>
        <w:t>s</w:t>
      </w:r>
      <w:r w:rsidR="008D4CB0">
        <w:rPr>
          <w:rFonts w:ascii="Verdana" w:hAnsi="Verdana"/>
          <w:color w:val="000000"/>
        </w:rPr>
        <w:t xml:space="preserve"> </w:t>
      </w:r>
      <w:r w:rsidR="005E48F2">
        <w:rPr>
          <w:rFonts w:ascii="Verdana" w:hAnsi="Verdana"/>
          <w:color w:val="000000"/>
        </w:rPr>
        <w:t xml:space="preserve">several </w:t>
      </w:r>
      <w:r w:rsidR="00130C62">
        <w:rPr>
          <w:rFonts w:ascii="Verdana" w:hAnsi="Verdana"/>
          <w:color w:val="000000"/>
        </w:rPr>
        <w:t xml:space="preserve">sizes of </w:t>
      </w:r>
      <w:r w:rsidR="008049D0" w:rsidRPr="00425817">
        <w:rPr>
          <w:rFonts w:ascii="Verdana" w:hAnsi="Verdana"/>
          <w:color w:val="000000"/>
        </w:rPr>
        <w:t>prescription labels</w:t>
      </w:r>
      <w:r w:rsidR="008D4CB0">
        <w:rPr>
          <w:rFonts w:ascii="Verdana" w:hAnsi="Verdana"/>
          <w:color w:val="000000"/>
        </w:rPr>
        <w:t xml:space="preserve"> depending how the medication is dispensed.  All labels</w:t>
      </w:r>
      <w:r w:rsidR="008049D0" w:rsidRPr="00425817">
        <w:rPr>
          <w:rFonts w:ascii="Verdana" w:hAnsi="Verdana"/>
          <w:color w:val="000000"/>
        </w:rPr>
        <w:t xml:space="preserve"> include </w:t>
      </w:r>
      <w:r w:rsidR="008D4CB0">
        <w:rPr>
          <w:rFonts w:ascii="Verdana" w:hAnsi="Verdana"/>
          <w:color w:val="000000"/>
        </w:rPr>
        <w:t xml:space="preserve">a </w:t>
      </w:r>
      <w:r w:rsidR="008049D0" w:rsidRPr="00425817">
        <w:rPr>
          <w:rFonts w:ascii="Verdana" w:hAnsi="Verdana"/>
          <w:color w:val="000000"/>
        </w:rPr>
        <w:t xml:space="preserve">2-D barcodes instead of the traditional barcodes. </w:t>
      </w:r>
      <w:bookmarkEnd w:id="1"/>
      <w:bookmarkEnd w:id="2"/>
    </w:p>
    <w:p w14:paraId="56A79C27" w14:textId="77777777" w:rsidR="008049D0" w:rsidRPr="00425817" w:rsidRDefault="008049D0" w:rsidP="008049D0">
      <w:pPr>
        <w:rPr>
          <w:rFonts w:ascii="Verdana" w:hAnsi="Verdana"/>
          <w:color w:val="000000"/>
        </w:rPr>
      </w:pPr>
    </w:p>
    <w:p w14:paraId="771E6AAB" w14:textId="77777777" w:rsidR="008D4CB0" w:rsidRDefault="008D4CB0" w:rsidP="008D4CB0">
      <w:pPr>
        <w:jc w:val="right"/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8D4CB0" w:rsidRPr="000E3D15" w14:paraId="420DBE0B" w14:textId="77777777" w:rsidTr="00B302B2">
        <w:tc>
          <w:tcPr>
            <w:tcW w:w="5000" w:type="pct"/>
            <w:shd w:val="clear" w:color="auto" w:fill="C0C0C0"/>
          </w:tcPr>
          <w:p w14:paraId="64EF0E8A" w14:textId="77777777" w:rsidR="008D4CB0" w:rsidRPr="000E3D15" w:rsidRDefault="008D4CB0" w:rsidP="00373939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3" w:name="_Toc205207415"/>
            <w:r w:rsidRPr="000E3D15">
              <w:rPr>
                <w:rFonts w:ascii="Verdana" w:hAnsi="Verdana"/>
                <w:i w:val="0"/>
                <w:iCs w:val="0"/>
              </w:rPr>
              <w:t>Prescription Label Features</w:t>
            </w:r>
            <w:bookmarkEnd w:id="3"/>
          </w:p>
        </w:tc>
      </w:tr>
    </w:tbl>
    <w:p w14:paraId="43FC4B60" w14:textId="77777777" w:rsidR="00484AAA" w:rsidRDefault="00484AAA" w:rsidP="00B302B2">
      <w:pPr>
        <w:rPr>
          <w:rFonts w:ascii="Verdana" w:hAnsi="Verdana"/>
          <w:b/>
          <w:color w:val="000000"/>
        </w:rPr>
      </w:pPr>
    </w:p>
    <w:p w14:paraId="244073C8" w14:textId="40E470B3" w:rsidR="00B302B2" w:rsidRDefault="00EF783A" w:rsidP="00B302B2">
      <w:pPr>
        <w:rPr>
          <w:rFonts w:ascii="Verdana" w:hAnsi="Verdana"/>
          <w:color w:val="00000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B8C8C6C" wp14:editId="66D40111">
            <wp:extent cx="374650" cy="279400"/>
            <wp:effectExtent l="0" t="0" r="0" b="0"/>
            <wp:docPr id="4" name="Picture 1" descr="Importan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portant Ic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2B2">
        <w:rPr>
          <w:rFonts w:ascii="Verdana" w:hAnsi="Verdana"/>
          <w:b/>
          <w:color w:val="000000"/>
        </w:rPr>
        <w:t>Existing and future barcodes are for internal use only.</w:t>
      </w:r>
      <w:r w:rsidR="00B302B2">
        <w:rPr>
          <w:rFonts w:ascii="Verdana" w:hAnsi="Verdana"/>
          <w:color w:val="000000"/>
        </w:rPr>
        <w:t xml:space="preserve"> If scanned/decoded with a code reader smart phone app, these barcodes provide a unique internal reference number. The barcode does not include the prescription number and is of no use to Customer Care, the IVR or on Caremark.com.  </w:t>
      </w:r>
    </w:p>
    <w:p w14:paraId="57A67395" w14:textId="77777777" w:rsidR="00F80ACC" w:rsidRDefault="00F80ACC" w:rsidP="00F80ACC">
      <w:pPr>
        <w:rPr>
          <w:rFonts w:ascii="Verdana" w:hAnsi="Verdana"/>
          <w:b/>
          <w:color w:val="000000"/>
        </w:rPr>
      </w:pPr>
    </w:p>
    <w:p w14:paraId="27ACF040" w14:textId="77777777" w:rsidR="00F80ACC" w:rsidRDefault="00F80ACC" w:rsidP="00F80ACC">
      <w:pPr>
        <w:rPr>
          <w:rFonts w:ascii="Verdana" w:hAnsi="Verdana"/>
          <w:color w:val="000000"/>
        </w:rPr>
      </w:pPr>
      <w:r w:rsidRPr="00F80ACC">
        <w:rPr>
          <w:rFonts w:ascii="Verdana" w:hAnsi="Verdana"/>
          <w:color w:val="000000"/>
        </w:rPr>
        <w:t xml:space="preserve">Due </w:t>
      </w:r>
      <w:r w:rsidRPr="00876BC3">
        <w:rPr>
          <w:rFonts w:ascii="Verdana" w:hAnsi="Verdana"/>
          <w:color w:val="000000"/>
        </w:rPr>
        <w:t xml:space="preserve">to state regulations, certain labels may appear </w:t>
      </w:r>
      <w:r>
        <w:rPr>
          <w:rFonts w:ascii="Verdana" w:hAnsi="Verdana"/>
          <w:color w:val="000000"/>
        </w:rPr>
        <w:t xml:space="preserve">slightly </w:t>
      </w:r>
      <w:r w:rsidRPr="00876BC3">
        <w:rPr>
          <w:rFonts w:ascii="Verdana" w:hAnsi="Verdana"/>
          <w:color w:val="000000"/>
        </w:rPr>
        <w:t>different</w:t>
      </w:r>
      <w:r>
        <w:rPr>
          <w:rFonts w:ascii="Verdana" w:hAnsi="Verdana"/>
          <w:color w:val="000000"/>
        </w:rPr>
        <w:t xml:space="preserve"> then below. There are 5.25” and 6” sized labels.</w:t>
      </w:r>
    </w:p>
    <w:p w14:paraId="308987EA" w14:textId="77777777" w:rsidR="007C7A17" w:rsidRDefault="007C7A17" w:rsidP="008D4CB0">
      <w:pPr>
        <w:rPr>
          <w:rFonts w:ascii="Verdana" w:hAnsi="Verdana"/>
        </w:rPr>
      </w:pPr>
    </w:p>
    <w:p w14:paraId="272FEC7C" w14:textId="77777777" w:rsidR="00D27826" w:rsidRDefault="007C7A17" w:rsidP="008D4CB0">
      <w:pPr>
        <w:rPr>
          <w:rFonts w:ascii="Verdana" w:hAnsi="Verdana"/>
        </w:rPr>
      </w:pPr>
      <w:r>
        <w:rPr>
          <w:rFonts w:ascii="Verdana" w:hAnsi="Verdana"/>
        </w:rPr>
        <w:t>T</w:t>
      </w:r>
      <w:r w:rsidR="00D27826">
        <w:rPr>
          <w:rFonts w:ascii="Verdana" w:hAnsi="Verdana"/>
        </w:rPr>
        <w:t xml:space="preserve">he </w:t>
      </w:r>
      <w:r w:rsidR="00834996">
        <w:rPr>
          <w:rFonts w:ascii="Verdana" w:hAnsi="Verdana"/>
        </w:rPr>
        <w:t>l</w:t>
      </w:r>
      <w:r w:rsidR="00D27826">
        <w:rPr>
          <w:rFonts w:ascii="Verdana" w:hAnsi="Verdana"/>
        </w:rPr>
        <w:t xml:space="preserve">abels </w:t>
      </w:r>
      <w:r w:rsidR="00834996">
        <w:rPr>
          <w:rFonts w:ascii="Verdana" w:hAnsi="Verdana"/>
        </w:rPr>
        <w:t>features are</w:t>
      </w:r>
      <w:r w:rsidR="00D27826">
        <w:rPr>
          <w:rFonts w:ascii="Verdana" w:hAnsi="Verdana"/>
        </w:rPr>
        <w:t xml:space="preserve"> </w:t>
      </w:r>
      <w:r w:rsidR="00834996">
        <w:rPr>
          <w:rFonts w:ascii="Verdana" w:hAnsi="Verdana"/>
        </w:rPr>
        <w:t>shown</w:t>
      </w:r>
      <w:r w:rsidR="00E3343B">
        <w:rPr>
          <w:rFonts w:ascii="Verdana" w:hAnsi="Verdana"/>
        </w:rPr>
        <w:t xml:space="preserve"> for each facility</w:t>
      </w:r>
      <w:r w:rsidR="00834996">
        <w:rPr>
          <w:rFonts w:ascii="Verdana" w:hAnsi="Verdana"/>
        </w:rPr>
        <w:t xml:space="preserve"> below: </w:t>
      </w:r>
    </w:p>
    <w:p w14:paraId="749007AB" w14:textId="77777777" w:rsidR="006260DD" w:rsidRDefault="006260DD" w:rsidP="008D4CB0">
      <w:pPr>
        <w:rPr>
          <w:rFonts w:ascii="Verdana" w:hAnsi="Verdana"/>
        </w:rPr>
      </w:pPr>
    </w:p>
    <w:p w14:paraId="548314EB" w14:textId="77777777" w:rsidR="006260DD" w:rsidRDefault="006260DD" w:rsidP="006260DD">
      <w:pPr>
        <w:jc w:val="center"/>
        <w:rPr>
          <w:rFonts w:ascii="Verdana" w:hAnsi="Verdana"/>
          <w:b/>
        </w:rPr>
      </w:pPr>
      <w:r w:rsidRPr="006260DD">
        <w:rPr>
          <w:rFonts w:ascii="Verdana" w:hAnsi="Verdana"/>
          <w:b/>
        </w:rPr>
        <w:t>WBP</w:t>
      </w:r>
      <w:r>
        <w:rPr>
          <w:rFonts w:ascii="Verdana" w:hAnsi="Verdana"/>
          <w:b/>
        </w:rPr>
        <w:t>:</w:t>
      </w:r>
    </w:p>
    <w:p w14:paraId="43C6677E" w14:textId="77777777" w:rsidR="006260DD" w:rsidRDefault="006260DD" w:rsidP="008D4CB0">
      <w:pPr>
        <w:rPr>
          <w:rFonts w:ascii="Verdana" w:hAnsi="Verdana"/>
        </w:rPr>
      </w:pPr>
    </w:p>
    <w:p w14:paraId="2D7D2ABC" w14:textId="4259656C" w:rsidR="00F80ACC" w:rsidRDefault="00EF783A" w:rsidP="00456FCF">
      <w:pPr>
        <w:jc w:val="center"/>
        <w:rPr>
          <w:rFonts w:ascii="Verdana" w:hAnsi="Verdana"/>
          <w:color w:val="000000"/>
        </w:rPr>
      </w:pPr>
      <w:r>
        <w:rPr>
          <w:noProof/>
        </w:rPr>
        <w:lastRenderedPageBreak/>
        <w:drawing>
          <wp:inline distT="0" distB="0" distL="0" distR="0" wp14:anchorId="49F3CF32" wp14:editId="57BE80A0">
            <wp:extent cx="5676900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3F98" w14:textId="77777777" w:rsidR="00F80ACC" w:rsidRDefault="00F80ACC" w:rsidP="00D27826">
      <w:pPr>
        <w:rPr>
          <w:rFonts w:ascii="Verdana" w:hAnsi="Verdana"/>
          <w:color w:val="000000"/>
        </w:rPr>
      </w:pPr>
    </w:p>
    <w:p w14:paraId="03DD8722" w14:textId="77777777" w:rsidR="006260DD" w:rsidRDefault="006260DD" w:rsidP="006260DD">
      <w:pPr>
        <w:jc w:val="center"/>
        <w:rPr>
          <w:rFonts w:ascii="Verdana" w:hAnsi="Verdana"/>
          <w:b/>
          <w:color w:val="000000"/>
        </w:rPr>
      </w:pPr>
      <w:r>
        <w:rPr>
          <w:rFonts w:ascii="Verdana" w:hAnsi="Verdana"/>
          <w:b/>
          <w:color w:val="000000"/>
        </w:rPr>
        <w:t>CHI:</w:t>
      </w:r>
    </w:p>
    <w:p w14:paraId="6495DFD1" w14:textId="77777777" w:rsidR="006260DD" w:rsidRDefault="006260DD" w:rsidP="006260DD">
      <w:pPr>
        <w:jc w:val="center"/>
        <w:rPr>
          <w:rFonts w:ascii="Verdana" w:hAnsi="Verdana"/>
          <w:b/>
          <w:color w:val="000000"/>
        </w:rPr>
      </w:pPr>
    </w:p>
    <w:p w14:paraId="64B8452B" w14:textId="61BA40A5" w:rsidR="006260DD" w:rsidRDefault="00EF783A" w:rsidP="006260DD">
      <w:pPr>
        <w:jc w:val="center"/>
        <w:rPr>
          <w:rFonts w:ascii="Verdana" w:hAnsi="Verdana"/>
          <w:b/>
          <w:color w:val="000000"/>
        </w:rPr>
      </w:pPr>
      <w:r>
        <w:rPr>
          <w:noProof/>
        </w:rPr>
        <w:drawing>
          <wp:inline distT="0" distB="0" distL="0" distR="0" wp14:anchorId="29608157" wp14:editId="14F6F8FA">
            <wp:extent cx="554355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6036" w14:textId="77777777" w:rsidR="006260DD" w:rsidRDefault="006260DD" w:rsidP="006260DD">
      <w:pPr>
        <w:jc w:val="center"/>
        <w:rPr>
          <w:rFonts w:ascii="Verdana" w:hAnsi="Verdana"/>
          <w:b/>
          <w:color w:val="000000"/>
        </w:rPr>
      </w:pPr>
    </w:p>
    <w:p w14:paraId="6971A612" w14:textId="77777777" w:rsidR="008D4CB0" w:rsidRPr="00130C62" w:rsidRDefault="00200A7E" w:rsidP="008D4CB0">
      <w:pPr>
        <w:rPr>
          <w:rFonts w:ascii="Verdana" w:hAnsi="Verdana"/>
          <w:b/>
        </w:rPr>
      </w:pPr>
      <w:r w:rsidRPr="00130C62">
        <w:rPr>
          <w:rFonts w:ascii="Verdana" w:hAnsi="Verdana"/>
          <w:b/>
        </w:rPr>
        <w:t>Parts of</w:t>
      </w:r>
      <w:r w:rsidR="00130C62">
        <w:rPr>
          <w:rFonts w:ascii="Verdana" w:hAnsi="Verdana"/>
          <w:b/>
        </w:rPr>
        <w:t xml:space="preserve"> the</w:t>
      </w:r>
      <w:r w:rsidRPr="00130C62">
        <w:rPr>
          <w:rFonts w:ascii="Verdana" w:hAnsi="Verdana"/>
          <w:b/>
        </w:rPr>
        <w:t xml:space="preserve"> Rx Label</w:t>
      </w:r>
      <w:r w:rsidR="008D4CB0" w:rsidRPr="00130C62">
        <w:rPr>
          <w:rFonts w:ascii="Verdana" w:hAnsi="Verdana"/>
          <w:b/>
        </w:rPr>
        <w:t>:</w:t>
      </w:r>
    </w:p>
    <w:p w14:paraId="47FCF20E" w14:textId="77777777" w:rsidR="00E3343B" w:rsidRDefault="00E3343B" w:rsidP="008D4CB0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1"/>
        <w:gridCol w:w="11699"/>
      </w:tblGrid>
      <w:tr w:rsidR="008C47D5" w:rsidRPr="000E3D15" w14:paraId="64DF4791" w14:textId="77777777" w:rsidTr="00D81F41">
        <w:tc>
          <w:tcPr>
            <w:tcW w:w="448" w:type="pct"/>
            <w:shd w:val="clear" w:color="auto" w:fill="E6E6E6"/>
          </w:tcPr>
          <w:p w14:paraId="4DDEE40B" w14:textId="77777777" w:rsidR="008C47D5" w:rsidRPr="009F7378" w:rsidRDefault="008C47D5" w:rsidP="008C47D5">
            <w:pPr>
              <w:jc w:val="center"/>
              <w:rPr>
                <w:rFonts w:ascii="Verdana" w:hAnsi="Verdana"/>
                <w:b/>
              </w:rPr>
            </w:pPr>
            <w:r w:rsidRPr="009F7378">
              <w:rPr>
                <w:rFonts w:ascii="Verdana" w:hAnsi="Verdana"/>
                <w:b/>
              </w:rPr>
              <w:lastRenderedPageBreak/>
              <w:t>Feature</w:t>
            </w:r>
          </w:p>
        </w:tc>
        <w:tc>
          <w:tcPr>
            <w:tcW w:w="4552" w:type="pct"/>
            <w:shd w:val="clear" w:color="auto" w:fill="E6E6E6"/>
          </w:tcPr>
          <w:p w14:paraId="7ADF557B" w14:textId="77777777" w:rsidR="008C47D5" w:rsidRPr="009F7378" w:rsidRDefault="008C47D5" w:rsidP="008C47D5">
            <w:pPr>
              <w:jc w:val="center"/>
              <w:rPr>
                <w:rFonts w:ascii="Verdana" w:hAnsi="Verdana"/>
                <w:b/>
              </w:rPr>
            </w:pPr>
            <w:r w:rsidRPr="009F7378">
              <w:rPr>
                <w:rFonts w:ascii="Verdana" w:hAnsi="Verdana"/>
                <w:b/>
              </w:rPr>
              <w:t>Description</w:t>
            </w:r>
          </w:p>
        </w:tc>
      </w:tr>
      <w:tr w:rsidR="008C47D5" w:rsidRPr="000E3D15" w14:paraId="29EB7A11" w14:textId="77777777" w:rsidTr="00D81F41">
        <w:trPr>
          <w:trHeight w:val="90"/>
        </w:trPr>
        <w:tc>
          <w:tcPr>
            <w:tcW w:w="448" w:type="pct"/>
          </w:tcPr>
          <w:p w14:paraId="64C9777D" w14:textId="77777777" w:rsidR="008C47D5" w:rsidRPr="009F7378" w:rsidRDefault="008C47D5" w:rsidP="008C47D5">
            <w:pPr>
              <w:jc w:val="center"/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1</w:t>
            </w:r>
          </w:p>
        </w:tc>
        <w:tc>
          <w:tcPr>
            <w:tcW w:w="4552" w:type="pct"/>
          </w:tcPr>
          <w:p w14:paraId="1FF9F33E" w14:textId="77777777" w:rsidR="008C47D5" w:rsidRDefault="008C47D5" w:rsidP="00D94613">
            <w:pPr>
              <w:tabs>
                <w:tab w:val="num" w:pos="2160"/>
              </w:tabs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Patient Information</w:t>
            </w:r>
            <w:r w:rsidR="00FC63B4" w:rsidRPr="006260DD">
              <w:rPr>
                <w:rFonts w:ascii="Verdana" w:hAnsi="Verdana"/>
                <w:b/>
              </w:rPr>
              <w:t>:</w:t>
            </w:r>
            <w:r w:rsidRPr="009F7378">
              <w:rPr>
                <w:rFonts w:ascii="Verdana" w:hAnsi="Verdana"/>
              </w:rPr>
              <w:t xml:space="preserve"> </w:t>
            </w:r>
            <w:r w:rsidR="006260DD">
              <w:rPr>
                <w:rFonts w:ascii="Verdana" w:hAnsi="Verdana"/>
              </w:rPr>
              <w:t xml:space="preserve"> </w:t>
            </w:r>
            <w:r w:rsidRPr="009F7378">
              <w:rPr>
                <w:rFonts w:ascii="Verdana" w:hAnsi="Verdana"/>
              </w:rPr>
              <w:t xml:space="preserve">Name of the patient </w:t>
            </w:r>
            <w:r w:rsidR="006260DD">
              <w:rPr>
                <w:rFonts w:ascii="Verdana" w:hAnsi="Verdana"/>
              </w:rPr>
              <w:t xml:space="preserve">who </w:t>
            </w:r>
            <w:r w:rsidRPr="009F7378">
              <w:rPr>
                <w:rFonts w:ascii="Verdana" w:hAnsi="Verdana"/>
              </w:rPr>
              <w:t>the medication is for</w:t>
            </w:r>
            <w:r w:rsidR="00930F29">
              <w:rPr>
                <w:rFonts w:ascii="Verdana" w:hAnsi="Verdana"/>
              </w:rPr>
              <w:t>.</w:t>
            </w:r>
          </w:p>
          <w:p w14:paraId="52F55C87" w14:textId="77777777" w:rsidR="006260DD" w:rsidRPr="009F7378" w:rsidRDefault="006260DD" w:rsidP="00D94613">
            <w:pPr>
              <w:tabs>
                <w:tab w:val="num" w:pos="2160"/>
              </w:tabs>
              <w:rPr>
                <w:rFonts w:ascii="Verdana" w:hAnsi="Verdana"/>
              </w:rPr>
            </w:pPr>
          </w:p>
        </w:tc>
      </w:tr>
      <w:tr w:rsidR="008C47D5" w:rsidRPr="000E3D15" w14:paraId="7C86E6B3" w14:textId="77777777" w:rsidTr="00D81F41">
        <w:trPr>
          <w:trHeight w:val="69"/>
        </w:trPr>
        <w:tc>
          <w:tcPr>
            <w:tcW w:w="448" w:type="pct"/>
          </w:tcPr>
          <w:p w14:paraId="49B69B8B" w14:textId="77777777" w:rsidR="008C47D5" w:rsidRPr="009F7378" w:rsidRDefault="008C47D5" w:rsidP="008C47D5">
            <w:pPr>
              <w:jc w:val="center"/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2</w:t>
            </w:r>
          </w:p>
        </w:tc>
        <w:tc>
          <w:tcPr>
            <w:tcW w:w="4552" w:type="pct"/>
          </w:tcPr>
          <w:p w14:paraId="7D79F444" w14:textId="77777777" w:rsidR="008C47D5" w:rsidRDefault="008C47D5" w:rsidP="00D94613">
            <w:pPr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Prescription Number</w:t>
            </w:r>
            <w:r w:rsidR="00FC63B4" w:rsidRPr="006260DD">
              <w:rPr>
                <w:rFonts w:ascii="Verdana" w:hAnsi="Verdana"/>
                <w:b/>
              </w:rPr>
              <w:t>:</w:t>
            </w:r>
            <w:r w:rsidRPr="009F7378">
              <w:rPr>
                <w:rFonts w:ascii="Verdana" w:hAnsi="Verdana"/>
              </w:rPr>
              <w:t xml:space="preserve"> </w:t>
            </w:r>
            <w:r w:rsidR="006260DD">
              <w:rPr>
                <w:rFonts w:ascii="Verdana" w:hAnsi="Verdana"/>
              </w:rPr>
              <w:t xml:space="preserve"> </w:t>
            </w:r>
            <w:r w:rsidRPr="009F7378">
              <w:rPr>
                <w:rFonts w:ascii="Verdana" w:hAnsi="Verdana"/>
              </w:rPr>
              <w:t>The patient’s prescription number</w:t>
            </w:r>
            <w:r w:rsidR="00930F29">
              <w:rPr>
                <w:rFonts w:ascii="Verdana" w:hAnsi="Verdana"/>
              </w:rPr>
              <w:t>.</w:t>
            </w:r>
          </w:p>
          <w:p w14:paraId="4A9CCD90" w14:textId="77777777" w:rsidR="006260DD" w:rsidRPr="009F7378" w:rsidRDefault="006260DD" w:rsidP="00D94613">
            <w:pPr>
              <w:rPr>
                <w:rFonts w:ascii="Verdana" w:hAnsi="Verdana"/>
              </w:rPr>
            </w:pPr>
          </w:p>
        </w:tc>
      </w:tr>
      <w:tr w:rsidR="008C47D5" w:rsidRPr="000E3D15" w14:paraId="0A12AA54" w14:textId="77777777" w:rsidTr="00D81F41">
        <w:trPr>
          <w:trHeight w:val="69"/>
        </w:trPr>
        <w:tc>
          <w:tcPr>
            <w:tcW w:w="448" w:type="pct"/>
          </w:tcPr>
          <w:p w14:paraId="5E4D559D" w14:textId="77777777" w:rsidR="008C47D5" w:rsidRPr="009F7378" w:rsidRDefault="008C47D5" w:rsidP="008C47D5">
            <w:pPr>
              <w:jc w:val="center"/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3</w:t>
            </w:r>
          </w:p>
        </w:tc>
        <w:tc>
          <w:tcPr>
            <w:tcW w:w="4552" w:type="pct"/>
          </w:tcPr>
          <w:p w14:paraId="57DA5A26" w14:textId="77777777" w:rsidR="008C47D5" w:rsidRDefault="008C47D5" w:rsidP="00D94613">
            <w:pPr>
              <w:rPr>
                <w:rFonts w:ascii="Verdana" w:hAnsi="Verdana"/>
                <w:b/>
              </w:rPr>
            </w:pPr>
            <w:r w:rsidRPr="009F7378">
              <w:rPr>
                <w:rFonts w:ascii="Verdana" w:hAnsi="Verdana"/>
                <w:b/>
              </w:rPr>
              <w:t>Rx Information</w:t>
            </w:r>
            <w:r w:rsidR="00FC63B4" w:rsidRPr="006260DD">
              <w:rPr>
                <w:rFonts w:ascii="Verdana" w:hAnsi="Verdana"/>
                <w:b/>
              </w:rPr>
              <w:t>:</w:t>
            </w:r>
            <w:r w:rsidR="00FC63B4">
              <w:rPr>
                <w:rFonts w:ascii="Verdana" w:hAnsi="Verdana"/>
              </w:rPr>
              <w:t xml:space="preserve"> </w:t>
            </w:r>
            <w:r w:rsidR="006260DD">
              <w:rPr>
                <w:rFonts w:ascii="Verdana" w:hAnsi="Verdana"/>
              </w:rPr>
              <w:t xml:space="preserve"> </w:t>
            </w:r>
            <w:r w:rsidRPr="009F7378">
              <w:rPr>
                <w:rFonts w:ascii="Verdana" w:hAnsi="Verdana"/>
              </w:rPr>
              <w:t>The name and strength of the medication</w:t>
            </w:r>
            <w:r w:rsidR="00930F29">
              <w:rPr>
                <w:rFonts w:ascii="Verdana" w:hAnsi="Verdana"/>
              </w:rPr>
              <w:t>.</w:t>
            </w:r>
            <w:r w:rsidRPr="009F7378">
              <w:rPr>
                <w:rFonts w:ascii="Verdana" w:hAnsi="Verdana"/>
                <w:b/>
              </w:rPr>
              <w:t xml:space="preserve"> </w:t>
            </w:r>
          </w:p>
          <w:p w14:paraId="6EC15625" w14:textId="77777777" w:rsidR="006260DD" w:rsidRPr="009F7378" w:rsidRDefault="006260DD" w:rsidP="00D94613">
            <w:pPr>
              <w:rPr>
                <w:rFonts w:ascii="Verdana" w:hAnsi="Verdana"/>
              </w:rPr>
            </w:pPr>
          </w:p>
        </w:tc>
      </w:tr>
      <w:tr w:rsidR="008C47D5" w:rsidRPr="000E3D15" w14:paraId="1898F95F" w14:textId="77777777" w:rsidTr="00D81F41">
        <w:trPr>
          <w:trHeight w:val="69"/>
        </w:trPr>
        <w:tc>
          <w:tcPr>
            <w:tcW w:w="448" w:type="pct"/>
          </w:tcPr>
          <w:p w14:paraId="091D06C0" w14:textId="77777777" w:rsidR="008C47D5" w:rsidRPr="009F7378" w:rsidRDefault="00456FCF" w:rsidP="008C47D5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4</w:t>
            </w:r>
          </w:p>
        </w:tc>
        <w:tc>
          <w:tcPr>
            <w:tcW w:w="4552" w:type="pct"/>
          </w:tcPr>
          <w:p w14:paraId="3998AA00" w14:textId="77777777" w:rsidR="008C47D5" w:rsidRDefault="008C47D5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Directions</w:t>
            </w:r>
            <w:r w:rsidR="00FC63B4" w:rsidRPr="006260DD">
              <w:rPr>
                <w:rFonts w:ascii="Verdana" w:hAnsi="Verdana"/>
                <w:b/>
              </w:rPr>
              <w:t>:</w:t>
            </w:r>
            <w:r w:rsidRPr="009F7378">
              <w:rPr>
                <w:rFonts w:ascii="Verdana" w:hAnsi="Verdana"/>
              </w:rPr>
              <w:t xml:space="preserve"> </w:t>
            </w:r>
            <w:r w:rsidR="006260DD">
              <w:rPr>
                <w:rFonts w:ascii="Verdana" w:hAnsi="Verdana"/>
              </w:rPr>
              <w:t xml:space="preserve"> </w:t>
            </w:r>
            <w:r w:rsidRPr="009F7378">
              <w:rPr>
                <w:rFonts w:ascii="Verdana" w:hAnsi="Verdana"/>
              </w:rPr>
              <w:t>This is the way the member is prescribed by the Doctor to take the medication.</w:t>
            </w:r>
          </w:p>
          <w:p w14:paraId="30BE88F5" w14:textId="77777777" w:rsidR="006260DD" w:rsidRPr="009F7378" w:rsidRDefault="006260DD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</w:p>
        </w:tc>
      </w:tr>
      <w:tr w:rsidR="00456FCF" w:rsidRPr="000E3D15" w14:paraId="36BC42B3" w14:textId="77777777" w:rsidTr="00D81F41">
        <w:trPr>
          <w:trHeight w:val="69"/>
        </w:trPr>
        <w:tc>
          <w:tcPr>
            <w:tcW w:w="448" w:type="pct"/>
          </w:tcPr>
          <w:p w14:paraId="3FA3673C" w14:textId="77777777" w:rsidR="00456FCF" w:rsidRPr="009F7378" w:rsidRDefault="00456FCF" w:rsidP="00456FCF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5</w:t>
            </w:r>
          </w:p>
        </w:tc>
        <w:tc>
          <w:tcPr>
            <w:tcW w:w="4552" w:type="pct"/>
          </w:tcPr>
          <w:p w14:paraId="7ABC4BB3" w14:textId="77777777" w:rsidR="00456FCF" w:rsidRDefault="00456FCF" w:rsidP="00456FCF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 xml:space="preserve">Vertical:  </w:t>
            </w:r>
            <w:r w:rsidRPr="006260DD">
              <w:rPr>
                <w:rFonts w:ascii="Verdana" w:hAnsi="Verdana"/>
              </w:rPr>
              <w:t>Contains the</w:t>
            </w:r>
            <w:r>
              <w:rPr>
                <w:rFonts w:ascii="Verdana" w:hAnsi="Verdana"/>
                <w:b/>
              </w:rPr>
              <w:t xml:space="preserve"> </w:t>
            </w:r>
            <w:r w:rsidRPr="006260DD">
              <w:rPr>
                <w:rFonts w:ascii="Verdana" w:hAnsi="Verdana"/>
              </w:rPr>
              <w:t xml:space="preserve">Vial </w:t>
            </w:r>
            <w:r w:rsidR="005E48F2">
              <w:rPr>
                <w:rFonts w:ascii="Verdana" w:hAnsi="Verdana"/>
              </w:rPr>
              <w:t>bar</w:t>
            </w:r>
            <w:r w:rsidRPr="006260DD">
              <w:rPr>
                <w:rFonts w:ascii="Verdana" w:hAnsi="Verdana"/>
              </w:rPr>
              <w:t>code</w:t>
            </w:r>
            <w:r>
              <w:rPr>
                <w:rFonts w:ascii="Verdana" w:hAnsi="Verdana"/>
              </w:rPr>
              <w:t xml:space="preserve"> and </w:t>
            </w:r>
            <w:r w:rsidRPr="006260DD">
              <w:rPr>
                <w:rFonts w:ascii="Verdana" w:hAnsi="Verdana"/>
              </w:rPr>
              <w:t>drug location. Is</w:t>
            </w:r>
            <w:r>
              <w:rPr>
                <w:rFonts w:ascii="Verdana" w:hAnsi="Verdana"/>
                <w:b/>
              </w:rPr>
              <w:t xml:space="preserve"> </w:t>
            </w:r>
            <w:r>
              <w:rPr>
                <w:rFonts w:ascii="Verdana" w:hAnsi="Verdana"/>
              </w:rPr>
              <w:t xml:space="preserve">Printed along far left-hand </w:t>
            </w:r>
            <w:r w:rsidRPr="00D94613">
              <w:rPr>
                <w:rFonts w:ascii="Verdana" w:hAnsi="Verdana"/>
              </w:rPr>
              <w:t>side of the label</w:t>
            </w:r>
            <w:r>
              <w:rPr>
                <w:rFonts w:ascii="Verdana" w:hAnsi="Verdana"/>
              </w:rPr>
              <w:t>.</w:t>
            </w:r>
          </w:p>
          <w:p w14:paraId="24B1093E" w14:textId="77777777" w:rsidR="00456FCF" w:rsidRPr="009F7378" w:rsidRDefault="00456FCF" w:rsidP="00456FCF">
            <w:pPr>
              <w:tabs>
                <w:tab w:val="num" w:pos="720"/>
                <w:tab w:val="num" w:pos="1440"/>
              </w:tabs>
              <w:rPr>
                <w:rFonts w:ascii="Verdana" w:hAnsi="Verdana"/>
                <w:b/>
              </w:rPr>
            </w:pPr>
          </w:p>
        </w:tc>
      </w:tr>
      <w:tr w:rsidR="008C47D5" w:rsidRPr="000E3D15" w14:paraId="547B8417" w14:textId="77777777" w:rsidTr="00D81F41">
        <w:trPr>
          <w:trHeight w:val="69"/>
        </w:trPr>
        <w:tc>
          <w:tcPr>
            <w:tcW w:w="448" w:type="pct"/>
          </w:tcPr>
          <w:p w14:paraId="6F57A930" w14:textId="77777777" w:rsidR="008C47D5" w:rsidRPr="009F7378" w:rsidRDefault="008C47D5" w:rsidP="008C47D5">
            <w:pPr>
              <w:jc w:val="center"/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6</w:t>
            </w:r>
          </w:p>
        </w:tc>
        <w:tc>
          <w:tcPr>
            <w:tcW w:w="4552" w:type="pct"/>
          </w:tcPr>
          <w:p w14:paraId="11028050" w14:textId="77777777" w:rsidR="008C47D5" w:rsidRDefault="008C47D5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Home Delivery Information</w:t>
            </w:r>
            <w:r w:rsidR="00FC63B4">
              <w:rPr>
                <w:rFonts w:ascii="Verdana" w:hAnsi="Verdana"/>
                <w:b/>
              </w:rPr>
              <w:t>:</w:t>
            </w:r>
            <w:r w:rsidRPr="009F7378">
              <w:rPr>
                <w:rFonts w:ascii="Verdana" w:hAnsi="Verdana"/>
              </w:rPr>
              <w:t xml:space="preserve"> </w:t>
            </w:r>
            <w:r w:rsidR="006260DD">
              <w:rPr>
                <w:rFonts w:ascii="Verdana" w:hAnsi="Verdana"/>
              </w:rPr>
              <w:t xml:space="preserve"> </w:t>
            </w:r>
            <w:r w:rsidRPr="009F7378">
              <w:rPr>
                <w:rFonts w:ascii="Verdana" w:hAnsi="Verdana"/>
              </w:rPr>
              <w:t>The address of the member’s Mail Order Delivery (MOD) office</w:t>
            </w:r>
            <w:r w:rsidR="00373939">
              <w:rPr>
                <w:rFonts w:ascii="Verdana" w:hAnsi="Verdana"/>
              </w:rPr>
              <w:t>.</w:t>
            </w:r>
          </w:p>
          <w:p w14:paraId="280149DE" w14:textId="77777777" w:rsidR="006260DD" w:rsidRPr="009F7378" w:rsidRDefault="006260DD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</w:p>
        </w:tc>
      </w:tr>
      <w:tr w:rsidR="008C47D5" w:rsidRPr="000E3D15" w14:paraId="64EB9323" w14:textId="77777777" w:rsidTr="00D81F41">
        <w:trPr>
          <w:trHeight w:val="69"/>
        </w:trPr>
        <w:tc>
          <w:tcPr>
            <w:tcW w:w="448" w:type="pct"/>
          </w:tcPr>
          <w:p w14:paraId="21875A46" w14:textId="77777777" w:rsidR="008C47D5" w:rsidRPr="009F7378" w:rsidRDefault="008C47D5" w:rsidP="008C47D5">
            <w:pPr>
              <w:jc w:val="center"/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7</w:t>
            </w:r>
          </w:p>
        </w:tc>
        <w:tc>
          <w:tcPr>
            <w:tcW w:w="4552" w:type="pct"/>
          </w:tcPr>
          <w:p w14:paraId="609EE2D4" w14:textId="77777777" w:rsidR="008C47D5" w:rsidRDefault="008C47D5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Date Filled and Refills Remaining</w:t>
            </w:r>
            <w:r w:rsidR="00FC63B4">
              <w:rPr>
                <w:rFonts w:ascii="Verdana" w:hAnsi="Verdana"/>
                <w:b/>
              </w:rPr>
              <w:t>:</w:t>
            </w:r>
            <w:r w:rsidRPr="009F7378">
              <w:rPr>
                <w:rFonts w:ascii="Verdana" w:hAnsi="Verdana"/>
              </w:rPr>
              <w:t xml:space="preserve"> </w:t>
            </w:r>
            <w:r w:rsidR="006260DD">
              <w:rPr>
                <w:rFonts w:ascii="Verdana" w:hAnsi="Verdana"/>
              </w:rPr>
              <w:t xml:space="preserve"> </w:t>
            </w:r>
            <w:r w:rsidRPr="009F7378">
              <w:rPr>
                <w:rFonts w:ascii="Verdana" w:hAnsi="Verdana"/>
              </w:rPr>
              <w:t>This is the date the prescription was filled along with the number of refills remaining and when the prescription expires.</w:t>
            </w:r>
          </w:p>
          <w:p w14:paraId="4A70D015" w14:textId="77777777" w:rsidR="006260DD" w:rsidRPr="009F7378" w:rsidRDefault="006260DD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</w:p>
        </w:tc>
      </w:tr>
      <w:tr w:rsidR="00456FCF" w:rsidRPr="000E3D15" w14:paraId="7B26F0D2" w14:textId="77777777" w:rsidTr="00D81F41">
        <w:trPr>
          <w:trHeight w:val="69"/>
        </w:trPr>
        <w:tc>
          <w:tcPr>
            <w:tcW w:w="448" w:type="pct"/>
          </w:tcPr>
          <w:p w14:paraId="3C7899EE" w14:textId="77777777" w:rsidR="00456FCF" w:rsidRPr="009F7378" w:rsidRDefault="00456FCF" w:rsidP="00456FCF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8</w:t>
            </w:r>
          </w:p>
        </w:tc>
        <w:tc>
          <w:tcPr>
            <w:tcW w:w="4552" w:type="pct"/>
          </w:tcPr>
          <w:p w14:paraId="79B60EBB" w14:textId="77777777" w:rsidR="00456FCF" w:rsidRDefault="00456FCF" w:rsidP="00456FCF">
            <w:pPr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Manufacturer Name</w:t>
            </w:r>
            <w:r w:rsidRPr="006260DD">
              <w:rPr>
                <w:rFonts w:ascii="Verdana" w:hAnsi="Verdana"/>
                <w:b/>
              </w:rPr>
              <w:t>:</w:t>
            </w:r>
            <w:r>
              <w:rPr>
                <w:rFonts w:ascii="Verdana" w:hAnsi="Verdana"/>
              </w:rPr>
              <w:t xml:space="preserve">  </w:t>
            </w:r>
            <w:r w:rsidRPr="009F7378">
              <w:rPr>
                <w:rFonts w:ascii="Verdana" w:hAnsi="Verdana"/>
              </w:rPr>
              <w:t>This is the name of the manufacturer of the prescription inside the bottle.</w:t>
            </w:r>
          </w:p>
          <w:p w14:paraId="586022E1" w14:textId="77777777" w:rsidR="00456FCF" w:rsidRPr="009F7378" w:rsidRDefault="00456FCF" w:rsidP="00456FCF">
            <w:pPr>
              <w:rPr>
                <w:rFonts w:ascii="Verdana" w:hAnsi="Verdana"/>
              </w:rPr>
            </w:pPr>
          </w:p>
        </w:tc>
      </w:tr>
      <w:tr w:rsidR="00456FCF" w:rsidRPr="000E3D15" w14:paraId="405E125B" w14:textId="77777777" w:rsidTr="00D81F41">
        <w:trPr>
          <w:trHeight w:val="69"/>
        </w:trPr>
        <w:tc>
          <w:tcPr>
            <w:tcW w:w="448" w:type="pct"/>
          </w:tcPr>
          <w:p w14:paraId="1FF19563" w14:textId="77777777" w:rsidR="00456FCF" w:rsidRPr="009F7378" w:rsidRDefault="00456FCF" w:rsidP="00456FCF">
            <w:pPr>
              <w:jc w:val="center"/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9</w:t>
            </w:r>
          </w:p>
        </w:tc>
        <w:tc>
          <w:tcPr>
            <w:tcW w:w="4552" w:type="pct"/>
          </w:tcPr>
          <w:p w14:paraId="11FCBC6D" w14:textId="77777777" w:rsidR="005E48F2" w:rsidRDefault="005E48F2" w:rsidP="005E48F2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Drug Description</w:t>
            </w:r>
            <w:r>
              <w:rPr>
                <w:rFonts w:ascii="Verdana" w:hAnsi="Verdana"/>
                <w:b/>
              </w:rPr>
              <w:t>:</w:t>
            </w:r>
            <w:r w:rsidRPr="009F7378">
              <w:rPr>
                <w:rFonts w:ascii="Verdana" w:hAnsi="Verdana"/>
                <w:b/>
              </w:rPr>
              <w:t xml:space="preserve"> </w:t>
            </w:r>
            <w:r w:rsidR="00821EF2">
              <w:rPr>
                <w:rFonts w:ascii="Verdana" w:hAnsi="Verdana"/>
                <w:b/>
              </w:rPr>
              <w:t xml:space="preserve"> </w:t>
            </w:r>
            <w:r w:rsidRPr="009F7378">
              <w:rPr>
                <w:rFonts w:ascii="Verdana" w:hAnsi="Verdana"/>
              </w:rPr>
              <w:t>Description of the medication that was filled.</w:t>
            </w:r>
          </w:p>
          <w:p w14:paraId="27D563B0" w14:textId="77777777" w:rsidR="00456FCF" w:rsidRPr="009F7378" w:rsidRDefault="00456FCF" w:rsidP="00456FCF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</w:p>
        </w:tc>
      </w:tr>
      <w:tr w:rsidR="008C47D5" w:rsidRPr="000E3D15" w14:paraId="34278239" w14:textId="77777777" w:rsidTr="00D81F41">
        <w:trPr>
          <w:trHeight w:val="69"/>
        </w:trPr>
        <w:tc>
          <w:tcPr>
            <w:tcW w:w="448" w:type="pct"/>
          </w:tcPr>
          <w:p w14:paraId="73F30878" w14:textId="77777777" w:rsidR="008C47D5" w:rsidRPr="009F7378" w:rsidRDefault="00456FCF" w:rsidP="008C47D5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10</w:t>
            </w:r>
          </w:p>
        </w:tc>
        <w:tc>
          <w:tcPr>
            <w:tcW w:w="4552" w:type="pct"/>
          </w:tcPr>
          <w:p w14:paraId="4D98D483" w14:textId="77777777" w:rsidR="005E48F2" w:rsidRDefault="005E48F2" w:rsidP="005E48F2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Prescriber</w:t>
            </w:r>
            <w:r>
              <w:rPr>
                <w:rFonts w:ascii="Verdana" w:hAnsi="Verdana"/>
                <w:b/>
              </w:rPr>
              <w:t>:</w:t>
            </w:r>
            <w:r w:rsidRPr="009F7378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 xml:space="preserve"> </w:t>
            </w:r>
            <w:r w:rsidRPr="009F7378">
              <w:rPr>
                <w:rFonts w:ascii="Verdana" w:hAnsi="Verdana"/>
              </w:rPr>
              <w:t>This is the name of the Member’s Doctor who wrote the prescription</w:t>
            </w:r>
            <w:r>
              <w:rPr>
                <w:rFonts w:ascii="Verdana" w:hAnsi="Verdana"/>
              </w:rPr>
              <w:t>.</w:t>
            </w:r>
          </w:p>
          <w:p w14:paraId="7B1D753C" w14:textId="77777777" w:rsidR="006260DD" w:rsidRPr="009F7378" w:rsidRDefault="006260DD" w:rsidP="00130C62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</w:p>
        </w:tc>
      </w:tr>
      <w:tr w:rsidR="008C47D5" w:rsidRPr="000E3D15" w14:paraId="1C48CAF9" w14:textId="77777777" w:rsidTr="00D81F41">
        <w:trPr>
          <w:trHeight w:val="69"/>
        </w:trPr>
        <w:tc>
          <w:tcPr>
            <w:tcW w:w="448" w:type="pct"/>
          </w:tcPr>
          <w:p w14:paraId="6ABB8F42" w14:textId="77777777" w:rsidR="008C47D5" w:rsidRPr="009F7378" w:rsidRDefault="00456FCF" w:rsidP="008C47D5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11</w:t>
            </w:r>
          </w:p>
        </w:tc>
        <w:tc>
          <w:tcPr>
            <w:tcW w:w="4552" w:type="pct"/>
          </w:tcPr>
          <w:p w14:paraId="3873CCEA" w14:textId="77777777" w:rsidR="008C47D5" w:rsidRDefault="008C47D5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  <w:r w:rsidRPr="009F7378">
              <w:rPr>
                <w:rFonts w:ascii="Verdana" w:hAnsi="Verdana"/>
                <w:b/>
              </w:rPr>
              <w:t>Use Information</w:t>
            </w:r>
            <w:r w:rsidR="00FC63B4">
              <w:rPr>
                <w:rFonts w:ascii="Verdana" w:hAnsi="Verdana"/>
                <w:b/>
              </w:rPr>
              <w:t>:</w:t>
            </w:r>
            <w:r w:rsidRPr="009F7378">
              <w:rPr>
                <w:rFonts w:ascii="Verdana" w:hAnsi="Verdana"/>
              </w:rPr>
              <w:t xml:space="preserve"> </w:t>
            </w:r>
            <w:r w:rsidR="006260DD">
              <w:rPr>
                <w:rFonts w:ascii="Verdana" w:hAnsi="Verdana"/>
              </w:rPr>
              <w:t xml:space="preserve"> </w:t>
            </w:r>
            <w:r w:rsidRPr="009F7378">
              <w:rPr>
                <w:rFonts w:ascii="Verdana" w:hAnsi="Verdana"/>
              </w:rPr>
              <w:t>Important use information for the medication.</w:t>
            </w:r>
          </w:p>
          <w:p w14:paraId="4D89031A" w14:textId="77777777" w:rsidR="006260DD" w:rsidRPr="009F7378" w:rsidRDefault="006260DD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</w:p>
        </w:tc>
      </w:tr>
      <w:tr w:rsidR="006260DD" w:rsidRPr="000E3D15" w14:paraId="62C39693" w14:textId="77777777" w:rsidTr="00D81F41">
        <w:trPr>
          <w:trHeight w:val="69"/>
        </w:trPr>
        <w:tc>
          <w:tcPr>
            <w:tcW w:w="448" w:type="pct"/>
          </w:tcPr>
          <w:p w14:paraId="2F9F73B9" w14:textId="77777777" w:rsidR="006260DD" w:rsidRDefault="00456FCF" w:rsidP="008C47D5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12</w:t>
            </w:r>
          </w:p>
        </w:tc>
        <w:tc>
          <w:tcPr>
            <w:tcW w:w="4552" w:type="pct"/>
          </w:tcPr>
          <w:p w14:paraId="13273BB4" w14:textId="77777777" w:rsidR="006260DD" w:rsidRDefault="006260DD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  <w:r w:rsidRPr="006260DD">
              <w:rPr>
                <w:rFonts w:ascii="Verdana" w:hAnsi="Verdana"/>
                <w:b/>
              </w:rPr>
              <w:t>Federal Caution Statement</w:t>
            </w:r>
            <w:r>
              <w:rPr>
                <w:rFonts w:ascii="Verdana" w:hAnsi="Verdana"/>
                <w:b/>
              </w:rPr>
              <w:t xml:space="preserve">:  </w:t>
            </w:r>
            <w:r w:rsidRPr="006260DD">
              <w:rPr>
                <w:rFonts w:ascii="Verdana" w:hAnsi="Verdana"/>
              </w:rPr>
              <w:t>Preprinted along bottom of label.</w:t>
            </w:r>
          </w:p>
          <w:p w14:paraId="632A2468" w14:textId="77777777" w:rsidR="006260DD" w:rsidRDefault="006260DD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  <w:b/>
              </w:rPr>
            </w:pPr>
          </w:p>
        </w:tc>
      </w:tr>
      <w:tr w:rsidR="006260DD" w:rsidRPr="000E3D15" w14:paraId="243C94DD" w14:textId="77777777" w:rsidTr="00D81F41">
        <w:trPr>
          <w:trHeight w:val="69"/>
        </w:trPr>
        <w:tc>
          <w:tcPr>
            <w:tcW w:w="448" w:type="pct"/>
          </w:tcPr>
          <w:p w14:paraId="04747BB8" w14:textId="77777777" w:rsidR="006260DD" w:rsidRDefault="006260DD" w:rsidP="006260DD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lastRenderedPageBreak/>
              <w:t>13</w:t>
            </w:r>
          </w:p>
        </w:tc>
        <w:tc>
          <w:tcPr>
            <w:tcW w:w="4552" w:type="pct"/>
          </w:tcPr>
          <w:p w14:paraId="03BAEE0E" w14:textId="4D68FD90" w:rsidR="006260DD" w:rsidRDefault="006260DD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 xml:space="preserve">WBP ONLY:  </w:t>
            </w:r>
            <w:r w:rsidRPr="006260DD">
              <w:rPr>
                <w:rFonts w:ascii="Verdana" w:hAnsi="Verdana"/>
              </w:rPr>
              <w:t>The DEA Number</w:t>
            </w:r>
            <w:r w:rsidR="005E48F2">
              <w:rPr>
                <w:rFonts w:ascii="Verdana" w:hAnsi="Verdana"/>
              </w:rPr>
              <w:t xml:space="preserve"> and local pharmacy phone #</w:t>
            </w:r>
            <w:r w:rsidR="00D81F41">
              <w:rPr>
                <w:rFonts w:ascii="Verdana" w:hAnsi="Verdana"/>
              </w:rPr>
              <w:t>.</w:t>
            </w:r>
          </w:p>
          <w:p w14:paraId="354B4902" w14:textId="77777777" w:rsidR="006260DD" w:rsidRDefault="006260DD" w:rsidP="00D94613">
            <w:pPr>
              <w:tabs>
                <w:tab w:val="num" w:pos="720"/>
                <w:tab w:val="num" w:pos="1440"/>
              </w:tabs>
              <w:rPr>
                <w:rFonts w:ascii="Verdana" w:hAnsi="Verdana"/>
                <w:b/>
              </w:rPr>
            </w:pPr>
          </w:p>
        </w:tc>
      </w:tr>
    </w:tbl>
    <w:p w14:paraId="4327B289" w14:textId="7B8E4C99" w:rsidR="005D4BCA" w:rsidRDefault="005D4BCA" w:rsidP="005D4BCA">
      <w:pPr>
        <w:rPr>
          <w:rFonts w:ascii="Verdana" w:eastAsia="Calibri" w:hAnsi="Verdana"/>
          <w:color w:val="000000"/>
        </w:rPr>
      </w:pPr>
    </w:p>
    <w:p w14:paraId="73EFCE05" w14:textId="3811E75C" w:rsidR="00EF783A" w:rsidRDefault="00716BD0" w:rsidP="00716BD0">
      <w:pPr>
        <w:rPr>
          <w:rFonts w:ascii="Verdana" w:eastAsia="Calibri" w:hAnsi="Verdana"/>
          <w:color w:val="000000"/>
        </w:rPr>
      </w:pPr>
      <w:r w:rsidRPr="00EF783A">
        <w:rPr>
          <w:rFonts w:ascii="Verdana" w:eastAsia="Calibri" w:hAnsi="Verdana"/>
          <w:b/>
          <w:bCs/>
          <w:color w:val="000000"/>
        </w:rPr>
        <w:t xml:space="preserve">Examples of CVS and </w:t>
      </w:r>
      <w:r w:rsidR="00712108" w:rsidRPr="00EF783A">
        <w:rPr>
          <w:rFonts w:ascii="Verdana" w:eastAsia="Calibri" w:hAnsi="Verdana"/>
          <w:b/>
          <w:bCs/>
          <w:color w:val="000000"/>
        </w:rPr>
        <w:t>M</w:t>
      </w:r>
      <w:r w:rsidRPr="00EF783A">
        <w:rPr>
          <w:rFonts w:ascii="Verdana" w:eastAsia="Calibri" w:hAnsi="Verdana"/>
          <w:b/>
          <w:bCs/>
          <w:color w:val="000000"/>
        </w:rPr>
        <w:t>anufacture Bottles/Boxes</w:t>
      </w:r>
      <w:r w:rsidR="00EF783A">
        <w:rPr>
          <w:rFonts w:ascii="Verdana" w:eastAsia="Calibri" w:hAnsi="Verdana"/>
          <w:b/>
          <w:bCs/>
          <w:color w:val="000000"/>
        </w:rPr>
        <w:t xml:space="preserve">:  </w:t>
      </w:r>
      <w:r w:rsidR="00EF783A" w:rsidRPr="00EF783A">
        <w:rPr>
          <w:rFonts w:ascii="Verdana" w:eastAsia="Calibri" w:hAnsi="Verdana"/>
          <w:color w:val="000000"/>
        </w:rPr>
        <w:t>M</w:t>
      </w:r>
      <w:r>
        <w:rPr>
          <w:rFonts w:ascii="Verdana" w:eastAsia="Calibri" w:hAnsi="Verdana"/>
          <w:color w:val="000000"/>
        </w:rPr>
        <w:t xml:space="preserve">edication for patients’ orders come in a variety of different shapes and sizes. </w:t>
      </w:r>
    </w:p>
    <w:p w14:paraId="6D2B8500" w14:textId="77777777" w:rsidR="00EF783A" w:rsidRDefault="00EF783A" w:rsidP="00EF783A">
      <w:pPr>
        <w:rPr>
          <w:rFonts w:ascii="Verdana" w:eastAsia="Calibri" w:hAnsi="Verdana"/>
          <w:color w:val="000000"/>
        </w:rPr>
      </w:pPr>
    </w:p>
    <w:p w14:paraId="2B2AC4C1" w14:textId="21EBC684" w:rsidR="00EF783A" w:rsidRDefault="00716BD0" w:rsidP="00EF783A">
      <w:pPr>
        <w:rPr>
          <w:noProof/>
        </w:rPr>
      </w:pPr>
      <w:r>
        <w:rPr>
          <w:rFonts w:ascii="Verdana" w:eastAsia="Calibri" w:hAnsi="Verdana"/>
          <w:color w:val="000000"/>
        </w:rPr>
        <w:t>Below are some examples</w:t>
      </w:r>
      <w:r w:rsidR="00EF783A">
        <w:rPr>
          <w:rFonts w:ascii="Verdana" w:eastAsia="Calibri" w:hAnsi="Verdana"/>
          <w:color w:val="00000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7725"/>
      </w:tblGrid>
      <w:tr w:rsidR="00EF783A" w:rsidRPr="00EF783A" w14:paraId="5DF2FA7D" w14:textId="7BECE770" w:rsidTr="0049425E">
        <w:tc>
          <w:tcPr>
            <w:tcW w:w="5752" w:type="dxa"/>
            <w:shd w:val="clear" w:color="auto" w:fill="D9D9D9" w:themeFill="background1" w:themeFillShade="D9"/>
          </w:tcPr>
          <w:p w14:paraId="1ABCF440" w14:textId="091A55B6" w:rsidR="00EF783A" w:rsidRP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bookmarkStart w:id="4" w:name="OLE_LINK4"/>
            <w:r w:rsidRPr="00EF783A">
              <w:rPr>
                <w:rFonts w:ascii="Verdana" w:hAnsi="Verdana"/>
                <w:b/>
                <w:bCs/>
                <w:noProof/>
              </w:rPr>
              <w:t>Image</w:t>
            </w:r>
          </w:p>
        </w:tc>
        <w:tc>
          <w:tcPr>
            <w:tcW w:w="15463" w:type="dxa"/>
            <w:shd w:val="clear" w:color="auto" w:fill="D9D9D9" w:themeFill="background1" w:themeFillShade="D9"/>
          </w:tcPr>
          <w:p w14:paraId="4A77A774" w14:textId="0A237F6E" w:rsidR="00EF783A" w:rsidRP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 w:rsidRPr="00EF783A">
              <w:rPr>
                <w:rFonts w:ascii="Verdana" w:hAnsi="Verdana"/>
                <w:b/>
                <w:bCs/>
                <w:noProof/>
              </w:rPr>
              <w:t>Description</w:t>
            </w:r>
          </w:p>
        </w:tc>
      </w:tr>
      <w:tr w:rsidR="00EF783A" w:rsidRPr="00EF783A" w14:paraId="53C63FBF" w14:textId="6B5FD90A" w:rsidTr="0049425E">
        <w:tc>
          <w:tcPr>
            <w:tcW w:w="5752" w:type="dxa"/>
          </w:tcPr>
          <w:p w14:paraId="2760AF55" w14:textId="77777777" w:rsid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  <w:p w14:paraId="75529519" w14:textId="3926CA16" w:rsid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 w:rsidRPr="00EF783A">
              <w:rPr>
                <w:rFonts w:ascii="Verdana" w:hAnsi="Verdana"/>
                <w:b/>
                <w:bCs/>
                <w:noProof/>
              </w:rPr>
              <w:drawing>
                <wp:inline distT="0" distB="0" distL="0" distR="0" wp14:anchorId="3995DF2A" wp14:editId="37DD2024">
                  <wp:extent cx="2368550" cy="1701800"/>
                  <wp:effectExtent l="0" t="0" r="0" b="0"/>
                  <wp:docPr id="963" name="Picture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8072F0" w14:textId="3C3FC418" w:rsidR="00EF783A" w:rsidRP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</w:tc>
        <w:tc>
          <w:tcPr>
            <w:tcW w:w="15463" w:type="dxa"/>
          </w:tcPr>
          <w:p w14:paraId="571654E9" w14:textId="0FDB6AE2" w:rsidR="00EF783A" w:rsidRPr="00484AAA" w:rsidRDefault="00EF783A" w:rsidP="00B00725">
            <w:pPr>
              <w:rPr>
                <w:rFonts w:ascii="Verdana" w:hAnsi="Verdana"/>
                <w:noProof/>
              </w:rPr>
            </w:pPr>
            <w:r w:rsidRPr="00484AAA">
              <w:rPr>
                <w:rFonts w:ascii="Verdana" w:hAnsi="Verdana"/>
                <w:noProof/>
              </w:rPr>
              <w:t xml:space="preserve">Amber vials used for Tabelts/Capsules </w:t>
            </w:r>
            <w:r w:rsidR="00484AAA">
              <w:rPr>
                <w:rFonts w:ascii="Verdana" w:hAnsi="Verdana"/>
                <w:noProof/>
              </w:rPr>
              <w:t>r</w:t>
            </w:r>
            <w:r w:rsidRPr="00484AAA">
              <w:rPr>
                <w:rFonts w:ascii="Verdana" w:hAnsi="Verdana"/>
                <w:noProof/>
              </w:rPr>
              <w:t xml:space="preserve">anging in size from 120CC to 300CC.                    </w:t>
            </w:r>
          </w:p>
        </w:tc>
      </w:tr>
      <w:tr w:rsidR="00EF783A" w:rsidRPr="00EF783A" w14:paraId="72E2C5BB" w14:textId="2B2FEA08" w:rsidTr="0049425E">
        <w:tc>
          <w:tcPr>
            <w:tcW w:w="5752" w:type="dxa"/>
          </w:tcPr>
          <w:p w14:paraId="3DE30049" w14:textId="77777777" w:rsid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  <w:p w14:paraId="2E551518" w14:textId="4618BD61" w:rsid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 w:rsidRPr="00EF783A">
              <w:rPr>
                <w:rFonts w:ascii="Verdana" w:hAnsi="Verdana"/>
                <w:b/>
                <w:bCs/>
                <w:noProof/>
              </w:rPr>
              <w:drawing>
                <wp:inline distT="0" distB="0" distL="0" distR="0" wp14:anchorId="459F3270" wp14:editId="347AFC0A">
                  <wp:extent cx="2882900" cy="1364274"/>
                  <wp:effectExtent l="0" t="0" r="0" b="7620"/>
                  <wp:docPr id="964" name="Picture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434" cy="1368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263598" w14:textId="2A4B85B4" w:rsidR="00EF783A" w:rsidRP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</w:tc>
        <w:tc>
          <w:tcPr>
            <w:tcW w:w="15463" w:type="dxa"/>
          </w:tcPr>
          <w:p w14:paraId="6831F14C" w14:textId="28D28DF0" w:rsidR="00EF783A" w:rsidRPr="00484AAA" w:rsidRDefault="00EF783A" w:rsidP="00B00725">
            <w:pPr>
              <w:rPr>
                <w:rFonts w:ascii="Verdana" w:hAnsi="Verdana"/>
                <w:noProof/>
              </w:rPr>
            </w:pPr>
            <w:r w:rsidRPr="00484AAA">
              <w:rPr>
                <w:rFonts w:ascii="Verdana" w:hAnsi="Verdana"/>
                <w:noProof/>
              </w:rPr>
              <w:t>Amber vials used to dispense liquid medication. They range in size from 60ML to 500ML.</w:t>
            </w:r>
          </w:p>
        </w:tc>
      </w:tr>
      <w:tr w:rsidR="00EF783A" w:rsidRPr="00EF783A" w14:paraId="21E76FBD" w14:textId="735BE8F8" w:rsidTr="0049425E">
        <w:tc>
          <w:tcPr>
            <w:tcW w:w="5752" w:type="dxa"/>
          </w:tcPr>
          <w:p w14:paraId="7BBE249D" w14:textId="77777777" w:rsidR="00EF783A" w:rsidRPr="00EF783A" w:rsidRDefault="00EF783A" w:rsidP="00B00725">
            <w:pPr>
              <w:rPr>
                <w:rFonts w:ascii="Verdana" w:hAnsi="Verdana"/>
                <w:b/>
                <w:bCs/>
                <w:noProof/>
              </w:rPr>
            </w:pPr>
          </w:p>
          <w:p w14:paraId="6F6C5C90" w14:textId="48ED6195" w:rsidR="00EF783A" w:rsidRP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 w:rsidRPr="00EF783A">
              <w:rPr>
                <w:rFonts w:ascii="Verdana" w:hAnsi="Verdana"/>
                <w:b/>
                <w:bCs/>
                <w:noProof/>
              </w:rPr>
              <w:drawing>
                <wp:inline distT="0" distB="0" distL="0" distR="0" wp14:anchorId="075EC6E9" wp14:editId="41BE5421">
                  <wp:extent cx="1581150" cy="2184131"/>
                  <wp:effectExtent l="0" t="0" r="0" b="6985"/>
                  <wp:docPr id="969" name="Picture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015" cy="220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81F41">
              <w:rPr>
                <w:rFonts w:ascii="Verdana" w:hAnsi="Verdana"/>
                <w:b/>
                <w:bCs/>
                <w:noProof/>
              </w:rPr>
              <w:t xml:space="preserve"> </w:t>
            </w:r>
            <w:r w:rsidRPr="00EF783A">
              <w:rPr>
                <w:rFonts w:ascii="Verdana" w:hAnsi="Verdana"/>
                <w:b/>
                <w:bCs/>
                <w:noProof/>
              </w:rPr>
              <w:t xml:space="preserve"> </w:t>
            </w:r>
            <w:r w:rsidRPr="00EF783A">
              <w:rPr>
                <w:rFonts w:ascii="Verdana" w:hAnsi="Verdana"/>
                <w:b/>
                <w:bCs/>
                <w:noProof/>
              </w:rPr>
              <w:drawing>
                <wp:inline distT="0" distB="0" distL="0" distR="0" wp14:anchorId="5A01926A" wp14:editId="416B03BB">
                  <wp:extent cx="1168400" cy="2190750"/>
                  <wp:effectExtent l="0" t="0" r="0" b="0"/>
                  <wp:docPr id="965" name="Picture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180" cy="2199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74DC07" w14:textId="72F88228" w:rsidR="00EF783A" w:rsidRPr="00EF783A" w:rsidRDefault="00EF783A" w:rsidP="00B00725">
            <w:pPr>
              <w:rPr>
                <w:rFonts w:ascii="Verdana" w:hAnsi="Verdana"/>
                <w:b/>
                <w:bCs/>
                <w:noProof/>
              </w:rPr>
            </w:pPr>
          </w:p>
          <w:p w14:paraId="3DF103F6" w14:textId="31E8B0EF" w:rsidR="00EF783A" w:rsidRPr="00EF783A" w:rsidRDefault="00EF783A" w:rsidP="00B00725">
            <w:pPr>
              <w:rPr>
                <w:rFonts w:ascii="Verdana" w:hAnsi="Verdana"/>
                <w:b/>
                <w:bCs/>
                <w:noProof/>
              </w:rPr>
            </w:pPr>
            <w:r w:rsidRPr="00EF783A">
              <w:rPr>
                <w:rFonts w:ascii="Verdana" w:hAnsi="Verdana"/>
                <w:b/>
                <w:bCs/>
                <w:noProof/>
              </w:rPr>
              <w:t xml:space="preserve">CHI </w:t>
            </w:r>
            <w:r w:rsidR="006C6749">
              <w:rPr>
                <w:rFonts w:ascii="Verdana" w:hAnsi="Verdana"/>
                <w:b/>
                <w:bCs/>
                <w:noProof/>
              </w:rPr>
              <w:t xml:space="preserve">(also used </w:t>
            </w:r>
            <w:r w:rsidR="00EC562A">
              <w:rPr>
                <w:rFonts w:ascii="Verdana" w:hAnsi="Verdana"/>
                <w:b/>
                <w:bCs/>
                <w:noProof/>
              </w:rPr>
              <w:t>for small items</w:t>
            </w:r>
            <w:r w:rsidR="006C6749">
              <w:rPr>
                <w:rFonts w:ascii="Verdana" w:hAnsi="Verdana"/>
                <w:b/>
                <w:bCs/>
                <w:noProof/>
              </w:rPr>
              <w:t>)</w:t>
            </w:r>
            <w:r w:rsidR="00D81F41">
              <w:rPr>
                <w:rFonts w:ascii="Verdana" w:hAnsi="Verdana"/>
                <w:b/>
                <w:bCs/>
                <w:noProof/>
              </w:rPr>
              <w:t>:</w:t>
            </w:r>
          </w:p>
          <w:p w14:paraId="2A22AB8D" w14:textId="77777777" w:rsidR="00EF783A" w:rsidRPr="00EF783A" w:rsidRDefault="00EF783A" w:rsidP="00B00725">
            <w:pPr>
              <w:rPr>
                <w:rFonts w:ascii="Verdana" w:hAnsi="Verdana"/>
                <w:b/>
                <w:bCs/>
                <w:noProof/>
              </w:rPr>
            </w:pPr>
          </w:p>
          <w:p w14:paraId="17DAE2CF" w14:textId="31774BAD" w:rsid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 w:rsidRPr="00EF783A">
              <w:rPr>
                <w:rFonts w:ascii="Verdana" w:hAnsi="Verdana"/>
                <w:b/>
                <w:bCs/>
                <w:noProof/>
              </w:rPr>
              <w:drawing>
                <wp:inline distT="0" distB="0" distL="0" distR="0" wp14:anchorId="0F1C053C" wp14:editId="5A51D32D">
                  <wp:extent cx="2520950" cy="1733663"/>
                  <wp:effectExtent l="0" t="0" r="0" b="0"/>
                  <wp:docPr id="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569" cy="1745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BB137D" w14:textId="43330886" w:rsidR="00EF783A" w:rsidRP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</w:tc>
        <w:tc>
          <w:tcPr>
            <w:tcW w:w="15463" w:type="dxa"/>
          </w:tcPr>
          <w:p w14:paraId="243EA924" w14:textId="77777777" w:rsidR="00EF783A" w:rsidRDefault="00EF783A" w:rsidP="00B00725">
            <w:pPr>
              <w:rPr>
                <w:rFonts w:ascii="Verdana" w:hAnsi="Verdana"/>
                <w:noProof/>
              </w:rPr>
            </w:pPr>
            <w:r w:rsidRPr="00484AAA">
              <w:rPr>
                <w:rFonts w:ascii="Verdana" w:hAnsi="Verdana"/>
                <w:noProof/>
              </w:rPr>
              <w:t xml:space="preserve">Amber vials </w:t>
            </w:r>
            <w:r w:rsidR="002B5A11">
              <w:rPr>
                <w:rFonts w:ascii="Verdana" w:hAnsi="Verdana"/>
                <w:noProof/>
              </w:rPr>
              <w:t xml:space="preserve">or jewelry boxes </w:t>
            </w:r>
            <w:r w:rsidRPr="00484AAA">
              <w:rPr>
                <w:rFonts w:ascii="Verdana" w:hAnsi="Verdana"/>
                <w:noProof/>
              </w:rPr>
              <w:t xml:space="preserve">used to dispense medicatons in glass containers or that are too small to properly apply the patient label. </w:t>
            </w:r>
          </w:p>
          <w:p w14:paraId="7172C8C7" w14:textId="77777777" w:rsidR="006C6749" w:rsidRDefault="006C6749" w:rsidP="00B00725">
            <w:pPr>
              <w:rPr>
                <w:rFonts w:ascii="Verdana" w:hAnsi="Verdana"/>
                <w:noProof/>
              </w:rPr>
            </w:pPr>
          </w:p>
          <w:p w14:paraId="1BDE6994" w14:textId="6DE62A11" w:rsidR="006C6749" w:rsidRPr="006C6749" w:rsidRDefault="006C6749" w:rsidP="00B00725">
            <w:pPr>
              <w:rPr>
                <w:rFonts w:ascii="Verdana" w:hAnsi="Verdana"/>
                <w:b/>
                <w:bCs/>
                <w:noProof/>
              </w:rPr>
            </w:pPr>
            <w:r w:rsidRPr="006C6749">
              <w:rPr>
                <w:rFonts w:ascii="Verdana" w:hAnsi="Verdana"/>
                <w:b/>
                <w:bCs/>
                <w:noProof/>
              </w:rPr>
              <w:t xml:space="preserve">Small glass </w:t>
            </w:r>
            <w:r w:rsidR="00D81F41">
              <w:rPr>
                <w:rFonts w:ascii="Verdana" w:hAnsi="Verdana"/>
                <w:b/>
                <w:bCs/>
                <w:noProof/>
              </w:rPr>
              <w:t>and</w:t>
            </w:r>
            <w:r w:rsidRPr="006C6749">
              <w:rPr>
                <w:rFonts w:ascii="Verdana" w:hAnsi="Verdana"/>
                <w:b/>
                <w:bCs/>
                <w:noProof/>
              </w:rPr>
              <w:t xml:space="preserve"> container</w:t>
            </w:r>
            <w:r w:rsidR="00D81F41">
              <w:rPr>
                <w:rFonts w:ascii="Verdana" w:hAnsi="Verdana"/>
                <w:b/>
                <w:bCs/>
                <w:noProof/>
              </w:rPr>
              <w:t>s</w:t>
            </w:r>
            <w:r w:rsidRPr="006C6749">
              <w:rPr>
                <w:rFonts w:ascii="Verdana" w:hAnsi="Verdana"/>
                <w:b/>
                <w:bCs/>
                <w:noProof/>
              </w:rPr>
              <w:t>:</w:t>
            </w:r>
          </w:p>
          <w:p w14:paraId="0F6FF428" w14:textId="77777777" w:rsidR="006C6749" w:rsidRDefault="006C6749" w:rsidP="00B00725">
            <w:pPr>
              <w:rPr>
                <w:rFonts w:ascii="Verdana" w:hAnsi="Verdana"/>
                <w:noProof/>
              </w:rPr>
            </w:pPr>
          </w:p>
          <w:p w14:paraId="14CB28C5" w14:textId="17379D78" w:rsidR="006C6749" w:rsidRDefault="006C6749" w:rsidP="006C6749">
            <w:pPr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3942DB4C" wp14:editId="28A2CC2B">
                  <wp:extent cx="1492007" cy="212725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923" cy="2142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D7E">
              <w:rPr>
                <w:rFonts w:ascii="Verdana" w:hAnsi="Verdana"/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4D0DB2D" wp14:editId="56574C93">
                  <wp:extent cx="1701800" cy="2109474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106" cy="21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56AA8" w14:textId="6D23E312" w:rsidR="006F1D7E" w:rsidRPr="00484AAA" w:rsidRDefault="006F1D7E" w:rsidP="006C6749">
            <w:pPr>
              <w:jc w:val="center"/>
              <w:rPr>
                <w:rFonts w:ascii="Verdana" w:hAnsi="Verdana"/>
                <w:noProof/>
              </w:rPr>
            </w:pPr>
          </w:p>
        </w:tc>
      </w:tr>
      <w:tr w:rsidR="00EF783A" w:rsidRPr="00EF783A" w14:paraId="11F8F14F" w14:textId="06F4E8C5" w:rsidTr="0049425E">
        <w:tc>
          <w:tcPr>
            <w:tcW w:w="5752" w:type="dxa"/>
          </w:tcPr>
          <w:p w14:paraId="3CEC858B" w14:textId="77777777" w:rsid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  <w:p w14:paraId="06044281" w14:textId="2D6AB422" w:rsidR="00EF783A" w:rsidRP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 w:rsidRPr="00EF783A">
              <w:rPr>
                <w:rFonts w:ascii="Verdana" w:hAnsi="Verdana"/>
                <w:b/>
                <w:bCs/>
                <w:noProof/>
              </w:rPr>
              <w:drawing>
                <wp:inline distT="0" distB="0" distL="0" distR="0" wp14:anchorId="7ABA3307" wp14:editId="59CD20A8">
                  <wp:extent cx="2882900" cy="2343150"/>
                  <wp:effectExtent l="0" t="0" r="0" b="0"/>
                  <wp:docPr id="966" name="Picture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F5E257" w14:textId="0A7D5A77" w:rsidR="00EF783A" w:rsidRPr="00EF783A" w:rsidRDefault="00EF783A" w:rsidP="00B00725">
            <w:pPr>
              <w:rPr>
                <w:rFonts w:ascii="Verdana" w:hAnsi="Verdana"/>
                <w:b/>
                <w:bCs/>
                <w:noProof/>
              </w:rPr>
            </w:pPr>
          </w:p>
        </w:tc>
        <w:tc>
          <w:tcPr>
            <w:tcW w:w="15463" w:type="dxa"/>
          </w:tcPr>
          <w:p w14:paraId="7C9291AC" w14:textId="6DBDB990" w:rsidR="00EF783A" w:rsidRPr="00484AAA" w:rsidRDefault="00EF783A" w:rsidP="00B00725">
            <w:pPr>
              <w:rPr>
                <w:rFonts w:ascii="Verdana" w:hAnsi="Verdana"/>
                <w:noProof/>
              </w:rPr>
            </w:pPr>
            <w:r w:rsidRPr="00484AAA">
              <w:rPr>
                <w:rFonts w:ascii="Verdana" w:hAnsi="Verdana"/>
                <w:noProof/>
              </w:rPr>
              <w:t xml:space="preserve">Various </w:t>
            </w:r>
            <w:r w:rsidR="00D81F41" w:rsidRPr="00484AAA">
              <w:rPr>
                <w:rFonts w:ascii="Verdana" w:hAnsi="Verdana"/>
                <w:noProof/>
              </w:rPr>
              <w:t>manufactuer bottles</w:t>
            </w:r>
            <w:r w:rsidR="00D81F41">
              <w:rPr>
                <w:rFonts w:ascii="Verdana" w:hAnsi="Verdana"/>
                <w:noProof/>
              </w:rPr>
              <w:t xml:space="preserve"> shown.</w:t>
            </w:r>
          </w:p>
        </w:tc>
      </w:tr>
      <w:tr w:rsidR="00EF783A" w:rsidRPr="00EF783A" w14:paraId="5152EDDF" w14:textId="1CBE2789" w:rsidTr="0049425E">
        <w:tc>
          <w:tcPr>
            <w:tcW w:w="5752" w:type="dxa"/>
          </w:tcPr>
          <w:p w14:paraId="02E72AA5" w14:textId="77777777" w:rsid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  <w:p w14:paraId="21A57F3B" w14:textId="6FFB1C5D" w:rsid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 w:rsidRPr="00EF783A">
              <w:rPr>
                <w:rFonts w:ascii="Verdana" w:hAnsi="Verdana"/>
                <w:b/>
                <w:bCs/>
                <w:noProof/>
              </w:rPr>
              <w:drawing>
                <wp:inline distT="0" distB="0" distL="0" distR="0" wp14:anchorId="5444813D" wp14:editId="20EE189F">
                  <wp:extent cx="2963704" cy="800100"/>
                  <wp:effectExtent l="0" t="0" r="8255" b="0"/>
                  <wp:docPr id="967" name="Picture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536" cy="804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7B837" w14:textId="58CBE88E" w:rsidR="00EF783A" w:rsidRPr="00EF783A" w:rsidRDefault="00EF783A" w:rsidP="00EF783A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</w:tc>
        <w:tc>
          <w:tcPr>
            <w:tcW w:w="15463" w:type="dxa"/>
          </w:tcPr>
          <w:p w14:paraId="45FF7A67" w14:textId="18336CBD" w:rsidR="00EF783A" w:rsidRPr="00484AAA" w:rsidRDefault="00EF783A" w:rsidP="00B00725">
            <w:pPr>
              <w:rPr>
                <w:rFonts w:ascii="Verdana" w:hAnsi="Verdana"/>
                <w:noProof/>
              </w:rPr>
            </w:pPr>
            <w:r w:rsidRPr="00484AAA">
              <w:rPr>
                <w:rFonts w:ascii="Verdana" w:hAnsi="Verdana"/>
                <w:noProof/>
              </w:rPr>
              <w:t xml:space="preserve">Various </w:t>
            </w:r>
            <w:r w:rsidR="00D81F41" w:rsidRPr="00484AAA">
              <w:rPr>
                <w:rFonts w:ascii="Verdana" w:hAnsi="Verdana"/>
                <w:noProof/>
              </w:rPr>
              <w:t>manufactuer boxes</w:t>
            </w:r>
            <w:r w:rsidR="00D81F41">
              <w:rPr>
                <w:rFonts w:ascii="Verdana" w:hAnsi="Verdana"/>
                <w:noProof/>
              </w:rPr>
              <w:t xml:space="preserve"> shown.</w:t>
            </w:r>
          </w:p>
        </w:tc>
      </w:tr>
      <w:bookmarkEnd w:id="4"/>
    </w:tbl>
    <w:p w14:paraId="7CF0CB86" w14:textId="3CBCD010" w:rsidR="00716BD0" w:rsidRDefault="00716BD0" w:rsidP="005D4BCA">
      <w:pPr>
        <w:rPr>
          <w:noProof/>
        </w:rPr>
      </w:pPr>
    </w:p>
    <w:p w14:paraId="64F8F9D9" w14:textId="48ABDBA6" w:rsidR="00BD1162" w:rsidRDefault="00BD1162" w:rsidP="00BD1162">
      <w:pPr>
        <w:jc w:val="right"/>
        <w:rPr>
          <w:rFonts w:ascii="Verdana" w:hAnsi="Verdana"/>
        </w:rPr>
      </w:pPr>
      <w:hyperlink w:anchor="_top" w:history="1">
        <w:r w:rsidRPr="00BD1162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490AB6" w:rsidRPr="00B46A95" w14:paraId="1924CE46" w14:textId="77777777" w:rsidTr="000E3D15">
        <w:tc>
          <w:tcPr>
            <w:tcW w:w="5000" w:type="pct"/>
            <w:shd w:val="clear" w:color="auto" w:fill="C0C0C0"/>
          </w:tcPr>
          <w:p w14:paraId="3E95EFFF" w14:textId="77777777" w:rsidR="00490AB6" w:rsidRPr="00806B9D" w:rsidRDefault="005D4BCA" w:rsidP="00DB0194">
            <w:pPr>
              <w:pStyle w:val="Heading2"/>
            </w:pPr>
            <w:bookmarkStart w:id="5" w:name="_Toc205207416"/>
            <w:r>
              <w:rPr>
                <w:rFonts w:ascii="Verdana" w:hAnsi="Verdana"/>
                <w:i w:val="0"/>
                <w:iCs w:val="0"/>
              </w:rPr>
              <w:t>Examples of Applied Labels</w:t>
            </w:r>
            <w:bookmarkEnd w:id="5"/>
          </w:p>
        </w:tc>
      </w:tr>
    </w:tbl>
    <w:p w14:paraId="4CD53EB8" w14:textId="77777777" w:rsidR="006F1D7E" w:rsidRDefault="006F1D7E" w:rsidP="00981AD9">
      <w:pPr>
        <w:rPr>
          <w:rFonts w:ascii="Verdana" w:hAnsi="Verdana" w:cs="HelveticaNeueLT Std Med"/>
          <w:color w:val="000000"/>
        </w:rPr>
      </w:pPr>
      <w:bookmarkStart w:id="6" w:name="_Overview"/>
      <w:bookmarkStart w:id="7" w:name="_Using_Fax_Workflow"/>
      <w:bookmarkEnd w:id="6"/>
      <w:bookmarkEnd w:id="7"/>
    </w:p>
    <w:p w14:paraId="36501077" w14:textId="77777777" w:rsidR="006F1D7E" w:rsidRDefault="00720D55" w:rsidP="00981AD9">
      <w:pPr>
        <w:rPr>
          <w:rFonts w:ascii="Verdana" w:hAnsi="Verdana" w:cs="HelveticaNeueLT Std Med"/>
          <w:color w:val="000000"/>
        </w:rPr>
      </w:pPr>
      <w:r>
        <w:rPr>
          <w:rFonts w:ascii="Verdana" w:hAnsi="Verdana" w:cs="HelveticaNeueLT Std Med"/>
          <w:color w:val="000000"/>
        </w:rPr>
        <w:t>Orders received from the CVS Caremark Mail Order P</w:t>
      </w:r>
      <w:r w:rsidR="008D4CB0">
        <w:rPr>
          <w:rFonts w:ascii="Verdana" w:hAnsi="Verdana" w:cs="HelveticaNeueLT Std Med"/>
          <w:color w:val="000000"/>
        </w:rPr>
        <w:t xml:space="preserve">harmacy may contain prescriptions with a </w:t>
      </w:r>
      <w:r w:rsidR="002626CD">
        <w:rPr>
          <w:rFonts w:ascii="Verdana" w:hAnsi="Verdana" w:cs="HelveticaNeueLT Std Med"/>
          <w:color w:val="000000"/>
        </w:rPr>
        <w:t>variety</w:t>
      </w:r>
      <w:r w:rsidR="008D4CB0">
        <w:rPr>
          <w:rFonts w:ascii="Verdana" w:hAnsi="Verdana" w:cs="HelveticaNeueLT Std Med"/>
          <w:color w:val="000000"/>
        </w:rPr>
        <w:t xml:space="preserve"> of prescription labels</w:t>
      </w:r>
      <w:r w:rsidR="00D27826">
        <w:rPr>
          <w:rFonts w:ascii="Verdana" w:hAnsi="Verdana" w:cs="HelveticaNeueLT Std Med"/>
          <w:color w:val="000000"/>
        </w:rPr>
        <w:t xml:space="preserve"> depending on ho</w:t>
      </w:r>
      <w:r w:rsidR="002626CD">
        <w:rPr>
          <w:rFonts w:ascii="Verdana" w:hAnsi="Verdana" w:cs="HelveticaNeueLT Std Med"/>
          <w:color w:val="000000"/>
        </w:rPr>
        <w:t>w the medication is dispensed</w:t>
      </w:r>
      <w:r w:rsidR="00FC63B4">
        <w:rPr>
          <w:rFonts w:ascii="Verdana" w:hAnsi="Verdana" w:cs="HelveticaNeueLT Std Med"/>
          <w:color w:val="000000"/>
        </w:rPr>
        <w:t xml:space="preserve">. </w:t>
      </w:r>
      <w:r w:rsidR="00D87D13">
        <w:rPr>
          <w:rFonts w:ascii="Verdana" w:hAnsi="Verdana" w:cs="HelveticaNeueLT Std Med"/>
          <w:color w:val="000000"/>
        </w:rPr>
        <w:t xml:space="preserve">The prescription labels may be applied </w:t>
      </w:r>
      <w:r w:rsidR="002626CD">
        <w:rPr>
          <w:rFonts w:ascii="Verdana" w:hAnsi="Verdana" w:cs="HelveticaNeueLT Std Med"/>
          <w:color w:val="000000"/>
        </w:rPr>
        <w:t>in different way</w:t>
      </w:r>
      <w:r w:rsidR="00D87D13">
        <w:rPr>
          <w:rFonts w:ascii="Verdana" w:hAnsi="Verdana" w:cs="HelveticaNeueLT Std Med"/>
          <w:color w:val="000000"/>
        </w:rPr>
        <w:t>, depending on the product and/or the location it was dispensed</w:t>
      </w:r>
      <w:r w:rsidR="00FC63B4">
        <w:rPr>
          <w:rFonts w:ascii="Verdana" w:hAnsi="Verdana" w:cs="HelveticaNeueLT Std Med"/>
          <w:color w:val="000000"/>
        </w:rPr>
        <w:t xml:space="preserve">. </w:t>
      </w:r>
    </w:p>
    <w:p w14:paraId="3396AA51" w14:textId="77777777" w:rsidR="006F1D7E" w:rsidRDefault="006F1D7E" w:rsidP="00981AD9">
      <w:pPr>
        <w:rPr>
          <w:rFonts w:ascii="Verdana" w:hAnsi="Verdana" w:cs="HelveticaNeueLT Std Med"/>
          <w:color w:val="000000"/>
        </w:rPr>
      </w:pPr>
    </w:p>
    <w:p w14:paraId="340A1598" w14:textId="38947D46" w:rsidR="00D27826" w:rsidRDefault="00D87D13" w:rsidP="00981AD9">
      <w:pPr>
        <w:rPr>
          <w:rFonts w:ascii="Verdana" w:hAnsi="Verdana" w:cs="HelveticaNeueLT Std Med"/>
          <w:color w:val="000000"/>
        </w:rPr>
      </w:pPr>
      <w:r>
        <w:rPr>
          <w:rFonts w:ascii="Verdana" w:hAnsi="Verdana" w:cs="HelveticaNeueLT Std Med"/>
          <w:color w:val="000000"/>
        </w:rPr>
        <w:lastRenderedPageBreak/>
        <w:t>Below are some examples: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86"/>
        <w:gridCol w:w="9464"/>
      </w:tblGrid>
      <w:tr w:rsidR="00D81F41" w14:paraId="38193624" w14:textId="77777777" w:rsidTr="0049425E"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110090" w14:textId="77777777" w:rsidR="006F1D7E" w:rsidRDefault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>
              <w:rPr>
                <w:rFonts w:ascii="Verdana" w:hAnsi="Verdana"/>
                <w:b/>
                <w:bCs/>
                <w:noProof/>
              </w:rPr>
              <w:t>Image</w:t>
            </w:r>
          </w:p>
        </w:tc>
        <w:tc>
          <w:tcPr>
            <w:tcW w:w="3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4F73C6" w14:textId="77777777" w:rsidR="006F1D7E" w:rsidRDefault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>
              <w:rPr>
                <w:rFonts w:ascii="Verdana" w:hAnsi="Verdana"/>
                <w:b/>
                <w:bCs/>
                <w:noProof/>
              </w:rPr>
              <w:t>Description</w:t>
            </w:r>
          </w:p>
        </w:tc>
      </w:tr>
      <w:tr w:rsidR="00D81F41" w14:paraId="2B6BC5A4" w14:textId="77777777" w:rsidTr="0049425E"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EDA4C" w14:textId="77777777" w:rsidR="006F1D7E" w:rsidRDefault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  <w:p w14:paraId="18495992" w14:textId="1DD3298A" w:rsidR="006F1D7E" w:rsidRDefault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496456C7" wp14:editId="183563DD">
                  <wp:extent cx="1007587" cy="182880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806" cy="1834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D81F41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08D566D" wp14:editId="3BC27E40">
                  <wp:extent cx="1835987" cy="178435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588" cy="1788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FE0636" w14:textId="77777777" w:rsidR="006F1D7E" w:rsidRDefault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</w:tc>
        <w:tc>
          <w:tcPr>
            <w:tcW w:w="3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12D18" w14:textId="252B79DA" w:rsidR="006F1D7E" w:rsidRDefault="006F1D7E">
            <w:pPr>
              <w:rPr>
                <w:rFonts w:ascii="Verdana" w:hAnsi="Verdana"/>
                <w:noProof/>
              </w:rPr>
            </w:pPr>
            <w:r w:rsidRPr="006F1D7E">
              <w:rPr>
                <w:rFonts w:ascii="Verdana" w:hAnsi="Verdana"/>
                <w:noProof/>
              </w:rPr>
              <w:t xml:space="preserve">Label </w:t>
            </w:r>
            <w:r>
              <w:rPr>
                <w:rFonts w:ascii="Verdana" w:hAnsi="Verdana"/>
                <w:noProof/>
              </w:rPr>
              <w:t>is a</w:t>
            </w:r>
            <w:r w:rsidRPr="006F1D7E">
              <w:rPr>
                <w:rFonts w:ascii="Verdana" w:hAnsi="Verdana"/>
                <w:noProof/>
              </w:rPr>
              <w:t xml:space="preserve">pplied </w:t>
            </w:r>
            <w:r>
              <w:rPr>
                <w:rFonts w:ascii="Verdana" w:hAnsi="Verdana"/>
                <w:noProof/>
              </w:rPr>
              <w:t>a</w:t>
            </w:r>
            <w:r w:rsidRPr="006F1D7E">
              <w:rPr>
                <w:rFonts w:ascii="Verdana" w:hAnsi="Verdana"/>
                <w:noProof/>
              </w:rPr>
              <w:t xml:space="preserve">round </w:t>
            </w:r>
            <w:r>
              <w:rPr>
                <w:rFonts w:ascii="Verdana" w:hAnsi="Verdana"/>
                <w:noProof/>
              </w:rPr>
              <w:t>the p</w:t>
            </w:r>
            <w:r w:rsidRPr="006F1D7E">
              <w:rPr>
                <w:rFonts w:ascii="Verdana" w:hAnsi="Verdana"/>
                <w:noProof/>
              </w:rPr>
              <w:t>roduct</w:t>
            </w:r>
            <w:r>
              <w:rPr>
                <w:rFonts w:ascii="Verdana" w:hAnsi="Verdana"/>
                <w:noProof/>
              </w:rPr>
              <w:t>.</w:t>
            </w:r>
          </w:p>
        </w:tc>
      </w:tr>
      <w:tr w:rsidR="00D81F41" w14:paraId="0C47C6C9" w14:textId="77777777" w:rsidTr="0049425E"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E95D6" w14:textId="77777777" w:rsidR="006F1D7E" w:rsidRDefault="006F1D7E">
            <w:pPr>
              <w:jc w:val="center"/>
              <w:rPr>
                <w:noProof/>
              </w:rPr>
            </w:pPr>
          </w:p>
          <w:p w14:paraId="14E4AD42" w14:textId="07DF552C" w:rsidR="006F1D7E" w:rsidRDefault="006F1D7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5A3C44" wp14:editId="21E058A0">
                  <wp:extent cx="1319181" cy="127829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995" cy="1290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D81F41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CEC86E5" wp14:editId="539A13DC">
                  <wp:extent cx="1427057" cy="1294306"/>
                  <wp:effectExtent l="0" t="0" r="1905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004" cy="1318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A02D60" w14:textId="58F6F367" w:rsidR="006F1D7E" w:rsidRDefault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</w:tc>
        <w:tc>
          <w:tcPr>
            <w:tcW w:w="3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21809" w14:textId="49891F23" w:rsidR="006F1D7E" w:rsidRDefault="006F1D7E" w:rsidP="006F1D7E">
            <w:pPr>
              <w:rPr>
                <w:rFonts w:ascii="Verdana" w:hAnsi="Verdana"/>
                <w:noProof/>
              </w:rPr>
            </w:pPr>
            <w:r w:rsidRPr="006F1D7E">
              <w:rPr>
                <w:rFonts w:ascii="Verdana" w:hAnsi="Verdana"/>
                <w:noProof/>
              </w:rPr>
              <w:lastRenderedPageBreak/>
              <w:t xml:space="preserve">Label </w:t>
            </w:r>
            <w:r>
              <w:rPr>
                <w:rFonts w:ascii="Verdana" w:hAnsi="Verdana"/>
                <w:noProof/>
              </w:rPr>
              <w:t>is a</w:t>
            </w:r>
            <w:r w:rsidRPr="006F1D7E">
              <w:rPr>
                <w:rFonts w:ascii="Verdana" w:hAnsi="Verdana"/>
                <w:noProof/>
              </w:rPr>
              <w:t>pplied with a flag through Automation</w:t>
            </w:r>
            <w:r>
              <w:rPr>
                <w:rFonts w:ascii="Verdana" w:hAnsi="Verdana"/>
                <w:noProof/>
              </w:rPr>
              <w:t>.</w:t>
            </w:r>
            <w:r w:rsidRPr="006F1D7E">
              <w:rPr>
                <w:rFonts w:ascii="Verdana" w:hAnsi="Verdana"/>
                <w:noProof/>
              </w:rPr>
              <w:t xml:space="preserve"> (Label </w:t>
            </w:r>
            <w:r>
              <w:rPr>
                <w:rFonts w:ascii="Verdana" w:hAnsi="Verdana"/>
                <w:noProof/>
              </w:rPr>
              <w:t>is n</w:t>
            </w:r>
            <w:r w:rsidRPr="006F1D7E">
              <w:rPr>
                <w:rFonts w:ascii="Verdana" w:hAnsi="Verdana"/>
                <w:noProof/>
              </w:rPr>
              <w:t>ot adhered to product on both ends</w:t>
            </w:r>
            <w:r>
              <w:rPr>
                <w:rFonts w:ascii="Verdana" w:hAnsi="Verdana"/>
                <w:noProof/>
              </w:rPr>
              <w:t>.</w:t>
            </w:r>
            <w:r w:rsidRPr="006F1D7E">
              <w:rPr>
                <w:rFonts w:ascii="Verdana" w:hAnsi="Verdana"/>
                <w:noProof/>
              </w:rPr>
              <w:t>)</w:t>
            </w:r>
          </w:p>
          <w:p w14:paraId="07F9914C" w14:textId="05CF77C3" w:rsidR="006F1D7E" w:rsidRDefault="006F1D7E" w:rsidP="006F1D7E">
            <w:pPr>
              <w:rPr>
                <w:rFonts w:ascii="Verdana" w:hAnsi="Verdana"/>
                <w:noProof/>
              </w:rPr>
            </w:pPr>
          </w:p>
        </w:tc>
      </w:tr>
      <w:tr w:rsidR="00D81F41" w14:paraId="32E8B622" w14:textId="77777777" w:rsidTr="0049425E"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9E62" w14:textId="77777777" w:rsidR="006F1D7E" w:rsidRDefault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  <w:p w14:paraId="035E3663" w14:textId="77777777" w:rsidR="006F1D7E" w:rsidRDefault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29CB9D58" wp14:editId="35F528A7">
                  <wp:extent cx="1737359" cy="118618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228" cy="1238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b/>
                <w:bCs/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8685EEE" wp14:editId="749C9460">
                  <wp:extent cx="838200" cy="116539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887" cy="1180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58D6DA" w14:textId="4A1ADB5C" w:rsidR="006F1D7E" w:rsidRDefault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</w:tc>
        <w:tc>
          <w:tcPr>
            <w:tcW w:w="3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4A347" w14:textId="657620A1" w:rsidR="006F1D7E" w:rsidRDefault="006F1D7E" w:rsidP="006F1D7E">
            <w:pPr>
              <w:rPr>
                <w:rFonts w:ascii="Verdana" w:hAnsi="Verdana"/>
                <w:noProof/>
              </w:rPr>
            </w:pPr>
            <w:r w:rsidRPr="006F1D7E">
              <w:rPr>
                <w:rFonts w:ascii="Verdana" w:hAnsi="Verdana"/>
                <w:noProof/>
              </w:rPr>
              <w:lastRenderedPageBreak/>
              <w:t xml:space="preserve">Label </w:t>
            </w:r>
            <w:r>
              <w:rPr>
                <w:rFonts w:ascii="Verdana" w:hAnsi="Verdana"/>
                <w:noProof/>
              </w:rPr>
              <w:t>a</w:t>
            </w:r>
            <w:r w:rsidRPr="006F1D7E">
              <w:rPr>
                <w:rFonts w:ascii="Verdana" w:hAnsi="Verdana"/>
                <w:noProof/>
              </w:rPr>
              <w:t xml:space="preserve">pplied with a </w:t>
            </w:r>
            <w:r>
              <w:rPr>
                <w:rFonts w:ascii="Verdana" w:hAnsi="Verdana"/>
                <w:noProof/>
              </w:rPr>
              <w:t>f</w:t>
            </w:r>
            <w:r w:rsidRPr="006F1D7E">
              <w:rPr>
                <w:rFonts w:ascii="Verdana" w:hAnsi="Verdana"/>
                <w:noProof/>
              </w:rPr>
              <w:t xml:space="preserve">lag </w:t>
            </w:r>
            <w:r>
              <w:rPr>
                <w:rFonts w:ascii="Verdana" w:hAnsi="Verdana"/>
                <w:noProof/>
              </w:rPr>
              <w:t>m</w:t>
            </w:r>
            <w:r w:rsidRPr="006F1D7E">
              <w:rPr>
                <w:rFonts w:ascii="Verdana" w:hAnsi="Verdana"/>
                <w:noProof/>
              </w:rPr>
              <w:t>anually</w:t>
            </w:r>
            <w:r>
              <w:rPr>
                <w:rFonts w:ascii="Verdana" w:hAnsi="Verdana"/>
                <w:noProof/>
              </w:rPr>
              <w:t xml:space="preserve">. </w:t>
            </w:r>
            <w:r w:rsidRPr="006F1D7E">
              <w:rPr>
                <w:rFonts w:ascii="Verdana" w:hAnsi="Verdana"/>
                <w:noProof/>
              </w:rPr>
              <w:t xml:space="preserve">(Label adhered to </w:t>
            </w:r>
            <w:r>
              <w:rPr>
                <w:rFonts w:ascii="Verdana" w:hAnsi="Verdana"/>
                <w:noProof/>
              </w:rPr>
              <w:t xml:space="preserve">the </w:t>
            </w:r>
            <w:r w:rsidRPr="006F1D7E">
              <w:rPr>
                <w:rFonts w:ascii="Verdana" w:hAnsi="Verdana"/>
                <w:noProof/>
              </w:rPr>
              <w:t>product on both ends</w:t>
            </w:r>
            <w:r>
              <w:rPr>
                <w:rFonts w:ascii="Verdana" w:hAnsi="Verdana"/>
                <w:noProof/>
              </w:rPr>
              <w:t>.</w:t>
            </w:r>
            <w:r w:rsidRPr="006F1D7E">
              <w:rPr>
                <w:rFonts w:ascii="Verdana" w:hAnsi="Verdana"/>
                <w:noProof/>
              </w:rPr>
              <w:t>)</w:t>
            </w:r>
          </w:p>
        </w:tc>
      </w:tr>
      <w:tr w:rsidR="00D81F41" w14:paraId="738B611B" w14:textId="77777777" w:rsidTr="0049425E"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0A948" w14:textId="77777777" w:rsidR="006F1D7E" w:rsidRDefault="006F1D7E" w:rsidP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</w:p>
          <w:p w14:paraId="06033A78" w14:textId="3F8CFFDD" w:rsidR="006F1D7E" w:rsidRDefault="006F1D7E" w:rsidP="006F1D7E">
            <w:pPr>
              <w:jc w:val="center"/>
              <w:rPr>
                <w:rFonts w:ascii="Verdana" w:hAnsi="Verdana"/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4AAE49FE" wp14:editId="41048A35">
                  <wp:extent cx="940282" cy="1439906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0282" cy="1439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81F41">
              <w:rPr>
                <w:rFonts w:ascii="Verdana" w:hAnsi="Verdana"/>
                <w:b/>
                <w:bCs/>
                <w:noProof/>
              </w:rPr>
              <w:t xml:space="preserve">  </w:t>
            </w:r>
            <w:r w:rsidR="00D81F41">
              <w:rPr>
                <w:noProof/>
              </w:rPr>
              <w:drawing>
                <wp:inline distT="0" distB="0" distL="0" distR="0" wp14:anchorId="17608A20" wp14:editId="06B26747">
                  <wp:extent cx="905875" cy="1438275"/>
                  <wp:effectExtent l="0" t="0" r="889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8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81F41"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659BFB94" wp14:editId="1D9719DD">
                  <wp:extent cx="2000250" cy="1538145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396D1" w14:textId="50591EE6" w:rsidR="006F1D7E" w:rsidRDefault="006F1D7E">
            <w:pPr>
              <w:rPr>
                <w:rFonts w:ascii="Verdana" w:hAnsi="Verdana"/>
                <w:b/>
                <w:bCs/>
                <w:noProof/>
              </w:rPr>
            </w:pPr>
          </w:p>
        </w:tc>
        <w:tc>
          <w:tcPr>
            <w:tcW w:w="3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DC855" w14:textId="1F2F5705" w:rsidR="006F1D7E" w:rsidRDefault="006F1D7E">
            <w:pPr>
              <w:rPr>
                <w:rFonts w:ascii="Verdana" w:hAnsi="Verdana"/>
                <w:noProof/>
              </w:rPr>
            </w:pPr>
            <w:r w:rsidRPr="006F1D7E">
              <w:rPr>
                <w:rFonts w:ascii="Verdana" w:hAnsi="Verdana"/>
                <w:noProof/>
              </w:rPr>
              <w:t xml:space="preserve">Label </w:t>
            </w:r>
            <w:r>
              <w:rPr>
                <w:rFonts w:ascii="Verdana" w:hAnsi="Verdana"/>
                <w:noProof/>
              </w:rPr>
              <w:t>a</w:t>
            </w:r>
            <w:r w:rsidRPr="006F1D7E">
              <w:rPr>
                <w:rFonts w:ascii="Verdana" w:hAnsi="Verdana"/>
                <w:noProof/>
              </w:rPr>
              <w:t xml:space="preserve">pplied with a </w:t>
            </w:r>
            <w:r>
              <w:rPr>
                <w:rFonts w:ascii="Verdana" w:hAnsi="Verdana"/>
                <w:noProof/>
              </w:rPr>
              <w:t>f</w:t>
            </w:r>
            <w:r w:rsidRPr="006F1D7E">
              <w:rPr>
                <w:rFonts w:ascii="Verdana" w:hAnsi="Verdana"/>
                <w:noProof/>
              </w:rPr>
              <w:t xml:space="preserve">lag and PEEL HERE </w:t>
            </w:r>
            <w:r>
              <w:rPr>
                <w:rFonts w:ascii="Verdana" w:hAnsi="Verdana"/>
                <w:noProof/>
              </w:rPr>
              <w:t>t</w:t>
            </w:r>
            <w:r w:rsidRPr="006F1D7E">
              <w:rPr>
                <w:rFonts w:ascii="Verdana" w:hAnsi="Verdana"/>
                <w:noProof/>
              </w:rPr>
              <w:t>ab through Automation</w:t>
            </w:r>
            <w:r>
              <w:rPr>
                <w:rFonts w:ascii="Verdana" w:hAnsi="Verdana"/>
                <w:noProof/>
              </w:rPr>
              <w:t>.</w:t>
            </w:r>
          </w:p>
        </w:tc>
      </w:tr>
    </w:tbl>
    <w:p w14:paraId="5D951B7D" w14:textId="77777777" w:rsidR="005D4BCA" w:rsidRDefault="005D4BCA" w:rsidP="006D4808">
      <w:pPr>
        <w:jc w:val="center"/>
        <w:rPr>
          <w:noProof/>
        </w:rPr>
      </w:pPr>
    </w:p>
    <w:p w14:paraId="3C4C73C3" w14:textId="04163F8F" w:rsidR="005D4BCA" w:rsidRDefault="005D4BCA" w:rsidP="005D4BCA">
      <w:pPr>
        <w:jc w:val="right"/>
        <w:rPr>
          <w:rFonts w:ascii="Verdana" w:hAnsi="Verdana"/>
        </w:rPr>
      </w:pPr>
      <w:hyperlink w:anchor="_top" w:history="1">
        <w:r w:rsidRPr="00BD1162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5D4BCA" w:rsidRPr="00B46A95" w14:paraId="4A82227E" w14:textId="77777777" w:rsidTr="00420FDB">
        <w:tc>
          <w:tcPr>
            <w:tcW w:w="5000" w:type="pct"/>
            <w:shd w:val="clear" w:color="auto" w:fill="C0C0C0"/>
          </w:tcPr>
          <w:p w14:paraId="5C01C226" w14:textId="77777777" w:rsidR="005D4BCA" w:rsidRPr="00806B9D" w:rsidRDefault="005D4BCA" w:rsidP="00420FDB">
            <w:pPr>
              <w:pStyle w:val="Heading2"/>
            </w:pPr>
            <w:bookmarkStart w:id="8" w:name="_Toc205207417"/>
            <w:r>
              <w:rPr>
                <w:rFonts w:ascii="Verdana" w:hAnsi="Verdana"/>
                <w:i w:val="0"/>
                <w:iCs w:val="0"/>
              </w:rPr>
              <w:t>Applying the Label</w:t>
            </w:r>
            <w:r w:rsidR="008041D6">
              <w:rPr>
                <w:rFonts w:ascii="Verdana" w:hAnsi="Verdana"/>
                <w:i w:val="0"/>
                <w:iCs w:val="0"/>
              </w:rPr>
              <w:t xml:space="preserve"> Manually</w:t>
            </w:r>
            <w:bookmarkEnd w:id="8"/>
          </w:p>
        </w:tc>
      </w:tr>
    </w:tbl>
    <w:p w14:paraId="7D720AD2" w14:textId="77777777" w:rsidR="005D4BCA" w:rsidRDefault="005D4BCA" w:rsidP="00EB7449">
      <w:pPr>
        <w:rPr>
          <w:noProof/>
        </w:rPr>
      </w:pPr>
    </w:p>
    <w:p w14:paraId="1B160C55" w14:textId="77777777" w:rsidR="005D4BCA" w:rsidRPr="005D4BCA" w:rsidRDefault="005D4BCA" w:rsidP="005D4BCA">
      <w:pPr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 xml:space="preserve">Adhere the prescription label neatly on the package or amber vial. Prevent placing the label in areas where the package will be opened.  </w:t>
      </w:r>
    </w:p>
    <w:p w14:paraId="37E3DE0A" w14:textId="77777777" w:rsidR="005D4BCA" w:rsidRPr="005D4BCA" w:rsidRDefault="005D4BCA" w:rsidP="005D4BCA">
      <w:pPr>
        <w:rPr>
          <w:rFonts w:ascii="Verdana" w:eastAsia="Calibri" w:hAnsi="Verdana"/>
          <w:b/>
          <w:color w:val="000000"/>
        </w:rPr>
      </w:pPr>
    </w:p>
    <w:p w14:paraId="3BC9F236" w14:textId="77777777" w:rsidR="005D4BCA" w:rsidRPr="005D4BCA" w:rsidRDefault="005D4BCA" w:rsidP="005D4BCA">
      <w:pPr>
        <w:rPr>
          <w:rFonts w:ascii="Verdana" w:eastAsia="Calibri" w:hAnsi="Verdana"/>
          <w:b/>
          <w:color w:val="000000"/>
        </w:rPr>
      </w:pPr>
      <w:r w:rsidRPr="005D4BCA">
        <w:rPr>
          <w:rFonts w:ascii="Verdana" w:eastAsia="Calibri" w:hAnsi="Verdana"/>
          <w:b/>
          <w:color w:val="000000"/>
        </w:rPr>
        <w:t>Manual Pick</w:t>
      </w:r>
    </w:p>
    <w:p w14:paraId="4D5DCD85" w14:textId="77777777" w:rsidR="005D4BCA" w:rsidRPr="005D4BCA" w:rsidRDefault="005D4BCA" w:rsidP="005D4BCA">
      <w:pPr>
        <w:numPr>
          <w:ilvl w:val="0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>Amber Vials</w:t>
      </w:r>
      <w:r w:rsidR="00373939">
        <w:rPr>
          <w:rFonts w:ascii="Verdana" w:eastAsia="Calibri" w:hAnsi="Verdana"/>
          <w:color w:val="000000"/>
        </w:rPr>
        <w:t>:</w:t>
      </w:r>
    </w:p>
    <w:p w14:paraId="22A2413C" w14:textId="77777777" w:rsidR="005D4BCA" w:rsidRPr="005D4BCA" w:rsidRDefault="005D4BCA" w:rsidP="005D4BCA">
      <w:pPr>
        <w:numPr>
          <w:ilvl w:val="1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lastRenderedPageBreak/>
        <w:t>Wrap label entirely around the bottle ensuring visibility of the medication at both the top and bottom of the vial.</w:t>
      </w:r>
    </w:p>
    <w:p w14:paraId="45AD4D13" w14:textId="77777777" w:rsidR="005D4BCA" w:rsidRPr="005D4BCA" w:rsidRDefault="005D4BCA" w:rsidP="005D4BCA">
      <w:pPr>
        <w:numPr>
          <w:ilvl w:val="0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>Manufacturer Products:</w:t>
      </w:r>
    </w:p>
    <w:p w14:paraId="2472A72C" w14:textId="77777777" w:rsidR="005D4BCA" w:rsidRPr="005D4BCA" w:rsidRDefault="005D4BCA" w:rsidP="005D4BCA">
      <w:pPr>
        <w:numPr>
          <w:ilvl w:val="1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>Verify three S’s and Q</w:t>
      </w:r>
    </w:p>
    <w:p w14:paraId="5D841195" w14:textId="77777777" w:rsidR="005D4BCA" w:rsidRPr="005D4BCA" w:rsidRDefault="005D4BCA" w:rsidP="005D4BCA">
      <w:pPr>
        <w:numPr>
          <w:ilvl w:val="2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b/>
          <w:color w:val="000000"/>
        </w:rPr>
        <w:t>S</w:t>
      </w:r>
      <w:r w:rsidRPr="005D4BCA">
        <w:rPr>
          <w:rFonts w:ascii="Verdana" w:eastAsia="Calibri" w:hAnsi="Verdana"/>
          <w:color w:val="000000"/>
        </w:rPr>
        <w:t xml:space="preserve">ealed </w:t>
      </w:r>
    </w:p>
    <w:p w14:paraId="2EA36FB9" w14:textId="77777777" w:rsidR="005D4BCA" w:rsidRPr="005D4BCA" w:rsidRDefault="005D4BCA" w:rsidP="005D4BCA">
      <w:pPr>
        <w:numPr>
          <w:ilvl w:val="2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b/>
          <w:color w:val="000000"/>
        </w:rPr>
        <w:t>S</w:t>
      </w:r>
      <w:r w:rsidRPr="005D4BCA">
        <w:rPr>
          <w:rFonts w:ascii="Verdana" w:eastAsia="Calibri" w:hAnsi="Verdana"/>
          <w:color w:val="000000"/>
        </w:rPr>
        <w:t xml:space="preserve">afety Cap </w:t>
      </w:r>
    </w:p>
    <w:p w14:paraId="4F01E9F1" w14:textId="77777777" w:rsidR="005D4BCA" w:rsidRPr="005D4BCA" w:rsidRDefault="005D4BCA" w:rsidP="005D4BCA">
      <w:pPr>
        <w:numPr>
          <w:ilvl w:val="2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b/>
          <w:color w:val="000000"/>
        </w:rPr>
        <w:t>S</w:t>
      </w:r>
      <w:r w:rsidRPr="005D4BCA">
        <w:rPr>
          <w:rFonts w:ascii="Verdana" w:eastAsia="Calibri" w:hAnsi="Verdana"/>
          <w:color w:val="000000"/>
        </w:rPr>
        <w:t>ize of Bottle allows for labeling.</w:t>
      </w:r>
      <w:r w:rsidR="00E325EB">
        <w:rPr>
          <w:rFonts w:ascii="Verdana" w:eastAsia="Calibri" w:hAnsi="Verdana"/>
          <w:color w:val="000000"/>
        </w:rPr>
        <w:t xml:space="preserve"> </w:t>
      </w:r>
      <w:r w:rsidR="00E325EB" w:rsidRPr="00E325EB">
        <w:rPr>
          <w:rFonts w:ascii="Verdana" w:eastAsia="Calibri" w:hAnsi="Verdana"/>
          <w:b/>
          <w:color w:val="000000"/>
        </w:rPr>
        <w:t>Note:</w:t>
      </w:r>
      <w:r w:rsidR="00E325EB">
        <w:rPr>
          <w:rFonts w:ascii="Verdana" w:eastAsia="Calibri" w:hAnsi="Verdana"/>
          <w:color w:val="000000"/>
        </w:rPr>
        <w:t xml:space="preserve"> </w:t>
      </w:r>
      <w:r w:rsidR="00130C62">
        <w:rPr>
          <w:rFonts w:ascii="Verdana" w:eastAsia="Calibri" w:hAnsi="Verdana"/>
          <w:color w:val="000000"/>
        </w:rPr>
        <w:t xml:space="preserve"> </w:t>
      </w:r>
      <w:r w:rsidR="00E325EB">
        <w:rPr>
          <w:rFonts w:ascii="Verdana" w:eastAsia="Calibri" w:hAnsi="Verdana"/>
          <w:color w:val="000000"/>
        </w:rPr>
        <w:t xml:space="preserve">The label cannot cover the top of the bottle cap. </w:t>
      </w:r>
    </w:p>
    <w:p w14:paraId="1778A54F" w14:textId="77777777" w:rsidR="005D4BCA" w:rsidRPr="005D4BCA" w:rsidRDefault="005D4BCA" w:rsidP="005D4BCA">
      <w:pPr>
        <w:numPr>
          <w:ilvl w:val="2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b/>
          <w:color w:val="000000"/>
        </w:rPr>
        <w:t>Q</w:t>
      </w:r>
      <w:r w:rsidRPr="005D4BCA">
        <w:rPr>
          <w:rFonts w:ascii="Verdana" w:eastAsia="Calibri" w:hAnsi="Verdana"/>
          <w:color w:val="000000"/>
        </w:rPr>
        <w:t>uantity</w:t>
      </w:r>
    </w:p>
    <w:p w14:paraId="0A6A8A9D" w14:textId="77777777" w:rsidR="005D4BCA" w:rsidRPr="005D4BCA" w:rsidRDefault="005D4BCA" w:rsidP="005D4BCA">
      <w:pPr>
        <w:numPr>
          <w:ilvl w:val="1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>Full Medication Name and Strength or NDC must be visible.</w:t>
      </w:r>
    </w:p>
    <w:p w14:paraId="34546461" w14:textId="77777777" w:rsidR="005D4BCA" w:rsidRPr="005D4BCA" w:rsidRDefault="005D4BCA" w:rsidP="005D4BCA">
      <w:pPr>
        <w:numPr>
          <w:ilvl w:val="1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>Attempt to cover Lot Number and Expiration Date.</w:t>
      </w:r>
    </w:p>
    <w:p w14:paraId="249BB1AF" w14:textId="77777777" w:rsidR="005D4BCA" w:rsidRPr="005D4BCA" w:rsidRDefault="005D4BCA" w:rsidP="005D4BCA">
      <w:pPr>
        <w:numPr>
          <w:ilvl w:val="1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>Product Warning Label must be visible.</w:t>
      </w:r>
    </w:p>
    <w:p w14:paraId="03FC5541" w14:textId="77777777" w:rsidR="005D4BCA" w:rsidRPr="005D4BCA" w:rsidRDefault="005D4BCA" w:rsidP="005D4BCA">
      <w:pPr>
        <w:rPr>
          <w:rFonts w:ascii="Verdana" w:eastAsia="Calibri" w:hAnsi="Verdana"/>
          <w:color w:val="000000"/>
        </w:rPr>
      </w:pPr>
    </w:p>
    <w:p w14:paraId="025F4774" w14:textId="77777777" w:rsidR="005D4BCA" w:rsidRPr="005D4BCA" w:rsidRDefault="005D4BCA" w:rsidP="005D4BCA">
      <w:pPr>
        <w:rPr>
          <w:rFonts w:ascii="Verdana" w:eastAsia="Calibri" w:hAnsi="Verdana"/>
          <w:b/>
          <w:color w:val="000000"/>
        </w:rPr>
      </w:pPr>
      <w:r w:rsidRPr="005D4BCA">
        <w:rPr>
          <w:rFonts w:ascii="Verdana" w:eastAsia="Calibri" w:hAnsi="Verdana"/>
          <w:b/>
          <w:color w:val="000000"/>
        </w:rPr>
        <w:t>Unit of Use</w:t>
      </w:r>
    </w:p>
    <w:p w14:paraId="1C44E065" w14:textId="77777777" w:rsidR="005D4BCA" w:rsidRPr="005D4BCA" w:rsidRDefault="005D4BCA" w:rsidP="005D4BCA">
      <w:pPr>
        <w:numPr>
          <w:ilvl w:val="0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>Manufacturer Products:</w:t>
      </w:r>
    </w:p>
    <w:p w14:paraId="19613F77" w14:textId="77777777" w:rsidR="005D4BCA" w:rsidRPr="005D4BCA" w:rsidRDefault="005D4BCA" w:rsidP="005D4BCA">
      <w:pPr>
        <w:numPr>
          <w:ilvl w:val="1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>Full Medication Name and Strength or NDC must be visible</w:t>
      </w:r>
      <w:r w:rsidR="00373939">
        <w:rPr>
          <w:rFonts w:ascii="Verdana" w:eastAsia="Calibri" w:hAnsi="Verdana"/>
          <w:color w:val="000000"/>
        </w:rPr>
        <w:t>.</w:t>
      </w:r>
    </w:p>
    <w:p w14:paraId="42CC6842" w14:textId="6484EDAC" w:rsidR="005D4BCA" w:rsidRPr="005D4BCA" w:rsidRDefault="005D4BCA" w:rsidP="005D4BCA">
      <w:pPr>
        <w:numPr>
          <w:ilvl w:val="2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bookmarkStart w:id="9" w:name="OLE_LINK2"/>
      <w:r w:rsidRPr="000A302E">
        <w:rPr>
          <w:rFonts w:ascii="Verdana" w:eastAsia="Calibri" w:hAnsi="Verdana"/>
          <w:color w:val="000000"/>
        </w:rPr>
        <w:t>Leave open UPC</w:t>
      </w:r>
      <w:r w:rsidR="0061399F" w:rsidRPr="000A302E">
        <w:rPr>
          <w:rFonts w:ascii="Verdana" w:eastAsia="Calibri" w:hAnsi="Verdana"/>
          <w:color w:val="000000"/>
        </w:rPr>
        <w:t>/</w:t>
      </w:r>
      <w:r w:rsidR="0061399F">
        <w:rPr>
          <w:rFonts w:ascii="Verdana" w:eastAsia="Calibri" w:hAnsi="Verdana"/>
          <w:color w:val="000000"/>
        </w:rPr>
        <w:t>2D</w:t>
      </w:r>
      <w:r w:rsidRPr="005D4BCA">
        <w:rPr>
          <w:rFonts w:ascii="Verdana" w:eastAsia="Calibri" w:hAnsi="Verdana"/>
          <w:color w:val="000000"/>
        </w:rPr>
        <w:t>.</w:t>
      </w:r>
      <w:r w:rsidR="000A302E">
        <w:rPr>
          <w:rFonts w:ascii="Verdana" w:eastAsia="Calibri" w:hAnsi="Verdana"/>
          <w:color w:val="000000"/>
        </w:rPr>
        <w:t xml:space="preserve"> </w:t>
      </w:r>
    </w:p>
    <w:bookmarkEnd w:id="9"/>
    <w:p w14:paraId="36C89660" w14:textId="77777777" w:rsidR="005D4BCA" w:rsidRPr="005D4BCA" w:rsidRDefault="005D4BCA" w:rsidP="005D4BCA">
      <w:pPr>
        <w:numPr>
          <w:ilvl w:val="1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>Do not cover the Lot Number and Expiration Date.</w:t>
      </w:r>
    </w:p>
    <w:p w14:paraId="483DB804" w14:textId="77777777" w:rsidR="005D4BCA" w:rsidRDefault="005D4BCA" w:rsidP="005D4BCA">
      <w:pPr>
        <w:numPr>
          <w:ilvl w:val="1"/>
          <w:numId w:val="33"/>
        </w:numPr>
        <w:spacing w:after="200" w:line="276" w:lineRule="auto"/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lastRenderedPageBreak/>
        <w:t>Product Warning Label must be visible.</w:t>
      </w:r>
    </w:p>
    <w:p w14:paraId="02C954D0" w14:textId="6490F2AA" w:rsidR="005D4BCA" w:rsidRDefault="005D4BCA" w:rsidP="00EB7449">
      <w:pPr>
        <w:ind w:left="720"/>
        <w:jc w:val="right"/>
        <w:rPr>
          <w:rFonts w:ascii="Verdana" w:hAnsi="Verdana"/>
        </w:rPr>
      </w:pPr>
      <w:hyperlink w:anchor="_top" w:history="1">
        <w:r w:rsidRPr="00BD1162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5D4BCA" w:rsidRPr="00B46A95" w14:paraId="7B5A91E0" w14:textId="77777777" w:rsidTr="00EB7449">
        <w:tc>
          <w:tcPr>
            <w:tcW w:w="5000" w:type="pct"/>
            <w:shd w:val="clear" w:color="auto" w:fill="C0C0C0"/>
          </w:tcPr>
          <w:p w14:paraId="00C75D7F" w14:textId="77777777" w:rsidR="005D4BCA" w:rsidRPr="00806B9D" w:rsidRDefault="005D4BCA" w:rsidP="00420FDB">
            <w:pPr>
              <w:pStyle w:val="Heading2"/>
            </w:pPr>
            <w:bookmarkStart w:id="10" w:name="_Toc205207418"/>
            <w:r w:rsidRPr="005D4BCA">
              <w:rPr>
                <w:rFonts w:ascii="Verdana" w:hAnsi="Verdana"/>
                <w:i w:val="0"/>
                <w:iCs w:val="0"/>
              </w:rPr>
              <w:t>Flagging Labels</w:t>
            </w:r>
            <w:bookmarkEnd w:id="10"/>
          </w:p>
        </w:tc>
      </w:tr>
    </w:tbl>
    <w:p w14:paraId="0176BF75" w14:textId="77777777" w:rsidR="0074344B" w:rsidRDefault="0074344B" w:rsidP="005D4BCA">
      <w:pPr>
        <w:rPr>
          <w:rFonts w:ascii="Verdana" w:eastAsia="Calibri" w:hAnsi="Verdana"/>
        </w:rPr>
      </w:pPr>
    </w:p>
    <w:p w14:paraId="5C9B2CD0" w14:textId="2B9B5774" w:rsidR="005D4BCA" w:rsidRPr="005D4BCA" w:rsidRDefault="005D4BCA" w:rsidP="005D4BCA">
      <w:pPr>
        <w:rPr>
          <w:rFonts w:ascii="Verdana" w:eastAsia="Calibri" w:hAnsi="Verdana"/>
        </w:rPr>
      </w:pPr>
      <w:r w:rsidRPr="005D4BCA">
        <w:rPr>
          <w:rFonts w:ascii="Verdana" w:eastAsia="Calibri" w:hAnsi="Verdana"/>
        </w:rPr>
        <w:t xml:space="preserve">It is important to create the flag appropriately. Flagging should be avoided whenever possible.     </w:t>
      </w:r>
    </w:p>
    <w:p w14:paraId="48130AB1" w14:textId="77777777" w:rsidR="005D4BCA" w:rsidRPr="005D4BCA" w:rsidRDefault="005D4BCA" w:rsidP="005D4BCA">
      <w:pPr>
        <w:rPr>
          <w:rFonts w:ascii="Verdana" w:eastAsia="Calibri" w:hAnsi="Verdana"/>
        </w:rPr>
      </w:pPr>
    </w:p>
    <w:p w14:paraId="1D8E0E0E" w14:textId="77777777" w:rsidR="005D4BCA" w:rsidRPr="005D4BCA" w:rsidRDefault="005D4BCA" w:rsidP="005D4BCA">
      <w:pPr>
        <w:rPr>
          <w:rFonts w:ascii="Verdana" w:eastAsia="Calibri" w:hAnsi="Verdana"/>
          <w:b/>
        </w:rPr>
      </w:pPr>
      <w:r w:rsidRPr="005D4BCA">
        <w:rPr>
          <w:rFonts w:ascii="Verdana" w:eastAsia="Calibri" w:hAnsi="Verdana"/>
          <w:b/>
        </w:rPr>
        <w:t>To Create the Flag</w:t>
      </w:r>
    </w:p>
    <w:p w14:paraId="6DBDFC2F" w14:textId="77777777" w:rsidR="005D4BCA" w:rsidRPr="005D4BCA" w:rsidRDefault="00130C62" w:rsidP="005D4BCA">
      <w:pPr>
        <w:rPr>
          <w:rFonts w:ascii="Verdana" w:eastAsia="Calibri" w:hAnsi="Verdana"/>
          <w:color w:val="000000"/>
        </w:rPr>
      </w:pPr>
      <w:r>
        <w:rPr>
          <w:rFonts w:ascii="Verdana" w:eastAsia="Calibri" w:hAnsi="Verdana"/>
        </w:rPr>
        <w:t xml:space="preserve">On the </w:t>
      </w:r>
      <w:r w:rsidR="005D4BCA" w:rsidRPr="005D4BCA">
        <w:rPr>
          <w:rFonts w:ascii="Verdana" w:eastAsia="Calibri" w:hAnsi="Verdana"/>
        </w:rPr>
        <w:t>5.25 inch or 6 inch label - fold along the perforated area after the 2</w:t>
      </w:r>
      <w:r w:rsidR="005D4BCA" w:rsidRPr="005D4BCA">
        <w:rPr>
          <w:rFonts w:ascii="Verdana" w:eastAsia="Calibri" w:hAnsi="Verdana"/>
          <w:vertAlign w:val="superscript"/>
        </w:rPr>
        <w:t>nd</w:t>
      </w:r>
      <w:r w:rsidR="005D4BCA" w:rsidRPr="005D4BCA">
        <w:rPr>
          <w:rFonts w:ascii="Verdana" w:eastAsia="Calibri" w:hAnsi="Verdana"/>
        </w:rPr>
        <w:t xml:space="preserve"> QR barcode. </w:t>
      </w:r>
    </w:p>
    <w:p w14:paraId="2C8093C2" w14:textId="77777777" w:rsidR="005D4BCA" w:rsidRPr="005D4BCA" w:rsidRDefault="005D4BCA" w:rsidP="005D4BCA">
      <w:pPr>
        <w:rPr>
          <w:rFonts w:ascii="Verdana" w:eastAsia="Calibri" w:hAnsi="Verdana"/>
          <w:b/>
          <w:color w:val="000000"/>
        </w:rPr>
      </w:pPr>
    </w:p>
    <w:p w14:paraId="5BB1368B" w14:textId="77777777" w:rsidR="005D4BCA" w:rsidRPr="005D4BCA" w:rsidRDefault="005D4BCA" w:rsidP="005D4BCA">
      <w:pPr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b/>
          <w:color w:val="000000"/>
        </w:rPr>
        <w:t xml:space="preserve">Note:  </w:t>
      </w:r>
      <w:r w:rsidRPr="005D4BCA">
        <w:rPr>
          <w:rFonts w:ascii="Verdana" w:eastAsia="Calibri" w:hAnsi="Verdana"/>
          <w:color w:val="000000"/>
        </w:rPr>
        <w:t xml:space="preserve">Both ends of the label must be completely adhered to the package or amber vial. </w:t>
      </w:r>
    </w:p>
    <w:p w14:paraId="38864DC2" w14:textId="77777777" w:rsidR="005D4BCA" w:rsidRPr="005D4BCA" w:rsidRDefault="005D4BCA" w:rsidP="005D4BCA">
      <w:pPr>
        <w:rPr>
          <w:rFonts w:ascii="Verdana" w:eastAsia="Calibri" w:hAnsi="Verdana"/>
          <w:color w:val="000000"/>
        </w:rPr>
      </w:pPr>
    </w:p>
    <w:p w14:paraId="1361EE76" w14:textId="27BA59EC" w:rsidR="005D4BCA" w:rsidRPr="005D4BCA" w:rsidRDefault="005D4BCA" w:rsidP="005D4BCA">
      <w:pPr>
        <w:rPr>
          <w:rFonts w:ascii="Verdana" w:eastAsia="Calibri" w:hAnsi="Verdana"/>
          <w:color w:val="000000"/>
        </w:rPr>
      </w:pPr>
      <w:r w:rsidRPr="005D4BCA">
        <w:rPr>
          <w:rFonts w:ascii="Verdana" w:eastAsia="Calibri" w:hAnsi="Verdana"/>
          <w:color w:val="000000"/>
        </w:rPr>
        <w:t xml:space="preserve">For more information, refer to </w:t>
      </w:r>
      <w:hyperlink r:id="rId29" w:anchor="!/view?docid=368ea74a-a6b4-4c34-8a0d-b210a38803eb" w:history="1">
        <w:r w:rsidR="0074344B">
          <w:rPr>
            <w:rFonts w:ascii="Verdana" w:eastAsia="Calibri" w:hAnsi="Verdana"/>
            <w:color w:val="0000FF"/>
            <w:u w:val="single"/>
          </w:rPr>
          <w:t>Manual Pick Overview (070891)</w:t>
        </w:r>
      </w:hyperlink>
      <w:r w:rsidRPr="005D4BCA">
        <w:rPr>
          <w:rFonts w:ascii="Verdana" w:eastAsia="Calibri" w:hAnsi="Verdana"/>
          <w:color w:val="000000"/>
        </w:rPr>
        <w:t>.</w:t>
      </w:r>
    </w:p>
    <w:p w14:paraId="2F05D652" w14:textId="77777777" w:rsidR="005D4BCA" w:rsidRPr="005D4BCA" w:rsidRDefault="005D4BCA" w:rsidP="005D4BCA">
      <w:pPr>
        <w:rPr>
          <w:rFonts w:ascii="Verdana" w:eastAsia="Calibri" w:hAnsi="Verdana"/>
          <w:color w:val="000000"/>
        </w:rPr>
      </w:pPr>
    </w:p>
    <w:p w14:paraId="0DFBDD23" w14:textId="5195209B" w:rsidR="005D4BCA" w:rsidRPr="005D4BCA" w:rsidRDefault="00EF783A" w:rsidP="005D4BCA">
      <w:pPr>
        <w:jc w:val="center"/>
        <w:rPr>
          <w:rFonts w:ascii="Calibri" w:eastAsia="Calibri" w:hAnsi="Calibri"/>
          <w:noProof/>
          <w:sz w:val="22"/>
          <w:szCs w:val="22"/>
        </w:rPr>
      </w:pPr>
      <w:r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5D1BB391" wp14:editId="720F574D">
            <wp:extent cx="1384300" cy="1695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4BCA" w:rsidRPr="005D4BCA">
        <w:rPr>
          <w:rFonts w:ascii="Calibri" w:eastAsia="Calibri" w:hAnsi="Calibri"/>
          <w:noProof/>
          <w:sz w:val="22"/>
          <w:szCs w:val="22"/>
        </w:rPr>
        <w:t xml:space="preserve"> </w:t>
      </w:r>
      <w:r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AC4A735" wp14:editId="37FCA5A5">
            <wp:extent cx="2387600" cy="1530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4BCA" w:rsidRPr="005D4BCA">
        <w:rPr>
          <w:rFonts w:ascii="Calibri" w:eastAsia="Calibri" w:hAnsi="Calibri"/>
          <w:noProof/>
          <w:sz w:val="22"/>
          <w:szCs w:val="22"/>
        </w:rPr>
        <w:t xml:space="preserve"> </w:t>
      </w:r>
      <w:r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354F5473" wp14:editId="32867BEC">
            <wp:extent cx="1123950" cy="1568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4BCA" w:rsidRPr="005D4BCA">
        <w:rPr>
          <w:rFonts w:ascii="Calibri" w:eastAsia="Calibri" w:hAnsi="Calibri"/>
          <w:noProof/>
          <w:sz w:val="22"/>
          <w:szCs w:val="22"/>
        </w:rPr>
        <w:t xml:space="preserve"> </w:t>
      </w:r>
      <w:r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3F67A275" wp14:editId="01B67141">
            <wp:extent cx="1492250" cy="1625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36EC" w14:textId="77777777" w:rsidR="005D4BCA" w:rsidRPr="005D4BCA" w:rsidRDefault="005D4BCA" w:rsidP="005D4BCA">
      <w:pPr>
        <w:jc w:val="center"/>
        <w:rPr>
          <w:rFonts w:ascii="Calibri" w:eastAsia="Calibri" w:hAnsi="Calibri"/>
          <w:noProof/>
          <w:sz w:val="22"/>
          <w:szCs w:val="22"/>
        </w:rPr>
      </w:pPr>
    </w:p>
    <w:p w14:paraId="69CABFD8" w14:textId="77777777" w:rsidR="007C6D24" w:rsidRPr="007C6D24" w:rsidRDefault="007C6D24" w:rsidP="00981AD9">
      <w:pPr>
        <w:rPr>
          <w:rFonts w:ascii="Verdana" w:hAnsi="Verdana" w:cs="HelveticaNeueLT Std Med"/>
          <w:b/>
          <w:color w:val="000000"/>
        </w:rPr>
      </w:pPr>
    </w:p>
    <w:bookmarkStart w:id="11" w:name="_Fax_Workflow_Navigation"/>
    <w:bookmarkStart w:id="12" w:name="_New_Prescription_Label"/>
    <w:bookmarkStart w:id="13" w:name="_New_Vial_Label"/>
    <w:bookmarkStart w:id="14" w:name="_Tentative_New_Vial"/>
    <w:bookmarkStart w:id="15" w:name="_Voiding_the_Prescription(s)"/>
    <w:bookmarkStart w:id="16" w:name="_Admin_Mode:_View"/>
    <w:bookmarkStart w:id="17" w:name="_Sample_Old_Vial"/>
    <w:bookmarkStart w:id="18" w:name="_ReadyFill_at_Mail"/>
    <w:bookmarkEnd w:id="11"/>
    <w:bookmarkEnd w:id="12"/>
    <w:bookmarkEnd w:id="13"/>
    <w:bookmarkEnd w:id="14"/>
    <w:bookmarkEnd w:id="15"/>
    <w:bookmarkEnd w:id="16"/>
    <w:bookmarkEnd w:id="17"/>
    <w:bookmarkEnd w:id="18"/>
    <w:p w14:paraId="222E9F95" w14:textId="3318775F" w:rsidR="00BD1162" w:rsidRDefault="00BD1162" w:rsidP="00BD1162">
      <w:pPr>
        <w:jc w:val="right"/>
        <w:rPr>
          <w:rFonts w:ascii="Verdana" w:hAnsi="Verdana"/>
        </w:rPr>
      </w:pPr>
      <w:r>
        <w:rPr>
          <w:rFonts w:ascii="Verdana" w:hAnsi="Verdana"/>
        </w:rPr>
        <w:fldChar w:fldCharType="begin"/>
      </w:r>
      <w:r w:rsidR="0074344B">
        <w:rPr>
          <w:rFonts w:ascii="Verdana" w:hAnsi="Verdana"/>
        </w:rPr>
        <w:instrText>HYPERLINK  \l "_top"</w:instrText>
      </w:r>
      <w:r w:rsidR="0074344B">
        <w:rPr>
          <w:rFonts w:ascii="Verdana" w:hAnsi="Verdana"/>
        </w:rPr>
      </w:r>
      <w:r>
        <w:rPr>
          <w:rFonts w:ascii="Verdana" w:hAnsi="Verdana"/>
        </w:rPr>
        <w:fldChar w:fldCharType="separate"/>
      </w:r>
      <w:r w:rsidRPr="00BD1162">
        <w:rPr>
          <w:rStyle w:val="Hyperlink"/>
          <w:rFonts w:ascii="Verdana" w:hAnsi="Verdana"/>
        </w:rPr>
        <w:t>Top of the Document</w:t>
      </w:r>
      <w:r>
        <w:rPr>
          <w:rFonts w:ascii="Verdana" w:hAnsi="Verdana"/>
        </w:rPr>
        <w:fldChar w:fldCharType="end"/>
      </w:r>
    </w:p>
    <w:p w14:paraId="71ACCFFF" w14:textId="77777777" w:rsidR="002B5CA8" w:rsidRDefault="002B5CA8" w:rsidP="005A73E8">
      <w:pPr>
        <w:jc w:val="center"/>
        <w:rPr>
          <w:rFonts w:ascii="Verdana" w:hAnsi="Verdana"/>
          <w:sz w:val="16"/>
          <w:szCs w:val="16"/>
        </w:rPr>
      </w:pPr>
    </w:p>
    <w:p w14:paraId="0DB464AC" w14:textId="77777777" w:rsidR="005A73E8" w:rsidRPr="00C247CB" w:rsidRDefault="005A73E8" w:rsidP="005A73E8">
      <w:pPr>
        <w:jc w:val="center"/>
        <w:rPr>
          <w:rFonts w:ascii="Verdana" w:hAnsi="Verdana"/>
          <w:sz w:val="16"/>
          <w:szCs w:val="16"/>
        </w:rPr>
      </w:pPr>
      <w:r w:rsidRPr="00C247CB"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5C86D7D9" w14:textId="77777777" w:rsidR="005A73E8" w:rsidRPr="00C247CB" w:rsidRDefault="005A73E8" w:rsidP="005A73E8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C247CB">
        <w:rPr>
          <w:rFonts w:ascii="Verdana" w:hAnsi="Verdana"/>
          <w:b/>
          <w:color w:val="000000"/>
          <w:sz w:val="16"/>
          <w:szCs w:val="16"/>
        </w:rPr>
        <w:t>ELEC</w:t>
      </w:r>
      <w:r w:rsidR="00425817">
        <w:rPr>
          <w:rFonts w:ascii="Verdana" w:hAnsi="Verdana"/>
          <w:b/>
          <w:color w:val="000000"/>
          <w:sz w:val="16"/>
          <w:szCs w:val="16"/>
        </w:rPr>
        <w:t>TRONIC DATA = OFFICIAL VERSION / PAPER COPY =</w:t>
      </w:r>
      <w:r w:rsidRPr="00C247CB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p w14:paraId="3C1396F8" w14:textId="77777777" w:rsidR="00FC1C44" w:rsidRPr="00902E07" w:rsidRDefault="00FC1C44" w:rsidP="005A73E8">
      <w:pPr>
        <w:jc w:val="right"/>
        <w:rPr>
          <w:color w:val="000000"/>
          <w:sz w:val="16"/>
          <w:szCs w:val="16"/>
        </w:rPr>
      </w:pPr>
    </w:p>
    <w:sectPr w:rsidR="00FC1C44" w:rsidRPr="00902E07" w:rsidSect="00F1152F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2F02D9" w14:textId="77777777" w:rsidR="005B2127" w:rsidRDefault="005B2127">
      <w:r>
        <w:separator/>
      </w:r>
    </w:p>
  </w:endnote>
  <w:endnote w:type="continuationSeparator" w:id="0">
    <w:p w14:paraId="3708E16B" w14:textId="77777777" w:rsidR="005B2127" w:rsidRDefault="005B2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Med">
    <w:altName w:val="HelveticaNeueLT Std M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E38C84" w14:textId="77777777" w:rsidR="005B2127" w:rsidRDefault="005B2127">
      <w:r>
        <w:separator/>
      </w:r>
    </w:p>
  </w:footnote>
  <w:footnote w:type="continuationSeparator" w:id="0">
    <w:p w14:paraId="49D9FE79" w14:textId="77777777" w:rsidR="005B2127" w:rsidRDefault="005B2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62CA5"/>
    <w:multiLevelType w:val="hybridMultilevel"/>
    <w:tmpl w:val="BEA68A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7543D"/>
    <w:multiLevelType w:val="hybridMultilevel"/>
    <w:tmpl w:val="BF9C6B9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7A35F3"/>
    <w:multiLevelType w:val="hybridMultilevel"/>
    <w:tmpl w:val="B656779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144EB5"/>
    <w:multiLevelType w:val="hybridMultilevel"/>
    <w:tmpl w:val="88EA007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464CA7"/>
    <w:multiLevelType w:val="hybridMultilevel"/>
    <w:tmpl w:val="DD2A1E1E"/>
    <w:lvl w:ilvl="0" w:tplc="CB30A3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701EA2">
      <w:start w:val="16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7E1E9E">
      <w:start w:val="162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F1E14DC">
      <w:start w:val="162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C11CC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BC4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FEF3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4EAF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0D7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072416F9"/>
    <w:multiLevelType w:val="hybridMultilevel"/>
    <w:tmpl w:val="42341460"/>
    <w:lvl w:ilvl="0" w:tplc="77D0D088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4"/>
      </w:rPr>
    </w:lvl>
    <w:lvl w:ilvl="1" w:tplc="AA9CB3B8">
      <w:start w:val="5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C647EC"/>
    <w:multiLevelType w:val="hybridMultilevel"/>
    <w:tmpl w:val="FE5EF8A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CED1B20"/>
    <w:multiLevelType w:val="hybridMultilevel"/>
    <w:tmpl w:val="942C011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30608A5"/>
    <w:multiLevelType w:val="multilevel"/>
    <w:tmpl w:val="517452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7B5FAD"/>
    <w:multiLevelType w:val="hybridMultilevel"/>
    <w:tmpl w:val="5280550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50C34A7"/>
    <w:multiLevelType w:val="hybridMultilevel"/>
    <w:tmpl w:val="3C7CAB3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A0F5856"/>
    <w:multiLevelType w:val="hybridMultilevel"/>
    <w:tmpl w:val="5F76A27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ACA778A"/>
    <w:multiLevelType w:val="hybridMultilevel"/>
    <w:tmpl w:val="7AAA535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BE85965"/>
    <w:multiLevelType w:val="hybridMultilevel"/>
    <w:tmpl w:val="17D48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AF3A29"/>
    <w:multiLevelType w:val="hybridMultilevel"/>
    <w:tmpl w:val="F80A3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68C3"/>
    <w:multiLevelType w:val="hybridMultilevel"/>
    <w:tmpl w:val="B858AE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922E02"/>
    <w:multiLevelType w:val="hybridMultilevel"/>
    <w:tmpl w:val="E09A2844"/>
    <w:lvl w:ilvl="0" w:tplc="12F22F96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C691E0">
      <w:start w:val="5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044574"/>
    <w:multiLevelType w:val="hybridMultilevel"/>
    <w:tmpl w:val="789210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69012C"/>
    <w:multiLevelType w:val="hybridMultilevel"/>
    <w:tmpl w:val="60D432B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E0A19A6"/>
    <w:multiLevelType w:val="hybridMultilevel"/>
    <w:tmpl w:val="51745238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4412DB"/>
    <w:multiLevelType w:val="hybridMultilevel"/>
    <w:tmpl w:val="22C2B72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583EEB"/>
    <w:multiLevelType w:val="hybridMultilevel"/>
    <w:tmpl w:val="EB801B4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7D70CD9"/>
    <w:multiLevelType w:val="hybridMultilevel"/>
    <w:tmpl w:val="124C668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AF83227"/>
    <w:multiLevelType w:val="hybridMultilevel"/>
    <w:tmpl w:val="9B1AC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2401D8"/>
    <w:multiLevelType w:val="hybridMultilevel"/>
    <w:tmpl w:val="BC3246E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5606116"/>
    <w:multiLevelType w:val="hybridMultilevel"/>
    <w:tmpl w:val="27368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9F57AA"/>
    <w:multiLevelType w:val="hybridMultilevel"/>
    <w:tmpl w:val="C720CC5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BAC7EBA"/>
    <w:multiLevelType w:val="multilevel"/>
    <w:tmpl w:val="C81A31D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C7064DB"/>
    <w:multiLevelType w:val="hybridMultilevel"/>
    <w:tmpl w:val="E26262C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09E2F76"/>
    <w:multiLevelType w:val="hybridMultilevel"/>
    <w:tmpl w:val="F1A259C8"/>
    <w:lvl w:ilvl="0" w:tplc="BDF059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AE4C0C2">
      <w:start w:val="16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7CDE3C">
      <w:start w:val="162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78A6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AAE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B42C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6E5C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7C2C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1BC0F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74565A24"/>
    <w:multiLevelType w:val="hybridMultilevel"/>
    <w:tmpl w:val="C81A31D0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8407290"/>
    <w:multiLevelType w:val="singleLevel"/>
    <w:tmpl w:val="74904ABE"/>
    <w:lvl w:ilvl="0">
      <w:start w:val="1"/>
      <w:numFmt w:val="bullet"/>
      <w:pStyle w:val="BulletTex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7D2726C5"/>
    <w:multiLevelType w:val="hybridMultilevel"/>
    <w:tmpl w:val="CCC40DA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213662720">
    <w:abstractNumId w:val="31"/>
  </w:num>
  <w:num w:numId="2" w16cid:durableId="1886289862">
    <w:abstractNumId w:val="5"/>
  </w:num>
  <w:num w:numId="3" w16cid:durableId="386883967">
    <w:abstractNumId w:val="16"/>
  </w:num>
  <w:num w:numId="4" w16cid:durableId="204876625">
    <w:abstractNumId w:val="3"/>
  </w:num>
  <w:num w:numId="5" w16cid:durableId="52581069">
    <w:abstractNumId w:val="22"/>
  </w:num>
  <w:num w:numId="6" w16cid:durableId="1148522493">
    <w:abstractNumId w:val="26"/>
  </w:num>
  <w:num w:numId="7" w16cid:durableId="53937217">
    <w:abstractNumId w:val="12"/>
  </w:num>
  <w:num w:numId="8" w16cid:durableId="1357274831">
    <w:abstractNumId w:val="2"/>
  </w:num>
  <w:num w:numId="9" w16cid:durableId="1670980068">
    <w:abstractNumId w:val="11"/>
  </w:num>
  <w:num w:numId="10" w16cid:durableId="1632787436">
    <w:abstractNumId w:val="6"/>
  </w:num>
  <w:num w:numId="11" w16cid:durableId="898439489">
    <w:abstractNumId w:val="7"/>
  </w:num>
  <w:num w:numId="12" w16cid:durableId="1979994891">
    <w:abstractNumId w:val="28"/>
  </w:num>
  <w:num w:numId="13" w16cid:durableId="181286144">
    <w:abstractNumId w:val="21"/>
  </w:num>
  <w:num w:numId="14" w16cid:durableId="1915360789">
    <w:abstractNumId w:val="30"/>
  </w:num>
  <w:num w:numId="15" w16cid:durableId="1285959567">
    <w:abstractNumId w:val="27"/>
  </w:num>
  <w:num w:numId="16" w16cid:durableId="1026176218">
    <w:abstractNumId w:val="32"/>
  </w:num>
  <w:num w:numId="17" w16cid:durableId="1013458987">
    <w:abstractNumId w:val="15"/>
  </w:num>
  <w:num w:numId="18" w16cid:durableId="675545193">
    <w:abstractNumId w:val="9"/>
  </w:num>
  <w:num w:numId="19" w16cid:durableId="1952736617">
    <w:abstractNumId w:val="10"/>
  </w:num>
  <w:num w:numId="20" w16cid:durableId="866453330">
    <w:abstractNumId w:val="19"/>
  </w:num>
  <w:num w:numId="21" w16cid:durableId="158469201">
    <w:abstractNumId w:val="8"/>
  </w:num>
  <w:num w:numId="22" w16cid:durableId="885261296">
    <w:abstractNumId w:val="20"/>
  </w:num>
  <w:num w:numId="23" w16cid:durableId="1154491308">
    <w:abstractNumId w:val="1"/>
  </w:num>
  <w:num w:numId="24" w16cid:durableId="710616688">
    <w:abstractNumId w:val="4"/>
  </w:num>
  <w:num w:numId="25" w16cid:durableId="1573078227">
    <w:abstractNumId w:val="17"/>
  </w:num>
  <w:num w:numId="26" w16cid:durableId="239338789">
    <w:abstractNumId w:val="29"/>
  </w:num>
  <w:num w:numId="27" w16cid:durableId="419452154">
    <w:abstractNumId w:val="18"/>
  </w:num>
  <w:num w:numId="28" w16cid:durableId="922691050">
    <w:abstractNumId w:val="0"/>
  </w:num>
  <w:num w:numId="29" w16cid:durableId="1120025511">
    <w:abstractNumId w:val="24"/>
  </w:num>
  <w:num w:numId="30" w16cid:durableId="1005476239">
    <w:abstractNumId w:val="23"/>
  </w:num>
  <w:num w:numId="31" w16cid:durableId="2050567330">
    <w:abstractNumId w:val="13"/>
  </w:num>
  <w:num w:numId="32" w16cid:durableId="1844272228">
    <w:abstractNumId w:val="14"/>
  </w:num>
  <w:num w:numId="33" w16cid:durableId="667711343">
    <w:abstractNumId w:val="2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30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trackedChange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01A83"/>
    <w:rsid w:val="00004FEA"/>
    <w:rsid w:val="00005569"/>
    <w:rsid w:val="000067CC"/>
    <w:rsid w:val="00010514"/>
    <w:rsid w:val="0001176F"/>
    <w:rsid w:val="00015A2E"/>
    <w:rsid w:val="000170D6"/>
    <w:rsid w:val="00020EBF"/>
    <w:rsid w:val="0002150F"/>
    <w:rsid w:val="00023BE4"/>
    <w:rsid w:val="00026EBA"/>
    <w:rsid w:val="00041067"/>
    <w:rsid w:val="00050904"/>
    <w:rsid w:val="00050CE0"/>
    <w:rsid w:val="00061B94"/>
    <w:rsid w:val="0006275B"/>
    <w:rsid w:val="00067A8D"/>
    <w:rsid w:val="0007185A"/>
    <w:rsid w:val="00072BF1"/>
    <w:rsid w:val="00080BA9"/>
    <w:rsid w:val="0008665F"/>
    <w:rsid w:val="00086C53"/>
    <w:rsid w:val="0008795A"/>
    <w:rsid w:val="000915BD"/>
    <w:rsid w:val="00095AB5"/>
    <w:rsid w:val="000A302E"/>
    <w:rsid w:val="000B3C4C"/>
    <w:rsid w:val="000B60D2"/>
    <w:rsid w:val="000B6284"/>
    <w:rsid w:val="000B656F"/>
    <w:rsid w:val="000B6B58"/>
    <w:rsid w:val="000C3A5A"/>
    <w:rsid w:val="000C5239"/>
    <w:rsid w:val="000D038F"/>
    <w:rsid w:val="000D116B"/>
    <w:rsid w:val="000D1870"/>
    <w:rsid w:val="000D6714"/>
    <w:rsid w:val="000E3D15"/>
    <w:rsid w:val="000E502F"/>
    <w:rsid w:val="000F5918"/>
    <w:rsid w:val="0010292B"/>
    <w:rsid w:val="0010585A"/>
    <w:rsid w:val="001141FA"/>
    <w:rsid w:val="00114769"/>
    <w:rsid w:val="00116907"/>
    <w:rsid w:val="00116CDE"/>
    <w:rsid w:val="0012373E"/>
    <w:rsid w:val="0012401B"/>
    <w:rsid w:val="0012621F"/>
    <w:rsid w:val="00130C62"/>
    <w:rsid w:val="001314B0"/>
    <w:rsid w:val="00141A02"/>
    <w:rsid w:val="001430AC"/>
    <w:rsid w:val="001459F9"/>
    <w:rsid w:val="00151BED"/>
    <w:rsid w:val="00154E55"/>
    <w:rsid w:val="0015515B"/>
    <w:rsid w:val="0016273A"/>
    <w:rsid w:val="00164B8A"/>
    <w:rsid w:val="00166863"/>
    <w:rsid w:val="00176067"/>
    <w:rsid w:val="00177BFF"/>
    <w:rsid w:val="00181245"/>
    <w:rsid w:val="00183825"/>
    <w:rsid w:val="00183EA7"/>
    <w:rsid w:val="00184EB6"/>
    <w:rsid w:val="0018673C"/>
    <w:rsid w:val="00190B8A"/>
    <w:rsid w:val="00191564"/>
    <w:rsid w:val="0019544B"/>
    <w:rsid w:val="001A14B3"/>
    <w:rsid w:val="001B2AEE"/>
    <w:rsid w:val="001B3879"/>
    <w:rsid w:val="001C0118"/>
    <w:rsid w:val="001C18EB"/>
    <w:rsid w:val="001D3199"/>
    <w:rsid w:val="001D502A"/>
    <w:rsid w:val="001D6983"/>
    <w:rsid w:val="001E2B6A"/>
    <w:rsid w:val="001E5042"/>
    <w:rsid w:val="001E69C9"/>
    <w:rsid w:val="001E7C4A"/>
    <w:rsid w:val="001F3633"/>
    <w:rsid w:val="001F743D"/>
    <w:rsid w:val="00200A7E"/>
    <w:rsid w:val="002016B4"/>
    <w:rsid w:val="002055CF"/>
    <w:rsid w:val="00206C0C"/>
    <w:rsid w:val="00207387"/>
    <w:rsid w:val="002178A2"/>
    <w:rsid w:val="00227A25"/>
    <w:rsid w:val="00231373"/>
    <w:rsid w:val="00232393"/>
    <w:rsid w:val="002328EB"/>
    <w:rsid w:val="00236A0F"/>
    <w:rsid w:val="00242BAB"/>
    <w:rsid w:val="00243EBB"/>
    <w:rsid w:val="002445DC"/>
    <w:rsid w:val="00252CEC"/>
    <w:rsid w:val="0025598D"/>
    <w:rsid w:val="002626CD"/>
    <w:rsid w:val="002649E0"/>
    <w:rsid w:val="00264F8D"/>
    <w:rsid w:val="0027102D"/>
    <w:rsid w:val="002735C6"/>
    <w:rsid w:val="00287C80"/>
    <w:rsid w:val="00291CE8"/>
    <w:rsid w:val="002926C7"/>
    <w:rsid w:val="00296127"/>
    <w:rsid w:val="002A5DF9"/>
    <w:rsid w:val="002B0E24"/>
    <w:rsid w:val="002B386F"/>
    <w:rsid w:val="002B593E"/>
    <w:rsid w:val="002B5A11"/>
    <w:rsid w:val="002B5CA8"/>
    <w:rsid w:val="002C2350"/>
    <w:rsid w:val="002D1546"/>
    <w:rsid w:val="002D6881"/>
    <w:rsid w:val="002E3B79"/>
    <w:rsid w:val="002E70C9"/>
    <w:rsid w:val="002F6219"/>
    <w:rsid w:val="00300329"/>
    <w:rsid w:val="00305595"/>
    <w:rsid w:val="00305BC2"/>
    <w:rsid w:val="00306AD8"/>
    <w:rsid w:val="0030777B"/>
    <w:rsid w:val="0031396F"/>
    <w:rsid w:val="00315098"/>
    <w:rsid w:val="003172F4"/>
    <w:rsid w:val="003232AC"/>
    <w:rsid w:val="00324F7C"/>
    <w:rsid w:val="0033143E"/>
    <w:rsid w:val="00333054"/>
    <w:rsid w:val="003331B5"/>
    <w:rsid w:val="0033566D"/>
    <w:rsid w:val="00335B43"/>
    <w:rsid w:val="003365CA"/>
    <w:rsid w:val="003377CA"/>
    <w:rsid w:val="00342EFE"/>
    <w:rsid w:val="003519FF"/>
    <w:rsid w:val="0035280A"/>
    <w:rsid w:val="00352B17"/>
    <w:rsid w:val="003604D9"/>
    <w:rsid w:val="00363331"/>
    <w:rsid w:val="0036634B"/>
    <w:rsid w:val="00370815"/>
    <w:rsid w:val="003725A1"/>
    <w:rsid w:val="00373939"/>
    <w:rsid w:val="00380B28"/>
    <w:rsid w:val="00384BEF"/>
    <w:rsid w:val="00385D4F"/>
    <w:rsid w:val="003868A2"/>
    <w:rsid w:val="00390B42"/>
    <w:rsid w:val="0039152E"/>
    <w:rsid w:val="00391DC4"/>
    <w:rsid w:val="00392A5B"/>
    <w:rsid w:val="00392B25"/>
    <w:rsid w:val="0039584D"/>
    <w:rsid w:val="00397906"/>
    <w:rsid w:val="003A12DB"/>
    <w:rsid w:val="003A5442"/>
    <w:rsid w:val="003A6D70"/>
    <w:rsid w:val="003B1F86"/>
    <w:rsid w:val="003B3F5F"/>
    <w:rsid w:val="003C2A51"/>
    <w:rsid w:val="003C50DA"/>
    <w:rsid w:val="003D24DE"/>
    <w:rsid w:val="003D5A92"/>
    <w:rsid w:val="003E3D8B"/>
    <w:rsid w:val="003E4FC2"/>
    <w:rsid w:val="003E6C1A"/>
    <w:rsid w:val="003F1867"/>
    <w:rsid w:val="003F26E2"/>
    <w:rsid w:val="003F5946"/>
    <w:rsid w:val="0040640A"/>
    <w:rsid w:val="00406DB5"/>
    <w:rsid w:val="0041390B"/>
    <w:rsid w:val="004176C1"/>
    <w:rsid w:val="00420FDB"/>
    <w:rsid w:val="00421245"/>
    <w:rsid w:val="004229F5"/>
    <w:rsid w:val="0042336D"/>
    <w:rsid w:val="0042342D"/>
    <w:rsid w:val="0042396C"/>
    <w:rsid w:val="00425817"/>
    <w:rsid w:val="00431792"/>
    <w:rsid w:val="00432399"/>
    <w:rsid w:val="004327B6"/>
    <w:rsid w:val="0044123F"/>
    <w:rsid w:val="00445C93"/>
    <w:rsid w:val="004474BD"/>
    <w:rsid w:val="00456FCF"/>
    <w:rsid w:val="00457868"/>
    <w:rsid w:val="00457EAE"/>
    <w:rsid w:val="00461C28"/>
    <w:rsid w:val="004673E6"/>
    <w:rsid w:val="00473D9D"/>
    <w:rsid w:val="00477691"/>
    <w:rsid w:val="00477F73"/>
    <w:rsid w:val="00482E64"/>
    <w:rsid w:val="0048355A"/>
    <w:rsid w:val="00484AAA"/>
    <w:rsid w:val="00485468"/>
    <w:rsid w:val="00490AB6"/>
    <w:rsid w:val="00491F27"/>
    <w:rsid w:val="004936A3"/>
    <w:rsid w:val="0049425E"/>
    <w:rsid w:val="004963BD"/>
    <w:rsid w:val="00496799"/>
    <w:rsid w:val="00497148"/>
    <w:rsid w:val="00497B6B"/>
    <w:rsid w:val="004C2F7A"/>
    <w:rsid w:val="004C7D89"/>
    <w:rsid w:val="004D3C53"/>
    <w:rsid w:val="004E0511"/>
    <w:rsid w:val="004E37E0"/>
    <w:rsid w:val="004E5F38"/>
    <w:rsid w:val="004E6902"/>
    <w:rsid w:val="004E7C4E"/>
    <w:rsid w:val="004F1C47"/>
    <w:rsid w:val="004F436E"/>
    <w:rsid w:val="00512486"/>
    <w:rsid w:val="00512D43"/>
    <w:rsid w:val="00513696"/>
    <w:rsid w:val="00515114"/>
    <w:rsid w:val="00516F22"/>
    <w:rsid w:val="005177A7"/>
    <w:rsid w:val="005208EF"/>
    <w:rsid w:val="00524CDD"/>
    <w:rsid w:val="00536B40"/>
    <w:rsid w:val="005373D5"/>
    <w:rsid w:val="00542F68"/>
    <w:rsid w:val="0055159C"/>
    <w:rsid w:val="00552A94"/>
    <w:rsid w:val="00553ED6"/>
    <w:rsid w:val="005631C7"/>
    <w:rsid w:val="0057289A"/>
    <w:rsid w:val="00573B5F"/>
    <w:rsid w:val="00582E85"/>
    <w:rsid w:val="005862C6"/>
    <w:rsid w:val="005910B5"/>
    <w:rsid w:val="00591FBF"/>
    <w:rsid w:val="005A173F"/>
    <w:rsid w:val="005A3079"/>
    <w:rsid w:val="005A73E8"/>
    <w:rsid w:val="005B1802"/>
    <w:rsid w:val="005B2127"/>
    <w:rsid w:val="005B2C73"/>
    <w:rsid w:val="005B561E"/>
    <w:rsid w:val="005C183C"/>
    <w:rsid w:val="005C1D83"/>
    <w:rsid w:val="005C63C7"/>
    <w:rsid w:val="005D2F93"/>
    <w:rsid w:val="005D4BCA"/>
    <w:rsid w:val="005D66EC"/>
    <w:rsid w:val="005E0033"/>
    <w:rsid w:val="005E3A19"/>
    <w:rsid w:val="005E3E83"/>
    <w:rsid w:val="005E48F2"/>
    <w:rsid w:val="005E650E"/>
    <w:rsid w:val="005E75EB"/>
    <w:rsid w:val="006029B4"/>
    <w:rsid w:val="0060363F"/>
    <w:rsid w:val="0061399F"/>
    <w:rsid w:val="00622D77"/>
    <w:rsid w:val="006260DD"/>
    <w:rsid w:val="00626F69"/>
    <w:rsid w:val="00627091"/>
    <w:rsid w:val="00627F34"/>
    <w:rsid w:val="00636B18"/>
    <w:rsid w:val="00637CA1"/>
    <w:rsid w:val="00645232"/>
    <w:rsid w:val="00651791"/>
    <w:rsid w:val="006521F8"/>
    <w:rsid w:val="00654E1C"/>
    <w:rsid w:val="00654F33"/>
    <w:rsid w:val="00660515"/>
    <w:rsid w:val="00667717"/>
    <w:rsid w:val="006713F6"/>
    <w:rsid w:val="0067293F"/>
    <w:rsid w:val="0067385A"/>
    <w:rsid w:val="00674223"/>
    <w:rsid w:val="006902C2"/>
    <w:rsid w:val="00691E10"/>
    <w:rsid w:val="0069217B"/>
    <w:rsid w:val="00696772"/>
    <w:rsid w:val="00696871"/>
    <w:rsid w:val="00697E34"/>
    <w:rsid w:val="006A0481"/>
    <w:rsid w:val="006A07B0"/>
    <w:rsid w:val="006A74A1"/>
    <w:rsid w:val="006A7A75"/>
    <w:rsid w:val="006B688D"/>
    <w:rsid w:val="006B7B2B"/>
    <w:rsid w:val="006C09A7"/>
    <w:rsid w:val="006C41EE"/>
    <w:rsid w:val="006C653F"/>
    <w:rsid w:val="006C6749"/>
    <w:rsid w:val="006D0BE9"/>
    <w:rsid w:val="006D4808"/>
    <w:rsid w:val="006E459E"/>
    <w:rsid w:val="006E49C3"/>
    <w:rsid w:val="006F1D7E"/>
    <w:rsid w:val="006F74B0"/>
    <w:rsid w:val="00704AF2"/>
    <w:rsid w:val="00706BA8"/>
    <w:rsid w:val="00712108"/>
    <w:rsid w:val="007121A9"/>
    <w:rsid w:val="00713CA0"/>
    <w:rsid w:val="00713E3B"/>
    <w:rsid w:val="00714BA0"/>
    <w:rsid w:val="00715D4A"/>
    <w:rsid w:val="00716BD0"/>
    <w:rsid w:val="00720582"/>
    <w:rsid w:val="00720D55"/>
    <w:rsid w:val="00726E7A"/>
    <w:rsid w:val="00731E5F"/>
    <w:rsid w:val="0073294A"/>
    <w:rsid w:val="00732E52"/>
    <w:rsid w:val="0074344B"/>
    <w:rsid w:val="0074672C"/>
    <w:rsid w:val="00750F7E"/>
    <w:rsid w:val="007522DD"/>
    <w:rsid w:val="00752801"/>
    <w:rsid w:val="00753441"/>
    <w:rsid w:val="00760CD2"/>
    <w:rsid w:val="0076368E"/>
    <w:rsid w:val="00771D5F"/>
    <w:rsid w:val="00784075"/>
    <w:rsid w:val="00785118"/>
    <w:rsid w:val="00786BEB"/>
    <w:rsid w:val="00790D92"/>
    <w:rsid w:val="00792260"/>
    <w:rsid w:val="00797447"/>
    <w:rsid w:val="007A0DDE"/>
    <w:rsid w:val="007A7FF4"/>
    <w:rsid w:val="007B0293"/>
    <w:rsid w:val="007C3E1F"/>
    <w:rsid w:val="007C6D24"/>
    <w:rsid w:val="007C77DD"/>
    <w:rsid w:val="007C7A17"/>
    <w:rsid w:val="007D40ED"/>
    <w:rsid w:val="007E3C50"/>
    <w:rsid w:val="007E3EA6"/>
    <w:rsid w:val="007E724B"/>
    <w:rsid w:val="007F081A"/>
    <w:rsid w:val="007F5B76"/>
    <w:rsid w:val="007F610D"/>
    <w:rsid w:val="007F69C4"/>
    <w:rsid w:val="008041D6"/>
    <w:rsid w:val="008042E1"/>
    <w:rsid w:val="008049D0"/>
    <w:rsid w:val="00804D63"/>
    <w:rsid w:val="00806B9D"/>
    <w:rsid w:val="00810417"/>
    <w:rsid w:val="00812FCD"/>
    <w:rsid w:val="008202D2"/>
    <w:rsid w:val="00821EF2"/>
    <w:rsid w:val="008233CA"/>
    <w:rsid w:val="00823FB7"/>
    <w:rsid w:val="00830812"/>
    <w:rsid w:val="0083172A"/>
    <w:rsid w:val="00834996"/>
    <w:rsid w:val="00841147"/>
    <w:rsid w:val="0084129E"/>
    <w:rsid w:val="0085242A"/>
    <w:rsid w:val="008560A9"/>
    <w:rsid w:val="008566D5"/>
    <w:rsid w:val="008568AE"/>
    <w:rsid w:val="008614E8"/>
    <w:rsid w:val="00861873"/>
    <w:rsid w:val="00861E33"/>
    <w:rsid w:val="00867EDF"/>
    <w:rsid w:val="0087081C"/>
    <w:rsid w:val="00870CA3"/>
    <w:rsid w:val="008721BD"/>
    <w:rsid w:val="00876641"/>
    <w:rsid w:val="00877414"/>
    <w:rsid w:val="008810C2"/>
    <w:rsid w:val="00890F01"/>
    <w:rsid w:val="00894F2F"/>
    <w:rsid w:val="008A03B7"/>
    <w:rsid w:val="008B1394"/>
    <w:rsid w:val="008B3EB3"/>
    <w:rsid w:val="008C0621"/>
    <w:rsid w:val="008C2197"/>
    <w:rsid w:val="008C221D"/>
    <w:rsid w:val="008C2D7F"/>
    <w:rsid w:val="008C3493"/>
    <w:rsid w:val="008C47D5"/>
    <w:rsid w:val="008D11A6"/>
    <w:rsid w:val="008D1CCE"/>
    <w:rsid w:val="008D1F7B"/>
    <w:rsid w:val="008D2D64"/>
    <w:rsid w:val="008D4CB0"/>
    <w:rsid w:val="008D4CCA"/>
    <w:rsid w:val="008D5E5B"/>
    <w:rsid w:val="008D6E8C"/>
    <w:rsid w:val="008E0EF6"/>
    <w:rsid w:val="008E64EA"/>
    <w:rsid w:val="008E709E"/>
    <w:rsid w:val="008F0E01"/>
    <w:rsid w:val="008F174C"/>
    <w:rsid w:val="008F1A3B"/>
    <w:rsid w:val="008F1A97"/>
    <w:rsid w:val="008F34C9"/>
    <w:rsid w:val="00900174"/>
    <w:rsid w:val="00902506"/>
    <w:rsid w:val="009027D0"/>
    <w:rsid w:val="00902E07"/>
    <w:rsid w:val="00903670"/>
    <w:rsid w:val="009040F7"/>
    <w:rsid w:val="009044E1"/>
    <w:rsid w:val="00904FAD"/>
    <w:rsid w:val="009074EF"/>
    <w:rsid w:val="00907526"/>
    <w:rsid w:val="009113DF"/>
    <w:rsid w:val="0091390E"/>
    <w:rsid w:val="0092044E"/>
    <w:rsid w:val="00925656"/>
    <w:rsid w:val="009301D4"/>
    <w:rsid w:val="0093027E"/>
    <w:rsid w:val="00930F29"/>
    <w:rsid w:val="00932898"/>
    <w:rsid w:val="009334A9"/>
    <w:rsid w:val="00937927"/>
    <w:rsid w:val="0094015E"/>
    <w:rsid w:val="00941905"/>
    <w:rsid w:val="00943673"/>
    <w:rsid w:val="00947783"/>
    <w:rsid w:val="00954FE8"/>
    <w:rsid w:val="009562C2"/>
    <w:rsid w:val="009640A5"/>
    <w:rsid w:val="00973379"/>
    <w:rsid w:val="009744A8"/>
    <w:rsid w:val="00974E35"/>
    <w:rsid w:val="0097745A"/>
    <w:rsid w:val="00981AD9"/>
    <w:rsid w:val="009907F2"/>
    <w:rsid w:val="00990822"/>
    <w:rsid w:val="009912BC"/>
    <w:rsid w:val="009958AA"/>
    <w:rsid w:val="00996FE7"/>
    <w:rsid w:val="009A5C55"/>
    <w:rsid w:val="009B0E29"/>
    <w:rsid w:val="009D03BE"/>
    <w:rsid w:val="009D0428"/>
    <w:rsid w:val="009D26A5"/>
    <w:rsid w:val="009D3F3D"/>
    <w:rsid w:val="009F1E4E"/>
    <w:rsid w:val="009F5045"/>
    <w:rsid w:val="009F608B"/>
    <w:rsid w:val="009F6FD2"/>
    <w:rsid w:val="009F7378"/>
    <w:rsid w:val="009F78D3"/>
    <w:rsid w:val="00A022CE"/>
    <w:rsid w:val="00A03D4F"/>
    <w:rsid w:val="00A145CE"/>
    <w:rsid w:val="00A23DEC"/>
    <w:rsid w:val="00A244DB"/>
    <w:rsid w:val="00A27DF9"/>
    <w:rsid w:val="00A3425E"/>
    <w:rsid w:val="00A3564A"/>
    <w:rsid w:val="00A35A28"/>
    <w:rsid w:val="00A377FB"/>
    <w:rsid w:val="00A414B2"/>
    <w:rsid w:val="00A44A03"/>
    <w:rsid w:val="00A4732A"/>
    <w:rsid w:val="00A514E6"/>
    <w:rsid w:val="00A7129B"/>
    <w:rsid w:val="00A7166B"/>
    <w:rsid w:val="00A72E0A"/>
    <w:rsid w:val="00A733E3"/>
    <w:rsid w:val="00A735AF"/>
    <w:rsid w:val="00A74250"/>
    <w:rsid w:val="00A750DF"/>
    <w:rsid w:val="00A80D3E"/>
    <w:rsid w:val="00A84EA0"/>
    <w:rsid w:val="00A84F18"/>
    <w:rsid w:val="00A85045"/>
    <w:rsid w:val="00A862F9"/>
    <w:rsid w:val="00A86911"/>
    <w:rsid w:val="00A92979"/>
    <w:rsid w:val="00A9336A"/>
    <w:rsid w:val="00A95738"/>
    <w:rsid w:val="00A95DCB"/>
    <w:rsid w:val="00A9678B"/>
    <w:rsid w:val="00A9714E"/>
    <w:rsid w:val="00A97B7D"/>
    <w:rsid w:val="00AA480A"/>
    <w:rsid w:val="00AA4825"/>
    <w:rsid w:val="00AB13D6"/>
    <w:rsid w:val="00AB33E1"/>
    <w:rsid w:val="00AB3A87"/>
    <w:rsid w:val="00AC7447"/>
    <w:rsid w:val="00AD1646"/>
    <w:rsid w:val="00AE197A"/>
    <w:rsid w:val="00AE4E68"/>
    <w:rsid w:val="00AF038B"/>
    <w:rsid w:val="00AF28BE"/>
    <w:rsid w:val="00B00C91"/>
    <w:rsid w:val="00B01376"/>
    <w:rsid w:val="00B01A2C"/>
    <w:rsid w:val="00B02974"/>
    <w:rsid w:val="00B04F63"/>
    <w:rsid w:val="00B10B29"/>
    <w:rsid w:val="00B13321"/>
    <w:rsid w:val="00B14FFF"/>
    <w:rsid w:val="00B162FD"/>
    <w:rsid w:val="00B170B4"/>
    <w:rsid w:val="00B1785B"/>
    <w:rsid w:val="00B26045"/>
    <w:rsid w:val="00B26235"/>
    <w:rsid w:val="00B27F4B"/>
    <w:rsid w:val="00B302B2"/>
    <w:rsid w:val="00B37034"/>
    <w:rsid w:val="00B46A95"/>
    <w:rsid w:val="00B4760A"/>
    <w:rsid w:val="00B47FFA"/>
    <w:rsid w:val="00B544C2"/>
    <w:rsid w:val="00B70BAD"/>
    <w:rsid w:val="00B70CC4"/>
    <w:rsid w:val="00B735FA"/>
    <w:rsid w:val="00B7427C"/>
    <w:rsid w:val="00B80D00"/>
    <w:rsid w:val="00B85914"/>
    <w:rsid w:val="00B85928"/>
    <w:rsid w:val="00B95636"/>
    <w:rsid w:val="00BA3914"/>
    <w:rsid w:val="00BA3B83"/>
    <w:rsid w:val="00BB371A"/>
    <w:rsid w:val="00BB460A"/>
    <w:rsid w:val="00BD1162"/>
    <w:rsid w:val="00BD4A7A"/>
    <w:rsid w:val="00BD4F69"/>
    <w:rsid w:val="00BD613B"/>
    <w:rsid w:val="00BD7B25"/>
    <w:rsid w:val="00BE0363"/>
    <w:rsid w:val="00BE1AFF"/>
    <w:rsid w:val="00BE7B5F"/>
    <w:rsid w:val="00BF09C4"/>
    <w:rsid w:val="00BF26E0"/>
    <w:rsid w:val="00BF59C2"/>
    <w:rsid w:val="00BF74E9"/>
    <w:rsid w:val="00C00C89"/>
    <w:rsid w:val="00C1254A"/>
    <w:rsid w:val="00C13C7E"/>
    <w:rsid w:val="00C14F4A"/>
    <w:rsid w:val="00C22760"/>
    <w:rsid w:val="00C245AA"/>
    <w:rsid w:val="00C2608D"/>
    <w:rsid w:val="00C26F6B"/>
    <w:rsid w:val="00C32A42"/>
    <w:rsid w:val="00C34414"/>
    <w:rsid w:val="00C35856"/>
    <w:rsid w:val="00C360BD"/>
    <w:rsid w:val="00C40359"/>
    <w:rsid w:val="00C50FC2"/>
    <w:rsid w:val="00C52E77"/>
    <w:rsid w:val="00C5410B"/>
    <w:rsid w:val="00C566B3"/>
    <w:rsid w:val="00C65249"/>
    <w:rsid w:val="00C67B32"/>
    <w:rsid w:val="00C75C83"/>
    <w:rsid w:val="00C76370"/>
    <w:rsid w:val="00C80887"/>
    <w:rsid w:val="00C8398B"/>
    <w:rsid w:val="00C8510A"/>
    <w:rsid w:val="00C86810"/>
    <w:rsid w:val="00C9071D"/>
    <w:rsid w:val="00C96611"/>
    <w:rsid w:val="00CA05E1"/>
    <w:rsid w:val="00CA22FB"/>
    <w:rsid w:val="00CA469F"/>
    <w:rsid w:val="00CA4C5A"/>
    <w:rsid w:val="00CA7F6A"/>
    <w:rsid w:val="00CB0C1D"/>
    <w:rsid w:val="00CB3505"/>
    <w:rsid w:val="00CB3C64"/>
    <w:rsid w:val="00CB6A53"/>
    <w:rsid w:val="00CB7994"/>
    <w:rsid w:val="00CC2232"/>
    <w:rsid w:val="00CC4A97"/>
    <w:rsid w:val="00CC721A"/>
    <w:rsid w:val="00CC757C"/>
    <w:rsid w:val="00CD0963"/>
    <w:rsid w:val="00CD228C"/>
    <w:rsid w:val="00CE0682"/>
    <w:rsid w:val="00CE2962"/>
    <w:rsid w:val="00CE36CF"/>
    <w:rsid w:val="00CE3D42"/>
    <w:rsid w:val="00CE4A20"/>
    <w:rsid w:val="00CE53E6"/>
    <w:rsid w:val="00CF03A9"/>
    <w:rsid w:val="00CF23BD"/>
    <w:rsid w:val="00CF75E4"/>
    <w:rsid w:val="00D00016"/>
    <w:rsid w:val="00D03EEB"/>
    <w:rsid w:val="00D0494C"/>
    <w:rsid w:val="00D04A0C"/>
    <w:rsid w:val="00D04C28"/>
    <w:rsid w:val="00D06EAA"/>
    <w:rsid w:val="00D10E10"/>
    <w:rsid w:val="00D11CAB"/>
    <w:rsid w:val="00D15407"/>
    <w:rsid w:val="00D17024"/>
    <w:rsid w:val="00D23DEA"/>
    <w:rsid w:val="00D24E56"/>
    <w:rsid w:val="00D27826"/>
    <w:rsid w:val="00D306E6"/>
    <w:rsid w:val="00D3423F"/>
    <w:rsid w:val="00D35337"/>
    <w:rsid w:val="00D36733"/>
    <w:rsid w:val="00D43860"/>
    <w:rsid w:val="00D46830"/>
    <w:rsid w:val="00D4685F"/>
    <w:rsid w:val="00D4697A"/>
    <w:rsid w:val="00D471B5"/>
    <w:rsid w:val="00D549FA"/>
    <w:rsid w:val="00D567C3"/>
    <w:rsid w:val="00D571DB"/>
    <w:rsid w:val="00D61F54"/>
    <w:rsid w:val="00D650D1"/>
    <w:rsid w:val="00D65647"/>
    <w:rsid w:val="00D714B4"/>
    <w:rsid w:val="00D730D5"/>
    <w:rsid w:val="00D75191"/>
    <w:rsid w:val="00D80929"/>
    <w:rsid w:val="00D81AEB"/>
    <w:rsid w:val="00D81EA0"/>
    <w:rsid w:val="00D81F41"/>
    <w:rsid w:val="00D81F60"/>
    <w:rsid w:val="00D85254"/>
    <w:rsid w:val="00D8541A"/>
    <w:rsid w:val="00D87D13"/>
    <w:rsid w:val="00D93533"/>
    <w:rsid w:val="00D94613"/>
    <w:rsid w:val="00D967DE"/>
    <w:rsid w:val="00D9771C"/>
    <w:rsid w:val="00DA29C3"/>
    <w:rsid w:val="00DB0194"/>
    <w:rsid w:val="00DB1CF1"/>
    <w:rsid w:val="00DB2AEC"/>
    <w:rsid w:val="00DB7BD1"/>
    <w:rsid w:val="00DB7F37"/>
    <w:rsid w:val="00DC29A3"/>
    <w:rsid w:val="00DC3B5B"/>
    <w:rsid w:val="00DC4FFC"/>
    <w:rsid w:val="00DC5199"/>
    <w:rsid w:val="00DD0913"/>
    <w:rsid w:val="00DD39E0"/>
    <w:rsid w:val="00DD4469"/>
    <w:rsid w:val="00DD5BB1"/>
    <w:rsid w:val="00DD692C"/>
    <w:rsid w:val="00DD708F"/>
    <w:rsid w:val="00DE6C2F"/>
    <w:rsid w:val="00DF1AFD"/>
    <w:rsid w:val="00E025A9"/>
    <w:rsid w:val="00E154AF"/>
    <w:rsid w:val="00E176CF"/>
    <w:rsid w:val="00E2158E"/>
    <w:rsid w:val="00E21E51"/>
    <w:rsid w:val="00E22F18"/>
    <w:rsid w:val="00E24050"/>
    <w:rsid w:val="00E325EB"/>
    <w:rsid w:val="00E3343B"/>
    <w:rsid w:val="00E37CD7"/>
    <w:rsid w:val="00E4042B"/>
    <w:rsid w:val="00E43D4F"/>
    <w:rsid w:val="00E44CE1"/>
    <w:rsid w:val="00E50E4A"/>
    <w:rsid w:val="00E55F4E"/>
    <w:rsid w:val="00E56190"/>
    <w:rsid w:val="00E5626A"/>
    <w:rsid w:val="00E56409"/>
    <w:rsid w:val="00E711C4"/>
    <w:rsid w:val="00E857B2"/>
    <w:rsid w:val="00E866C2"/>
    <w:rsid w:val="00E90444"/>
    <w:rsid w:val="00E90A39"/>
    <w:rsid w:val="00E91F5F"/>
    <w:rsid w:val="00E92256"/>
    <w:rsid w:val="00E9272D"/>
    <w:rsid w:val="00E92D09"/>
    <w:rsid w:val="00E95031"/>
    <w:rsid w:val="00EA2620"/>
    <w:rsid w:val="00EA5F47"/>
    <w:rsid w:val="00EB05AC"/>
    <w:rsid w:val="00EB12DD"/>
    <w:rsid w:val="00EB153E"/>
    <w:rsid w:val="00EB154D"/>
    <w:rsid w:val="00EB57EB"/>
    <w:rsid w:val="00EB5928"/>
    <w:rsid w:val="00EB7449"/>
    <w:rsid w:val="00EB7813"/>
    <w:rsid w:val="00EC0BBB"/>
    <w:rsid w:val="00EC2043"/>
    <w:rsid w:val="00EC22DC"/>
    <w:rsid w:val="00EC4709"/>
    <w:rsid w:val="00EC562A"/>
    <w:rsid w:val="00ED0087"/>
    <w:rsid w:val="00ED50CF"/>
    <w:rsid w:val="00EE6AC0"/>
    <w:rsid w:val="00EF2EF7"/>
    <w:rsid w:val="00EF3B74"/>
    <w:rsid w:val="00EF783A"/>
    <w:rsid w:val="00F03378"/>
    <w:rsid w:val="00F1152F"/>
    <w:rsid w:val="00F14E26"/>
    <w:rsid w:val="00F21187"/>
    <w:rsid w:val="00F222FB"/>
    <w:rsid w:val="00F31D6F"/>
    <w:rsid w:val="00F37B38"/>
    <w:rsid w:val="00F37B7C"/>
    <w:rsid w:val="00F458B3"/>
    <w:rsid w:val="00F5486B"/>
    <w:rsid w:val="00F557C1"/>
    <w:rsid w:val="00F63957"/>
    <w:rsid w:val="00F658E0"/>
    <w:rsid w:val="00F665A4"/>
    <w:rsid w:val="00F71BF4"/>
    <w:rsid w:val="00F77FE8"/>
    <w:rsid w:val="00F80ACC"/>
    <w:rsid w:val="00F8185D"/>
    <w:rsid w:val="00F839D7"/>
    <w:rsid w:val="00F859B7"/>
    <w:rsid w:val="00F91967"/>
    <w:rsid w:val="00F93380"/>
    <w:rsid w:val="00F94136"/>
    <w:rsid w:val="00FB0C0C"/>
    <w:rsid w:val="00FB334D"/>
    <w:rsid w:val="00FB42BD"/>
    <w:rsid w:val="00FB5B55"/>
    <w:rsid w:val="00FB6233"/>
    <w:rsid w:val="00FC0CBF"/>
    <w:rsid w:val="00FC1C44"/>
    <w:rsid w:val="00FC2AB6"/>
    <w:rsid w:val="00FC4681"/>
    <w:rsid w:val="00FC63B4"/>
    <w:rsid w:val="00FD3C37"/>
    <w:rsid w:val="00FD69DD"/>
    <w:rsid w:val="00FE010B"/>
    <w:rsid w:val="00FE0B89"/>
    <w:rsid w:val="00FF4DFB"/>
    <w:rsid w:val="00FF5A88"/>
    <w:rsid w:val="00FF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C92431"/>
  <w15:chartTrackingRefBased/>
  <w15:docId w15:val="{5B8E5D32-5EB4-487E-8875-9686B41AF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37CA1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qFormat/>
    <w:rsid w:val="00E9272D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BulletText1">
    <w:name w:val="Bullet Text 1"/>
    <w:basedOn w:val="Normal"/>
    <w:rsid w:val="00797447"/>
    <w:pPr>
      <w:numPr>
        <w:numId w:val="1"/>
      </w:numPr>
      <w:tabs>
        <w:tab w:val="left" w:pos="187"/>
      </w:tabs>
      <w:ind w:left="187" w:hanging="187"/>
    </w:pPr>
    <w:rPr>
      <w:szCs w:val="20"/>
    </w:rPr>
  </w:style>
  <w:style w:type="paragraph" w:customStyle="1" w:styleId="TableText">
    <w:name w:val="Table Text"/>
    <w:basedOn w:val="Normal"/>
    <w:rsid w:val="00797447"/>
    <w:rPr>
      <w:szCs w:val="20"/>
    </w:rPr>
  </w:style>
  <w:style w:type="paragraph" w:customStyle="1" w:styleId="TableHeaderText">
    <w:name w:val="Table Header Text"/>
    <w:basedOn w:val="TableText"/>
    <w:rsid w:val="00797447"/>
    <w:pPr>
      <w:jc w:val="center"/>
    </w:pPr>
    <w:rPr>
      <w:b/>
    </w:rPr>
  </w:style>
  <w:style w:type="paragraph" w:styleId="ListBullet">
    <w:name w:val="List Bullet"/>
    <w:link w:val="ListBulletChar"/>
    <w:rsid w:val="00536B40"/>
    <w:pPr>
      <w:numPr>
        <w:numId w:val="2"/>
      </w:numPr>
      <w:spacing w:before="120" w:after="120"/>
    </w:pPr>
    <w:rPr>
      <w:sz w:val="24"/>
    </w:rPr>
  </w:style>
  <w:style w:type="paragraph" w:styleId="ListBullet2">
    <w:name w:val="List Bullet 2"/>
    <w:rsid w:val="00536B40"/>
    <w:pPr>
      <w:numPr>
        <w:numId w:val="3"/>
      </w:numPr>
      <w:spacing w:before="120" w:after="120"/>
    </w:pPr>
    <w:rPr>
      <w:sz w:val="24"/>
    </w:rPr>
  </w:style>
  <w:style w:type="paragraph" w:customStyle="1" w:styleId="TableHeading">
    <w:name w:val="Table Heading"/>
    <w:rsid w:val="00536B40"/>
    <w:pPr>
      <w:spacing w:before="60" w:after="60"/>
      <w:jc w:val="center"/>
    </w:pPr>
    <w:rPr>
      <w:rFonts w:ascii="Arial" w:hAnsi="Arial"/>
      <w:b/>
    </w:rPr>
  </w:style>
  <w:style w:type="character" w:customStyle="1" w:styleId="ListBulletChar">
    <w:name w:val="List Bullet Char"/>
    <w:link w:val="ListBullet"/>
    <w:rsid w:val="00536B40"/>
    <w:rPr>
      <w:sz w:val="24"/>
      <w:lang w:val="en-US" w:eastAsia="en-US" w:bidi="ar-SA"/>
    </w:rPr>
  </w:style>
  <w:style w:type="paragraph" w:styleId="NormalWeb">
    <w:name w:val="Normal (Web)"/>
    <w:basedOn w:val="Normal"/>
    <w:rsid w:val="00EE6AC0"/>
    <w:pPr>
      <w:spacing w:before="100" w:beforeAutospacing="1" w:after="100" w:afterAutospacing="1"/>
    </w:pPr>
  </w:style>
  <w:style w:type="paragraph" w:customStyle="1" w:styleId="StepNumber">
    <w:name w:val="Step Number"/>
    <w:rsid w:val="005631C7"/>
    <w:pPr>
      <w:spacing w:before="120" w:after="120"/>
      <w:ind w:left="216"/>
    </w:pPr>
    <w:rPr>
      <w:rFonts w:ascii="Arial" w:hAnsi="Arial"/>
      <w:b/>
    </w:rPr>
  </w:style>
  <w:style w:type="paragraph" w:styleId="BalloonText">
    <w:name w:val="Balloon Text"/>
    <w:basedOn w:val="Normal"/>
    <w:semiHidden/>
    <w:rsid w:val="005631C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631C7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character" w:styleId="PageNumber">
    <w:name w:val="page number"/>
    <w:basedOn w:val="DefaultParagraphFont"/>
    <w:rsid w:val="005631C7"/>
  </w:style>
  <w:style w:type="paragraph" w:styleId="BlockText">
    <w:name w:val="Block Text"/>
    <w:basedOn w:val="Normal"/>
    <w:rsid w:val="005631C7"/>
    <w:rPr>
      <w:szCs w:val="20"/>
    </w:rPr>
  </w:style>
  <w:style w:type="character" w:styleId="Emphasis">
    <w:name w:val="Emphasis"/>
    <w:qFormat/>
    <w:rsid w:val="00F14E26"/>
    <w:rPr>
      <w:i/>
      <w:iCs/>
    </w:rPr>
  </w:style>
  <w:style w:type="character" w:customStyle="1" w:styleId="A4">
    <w:name w:val="A4"/>
    <w:uiPriority w:val="99"/>
    <w:rsid w:val="00981AD9"/>
    <w:rPr>
      <w:rFonts w:cs="HelveticaNeueLT Std Med"/>
      <w:color w:val="000000"/>
      <w:sz w:val="22"/>
      <w:szCs w:val="22"/>
    </w:rPr>
  </w:style>
  <w:style w:type="character" w:styleId="CommentReference">
    <w:name w:val="annotation reference"/>
    <w:rsid w:val="00A377FB"/>
    <w:rPr>
      <w:sz w:val="16"/>
      <w:szCs w:val="16"/>
    </w:rPr>
  </w:style>
  <w:style w:type="paragraph" w:styleId="CommentText">
    <w:name w:val="annotation text"/>
    <w:basedOn w:val="Normal"/>
    <w:link w:val="CommentTextChar"/>
    <w:rsid w:val="00A377F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A377FB"/>
  </w:style>
  <w:style w:type="paragraph" w:styleId="CommentSubject">
    <w:name w:val="annotation subject"/>
    <w:basedOn w:val="CommentText"/>
    <w:next w:val="CommentText"/>
    <w:link w:val="CommentSubjectChar"/>
    <w:rsid w:val="00A377FB"/>
    <w:rPr>
      <w:b/>
      <w:bCs/>
    </w:rPr>
  </w:style>
  <w:style w:type="character" w:customStyle="1" w:styleId="CommentSubjectChar">
    <w:name w:val="Comment Subject Char"/>
    <w:link w:val="CommentSubject"/>
    <w:rsid w:val="00A377FB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A27DF9"/>
  </w:style>
  <w:style w:type="paragraph" w:styleId="Revision">
    <w:name w:val="Revision"/>
    <w:hidden/>
    <w:uiPriority w:val="99"/>
    <w:semiHidden/>
    <w:rsid w:val="00C8510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hesource.cvshealth.com/nuxeo/thesour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36ED5E-9313-4A96-B355-A8DD49A28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32</TotalTime>
  <Pages>1</Pages>
  <Words>746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5187</CharactersWithSpaces>
  <SharedDoc>false</SharedDoc>
  <HLinks>
    <vt:vector size="60" baseType="variant">
      <vt:variant>
        <vt:i4>262192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3801126</vt:i4>
      </vt:variant>
      <vt:variant>
        <vt:i4>27</vt:i4>
      </vt:variant>
      <vt:variant>
        <vt:i4>0</vt:i4>
      </vt:variant>
      <vt:variant>
        <vt:i4>5</vt:i4>
      </vt:variant>
      <vt:variant>
        <vt:lpwstr>CMS-PRD1-070891</vt:lpwstr>
      </vt:variant>
      <vt:variant>
        <vt:lpwstr/>
      </vt:variant>
      <vt:variant>
        <vt:i4>262192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1376304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_Toc89942837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_Toc89942836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_Toc89942835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_Toc89942834</vt:lpwstr>
      </vt:variant>
      <vt:variant>
        <vt:i4>6684685</vt:i4>
      </vt:variant>
      <vt:variant>
        <vt:i4>2666</vt:i4>
      </vt:variant>
      <vt:variant>
        <vt:i4>1043</vt:i4>
      </vt:variant>
      <vt:variant>
        <vt:i4>1</vt:i4>
      </vt:variant>
      <vt:variant>
        <vt:lpwstr>cid:image001.png@01D11700.29596BA0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Short, Jeffrey</cp:lastModifiedBy>
  <cp:revision>11</cp:revision>
  <cp:lastPrinted>2008-05-07T16:14:00Z</cp:lastPrinted>
  <dcterms:created xsi:type="dcterms:W3CDTF">2023-09-25T16:58:00Z</dcterms:created>
  <dcterms:modified xsi:type="dcterms:W3CDTF">2025-08-04T17:43:00Z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2021-11-15T15:05:46Z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32bda75c-d02b-49fc-a6c6-0d37c11cca81</vt:lpwstr>
  </property>
  <property fmtid="{D5CDD505-2E9C-101B-9397-08002B2CF9AE}" pid="8" name="MSIP_Label_67599526-06ca-49cc-9fa9-5307800a949a_ContentBits">
    <vt:lpwstr>0</vt:lpwstr>
  </property>
</Properties>
</file>