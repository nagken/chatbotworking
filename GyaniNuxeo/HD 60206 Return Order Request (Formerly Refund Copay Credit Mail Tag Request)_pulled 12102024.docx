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17457" w14:textId="30C85A83" w:rsidR="00255C6B" w:rsidRPr="005D7976" w:rsidRDefault="009F6D52" w:rsidP="00A37CAE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 xml:space="preserve">PeopleSafe - </w:t>
      </w:r>
      <w:r w:rsidR="00590810">
        <w:rPr>
          <w:rFonts w:ascii="Verdana" w:hAnsi="Verdana"/>
          <w:color w:val="000000"/>
          <w:sz w:val="36"/>
          <w:szCs w:val="36"/>
        </w:rPr>
        <w:t>Return Order Request (Formerly Refund Copay Credit/Mail Tag Request)</w:t>
      </w:r>
      <w:r w:rsidR="003B59FF">
        <w:rPr>
          <w:rFonts w:ascii="Verdana" w:hAnsi="Verdana"/>
          <w:color w:val="000000"/>
          <w:sz w:val="36"/>
          <w:szCs w:val="36"/>
        </w:rPr>
        <w:t xml:space="preserve"> </w:t>
      </w:r>
    </w:p>
    <w:p w14:paraId="587587CA" w14:textId="6F1703B1" w:rsidR="00966AFA" w:rsidRDefault="00B13B31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F723B9">
        <w:fldChar w:fldCharType="begin"/>
      </w:r>
      <w:r w:rsidRPr="00F723B9">
        <w:instrText xml:space="preserve"> TOC \o "2-3" \n \h \z \u </w:instrText>
      </w:r>
      <w:r w:rsidRPr="00F723B9">
        <w:fldChar w:fldCharType="separate"/>
      </w:r>
      <w:hyperlink w:anchor="_Toc197351838" w:history="1">
        <w:r w:rsidR="00966AFA" w:rsidRPr="00491E8C">
          <w:rPr>
            <w:rStyle w:val="Hyperlink"/>
            <w:noProof/>
          </w:rPr>
          <w:t>Reminders</w:t>
        </w:r>
      </w:hyperlink>
    </w:p>
    <w:p w14:paraId="2FE744E6" w14:textId="46A2F279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39" w:history="1">
        <w:r w:rsidRPr="00491E8C">
          <w:rPr>
            <w:rStyle w:val="Hyperlink"/>
            <w:noProof/>
          </w:rPr>
          <w:t>Member Requests to Return Order/Prescription</w:t>
        </w:r>
      </w:hyperlink>
    </w:p>
    <w:p w14:paraId="564AF056" w14:textId="60B5A45B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0" w:history="1">
        <w:r w:rsidRPr="00491E8C">
          <w:rPr>
            <w:rStyle w:val="Hyperlink"/>
            <w:noProof/>
          </w:rPr>
          <w:t>Notice Received Regarding Safe Disposal</w:t>
        </w:r>
      </w:hyperlink>
    </w:p>
    <w:p w14:paraId="13F309B5" w14:textId="48E7C235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1" w:history="1">
        <w:r w:rsidRPr="00491E8C">
          <w:rPr>
            <w:rStyle w:val="Hyperlink"/>
            <w:noProof/>
          </w:rPr>
          <w:t>Damaged Medication</w:t>
        </w:r>
      </w:hyperlink>
    </w:p>
    <w:p w14:paraId="6DC81EE5" w14:textId="1D2E0430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2" w:history="1">
        <w:r w:rsidRPr="00491E8C">
          <w:rPr>
            <w:rStyle w:val="Hyperlink"/>
            <w:noProof/>
          </w:rPr>
          <w:t>Order/Medication or Literature Shipped to Wrong Person</w:t>
        </w:r>
      </w:hyperlink>
    </w:p>
    <w:p w14:paraId="31563599" w14:textId="450BC706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3" w:history="1">
        <w:r w:rsidRPr="00491E8C">
          <w:rPr>
            <w:rStyle w:val="Hyperlink"/>
            <w:i/>
            <w:iCs/>
            <w:noProof/>
          </w:rPr>
          <w:drawing>
            <wp:inline distT="0" distB="0" distL="0" distR="0" wp14:anchorId="6970B55C" wp14:editId="23EA7E1D">
              <wp:extent cx="304762" cy="304762"/>
              <wp:effectExtent l="0" t="0" r="635" b="635"/>
              <wp:docPr id="404167585" name="Picture 4041675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762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91E8C">
          <w:rPr>
            <w:rStyle w:val="Hyperlink"/>
            <w:noProof/>
          </w:rPr>
          <w:t>Copay and Refill Refund Letters</w:t>
        </w:r>
      </w:hyperlink>
    </w:p>
    <w:p w14:paraId="5352F28B" w14:textId="58C266FD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4" w:history="1">
        <w:r w:rsidRPr="00491E8C">
          <w:rPr>
            <w:rStyle w:val="Hyperlink"/>
            <w:noProof/>
          </w:rPr>
          <w:t>Member Expected Prescription to be Filled At Retail</w:t>
        </w:r>
      </w:hyperlink>
    </w:p>
    <w:p w14:paraId="302F8EAC" w14:textId="5964D76A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5" w:history="1">
        <w:r w:rsidRPr="00491E8C">
          <w:rPr>
            <w:rStyle w:val="Hyperlink"/>
            <w:noProof/>
          </w:rPr>
          <w:t>Member Received a 30- and 90-Day Supply</w:t>
        </w:r>
      </w:hyperlink>
    </w:p>
    <w:p w14:paraId="2B811D99" w14:textId="47D55AEA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6" w:history="1">
        <w:r w:rsidRPr="00491E8C">
          <w:rPr>
            <w:rStyle w:val="Hyperlink"/>
            <w:noProof/>
          </w:rPr>
          <w:t>Labels on Prescriptions Were Switched</w:t>
        </w:r>
      </w:hyperlink>
    </w:p>
    <w:p w14:paraId="13594A81" w14:textId="267B1733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7" w:history="1">
        <w:r w:rsidRPr="00491E8C">
          <w:rPr>
            <w:rStyle w:val="Hyperlink"/>
            <w:noProof/>
          </w:rPr>
          <w:t>Member has Two Active Accounts and Prescription was Filled Under the Incorrect Account</w:t>
        </w:r>
      </w:hyperlink>
    </w:p>
    <w:p w14:paraId="638BFB1F" w14:textId="3723B366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8" w:history="1">
        <w:r w:rsidRPr="00491E8C">
          <w:rPr>
            <w:rStyle w:val="Hyperlink"/>
            <w:noProof/>
          </w:rPr>
          <w:t>Doctor Errors</w:t>
        </w:r>
      </w:hyperlink>
    </w:p>
    <w:p w14:paraId="0C2DC050" w14:textId="50B9B4DE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49" w:history="1">
        <w:r w:rsidRPr="00491E8C">
          <w:rPr>
            <w:rStyle w:val="Hyperlink"/>
            <w:noProof/>
          </w:rPr>
          <w:t>Member Deceased</w:t>
        </w:r>
      </w:hyperlink>
    </w:p>
    <w:p w14:paraId="52376DB1" w14:textId="1D2EAE41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0" w:history="1">
        <w:r w:rsidRPr="00491E8C">
          <w:rPr>
            <w:rStyle w:val="Hyperlink"/>
            <w:noProof/>
          </w:rPr>
          <w:t>Med D Consent to Ship Errors</w:t>
        </w:r>
      </w:hyperlink>
    </w:p>
    <w:p w14:paraId="3377F4B8" w14:textId="7B3656B6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1" w:history="1">
        <w:r w:rsidRPr="00491E8C">
          <w:rPr>
            <w:rStyle w:val="Hyperlink"/>
            <w:noProof/>
          </w:rPr>
          <w:t>Non-Conformance – Clinical Error</w:t>
        </w:r>
      </w:hyperlink>
    </w:p>
    <w:p w14:paraId="1BF41362" w14:textId="77155D3E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2" w:history="1">
        <w:r w:rsidRPr="00491E8C">
          <w:rPr>
            <w:rStyle w:val="Hyperlink"/>
            <w:noProof/>
          </w:rPr>
          <w:t>Non-Conformance – PBM Error</w:t>
        </w:r>
      </w:hyperlink>
    </w:p>
    <w:p w14:paraId="7D985696" w14:textId="6722F58B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3" w:history="1">
        <w:r w:rsidRPr="00491E8C">
          <w:rPr>
            <w:rStyle w:val="Hyperlink"/>
            <w:noProof/>
          </w:rPr>
          <w:t>Copay Too High</w:t>
        </w:r>
      </w:hyperlink>
    </w:p>
    <w:p w14:paraId="583EBD57" w14:textId="0D0F8A4D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4" w:history="1">
        <w:r w:rsidRPr="00491E8C">
          <w:rPr>
            <w:rStyle w:val="Hyperlink"/>
            <w:noProof/>
          </w:rPr>
          <w:t>Medication Recall</w:t>
        </w:r>
      </w:hyperlink>
    </w:p>
    <w:p w14:paraId="79F28E64" w14:textId="3E4B96B7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5" w:history="1">
        <w:r w:rsidRPr="00491E8C">
          <w:rPr>
            <w:rStyle w:val="Hyperlink"/>
            <w:noProof/>
          </w:rPr>
          <w:t>Frequently Asked Questions and Answers for Electronic Mail Tags</w:t>
        </w:r>
      </w:hyperlink>
    </w:p>
    <w:p w14:paraId="694D7FB9" w14:textId="11F94933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6" w:history="1">
        <w:r w:rsidRPr="00491E8C">
          <w:rPr>
            <w:rStyle w:val="Hyperlink"/>
            <w:noProof/>
          </w:rPr>
          <w:t>Mail Tag Package Samples</w:t>
        </w:r>
      </w:hyperlink>
    </w:p>
    <w:p w14:paraId="5D29BD8A" w14:textId="173CA8BA" w:rsidR="00966AFA" w:rsidRDefault="00966AFA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7351857" w:history="1">
        <w:r w:rsidRPr="00491E8C">
          <w:rPr>
            <w:rStyle w:val="Hyperlink"/>
            <w:noProof/>
          </w:rPr>
          <w:t>Related Documents</w:t>
        </w:r>
      </w:hyperlink>
    </w:p>
    <w:p w14:paraId="26163847" w14:textId="25592F1A" w:rsidR="00DA6958" w:rsidRPr="00711681" w:rsidRDefault="00B13B31" w:rsidP="00711681">
      <w:pPr>
        <w:pStyle w:val="TOC2"/>
        <w:spacing w:after="0"/>
      </w:pPr>
      <w:r w:rsidRPr="00F723B9">
        <w:fldChar w:fldCharType="end"/>
      </w:r>
      <w:bookmarkStart w:id="1" w:name="_Overview"/>
      <w:bookmarkEnd w:id="1"/>
    </w:p>
    <w:p w14:paraId="419C9AAB" w14:textId="5800172E" w:rsidR="008B6C96" w:rsidRDefault="00DA6958">
      <w:pPr>
        <w:spacing w:before="120"/>
      </w:pPr>
      <w:r w:rsidRPr="00A37CAE">
        <w:rPr>
          <w:b/>
        </w:rPr>
        <w:t>Description:</w:t>
      </w:r>
      <w:r w:rsidR="003D1D29" w:rsidRPr="00A37CAE">
        <w:rPr>
          <w:b/>
        </w:rPr>
        <w:t xml:space="preserve">  </w:t>
      </w:r>
      <w:r w:rsidR="00611EB2">
        <w:t>Provides</w:t>
      </w:r>
      <w:r w:rsidR="00590810" w:rsidRPr="00A37CAE">
        <w:t xml:space="preserve"> instructions for when a </w:t>
      </w:r>
      <w:r w:rsidR="008B6C96" w:rsidRPr="00A37CAE">
        <w:t>Member</w:t>
      </w:r>
      <w:r w:rsidR="00590810" w:rsidRPr="00A37CAE">
        <w:t xml:space="preserve"> requests to return an order or medication received through </w:t>
      </w:r>
      <w:r w:rsidR="003D1D29" w:rsidRPr="00A37CAE">
        <w:t>Mail Order</w:t>
      </w:r>
      <w:r w:rsidR="00590810" w:rsidRPr="00A37CAE">
        <w:t xml:space="preserve"> service. </w:t>
      </w:r>
      <w:bookmarkStart w:id="2" w:name="_Rationale"/>
      <w:bookmarkStart w:id="3" w:name="_Definitions"/>
      <w:bookmarkStart w:id="4" w:name="_Definitions/Abbreviations"/>
      <w:bookmarkEnd w:id="2"/>
      <w:bookmarkEnd w:id="3"/>
      <w:bookmarkEnd w:id="4"/>
    </w:p>
    <w:p w14:paraId="6ED6B7EE" w14:textId="77777777" w:rsidR="00D31539" w:rsidRPr="00A37CAE" w:rsidRDefault="00D31539">
      <w:pPr>
        <w:spacing w:before="120"/>
      </w:pP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84048F" w:rsidRPr="00A37CAE" w14:paraId="7F13B2CD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1DD492E2" w14:textId="2FC25902" w:rsidR="0084048F" w:rsidRPr="00A37CAE" w:rsidRDefault="00443B6C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5" w:name="_Toc197351838"/>
            <w:r w:rsidRPr="00A37CAE">
              <w:rPr>
                <w:rFonts w:ascii="Verdana" w:hAnsi="Verdana"/>
                <w:i w:val="0"/>
              </w:rPr>
              <w:t>Reminders</w:t>
            </w:r>
            <w:bookmarkEnd w:id="5"/>
          </w:p>
        </w:tc>
      </w:tr>
    </w:tbl>
    <w:p w14:paraId="5D994333" w14:textId="4DDD6F21" w:rsidR="000E4122" w:rsidRDefault="000E4122" w:rsidP="000E4122">
      <w:pPr>
        <w:spacing w:before="120"/>
        <w:rPr>
          <w:rFonts w:cs="Helvetica"/>
          <w:bCs/>
          <w:color w:val="000000"/>
        </w:rPr>
      </w:pPr>
      <w:r>
        <w:rPr>
          <w:noProof/>
        </w:rPr>
        <w:drawing>
          <wp:inline distT="0" distB="0" distL="0" distR="0" wp14:anchorId="3FACA741" wp14:editId="5FB8774A">
            <wp:extent cx="236220" cy="205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Helvetica"/>
          <w:bCs/>
          <w:color w:val="000000"/>
        </w:rPr>
        <w:t xml:space="preserve"> Check CIF to verify the plan allows mail tag/credit before reaching out to </w:t>
      </w:r>
      <w:r w:rsidR="00C1181F">
        <w:rPr>
          <w:rFonts w:cs="Helvetica"/>
          <w:bCs/>
          <w:color w:val="000000"/>
        </w:rPr>
        <w:t>C</w:t>
      </w:r>
      <w:r>
        <w:rPr>
          <w:rFonts w:cs="Helvetica"/>
          <w:bCs/>
          <w:color w:val="000000"/>
        </w:rPr>
        <w:t xml:space="preserve">linical department or </w:t>
      </w:r>
      <w:r w:rsidR="00C1181F">
        <w:rPr>
          <w:rFonts w:cs="Helvetica"/>
          <w:bCs/>
          <w:color w:val="000000"/>
        </w:rPr>
        <w:t>S</w:t>
      </w:r>
      <w:r>
        <w:rPr>
          <w:rFonts w:cs="Helvetica"/>
          <w:bCs/>
          <w:color w:val="000000"/>
        </w:rPr>
        <w:t xml:space="preserve">enior </w:t>
      </w:r>
      <w:r w:rsidR="00C1181F">
        <w:rPr>
          <w:rFonts w:cs="Helvetica"/>
          <w:bCs/>
          <w:color w:val="000000"/>
        </w:rPr>
        <w:t>T</w:t>
      </w:r>
      <w:r>
        <w:rPr>
          <w:rFonts w:cs="Helvetica"/>
          <w:bCs/>
          <w:color w:val="000000"/>
        </w:rPr>
        <w:t xml:space="preserve">eam. </w:t>
      </w:r>
    </w:p>
    <w:p w14:paraId="22368E4A" w14:textId="77777777" w:rsidR="000E4122" w:rsidRDefault="000E4122">
      <w:pPr>
        <w:spacing w:before="120"/>
        <w:rPr>
          <w:b/>
        </w:rPr>
      </w:pPr>
    </w:p>
    <w:p w14:paraId="29A345F6" w14:textId="7E2CD792" w:rsidR="008B6C96" w:rsidRPr="00A37CAE" w:rsidRDefault="004A1B66">
      <w:pPr>
        <w:spacing w:before="120"/>
      </w:pPr>
      <w:r w:rsidRPr="00A37CAE">
        <w:rPr>
          <w:noProof/>
        </w:rPr>
        <w:drawing>
          <wp:inline distT="0" distB="0" distL="0" distR="0" wp14:anchorId="10397AC6" wp14:editId="37735968">
            <wp:extent cx="238095" cy="209524"/>
            <wp:effectExtent l="0" t="0" r="0" b="63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AE">
        <w:rPr>
          <w:b/>
        </w:rPr>
        <w:t xml:space="preserve"> Do not commit to issuing a copay credit or mail tag</w:t>
      </w:r>
      <w:r w:rsidR="0021597C" w:rsidRPr="00A37CAE">
        <w:rPr>
          <w:b/>
        </w:rPr>
        <w:t>.</w:t>
      </w:r>
      <w:r w:rsidR="0021597C" w:rsidRPr="00A37CAE">
        <w:t xml:space="preserve"> </w:t>
      </w:r>
      <w:r w:rsidR="00AA11F0" w:rsidRPr="00A37CAE">
        <w:t xml:space="preserve">Mail tags and copay credits are issued at the discretion of Senior Team </w:t>
      </w:r>
      <w:r w:rsidR="008B6C96" w:rsidRPr="00A37CAE">
        <w:t>and/</w:t>
      </w:r>
      <w:r w:rsidR="00AA11F0" w:rsidRPr="00A37CAE">
        <w:t xml:space="preserve">or Clinical Care on a case-by-case basis. </w:t>
      </w:r>
      <w:r w:rsidR="008B6C96" w:rsidRPr="00A37CAE">
        <w:t>Assure the caller you will do everything you can to resolve the issue, then follow the appropriate steps below.</w:t>
      </w:r>
    </w:p>
    <w:p w14:paraId="6BB9F280" w14:textId="3ECD6992" w:rsidR="004A1B66" w:rsidRPr="00A37CAE" w:rsidRDefault="004A1B66">
      <w:pPr>
        <w:spacing w:before="120"/>
      </w:pPr>
    </w:p>
    <w:p w14:paraId="0C82E988" w14:textId="392A8E16" w:rsidR="00DB197A" w:rsidRPr="00A37CAE" w:rsidRDefault="00DB197A">
      <w:pPr>
        <w:spacing w:before="120"/>
      </w:pPr>
      <w:r w:rsidRPr="00A37CAE">
        <w:rPr>
          <w:b/>
        </w:rPr>
        <w:t>Notes:</w:t>
      </w:r>
      <w:r w:rsidR="000D1B9F">
        <w:rPr>
          <w:b/>
        </w:rPr>
        <w:t xml:space="preserve">  </w:t>
      </w:r>
    </w:p>
    <w:p w14:paraId="7D386E27" w14:textId="78797DE5" w:rsidR="002A4719" w:rsidRDefault="002A4719">
      <w:pPr>
        <w:pStyle w:val="ListParagraph"/>
        <w:numPr>
          <w:ilvl w:val="0"/>
          <w:numId w:val="3"/>
        </w:numPr>
        <w:spacing w:before="120"/>
        <w:ind w:left="540"/>
      </w:pPr>
      <w:bookmarkStart w:id="6" w:name="OLE_LINK17"/>
      <w:r>
        <w:t xml:space="preserve">Mail tags (aka return labels) are usually sent via email (TAT </w:t>
      </w:r>
      <w:r w:rsidR="00E816A6">
        <w:t xml:space="preserve">up to </w:t>
      </w:r>
      <w:r w:rsidR="00811ACB">
        <w:t>three (</w:t>
      </w:r>
      <w:r w:rsidR="00E816A6">
        <w:t>3</w:t>
      </w:r>
      <w:r w:rsidR="00811ACB">
        <w:t>)</w:t>
      </w:r>
      <w:r w:rsidR="00E816A6">
        <w:t xml:space="preserve"> business days</w:t>
      </w:r>
      <w:r>
        <w:t>) but may also be sent via mail (TAT up to 15 days).</w:t>
      </w:r>
    </w:p>
    <w:bookmarkEnd w:id="6"/>
    <w:p w14:paraId="45D80A9A" w14:textId="17F892D6" w:rsidR="00536B7C" w:rsidRDefault="000129D9" w:rsidP="00440095">
      <w:pPr>
        <w:pStyle w:val="ListParagraph"/>
        <w:numPr>
          <w:ilvl w:val="0"/>
          <w:numId w:val="3"/>
        </w:numPr>
        <w:spacing w:before="120"/>
        <w:ind w:left="540"/>
      </w:pPr>
      <w:r>
        <w:t>$0 Copay medications are not eligible for mail tags</w:t>
      </w:r>
      <w:r w:rsidR="00D114A9">
        <w:t xml:space="preserve">. </w:t>
      </w:r>
      <w:r w:rsidR="00503B8B">
        <w:t>T</w:t>
      </w:r>
      <w:r w:rsidR="00D114A9">
        <w:t>ransfer member to Clinical for proper medication disposal instructions</w:t>
      </w:r>
      <w:r w:rsidR="00DB69DB">
        <w:t xml:space="preserve"> if the member does not wish to keep the medication.</w:t>
      </w:r>
    </w:p>
    <w:p w14:paraId="1545BC95" w14:textId="41B625E9" w:rsidR="00DB197A" w:rsidRPr="00A37CAE" w:rsidRDefault="00DB197A">
      <w:pPr>
        <w:pStyle w:val="ListParagraph"/>
        <w:numPr>
          <w:ilvl w:val="0"/>
          <w:numId w:val="3"/>
        </w:numPr>
        <w:spacing w:before="120"/>
        <w:ind w:left="540"/>
      </w:pPr>
      <w:r w:rsidRPr="00A37CAE">
        <w:t xml:space="preserve">Credits or mail tags will not be issued if the </w:t>
      </w:r>
      <w:r w:rsidR="008B6C96" w:rsidRPr="00A37CAE">
        <w:t>Member</w:t>
      </w:r>
      <w:r w:rsidRPr="00A37CAE">
        <w:t xml:space="preserve"> is going to use the medication.</w:t>
      </w:r>
      <w:r w:rsidR="008B6C96" w:rsidRPr="00A37CAE">
        <w:t xml:space="preserve"> </w:t>
      </w:r>
      <w:r w:rsidR="00F976E0">
        <w:t>T</w:t>
      </w:r>
      <w:r w:rsidR="008B6C96" w:rsidRPr="00A37CAE">
        <w:t>he following exceptions apply:</w:t>
      </w:r>
      <w:r w:rsidR="000D1B9F">
        <w:t xml:space="preserve">  </w:t>
      </w:r>
    </w:p>
    <w:p w14:paraId="51F58C41" w14:textId="4FD4325C" w:rsidR="00443B6C" w:rsidRPr="00A37CAE" w:rsidRDefault="00443B6C" w:rsidP="00A37CAE">
      <w:pPr>
        <w:pStyle w:val="ListParagraph"/>
        <w:numPr>
          <w:ilvl w:val="1"/>
          <w:numId w:val="3"/>
        </w:numPr>
        <w:spacing w:before="120"/>
        <w:ind w:left="900"/>
      </w:pPr>
      <w:r w:rsidRPr="00A37CAE">
        <w:t>Copay to</w:t>
      </w:r>
      <w:r w:rsidR="008B6C96" w:rsidRPr="00A37CAE">
        <w:t>o</w:t>
      </w:r>
      <w:r w:rsidRPr="00A37CAE">
        <w:t xml:space="preserve"> </w:t>
      </w:r>
      <w:r w:rsidR="00CE1FA3" w:rsidRPr="00A37CAE">
        <w:t>high</w:t>
      </w:r>
      <w:r w:rsidR="008B6C96" w:rsidRPr="00A37CAE">
        <w:t xml:space="preserve"> </w:t>
      </w:r>
      <w:r w:rsidRPr="00A37CAE">
        <w:t>- contact Senior Team</w:t>
      </w:r>
    </w:p>
    <w:p w14:paraId="003BED2A" w14:textId="1692B213" w:rsidR="002A4719" w:rsidRDefault="008B6C96" w:rsidP="002A4719">
      <w:pPr>
        <w:pStyle w:val="ListParagraph"/>
        <w:numPr>
          <w:ilvl w:val="1"/>
          <w:numId w:val="3"/>
        </w:numPr>
        <w:spacing w:before="120"/>
        <w:ind w:left="900"/>
      </w:pPr>
      <w:proofErr w:type="gramStart"/>
      <w:r w:rsidRPr="00A37CAE">
        <w:t>Member</w:t>
      </w:r>
      <w:r w:rsidR="00443B6C" w:rsidRPr="00A37CAE">
        <w:t xml:space="preserve"> </w:t>
      </w:r>
      <w:r w:rsidRPr="00A37CAE">
        <w:t>r</w:t>
      </w:r>
      <w:r w:rsidR="00443B6C" w:rsidRPr="00A37CAE">
        <w:t>eceived</w:t>
      </w:r>
      <w:proofErr w:type="gramEnd"/>
      <w:r w:rsidR="00443B6C" w:rsidRPr="00A37CAE">
        <w:t xml:space="preserve"> </w:t>
      </w:r>
      <w:r w:rsidRPr="00A37CAE">
        <w:t xml:space="preserve">both </w:t>
      </w:r>
      <w:r w:rsidR="00443B6C" w:rsidRPr="00A37CAE">
        <w:t xml:space="preserve">a 30 and </w:t>
      </w:r>
      <w:r w:rsidRPr="00A37CAE">
        <w:t xml:space="preserve">a </w:t>
      </w:r>
      <w:r w:rsidR="00443B6C" w:rsidRPr="00A37CAE">
        <w:t>90 Day Supply</w:t>
      </w:r>
      <w:r w:rsidRPr="00A37CAE">
        <w:t xml:space="preserve"> </w:t>
      </w:r>
      <w:r w:rsidR="00443B6C" w:rsidRPr="00A37CAE">
        <w:t xml:space="preserve">- </w:t>
      </w:r>
      <w:r w:rsidRPr="00A37CAE">
        <w:t>c</w:t>
      </w:r>
      <w:r w:rsidR="00443B6C" w:rsidRPr="00A37CAE">
        <w:t>ontact Clinical Care Services</w:t>
      </w:r>
    </w:p>
    <w:p w14:paraId="15963598" w14:textId="77777777" w:rsidR="009B6EC5" w:rsidRPr="00A37CAE" w:rsidRDefault="009B6EC5" w:rsidP="00A37CAE">
      <w:pPr>
        <w:pStyle w:val="ListParagraph"/>
        <w:spacing w:before="120"/>
        <w:ind w:left="900"/>
        <w:rPr>
          <w:rFonts w:cs="Helvetica"/>
          <w:bCs/>
          <w:color w:val="000000"/>
        </w:rPr>
      </w:pPr>
      <w:bookmarkStart w:id="7" w:name="OLE_LINK14"/>
    </w:p>
    <w:bookmarkEnd w:id="7"/>
    <w:p w14:paraId="294CB57C" w14:textId="27FB9B4D" w:rsidR="005D1FC9" w:rsidRPr="002A71D1" w:rsidRDefault="008C4BB2" w:rsidP="002A71D1">
      <w:pPr>
        <w:pStyle w:val="ListParagraph"/>
        <w:numPr>
          <w:ilvl w:val="0"/>
          <w:numId w:val="3"/>
        </w:numPr>
        <w:spacing w:before="120"/>
        <w:ind w:left="540"/>
        <w:rPr>
          <w:rFonts w:cs="Helvetica"/>
          <w:bCs/>
          <w:color w:val="000000"/>
        </w:rPr>
      </w:pPr>
      <w:r w:rsidRPr="00A37CAE">
        <w:rPr>
          <w:rFonts w:cs="Helvetica"/>
          <w:bCs/>
          <w:color w:val="000000"/>
        </w:rPr>
        <w:t xml:space="preserve">If the Member is issued a credit, the refund will </w:t>
      </w:r>
      <w:r w:rsidR="005D1FC9" w:rsidRPr="00A37CAE">
        <w:rPr>
          <w:rFonts w:cs="Helvetica"/>
          <w:bCs/>
          <w:color w:val="000000"/>
        </w:rPr>
        <w:t>display</w:t>
      </w:r>
      <w:r w:rsidRPr="00A37CAE">
        <w:rPr>
          <w:rFonts w:cs="Helvetica"/>
          <w:bCs/>
          <w:color w:val="000000"/>
        </w:rPr>
        <w:t xml:space="preserve"> on the Member’s account within five (5) business days </w:t>
      </w:r>
      <w:r w:rsidRPr="00A37CAE">
        <w:rPr>
          <w:rFonts w:cs="Helvetica"/>
          <w:b/>
          <w:color w:val="000000"/>
        </w:rPr>
        <w:t>after</w:t>
      </w:r>
      <w:r w:rsidRPr="00A37CAE">
        <w:rPr>
          <w:rFonts w:cs="Helvetica"/>
          <w:bCs/>
          <w:color w:val="000000"/>
        </w:rPr>
        <w:t xml:space="preserve"> the prescription return is received by CVS Caremark</w:t>
      </w:r>
      <w:r w:rsidR="0021597C" w:rsidRPr="00A37CAE">
        <w:rPr>
          <w:rFonts w:cs="Helvetica"/>
          <w:bCs/>
          <w:color w:val="000000"/>
        </w:rPr>
        <w:t xml:space="preserve">. </w:t>
      </w:r>
      <w:r w:rsidRPr="00A37CAE">
        <w:rPr>
          <w:rFonts w:cs="Helvetica"/>
          <w:bCs/>
          <w:color w:val="000000"/>
        </w:rPr>
        <w:t>After that time, the Member may use that credit toward future orders or request a refund</w:t>
      </w:r>
      <w:r w:rsidR="0021597C" w:rsidRPr="00A37CAE">
        <w:rPr>
          <w:rFonts w:cs="Helvetica"/>
          <w:bCs/>
          <w:color w:val="000000"/>
        </w:rPr>
        <w:t>.</w:t>
      </w:r>
      <w:r w:rsidR="0021597C">
        <w:rPr>
          <w:rFonts w:cs="Helvetica"/>
          <w:bCs/>
          <w:color w:val="000000"/>
        </w:rPr>
        <w:t xml:space="preserve"> </w:t>
      </w:r>
      <w:r w:rsidRPr="00A37CAE">
        <w:rPr>
          <w:rFonts w:cs="Helvetica"/>
          <w:bCs/>
          <w:color w:val="000000"/>
        </w:rPr>
        <w:t>If the medication is to be returned to us, the Member’s account balance will be credited once the medication is received back to the Mail Order Pharmacy.</w:t>
      </w:r>
      <w:bookmarkStart w:id="8" w:name="OLE_LINK49"/>
    </w:p>
    <w:p w14:paraId="360B1CD2" w14:textId="43ACCEFE" w:rsidR="005D1FC9" w:rsidRPr="00A37CAE" w:rsidRDefault="005D1FC9" w:rsidP="00A37CAE">
      <w:pPr>
        <w:pStyle w:val="ListParagraph"/>
        <w:numPr>
          <w:ilvl w:val="0"/>
          <w:numId w:val="3"/>
        </w:numPr>
        <w:ind w:left="540"/>
        <w:rPr>
          <w:rFonts w:cs="Helvetica"/>
          <w:bCs/>
          <w:color w:val="000000"/>
        </w:rPr>
      </w:pPr>
      <w:r w:rsidRPr="00A37CAE">
        <w:t xml:space="preserve">We issue approved refunds within </w:t>
      </w:r>
      <w:r w:rsidR="00811ACB">
        <w:t>three (</w:t>
      </w:r>
      <w:r w:rsidRPr="00A37CAE">
        <w:t>3</w:t>
      </w:r>
      <w:r w:rsidR="00811ACB">
        <w:t>)</w:t>
      </w:r>
      <w:r w:rsidRPr="00A37CAE">
        <w:t xml:space="preserve"> business days</w:t>
      </w:r>
      <w:r w:rsidR="0021597C" w:rsidRPr="00A37CAE">
        <w:t xml:space="preserve">. </w:t>
      </w:r>
      <w:r w:rsidRPr="00A37CAE">
        <w:t>The Financial Institution (</w:t>
      </w:r>
      <w:r w:rsidRPr="001D0EAE">
        <w:rPr>
          <w:b/>
          <w:bCs/>
        </w:rPr>
        <w:t>Examples:</w:t>
      </w:r>
      <w:r w:rsidRPr="00A37CAE">
        <w:t xml:space="preserve"> </w:t>
      </w:r>
      <w:r w:rsidR="001D0EAE">
        <w:t xml:space="preserve"> </w:t>
      </w:r>
      <w:r w:rsidRPr="00A37CAE">
        <w:t xml:space="preserve">Bank, HSA, </w:t>
      </w:r>
      <w:r w:rsidR="00137DB0" w:rsidRPr="00137DB0">
        <w:t>etcetera</w:t>
      </w:r>
      <w:r w:rsidRPr="00A37CAE">
        <w:t xml:space="preserve">) will release the funds back into </w:t>
      </w:r>
      <w:r w:rsidR="00FD3A04" w:rsidRPr="00A37CAE">
        <w:t>M</w:t>
      </w:r>
      <w:r w:rsidRPr="00A37CAE">
        <w:t>ember’s account according to their guidelines</w:t>
      </w:r>
      <w:r w:rsidR="0021597C" w:rsidRPr="00A37CAE">
        <w:t>.</w:t>
      </w:r>
      <w:r w:rsidR="0021597C">
        <w:t xml:space="preserve"> </w:t>
      </w:r>
      <w:r w:rsidRPr="00A37CAE">
        <w:t xml:space="preserve">Due to the Financial Institutions internal processing times, </w:t>
      </w:r>
      <w:r w:rsidR="00FD3A04" w:rsidRPr="00A37CAE">
        <w:t>M</w:t>
      </w:r>
      <w:r w:rsidRPr="00A37CAE">
        <w:t>ember</w:t>
      </w:r>
      <w:r w:rsidR="00FD3A04" w:rsidRPr="00A37CAE">
        <w:t>s</w:t>
      </w:r>
      <w:r w:rsidRPr="00A37CAE">
        <w:t xml:space="preserve"> may see a delay in the refund.</w:t>
      </w:r>
      <w:bookmarkEnd w:id="8"/>
    </w:p>
    <w:p w14:paraId="1F543D63" w14:textId="77777777" w:rsidR="0084048F" w:rsidRPr="00A37CAE" w:rsidRDefault="0084048F">
      <w:pPr>
        <w:spacing w:before="120"/>
      </w:pPr>
    </w:p>
    <w:p w14:paraId="57E9477D" w14:textId="5EE9C93F" w:rsidR="00DB197A" w:rsidRPr="00A37CAE" w:rsidRDefault="00DB197A">
      <w:pPr>
        <w:spacing w:before="120"/>
      </w:pPr>
      <w:r w:rsidRPr="00A37CAE">
        <w:rPr>
          <w:b/>
          <w:bCs/>
        </w:rPr>
        <w:t>Possible return request reasons:</w:t>
      </w:r>
      <w:r w:rsidR="000D1B9F">
        <w:rPr>
          <w:b/>
          <w:bCs/>
        </w:rPr>
        <w:t xml:space="preserve">  </w:t>
      </w:r>
    </w:p>
    <w:p w14:paraId="0ED8DFDA" w14:textId="5C297654" w:rsidR="009B6EC5" w:rsidRPr="00A37CAE" w:rsidRDefault="009B6EC5" w:rsidP="00A37CAE">
      <w:pPr>
        <w:pStyle w:val="ListParagraph"/>
        <w:numPr>
          <w:ilvl w:val="0"/>
          <w:numId w:val="2"/>
        </w:numPr>
        <w:spacing w:before="120"/>
        <w:ind w:left="540"/>
      </w:pPr>
      <w:r w:rsidRPr="00A37CAE">
        <w:t>Service errors</w:t>
      </w:r>
    </w:p>
    <w:p w14:paraId="3110621E" w14:textId="77777777" w:rsidR="009B6EC5" w:rsidRPr="00A37CAE" w:rsidRDefault="009B6EC5" w:rsidP="00A37CAE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Order placed in error</w:t>
      </w:r>
    </w:p>
    <w:p w14:paraId="5539DEE5" w14:textId="77777777" w:rsidR="009B6EC5" w:rsidRPr="00A37CAE" w:rsidRDefault="009B6EC5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Auto Refill/Renewal canceled but order still shipped</w:t>
      </w:r>
    </w:p>
    <w:p w14:paraId="5C90E664" w14:textId="14BFE1D3" w:rsidR="009B6EC5" w:rsidRPr="00A37CAE" w:rsidRDefault="009B6EC5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Stop Tote requests sent too late to cancel order</w:t>
      </w:r>
    </w:p>
    <w:p w14:paraId="20471127" w14:textId="3D44577A" w:rsidR="009B6EC5" w:rsidRPr="00A37CAE" w:rsidRDefault="009B6EC5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Member wanted Retail but MD sent to Mail</w:t>
      </w:r>
    </w:p>
    <w:p w14:paraId="01DCAB68" w14:textId="23C86EF1" w:rsidR="00AF4090" w:rsidRPr="00A37CAE" w:rsidRDefault="00AF4090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Multiple orders for same prescription</w:t>
      </w:r>
    </w:p>
    <w:p w14:paraId="5B54CD9F" w14:textId="0CA743B1" w:rsidR="00AF4090" w:rsidRPr="00A37CAE" w:rsidRDefault="00AF4090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Order billed to wrong account</w:t>
      </w:r>
    </w:p>
    <w:p w14:paraId="049F0302" w14:textId="77777777" w:rsidR="009B6EC5" w:rsidRPr="00A37CAE" w:rsidRDefault="009B6EC5" w:rsidP="00A37CAE">
      <w:pPr>
        <w:pStyle w:val="ListParagraph"/>
        <w:numPr>
          <w:ilvl w:val="0"/>
          <w:numId w:val="2"/>
        </w:numPr>
        <w:spacing w:before="120"/>
        <w:ind w:left="540"/>
      </w:pPr>
      <w:r w:rsidRPr="00A37CAE">
        <w:t>Non-Conformance (Class 1 Errors)</w:t>
      </w:r>
    </w:p>
    <w:p w14:paraId="63430FA2" w14:textId="77777777" w:rsidR="009B6EC5" w:rsidRPr="00A37CAE" w:rsidRDefault="009B6EC5" w:rsidP="00A37CAE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Error in translating the prescription</w:t>
      </w:r>
    </w:p>
    <w:p w14:paraId="73CACF42" w14:textId="2577F948" w:rsidR="009B6EC5" w:rsidRPr="00A37CAE" w:rsidRDefault="009B6EC5" w:rsidP="009B6EC5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Order/Medication sent to wrong person</w:t>
      </w:r>
    </w:p>
    <w:p w14:paraId="06A305AB" w14:textId="4B537EE8" w:rsidR="00AF4090" w:rsidRPr="00A37CAE" w:rsidRDefault="00AF4090" w:rsidP="00A37CAE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Switched labels</w:t>
      </w:r>
    </w:p>
    <w:p w14:paraId="148508D0" w14:textId="6ACDF0F4" w:rsidR="00AF4090" w:rsidRPr="00A37CAE" w:rsidRDefault="00AF4090" w:rsidP="00AA11F0">
      <w:pPr>
        <w:pStyle w:val="ListParagraph"/>
        <w:numPr>
          <w:ilvl w:val="0"/>
          <w:numId w:val="2"/>
        </w:numPr>
        <w:spacing w:before="120"/>
        <w:ind w:left="540"/>
      </w:pPr>
      <w:r w:rsidRPr="00A37CAE">
        <w:t>Product safety</w:t>
      </w:r>
    </w:p>
    <w:p w14:paraId="79A1C290" w14:textId="3897B4FF" w:rsidR="00AF4090" w:rsidRPr="00A37CAE" w:rsidRDefault="00AF4090" w:rsidP="00AF4090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FDA Warning / Product Recalls</w:t>
      </w:r>
    </w:p>
    <w:p w14:paraId="2F0768B7" w14:textId="0D2CC55E" w:rsidR="00AF4090" w:rsidRDefault="00AF4090" w:rsidP="00A37CAE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 xml:space="preserve">Damaged Medication, bottle or package (may be covered under </w:t>
      </w:r>
      <w:hyperlink r:id="rId13" w:anchor="!/view?docid=1d44c6bc-e5ba-4f93-b5ab-0b733ad871d6" w:history="1">
        <w:r w:rsidR="003F2F07">
          <w:rPr>
            <w:rStyle w:val="Hyperlink"/>
          </w:rPr>
          <w:t>Order Reships (038651)</w:t>
        </w:r>
      </w:hyperlink>
      <w:r w:rsidRPr="00A37CAE">
        <w:t>)</w:t>
      </w:r>
    </w:p>
    <w:p w14:paraId="734958AF" w14:textId="67BB7AE5" w:rsidR="00174556" w:rsidRPr="00A37CAE" w:rsidRDefault="00174556" w:rsidP="00A37CAE">
      <w:pPr>
        <w:pStyle w:val="ListParagraph"/>
        <w:numPr>
          <w:ilvl w:val="1"/>
          <w:numId w:val="2"/>
        </w:numPr>
        <w:spacing w:before="120"/>
        <w:ind w:left="900"/>
      </w:pPr>
      <w:r>
        <w:t>Expired medications</w:t>
      </w:r>
    </w:p>
    <w:p w14:paraId="26C14A16" w14:textId="148D3E9B" w:rsidR="00AF4090" w:rsidRPr="00A37CAE" w:rsidRDefault="00DB197A" w:rsidP="00A37CAE">
      <w:pPr>
        <w:pStyle w:val="ListParagraph"/>
        <w:numPr>
          <w:ilvl w:val="1"/>
          <w:numId w:val="2"/>
        </w:numPr>
        <w:spacing w:before="120"/>
        <w:ind w:left="900"/>
      </w:pPr>
      <w:r w:rsidRPr="00A37CAE">
        <w:t>Notice</w:t>
      </w:r>
      <w:r w:rsidR="009D549F" w:rsidRPr="00A37CAE">
        <w:t>s</w:t>
      </w:r>
      <w:r w:rsidRPr="00A37CAE">
        <w:t xml:space="preserve"> received about safe disposal of controlled medications</w:t>
      </w:r>
    </w:p>
    <w:p w14:paraId="6001B4BF" w14:textId="77777777" w:rsidR="00DB197A" w:rsidRPr="00A37CAE" w:rsidRDefault="00DB197A" w:rsidP="00A37CAE">
      <w:pPr>
        <w:pStyle w:val="ListParagraph"/>
        <w:numPr>
          <w:ilvl w:val="1"/>
          <w:numId w:val="41"/>
        </w:numPr>
        <w:spacing w:before="120"/>
        <w:ind w:left="1260"/>
      </w:pPr>
      <w:r w:rsidRPr="00A37CAE">
        <w:t xml:space="preserve">Texas now requires all residents to be sent a notice of safe disposal of expired or unused medications with every order that contains </w:t>
      </w:r>
      <w:proofErr w:type="gramStart"/>
      <w:r w:rsidRPr="00A37CAE">
        <w:t>a controlled</w:t>
      </w:r>
      <w:proofErr w:type="gramEnd"/>
      <w:r w:rsidRPr="00A37CAE">
        <w:t xml:space="preserve"> medication.</w:t>
      </w:r>
    </w:p>
    <w:p w14:paraId="343257FB" w14:textId="2702706D" w:rsidR="00DB197A" w:rsidRPr="00A37CAE" w:rsidRDefault="008B6C96" w:rsidP="002A71D1">
      <w:pPr>
        <w:pStyle w:val="ListParagraph"/>
        <w:numPr>
          <w:ilvl w:val="0"/>
          <w:numId w:val="2"/>
        </w:numPr>
        <w:spacing w:before="120"/>
        <w:ind w:left="540"/>
      </w:pPr>
      <w:r w:rsidRPr="00A37CAE">
        <w:t>Member</w:t>
      </w:r>
      <w:r w:rsidR="00DB197A" w:rsidRPr="00A37CAE">
        <w:t xml:space="preserve"> deceased</w:t>
      </w:r>
    </w:p>
    <w:p w14:paraId="3914A38B" w14:textId="36E88FCE" w:rsidR="008B6C96" w:rsidRDefault="008B6C96" w:rsidP="002A71D1">
      <w:pPr>
        <w:pStyle w:val="ListParagraph"/>
        <w:numPr>
          <w:ilvl w:val="0"/>
          <w:numId w:val="38"/>
        </w:numPr>
        <w:spacing w:before="120"/>
        <w:ind w:left="540"/>
      </w:pPr>
      <w:r w:rsidRPr="00A37CAE">
        <w:t xml:space="preserve">If the specific scenario is not covered in this document, contact the </w:t>
      </w:r>
      <w:hyperlink r:id="rId14" w:anchor="!/view?docid=9eef064d-c7d7-42f7-9026-1497496b4d51" w:history="1">
        <w:r w:rsidR="003F2F07">
          <w:rPr>
            <w:rStyle w:val="Hyperlink"/>
          </w:rPr>
          <w:t>Senior Team (016311)</w:t>
        </w:r>
      </w:hyperlink>
      <w:r w:rsidRPr="00A37CAE">
        <w:t xml:space="preserve">. </w:t>
      </w:r>
    </w:p>
    <w:p w14:paraId="61FF1F50" w14:textId="3BB0FA02" w:rsidR="00DB73EE" w:rsidRPr="00A37CAE" w:rsidRDefault="00DB73EE" w:rsidP="002A71D1">
      <w:pPr>
        <w:pStyle w:val="ListParagraph"/>
        <w:numPr>
          <w:ilvl w:val="0"/>
          <w:numId w:val="38"/>
        </w:numPr>
        <w:spacing w:before="120"/>
        <w:ind w:left="540"/>
      </w:pPr>
      <w:r>
        <w:t>If mail tag would require contacting Clinical Care, and it is after hours</w:t>
      </w:r>
      <w:r w:rsidR="00B320A1">
        <w:t xml:space="preserve">, advise the member to call back during </w:t>
      </w:r>
      <w:r w:rsidR="001750F0">
        <w:t xml:space="preserve">Clinicals </w:t>
      </w:r>
      <w:r w:rsidR="006558E0">
        <w:t xml:space="preserve">business </w:t>
      </w:r>
      <w:r w:rsidR="001750F0">
        <w:t>hours.</w:t>
      </w:r>
    </w:p>
    <w:p w14:paraId="125DD56E" w14:textId="77777777" w:rsidR="00DB197A" w:rsidRPr="00A37CAE" w:rsidRDefault="00DB197A" w:rsidP="00A37CAE">
      <w:pPr>
        <w:spacing w:before="120"/>
      </w:pPr>
    </w:p>
    <w:p w14:paraId="4BE53F73" w14:textId="7757C2E1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A64DA" w:rsidRPr="00A37CAE" w14:paraId="65367BFF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6A9B5C72" w14:textId="71B63C5B" w:rsidR="005A64DA" w:rsidRPr="00A37CAE" w:rsidRDefault="008B6C9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9" w:name="_Process_for_Handling"/>
            <w:bookmarkStart w:id="10" w:name="OLE_LINK10"/>
            <w:bookmarkStart w:id="11" w:name="OLE_LINK11"/>
            <w:bookmarkStart w:id="12" w:name="_Toc197351839"/>
            <w:bookmarkEnd w:id="9"/>
            <w:r w:rsidRPr="00A37CAE">
              <w:rPr>
                <w:rFonts w:ascii="Verdana" w:hAnsi="Verdana"/>
                <w:i w:val="0"/>
                <w:iCs w:val="0"/>
              </w:rPr>
              <w:t>Member</w:t>
            </w:r>
            <w:r w:rsidR="004A1B66" w:rsidRPr="00A37CAE">
              <w:rPr>
                <w:rFonts w:ascii="Verdana" w:hAnsi="Verdana"/>
                <w:i w:val="0"/>
                <w:iCs w:val="0"/>
              </w:rPr>
              <w:t xml:space="preserve"> Requests to Return Order/Prescription</w:t>
            </w:r>
            <w:bookmarkEnd w:id="12"/>
            <w:r w:rsidR="004A1B66" w:rsidRPr="00A37CAE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10"/>
            <w:bookmarkEnd w:id="11"/>
          </w:p>
        </w:tc>
      </w:tr>
    </w:tbl>
    <w:p w14:paraId="0792F222" w14:textId="3A136A66" w:rsidR="0007449A" w:rsidRPr="00A37CAE" w:rsidRDefault="0007449A">
      <w:pPr>
        <w:spacing w:before="120"/>
      </w:pPr>
      <w:r w:rsidRPr="00A37CAE">
        <w:rPr>
          <w:noProof/>
        </w:rPr>
        <w:drawing>
          <wp:inline distT="0" distB="0" distL="0" distR="0" wp14:anchorId="75ED5307" wp14:editId="2C972C54">
            <wp:extent cx="238095" cy="209524"/>
            <wp:effectExtent l="0" t="0" r="0" b="63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CAE">
        <w:rPr>
          <w:b/>
        </w:rPr>
        <w:t xml:space="preserve"> </w:t>
      </w:r>
      <w:bookmarkStart w:id="13" w:name="OLE_LINK3"/>
      <w:bookmarkStart w:id="14" w:name="OLE_LINK5"/>
      <w:r w:rsidRPr="00A37CAE">
        <w:rPr>
          <w:b/>
        </w:rPr>
        <w:t>Do not commit to issuing a copay credit or mail tag</w:t>
      </w:r>
      <w:bookmarkStart w:id="15" w:name="OLE_LINK1"/>
      <w:r w:rsidR="0021597C" w:rsidRPr="00A37CAE">
        <w:rPr>
          <w:b/>
        </w:rPr>
        <w:t>.</w:t>
      </w:r>
      <w:r w:rsidR="0021597C">
        <w:rPr>
          <w:b/>
        </w:rPr>
        <w:t xml:space="preserve"> </w:t>
      </w:r>
      <w:proofErr w:type="gramStart"/>
      <w:r w:rsidRPr="00A37CAE">
        <w:t>Senior</w:t>
      </w:r>
      <w:proofErr w:type="gramEnd"/>
      <w:r w:rsidRPr="00A37CAE">
        <w:t xml:space="preserve"> Team </w:t>
      </w:r>
      <w:r w:rsidR="008B6C96" w:rsidRPr="00A37CAE">
        <w:t>or</w:t>
      </w:r>
      <w:r w:rsidR="00AA11F0" w:rsidRPr="00A37CAE">
        <w:t xml:space="preserve"> Clinical Care Services </w:t>
      </w:r>
      <w:r w:rsidRPr="00A37CAE">
        <w:t>will make the final decision.</w:t>
      </w:r>
      <w:bookmarkEnd w:id="13"/>
      <w:bookmarkEnd w:id="14"/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2126"/>
      </w:tblGrid>
      <w:tr w:rsidR="005A64DA" w:rsidRPr="00A37CAE" w14:paraId="75FD3613" w14:textId="77777777" w:rsidTr="00473C1B">
        <w:tc>
          <w:tcPr>
            <w:tcW w:w="275" w:type="pct"/>
            <w:shd w:val="clear" w:color="auto" w:fill="D9D9D9" w:themeFill="background1" w:themeFillShade="D9"/>
          </w:tcPr>
          <w:p w14:paraId="2B5FB4A1" w14:textId="77777777" w:rsidR="005A64DA" w:rsidRPr="00A37CAE" w:rsidRDefault="005A64DA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4725" w:type="pct"/>
            <w:shd w:val="clear" w:color="auto" w:fill="D9D9D9" w:themeFill="background1" w:themeFillShade="D9"/>
          </w:tcPr>
          <w:p w14:paraId="11A159C3" w14:textId="77777777" w:rsidR="005A64DA" w:rsidRPr="00A37CAE" w:rsidRDefault="005A64DA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 xml:space="preserve">Action </w:t>
            </w:r>
          </w:p>
        </w:tc>
      </w:tr>
      <w:tr w:rsidR="0028215B" w:rsidRPr="00A37CAE" w14:paraId="1EEBB507" w14:textId="77777777" w:rsidTr="002302BF">
        <w:tc>
          <w:tcPr>
            <w:tcW w:w="275" w:type="pct"/>
          </w:tcPr>
          <w:p w14:paraId="0E106580" w14:textId="77777777" w:rsidR="0028215B" w:rsidRPr="00A37CAE" w:rsidRDefault="00B13B31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4725" w:type="pct"/>
          </w:tcPr>
          <w:p w14:paraId="261296E0" w14:textId="77777777" w:rsidR="003B59FF" w:rsidRPr="00A37CAE" w:rsidRDefault="004A1B66">
            <w:pPr>
              <w:spacing w:before="120"/>
            </w:pPr>
            <w:r w:rsidRPr="00A37CAE">
              <w:t>Check the CIF to verify if there are any client specific requirements or restrictions on Mail Tags or copay credits.</w:t>
            </w:r>
          </w:p>
          <w:p w14:paraId="61C0077A" w14:textId="498D8484" w:rsidR="004A1B66" w:rsidRPr="00A37CAE" w:rsidRDefault="004A1B66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3E8C64DD" wp14:editId="2B063DAA">
                  <wp:extent cx="238095" cy="209524"/>
                  <wp:effectExtent l="0" t="0" r="0" b="63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If the client does not allow mail tags, </w:t>
            </w:r>
            <w:r w:rsidRPr="00A37CAE">
              <w:rPr>
                <w:b/>
              </w:rPr>
              <w:t>do not continue with this process</w:t>
            </w:r>
            <w:r w:rsidR="0021597C" w:rsidRPr="00A37CAE">
              <w:t xml:space="preserve">. </w:t>
            </w:r>
            <w:r w:rsidRPr="00A37CAE">
              <w:t xml:space="preserve">Inform the </w:t>
            </w:r>
            <w:r w:rsidR="008B6C96" w:rsidRPr="00A37CAE">
              <w:t>Member</w:t>
            </w:r>
            <w:r w:rsidRPr="00A37CAE">
              <w:t xml:space="preserve"> that the medication cannot be returned per their plan’s request.</w:t>
            </w:r>
          </w:p>
        </w:tc>
      </w:tr>
      <w:tr w:rsidR="00B13B31" w:rsidRPr="00A37CAE" w14:paraId="0F278AB2" w14:textId="77777777" w:rsidTr="002302BF">
        <w:tc>
          <w:tcPr>
            <w:tcW w:w="275" w:type="pct"/>
          </w:tcPr>
          <w:p w14:paraId="538CA1FC" w14:textId="77777777" w:rsidR="00B13B31" w:rsidRPr="00A37CAE" w:rsidRDefault="00B13B31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2</w:t>
            </w:r>
          </w:p>
        </w:tc>
        <w:tc>
          <w:tcPr>
            <w:tcW w:w="4725" w:type="pct"/>
          </w:tcPr>
          <w:p w14:paraId="552F3595" w14:textId="77777777" w:rsidR="00B13B31" w:rsidRPr="00A37CAE" w:rsidRDefault="004A1B66">
            <w:pPr>
              <w:spacing w:before="120"/>
            </w:pPr>
            <w:r w:rsidRPr="00A37CAE">
              <w:t xml:space="preserve">Click on the order number on the </w:t>
            </w:r>
            <w:r w:rsidRPr="00A37CAE">
              <w:rPr>
                <w:b/>
              </w:rPr>
              <w:t>Main Screen</w:t>
            </w:r>
            <w:r w:rsidRPr="00A37CAE">
              <w:t>.</w:t>
            </w:r>
          </w:p>
        </w:tc>
      </w:tr>
      <w:tr w:rsidR="001463F5" w:rsidRPr="00A37CAE" w14:paraId="7AB394AA" w14:textId="77777777" w:rsidTr="002302BF">
        <w:tc>
          <w:tcPr>
            <w:tcW w:w="275" w:type="pct"/>
          </w:tcPr>
          <w:p w14:paraId="7B0081E9" w14:textId="77777777" w:rsidR="001463F5" w:rsidRPr="00A37CAE" w:rsidRDefault="001463F5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3</w:t>
            </w:r>
          </w:p>
        </w:tc>
        <w:tc>
          <w:tcPr>
            <w:tcW w:w="4725" w:type="pct"/>
          </w:tcPr>
          <w:p w14:paraId="5D84D123" w14:textId="77777777" w:rsidR="001463F5" w:rsidRPr="00A37CAE" w:rsidRDefault="004A1B66">
            <w:pPr>
              <w:spacing w:before="120"/>
            </w:pPr>
            <w:r w:rsidRPr="00A37CAE">
              <w:t>Verify the status of the order.</w:t>
            </w:r>
          </w:p>
          <w:p w14:paraId="0CA5D592" w14:textId="2C2FEE1F" w:rsidR="004A1B66" w:rsidRPr="00A37CAE" w:rsidRDefault="004A1B66">
            <w:pPr>
              <w:pStyle w:val="ListParagraph"/>
              <w:numPr>
                <w:ilvl w:val="0"/>
                <w:numId w:val="4"/>
              </w:numPr>
              <w:spacing w:before="120"/>
              <w:ind w:left="421"/>
            </w:pPr>
            <w:r w:rsidRPr="00A37CAE">
              <w:rPr>
                <w:b/>
              </w:rPr>
              <w:t>Shipped:</w:t>
            </w:r>
            <w:r w:rsidR="00F46CF4">
              <w:rPr>
                <w:b/>
              </w:rPr>
              <w:t xml:space="preserve"> </w:t>
            </w:r>
            <w:r w:rsidRPr="00A37CAE">
              <w:t xml:space="preserve"> Continue to the next step.</w:t>
            </w:r>
          </w:p>
          <w:p w14:paraId="50FEEDDF" w14:textId="03402CA6" w:rsidR="004A1B66" w:rsidRPr="00A37CAE" w:rsidRDefault="004A1B66">
            <w:pPr>
              <w:pStyle w:val="ListParagraph"/>
              <w:numPr>
                <w:ilvl w:val="0"/>
                <w:numId w:val="4"/>
              </w:numPr>
              <w:spacing w:before="120"/>
              <w:ind w:left="421"/>
            </w:pPr>
            <w:r w:rsidRPr="00A37CAE">
              <w:rPr>
                <w:b/>
              </w:rPr>
              <w:t>Ready Label:</w:t>
            </w:r>
            <w:r w:rsidRPr="00A37CAE">
              <w:t xml:space="preserve"> </w:t>
            </w:r>
            <w:r w:rsidR="00730CB6" w:rsidRPr="00A37CAE">
              <w:t xml:space="preserve"> </w:t>
            </w:r>
            <w:r w:rsidRPr="00A37CAE">
              <w:t xml:space="preserve">Refer to </w:t>
            </w:r>
            <w:hyperlink r:id="rId15" w:anchor="!/view?docid=1232023a-60c7-4441-9013-17ecbd554451" w:history="1">
              <w:r w:rsidR="003F2F07">
                <w:rPr>
                  <w:rStyle w:val="Hyperlink"/>
                </w:rPr>
                <w:t>How to Send a Pharmacy Stop Tote Request (017745)</w:t>
              </w:r>
            </w:hyperlink>
            <w:r w:rsidR="001D0EAE" w:rsidRPr="001D0EAE">
              <w:rPr>
                <w:rStyle w:val="Hyperlink"/>
                <w:color w:val="auto"/>
                <w:u w:val="none"/>
              </w:rPr>
              <w:t>.</w:t>
            </w:r>
          </w:p>
          <w:p w14:paraId="5EF867D1" w14:textId="71C7D2D7" w:rsidR="004A1B66" w:rsidRPr="00A37CAE" w:rsidRDefault="004A1B66">
            <w:pPr>
              <w:pStyle w:val="ListParagraph"/>
              <w:numPr>
                <w:ilvl w:val="0"/>
                <w:numId w:val="4"/>
              </w:numPr>
              <w:spacing w:before="120"/>
              <w:ind w:left="421"/>
            </w:pPr>
            <w:r w:rsidRPr="00A37CAE">
              <w:rPr>
                <w:b/>
              </w:rPr>
              <w:t>Any other status:</w:t>
            </w:r>
            <w:r w:rsidRPr="00A37CAE">
              <w:t xml:space="preserve"> </w:t>
            </w:r>
            <w:r w:rsidR="00730CB6" w:rsidRPr="00A37CAE">
              <w:t xml:space="preserve"> </w:t>
            </w:r>
            <w:r w:rsidR="001D0EAE">
              <w:t xml:space="preserve">Refer to </w:t>
            </w:r>
            <w:hyperlink r:id="rId16" w:anchor="!/view?docid=c67b914f-1f29-4331-9bf1-d79214260f5f" w:history="1">
              <w:r w:rsidR="003F2F07">
                <w:rPr>
                  <w:rStyle w:val="Hyperlink"/>
                  <w:bCs/>
                </w:rPr>
                <w:t>Cancel Order, Prescription Refill or New Prescription (004761)</w:t>
              </w:r>
            </w:hyperlink>
            <w:r w:rsidR="001D0EAE">
              <w:rPr>
                <w:bCs/>
              </w:rPr>
              <w:t>.</w:t>
            </w:r>
            <w:r w:rsidR="00D5112E" w:rsidRPr="00A37CAE">
              <w:rPr>
                <w:bCs/>
                <w:color w:val="333333"/>
              </w:rPr>
              <w:t xml:space="preserve"> </w:t>
            </w:r>
          </w:p>
        </w:tc>
      </w:tr>
      <w:tr w:rsidR="00D5112E" w:rsidRPr="00A37CAE" w14:paraId="30F7C77C" w14:textId="77777777" w:rsidTr="002302BF">
        <w:tc>
          <w:tcPr>
            <w:tcW w:w="275" w:type="pct"/>
          </w:tcPr>
          <w:p w14:paraId="565B327F" w14:textId="77777777" w:rsidR="00D5112E" w:rsidRPr="00A37CAE" w:rsidRDefault="00D5112E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4</w:t>
            </w:r>
          </w:p>
        </w:tc>
        <w:tc>
          <w:tcPr>
            <w:tcW w:w="4725" w:type="pct"/>
          </w:tcPr>
          <w:p w14:paraId="03AD0BFB" w14:textId="77777777" w:rsidR="00D5112E" w:rsidRPr="00A37CAE" w:rsidRDefault="00D5112E">
            <w:pPr>
              <w:spacing w:before="120"/>
            </w:pPr>
            <w:r w:rsidRPr="00A37CAE">
              <w:t>Confirm the prescription was not processed through Medicare B.</w:t>
            </w:r>
          </w:p>
          <w:p w14:paraId="4C10862A" w14:textId="605E3380" w:rsidR="00D5112E" w:rsidRPr="00A37CAE" w:rsidRDefault="00D5112E">
            <w:pPr>
              <w:pStyle w:val="ListParagraph"/>
              <w:numPr>
                <w:ilvl w:val="0"/>
                <w:numId w:val="5"/>
              </w:numPr>
              <w:spacing w:before="120"/>
              <w:ind w:left="421"/>
            </w:pPr>
            <w:r w:rsidRPr="00A37CAE">
              <w:t xml:space="preserve">If the medication </w:t>
            </w:r>
            <w:proofErr w:type="gramStart"/>
            <w:r w:rsidRPr="00A37CAE">
              <w:t>was</w:t>
            </w:r>
            <w:proofErr w:type="gramEnd"/>
            <w:r w:rsidRPr="00A37CAE">
              <w:t xml:space="preserve"> processed through Medicare B, inform the </w:t>
            </w:r>
            <w:r w:rsidR="008B6C96" w:rsidRPr="00A37CAE">
              <w:t>Member</w:t>
            </w:r>
            <w:r w:rsidRPr="00A37CAE">
              <w:t xml:space="preserve"> that it is not eligible to be returned</w:t>
            </w:r>
            <w:r w:rsidR="0021597C" w:rsidRPr="00A37CAE">
              <w:t xml:space="preserve">. </w:t>
            </w:r>
            <w:r w:rsidRPr="00A37CAE">
              <w:t xml:space="preserve">Refer to </w:t>
            </w:r>
            <w:hyperlink r:id="rId17" w:anchor="!/view?docid=31584917-8577-49fc-986a-3a8e789bda71" w:history="1">
              <w:r w:rsidR="003F2F07">
                <w:rPr>
                  <w:rStyle w:val="Hyperlink"/>
                </w:rPr>
                <w:t>CCR - Identifying and Handling Medicare Part B Calls (041474)</w:t>
              </w:r>
            </w:hyperlink>
            <w:r w:rsidRPr="00A37CAE">
              <w:t xml:space="preserve"> as needed.</w:t>
            </w:r>
          </w:p>
        </w:tc>
      </w:tr>
      <w:tr w:rsidR="00D5112E" w:rsidRPr="00A37CAE" w14:paraId="6E0E451D" w14:textId="77777777" w:rsidTr="002302BF">
        <w:tc>
          <w:tcPr>
            <w:tcW w:w="275" w:type="pct"/>
          </w:tcPr>
          <w:p w14:paraId="2CACABCD" w14:textId="73BC6A2F" w:rsidR="00D5112E" w:rsidRPr="00A37CAE" w:rsidRDefault="00D5112E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5</w:t>
            </w:r>
          </w:p>
        </w:tc>
        <w:tc>
          <w:tcPr>
            <w:tcW w:w="4725" w:type="pct"/>
            <w:tcBorders>
              <w:bottom w:val="single" w:sz="4" w:space="0" w:color="auto"/>
            </w:tcBorders>
          </w:tcPr>
          <w:p w14:paraId="125653AA" w14:textId="45F5C85E" w:rsidR="00D5112E" w:rsidRDefault="00D5112E">
            <w:pPr>
              <w:spacing w:before="120"/>
            </w:pPr>
            <w:r w:rsidRPr="00A37CAE">
              <w:t>Determine the reason for return.</w:t>
            </w:r>
          </w:p>
          <w:p w14:paraId="01148E53" w14:textId="77777777" w:rsidR="00F46CF4" w:rsidRPr="00A37CAE" w:rsidRDefault="00F46CF4">
            <w:pPr>
              <w:spacing w:before="120"/>
            </w:pPr>
          </w:p>
          <w:p w14:paraId="14D44EFE" w14:textId="61EBFA34" w:rsidR="00D5112E" w:rsidRPr="00A37CAE" w:rsidRDefault="00D5112E">
            <w:pPr>
              <w:spacing w:before="120"/>
            </w:pPr>
            <w:r w:rsidRPr="00A37CAE">
              <w:rPr>
                <w:b/>
              </w:rPr>
              <w:t xml:space="preserve">Notes: </w:t>
            </w:r>
            <w:r w:rsidR="00F46CF4">
              <w:rPr>
                <w:b/>
              </w:rPr>
              <w:t xml:space="preserve"> </w:t>
            </w:r>
            <w:r w:rsidRPr="00A37CAE">
              <w:t xml:space="preserve">Inform the </w:t>
            </w:r>
            <w:r w:rsidR="008B6C96" w:rsidRPr="00A37CAE">
              <w:t>Member</w:t>
            </w:r>
            <w:r w:rsidRPr="00A37CAE">
              <w:t xml:space="preserve"> of the following:</w:t>
            </w:r>
            <w:r w:rsidR="000D1B9F">
              <w:t xml:space="preserve">  </w:t>
            </w:r>
          </w:p>
          <w:p w14:paraId="2FE71C86" w14:textId="77777777" w:rsidR="00D5112E" w:rsidRPr="00A37CAE" w:rsidRDefault="00D5112E">
            <w:pPr>
              <w:pStyle w:val="ListParagraph"/>
              <w:numPr>
                <w:ilvl w:val="0"/>
                <w:numId w:val="5"/>
              </w:numPr>
              <w:spacing w:before="120"/>
              <w:ind w:left="421"/>
              <w:rPr>
                <w:b/>
              </w:rPr>
            </w:pPr>
            <w:r w:rsidRPr="00A37CAE">
              <w:t>The prescription label must be returned with the medication.</w:t>
            </w:r>
          </w:p>
          <w:p w14:paraId="503E07A3" w14:textId="203B0C18" w:rsidR="00D5112E" w:rsidRPr="00A37CAE" w:rsidRDefault="00D5112E">
            <w:pPr>
              <w:pStyle w:val="ListParagraph"/>
              <w:numPr>
                <w:ilvl w:val="0"/>
                <w:numId w:val="5"/>
              </w:numPr>
              <w:spacing w:before="120"/>
              <w:ind w:left="421"/>
              <w:rPr>
                <w:b/>
              </w:rPr>
            </w:pPr>
            <w:r w:rsidRPr="00A37CAE">
              <w:rPr>
                <w:b/>
              </w:rPr>
              <w:t>The medication must be returned with the return label provided</w:t>
            </w:r>
            <w:r w:rsidR="0021597C" w:rsidRPr="00A37CAE">
              <w:rPr>
                <w:b/>
              </w:rPr>
              <w:t>.</w:t>
            </w:r>
            <w:r w:rsidR="0021597C">
              <w:rPr>
                <w:b/>
              </w:rPr>
              <w:t xml:space="preserve"> </w:t>
            </w:r>
            <w:r w:rsidRPr="00A37CAE">
              <w:t xml:space="preserve">If a </w:t>
            </w:r>
            <w:r w:rsidR="008B6C96" w:rsidRPr="00A37CAE">
              <w:t>Member</w:t>
            </w:r>
            <w:r w:rsidRPr="00A37CAE">
              <w:t xml:space="preserve"> sends back a medication without an approved return label, they will not be reimbursed.</w:t>
            </w:r>
          </w:p>
          <w:p w14:paraId="76B7D293" w14:textId="77777777" w:rsidR="00E729CC" w:rsidRPr="00A37CAE" w:rsidRDefault="00E729CC">
            <w:pPr>
              <w:spacing w:before="120"/>
              <w:rPr>
                <w:b/>
              </w:rPr>
            </w:pPr>
          </w:p>
          <w:p w14:paraId="051653DB" w14:textId="5EBE201F" w:rsidR="00E729CC" w:rsidRPr="00A37CAE" w:rsidRDefault="00E729CC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29787242" wp14:editId="0CC41D1B">
                  <wp:extent cx="238095" cy="209524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rgen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Once the medication is received back to the mail order pharmacy, the </w:t>
            </w:r>
            <w:r w:rsidR="008B6C96" w:rsidRPr="00A37CAE">
              <w:t>Member</w:t>
            </w:r>
            <w:r w:rsidRPr="00A37CAE">
              <w:t>’s account balance will be credited</w:t>
            </w:r>
            <w:r w:rsidR="0021597C" w:rsidRPr="00A37CAE">
              <w:t xml:space="preserve">. </w:t>
            </w:r>
            <w:r w:rsidRPr="00A37CAE">
              <w:t xml:space="preserve">Until then, all future fill order costs will be included in the overall balance of the </w:t>
            </w:r>
            <w:r w:rsidR="008B6C96" w:rsidRPr="00A37CAE">
              <w:t>Member</w:t>
            </w:r>
            <w:r w:rsidRPr="00A37CAE">
              <w:t>’s account</w:t>
            </w:r>
            <w:r w:rsidR="0021597C" w:rsidRPr="00A37CAE">
              <w:t>.</w:t>
            </w:r>
            <w:r w:rsidR="0021597C">
              <w:t xml:space="preserve"> </w:t>
            </w:r>
            <w:r w:rsidRPr="00A37CAE">
              <w:t xml:space="preserve">Offer alternatives: </w:t>
            </w:r>
            <w:r w:rsidR="0045164B" w:rsidRPr="00A37CAE">
              <w:t xml:space="preserve"> </w:t>
            </w:r>
            <w:hyperlink r:id="rId19" w:anchor="!/view?docid=0a402678-3e98-4204-b4cf-08a5e9d5f68b" w:history="1">
              <w:r w:rsidR="003F2F07">
                <w:rPr>
                  <w:rStyle w:val="Hyperlink"/>
                </w:rPr>
                <w:t>Create Opportunity and Maintenance Choice (</w:t>
              </w:r>
              <w:proofErr w:type="spellStart"/>
              <w:r w:rsidR="003F2F07">
                <w:rPr>
                  <w:rStyle w:val="Hyperlink"/>
                </w:rPr>
                <w:t>MChoice</w:t>
              </w:r>
              <w:proofErr w:type="spellEnd"/>
              <w:r w:rsidR="003F2F07">
                <w:rPr>
                  <w:rStyle w:val="Hyperlink"/>
                </w:rPr>
                <w:t>) Transfer (021315)</w:t>
              </w:r>
            </w:hyperlink>
            <w:r w:rsidR="005164F6" w:rsidRPr="00A37CAE">
              <w:t xml:space="preserve"> </w:t>
            </w:r>
          </w:p>
          <w:p w14:paraId="449BB52D" w14:textId="77777777" w:rsidR="00D5112E" w:rsidRPr="00A37CAE" w:rsidRDefault="00D5112E">
            <w:pPr>
              <w:spacing w:before="120"/>
              <w:rPr>
                <w:b/>
              </w:rPr>
            </w:pPr>
          </w:p>
          <w:p w14:paraId="2482572A" w14:textId="3F767C2F" w:rsidR="00DB197A" w:rsidRPr="00A37CAE" w:rsidRDefault="00DB197A">
            <w:pPr>
              <w:spacing w:before="120"/>
              <w:rPr>
                <w:b/>
              </w:rPr>
            </w:pPr>
            <w:r w:rsidRPr="00A37CAE">
              <w:rPr>
                <w:b/>
              </w:rPr>
              <w:t>Select one of the following hyperlinks below to view resolution:</w:t>
            </w:r>
            <w:r w:rsidR="000D1B9F">
              <w:rPr>
                <w:b/>
              </w:rPr>
              <w:t xml:space="preserve">  </w:t>
            </w:r>
          </w:p>
          <w:p w14:paraId="3756BB9A" w14:textId="4F6282D8" w:rsidR="00D5112E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  <w:rPr>
                <w:rStyle w:val="Hyperlink"/>
                <w:color w:val="auto"/>
                <w:u w:val="none"/>
              </w:rPr>
            </w:pPr>
            <w:hyperlink w:anchor="_Notice_Received_Regarding" w:history="1">
              <w:r w:rsidRPr="00A37CAE">
                <w:rPr>
                  <w:rStyle w:val="Hyperlink"/>
                </w:rPr>
                <w:t>Notice Received Regarding Safe Disposal</w:t>
              </w:r>
            </w:hyperlink>
          </w:p>
          <w:p w14:paraId="1567D884" w14:textId="4A3F8C99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Damaged_Medication" w:history="1">
              <w:r w:rsidRPr="00A37CAE">
                <w:rPr>
                  <w:rStyle w:val="Hyperlink"/>
                </w:rPr>
                <w:t>Damaged Medication</w:t>
              </w:r>
            </w:hyperlink>
          </w:p>
          <w:p w14:paraId="4BEA0410" w14:textId="6CA40C8A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Order/Medication_or_Literature" w:history="1">
              <w:r w:rsidRPr="00A37CAE">
                <w:rPr>
                  <w:rStyle w:val="Hyperlink"/>
                </w:rPr>
                <w:t>Order/Medication or Literature Shipped to Wrong Person</w:t>
              </w:r>
            </w:hyperlink>
          </w:p>
          <w:p w14:paraId="6BAAB7EC" w14:textId="12A59047" w:rsidR="00C87393" w:rsidRPr="00A37CAE" w:rsidRDefault="008B6C96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Member_Expected_Prescription" w:history="1">
              <w:r w:rsidRPr="00A37CAE">
                <w:rPr>
                  <w:rStyle w:val="Hyperlink"/>
                </w:rPr>
                <w:t>Member</w:t>
              </w:r>
              <w:r w:rsidR="00C87393" w:rsidRPr="00A37CAE">
                <w:rPr>
                  <w:rStyle w:val="Hyperlink"/>
                </w:rPr>
                <w:t xml:space="preserve"> Expected Prescription to be Filled At Retail</w:t>
              </w:r>
            </w:hyperlink>
          </w:p>
          <w:p w14:paraId="0F5EB7F9" w14:textId="1170C861" w:rsidR="00C87393" w:rsidRPr="00A37CAE" w:rsidRDefault="008B6C96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Member_Received_a" w:history="1">
              <w:r w:rsidRPr="00A37CAE">
                <w:rPr>
                  <w:rStyle w:val="Hyperlink"/>
                </w:rPr>
                <w:t>Member</w:t>
              </w:r>
              <w:r w:rsidR="00C87393" w:rsidRPr="00A37CAE">
                <w:rPr>
                  <w:rStyle w:val="Hyperlink"/>
                </w:rPr>
                <w:t xml:space="preserve"> Received a </w:t>
              </w:r>
              <w:proofErr w:type="gramStart"/>
              <w:r w:rsidR="00C87393" w:rsidRPr="00A37CAE">
                <w:rPr>
                  <w:rStyle w:val="Hyperlink"/>
                </w:rPr>
                <w:t>30 and 90 Day</w:t>
              </w:r>
              <w:proofErr w:type="gramEnd"/>
              <w:r w:rsidR="00C87393" w:rsidRPr="00A37CAE">
                <w:rPr>
                  <w:rStyle w:val="Hyperlink"/>
                </w:rPr>
                <w:t xml:space="preserve"> Supply</w:t>
              </w:r>
            </w:hyperlink>
          </w:p>
          <w:p w14:paraId="3FC479D7" w14:textId="27162643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Labels_on_Prescriptions" w:history="1">
              <w:r w:rsidRPr="00A37CAE">
                <w:rPr>
                  <w:rStyle w:val="Hyperlink"/>
                </w:rPr>
                <w:t>Labels on Prescriptions Were Switched</w:t>
              </w:r>
            </w:hyperlink>
          </w:p>
          <w:p w14:paraId="6F82F14A" w14:textId="5F970781" w:rsidR="00C87393" w:rsidRPr="00A37CAE" w:rsidRDefault="008B6C96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Member_has_Two" w:history="1">
              <w:r w:rsidRPr="00A37CAE">
                <w:rPr>
                  <w:rStyle w:val="Hyperlink"/>
                </w:rPr>
                <w:t>Member</w:t>
              </w:r>
              <w:r w:rsidR="00C87393" w:rsidRPr="00A37CAE">
                <w:rPr>
                  <w:rStyle w:val="Hyperlink"/>
                </w:rPr>
                <w:t xml:space="preserve"> has Two Active Accounts and Prescription was Filled Under the Incorrect Account</w:t>
              </w:r>
            </w:hyperlink>
          </w:p>
          <w:p w14:paraId="0D6F88F7" w14:textId="19F56911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Doctor_Errors" w:history="1">
              <w:r w:rsidRPr="00A37CAE">
                <w:rPr>
                  <w:rStyle w:val="Hyperlink"/>
                </w:rPr>
                <w:t>Doctor Errors</w:t>
              </w:r>
            </w:hyperlink>
          </w:p>
          <w:p w14:paraId="0AE6208F" w14:textId="300258A6" w:rsidR="00C87393" w:rsidRPr="00A37CAE" w:rsidRDefault="008B6C96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Member_Deceased" w:history="1">
              <w:r w:rsidRPr="00A37CAE">
                <w:rPr>
                  <w:rStyle w:val="Hyperlink"/>
                </w:rPr>
                <w:t>Member</w:t>
              </w:r>
              <w:r w:rsidR="00C87393" w:rsidRPr="00A37CAE">
                <w:rPr>
                  <w:rStyle w:val="Hyperlink"/>
                </w:rPr>
                <w:t xml:space="preserve"> Deceased</w:t>
              </w:r>
            </w:hyperlink>
          </w:p>
          <w:p w14:paraId="5C0BA085" w14:textId="40A05E21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w:anchor="_Non-Conformance_–_Clinical" w:history="1">
              <w:r w:rsidRPr="00A37CAE">
                <w:rPr>
                  <w:rStyle w:val="Hyperlink"/>
                </w:rPr>
                <w:t>Non-Conformance – Clinical Error</w:t>
              </w:r>
            </w:hyperlink>
          </w:p>
          <w:p w14:paraId="4519E349" w14:textId="031FEB31" w:rsidR="00C87393" w:rsidRPr="002302BF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  <w:rPr>
                <w:rStyle w:val="Hyperlink"/>
                <w:color w:val="auto"/>
                <w:u w:val="none"/>
              </w:rPr>
            </w:pPr>
            <w:hyperlink w:anchor="_Non-Conformance_–_PBM" w:history="1">
              <w:r w:rsidRPr="00A37CAE">
                <w:rPr>
                  <w:rStyle w:val="Hyperlink"/>
                </w:rPr>
                <w:t>Non-Conformance – PBM Error</w:t>
              </w:r>
            </w:hyperlink>
          </w:p>
          <w:p w14:paraId="7A8E6999" w14:textId="771BB373" w:rsidR="002302BF" w:rsidRPr="002302BF" w:rsidRDefault="002302BF" w:rsidP="002302BF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  <w:rPr>
                <w:b/>
                <w:bCs/>
              </w:rPr>
            </w:pPr>
            <w:hyperlink w:anchor="_Copay_Too_High" w:history="1">
              <w:r w:rsidRPr="00A37CAE">
                <w:rPr>
                  <w:rStyle w:val="Hyperlink"/>
                </w:rPr>
                <w:t>Copay Too High</w:t>
              </w:r>
            </w:hyperlink>
          </w:p>
          <w:p w14:paraId="0D31409D" w14:textId="5CD6DC68" w:rsidR="00C87393" w:rsidRPr="00A37CAE" w:rsidRDefault="00C8739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  <w:rPr>
                <w:rStyle w:val="Hyperlink"/>
                <w:color w:val="auto"/>
                <w:u w:val="none"/>
              </w:rPr>
            </w:pPr>
            <w:hyperlink w:anchor="_Medication_Recall" w:history="1">
              <w:r w:rsidRPr="00A37CAE">
                <w:rPr>
                  <w:rStyle w:val="Hyperlink"/>
                </w:rPr>
                <w:t>Medication Recall</w:t>
              </w:r>
            </w:hyperlink>
          </w:p>
          <w:p w14:paraId="244801B3" w14:textId="2E5A5579" w:rsidR="00174556" w:rsidRPr="00A520F8" w:rsidRDefault="00857DE3">
            <w:pPr>
              <w:pStyle w:val="ListParagraph"/>
              <w:numPr>
                <w:ilvl w:val="0"/>
                <w:numId w:val="6"/>
              </w:numPr>
              <w:spacing w:before="120"/>
              <w:ind w:left="406"/>
            </w:pPr>
            <w:hyperlink r:id="rId20" w:anchor="!/view?docid=dd8f17fd-3045-4599-9d41-8545884bf5fa" w:history="1">
              <w:r>
                <w:rPr>
                  <w:rStyle w:val="Hyperlink"/>
                </w:rPr>
                <w:t>Expired Medication (004582)</w:t>
              </w:r>
            </w:hyperlink>
          </w:p>
          <w:p w14:paraId="497E6A44" w14:textId="77777777" w:rsidR="00A520F8" w:rsidRDefault="00A520F8" w:rsidP="00A520F8">
            <w:pPr>
              <w:spacing w:before="120"/>
              <w:ind w:left="46"/>
              <w:rPr>
                <w:b/>
                <w:bCs/>
              </w:rPr>
            </w:pPr>
          </w:p>
          <w:p w14:paraId="210C405F" w14:textId="0E50FBD0" w:rsidR="00C87393" w:rsidRPr="00A520F8" w:rsidRDefault="00C87393" w:rsidP="00A520F8">
            <w:pPr>
              <w:spacing w:before="120"/>
              <w:ind w:left="46"/>
              <w:rPr>
                <w:b/>
              </w:rPr>
            </w:pPr>
            <w:r w:rsidRPr="00A520F8">
              <w:rPr>
                <w:b/>
                <w:bCs/>
              </w:rPr>
              <w:t xml:space="preserve">If the </w:t>
            </w:r>
            <w:r w:rsidR="008B6C96" w:rsidRPr="00A520F8">
              <w:rPr>
                <w:b/>
                <w:bCs/>
              </w:rPr>
              <w:t>Member</w:t>
            </w:r>
            <w:r w:rsidRPr="00A520F8">
              <w:rPr>
                <w:b/>
                <w:bCs/>
              </w:rPr>
              <w:t xml:space="preserve">’s request is not covered by any of the above </w:t>
            </w:r>
            <w:r w:rsidR="0007449A" w:rsidRPr="00A520F8">
              <w:rPr>
                <w:b/>
                <w:bCs/>
              </w:rPr>
              <w:t>scenarios</w:t>
            </w:r>
            <w:r w:rsidRPr="00A520F8">
              <w:rPr>
                <w:b/>
                <w:bCs/>
              </w:rPr>
              <w:t>,</w:t>
            </w:r>
            <w:r w:rsidR="0007449A" w:rsidRPr="00A520F8">
              <w:rPr>
                <w:b/>
                <w:bCs/>
              </w:rPr>
              <w:t xml:space="preserve"> </w:t>
            </w:r>
            <w:r w:rsidR="009D2B15" w:rsidRPr="00A520F8">
              <w:rPr>
                <w:b/>
                <w:bCs/>
              </w:rPr>
              <w:t>contact</w:t>
            </w:r>
            <w:r w:rsidR="0007449A" w:rsidRPr="00A520F8">
              <w:rPr>
                <w:b/>
                <w:bCs/>
              </w:rPr>
              <w:t xml:space="preserve"> the </w:t>
            </w:r>
            <w:hyperlink r:id="rId21" w:anchor="!/view?docid=9eef064d-c7d7-42f7-9026-1497496b4d51" w:history="1">
              <w:r w:rsidR="00513DC1">
                <w:rPr>
                  <w:rStyle w:val="Hyperlink"/>
                  <w:b/>
                  <w:bCs/>
                </w:rPr>
                <w:t>Senior Team (016311)</w:t>
              </w:r>
            </w:hyperlink>
            <w:r w:rsidR="0007449A" w:rsidRPr="00A520F8">
              <w:rPr>
                <w:b/>
                <w:bCs/>
              </w:rPr>
              <w:t>.</w:t>
            </w:r>
            <w:r w:rsidR="0007449A" w:rsidRPr="00A520F8">
              <w:rPr>
                <w:b/>
              </w:rPr>
              <w:t xml:space="preserve"> </w:t>
            </w:r>
            <w:r w:rsidRPr="00A520F8">
              <w:rPr>
                <w:b/>
              </w:rPr>
              <w:t xml:space="preserve"> </w:t>
            </w:r>
          </w:p>
        </w:tc>
      </w:tr>
    </w:tbl>
    <w:p w14:paraId="347E6A1D" w14:textId="77777777" w:rsidR="00312690" w:rsidRPr="00A37CAE" w:rsidRDefault="00312690" w:rsidP="00A37CAE">
      <w:pPr>
        <w:spacing w:before="120"/>
        <w:jc w:val="right"/>
      </w:pPr>
    </w:p>
    <w:bookmarkStart w:id="16" w:name="_Log_Activity"/>
    <w:bookmarkEnd w:id="16"/>
    <w:p w14:paraId="7D06BBDA" w14:textId="7D1850F1" w:rsidR="001B5EB2" w:rsidRPr="00464738" w:rsidRDefault="00C1766A" w:rsidP="001B5EB2">
      <w:pPr>
        <w:spacing w:before="120"/>
        <w:jc w:val="right"/>
      </w:pPr>
      <w:r>
        <w:fldChar w:fldCharType="begin"/>
      </w:r>
      <w:r>
        <w:instrText>HYPERLINK  \l "_top"</w:instrText>
      </w:r>
      <w:r>
        <w:fldChar w:fldCharType="separate"/>
      </w:r>
      <w:r w:rsidR="001B5EB2" w:rsidRPr="00C1766A">
        <w:rPr>
          <w:rStyle w:val="Hyperlink"/>
        </w:rPr>
        <w:t>Top of the Document</w:t>
      </w:r>
      <w:r>
        <w:fldChar w:fldCharType="end"/>
      </w:r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DB197A" w:rsidRPr="00A37CAE" w14:paraId="32858575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1D892CB9" w14:textId="3D03EF00" w:rsidR="00DB197A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17" w:name="_Notice_Received_Regarding"/>
            <w:bookmarkStart w:id="18" w:name="_Toc40953530"/>
            <w:bookmarkStart w:id="19" w:name="_Toc197351840"/>
            <w:bookmarkEnd w:id="17"/>
            <w:r w:rsidRPr="00A37CAE">
              <w:rPr>
                <w:rFonts w:ascii="Verdana" w:hAnsi="Verdana"/>
                <w:i w:val="0"/>
              </w:rPr>
              <w:t>Notice Received Regarding Safe Disposal</w:t>
            </w:r>
            <w:bookmarkEnd w:id="18"/>
            <w:bookmarkEnd w:id="19"/>
          </w:p>
        </w:tc>
      </w:tr>
    </w:tbl>
    <w:p w14:paraId="6E0CC74A" w14:textId="590D67ED" w:rsidR="0007449A" w:rsidRPr="00A37CAE" w:rsidRDefault="00966AFA">
      <w:pPr>
        <w:spacing w:before="120"/>
      </w:pPr>
      <w:r>
        <w:pict w14:anchorId="3F2134A6">
          <v:shape id="_x0000_i1026" type="#_x0000_t75" style="width:19.5pt;height:16.5pt;visibility:visible">
            <v:imagedata r:id="rId22" o:title=""/>
          </v:shape>
        </w:pict>
      </w:r>
      <w:r w:rsidR="0007449A" w:rsidRPr="00A37CAE">
        <w:rPr>
          <w:b/>
        </w:rPr>
        <w:t xml:space="preserve"> </w:t>
      </w:r>
      <w:r w:rsidR="00AA11F0" w:rsidRPr="00A37CAE">
        <w:rPr>
          <w:b/>
        </w:rPr>
        <w:t>Do not commit to issuing a copay credit or mail tag</w:t>
      </w:r>
      <w:r w:rsidR="00137DB0" w:rsidRPr="00A37CAE">
        <w:rPr>
          <w:b/>
        </w:rPr>
        <w:t>.</w:t>
      </w:r>
      <w:r w:rsidR="00137DB0" w:rsidRPr="00A37CAE">
        <w:t xml:space="preserve"> </w:t>
      </w:r>
      <w:proofErr w:type="gramStart"/>
      <w:r w:rsidR="00AA11F0" w:rsidRPr="00A37CAE">
        <w:t>Senior</w:t>
      </w:r>
      <w:proofErr w:type="gramEnd"/>
      <w:r w:rsidR="00AA11F0" w:rsidRPr="00A37CAE">
        <w:t xml:space="preserve"> Team </w:t>
      </w:r>
      <w:r w:rsidR="008B6C96" w:rsidRPr="00A37CAE">
        <w:t>or</w:t>
      </w:r>
      <w:r w:rsidR="00AA11F0" w:rsidRPr="00A37CAE">
        <w:t xml:space="preserve"> Clinical Care Services will make the final decision.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824"/>
        <w:gridCol w:w="12116"/>
      </w:tblGrid>
      <w:tr w:rsidR="0007449A" w:rsidRPr="00A37CAE" w14:paraId="75F68C84" w14:textId="77777777" w:rsidTr="00473C1B">
        <w:tc>
          <w:tcPr>
            <w:tcW w:w="0" w:type="auto"/>
            <w:shd w:val="clear" w:color="auto" w:fill="D9D9D9" w:themeFill="background1" w:themeFillShade="D9"/>
          </w:tcPr>
          <w:p w14:paraId="53003C43" w14:textId="77777777" w:rsidR="0007449A" w:rsidRPr="00A37CAE" w:rsidRDefault="0007449A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B14BF2A" w14:textId="77777777" w:rsidR="0007449A" w:rsidRPr="00A37CAE" w:rsidRDefault="0007449A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Action</w:t>
            </w:r>
          </w:p>
        </w:tc>
      </w:tr>
      <w:tr w:rsidR="0007449A" w:rsidRPr="00A37CAE" w14:paraId="2B660BD5" w14:textId="77777777" w:rsidTr="00AF1878">
        <w:tc>
          <w:tcPr>
            <w:tcW w:w="0" w:type="auto"/>
          </w:tcPr>
          <w:p w14:paraId="0E799121" w14:textId="77777777" w:rsidR="0007449A" w:rsidRPr="00A37CAE" w:rsidRDefault="002F40DF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0" w:type="auto"/>
          </w:tcPr>
          <w:p w14:paraId="68C14520" w14:textId="0AED68CC" w:rsidR="0007449A" w:rsidRPr="00A37CAE" w:rsidRDefault="0007449A">
            <w:pPr>
              <w:spacing w:before="120"/>
            </w:pPr>
            <w:r w:rsidRPr="00A37CAE">
              <w:t xml:space="preserve">Inform the </w:t>
            </w:r>
            <w:r w:rsidR="008B6C96" w:rsidRPr="00A37CAE">
              <w:t>Member</w:t>
            </w:r>
            <w:r w:rsidRPr="00A37CAE">
              <w:t xml:space="preserve"> that safe disposal information is available on the </w:t>
            </w:r>
            <w:hyperlink r:id="rId23" w:history="1">
              <w:r w:rsidRPr="00A37CAE">
                <w:rPr>
                  <w:rStyle w:val="Hyperlink"/>
                </w:rPr>
                <w:t>FDA’s website</w:t>
              </w:r>
            </w:hyperlink>
            <w:r w:rsidRPr="00A37CAE">
              <w:t>.</w:t>
            </w:r>
          </w:p>
          <w:p w14:paraId="7C5386C4" w14:textId="69FD339E" w:rsidR="0007449A" w:rsidRPr="00A37CAE" w:rsidRDefault="0007449A">
            <w:pPr>
              <w:pStyle w:val="ListParagraph"/>
              <w:numPr>
                <w:ilvl w:val="0"/>
                <w:numId w:val="7"/>
              </w:numPr>
              <w:spacing w:before="120"/>
              <w:ind w:left="391"/>
            </w:pPr>
            <w:r w:rsidRPr="00A37CAE">
              <w:t xml:space="preserve">If the </w:t>
            </w:r>
            <w:r w:rsidR="008B6C96" w:rsidRPr="00A37CAE">
              <w:t>Member</w:t>
            </w:r>
            <w:r w:rsidRPr="00A37CAE">
              <w:t xml:space="preserve"> requests a mailer/bag to return the medication, </w:t>
            </w:r>
            <w:hyperlink r:id="rId24" w:anchor="!/view?docid=18c64566-0ebb-4760-96fe-04da06185de0" w:history="1">
              <w:r w:rsidR="005B2583">
                <w:rPr>
                  <w:rStyle w:val="Hyperlink"/>
                </w:rPr>
                <w:t>warm transfer (066076)</w:t>
              </w:r>
            </w:hyperlink>
            <w:r w:rsidRPr="00A37CAE">
              <w:t xml:space="preserve"> the call to </w:t>
            </w:r>
            <w:hyperlink r:id="rId25" w:anchor="!/view?docid=f22eb77e-4033-4ad9-9afb-fc262f29faad" w:history="1">
              <w:r w:rsidR="00513DC1">
                <w:rPr>
                  <w:rStyle w:val="Hyperlink"/>
                </w:rPr>
                <w:t>Clinical Services (004378)</w:t>
              </w:r>
            </w:hyperlink>
            <w:r w:rsidRPr="00A37CAE">
              <w:t>.</w:t>
            </w:r>
          </w:p>
        </w:tc>
      </w:tr>
    </w:tbl>
    <w:p w14:paraId="04E0C353" w14:textId="77777777" w:rsidR="0007449A" w:rsidRPr="00A37CAE" w:rsidRDefault="0007449A" w:rsidP="00A37CAE">
      <w:pPr>
        <w:spacing w:before="120"/>
      </w:pPr>
    </w:p>
    <w:p w14:paraId="6840E4D2" w14:textId="3FF5C054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3A710E43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6DA6FE27" w14:textId="102A3390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20" w:name="_Damaged_Medication"/>
            <w:bookmarkStart w:id="21" w:name="_Toc40953531"/>
            <w:bookmarkStart w:id="22" w:name="_Toc197351841"/>
            <w:bookmarkEnd w:id="20"/>
            <w:r w:rsidRPr="00A37CAE">
              <w:rPr>
                <w:rFonts w:ascii="Verdana" w:hAnsi="Verdana"/>
                <w:i w:val="0"/>
              </w:rPr>
              <w:t>Damaged Medication</w:t>
            </w:r>
            <w:bookmarkEnd w:id="21"/>
            <w:bookmarkEnd w:id="22"/>
          </w:p>
        </w:tc>
      </w:tr>
    </w:tbl>
    <w:p w14:paraId="1152AFDD" w14:textId="50EC5654" w:rsidR="0007449A" w:rsidRPr="00A37CAE" w:rsidRDefault="0007449A">
      <w:pPr>
        <w:spacing w:before="120"/>
      </w:pPr>
      <w:r w:rsidRPr="00A37CAE">
        <w:t xml:space="preserve">Refer to </w:t>
      </w:r>
      <w:hyperlink r:id="rId26" w:anchor="!/view?docid=1d44c6bc-e5ba-4f93-b5ab-0b733ad871d6" w:history="1">
        <w:r w:rsidR="00513DC1">
          <w:rPr>
            <w:rStyle w:val="Hyperlink"/>
          </w:rPr>
          <w:t>Order Reships (038651)</w:t>
        </w:r>
      </w:hyperlink>
      <w:r w:rsidR="0096180E" w:rsidRPr="00163E68">
        <w:t>.</w:t>
      </w:r>
    </w:p>
    <w:p w14:paraId="6560BACA" w14:textId="7207A1F0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6679CE50" w14:textId="77777777" w:rsidTr="00C942A2">
        <w:tc>
          <w:tcPr>
            <w:tcW w:w="5000" w:type="pct"/>
            <w:shd w:val="clear" w:color="auto" w:fill="BFBFBF" w:themeFill="background1" w:themeFillShade="BF"/>
          </w:tcPr>
          <w:p w14:paraId="0012A613" w14:textId="4E622970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23" w:name="_Order/Medication_or_Literature"/>
            <w:bookmarkStart w:id="24" w:name="_Toc40953532"/>
            <w:bookmarkStart w:id="25" w:name="_Toc197351842"/>
            <w:bookmarkEnd w:id="23"/>
            <w:r w:rsidRPr="00A37CAE">
              <w:rPr>
                <w:rFonts w:ascii="Verdana" w:hAnsi="Verdana"/>
                <w:i w:val="0"/>
              </w:rPr>
              <w:t>Order/Medication or Literature Shipped to Wrong Person</w:t>
            </w:r>
            <w:bookmarkEnd w:id="24"/>
            <w:bookmarkEnd w:id="25"/>
          </w:p>
        </w:tc>
      </w:tr>
    </w:tbl>
    <w:p w14:paraId="3AD11546" w14:textId="1C98C99F" w:rsidR="0007449A" w:rsidRPr="00A37CAE" w:rsidRDefault="0007449A">
      <w:pPr>
        <w:spacing w:before="120"/>
        <w:rPr>
          <w:color w:val="000000"/>
        </w:rPr>
      </w:pPr>
      <w:r w:rsidRPr="00A37CAE">
        <w:t>If package has been opened and PHI has been disclosed,</w:t>
      </w:r>
      <w:r w:rsidRPr="00A37CAE">
        <w:rPr>
          <w:color w:val="000000"/>
        </w:rPr>
        <w:t xml:space="preserve"> </w:t>
      </w:r>
      <w:hyperlink r:id="rId27" w:anchor="!/view?docid=18c64566-0ebb-4760-96fe-04da06185de0" w:history="1">
        <w:r w:rsidR="008F1067">
          <w:rPr>
            <w:rStyle w:val="Hyperlink"/>
          </w:rPr>
          <w:t>transfer (066076)</w:t>
        </w:r>
      </w:hyperlink>
      <w:r w:rsidRPr="00A37CAE">
        <w:rPr>
          <w:color w:val="000000"/>
        </w:rPr>
        <w:t xml:space="preserve"> the call to </w:t>
      </w:r>
      <w:hyperlink r:id="rId28" w:anchor="!/view?docid=f22eb77e-4033-4ad9-9afb-fc262f29faad" w:history="1">
        <w:r w:rsidR="00513DC1">
          <w:rPr>
            <w:rStyle w:val="Hyperlink"/>
          </w:rPr>
          <w:t>Clinical Care Services (004378)</w:t>
        </w:r>
      </w:hyperlink>
      <w:r w:rsidRPr="00A37CAE">
        <w:rPr>
          <w:color w:val="000000"/>
        </w:rPr>
        <w:t>, Clinical Counseling.</w:t>
      </w:r>
    </w:p>
    <w:p w14:paraId="20347495" w14:textId="4B890995" w:rsidR="0007449A" w:rsidRPr="00A37CAE" w:rsidRDefault="0045164B">
      <w:pPr>
        <w:spacing w:before="120"/>
      </w:pPr>
      <w:r w:rsidRPr="00A37CAE">
        <w:rPr>
          <w:b/>
          <w:bCs/>
          <w:color w:val="000000"/>
        </w:rPr>
        <w:t>Result:</w:t>
      </w:r>
      <w:r w:rsidRPr="00A37CAE">
        <w:rPr>
          <w:color w:val="000000"/>
        </w:rPr>
        <w:t xml:space="preserve">  </w:t>
      </w:r>
      <w:r w:rsidR="0007449A" w:rsidRPr="00A37CAE">
        <w:rPr>
          <w:color w:val="000000"/>
        </w:rPr>
        <w:t>Clinical Care Services discuss</w:t>
      </w:r>
      <w:r w:rsidRPr="00A37CAE">
        <w:rPr>
          <w:color w:val="000000"/>
        </w:rPr>
        <w:t>es</w:t>
      </w:r>
      <w:r w:rsidR="0007449A" w:rsidRPr="00A37CAE">
        <w:rPr>
          <w:color w:val="000000"/>
        </w:rPr>
        <w:t xml:space="preserve"> with the caller and follow</w:t>
      </w:r>
      <w:r w:rsidRPr="00A37CAE">
        <w:rPr>
          <w:color w:val="000000"/>
        </w:rPr>
        <w:t>s</w:t>
      </w:r>
      <w:r w:rsidR="0007449A" w:rsidRPr="00A37CAE">
        <w:rPr>
          <w:color w:val="000000"/>
        </w:rPr>
        <w:t xml:space="preserve"> the necessary procedures to handle this situation. </w:t>
      </w:r>
    </w:p>
    <w:p w14:paraId="17694DC7" w14:textId="77777777" w:rsidR="0007449A" w:rsidRPr="00A37CAE" w:rsidRDefault="0007449A">
      <w:pPr>
        <w:spacing w:before="120"/>
      </w:pPr>
    </w:p>
    <w:p w14:paraId="486D0686" w14:textId="301CEB06" w:rsidR="0007449A" w:rsidRPr="00A37CAE" w:rsidRDefault="00A37CAE">
      <w:pPr>
        <w:spacing w:before="120"/>
        <w:rPr>
          <w:color w:val="333333"/>
        </w:rPr>
      </w:pPr>
      <w:r w:rsidRPr="00A37CAE">
        <w:t xml:space="preserve"> </w:t>
      </w:r>
      <w:r w:rsidR="0007449A" w:rsidRPr="00A37CAE">
        <w:t>If package is still intact and no PHI has been disclosed</w:t>
      </w:r>
      <w:r w:rsidR="00D770DE" w:rsidRPr="00A37CAE">
        <w:t>,</w:t>
      </w:r>
      <w:r w:rsidR="0007449A" w:rsidRPr="00A37CAE">
        <w:t xml:space="preserve"> </w:t>
      </w:r>
      <w:r w:rsidR="00D770DE" w:rsidRPr="00A37CAE">
        <w:t xml:space="preserve">ask them </w:t>
      </w:r>
      <w:r w:rsidR="0007449A" w:rsidRPr="00A37CAE">
        <w:t xml:space="preserve">to mark package “Return to Sender” and </w:t>
      </w:r>
      <w:r w:rsidR="008B6C96" w:rsidRPr="00A37CAE">
        <w:t>put back in the mail</w:t>
      </w:r>
      <w:r w:rsidR="00137DB0" w:rsidRPr="00A37CAE">
        <w:t xml:space="preserve">. </w:t>
      </w:r>
      <w:r w:rsidR="0007449A" w:rsidRPr="00A37CAE">
        <w:t xml:space="preserve">When package is received we will follow the process for reshipping a returned order </w:t>
      </w:r>
      <w:r w:rsidR="00240744" w:rsidRPr="00A37CAE">
        <w:t xml:space="preserve">refer to </w:t>
      </w:r>
      <w:hyperlink r:id="rId29" w:anchor="!/view?docid=1d44c6bc-e5ba-4f93-b5ab-0b733ad871d6" w:history="1">
        <w:r w:rsidR="00513DC1">
          <w:rPr>
            <w:rStyle w:val="Hyperlink"/>
          </w:rPr>
          <w:t>Order Reships (038651)</w:t>
        </w:r>
      </w:hyperlink>
      <w:r w:rsidR="0096180E" w:rsidRPr="002302BF">
        <w:rPr>
          <w:rStyle w:val="Hyperlink"/>
          <w:color w:val="auto"/>
          <w:u w:val="none"/>
        </w:rPr>
        <w:t xml:space="preserve">. </w:t>
      </w:r>
    </w:p>
    <w:p w14:paraId="43CE3326" w14:textId="4DD668EE" w:rsidR="00443B6C" w:rsidRDefault="00443B6C" w:rsidP="18F47079">
      <w:pPr>
        <w:pStyle w:val="ListParagraph"/>
        <w:numPr>
          <w:ilvl w:val="0"/>
          <w:numId w:val="8"/>
        </w:numPr>
        <w:spacing w:before="120"/>
        <w:ind w:left="540"/>
        <w:rPr>
          <w:rFonts w:cs="Helvetica"/>
          <w:color w:val="000000" w:themeColor="text1"/>
        </w:rPr>
      </w:pPr>
      <w:r w:rsidRPr="18F47079">
        <w:rPr>
          <w:rFonts w:cs="Helvetica"/>
          <w:color w:val="000000" w:themeColor="text1"/>
        </w:rPr>
        <w:t xml:space="preserve">If the medication is to be returned to us, the </w:t>
      </w:r>
      <w:r w:rsidR="008B6C96" w:rsidRPr="18F47079">
        <w:rPr>
          <w:rFonts w:cs="Helvetica"/>
          <w:color w:val="000000" w:themeColor="text1"/>
        </w:rPr>
        <w:t>Member</w:t>
      </w:r>
      <w:r w:rsidRPr="18F47079">
        <w:rPr>
          <w:rFonts w:cs="Helvetica"/>
          <w:color w:val="000000" w:themeColor="text1"/>
        </w:rPr>
        <w:t xml:space="preserve">’s account balance will be credited once the medication is received back to the Mail Order Pharmacy. </w:t>
      </w:r>
    </w:p>
    <w:p w14:paraId="3C0B5E8C" w14:textId="2E791612" w:rsidR="18F47079" w:rsidRDefault="18F47079" w:rsidP="18F47079">
      <w:pPr>
        <w:spacing w:before="120"/>
        <w:rPr>
          <w:rFonts w:cs="Helvetica"/>
          <w:color w:val="000000" w:themeColor="text1"/>
        </w:rPr>
      </w:pPr>
    </w:p>
    <w:p w14:paraId="6971C51B" w14:textId="490A9D8C" w:rsidR="1D9B291F" w:rsidRDefault="004B3189" w:rsidP="18F47079">
      <w:pPr>
        <w:spacing w:before="120"/>
      </w:pPr>
      <w:r>
        <w:rPr>
          <w:noProof/>
        </w:rPr>
        <w:drawing>
          <wp:inline distT="0" distB="0" distL="0" distR="0" wp14:anchorId="374AD4C8" wp14:editId="4CD1DD17">
            <wp:extent cx="304762" cy="304762"/>
            <wp:effectExtent l="0" t="0" r="635" b="635"/>
            <wp:docPr id="488929535" name="Picture 488929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B291F">
        <w:t xml:space="preserve">If </w:t>
      </w:r>
      <w:r w:rsidR="03A0475B">
        <w:t>a member</w:t>
      </w:r>
      <w:r w:rsidR="1D9B291F">
        <w:t xml:space="preserve"> declines to mark package “Return to Sender”</w:t>
      </w:r>
      <w:r w:rsidR="1FE89882">
        <w:t xml:space="preserve"> and requests to be sent a pre-paid return label, </w:t>
      </w:r>
      <w:r w:rsidR="296CB0DF">
        <w:t>contact Senior Team and/or Clinical care to further assist.</w:t>
      </w:r>
    </w:p>
    <w:p w14:paraId="1A23E763" w14:textId="577331BE" w:rsidR="48135BCD" w:rsidRDefault="004B3189" w:rsidP="008677FC">
      <w:pPr>
        <w:pStyle w:val="ListParagraph"/>
        <w:numPr>
          <w:ilvl w:val="0"/>
          <w:numId w:val="1"/>
        </w:numPr>
        <w:spacing w:before="120"/>
        <w:rPr>
          <w:rFonts w:eastAsia="Verdana" w:cs="Verdana"/>
          <w:color w:val="000000" w:themeColor="text1"/>
        </w:rPr>
      </w:pPr>
      <w:r>
        <w:rPr>
          <w:noProof/>
        </w:rPr>
        <w:drawing>
          <wp:inline distT="0" distB="0" distL="0" distR="0" wp14:anchorId="79482FBE" wp14:editId="615C978A">
            <wp:extent cx="304762" cy="304762"/>
            <wp:effectExtent l="0" t="0" r="635" b="635"/>
            <wp:docPr id="2074670042" name="Picture 207467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135BCD" w:rsidRPr="18F47079">
        <w:rPr>
          <w:rFonts w:eastAsia="Verdana" w:cs="Verdana"/>
          <w:color w:val="000000" w:themeColor="text1"/>
        </w:rPr>
        <w:t>If the medication is to be returned to us, the Member’s account balance will be credited once the medication is received back to the Mail Order Pharmacy.</w:t>
      </w:r>
    </w:p>
    <w:p w14:paraId="23A5BD18" w14:textId="5CECE155" w:rsidR="0007449A" w:rsidRPr="00A37CAE" w:rsidRDefault="006D12D5">
      <w:pPr>
        <w:spacing w:before="120"/>
      </w:pPr>
      <w:r w:rsidRPr="00A37CAE">
        <w:t xml:space="preserve">For literature that was shipped to the wrong person, refer to </w:t>
      </w:r>
      <w:hyperlink r:id="rId30" w:anchor="!/view?docid=555c2e42-bed9-4648-91b9-19dc103b0ff1" w:tgtFrame="_top" w:history="1">
        <w:r w:rsidR="00513DC1">
          <w:rPr>
            <w:rStyle w:val="Hyperlink"/>
          </w:rPr>
          <w:t>HIPAA (Health Insurance Portability and Accountability Act) - Disclosure Reporting and Complaints (027852)</w:t>
        </w:r>
      </w:hyperlink>
      <w:r w:rsidR="002302BF" w:rsidRPr="002302BF">
        <w:rPr>
          <w:rStyle w:val="Hyperlink"/>
          <w:color w:val="auto"/>
          <w:u w:val="none"/>
        </w:rPr>
        <w:t>.</w:t>
      </w:r>
    </w:p>
    <w:p w14:paraId="58A2FEC3" w14:textId="77777777" w:rsidR="00DE26B6" w:rsidRDefault="00DE26B6" w:rsidP="00994333">
      <w:pPr>
        <w:jc w:val="right"/>
      </w:pPr>
    </w:p>
    <w:p w14:paraId="03CBAFDD" w14:textId="19AA0DCE" w:rsidR="00FF29EA" w:rsidRDefault="00C1766A" w:rsidP="00994333">
      <w:pPr>
        <w:jc w:val="right"/>
      </w:pPr>
      <w:hyperlink w:anchor="_top" w:history="1">
        <w:r w:rsidR="00994333" w:rsidRPr="00C1766A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FF29EA" w14:paraId="112450A2" w14:textId="77777777" w:rsidTr="00DE26B6">
        <w:tc>
          <w:tcPr>
            <w:tcW w:w="5000" w:type="pct"/>
            <w:shd w:val="clear" w:color="auto" w:fill="BFBFBF" w:themeFill="background1" w:themeFillShade="BF"/>
          </w:tcPr>
          <w:p w14:paraId="36A91F58" w14:textId="07B7D539" w:rsidR="00FF29EA" w:rsidRPr="00966AFA" w:rsidRDefault="004B3189" w:rsidP="00966AFA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26" w:name="_Toc197351843"/>
            <w:r w:rsidRPr="00966AFA">
              <w:rPr>
                <w:rFonts w:ascii="Verdana" w:hAnsi="Verdana"/>
                <w:i w:val="0"/>
                <w:iCs w:val="0"/>
                <w:noProof/>
              </w:rPr>
              <w:drawing>
                <wp:inline distT="0" distB="0" distL="0" distR="0" wp14:anchorId="327B9525" wp14:editId="4A157113">
                  <wp:extent cx="304762" cy="304762"/>
                  <wp:effectExtent l="0" t="0" r="635" b="635"/>
                  <wp:docPr id="1447230036" name="Picture 1447230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9EA" w:rsidRPr="00966AFA">
              <w:rPr>
                <w:rFonts w:ascii="Verdana" w:hAnsi="Verdana"/>
                <w:i w:val="0"/>
                <w:iCs w:val="0"/>
              </w:rPr>
              <w:t>Copay and Refill Refund Letters</w:t>
            </w:r>
            <w:bookmarkEnd w:id="26"/>
          </w:p>
        </w:tc>
      </w:tr>
    </w:tbl>
    <w:p w14:paraId="44FBB8E3" w14:textId="5497CA09" w:rsidR="0C6CE703" w:rsidRDefault="0C6CE703" w:rsidP="18F47079">
      <w:pPr>
        <w:spacing w:before="120"/>
      </w:pPr>
      <w:r w:rsidRPr="18F47079">
        <w:t xml:space="preserve">Returning the </w:t>
      </w:r>
      <w:proofErr w:type="gramStart"/>
      <w:r w:rsidRPr="18F47079">
        <w:t>refund letter</w:t>
      </w:r>
      <w:proofErr w:type="gramEnd"/>
      <w:r w:rsidRPr="18F47079">
        <w:t xml:space="preserve"> is essential to confirm the </w:t>
      </w:r>
      <w:r w:rsidR="67EC2729" w:rsidRPr="18F47079">
        <w:t>member’s</w:t>
      </w:r>
      <w:r w:rsidRPr="18F47079">
        <w:t xml:space="preserve"> eligibility and ensure we can process </w:t>
      </w:r>
      <w:proofErr w:type="gramStart"/>
      <w:r w:rsidRPr="18F47079">
        <w:t>all of</w:t>
      </w:r>
      <w:proofErr w:type="gramEnd"/>
      <w:r w:rsidRPr="18F47079">
        <w:t xml:space="preserve"> their eligible copays and refills. If members do not send </w:t>
      </w:r>
      <w:r w:rsidR="46E6AC77" w:rsidRPr="18F47079">
        <w:t>the letter</w:t>
      </w:r>
      <w:r w:rsidR="33553593" w:rsidRPr="18F47079">
        <w:t xml:space="preserve"> back, the refund may be delayed or not issued. </w:t>
      </w:r>
    </w:p>
    <w:p w14:paraId="20A8A27A" w14:textId="11DBF09C" w:rsidR="18F47079" w:rsidRDefault="18F47079" w:rsidP="18F47079">
      <w:pPr>
        <w:spacing w:before="120"/>
      </w:pPr>
    </w:p>
    <w:p w14:paraId="4AE3295B" w14:textId="0413E305" w:rsidR="4B3F1E10" w:rsidRDefault="4B3F1E10" w:rsidP="18F47079">
      <w:pPr>
        <w:spacing w:before="120"/>
      </w:pPr>
      <w:r w:rsidRPr="18F47079">
        <w:t xml:space="preserve">If </w:t>
      </w:r>
      <w:r w:rsidR="19AE8BA8" w:rsidRPr="18F47079">
        <w:t>a member</w:t>
      </w:r>
      <w:r w:rsidRPr="18F47079">
        <w:t xml:space="preserve"> indicates they have lost/misplaced or </w:t>
      </w:r>
      <w:r w:rsidR="3F684B3F" w:rsidRPr="18F47079">
        <w:t xml:space="preserve">discarded the letter and </w:t>
      </w:r>
      <w:r w:rsidRPr="18F47079">
        <w:t>is requesting a replacement,</w:t>
      </w:r>
      <w:r w:rsidR="3DB2276C" w:rsidRPr="18F47079">
        <w:t xml:space="preserve"> </w:t>
      </w:r>
      <w:r w:rsidRPr="18F47079">
        <w:t xml:space="preserve">follow necessary steps to </w:t>
      </w:r>
      <w:r w:rsidR="6A8AF6A1" w:rsidRPr="18F47079">
        <w:t>provide a replacement letter for the member</w:t>
      </w:r>
      <w:r w:rsidR="7CAAF5A7" w:rsidRPr="18F47079">
        <w:t xml:space="preserve">. You may be </w:t>
      </w:r>
      <w:bookmarkStart w:id="27" w:name="_Int_ftWFvUha"/>
      <w:r w:rsidR="7CAAF5A7" w:rsidRPr="18F47079">
        <w:t>guided</w:t>
      </w:r>
      <w:bookmarkEnd w:id="27"/>
      <w:r w:rsidR="7CAAF5A7" w:rsidRPr="18F47079">
        <w:t xml:space="preserve"> to contact </w:t>
      </w:r>
      <w:proofErr w:type="gramStart"/>
      <w:r w:rsidR="7CAAF5A7" w:rsidRPr="18F47079">
        <w:t>Senior</w:t>
      </w:r>
      <w:proofErr w:type="gramEnd"/>
      <w:r w:rsidR="7CAAF5A7" w:rsidRPr="18F47079">
        <w:t xml:space="preserve"> Team and/or Clinical </w:t>
      </w:r>
      <w:r w:rsidR="03AB29F8" w:rsidRPr="18F47079">
        <w:t>C</w:t>
      </w:r>
      <w:r w:rsidR="7CAAF5A7" w:rsidRPr="18F47079">
        <w:t>are</w:t>
      </w:r>
      <w:r w:rsidR="6F08C281" w:rsidRPr="18F47079">
        <w:t xml:space="preserve"> to further assist</w:t>
      </w:r>
      <w:r w:rsidR="7CAAF5A7" w:rsidRPr="18F47079">
        <w:t>.</w:t>
      </w:r>
    </w:p>
    <w:p w14:paraId="5B63776E" w14:textId="1199663C" w:rsidR="18F47079" w:rsidRDefault="18F47079" w:rsidP="18F47079">
      <w:pPr>
        <w:spacing w:before="120"/>
      </w:pPr>
    </w:p>
    <w:p w14:paraId="557CB389" w14:textId="7D4F2A96" w:rsidR="2C9FCD19" w:rsidRDefault="2C9FCD19" w:rsidP="18F47079">
      <w:pPr>
        <w:spacing w:before="120"/>
      </w:pPr>
      <w:r w:rsidRPr="18F47079">
        <w:t xml:space="preserve">For further instructions on the </w:t>
      </w:r>
      <w:r w:rsidR="523C1E73" w:rsidRPr="18F47079">
        <w:t>return</w:t>
      </w:r>
      <w:r w:rsidRPr="18F47079">
        <w:t xml:space="preserve"> process </w:t>
      </w:r>
      <w:r w:rsidR="50133D91" w:rsidRPr="18F47079">
        <w:t>once</w:t>
      </w:r>
      <w:r w:rsidRPr="18F47079">
        <w:t xml:space="preserve"> label is received, r</w:t>
      </w:r>
      <w:r w:rsidR="60B70C69" w:rsidRPr="18F47079">
        <w:t xml:space="preserve">efer to </w:t>
      </w:r>
      <w:hyperlink w:anchor="_FAQs_for_Electronic" w:history="1">
        <w:r w:rsidR="008677FC">
          <w:rPr>
            <w:rStyle w:val="Hyperlink"/>
          </w:rPr>
          <w:t>Frequently Asked Questions and Answers for Electronic Mail Tags</w:t>
        </w:r>
      </w:hyperlink>
      <w:r w:rsidR="00FF29EA">
        <w:t>.</w:t>
      </w:r>
    </w:p>
    <w:p w14:paraId="30351709" w14:textId="186CBF34" w:rsidR="18F47079" w:rsidRDefault="18F47079" w:rsidP="18F47079">
      <w:pPr>
        <w:spacing w:before="120"/>
      </w:pPr>
    </w:p>
    <w:p w14:paraId="149B47E8" w14:textId="53EDAED5" w:rsidR="18F47079" w:rsidRDefault="00C1766A" w:rsidP="18F47079">
      <w:pPr>
        <w:spacing w:before="120"/>
        <w:jc w:val="right"/>
      </w:pPr>
      <w:hyperlink w:anchor="_top" w:history="1">
        <w:r w:rsidR="00480FAE" w:rsidRPr="00C1766A">
          <w:rPr>
            <w:rStyle w:val="Hyperlink"/>
          </w:rPr>
          <w:t>Top of the Document</w:t>
        </w:r>
      </w:hyperlink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3C317415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3B22AC1C" w14:textId="6E58EE94" w:rsidR="00C87393" w:rsidRPr="00A37CAE" w:rsidRDefault="008B6C96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28" w:name="_Member_Expected_Prescription"/>
            <w:bookmarkStart w:id="29" w:name="_Toc40953533"/>
            <w:bookmarkStart w:id="30" w:name="_Toc197351844"/>
            <w:bookmarkEnd w:id="28"/>
            <w:r w:rsidRPr="00A37CAE">
              <w:rPr>
                <w:rFonts w:ascii="Verdana" w:hAnsi="Verdana"/>
                <w:i w:val="0"/>
              </w:rPr>
              <w:t>Member</w:t>
            </w:r>
            <w:r w:rsidR="00C87393" w:rsidRPr="00A37CAE">
              <w:rPr>
                <w:rFonts w:ascii="Verdana" w:hAnsi="Verdana"/>
                <w:i w:val="0"/>
              </w:rPr>
              <w:t xml:space="preserve"> Expected Prescription to be Filled At Retail</w:t>
            </w:r>
            <w:bookmarkEnd w:id="29"/>
            <w:bookmarkEnd w:id="30"/>
          </w:p>
        </w:tc>
      </w:tr>
    </w:tbl>
    <w:p w14:paraId="0694E5BA" w14:textId="1DE07902" w:rsidR="006D12D5" w:rsidRPr="00A37CAE" w:rsidRDefault="006D12D5">
      <w:pPr>
        <w:spacing w:before="120"/>
      </w:pPr>
      <w:r w:rsidRPr="00A37CAE">
        <w:t>This may occur if the prescriber Phone/Faxes/</w:t>
      </w:r>
      <w:proofErr w:type="spellStart"/>
      <w:r w:rsidR="00D770DE" w:rsidRPr="00A37CAE">
        <w:t>e</w:t>
      </w:r>
      <w:r w:rsidRPr="00A37CAE">
        <w:t>RX</w:t>
      </w:r>
      <w:proofErr w:type="spellEnd"/>
      <w:r w:rsidRPr="00A37CAE">
        <w:t xml:space="preserve"> a prescription into our mail service pharmacy instead of the retail pharmacy.</w:t>
      </w:r>
    </w:p>
    <w:p w14:paraId="193DC5FF" w14:textId="6BEFEC5F" w:rsidR="006D12D5" w:rsidRPr="00A37CAE" w:rsidRDefault="006D12D5">
      <w:pPr>
        <w:spacing w:before="120"/>
      </w:pPr>
      <w:r w:rsidRPr="00A37CAE">
        <w:t xml:space="preserve">We will not issue a copay credit or mail tag if the </w:t>
      </w:r>
      <w:r w:rsidR="008B6C96" w:rsidRPr="00A37CAE">
        <w:t>Member</w:t>
      </w:r>
      <w:r w:rsidRPr="00A37CAE">
        <w:t xml:space="preserve"> is going to continue using the medication</w:t>
      </w:r>
      <w:r w:rsidR="00137DB0" w:rsidRPr="00A37CAE">
        <w:t xml:space="preserve">. </w:t>
      </w:r>
      <w:r w:rsidRPr="00A37CAE">
        <w:t xml:space="preserve">Inform the </w:t>
      </w:r>
      <w:r w:rsidR="008B6C96" w:rsidRPr="00A37CAE">
        <w:t>Member</w:t>
      </w:r>
      <w:r w:rsidRPr="00A37CAE">
        <w:t xml:space="preserve"> that they should keep the medication and continue their therapy</w:t>
      </w:r>
      <w:r w:rsidR="00137DB0" w:rsidRPr="00A37CAE">
        <w:t xml:space="preserve">. </w:t>
      </w:r>
      <w:r w:rsidR="00D770DE" w:rsidRPr="00A37CAE">
        <w:t xml:space="preserve">Advise the </w:t>
      </w:r>
      <w:r w:rsidR="008B6C96" w:rsidRPr="00A37CAE">
        <w:t>Member</w:t>
      </w:r>
      <w:r w:rsidR="00D770DE" w:rsidRPr="00A37CAE">
        <w:t xml:space="preserve"> to request a new retail Rx from their prescriber, or have their preferred retail pharmacy reach out to us for a </w:t>
      </w:r>
      <w:hyperlink r:id="rId31" w:anchor="!/view?docid=db939cc1-1f5e-44de-89df-985827477553" w:history="1">
        <w:r w:rsidR="00513DC1">
          <w:rPr>
            <w:rStyle w:val="Hyperlink"/>
          </w:rPr>
          <w:t>prescription transfer (004726)</w:t>
        </w:r>
      </w:hyperlink>
      <w:r w:rsidR="00D770DE" w:rsidRPr="00A37CAE">
        <w:t>.</w:t>
      </w:r>
    </w:p>
    <w:p w14:paraId="71E18EAB" w14:textId="77777777" w:rsidR="006D12D5" w:rsidRPr="00A37CAE" w:rsidRDefault="006D12D5">
      <w:pPr>
        <w:spacing w:before="120"/>
      </w:pPr>
    </w:p>
    <w:p w14:paraId="752B1773" w14:textId="28708D69" w:rsidR="006D12D5" w:rsidRPr="00A37CAE" w:rsidRDefault="006D12D5">
      <w:pPr>
        <w:spacing w:before="120"/>
      </w:pPr>
      <w:r w:rsidRPr="00A37CAE">
        <w:rPr>
          <w:b/>
          <w:noProof/>
          <w:color w:val="000000"/>
        </w:rPr>
        <w:drawing>
          <wp:inline distT="0" distB="0" distL="0" distR="0" wp14:anchorId="3F459990" wp14:editId="6C20EDDF">
            <wp:extent cx="239395" cy="212090"/>
            <wp:effectExtent l="0" t="0" r="8255" b="0"/>
            <wp:docPr id="17" name="Picture 17" descr="Icon - Importan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con - Important Inform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CAE">
        <w:rPr>
          <w:b/>
          <w:color w:val="000000"/>
        </w:rPr>
        <w:t xml:space="preserve"> </w:t>
      </w:r>
      <w:r w:rsidRPr="00A37CAE">
        <w:t xml:space="preserve">If the reason was because </w:t>
      </w:r>
      <w:r w:rsidR="008B6C96" w:rsidRPr="00A37CAE">
        <w:t>Member</w:t>
      </w:r>
      <w:r w:rsidRPr="00A37CAE">
        <w:t xml:space="preserve"> wanted to use a manufacturer coupon at retail, direct them to contact the manufacturer to see if paper claim reimbursement is possible. </w:t>
      </w:r>
    </w:p>
    <w:p w14:paraId="112F952F" w14:textId="77777777" w:rsidR="0007449A" w:rsidRPr="00A37CAE" w:rsidRDefault="0007449A">
      <w:pPr>
        <w:spacing w:before="120"/>
      </w:pPr>
    </w:p>
    <w:p w14:paraId="40609E04" w14:textId="056EF4D7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2E0F2B87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2C575972" w14:textId="225FEF3A" w:rsidR="00C87393" w:rsidRPr="00A37CAE" w:rsidRDefault="008B6C96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31" w:name="_Member_Received_a"/>
            <w:bookmarkStart w:id="32" w:name="_Toc40953534"/>
            <w:bookmarkStart w:id="33" w:name="_Toc197351845"/>
            <w:bookmarkEnd w:id="31"/>
            <w:r w:rsidRPr="00A37CAE">
              <w:rPr>
                <w:rFonts w:ascii="Verdana" w:hAnsi="Verdana"/>
                <w:i w:val="0"/>
              </w:rPr>
              <w:t>Member</w:t>
            </w:r>
            <w:r w:rsidR="00C87393" w:rsidRPr="00A37CAE">
              <w:rPr>
                <w:rFonts w:ascii="Verdana" w:hAnsi="Verdana"/>
                <w:i w:val="0"/>
              </w:rPr>
              <w:t xml:space="preserve"> Received a </w:t>
            </w:r>
            <w:r w:rsidR="00473C1B" w:rsidRPr="00A37CAE">
              <w:rPr>
                <w:rFonts w:ascii="Verdana" w:hAnsi="Verdana"/>
                <w:i w:val="0"/>
              </w:rPr>
              <w:t>30- and 90-Day</w:t>
            </w:r>
            <w:r w:rsidR="00C87393" w:rsidRPr="00A37CAE">
              <w:rPr>
                <w:rFonts w:ascii="Verdana" w:hAnsi="Verdana"/>
                <w:i w:val="0"/>
              </w:rPr>
              <w:t xml:space="preserve"> Supply</w:t>
            </w:r>
            <w:bookmarkEnd w:id="32"/>
            <w:bookmarkEnd w:id="33"/>
          </w:p>
        </w:tc>
      </w:tr>
    </w:tbl>
    <w:p w14:paraId="6F0F2212" w14:textId="3EA9BA13" w:rsidR="00D770DE" w:rsidRPr="00A37CAE" w:rsidRDefault="006D12D5">
      <w:pPr>
        <w:spacing w:before="120"/>
        <w:rPr>
          <w:color w:val="000000"/>
        </w:rPr>
      </w:pPr>
      <w:r w:rsidRPr="00A37CAE">
        <w:rPr>
          <w:b/>
          <w:color w:val="000000"/>
        </w:rPr>
        <w:t xml:space="preserve">Note:  </w:t>
      </w:r>
      <w:r w:rsidRPr="00A37CAE">
        <w:rPr>
          <w:color w:val="000000"/>
        </w:rPr>
        <w:t>Applies to mail order only, not Retail POS.</w:t>
      </w:r>
    </w:p>
    <w:p w14:paraId="36FFF5F5" w14:textId="77777777" w:rsidR="006D12D5" w:rsidRPr="00A37CAE" w:rsidRDefault="006D12D5">
      <w:pPr>
        <w:spacing w:before="120"/>
        <w:rPr>
          <w:color w:val="000000"/>
        </w:rPr>
      </w:pPr>
    </w:p>
    <w:p w14:paraId="48F9A20E" w14:textId="45418F16" w:rsidR="006D12D5" w:rsidRDefault="006D12D5">
      <w:pPr>
        <w:spacing w:before="120"/>
        <w:rPr>
          <w:color w:val="000000"/>
        </w:rPr>
      </w:pPr>
      <w:r w:rsidRPr="00A37CAE">
        <w:rPr>
          <w:color w:val="000000"/>
        </w:rPr>
        <w:t>This occurs if the 30</w:t>
      </w:r>
      <w:r w:rsidR="00473C1B">
        <w:rPr>
          <w:color w:val="000000"/>
        </w:rPr>
        <w:t>-</w:t>
      </w:r>
      <w:r w:rsidRPr="00A37CAE">
        <w:rPr>
          <w:color w:val="000000"/>
        </w:rPr>
        <w:t>day and 90</w:t>
      </w:r>
      <w:r w:rsidR="00473C1B">
        <w:rPr>
          <w:color w:val="000000"/>
        </w:rPr>
        <w:t>-</w:t>
      </w:r>
      <w:r w:rsidRPr="00A37CAE">
        <w:rPr>
          <w:color w:val="000000"/>
        </w:rPr>
        <w:t xml:space="preserve">day prescriptions were both received by our PBM within a </w:t>
      </w:r>
      <w:proofErr w:type="gramStart"/>
      <w:r w:rsidRPr="00A37CAE">
        <w:rPr>
          <w:color w:val="000000"/>
        </w:rPr>
        <w:t>7 day</w:t>
      </w:r>
      <w:proofErr w:type="gramEnd"/>
      <w:r w:rsidRPr="00A37CAE">
        <w:rPr>
          <w:color w:val="000000"/>
        </w:rPr>
        <w:t xml:space="preserve"> period</w:t>
      </w:r>
      <w:r w:rsidR="00137DB0" w:rsidRPr="00A37CAE">
        <w:rPr>
          <w:color w:val="000000"/>
        </w:rPr>
        <w:t xml:space="preserve">. </w:t>
      </w:r>
      <w:r w:rsidRPr="00A37CAE">
        <w:rPr>
          <w:color w:val="000000"/>
        </w:rPr>
        <w:t xml:space="preserve">The prescriptions must be a therapeutic duplicate </w:t>
      </w:r>
      <w:r w:rsidR="00D770DE" w:rsidRPr="00A37CAE">
        <w:rPr>
          <w:color w:val="000000"/>
        </w:rPr>
        <w:t>(</w:t>
      </w:r>
      <w:r w:rsidR="00272129" w:rsidRPr="00272129">
        <w:rPr>
          <w:b/>
          <w:bCs/>
          <w:color w:val="000000"/>
        </w:rPr>
        <w:t>Example:</w:t>
      </w:r>
      <w:r w:rsidR="00272129">
        <w:rPr>
          <w:color w:val="000000"/>
        </w:rPr>
        <w:t xml:space="preserve"> </w:t>
      </w:r>
      <w:r w:rsidR="00D770DE" w:rsidRPr="00A37CAE">
        <w:rPr>
          <w:color w:val="000000"/>
        </w:rPr>
        <w:t xml:space="preserve"> </w:t>
      </w:r>
      <w:r w:rsidR="000D1B9F">
        <w:rPr>
          <w:color w:val="000000"/>
        </w:rPr>
        <w:t>S</w:t>
      </w:r>
      <w:r w:rsidR="00D770DE" w:rsidRPr="00A37CAE">
        <w:rPr>
          <w:color w:val="000000"/>
        </w:rPr>
        <w:t xml:space="preserve">ame drug name, dosage </w:t>
      </w:r>
      <w:r w:rsidR="00137DB0" w:rsidRPr="00137DB0">
        <w:rPr>
          <w:color w:val="000000"/>
        </w:rPr>
        <w:t>etcetera</w:t>
      </w:r>
      <w:r w:rsidR="00D770DE" w:rsidRPr="00A37CAE">
        <w:rPr>
          <w:color w:val="000000"/>
        </w:rPr>
        <w:t xml:space="preserve">) </w:t>
      </w:r>
      <w:r w:rsidRPr="00A37CAE">
        <w:rPr>
          <w:color w:val="000000"/>
        </w:rPr>
        <w:t>except for day supply.</w:t>
      </w:r>
    </w:p>
    <w:p w14:paraId="504B3864" w14:textId="77777777" w:rsidR="00272129" w:rsidRPr="00A37CAE" w:rsidRDefault="00272129">
      <w:pPr>
        <w:spacing w:before="120"/>
        <w:rPr>
          <w:color w:val="000000"/>
        </w:rPr>
      </w:pPr>
    </w:p>
    <w:p w14:paraId="2BCACFA0" w14:textId="661FECAF" w:rsidR="006D12D5" w:rsidRPr="00A37CAE" w:rsidRDefault="00641CE0" w:rsidP="00AA11F0">
      <w:pPr>
        <w:spacing w:before="120"/>
        <w:rPr>
          <w:bCs/>
          <w:color w:val="000000"/>
        </w:rPr>
      </w:pPr>
      <w:hyperlink r:id="rId32" w:anchor="!/view?docid=18c64566-0ebb-4760-96fe-04da06185de0" w:history="1">
        <w:r w:rsidR="008F1067">
          <w:rPr>
            <w:rStyle w:val="Hyperlink"/>
            <w:bCs/>
          </w:rPr>
          <w:t>Transfer (066076)</w:t>
        </w:r>
      </w:hyperlink>
      <w:r w:rsidR="006D12D5" w:rsidRPr="00A37CAE">
        <w:rPr>
          <w:bCs/>
          <w:color w:val="000000"/>
        </w:rPr>
        <w:t xml:space="preserve"> the call </w:t>
      </w:r>
      <w:hyperlink r:id="rId33" w:anchor="!/view?docid=f22eb77e-4033-4ad9-9afb-fc262f29faad" w:history="1">
        <w:r>
          <w:rPr>
            <w:rStyle w:val="Hyperlink"/>
            <w:bCs/>
          </w:rPr>
          <w:t>Clinical Care Services (004378)</w:t>
        </w:r>
      </w:hyperlink>
      <w:r w:rsidR="006D12D5" w:rsidRPr="00A37CAE">
        <w:rPr>
          <w:bCs/>
          <w:color w:val="000000"/>
        </w:rPr>
        <w:t>, Clinical Counseling.</w:t>
      </w:r>
    </w:p>
    <w:p w14:paraId="7EC0C3BC" w14:textId="77777777" w:rsidR="00D770DE" w:rsidRPr="00A37CAE" w:rsidRDefault="00D770DE">
      <w:pPr>
        <w:spacing w:before="120"/>
        <w:rPr>
          <w:bCs/>
          <w:color w:val="000000"/>
        </w:rPr>
      </w:pPr>
    </w:p>
    <w:p w14:paraId="1B4EAB88" w14:textId="6E8B3D51" w:rsidR="006D12D5" w:rsidRPr="00A37CAE" w:rsidRDefault="009D2B15">
      <w:pPr>
        <w:spacing w:before="120"/>
      </w:pPr>
      <w:r w:rsidRPr="00A37CAE">
        <w:rPr>
          <w:b/>
          <w:bCs/>
        </w:rPr>
        <w:t>Result:</w:t>
      </w:r>
      <w:r w:rsidRPr="00A37CAE">
        <w:t xml:space="preserve">  </w:t>
      </w:r>
      <w:r w:rsidR="006D12D5" w:rsidRPr="00A37CAE">
        <w:rPr>
          <w:color w:val="000000"/>
        </w:rPr>
        <w:t xml:space="preserve">Clinical Care Services will discuss options with the </w:t>
      </w:r>
      <w:r w:rsidR="008B6C96" w:rsidRPr="00A37CAE">
        <w:rPr>
          <w:color w:val="000000"/>
        </w:rPr>
        <w:t>Member</w:t>
      </w:r>
      <w:r w:rsidR="006D12D5" w:rsidRPr="00A37CAE">
        <w:t>.</w:t>
      </w:r>
    </w:p>
    <w:p w14:paraId="59203761" w14:textId="0BBD4CCA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5B2DA0F3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7B11210B" w14:textId="0F847CDA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34" w:name="_Labels_on_Prescriptions"/>
            <w:bookmarkStart w:id="35" w:name="_Toc40953535"/>
            <w:bookmarkStart w:id="36" w:name="_Toc197351846"/>
            <w:bookmarkEnd w:id="34"/>
            <w:r w:rsidRPr="00A37CAE">
              <w:rPr>
                <w:rFonts w:ascii="Verdana" w:hAnsi="Verdana"/>
                <w:i w:val="0"/>
              </w:rPr>
              <w:t>Labels on Prescriptions Were Switched</w:t>
            </w:r>
            <w:bookmarkEnd w:id="35"/>
            <w:bookmarkEnd w:id="36"/>
          </w:p>
        </w:tc>
      </w:tr>
    </w:tbl>
    <w:p w14:paraId="37EF4768" w14:textId="12C33D63" w:rsidR="006D12D5" w:rsidRPr="00A37CAE" w:rsidRDefault="006D12D5">
      <w:pPr>
        <w:spacing w:before="120"/>
        <w:rPr>
          <w:color w:val="333333"/>
        </w:rPr>
      </w:pPr>
      <w:r w:rsidRPr="00A37CAE">
        <w:rPr>
          <w:rFonts w:cs="Verdana"/>
        </w:rPr>
        <w:t>Refer to</w:t>
      </w:r>
      <w:r w:rsidR="0045164B" w:rsidRPr="00A37CAE">
        <w:rPr>
          <w:rFonts w:cs="Verdana"/>
        </w:rPr>
        <w:t xml:space="preserve"> </w:t>
      </w:r>
      <w:hyperlink r:id="rId34" w:anchor="!/view?docid=a5b036eb-8c22-41ff-8072-db617951abcd" w:history="1">
        <w:r w:rsidR="00641CE0">
          <w:rPr>
            <w:rStyle w:val="Hyperlink"/>
            <w:bCs/>
          </w:rPr>
          <w:t>Alleged Switched Labels on Medication (004740)</w:t>
        </w:r>
      </w:hyperlink>
      <w:r w:rsidR="00272129">
        <w:rPr>
          <w:rStyle w:val="Hyperlink"/>
          <w:bCs/>
        </w:rPr>
        <w:t xml:space="preserve">. </w:t>
      </w:r>
    </w:p>
    <w:p w14:paraId="0D65CFD6" w14:textId="5BA0AC6F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24BB94AF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5CFE597A" w14:textId="1F03CD29" w:rsidR="00C87393" w:rsidRPr="00A37CAE" w:rsidRDefault="008B6C96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37" w:name="_Member_has_Two"/>
            <w:bookmarkStart w:id="38" w:name="_Toc40953536"/>
            <w:bookmarkStart w:id="39" w:name="_Toc197351847"/>
            <w:bookmarkEnd w:id="37"/>
            <w:r w:rsidRPr="00A37CAE">
              <w:rPr>
                <w:rFonts w:ascii="Verdana" w:hAnsi="Verdana"/>
                <w:i w:val="0"/>
              </w:rPr>
              <w:t>Member</w:t>
            </w:r>
            <w:r w:rsidR="00C87393" w:rsidRPr="00A37CAE">
              <w:rPr>
                <w:rFonts w:ascii="Verdana" w:hAnsi="Verdana"/>
                <w:i w:val="0"/>
              </w:rPr>
              <w:t xml:space="preserve"> has Two Active Accounts and Prescription was Filled Under the Incorrect Account</w:t>
            </w:r>
            <w:bookmarkEnd w:id="38"/>
            <w:bookmarkEnd w:id="39"/>
          </w:p>
        </w:tc>
      </w:tr>
    </w:tbl>
    <w:p w14:paraId="00F459FE" w14:textId="6FB0E93A" w:rsidR="006D12D5" w:rsidRPr="00A37CAE" w:rsidRDefault="009D2B15">
      <w:pPr>
        <w:spacing w:before="120"/>
        <w:rPr>
          <w:b/>
          <w:color w:val="000000"/>
        </w:rPr>
      </w:pPr>
      <w:r w:rsidRPr="00A37CAE">
        <w:rPr>
          <w:rFonts w:cs="Verdana"/>
        </w:rPr>
        <w:t xml:space="preserve">Refer to </w:t>
      </w:r>
      <w:hyperlink r:id="rId35" w:anchor="!/view?docid=5d4876c1-e43f-41d8-ba45-0e4a72aee882" w:history="1">
        <w:r w:rsidR="00641CE0">
          <w:rPr>
            <w:rStyle w:val="Hyperlink"/>
          </w:rPr>
          <w:t>Copay - Mail Order Reverse and Reprocess Claim (021894)</w:t>
        </w:r>
      </w:hyperlink>
      <w:r w:rsidR="0045164B" w:rsidRPr="00A37CAE">
        <w:t xml:space="preserve"> </w:t>
      </w:r>
      <w:r w:rsidR="006D12D5" w:rsidRPr="00A37CAE">
        <w:rPr>
          <w:rFonts w:cs="Verdana"/>
        </w:rPr>
        <w:t xml:space="preserve">to </w:t>
      </w:r>
      <w:r w:rsidR="006D12D5" w:rsidRPr="00A37CAE">
        <w:t>Request a Reverse &amp; Reprocess</w:t>
      </w:r>
      <w:r w:rsidR="00272129">
        <w:t xml:space="preserve">. </w:t>
      </w:r>
    </w:p>
    <w:p w14:paraId="294EDD95" w14:textId="39B158C1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1051E895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4ACC07BE" w14:textId="75647F3C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40" w:name="_Doctor_Errors"/>
            <w:bookmarkStart w:id="41" w:name="_Toc40953537"/>
            <w:bookmarkStart w:id="42" w:name="_Toc197351848"/>
            <w:bookmarkEnd w:id="40"/>
            <w:r w:rsidRPr="00A37CAE">
              <w:rPr>
                <w:rFonts w:ascii="Verdana" w:hAnsi="Verdana"/>
                <w:i w:val="0"/>
              </w:rPr>
              <w:t>Doctor Errors</w:t>
            </w:r>
            <w:bookmarkEnd w:id="41"/>
            <w:bookmarkEnd w:id="42"/>
          </w:p>
        </w:tc>
      </w:tr>
    </w:tbl>
    <w:p w14:paraId="09200EC3" w14:textId="526CA4B4" w:rsidR="001E0E56" w:rsidRPr="00A37CAE" w:rsidRDefault="001E0E56">
      <w:pPr>
        <w:spacing w:before="120"/>
        <w:rPr>
          <w:bCs/>
        </w:rPr>
      </w:pPr>
      <w:r w:rsidRPr="00A37CAE">
        <w:rPr>
          <w:bCs/>
        </w:rPr>
        <w:t xml:space="preserve">The following are types of </w:t>
      </w:r>
      <w:r w:rsidR="0045164B" w:rsidRPr="00A37CAE">
        <w:rPr>
          <w:bCs/>
        </w:rPr>
        <w:t>D</w:t>
      </w:r>
      <w:r w:rsidRPr="00A37CAE">
        <w:rPr>
          <w:bCs/>
        </w:rPr>
        <w:t>octor errors:</w:t>
      </w:r>
      <w:r w:rsidR="00497844">
        <w:rPr>
          <w:bCs/>
        </w:rPr>
        <w:t xml:space="preserve">  </w:t>
      </w:r>
    </w:p>
    <w:p w14:paraId="7966A8E3" w14:textId="6FC7F2EE" w:rsidR="001E0E56" w:rsidRPr="00A37CAE" w:rsidRDefault="008B6C96">
      <w:pPr>
        <w:pStyle w:val="ListParagraph"/>
        <w:numPr>
          <w:ilvl w:val="0"/>
          <w:numId w:val="11"/>
        </w:numPr>
        <w:spacing w:before="120"/>
        <w:ind w:left="540"/>
      </w:pPr>
      <w:r w:rsidRPr="00A37CAE">
        <w:t>Member</w:t>
      </w:r>
      <w:r w:rsidR="001E0E56" w:rsidRPr="00A37CAE">
        <w:t xml:space="preserve"> received first fill of a new or renewal prescription, but it was written by the prescriber with the incorrect:</w:t>
      </w:r>
      <w:r w:rsidR="00497844">
        <w:t xml:space="preserve">  </w:t>
      </w:r>
    </w:p>
    <w:p w14:paraId="726A0638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>Drug</w:t>
      </w:r>
    </w:p>
    <w:p w14:paraId="687D98FD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>Strength</w:t>
      </w:r>
    </w:p>
    <w:p w14:paraId="35630B7C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>Dosage Form (Tablet vs Capsule)</w:t>
      </w:r>
    </w:p>
    <w:p w14:paraId="33BC6B44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>Directions</w:t>
      </w:r>
    </w:p>
    <w:p w14:paraId="7EEF47F8" w14:textId="77777777" w:rsidR="00AF1878" w:rsidRPr="00A37CAE" w:rsidRDefault="00AF1878">
      <w:pPr>
        <w:pStyle w:val="ListParagraph"/>
        <w:spacing w:before="120"/>
        <w:ind w:left="540"/>
      </w:pPr>
    </w:p>
    <w:p w14:paraId="5E6BD3A9" w14:textId="0F56AC1B" w:rsidR="001E0E56" w:rsidRPr="00A37CAE" w:rsidRDefault="008B6C96">
      <w:pPr>
        <w:pStyle w:val="ListParagraph"/>
        <w:numPr>
          <w:ilvl w:val="0"/>
          <w:numId w:val="11"/>
        </w:numPr>
        <w:spacing w:before="120"/>
        <w:ind w:left="540"/>
      </w:pPr>
      <w:proofErr w:type="gramStart"/>
      <w:r w:rsidRPr="00A37CAE">
        <w:t>Member</w:t>
      </w:r>
      <w:r w:rsidR="001E0E56" w:rsidRPr="00A37CAE">
        <w:t xml:space="preserve"> has</w:t>
      </w:r>
      <w:proofErr w:type="gramEnd"/>
      <w:r w:rsidR="001E0E56" w:rsidRPr="00A37CAE">
        <w:t xml:space="preserve"> never taken the medication before and states </w:t>
      </w:r>
      <w:proofErr w:type="gramStart"/>
      <w:r w:rsidR="001E0E56" w:rsidRPr="00A37CAE">
        <w:t>prescriber</w:t>
      </w:r>
      <w:proofErr w:type="gramEnd"/>
      <w:r w:rsidR="001E0E56" w:rsidRPr="00A37CAE">
        <w:t xml:space="preserve"> sent in a prescription without </w:t>
      </w:r>
      <w:r w:rsidR="00D770DE" w:rsidRPr="00A37CAE">
        <w:t>their</w:t>
      </w:r>
      <w:r w:rsidR="001E0E56" w:rsidRPr="00A37CAE">
        <w:t xml:space="preserve"> knowledge.</w:t>
      </w:r>
    </w:p>
    <w:p w14:paraId="69A3F0EE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 xml:space="preserve">This only applies to prescriptions sent in via </w:t>
      </w:r>
      <w:proofErr w:type="gramStart"/>
      <w:r w:rsidRPr="00A37CAE">
        <w:t xml:space="preserve">fax, </w:t>
      </w:r>
      <w:proofErr w:type="spellStart"/>
      <w:r w:rsidRPr="00A37CAE">
        <w:t>eRx</w:t>
      </w:r>
      <w:proofErr w:type="spellEnd"/>
      <w:proofErr w:type="gramEnd"/>
      <w:r w:rsidRPr="00A37CAE">
        <w:t>, eFax, or called in.</w:t>
      </w:r>
    </w:p>
    <w:p w14:paraId="50EDBADA" w14:textId="77777777" w:rsidR="00AF1878" w:rsidRPr="00A37CAE" w:rsidRDefault="00AF1878">
      <w:pPr>
        <w:pStyle w:val="ListParagraph"/>
        <w:spacing w:before="120"/>
        <w:ind w:left="540"/>
      </w:pPr>
    </w:p>
    <w:p w14:paraId="515EC1F0" w14:textId="0B1551C4" w:rsidR="001E0E56" w:rsidRPr="00A37CAE" w:rsidRDefault="008B6C96">
      <w:pPr>
        <w:pStyle w:val="ListParagraph"/>
        <w:numPr>
          <w:ilvl w:val="0"/>
          <w:numId w:val="11"/>
        </w:numPr>
        <w:spacing w:before="120"/>
        <w:ind w:left="540"/>
      </w:pPr>
      <w:r w:rsidRPr="00A37CAE">
        <w:t>Member</w:t>
      </w:r>
      <w:r w:rsidR="001E0E56" w:rsidRPr="00A37CAE">
        <w:t xml:space="preserve"> no longer takes </w:t>
      </w:r>
      <w:proofErr w:type="gramStart"/>
      <w:r w:rsidR="001E0E56" w:rsidRPr="00A37CAE">
        <w:t>prescription</w:t>
      </w:r>
      <w:proofErr w:type="gramEnd"/>
      <w:r w:rsidR="001E0E56" w:rsidRPr="00A37CAE">
        <w:t xml:space="preserve">, but the prescriber still </w:t>
      </w:r>
      <w:proofErr w:type="gramStart"/>
      <w:r w:rsidR="001E0E56" w:rsidRPr="00A37CAE">
        <w:t>sent</w:t>
      </w:r>
      <w:proofErr w:type="gramEnd"/>
      <w:r w:rsidR="001E0E56" w:rsidRPr="00A37CAE">
        <w:t xml:space="preserve"> in the prescription. </w:t>
      </w:r>
    </w:p>
    <w:p w14:paraId="3B42E81C" w14:textId="77777777" w:rsidR="001E0E56" w:rsidRPr="00A37CAE" w:rsidRDefault="001E0E56">
      <w:pPr>
        <w:pStyle w:val="ListParagraph"/>
        <w:numPr>
          <w:ilvl w:val="1"/>
          <w:numId w:val="11"/>
        </w:numPr>
        <w:spacing w:before="120"/>
        <w:ind w:left="900"/>
      </w:pPr>
      <w:r w:rsidRPr="00A37CAE">
        <w:t xml:space="preserve">This only applies to prescriptions sent in via </w:t>
      </w:r>
      <w:proofErr w:type="gramStart"/>
      <w:r w:rsidRPr="00A37CAE">
        <w:t xml:space="preserve">fax, </w:t>
      </w:r>
      <w:proofErr w:type="spellStart"/>
      <w:r w:rsidRPr="00A37CAE">
        <w:t>eRx</w:t>
      </w:r>
      <w:proofErr w:type="spellEnd"/>
      <w:proofErr w:type="gramEnd"/>
      <w:r w:rsidRPr="00A37CAE">
        <w:t>, eFax, or called in.</w:t>
      </w:r>
    </w:p>
    <w:p w14:paraId="10CF3E6F" w14:textId="77777777" w:rsidR="001E0E56" w:rsidRPr="00A37CAE" w:rsidRDefault="001E0E56">
      <w:pPr>
        <w:spacing w:before="120"/>
      </w:pPr>
    </w:p>
    <w:p w14:paraId="799AEE01" w14:textId="1B81BB17" w:rsidR="001E0E56" w:rsidRPr="00A37CAE" w:rsidRDefault="001E0E56">
      <w:pPr>
        <w:spacing w:before="120"/>
        <w:rPr>
          <w:b/>
        </w:rPr>
      </w:pPr>
      <w:r w:rsidRPr="00A37CAE">
        <w:rPr>
          <w:b/>
        </w:rPr>
        <w:t>The following are excluded from this process:</w:t>
      </w:r>
      <w:r w:rsidR="00497844">
        <w:rPr>
          <w:b/>
        </w:rPr>
        <w:t xml:space="preserve">  </w:t>
      </w:r>
    </w:p>
    <w:p w14:paraId="507AFD56" w14:textId="77777777" w:rsidR="001E0E56" w:rsidRPr="00A37CAE" w:rsidRDefault="001E0E56">
      <w:pPr>
        <w:pStyle w:val="ListParagraph"/>
        <w:numPr>
          <w:ilvl w:val="0"/>
          <w:numId w:val="12"/>
        </w:numPr>
        <w:spacing w:before="120"/>
        <w:ind w:left="540"/>
      </w:pPr>
      <w:r w:rsidRPr="00A37CAE">
        <w:t>Day supply issues, unless the prescription was translated incorrectly</w:t>
      </w:r>
    </w:p>
    <w:p w14:paraId="1955AFC0" w14:textId="6CCD6603" w:rsidR="001E0E56" w:rsidRPr="00A37CAE" w:rsidRDefault="001E0E56">
      <w:pPr>
        <w:pStyle w:val="ListParagraph"/>
        <w:numPr>
          <w:ilvl w:val="0"/>
          <w:numId w:val="12"/>
        </w:numPr>
        <w:spacing w:before="120"/>
        <w:ind w:left="540"/>
      </w:pPr>
      <w:r w:rsidRPr="00A37CAE">
        <w:t xml:space="preserve">Any refill request orders initiated by the </w:t>
      </w:r>
      <w:r w:rsidR="008B6C96" w:rsidRPr="00A37CAE">
        <w:t>Member</w:t>
      </w:r>
      <w:r w:rsidRPr="00A37CAE">
        <w:t xml:space="preserve"> (refill form sent in by mail or ordered via IVR,</w:t>
      </w:r>
      <w:r w:rsidR="003F1FAF">
        <w:t xml:space="preserve"> SMS/Text,</w:t>
      </w:r>
      <w:r w:rsidRPr="00A37CAE">
        <w:t xml:space="preserve"> Web, or representative)</w:t>
      </w:r>
    </w:p>
    <w:p w14:paraId="59D7D042" w14:textId="77777777" w:rsidR="001E0E56" w:rsidRPr="00A37CAE" w:rsidRDefault="001E0E56">
      <w:pPr>
        <w:spacing w:before="120"/>
      </w:pPr>
    </w:p>
    <w:p w14:paraId="475D4C2B" w14:textId="67AFE20C" w:rsidR="0007449A" w:rsidRPr="00A37CAE" w:rsidRDefault="00966AFA" w:rsidP="00AA11F0">
      <w:pPr>
        <w:spacing w:before="120"/>
      </w:pPr>
      <w:r>
        <w:pict w14:anchorId="74690FE4">
          <v:shape id="_x0000_i1027" type="#_x0000_t75" style="width:19.5pt;height:16.5pt;visibility:visible" o:bullet="t">
            <v:imagedata r:id="rId22" o:title=""/>
          </v:shape>
        </w:pict>
      </w:r>
      <w:r w:rsidR="0007449A" w:rsidRPr="00A37CAE">
        <w:rPr>
          <w:b/>
        </w:rPr>
        <w:t xml:space="preserve"> </w:t>
      </w:r>
      <w:r w:rsidR="00AA11F0" w:rsidRPr="00A37CAE">
        <w:rPr>
          <w:b/>
        </w:rPr>
        <w:t xml:space="preserve">Do not commit to issuing </w:t>
      </w:r>
      <w:proofErr w:type="gramStart"/>
      <w:r w:rsidR="00AA11F0" w:rsidRPr="00A37CAE">
        <w:rPr>
          <w:b/>
        </w:rPr>
        <w:t>a mail tag</w:t>
      </w:r>
      <w:proofErr w:type="gramEnd"/>
      <w:r w:rsidR="00AA11F0" w:rsidRPr="00A37CAE">
        <w:rPr>
          <w:b/>
        </w:rPr>
        <w:t>.</w:t>
      </w:r>
      <w:r w:rsidR="001D6E35">
        <w:rPr>
          <w:b/>
        </w:rPr>
        <w:t xml:space="preserve"> </w:t>
      </w:r>
      <w:r w:rsidR="001D6E35">
        <w:t>Contact Clinical to confirm if it was a Prescriber error</w:t>
      </w:r>
      <w:r w:rsidR="00C1181F">
        <w:t>. I</w:t>
      </w:r>
      <w:r w:rsidR="001D6E35">
        <w:t xml:space="preserve">f so, </w:t>
      </w:r>
      <w:r w:rsidR="00C1181F">
        <w:t>contact</w:t>
      </w:r>
      <w:r w:rsidR="000E4122">
        <w:t xml:space="preserve"> the</w:t>
      </w:r>
      <w:r w:rsidR="00A37CAE" w:rsidRPr="00A37CAE">
        <w:t xml:space="preserve"> Senior Team</w:t>
      </w:r>
      <w:r w:rsidR="00AA11F0" w:rsidRPr="00A37CAE">
        <w:t xml:space="preserve"> </w:t>
      </w:r>
      <w:r w:rsidR="001D6E35">
        <w:t>to</w:t>
      </w:r>
      <w:r w:rsidR="001D6E35" w:rsidRPr="00A37CAE">
        <w:t xml:space="preserve"> </w:t>
      </w:r>
      <w:r w:rsidR="00AA11F0" w:rsidRPr="00A37CAE">
        <w:t>make the final decision.</w:t>
      </w:r>
    </w:p>
    <w:p w14:paraId="0547287B" w14:textId="77777777" w:rsidR="00AA11F0" w:rsidRPr="00A37CAE" w:rsidRDefault="00AA11F0">
      <w:pPr>
        <w:spacing w:before="120"/>
      </w:pPr>
    </w:p>
    <w:p w14:paraId="613FDF71" w14:textId="4942D036" w:rsidR="006D12D5" w:rsidRPr="00A37CAE" w:rsidRDefault="009D2B15">
      <w:pPr>
        <w:spacing w:before="120"/>
      </w:pPr>
      <w:r w:rsidRPr="00A37CAE">
        <w:t>Perform the steps below:</w:t>
      </w:r>
      <w:r w:rsidR="00497844">
        <w:t xml:space="preserve">  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824"/>
        <w:gridCol w:w="12116"/>
      </w:tblGrid>
      <w:tr w:rsidR="006D12D5" w:rsidRPr="00A37CAE" w14:paraId="169D6B36" w14:textId="77777777" w:rsidTr="00473C1B">
        <w:tc>
          <w:tcPr>
            <w:tcW w:w="276" w:type="pct"/>
            <w:shd w:val="clear" w:color="auto" w:fill="D9D9D9" w:themeFill="background1" w:themeFillShade="D9"/>
          </w:tcPr>
          <w:p w14:paraId="6A6BD960" w14:textId="77777777" w:rsidR="006D12D5" w:rsidRPr="00A37CAE" w:rsidRDefault="006D12D5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4724" w:type="pct"/>
            <w:shd w:val="clear" w:color="auto" w:fill="D9D9D9" w:themeFill="background1" w:themeFillShade="D9"/>
          </w:tcPr>
          <w:p w14:paraId="467F2439" w14:textId="77777777" w:rsidR="006D12D5" w:rsidRPr="00A37CAE" w:rsidRDefault="006D12D5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Action</w:t>
            </w:r>
          </w:p>
        </w:tc>
      </w:tr>
      <w:tr w:rsidR="006D12D5" w:rsidRPr="00A37CAE" w14:paraId="15B8D958" w14:textId="77777777" w:rsidTr="00473C1B">
        <w:tc>
          <w:tcPr>
            <w:tcW w:w="276" w:type="pct"/>
          </w:tcPr>
          <w:p w14:paraId="3026BB8D" w14:textId="77777777" w:rsidR="006D12D5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4724" w:type="pct"/>
          </w:tcPr>
          <w:p w14:paraId="58F5EE42" w14:textId="77777777" w:rsidR="006D12D5" w:rsidRPr="00A37CAE" w:rsidRDefault="006D12D5">
            <w:pPr>
              <w:spacing w:before="120"/>
            </w:pPr>
            <w:r w:rsidRPr="00A37CAE">
              <w:t>Determine when the order was shipped.</w:t>
            </w:r>
          </w:p>
          <w:p w14:paraId="4E0E4D50" w14:textId="77777777" w:rsidR="006D12D5" w:rsidRPr="00A37CAE" w:rsidRDefault="006D12D5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620F58B2" wp14:editId="01CA8986">
                  <wp:extent cx="238095" cy="209524"/>
                  <wp:effectExtent l="0" t="0" r="0" b="635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Requests are only honored if within 90 days from the ship date, with the ship date as Day 1.</w:t>
            </w:r>
          </w:p>
        </w:tc>
      </w:tr>
      <w:tr w:rsidR="006D12D5" w:rsidRPr="00A37CAE" w14:paraId="38BF6A1D" w14:textId="77777777" w:rsidTr="00473C1B">
        <w:tc>
          <w:tcPr>
            <w:tcW w:w="276" w:type="pct"/>
          </w:tcPr>
          <w:p w14:paraId="6F76D24B" w14:textId="1E545297" w:rsidR="006D12D5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2</w:t>
            </w:r>
          </w:p>
        </w:tc>
        <w:tc>
          <w:tcPr>
            <w:tcW w:w="4724" w:type="pct"/>
          </w:tcPr>
          <w:p w14:paraId="3C6E7278" w14:textId="757005AD" w:rsidR="001E0E56" w:rsidRPr="00A37CAE" w:rsidRDefault="001E0E56">
            <w:pPr>
              <w:spacing w:before="120"/>
            </w:pPr>
            <w:bookmarkStart w:id="43" w:name="OLE_LINK8"/>
            <w:r w:rsidRPr="00A37CAE">
              <w:t>Contact Clinical and request a Prescription Verification</w:t>
            </w:r>
            <w:r w:rsidR="001D6E35">
              <w:t>. If clinical confirms it was a Prescriber error after review</w:t>
            </w:r>
            <w:r w:rsidR="00B8720F">
              <w:t>ing</w:t>
            </w:r>
            <w:r w:rsidR="001D6E35">
              <w:t xml:space="preserve"> the prescription, c</w:t>
            </w:r>
            <w:r w:rsidR="00C1181F">
              <w:t>ontact</w:t>
            </w:r>
            <w:r w:rsidR="001D6E35">
              <w:t xml:space="preserve"> Senior Team to place a Mail Tag request</w:t>
            </w:r>
            <w:r w:rsidRPr="00A37CAE">
              <w:t>.</w:t>
            </w:r>
          </w:p>
          <w:p w14:paraId="1368DBA8" w14:textId="39A029DC" w:rsidR="00C36225" w:rsidRPr="00A37CAE" w:rsidRDefault="00C36225">
            <w:pPr>
              <w:spacing w:before="120"/>
            </w:pPr>
            <w:r w:rsidRPr="00A37CAE">
              <w:rPr>
                <w:b/>
              </w:rPr>
              <w:t xml:space="preserve">Note: </w:t>
            </w:r>
            <w:r w:rsidR="009D2B15" w:rsidRPr="00A37CAE">
              <w:rPr>
                <w:b/>
              </w:rPr>
              <w:t xml:space="preserve"> </w:t>
            </w:r>
            <w:r w:rsidRPr="00A37CAE">
              <w:t>Resolve all other questions, issues, and concerns prior to contacting Clinical.</w:t>
            </w:r>
            <w:bookmarkEnd w:id="43"/>
          </w:p>
        </w:tc>
      </w:tr>
      <w:tr w:rsidR="001E0E56" w:rsidRPr="00A37CAE" w14:paraId="4AF07F38" w14:textId="77777777" w:rsidTr="00473C1B">
        <w:tc>
          <w:tcPr>
            <w:tcW w:w="276" w:type="pct"/>
          </w:tcPr>
          <w:p w14:paraId="2256A936" w14:textId="77777777" w:rsidR="001E0E56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3</w:t>
            </w:r>
          </w:p>
        </w:tc>
        <w:tc>
          <w:tcPr>
            <w:tcW w:w="4724" w:type="pct"/>
          </w:tcPr>
          <w:p w14:paraId="71A64BD0" w14:textId="6CD45401" w:rsidR="001E0E56" w:rsidRPr="00A37CAE" w:rsidRDefault="001E0E56">
            <w:pPr>
              <w:spacing w:before="120"/>
            </w:pPr>
            <w:proofErr w:type="gramStart"/>
            <w:r w:rsidRPr="00A37CAE">
              <w:t>Provide</w:t>
            </w:r>
            <w:proofErr w:type="gramEnd"/>
            <w:r w:rsidRPr="00A37CAE">
              <w:t xml:space="preserve"> Clinical with the information the </w:t>
            </w:r>
            <w:r w:rsidR="008B6C96" w:rsidRPr="00A37CAE">
              <w:t>Member</w:t>
            </w:r>
            <w:r w:rsidRPr="00A37CAE">
              <w:t xml:space="preserve"> states </w:t>
            </w:r>
            <w:proofErr w:type="gramStart"/>
            <w:r w:rsidRPr="00A37CAE">
              <w:t>is</w:t>
            </w:r>
            <w:proofErr w:type="gramEnd"/>
            <w:r w:rsidRPr="00A37CAE">
              <w:t xml:space="preserve"> incorrect:</w:t>
            </w:r>
            <w:r w:rsidR="00497844">
              <w:t xml:space="preserve">  </w:t>
            </w:r>
          </w:p>
          <w:p w14:paraId="7E7F1342" w14:textId="77777777" w:rsidR="001E0E56" w:rsidRPr="00A37CAE" w:rsidRDefault="001E0E56">
            <w:pPr>
              <w:pStyle w:val="ListParagraph"/>
              <w:numPr>
                <w:ilvl w:val="0"/>
                <w:numId w:val="13"/>
              </w:numPr>
              <w:spacing w:before="120"/>
              <w:ind w:left="451"/>
            </w:pPr>
            <w:r w:rsidRPr="00A37CAE">
              <w:t>Wrong Drug Name</w:t>
            </w:r>
          </w:p>
          <w:p w14:paraId="6C12D717" w14:textId="77777777" w:rsidR="001E0E56" w:rsidRPr="00A37CAE" w:rsidRDefault="001E0E56">
            <w:pPr>
              <w:pStyle w:val="ListParagraph"/>
              <w:numPr>
                <w:ilvl w:val="0"/>
                <w:numId w:val="13"/>
              </w:numPr>
              <w:spacing w:before="120"/>
              <w:ind w:left="451"/>
            </w:pPr>
            <w:r w:rsidRPr="00A37CAE">
              <w:t>Wrong Drug Form</w:t>
            </w:r>
          </w:p>
          <w:p w14:paraId="29D280F9" w14:textId="77777777" w:rsidR="001E0E56" w:rsidRPr="00A37CAE" w:rsidRDefault="001E0E56">
            <w:pPr>
              <w:pStyle w:val="ListParagraph"/>
              <w:numPr>
                <w:ilvl w:val="0"/>
                <w:numId w:val="13"/>
              </w:numPr>
              <w:spacing w:before="120"/>
              <w:ind w:left="451"/>
            </w:pPr>
            <w:r w:rsidRPr="00A37CAE">
              <w:t>Wrong Directions</w:t>
            </w:r>
          </w:p>
          <w:p w14:paraId="0BAA8E6D" w14:textId="77777777" w:rsidR="001E0E56" w:rsidRPr="00A37CAE" w:rsidRDefault="001E0E56">
            <w:pPr>
              <w:pStyle w:val="ListParagraph"/>
              <w:numPr>
                <w:ilvl w:val="0"/>
                <w:numId w:val="13"/>
              </w:numPr>
              <w:spacing w:before="120"/>
              <w:ind w:left="451"/>
            </w:pPr>
            <w:r w:rsidRPr="00A37CAE">
              <w:t>Wrong Strength</w:t>
            </w:r>
          </w:p>
          <w:p w14:paraId="2926A764" w14:textId="1BD83654" w:rsidR="00F3026A" w:rsidRPr="00A37CAE" w:rsidRDefault="001E0E56">
            <w:pPr>
              <w:pStyle w:val="ListParagraph"/>
              <w:numPr>
                <w:ilvl w:val="0"/>
                <w:numId w:val="13"/>
              </w:numPr>
              <w:spacing w:before="120"/>
              <w:ind w:left="451"/>
            </w:pPr>
            <w:r w:rsidRPr="00A37CAE">
              <w:t xml:space="preserve">Medication the </w:t>
            </w:r>
            <w:r w:rsidR="008B6C96" w:rsidRPr="00A37CAE">
              <w:t>Member</w:t>
            </w:r>
            <w:r w:rsidRPr="00A37CAE">
              <w:t xml:space="preserve"> does not take</w:t>
            </w:r>
          </w:p>
        </w:tc>
      </w:tr>
      <w:tr w:rsidR="001E0E56" w:rsidRPr="00A37CAE" w14:paraId="106F7AF0" w14:textId="77777777" w:rsidTr="00473C1B">
        <w:tc>
          <w:tcPr>
            <w:tcW w:w="276" w:type="pct"/>
          </w:tcPr>
          <w:p w14:paraId="074D63A9" w14:textId="77777777" w:rsidR="001E0E56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4</w:t>
            </w:r>
          </w:p>
        </w:tc>
        <w:tc>
          <w:tcPr>
            <w:tcW w:w="4724" w:type="pct"/>
          </w:tcPr>
          <w:p w14:paraId="3EF4F57B" w14:textId="5E17F019" w:rsidR="001E0E56" w:rsidRPr="00A37CAE" w:rsidRDefault="001E0E56">
            <w:pPr>
              <w:spacing w:before="120"/>
            </w:pPr>
            <w:r w:rsidRPr="00A37CAE">
              <w:t>Ask the Clinical representative:</w:t>
            </w:r>
            <w:r w:rsidR="00473C1B">
              <w:t xml:space="preserve"> </w:t>
            </w:r>
            <w:r w:rsidRPr="00A37CAE">
              <w:t xml:space="preserve"> </w:t>
            </w:r>
            <w:r w:rsidRPr="00A37CAE">
              <w:rPr>
                <w:noProof/>
              </w:rPr>
              <w:drawing>
                <wp:inline distT="0" distB="0" distL="0" distR="0" wp14:anchorId="520A7986" wp14:editId="76E4EB16">
                  <wp:extent cx="238158" cy="209579"/>
                  <wp:effectExtent l="0" t="0" r="9525" b="0"/>
                  <wp:docPr id="19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Could a prescriber error have occurred?</w:t>
            </w:r>
          </w:p>
          <w:p w14:paraId="29303036" w14:textId="2470E141" w:rsidR="001E0E56" w:rsidRPr="00A37CAE" w:rsidRDefault="001E0E56">
            <w:pPr>
              <w:pStyle w:val="ListParagraph"/>
              <w:numPr>
                <w:ilvl w:val="0"/>
                <w:numId w:val="14"/>
              </w:numPr>
              <w:spacing w:before="120"/>
              <w:ind w:left="451"/>
            </w:pPr>
            <w:r w:rsidRPr="00A37CAE">
              <w:t>If the representative determines a prescriber error may have occurred,</w:t>
            </w:r>
            <w:r w:rsidR="001D6E35">
              <w:t xml:space="preserve"> call senior team then</w:t>
            </w:r>
            <w:r w:rsidRPr="00A37CAE">
              <w:t xml:space="preserve"> </w:t>
            </w:r>
            <w:r w:rsidRPr="00A37CAE">
              <w:rPr>
                <w:b/>
              </w:rPr>
              <w:t>continue to the next step</w:t>
            </w:r>
            <w:r w:rsidRPr="00A37CAE">
              <w:t>.</w:t>
            </w:r>
          </w:p>
          <w:p w14:paraId="457E116E" w14:textId="77777777" w:rsidR="00F3026A" w:rsidRPr="00A37CAE" w:rsidRDefault="00F3026A">
            <w:pPr>
              <w:pStyle w:val="ListParagraph"/>
              <w:numPr>
                <w:ilvl w:val="0"/>
                <w:numId w:val="14"/>
              </w:numPr>
              <w:spacing w:before="120"/>
              <w:ind w:left="451"/>
            </w:pPr>
            <w:r w:rsidRPr="00A37CAE">
              <w:t xml:space="preserve">If the representative determines a translation error may have occurred, </w:t>
            </w:r>
            <w:r w:rsidRPr="00A37CAE">
              <w:rPr>
                <w:b/>
              </w:rPr>
              <w:t>Clinical will take over the call</w:t>
            </w:r>
            <w:r w:rsidRPr="00A37CAE">
              <w:t>.</w:t>
            </w:r>
          </w:p>
        </w:tc>
      </w:tr>
      <w:tr w:rsidR="009D2B15" w:rsidRPr="00A37CAE" w14:paraId="57350C50" w14:textId="77777777" w:rsidTr="00473C1B">
        <w:trPr>
          <w:trHeight w:val="258"/>
        </w:trPr>
        <w:tc>
          <w:tcPr>
            <w:tcW w:w="276" w:type="pct"/>
          </w:tcPr>
          <w:p w14:paraId="1FCBF1BA" w14:textId="5BDC6668" w:rsidR="009D2B15" w:rsidRPr="00A37CAE" w:rsidRDefault="009D2B15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5</w:t>
            </w:r>
          </w:p>
        </w:tc>
        <w:tc>
          <w:tcPr>
            <w:tcW w:w="4724" w:type="pct"/>
          </w:tcPr>
          <w:p w14:paraId="21511789" w14:textId="50A8F0AF" w:rsidR="009D2B15" w:rsidRPr="00A37CAE" w:rsidRDefault="009D2B15">
            <w:pPr>
              <w:spacing w:before="120"/>
            </w:pPr>
            <w:r w:rsidRPr="00A37CAE">
              <w:t xml:space="preserve">Inform the </w:t>
            </w:r>
            <w:r w:rsidR="008B6C96" w:rsidRPr="00A37CAE">
              <w:t>Member</w:t>
            </w:r>
            <w:r w:rsidRPr="00A37CAE">
              <w:t xml:space="preserve"> that you will discontinue the prescription so that it cannot be ordered in the future and </w:t>
            </w:r>
            <w:proofErr w:type="gramStart"/>
            <w:r w:rsidRPr="00A37CAE">
              <w:t>to contact</w:t>
            </w:r>
            <w:proofErr w:type="gramEnd"/>
            <w:r w:rsidRPr="00A37CAE">
              <w:t xml:space="preserve"> their prescriber </w:t>
            </w:r>
            <w:proofErr w:type="gramStart"/>
            <w:r w:rsidRPr="00A37CAE">
              <w:t>in order to</w:t>
            </w:r>
            <w:proofErr w:type="gramEnd"/>
            <w:r w:rsidRPr="00A37CAE">
              <w:t xml:space="preserve"> obtain a new prescription.</w:t>
            </w:r>
          </w:p>
          <w:p w14:paraId="024B77F5" w14:textId="70F03647" w:rsidR="009D2B15" w:rsidRPr="00A37CAE" w:rsidRDefault="009D2B15">
            <w:pPr>
              <w:spacing w:before="120"/>
            </w:pPr>
            <w:r w:rsidRPr="00A37CAE">
              <w:rPr>
                <w:b/>
                <w:bCs/>
              </w:rPr>
              <w:t xml:space="preserve">Result:  </w:t>
            </w:r>
            <w:r w:rsidR="001D6E35">
              <w:t>Senior Team</w:t>
            </w:r>
            <w:r w:rsidR="001D6E35" w:rsidRPr="00A37CAE">
              <w:t xml:space="preserve"> </w:t>
            </w:r>
            <w:r w:rsidRPr="00A37CAE">
              <w:t xml:space="preserve">will determine the next steps for the </w:t>
            </w:r>
            <w:r w:rsidR="008B6C96" w:rsidRPr="00A37CAE">
              <w:t>Member</w:t>
            </w:r>
            <w:r w:rsidR="0021597C" w:rsidRPr="00A37CAE">
              <w:t xml:space="preserve">. </w:t>
            </w:r>
          </w:p>
          <w:p w14:paraId="5A635370" w14:textId="4F5DA9EB" w:rsidR="009D2B15" w:rsidRPr="00A37CAE" w:rsidRDefault="009D2B15">
            <w:pPr>
              <w:pStyle w:val="ListParagraph"/>
              <w:numPr>
                <w:ilvl w:val="0"/>
                <w:numId w:val="29"/>
              </w:numPr>
              <w:spacing w:before="120"/>
              <w:ind w:left="556"/>
            </w:pPr>
            <w:r w:rsidRPr="00A37CAE">
              <w:t xml:space="preserve">If </w:t>
            </w:r>
            <w:r w:rsidR="001D6E35">
              <w:t>Senior</w:t>
            </w:r>
            <w:r w:rsidR="001D6E35" w:rsidRPr="00A37CAE">
              <w:t xml:space="preserve"> </w:t>
            </w:r>
            <w:r w:rsidRPr="00A37CAE">
              <w:t>determines that a return mail</w:t>
            </w:r>
            <w:r w:rsidR="0045164B" w:rsidRPr="00A37CAE">
              <w:t xml:space="preserve"> </w:t>
            </w:r>
            <w:r w:rsidR="00443B6C" w:rsidRPr="00A37CAE">
              <w:t>tag</w:t>
            </w:r>
            <w:r w:rsidRPr="00A37CAE">
              <w:t xml:space="preserve"> needs to be sent to the </w:t>
            </w:r>
            <w:r w:rsidR="008B6C96" w:rsidRPr="00A37CAE">
              <w:t>Member</w:t>
            </w:r>
            <w:r w:rsidRPr="00A37CAE">
              <w:t xml:space="preserve">, verify how </w:t>
            </w:r>
            <w:r w:rsidR="001D6E35" w:rsidRPr="00A37CAE">
              <w:t>the return</w:t>
            </w:r>
            <w:r w:rsidRPr="00A37CAE">
              <w:t xml:space="preserve"> </w:t>
            </w:r>
            <w:r w:rsidR="00443B6C" w:rsidRPr="00A37CAE">
              <w:t xml:space="preserve">label </w:t>
            </w:r>
            <w:r w:rsidRPr="00A37CAE">
              <w:t>will be sent and follow the appropriate step below:</w:t>
            </w:r>
          </w:p>
          <w:p w14:paraId="2F84D73D" w14:textId="7BA68B27" w:rsidR="009D2B15" w:rsidRPr="00A37CAE" w:rsidRDefault="009D2B15">
            <w:pPr>
              <w:pStyle w:val="ListParagraph"/>
              <w:numPr>
                <w:ilvl w:val="0"/>
                <w:numId w:val="30"/>
              </w:numPr>
              <w:spacing w:before="120"/>
              <w:ind w:left="916"/>
            </w:pPr>
            <w:r w:rsidRPr="00A37CAE">
              <w:rPr>
                <w:b/>
              </w:rPr>
              <w:t>Mailed to them:</w:t>
            </w:r>
            <w:r w:rsidRPr="00A37CAE">
              <w:t xml:space="preserve">  Verify the </w:t>
            </w:r>
            <w:r w:rsidR="008B6C96" w:rsidRPr="00A37CAE">
              <w:t>Member</w:t>
            </w:r>
            <w:r w:rsidRPr="00A37CAE">
              <w:t xml:space="preserve">’s shipping address. </w:t>
            </w:r>
          </w:p>
          <w:p w14:paraId="16421A0D" w14:textId="3F355DBD" w:rsidR="009D2B15" w:rsidRPr="00A37CAE" w:rsidRDefault="009D2B15">
            <w:pPr>
              <w:pStyle w:val="ListParagraph"/>
              <w:numPr>
                <w:ilvl w:val="0"/>
                <w:numId w:val="30"/>
              </w:numPr>
              <w:spacing w:before="120"/>
              <w:ind w:left="916"/>
            </w:pPr>
            <w:r w:rsidRPr="00A37CAE">
              <w:rPr>
                <w:b/>
              </w:rPr>
              <w:t>Emailed to them:</w:t>
            </w:r>
            <w:r w:rsidRPr="00A37CAE">
              <w:t xml:space="preserve">  Verify the email address. This does not have to be the </w:t>
            </w:r>
            <w:r w:rsidR="008B6C96" w:rsidRPr="00A37CAE">
              <w:t>Member</w:t>
            </w:r>
            <w:r w:rsidRPr="00A37CAE">
              <w:t>’s normal email address.</w:t>
            </w:r>
          </w:p>
          <w:p w14:paraId="6E052A4F" w14:textId="5762D86E" w:rsidR="009D2B15" w:rsidRPr="001E10D6" w:rsidRDefault="00966AFA" w:rsidP="00473C1B">
            <w:pPr>
              <w:spacing w:before="120"/>
              <w:ind w:left="720"/>
            </w:pPr>
            <w:bookmarkStart w:id="44" w:name="OLE_LINK16"/>
            <w:r>
              <w:pict w14:anchorId="3F009678">
                <v:shape id="_x0000_i1028" type="#_x0000_t75" style="width:19.5pt;height:16.5pt;visibility:visible" o:bullet="t">
                  <v:imagedata r:id="rId22" o:title=""/>
                </v:shape>
              </w:pict>
            </w:r>
            <w:r w:rsidR="009D2B15" w:rsidRPr="00A37CAE">
              <w:t xml:space="preserve"> This process is not applicable for Controlled Medications.</w:t>
            </w:r>
            <w:bookmarkEnd w:id="44"/>
          </w:p>
        </w:tc>
      </w:tr>
    </w:tbl>
    <w:p w14:paraId="47A76E1E" w14:textId="77777777" w:rsidR="0007449A" w:rsidRPr="00A37CAE" w:rsidRDefault="0007449A" w:rsidP="00A37CAE">
      <w:pPr>
        <w:spacing w:before="120"/>
      </w:pPr>
    </w:p>
    <w:p w14:paraId="4A8D8705" w14:textId="2D544002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4EE5A1C1" w14:textId="77777777" w:rsidTr="00D85057">
        <w:tc>
          <w:tcPr>
            <w:tcW w:w="5000" w:type="pct"/>
            <w:shd w:val="clear" w:color="auto" w:fill="BFBFBF" w:themeFill="background1" w:themeFillShade="BF"/>
          </w:tcPr>
          <w:p w14:paraId="09C7BE8B" w14:textId="36FC4254" w:rsidR="00C87393" w:rsidRPr="00A37CAE" w:rsidRDefault="008B6C96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45" w:name="_Member_Deceased"/>
            <w:bookmarkStart w:id="46" w:name="_Toc40953538"/>
            <w:bookmarkStart w:id="47" w:name="_Toc197351849"/>
            <w:bookmarkEnd w:id="45"/>
            <w:r w:rsidRPr="00A37CAE">
              <w:rPr>
                <w:rFonts w:ascii="Verdana" w:hAnsi="Verdana"/>
                <w:i w:val="0"/>
              </w:rPr>
              <w:t>Member</w:t>
            </w:r>
            <w:r w:rsidR="00C87393" w:rsidRPr="00A37CAE">
              <w:rPr>
                <w:rFonts w:ascii="Verdana" w:hAnsi="Verdana"/>
                <w:i w:val="0"/>
              </w:rPr>
              <w:t xml:space="preserve"> Deceased</w:t>
            </w:r>
            <w:bookmarkEnd w:id="46"/>
            <w:bookmarkEnd w:id="47"/>
            <w:r w:rsidR="007D5B62" w:rsidRPr="00A37CAE">
              <w:rPr>
                <w:rFonts w:ascii="Verdana" w:hAnsi="Verdana"/>
                <w:i w:val="0"/>
              </w:rPr>
              <w:t xml:space="preserve"> </w:t>
            </w:r>
          </w:p>
        </w:tc>
      </w:tr>
    </w:tbl>
    <w:p w14:paraId="5A7B38FC" w14:textId="5FD08198" w:rsidR="00C87393" w:rsidRPr="00A37CAE" w:rsidRDefault="00ED0BC2">
      <w:pPr>
        <w:spacing w:before="120"/>
      </w:pPr>
      <w:r w:rsidRPr="1CA43856">
        <w:rPr>
          <w:b/>
          <w:bCs/>
        </w:rPr>
        <w:t>Note:</w:t>
      </w:r>
      <w:r>
        <w:t xml:space="preserve"> </w:t>
      </w:r>
      <w:r w:rsidR="00473C1B">
        <w:t xml:space="preserve"> </w:t>
      </w:r>
      <w:r>
        <w:t xml:space="preserve">Electronic Mail Tags (E-Tags) </w:t>
      </w:r>
      <w:r w:rsidRPr="1CA43856">
        <w:rPr>
          <w:b/>
          <w:bCs/>
        </w:rPr>
        <w:t>cannot</w:t>
      </w:r>
      <w:r>
        <w:t xml:space="preserve"> be sent </w:t>
      </w:r>
      <w:proofErr w:type="gramStart"/>
      <w:r>
        <w:t>for</w:t>
      </w:r>
      <w:proofErr w:type="gramEnd"/>
      <w:r>
        <w:t xml:space="preserve"> Deceased </w:t>
      </w:r>
      <w:r w:rsidR="008B6C96">
        <w:t>Member</w:t>
      </w:r>
      <w:r>
        <w:t>s</w:t>
      </w:r>
      <w:r w:rsidR="3BDEE636">
        <w:t xml:space="preserve">, only </w:t>
      </w:r>
      <w:r w:rsidR="71710193">
        <w:t>Postal/</w:t>
      </w:r>
      <w:r w:rsidR="3BDEE636">
        <w:t>Mail tags can</w:t>
      </w:r>
      <w:r w:rsidR="066BDCEB">
        <w:t xml:space="preserve"> be</w:t>
      </w:r>
      <w:r w:rsidR="3BDEE636">
        <w:t xml:space="preserve"> sent</w:t>
      </w:r>
      <w:r w:rsidR="6BBCFF72">
        <w:t>.</w:t>
      </w:r>
    </w:p>
    <w:p w14:paraId="54A53B56" w14:textId="77777777" w:rsidR="00BF1DDB" w:rsidRPr="00A37CAE" w:rsidRDefault="00BF1DDB">
      <w:pPr>
        <w:spacing w:before="120"/>
      </w:pPr>
    </w:p>
    <w:p w14:paraId="4818E3D0" w14:textId="41C73A7A" w:rsidR="00F84C05" w:rsidRPr="00A37CAE" w:rsidRDefault="00966AFA">
      <w:pPr>
        <w:pStyle w:val="NormalWeb"/>
        <w:spacing w:before="120" w:beforeAutospacing="0" w:after="120" w:afterAutospacing="0" w:line="240" w:lineRule="atLeast"/>
        <w:rPr>
          <w:color w:val="000000"/>
          <w:sz w:val="27"/>
          <w:szCs w:val="27"/>
        </w:rPr>
      </w:pPr>
      <w:r>
        <w:pict w14:anchorId="3824C0DD">
          <v:shape id="_x0000_i1029" type="#_x0000_t75" style="width:19.5pt;height:16.5pt;visibility:visible">
            <v:imagedata r:id="rId37" o:title=""/>
          </v:shape>
        </w:pict>
      </w:r>
      <w:r w:rsidR="00F84C05" w:rsidRPr="00A37CAE">
        <w:rPr>
          <w:color w:val="000000"/>
        </w:rPr>
        <w:t xml:space="preserve"> For the following clients listed below, we are unable to provide </w:t>
      </w:r>
      <w:r w:rsidR="008F53BF" w:rsidRPr="00A37CAE">
        <w:rPr>
          <w:color w:val="000000"/>
        </w:rPr>
        <w:t>an</w:t>
      </w:r>
      <w:r w:rsidR="00F84C05" w:rsidRPr="00A37CAE">
        <w:rPr>
          <w:color w:val="000000"/>
        </w:rPr>
        <w:t xml:space="preserve"> AME credit:</w:t>
      </w:r>
      <w:r w:rsidR="00497844">
        <w:rPr>
          <w:color w:val="000000"/>
        </w:rPr>
        <w:t xml:space="preserve">  </w:t>
      </w:r>
    </w:p>
    <w:p w14:paraId="7DE88E75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FEP</w:t>
      </w:r>
    </w:p>
    <w:p w14:paraId="5DAE0DEC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GEHA</w:t>
      </w:r>
    </w:p>
    <w:p w14:paraId="7958F477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3M</w:t>
      </w:r>
    </w:p>
    <w:p w14:paraId="64A78259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ERS</w:t>
      </w:r>
    </w:p>
    <w:p w14:paraId="094079C3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proofErr w:type="spellStart"/>
      <w:r w:rsidRPr="00A37CAE">
        <w:rPr>
          <w:color w:val="000000"/>
        </w:rPr>
        <w:t>Wellcare</w:t>
      </w:r>
      <w:proofErr w:type="spellEnd"/>
    </w:p>
    <w:p w14:paraId="098BD0C3" w14:textId="5B921FC1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MED D (including SilverScript)</w:t>
      </w:r>
    </w:p>
    <w:p w14:paraId="53D46EAE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Wells Fargo – MED B</w:t>
      </w:r>
    </w:p>
    <w:p w14:paraId="17A6D8A3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Aetna Med-D</w:t>
      </w:r>
    </w:p>
    <w:p w14:paraId="76D1AD5E" w14:textId="319980B2" w:rsidR="00F84C05" w:rsidRPr="00A37CAE" w:rsidRDefault="00AF4090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Blue Shield of CA</w:t>
      </w:r>
    </w:p>
    <w:p w14:paraId="231946D2" w14:textId="77777777" w:rsidR="00F84C05" w:rsidRPr="00A37CAE" w:rsidRDefault="00F84C05">
      <w:pPr>
        <w:numPr>
          <w:ilvl w:val="0"/>
          <w:numId w:val="33"/>
        </w:numPr>
        <w:spacing w:before="120" w:line="240" w:lineRule="atLeast"/>
        <w:rPr>
          <w:color w:val="000000"/>
        </w:rPr>
      </w:pPr>
      <w:r w:rsidRPr="00A37CAE">
        <w:rPr>
          <w:color w:val="000000"/>
        </w:rPr>
        <w:t>Bank of America</w:t>
      </w:r>
    </w:p>
    <w:p w14:paraId="7492EB20" w14:textId="1BBEB6C4" w:rsidR="00F84C05" w:rsidRPr="00A37CAE" w:rsidRDefault="00F84C05">
      <w:pPr>
        <w:spacing w:before="120"/>
      </w:pPr>
    </w:p>
    <w:p w14:paraId="4E813EFE" w14:textId="3F015899" w:rsidR="00ED0BC2" w:rsidRPr="00A37CAE" w:rsidRDefault="00AF7ACC">
      <w:pPr>
        <w:spacing w:before="120"/>
      </w:pPr>
      <w:r w:rsidRPr="00A37CAE">
        <w:rPr>
          <w:noProof/>
        </w:rPr>
        <w:drawing>
          <wp:inline distT="0" distB="0" distL="0" distR="0" wp14:anchorId="33DBAB29" wp14:editId="049CD779">
            <wp:extent cx="238125" cy="209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CAE">
        <w:t xml:space="preserve"> C</w:t>
      </w:r>
      <w:r w:rsidR="00BF1DDB" w:rsidRPr="00A37CAE">
        <w:t xml:space="preserve">ontact </w:t>
      </w:r>
      <w:r w:rsidRPr="00A37CAE">
        <w:t xml:space="preserve">the </w:t>
      </w:r>
      <w:hyperlink r:id="rId38" w:anchor="!/view?docid=9eef064d-c7d7-42f7-9026-1497496b4d51" w:history="1">
        <w:r w:rsidR="00641CE0">
          <w:rPr>
            <w:rStyle w:val="Hyperlink"/>
          </w:rPr>
          <w:t>Senior Team (016311)</w:t>
        </w:r>
      </w:hyperlink>
      <w:r w:rsidR="00BF1DDB" w:rsidRPr="00A37CAE">
        <w:t xml:space="preserve"> for deceased medication returns</w:t>
      </w:r>
      <w:r w:rsidR="008F53BF" w:rsidRPr="00A37CAE">
        <w:t xml:space="preserve"> for these clients</w:t>
      </w:r>
      <w:r w:rsidR="00BF1DDB" w:rsidRPr="00A37CAE">
        <w:t>.</w:t>
      </w:r>
      <w:r w:rsidR="00750A5E" w:rsidRPr="00A37CAE">
        <w:t xml:space="preserve"> </w:t>
      </w:r>
    </w:p>
    <w:p w14:paraId="4F5A7F66" w14:textId="77777777" w:rsidR="00ED0BC2" w:rsidRPr="00A37CAE" w:rsidRDefault="00ED0BC2">
      <w:pPr>
        <w:spacing w:before="120"/>
      </w:pPr>
    </w:p>
    <w:p w14:paraId="7F5B5E56" w14:textId="10183ED3" w:rsidR="003212B8" w:rsidRPr="00A37CAE" w:rsidRDefault="00F84C05">
      <w:pPr>
        <w:spacing w:before="120"/>
      </w:pPr>
      <w:r w:rsidRPr="00A37CAE">
        <w:t>For all other Commercial plans, w</w:t>
      </w:r>
      <w:r w:rsidR="003212B8" w:rsidRPr="00A37CAE">
        <w:t xml:space="preserve">hen the caller requests to return a </w:t>
      </w:r>
      <w:proofErr w:type="gramStart"/>
      <w:r w:rsidR="003212B8" w:rsidRPr="00A37CAE">
        <w:rPr>
          <w:b/>
        </w:rPr>
        <w:t>Non Specialty</w:t>
      </w:r>
      <w:proofErr w:type="gramEnd"/>
      <w:r w:rsidR="003212B8" w:rsidRPr="00A37CAE">
        <w:t xml:space="preserve"> medication(s) on behalf of a deceased </w:t>
      </w:r>
      <w:r w:rsidR="008B6C96" w:rsidRPr="00A37CAE">
        <w:t>Member</w:t>
      </w:r>
      <w:r w:rsidR="003212B8" w:rsidRPr="00A37CAE">
        <w:t>, perform the following steps:</w:t>
      </w:r>
      <w:r w:rsidR="00ED0BC2" w:rsidRPr="00A37CAE">
        <w:t xml:space="preserve"> </w:t>
      </w:r>
      <w:r w:rsidR="00497844">
        <w:t xml:space="preserve"> 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12134"/>
      </w:tblGrid>
      <w:tr w:rsidR="003212B8" w:rsidRPr="00A37CAE" w14:paraId="009E5CD8" w14:textId="77777777" w:rsidTr="00473C1B">
        <w:tc>
          <w:tcPr>
            <w:tcW w:w="2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F3EFD87" w14:textId="77777777" w:rsidR="003212B8" w:rsidRPr="00A37CAE" w:rsidRDefault="003212B8">
            <w:pPr>
              <w:spacing w:before="120"/>
              <w:jc w:val="center"/>
            </w:pPr>
            <w:r w:rsidRPr="00A37CAE">
              <w:rPr>
                <w:b/>
                <w:bCs/>
              </w:rPr>
              <w:t>Step</w:t>
            </w:r>
          </w:p>
        </w:tc>
        <w:tc>
          <w:tcPr>
            <w:tcW w:w="47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E9120A6" w14:textId="77777777" w:rsidR="003212B8" w:rsidRPr="00A37CAE" w:rsidRDefault="003212B8">
            <w:pPr>
              <w:spacing w:before="120"/>
              <w:jc w:val="center"/>
            </w:pPr>
            <w:r w:rsidRPr="00A37CAE">
              <w:rPr>
                <w:b/>
                <w:bCs/>
              </w:rPr>
              <w:t>Action</w:t>
            </w:r>
          </w:p>
        </w:tc>
      </w:tr>
      <w:tr w:rsidR="003212B8" w:rsidRPr="00A37CAE" w14:paraId="302C9D24" w14:textId="77777777" w:rsidTr="00473C1B">
        <w:trPr>
          <w:trHeight w:val="657"/>
        </w:trPr>
        <w:tc>
          <w:tcPr>
            <w:tcW w:w="2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565C8A75" w14:textId="77777777" w:rsidR="003212B8" w:rsidRPr="00A37CAE" w:rsidRDefault="003212B8">
            <w:pPr>
              <w:spacing w:before="120"/>
              <w:jc w:val="center"/>
            </w:pPr>
            <w:r w:rsidRPr="00A37CAE">
              <w:rPr>
                <w:b/>
                <w:bCs/>
              </w:rPr>
              <w:t>1</w:t>
            </w:r>
          </w:p>
        </w:tc>
        <w:tc>
          <w:tcPr>
            <w:tcW w:w="47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73888FE" w14:textId="40952FB9" w:rsidR="003212B8" w:rsidRPr="00A37CAE" w:rsidRDefault="003212B8">
            <w:pPr>
              <w:spacing w:before="120"/>
            </w:pPr>
            <w:r w:rsidRPr="00A37CAE">
              <w:t>Confirm with the caller that the following </w:t>
            </w:r>
            <w:r w:rsidRPr="00A37CAE">
              <w:rPr>
                <w:b/>
                <w:bCs/>
              </w:rPr>
              <w:t>criteria </w:t>
            </w:r>
            <w:proofErr w:type="gramStart"/>
            <w:r w:rsidRPr="00A37CAE">
              <w:t>is</w:t>
            </w:r>
            <w:proofErr w:type="gramEnd"/>
            <w:r w:rsidRPr="00A37CAE">
              <w:t xml:space="preserve"> met:</w:t>
            </w:r>
            <w:r w:rsidR="00497844">
              <w:t xml:space="preserve">  </w:t>
            </w:r>
          </w:p>
          <w:p w14:paraId="0EEC3917" w14:textId="77777777" w:rsidR="003212B8" w:rsidRPr="00A37CAE" w:rsidRDefault="003212B8" w:rsidP="00272129">
            <w:pPr>
              <w:pStyle w:val="ListParagraph"/>
              <w:numPr>
                <w:ilvl w:val="0"/>
                <w:numId w:val="25"/>
              </w:numPr>
              <w:spacing w:before="120"/>
              <w:ind w:left="474"/>
              <w:rPr>
                <w:b/>
                <w:bCs/>
              </w:rPr>
            </w:pPr>
            <w:r w:rsidRPr="00A37CAE">
              <w:t>Request is only honored if requested within </w:t>
            </w:r>
            <w:r w:rsidRPr="00A37CAE">
              <w:rPr>
                <w:b/>
                <w:bCs/>
              </w:rPr>
              <w:t>90 </w:t>
            </w:r>
            <w:r w:rsidRPr="00A37CAE">
              <w:t>days from Ship Date, counting Ship Date as Day </w:t>
            </w:r>
            <w:r w:rsidRPr="00A37CAE">
              <w:rPr>
                <w:b/>
                <w:bCs/>
              </w:rPr>
              <w:t>1</w:t>
            </w:r>
            <w:r w:rsidRPr="00A37CAE">
              <w:t>.</w:t>
            </w:r>
          </w:p>
          <w:p w14:paraId="1756DF68" w14:textId="77777777" w:rsidR="003212B8" w:rsidRPr="00A37CAE" w:rsidRDefault="003212B8" w:rsidP="00272129">
            <w:pPr>
              <w:pStyle w:val="ListParagraph"/>
              <w:numPr>
                <w:ilvl w:val="0"/>
                <w:numId w:val="25"/>
              </w:numPr>
              <w:spacing w:before="120"/>
              <w:ind w:left="474"/>
              <w:rPr>
                <w:b/>
                <w:bCs/>
              </w:rPr>
            </w:pPr>
            <w:r w:rsidRPr="00A37CAE">
              <w:t>The medication cannot be used. Partial returns are not allowed.</w:t>
            </w:r>
          </w:p>
          <w:p w14:paraId="4793882C" w14:textId="77777777" w:rsidR="00AF7ACC" w:rsidRPr="00A37CAE" w:rsidRDefault="003212B8" w:rsidP="00272129">
            <w:pPr>
              <w:pStyle w:val="ListParagraph"/>
              <w:numPr>
                <w:ilvl w:val="0"/>
                <w:numId w:val="31"/>
              </w:numPr>
              <w:tabs>
                <w:tab w:val="clear" w:pos="720"/>
              </w:tabs>
              <w:spacing w:before="120"/>
              <w:ind w:left="924"/>
            </w:pPr>
            <w:proofErr w:type="gramStart"/>
            <w:r w:rsidRPr="00A37CAE">
              <w:rPr>
                <w:b/>
                <w:bCs/>
              </w:rPr>
              <w:t>If</w:t>
            </w:r>
            <w:proofErr w:type="gramEnd"/>
            <w:r w:rsidRPr="00A37CAE">
              <w:rPr>
                <w:b/>
                <w:bCs/>
              </w:rPr>
              <w:t xml:space="preserve"> </w:t>
            </w:r>
            <w:proofErr w:type="gramStart"/>
            <w:r w:rsidRPr="00A37CAE">
              <w:rPr>
                <w:b/>
                <w:bCs/>
              </w:rPr>
              <w:t>met</w:t>
            </w:r>
            <w:proofErr w:type="gramEnd"/>
            <w:r w:rsidRPr="00A37CAE">
              <w:t>, proceed to </w:t>
            </w:r>
            <w:r w:rsidRPr="00A37CAE">
              <w:rPr>
                <w:b/>
                <w:bCs/>
              </w:rPr>
              <w:t>Step 2</w:t>
            </w:r>
            <w:r w:rsidRPr="00A37CAE">
              <w:t>.</w:t>
            </w:r>
            <w:r w:rsidR="00AF7ACC" w:rsidRPr="00A37CAE">
              <w:t xml:space="preserve"> </w:t>
            </w:r>
          </w:p>
          <w:p w14:paraId="71C1BAEA" w14:textId="01DBC9CB" w:rsidR="003212B8" w:rsidRPr="00A37CAE" w:rsidRDefault="003212B8" w:rsidP="00272129">
            <w:pPr>
              <w:pStyle w:val="ListParagraph"/>
              <w:numPr>
                <w:ilvl w:val="0"/>
                <w:numId w:val="31"/>
              </w:numPr>
              <w:tabs>
                <w:tab w:val="clear" w:pos="720"/>
              </w:tabs>
              <w:spacing w:before="120"/>
              <w:ind w:left="924"/>
            </w:pPr>
            <w:r w:rsidRPr="00A37CAE">
              <w:rPr>
                <w:b/>
                <w:bCs/>
              </w:rPr>
              <w:t>If NOT </w:t>
            </w:r>
            <w:r w:rsidRPr="00A37CAE">
              <w:t>met, advise caller that the medication is not able to be returned. </w:t>
            </w:r>
          </w:p>
        </w:tc>
      </w:tr>
      <w:tr w:rsidR="003212B8" w:rsidRPr="00A37CAE" w14:paraId="5CF06DBF" w14:textId="77777777" w:rsidTr="00473C1B">
        <w:trPr>
          <w:trHeight w:val="773"/>
        </w:trPr>
        <w:tc>
          <w:tcPr>
            <w:tcW w:w="29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A954AEA" w14:textId="1ED87EC5" w:rsidR="003212B8" w:rsidRPr="00A37CAE" w:rsidRDefault="005B5E89">
            <w:pPr>
              <w:spacing w:before="120"/>
              <w:jc w:val="center"/>
            </w:pPr>
            <w:r w:rsidRPr="00A37CAE">
              <w:rPr>
                <w:b/>
                <w:bCs/>
              </w:rPr>
              <w:t>2</w:t>
            </w:r>
          </w:p>
        </w:tc>
        <w:tc>
          <w:tcPr>
            <w:tcW w:w="470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0C67CEE0" w14:textId="5F3DDCBF" w:rsidR="003212B8" w:rsidRPr="00A37CAE" w:rsidRDefault="003212B8">
            <w:pPr>
              <w:spacing w:before="120"/>
            </w:pPr>
            <w:r w:rsidRPr="00A37CAE">
              <w:t xml:space="preserve">Advise the </w:t>
            </w:r>
            <w:r w:rsidR="008B6C96" w:rsidRPr="00A37CAE">
              <w:t>Member</w:t>
            </w:r>
            <w:r w:rsidRPr="00A37CAE">
              <w:t xml:space="preserve"> that you will discontinue the prescription so it cannot be ordered in the future.</w:t>
            </w:r>
          </w:p>
          <w:p w14:paraId="69E4C34C" w14:textId="6300172D" w:rsidR="003212B8" w:rsidRPr="00A37CAE" w:rsidRDefault="003212B8">
            <w:pPr>
              <w:spacing w:before="120"/>
            </w:pPr>
            <w:r w:rsidRPr="00A37CAE">
              <w:rPr>
                <w:b/>
                <w:bCs/>
              </w:rPr>
              <w:t>Note:</w:t>
            </w:r>
            <w:r w:rsidRPr="00A37CAE">
              <w:t> </w:t>
            </w:r>
            <w:r w:rsidR="00F31A6C">
              <w:t xml:space="preserve"> </w:t>
            </w:r>
            <w:r w:rsidRPr="00A37CAE">
              <w:t xml:space="preserve">Refer to </w:t>
            </w:r>
            <w:hyperlink r:id="rId39" w:anchor="!/view?docid=6a069336-d84a-435d-97be-49eaccd5ab77" w:history="1">
              <w:r w:rsidR="00EA263A">
                <w:rPr>
                  <w:rStyle w:val="Hyperlink"/>
                </w:rPr>
                <w:t>Discontinue (Cancel or Stop) Prescription (008895)</w:t>
              </w:r>
            </w:hyperlink>
            <w:r w:rsidR="00163E68" w:rsidRPr="00163E68">
              <w:rPr>
                <w:rStyle w:val="Hyperlink"/>
                <w:color w:val="auto"/>
                <w:u w:val="none"/>
              </w:rPr>
              <w:t xml:space="preserve"> </w:t>
            </w:r>
            <w:r w:rsidRPr="00A37CAE">
              <w:rPr>
                <w:color w:val="333333"/>
              </w:rPr>
              <w:t>if you need guidance on how to discontinue the prescription(s).</w:t>
            </w:r>
            <w:r w:rsidR="00AF7ACC" w:rsidRPr="00A37CAE">
              <w:rPr>
                <w:color w:val="333333"/>
              </w:rPr>
              <w:t xml:space="preserve">  You are </w:t>
            </w:r>
            <w:r w:rsidRPr="00A37CAE">
              <w:t>unable to submit RM Tasks for a Stericycle Bag(s).</w:t>
            </w:r>
          </w:p>
          <w:p w14:paraId="08253951" w14:textId="77777777" w:rsidR="003212B8" w:rsidRPr="00A37CAE" w:rsidRDefault="003212B8">
            <w:pPr>
              <w:spacing w:before="120"/>
              <w:ind w:left="720"/>
            </w:pPr>
            <w:r w:rsidRPr="00A37CAE">
              <w:t> </w:t>
            </w:r>
          </w:p>
          <w:p w14:paraId="7448A1C2" w14:textId="4EC6AA7F" w:rsidR="0045164B" w:rsidRPr="00A37CAE" w:rsidRDefault="00AF7ACC">
            <w:pPr>
              <w:spacing w:before="120"/>
            </w:pPr>
            <w:r w:rsidRPr="00A37CAE">
              <w:rPr>
                <w:b/>
                <w:bCs/>
              </w:rPr>
              <w:t>R</w:t>
            </w:r>
            <w:r w:rsidR="003212B8" w:rsidRPr="00A37CAE">
              <w:rPr>
                <w:b/>
                <w:bCs/>
              </w:rPr>
              <w:t>esolve all questions, issues, and concerns prior to</w:t>
            </w:r>
            <w:r w:rsidR="00AD1FA1" w:rsidRPr="00A37CAE">
              <w:t xml:space="preserve"> </w:t>
            </w:r>
            <w:r w:rsidR="008F53BF" w:rsidRPr="00A37CAE">
              <w:t>contacting</w:t>
            </w:r>
            <w:r w:rsidR="003212B8" w:rsidRPr="00A37CAE">
              <w:t xml:space="preserve"> </w:t>
            </w:r>
            <w:hyperlink r:id="rId40" w:anchor="!/view?docid=f22eb77e-4033-4ad9-9afb-fc262f29faad" w:history="1">
              <w:r w:rsidR="00EA263A">
                <w:rPr>
                  <w:rStyle w:val="Hyperlink"/>
                </w:rPr>
                <w:t>Clinical Care Services (004378)</w:t>
              </w:r>
            </w:hyperlink>
            <w:r w:rsidR="00F84C05" w:rsidRPr="00A37CAE">
              <w:t xml:space="preserve"> </w:t>
            </w:r>
            <w:r w:rsidR="008F53BF" w:rsidRPr="00A37CAE">
              <w:t xml:space="preserve">to see if the prescription qualifies </w:t>
            </w:r>
            <w:r w:rsidR="003212B8" w:rsidRPr="00A37CAE">
              <w:t>for a</w:t>
            </w:r>
            <w:r w:rsidR="00F84C05" w:rsidRPr="00A37CAE">
              <w:t>n AME credit</w:t>
            </w:r>
            <w:r w:rsidR="003212B8" w:rsidRPr="00A37CAE">
              <w:t>. </w:t>
            </w:r>
            <w:r w:rsidR="0045164B" w:rsidRPr="00A37CAE">
              <w:t xml:space="preserve">  </w:t>
            </w:r>
          </w:p>
          <w:p w14:paraId="171491D3" w14:textId="476E79EF" w:rsidR="003212B8" w:rsidRPr="00A37CAE" w:rsidRDefault="0045164B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2B977226" wp14:editId="6C02EDEC">
                  <wp:extent cx="238125" cy="219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I’m going to transfer you to a representative who can help you.</w:t>
            </w:r>
          </w:p>
          <w:p w14:paraId="22AE2C17" w14:textId="77777777" w:rsidR="0045164B" w:rsidRPr="00A37CAE" w:rsidRDefault="008F53BF">
            <w:pPr>
              <w:pStyle w:val="ListParagraph"/>
              <w:numPr>
                <w:ilvl w:val="0"/>
                <w:numId w:val="34"/>
              </w:numPr>
              <w:spacing w:before="120"/>
            </w:pPr>
            <w:r w:rsidRPr="00A37CAE">
              <w:t>If AME</w:t>
            </w:r>
            <w:r w:rsidR="00AF7ACC" w:rsidRPr="00A37CAE">
              <w:t xml:space="preserve"> credit</w:t>
            </w:r>
            <w:r w:rsidRPr="00A37CAE">
              <w:t xml:space="preserve"> is approved, CCS will take over the call</w:t>
            </w:r>
            <w:r w:rsidR="0045164B" w:rsidRPr="00A37CAE">
              <w:t xml:space="preserve">. </w:t>
            </w:r>
          </w:p>
          <w:p w14:paraId="67AFC39E" w14:textId="01A5A2C8" w:rsidR="003212B8" w:rsidRPr="00A37CAE" w:rsidRDefault="008F53BF">
            <w:pPr>
              <w:pStyle w:val="ListParagraph"/>
              <w:numPr>
                <w:ilvl w:val="0"/>
                <w:numId w:val="34"/>
              </w:numPr>
              <w:spacing w:before="120"/>
            </w:pPr>
            <w:r w:rsidRPr="00A37CAE">
              <w:t>If AME</w:t>
            </w:r>
            <w:r w:rsidR="00AF7ACC" w:rsidRPr="00A37CAE">
              <w:t xml:space="preserve"> credit</w:t>
            </w:r>
            <w:r w:rsidRPr="00A37CAE">
              <w:t xml:space="preserve"> is denied, contact</w:t>
            </w:r>
            <w:r w:rsidR="00443B6C" w:rsidRPr="00A37CAE">
              <w:t xml:space="preserve"> the</w:t>
            </w:r>
            <w:r w:rsidRPr="00A37CAE">
              <w:t xml:space="preserve"> </w:t>
            </w:r>
            <w:hyperlink r:id="rId42" w:anchor="!/view?docid=9eef064d-c7d7-42f7-9026-1497496b4d51" w:history="1">
              <w:r w:rsidR="00EA263A">
                <w:rPr>
                  <w:rStyle w:val="Hyperlink"/>
                </w:rPr>
                <w:t>Senior Team (016311)</w:t>
              </w:r>
            </w:hyperlink>
            <w:r w:rsidR="00AF7ACC" w:rsidRPr="00A37CAE">
              <w:t>.</w:t>
            </w:r>
            <w:r w:rsidR="003212B8" w:rsidRPr="00A37CAE">
              <w:rPr>
                <w:b/>
                <w:bCs/>
              </w:rPr>
              <w:t> </w:t>
            </w:r>
            <w:r w:rsidR="003212B8" w:rsidRPr="00A37CAE">
              <w:t> </w:t>
            </w:r>
          </w:p>
        </w:tc>
      </w:tr>
    </w:tbl>
    <w:p w14:paraId="1133059C" w14:textId="77777777" w:rsidR="00ED0BC2" w:rsidRPr="00A37CAE" w:rsidRDefault="00ED0BC2" w:rsidP="00A37CAE">
      <w:pPr>
        <w:spacing w:before="120"/>
      </w:pPr>
    </w:p>
    <w:p w14:paraId="5FE32999" w14:textId="69F6BA7A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6B842FBC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48C93F0A" w14:textId="7C676364" w:rsidR="00C87393" w:rsidRPr="00A37CAE" w:rsidRDefault="00AF4090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48" w:name="_Issues_with_Auto"/>
            <w:bookmarkStart w:id="49" w:name="_Toc197351850"/>
            <w:bookmarkEnd w:id="48"/>
            <w:r w:rsidRPr="00A37CAE">
              <w:rPr>
                <w:rFonts w:ascii="Verdana" w:hAnsi="Verdana"/>
                <w:i w:val="0"/>
              </w:rPr>
              <w:t>Med D Consent to Ship Errors</w:t>
            </w:r>
            <w:bookmarkEnd w:id="49"/>
          </w:p>
        </w:tc>
      </w:tr>
    </w:tbl>
    <w:p w14:paraId="38B4F56A" w14:textId="3C7C76F6" w:rsidR="005548FD" w:rsidRPr="00A37CAE" w:rsidRDefault="00966AFA" w:rsidP="00DD78A2">
      <w:pPr>
        <w:spacing w:before="120"/>
      </w:pPr>
      <w:r>
        <w:pict w14:anchorId="00CC26E0">
          <v:shape id="_x0000_i1030" type="#_x0000_t75" style="width:19.5pt;height:16.5pt;visibility:visible" o:bullet="t">
            <v:imagedata r:id="rId22" o:title=""/>
          </v:shape>
        </w:pict>
      </w:r>
      <w:r w:rsidR="0007449A" w:rsidRPr="00A37CAE">
        <w:rPr>
          <w:b/>
        </w:rPr>
        <w:t xml:space="preserve"> </w:t>
      </w:r>
      <w:r w:rsidR="005548FD" w:rsidRPr="00A37CAE">
        <w:rPr>
          <w:b/>
        </w:rPr>
        <w:t>Medicare only</w:t>
      </w:r>
      <w:r w:rsidR="0021597C" w:rsidRPr="00A37CAE">
        <w:rPr>
          <w:b/>
        </w:rPr>
        <w:t xml:space="preserve">. </w:t>
      </w:r>
      <w:r w:rsidR="00AD76C7" w:rsidRPr="00A37CAE">
        <w:t xml:space="preserve">For </w:t>
      </w:r>
      <w:r w:rsidR="00C7799F" w:rsidRPr="00A37CAE">
        <w:t xml:space="preserve">Commercial issues, refer to </w:t>
      </w:r>
      <w:hyperlink w:anchor="_Non-Conformance_–_Clinical" w:history="1">
        <w:r w:rsidR="00DD78A2" w:rsidRPr="00473C1B">
          <w:rPr>
            <w:rStyle w:val="Hyperlink"/>
          </w:rPr>
          <w:t>Non-Conformance – Clinical Error</w:t>
        </w:r>
      </w:hyperlink>
      <w:r w:rsidR="00DD78A2" w:rsidRPr="00A37CAE">
        <w:t xml:space="preserve"> below</w:t>
      </w:r>
      <w:r w:rsidR="0021597C" w:rsidRPr="00A37CAE">
        <w:t xml:space="preserve">. 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824"/>
        <w:gridCol w:w="12116"/>
      </w:tblGrid>
      <w:tr w:rsidR="005548FD" w:rsidRPr="00A37CAE" w14:paraId="1D7C6A71" w14:textId="77777777" w:rsidTr="00473C1B">
        <w:tc>
          <w:tcPr>
            <w:tcW w:w="292" w:type="pct"/>
            <w:shd w:val="clear" w:color="auto" w:fill="D9D9D9" w:themeFill="background1" w:themeFillShade="D9"/>
          </w:tcPr>
          <w:p w14:paraId="1137B974" w14:textId="77777777" w:rsidR="005548FD" w:rsidRPr="00A37CAE" w:rsidRDefault="005548FD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21D257BB" w14:textId="77777777" w:rsidR="005548FD" w:rsidRPr="00A37CAE" w:rsidRDefault="005548FD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Action</w:t>
            </w:r>
          </w:p>
        </w:tc>
      </w:tr>
      <w:tr w:rsidR="005548FD" w:rsidRPr="00A37CAE" w14:paraId="634E788E" w14:textId="77777777" w:rsidTr="00473C1B">
        <w:tc>
          <w:tcPr>
            <w:tcW w:w="292" w:type="pct"/>
          </w:tcPr>
          <w:p w14:paraId="490C2BCB" w14:textId="77777777" w:rsidR="005548FD" w:rsidRPr="00A37CAE" w:rsidRDefault="005548FD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4708" w:type="pct"/>
          </w:tcPr>
          <w:p w14:paraId="72F8F42B" w14:textId="2B5E1F0A" w:rsidR="005548FD" w:rsidRPr="00A37CAE" w:rsidRDefault="005548FD">
            <w:pPr>
              <w:spacing w:before="120"/>
              <w:rPr>
                <w:color w:val="000000"/>
              </w:rPr>
            </w:pPr>
            <w:r w:rsidRPr="00A37CAE">
              <w:t xml:space="preserve">Review </w:t>
            </w:r>
            <w:hyperlink r:id="rId43" w:anchor="!/view?docid=3f0adae9-ad4d-4e9c-9707-301d785da1cf" w:history="1">
              <w:r w:rsidR="00EA263A">
                <w:rPr>
                  <w:rStyle w:val="Hyperlink"/>
                </w:rPr>
                <w:t>MED D - Expressed Consent (Ship Consent) (083036)</w:t>
              </w:r>
            </w:hyperlink>
            <w:r w:rsidRPr="00A37CAE">
              <w:rPr>
                <w:color w:val="FF0000"/>
              </w:rPr>
              <w:t xml:space="preserve"> </w:t>
            </w:r>
            <w:r w:rsidRPr="00A37CAE">
              <w:rPr>
                <w:color w:val="000000"/>
              </w:rPr>
              <w:t xml:space="preserve">for the list of </w:t>
            </w:r>
            <w:proofErr w:type="spellStart"/>
            <w:r w:rsidRPr="00A37CAE">
              <w:rPr>
                <w:color w:val="000000"/>
              </w:rPr>
              <w:t>EGWP</w:t>
            </w:r>
            <w:proofErr w:type="spellEnd"/>
            <w:r w:rsidRPr="00A37CAE">
              <w:rPr>
                <w:color w:val="000000"/>
              </w:rPr>
              <w:t xml:space="preserve"> clients that have received a waiver.</w:t>
            </w:r>
          </w:p>
          <w:p w14:paraId="6F22CE0D" w14:textId="7ABC3F62" w:rsidR="005548FD" w:rsidRPr="00A37CAE" w:rsidRDefault="005548FD">
            <w:pPr>
              <w:pStyle w:val="ListParagraph"/>
              <w:numPr>
                <w:ilvl w:val="0"/>
                <w:numId w:val="15"/>
              </w:numPr>
              <w:spacing w:before="120"/>
              <w:ind w:left="466"/>
            </w:pPr>
            <w:r w:rsidRPr="00A37CAE">
              <w:t xml:space="preserve">If </w:t>
            </w:r>
            <w:proofErr w:type="gramStart"/>
            <w:r w:rsidRPr="00A37CAE">
              <w:t>client</w:t>
            </w:r>
            <w:proofErr w:type="gramEnd"/>
            <w:r w:rsidRPr="00A37CAE">
              <w:t xml:space="preserve"> is on the list, then a return is allowed if the medication is unwanted or needed. </w:t>
            </w:r>
          </w:p>
          <w:p w14:paraId="4E7B17D7" w14:textId="20F23A0E" w:rsidR="005548FD" w:rsidRPr="00A37CAE" w:rsidRDefault="005548FD">
            <w:pPr>
              <w:pStyle w:val="ListParagraph"/>
              <w:numPr>
                <w:ilvl w:val="0"/>
                <w:numId w:val="15"/>
              </w:numPr>
              <w:spacing w:before="120"/>
              <w:ind w:left="466"/>
            </w:pPr>
            <w:r w:rsidRPr="00A37CAE">
              <w:t xml:space="preserve">If </w:t>
            </w:r>
            <w:proofErr w:type="gramStart"/>
            <w:r w:rsidRPr="00A37CAE">
              <w:t>client</w:t>
            </w:r>
            <w:proofErr w:type="gramEnd"/>
            <w:r w:rsidRPr="00A37CAE">
              <w:t xml:space="preserve"> is NOT on the list, a return is not allowed. </w:t>
            </w:r>
            <w:r w:rsidR="0065454D" w:rsidRPr="00A37CAE">
              <w:t>The beneficiary would have received a call to obtain their express consent for shipping the order.</w:t>
            </w:r>
          </w:p>
        </w:tc>
      </w:tr>
    </w:tbl>
    <w:p w14:paraId="5473DD8A" w14:textId="77777777" w:rsidR="0007449A" w:rsidRPr="00A37CAE" w:rsidRDefault="0007449A" w:rsidP="00A37CAE">
      <w:pPr>
        <w:spacing w:before="120"/>
      </w:pPr>
    </w:p>
    <w:p w14:paraId="5BBA8D14" w14:textId="2A710ED3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0BD3048A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2E7CFBC2" w14:textId="54D98D8F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50" w:name="_Non-Conformance_–_Clinical"/>
            <w:bookmarkStart w:id="51" w:name="_Toc40953540"/>
            <w:bookmarkStart w:id="52" w:name="OLE_LINK12"/>
            <w:bookmarkStart w:id="53" w:name="OLE_LINK13"/>
            <w:bookmarkStart w:id="54" w:name="_Toc197351851"/>
            <w:bookmarkEnd w:id="50"/>
            <w:r w:rsidRPr="00A37CAE">
              <w:rPr>
                <w:rFonts w:ascii="Verdana" w:hAnsi="Verdana"/>
                <w:i w:val="0"/>
              </w:rPr>
              <w:t>Non-Conformance – Clinical Error</w:t>
            </w:r>
            <w:bookmarkEnd w:id="51"/>
            <w:bookmarkEnd w:id="52"/>
            <w:bookmarkEnd w:id="53"/>
            <w:bookmarkEnd w:id="54"/>
          </w:p>
        </w:tc>
      </w:tr>
    </w:tbl>
    <w:p w14:paraId="5DEB2882" w14:textId="057D8A84" w:rsidR="00F1689F" w:rsidRPr="00A37CAE" w:rsidRDefault="0007449A">
      <w:pPr>
        <w:spacing w:before="120"/>
      </w:pPr>
      <w:r w:rsidRPr="00A37CAE">
        <w:rPr>
          <w:b/>
        </w:rPr>
        <w:t>Do not commit to issuing a copay credit or mail tag.</w:t>
      </w:r>
      <w:r w:rsidRPr="00A37CAE">
        <w:t xml:space="preserve"> Clinical Care Services or the Senior Team will make the final decision</w:t>
      </w:r>
      <w:bookmarkStart w:id="55" w:name="OLE_LINK4"/>
      <w:r w:rsidR="0021597C" w:rsidRPr="00A37CAE">
        <w:t xml:space="preserve">. </w:t>
      </w:r>
      <w:proofErr w:type="gramStart"/>
      <w:r w:rsidR="00F1689F" w:rsidRPr="00A37CAE">
        <w:rPr>
          <w:color w:val="000000"/>
        </w:rPr>
        <w:t>As a general rule</w:t>
      </w:r>
      <w:proofErr w:type="gramEnd"/>
      <w:r w:rsidR="00F1689F" w:rsidRPr="00A37CAE">
        <w:rPr>
          <w:color w:val="000000"/>
        </w:rPr>
        <w:t>, no credits will be issued for returned orders</w:t>
      </w:r>
      <w:r w:rsidR="0021597C" w:rsidRPr="00A37CAE">
        <w:rPr>
          <w:color w:val="000000"/>
        </w:rPr>
        <w:t xml:space="preserve">. </w:t>
      </w:r>
      <w:r w:rsidR="00F1689F" w:rsidRPr="00A37CAE">
        <w:rPr>
          <w:color w:val="000000"/>
        </w:rPr>
        <w:t xml:space="preserve">However, the Senior Team and Supervisors may continue to use their discretion when issuing credits for </w:t>
      </w:r>
      <w:proofErr w:type="gramStart"/>
      <w:r w:rsidR="00F1689F" w:rsidRPr="00A37CAE">
        <w:rPr>
          <w:color w:val="000000"/>
        </w:rPr>
        <w:t>escalated</w:t>
      </w:r>
      <w:proofErr w:type="gramEnd"/>
      <w:r w:rsidR="00F1689F" w:rsidRPr="00A37CAE">
        <w:rPr>
          <w:color w:val="000000"/>
        </w:rPr>
        <w:t xml:space="preserve"> situations.</w:t>
      </w:r>
      <w:bookmarkEnd w:id="55"/>
      <w:r w:rsidR="005B5E89" w:rsidRPr="00A37CAE">
        <w:t xml:space="preserve"> </w:t>
      </w:r>
    </w:p>
    <w:p w14:paraId="63C7CE8A" w14:textId="77777777" w:rsidR="00C7799F" w:rsidRPr="00A37CAE" w:rsidRDefault="00C7799F">
      <w:pPr>
        <w:spacing w:before="120"/>
      </w:pPr>
    </w:p>
    <w:p w14:paraId="034B72A8" w14:textId="25F81EDD" w:rsidR="00C7799F" w:rsidRPr="00A37CAE" w:rsidRDefault="00C7799F">
      <w:pPr>
        <w:spacing w:before="120"/>
      </w:pPr>
      <w:r w:rsidRPr="00A37CAE">
        <w:t xml:space="preserve">The following are </w:t>
      </w:r>
      <w:r w:rsidR="00AD76C7" w:rsidRPr="00A37CAE">
        <w:t>N</w:t>
      </w:r>
      <w:r w:rsidRPr="00A37CAE">
        <w:t>on-</w:t>
      </w:r>
      <w:r w:rsidR="00AD76C7" w:rsidRPr="00A37CAE">
        <w:t xml:space="preserve">Conformance </w:t>
      </w:r>
      <w:r w:rsidR="00DD78A2" w:rsidRPr="00A37CAE">
        <w:t>C</w:t>
      </w:r>
      <w:r w:rsidRPr="00A37CAE">
        <w:t>linical errors:</w:t>
      </w:r>
      <w:r w:rsidR="00185A0B">
        <w:t xml:space="preserve">  </w:t>
      </w:r>
    </w:p>
    <w:p w14:paraId="007A4770" w14:textId="77777777" w:rsidR="00C7799F" w:rsidRPr="00A37CAE" w:rsidRDefault="00C7799F">
      <w:pPr>
        <w:pStyle w:val="ListParagraph"/>
        <w:numPr>
          <w:ilvl w:val="0"/>
          <w:numId w:val="16"/>
        </w:numPr>
        <w:spacing w:before="120"/>
        <w:ind w:left="540"/>
        <w:rPr>
          <w:color w:val="000000"/>
        </w:rPr>
      </w:pPr>
      <w:r w:rsidRPr="00A37CAE">
        <w:rPr>
          <w:color w:val="000000"/>
        </w:rPr>
        <w:t>Rx translated in error – wrong drug, strength, dosage, day supply</w:t>
      </w:r>
    </w:p>
    <w:p w14:paraId="6E135433" w14:textId="77777777" w:rsidR="00C7799F" w:rsidRPr="00A37CAE" w:rsidRDefault="00C7799F">
      <w:pPr>
        <w:pStyle w:val="ListParagraph"/>
        <w:numPr>
          <w:ilvl w:val="0"/>
          <w:numId w:val="16"/>
        </w:numPr>
        <w:spacing w:before="120"/>
        <w:ind w:left="540"/>
        <w:rPr>
          <w:color w:val="000000"/>
        </w:rPr>
      </w:pPr>
      <w:r w:rsidRPr="00A37CAE">
        <w:rPr>
          <w:color w:val="000000"/>
        </w:rPr>
        <w:t>Patient profile indicates allergy to specific medication/manufacturer</w:t>
      </w:r>
    </w:p>
    <w:p w14:paraId="7692286C" w14:textId="139B52CD" w:rsidR="00C7799F" w:rsidRPr="00A37CAE" w:rsidRDefault="008B6C96">
      <w:pPr>
        <w:pStyle w:val="ListParagraph"/>
        <w:numPr>
          <w:ilvl w:val="0"/>
          <w:numId w:val="16"/>
        </w:numPr>
        <w:spacing w:before="120"/>
        <w:ind w:left="540"/>
        <w:rPr>
          <w:color w:val="000000"/>
        </w:rPr>
      </w:pPr>
      <w:proofErr w:type="gramStart"/>
      <w:r w:rsidRPr="00A37CAE">
        <w:rPr>
          <w:color w:val="000000"/>
        </w:rPr>
        <w:t>Member</w:t>
      </w:r>
      <w:proofErr w:type="gramEnd"/>
      <w:r w:rsidR="00C7799F" w:rsidRPr="00A37CAE">
        <w:rPr>
          <w:color w:val="000000"/>
        </w:rPr>
        <w:t xml:space="preserve"> received Auto Refill </w:t>
      </w:r>
      <w:r w:rsidR="00FF1ECC" w:rsidRPr="00A37CAE">
        <w:rPr>
          <w:color w:val="000000"/>
        </w:rPr>
        <w:t>or</w:t>
      </w:r>
      <w:r w:rsidR="00C7799F" w:rsidRPr="00A37CAE">
        <w:rPr>
          <w:color w:val="000000"/>
        </w:rPr>
        <w:t xml:space="preserve"> Renewal order (Auto-Refill, Auto-Renewal) but </w:t>
      </w:r>
      <w:proofErr w:type="gramStart"/>
      <w:r w:rsidR="00C7799F" w:rsidRPr="00A37CAE">
        <w:rPr>
          <w:color w:val="000000"/>
        </w:rPr>
        <w:t>wasn’t</w:t>
      </w:r>
      <w:proofErr w:type="gramEnd"/>
      <w:r w:rsidR="00C7799F" w:rsidRPr="00A37CAE">
        <w:rPr>
          <w:color w:val="000000"/>
        </w:rPr>
        <w:t xml:space="preserve"> expecting it because they are no longer taking the medication </w:t>
      </w:r>
      <w:r w:rsidR="00F1689F" w:rsidRPr="00A37CAE">
        <w:rPr>
          <w:b/>
          <w:color w:val="000000"/>
        </w:rPr>
        <w:t xml:space="preserve">AND </w:t>
      </w:r>
      <w:r w:rsidR="00C7799F" w:rsidRPr="00A37CAE">
        <w:rPr>
          <w:color w:val="000000"/>
        </w:rPr>
        <w:t>there was an error by our PBM.</w:t>
      </w:r>
    </w:p>
    <w:p w14:paraId="621584C4" w14:textId="48C43700" w:rsidR="00FF1ECC" w:rsidRPr="00A37CAE" w:rsidRDefault="005B5E89" w:rsidP="00A37CAE">
      <w:pPr>
        <w:pStyle w:val="ListParagraph"/>
        <w:numPr>
          <w:ilvl w:val="1"/>
          <w:numId w:val="16"/>
        </w:numPr>
        <w:spacing w:before="120"/>
        <w:ind w:left="900"/>
        <w:rPr>
          <w:color w:val="000000"/>
        </w:rPr>
      </w:pPr>
      <w:r w:rsidRPr="00A37CAE">
        <w:rPr>
          <w:color w:val="000000"/>
        </w:rPr>
        <w:t xml:space="preserve">The </w:t>
      </w:r>
      <w:r w:rsidR="008B6C96" w:rsidRPr="00A37CAE">
        <w:rPr>
          <w:color w:val="000000"/>
        </w:rPr>
        <w:t>Member</w:t>
      </w:r>
      <w:r w:rsidR="00FF1ECC" w:rsidRPr="00A37CAE">
        <w:rPr>
          <w:color w:val="000000"/>
        </w:rPr>
        <w:t xml:space="preserve"> only qualifies for a return of medications filled through the </w:t>
      </w:r>
      <w:r w:rsidRPr="00A37CAE">
        <w:rPr>
          <w:color w:val="000000"/>
        </w:rPr>
        <w:t>A</w:t>
      </w:r>
      <w:r w:rsidR="00FF1ECC" w:rsidRPr="00A37CAE">
        <w:rPr>
          <w:color w:val="000000"/>
        </w:rPr>
        <w:t xml:space="preserve">uto </w:t>
      </w:r>
      <w:r w:rsidRPr="00A37CAE">
        <w:rPr>
          <w:color w:val="000000"/>
        </w:rPr>
        <w:t>R</w:t>
      </w:r>
      <w:r w:rsidR="00FF1ECC" w:rsidRPr="00A37CAE">
        <w:rPr>
          <w:color w:val="000000"/>
        </w:rPr>
        <w:t xml:space="preserve">efill program if </w:t>
      </w:r>
      <w:r w:rsidRPr="00A37CAE">
        <w:rPr>
          <w:color w:val="000000"/>
        </w:rPr>
        <w:t>they have</w:t>
      </w:r>
      <w:r w:rsidR="00FF1ECC" w:rsidRPr="00A37CAE">
        <w:rPr>
          <w:color w:val="000000"/>
        </w:rPr>
        <w:t xml:space="preserve"> made </w:t>
      </w:r>
      <w:r w:rsidRPr="00A37CAE">
        <w:rPr>
          <w:color w:val="000000"/>
        </w:rPr>
        <w:t xml:space="preserve">a </w:t>
      </w:r>
      <w:r w:rsidR="00FF1ECC" w:rsidRPr="00A37CAE">
        <w:rPr>
          <w:color w:val="000000"/>
        </w:rPr>
        <w:t>previous contact with us advising to have</w:t>
      </w:r>
      <w:r w:rsidRPr="00A37CAE">
        <w:rPr>
          <w:color w:val="000000"/>
        </w:rPr>
        <w:t xml:space="preserve"> the prescription</w:t>
      </w:r>
      <w:r w:rsidR="00FF1ECC" w:rsidRPr="00A37CAE">
        <w:rPr>
          <w:color w:val="000000"/>
        </w:rPr>
        <w:t xml:space="preserve"> removed from </w:t>
      </w:r>
      <w:proofErr w:type="gramStart"/>
      <w:r w:rsidR="00FF1ECC" w:rsidRPr="00A37CAE">
        <w:rPr>
          <w:color w:val="000000"/>
        </w:rPr>
        <w:t>program</w:t>
      </w:r>
      <w:proofErr w:type="gramEnd"/>
      <w:r w:rsidR="00FF1ECC" w:rsidRPr="00A37CAE">
        <w:rPr>
          <w:color w:val="000000"/>
        </w:rPr>
        <w:t>.</w:t>
      </w:r>
    </w:p>
    <w:p w14:paraId="6025A6A7" w14:textId="77777777" w:rsidR="00C7799F" w:rsidRPr="00A37CAE" w:rsidRDefault="00C7799F">
      <w:pPr>
        <w:spacing w:before="120"/>
        <w:rPr>
          <w:color w:val="000000"/>
        </w:rPr>
      </w:pPr>
    </w:p>
    <w:p w14:paraId="3B5476D2" w14:textId="101992F7" w:rsidR="009263FD" w:rsidRDefault="00DD78A2" w:rsidP="00AA11F0">
      <w:pPr>
        <w:spacing w:before="120"/>
        <w:rPr>
          <w:color w:val="000000"/>
        </w:rPr>
      </w:pPr>
      <w:r w:rsidRPr="00A37CAE">
        <w:rPr>
          <w:b/>
          <w:color w:val="000000"/>
        </w:rPr>
        <w:t>Note</w:t>
      </w:r>
      <w:r w:rsidR="009263FD">
        <w:rPr>
          <w:b/>
          <w:color w:val="000000"/>
        </w:rPr>
        <w:t>s</w:t>
      </w:r>
      <w:r w:rsidR="00C7799F" w:rsidRPr="00A37CAE">
        <w:rPr>
          <w:b/>
          <w:color w:val="000000"/>
        </w:rPr>
        <w:t>:</w:t>
      </w:r>
      <w:r w:rsidR="00C7799F" w:rsidRPr="00A37CAE">
        <w:rPr>
          <w:color w:val="000000"/>
        </w:rPr>
        <w:t xml:space="preserve">  </w:t>
      </w:r>
    </w:p>
    <w:p w14:paraId="6095AF82" w14:textId="57BB45D7" w:rsidR="002A4719" w:rsidRPr="00241FD2" w:rsidRDefault="00C7799F" w:rsidP="00241FD2">
      <w:pPr>
        <w:pStyle w:val="ListParagraph"/>
        <w:numPr>
          <w:ilvl w:val="0"/>
          <w:numId w:val="42"/>
        </w:numPr>
        <w:spacing w:before="120"/>
        <w:rPr>
          <w:color w:val="000000"/>
        </w:rPr>
      </w:pPr>
      <w:r w:rsidRPr="00241FD2">
        <w:rPr>
          <w:color w:val="000000"/>
        </w:rPr>
        <w:t xml:space="preserve">Orders </w:t>
      </w:r>
      <w:r w:rsidR="00DD78A2" w:rsidRPr="00241FD2">
        <w:rPr>
          <w:color w:val="000000"/>
        </w:rPr>
        <w:t xml:space="preserve">placed in error </w:t>
      </w:r>
      <w:r w:rsidRPr="00241FD2">
        <w:rPr>
          <w:color w:val="000000"/>
        </w:rPr>
        <w:t xml:space="preserve">by the </w:t>
      </w:r>
      <w:r w:rsidR="008B6C96" w:rsidRPr="00241FD2">
        <w:rPr>
          <w:color w:val="000000"/>
        </w:rPr>
        <w:t>Member</w:t>
      </w:r>
      <w:r w:rsidR="00DD78A2" w:rsidRPr="00241FD2">
        <w:rPr>
          <w:color w:val="000000"/>
        </w:rPr>
        <w:t xml:space="preserve"> </w:t>
      </w:r>
      <w:r w:rsidRPr="00241FD2">
        <w:rPr>
          <w:color w:val="000000"/>
        </w:rPr>
        <w:t>(IVR, Web, CCR</w:t>
      </w:r>
      <w:r w:rsidR="00DD78A2" w:rsidRPr="00241FD2">
        <w:rPr>
          <w:color w:val="000000"/>
        </w:rPr>
        <w:t>, mail-in Rx</w:t>
      </w:r>
      <w:r w:rsidRPr="00241FD2">
        <w:rPr>
          <w:color w:val="000000"/>
        </w:rPr>
        <w:t xml:space="preserve">) </w:t>
      </w:r>
      <w:r w:rsidR="00DD78A2" w:rsidRPr="00241FD2">
        <w:rPr>
          <w:color w:val="000000"/>
        </w:rPr>
        <w:t xml:space="preserve">do not qualify for a mail tag or copay credit, </w:t>
      </w:r>
      <w:r w:rsidRPr="00241FD2">
        <w:rPr>
          <w:color w:val="000000"/>
        </w:rPr>
        <w:t xml:space="preserve">unless </w:t>
      </w:r>
      <w:r w:rsidR="00DD78A2" w:rsidRPr="00241FD2">
        <w:rPr>
          <w:color w:val="000000"/>
        </w:rPr>
        <w:t xml:space="preserve">the </w:t>
      </w:r>
      <w:r w:rsidRPr="00241FD2">
        <w:rPr>
          <w:color w:val="000000"/>
        </w:rPr>
        <w:t>prescription</w:t>
      </w:r>
      <w:r w:rsidR="00DD78A2" w:rsidRPr="00241FD2">
        <w:rPr>
          <w:color w:val="000000"/>
        </w:rPr>
        <w:t xml:space="preserve"> or order was filled incorrectly.</w:t>
      </w:r>
    </w:p>
    <w:p w14:paraId="3595974A" w14:textId="226DE366" w:rsidR="002A4719" w:rsidRPr="00241FD2" w:rsidRDefault="002A4719" w:rsidP="00241FD2">
      <w:pPr>
        <w:pStyle w:val="ListParagraph"/>
        <w:numPr>
          <w:ilvl w:val="0"/>
          <w:numId w:val="42"/>
        </w:numPr>
        <w:spacing w:before="120"/>
        <w:rPr>
          <w:color w:val="000000"/>
        </w:rPr>
      </w:pPr>
      <w:bookmarkStart w:id="56" w:name="OLE_LINK9"/>
      <w:r w:rsidRPr="00241FD2">
        <w:rPr>
          <w:color w:val="000000"/>
        </w:rPr>
        <w:t xml:space="preserve">$0 Copay medications are not eligible for mail tags, except in cases of PBM error. </w:t>
      </w:r>
      <w:r w:rsidR="000129D9" w:rsidRPr="00241FD2">
        <w:rPr>
          <w:color w:val="000000"/>
        </w:rPr>
        <w:t xml:space="preserve">Contact </w:t>
      </w:r>
      <w:hyperlink r:id="rId44" w:anchor="!/view?docid=9eef064d-c7d7-42f7-9026-1497496b4d51" w:history="1">
        <w:r w:rsidR="00EA263A">
          <w:rPr>
            <w:rStyle w:val="Hyperlink"/>
          </w:rPr>
          <w:t>Senior Team (016311)</w:t>
        </w:r>
      </w:hyperlink>
      <w:r w:rsidR="000129D9" w:rsidRPr="00241FD2">
        <w:rPr>
          <w:color w:val="000000"/>
        </w:rPr>
        <w:t xml:space="preserve"> for assistance.</w:t>
      </w:r>
    </w:p>
    <w:bookmarkEnd w:id="56"/>
    <w:p w14:paraId="4C9CE371" w14:textId="77777777" w:rsidR="00DD78A2" w:rsidRPr="00A37CAE" w:rsidRDefault="00DD78A2">
      <w:pPr>
        <w:spacing w:before="120"/>
        <w:rPr>
          <w:color w:val="000000"/>
        </w:rPr>
      </w:pPr>
    </w:p>
    <w:p w14:paraId="3AD57C2D" w14:textId="25AC587F" w:rsidR="00C7799F" w:rsidRPr="00A37CAE" w:rsidRDefault="00AF7ACC">
      <w:pPr>
        <w:spacing w:before="120"/>
      </w:pPr>
      <w:r w:rsidRPr="00A37CAE">
        <w:t>Perform the steps below:</w:t>
      </w:r>
      <w:r w:rsidR="00185A0B">
        <w:t xml:space="preserve">  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824"/>
        <w:gridCol w:w="12116"/>
      </w:tblGrid>
      <w:tr w:rsidR="0045164B" w:rsidRPr="00A37CAE" w14:paraId="5C9E20F4" w14:textId="77777777" w:rsidTr="00473C1B">
        <w:tc>
          <w:tcPr>
            <w:tcW w:w="292" w:type="pct"/>
            <w:shd w:val="clear" w:color="auto" w:fill="D9D9D9" w:themeFill="background1" w:themeFillShade="D9"/>
          </w:tcPr>
          <w:p w14:paraId="02B478E5" w14:textId="77777777" w:rsidR="0045164B" w:rsidRPr="00A37CAE" w:rsidRDefault="0045164B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608EAD60" w14:textId="77777777" w:rsidR="0045164B" w:rsidRPr="00A37CAE" w:rsidRDefault="0045164B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Action</w:t>
            </w:r>
          </w:p>
        </w:tc>
      </w:tr>
      <w:tr w:rsidR="0045164B" w:rsidRPr="00A37CAE" w14:paraId="694309B2" w14:textId="77777777" w:rsidTr="00473C1B">
        <w:tc>
          <w:tcPr>
            <w:tcW w:w="292" w:type="pct"/>
          </w:tcPr>
          <w:p w14:paraId="396322C2" w14:textId="77777777" w:rsidR="0045164B" w:rsidRPr="00A37CAE" w:rsidRDefault="0045164B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4708" w:type="pct"/>
          </w:tcPr>
          <w:p w14:paraId="2B393875" w14:textId="77777777" w:rsidR="0045164B" w:rsidRPr="00A37CAE" w:rsidRDefault="0045164B">
            <w:pPr>
              <w:spacing w:before="120"/>
            </w:pPr>
            <w:r w:rsidRPr="00A37CAE">
              <w:t>Determine when the order was shipped.</w:t>
            </w:r>
          </w:p>
          <w:p w14:paraId="4D379B06" w14:textId="77777777" w:rsidR="0045164B" w:rsidRPr="00A37CAE" w:rsidRDefault="0045164B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4BD7EDAC" wp14:editId="35C5AA90">
                  <wp:extent cx="238095" cy="209524"/>
                  <wp:effectExtent l="0" t="0" r="0" b="635"/>
                  <wp:docPr id="41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Requests are only honored if within 90 days from the ship date, with the ship date as Day 1.</w:t>
            </w:r>
          </w:p>
        </w:tc>
      </w:tr>
      <w:tr w:rsidR="0045164B" w:rsidRPr="00A37CAE" w14:paraId="2C39FE6D" w14:textId="77777777" w:rsidTr="00473C1B">
        <w:tc>
          <w:tcPr>
            <w:tcW w:w="292" w:type="pct"/>
          </w:tcPr>
          <w:p w14:paraId="7581FA46" w14:textId="73E254EB" w:rsidR="0045164B" w:rsidRPr="00A37CAE" w:rsidRDefault="0045164B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2</w:t>
            </w:r>
          </w:p>
        </w:tc>
        <w:tc>
          <w:tcPr>
            <w:tcW w:w="4708" w:type="pct"/>
          </w:tcPr>
          <w:p w14:paraId="5E371E7B" w14:textId="029D358F" w:rsidR="0045164B" w:rsidRPr="00A37CAE" w:rsidRDefault="0045164B">
            <w:pPr>
              <w:spacing w:before="120"/>
            </w:pPr>
            <w:r w:rsidRPr="00A37CAE">
              <w:rPr>
                <w:color w:val="000000"/>
              </w:rPr>
              <w:t>Review notes, activity screen, high priority comments, order form, and other resources, as applicable, to determine if there is any evidence suggesting the order was filled in error</w:t>
            </w:r>
            <w:r w:rsidR="0021597C" w:rsidRPr="00A37CAE">
              <w:rPr>
                <w:color w:val="000000"/>
              </w:rPr>
              <w:t>.</w:t>
            </w:r>
            <w:r w:rsidR="0021597C">
              <w:rPr>
                <w:color w:val="000000"/>
              </w:rPr>
              <w:t xml:space="preserve"> </w:t>
            </w:r>
            <w:r w:rsidRPr="00A37CAE">
              <w:t xml:space="preserve">It is the </w:t>
            </w:r>
            <w:r w:rsidR="008B6C96" w:rsidRPr="00A37CAE">
              <w:t>Member</w:t>
            </w:r>
            <w:r w:rsidRPr="00A37CAE">
              <w:t xml:space="preserve">’s responsibility to </w:t>
            </w:r>
            <w:proofErr w:type="gramStart"/>
            <w:r w:rsidRPr="00A37CAE">
              <w:t>request to</w:t>
            </w:r>
            <w:proofErr w:type="gramEnd"/>
            <w:r w:rsidRPr="00A37CAE">
              <w:t xml:space="preserve"> cancel, change, and update prescriptions in the ARP program before the medication ships out</w:t>
            </w:r>
            <w:r w:rsidR="0021597C" w:rsidRPr="00A37CAE">
              <w:t xml:space="preserve">. </w:t>
            </w:r>
            <w:r w:rsidR="00A37CAE" w:rsidRPr="00A37CAE">
              <w:t>I</w:t>
            </w:r>
            <w:r w:rsidR="00AD76C7" w:rsidRPr="00A37CAE">
              <w:t xml:space="preserve">t is the </w:t>
            </w:r>
            <w:r w:rsidR="008B6C96" w:rsidRPr="00A37CAE">
              <w:t>Member</w:t>
            </w:r>
            <w:r w:rsidR="00AD76C7" w:rsidRPr="00A37CAE">
              <w:t>’s responsibility to notify CVS Caremark of any address changes.</w:t>
            </w:r>
          </w:p>
          <w:p w14:paraId="166B44C5" w14:textId="72B80BF7" w:rsidR="0045164B" w:rsidRPr="00A37CAE" w:rsidRDefault="0045164B" w:rsidP="00DD78A2">
            <w:pPr>
              <w:pStyle w:val="ListParagraph"/>
              <w:numPr>
                <w:ilvl w:val="0"/>
                <w:numId w:val="35"/>
              </w:numPr>
              <w:tabs>
                <w:tab w:val="clear" w:pos="720"/>
              </w:tabs>
              <w:spacing w:before="120"/>
              <w:ind w:left="406"/>
            </w:pPr>
            <w:r w:rsidRPr="00A37CAE">
              <w:rPr>
                <w:color w:val="000000"/>
              </w:rPr>
              <w:t>If there is evidence of an error made by our PBM (CVS Caremark Non-</w:t>
            </w:r>
            <w:r w:rsidR="00AD76C7" w:rsidRPr="00A37CAE">
              <w:rPr>
                <w:color w:val="000000"/>
              </w:rPr>
              <w:t>C</w:t>
            </w:r>
            <w:r w:rsidRPr="00A37CAE">
              <w:rPr>
                <w:color w:val="000000"/>
              </w:rPr>
              <w:t xml:space="preserve">onformance), </w:t>
            </w:r>
            <w:r w:rsidR="00DA44B1">
              <w:rPr>
                <w:color w:val="000000"/>
              </w:rPr>
              <w:t xml:space="preserve">contact </w:t>
            </w:r>
            <w:hyperlink r:id="rId45" w:anchor="!/view?docid=f22eb77e-4033-4ad9-9afb-fc262f29faad" w:history="1">
              <w:r w:rsidR="00EA263A">
                <w:rPr>
                  <w:rStyle w:val="Hyperlink"/>
                </w:rPr>
                <w:t>Clinical Care (004378)</w:t>
              </w:r>
            </w:hyperlink>
            <w:r w:rsidR="00DA44B1">
              <w:rPr>
                <w:color w:val="000000"/>
              </w:rPr>
              <w:t xml:space="preserve"> to see if Non-Conformance warrants an AME Credit.</w:t>
            </w:r>
          </w:p>
        </w:tc>
      </w:tr>
    </w:tbl>
    <w:p w14:paraId="581DFD4A" w14:textId="77777777" w:rsidR="00C7799F" w:rsidRPr="00A37CAE" w:rsidRDefault="00C7799F" w:rsidP="00A37CAE">
      <w:pPr>
        <w:spacing w:before="120"/>
      </w:pPr>
    </w:p>
    <w:p w14:paraId="4FC83A52" w14:textId="263F235A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7F2BFF29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17BB1547" w14:textId="49C58F08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57" w:name="_Non-Conformance_–_PBM"/>
            <w:bookmarkStart w:id="58" w:name="_Toc40953541"/>
            <w:bookmarkStart w:id="59" w:name="_Toc197351852"/>
            <w:bookmarkEnd w:id="57"/>
            <w:r w:rsidRPr="00A37CAE">
              <w:rPr>
                <w:rFonts w:ascii="Verdana" w:hAnsi="Verdana"/>
                <w:i w:val="0"/>
              </w:rPr>
              <w:t>Non-Conformance – PBM Error</w:t>
            </w:r>
            <w:bookmarkEnd w:id="58"/>
            <w:bookmarkEnd w:id="59"/>
          </w:p>
        </w:tc>
      </w:tr>
    </w:tbl>
    <w:p w14:paraId="38508F58" w14:textId="0C9ABC75" w:rsidR="00C7799F" w:rsidRPr="00A37CAE" w:rsidRDefault="00966AFA">
      <w:pPr>
        <w:spacing w:before="120"/>
      </w:pPr>
      <w:r>
        <w:pict w14:anchorId="47C5C195">
          <v:shape id="_x0000_i1031" type="#_x0000_t75" style="width:19.5pt;height:16.5pt;visibility:visible">
            <v:imagedata r:id="rId22" o:title=""/>
          </v:shape>
        </w:pict>
      </w:r>
      <w:r w:rsidR="0007449A" w:rsidRPr="00A37CAE">
        <w:rPr>
          <w:b/>
        </w:rPr>
        <w:t xml:space="preserve"> Do not commit to issuing a copay credit or mail tag.</w:t>
      </w:r>
      <w:r w:rsidR="0007449A" w:rsidRPr="00A37CAE">
        <w:t xml:space="preserve"> Clinical Care Services or the Senior Team will make the final decision.</w:t>
      </w:r>
    </w:p>
    <w:p w14:paraId="0597FBC3" w14:textId="7AF6413D" w:rsidR="00C7799F" w:rsidRPr="00A37CAE" w:rsidRDefault="00C7799F">
      <w:pPr>
        <w:spacing w:before="120"/>
      </w:pPr>
      <w:r w:rsidRPr="00A37CAE">
        <w:t>The following are non-conformance – PBM errors:</w:t>
      </w:r>
      <w:r w:rsidR="00185A0B">
        <w:t xml:space="preserve">  </w:t>
      </w:r>
    </w:p>
    <w:p w14:paraId="32A224AF" w14:textId="2445F9C9" w:rsidR="00C7799F" w:rsidRPr="00A37CAE" w:rsidRDefault="00C7799F">
      <w:pPr>
        <w:pStyle w:val="ListParagraph"/>
        <w:numPr>
          <w:ilvl w:val="0"/>
          <w:numId w:val="17"/>
        </w:numPr>
        <w:spacing w:before="120"/>
        <w:ind w:left="540"/>
        <w:rPr>
          <w:color w:val="000000"/>
        </w:rPr>
      </w:pPr>
      <w:r w:rsidRPr="00A37CAE">
        <w:rPr>
          <w:b/>
          <w:color w:val="000000"/>
        </w:rPr>
        <w:t xml:space="preserve">Our PBM </w:t>
      </w:r>
      <w:proofErr w:type="gramStart"/>
      <w:r w:rsidRPr="00A37CAE">
        <w:rPr>
          <w:b/>
          <w:color w:val="000000"/>
        </w:rPr>
        <w:t>Error</w:t>
      </w:r>
      <w:r w:rsidRPr="00A37CAE">
        <w:rPr>
          <w:color w:val="000000"/>
        </w:rPr>
        <w:t>-</w:t>
      </w:r>
      <w:r w:rsidR="008B6C96" w:rsidRPr="00A37CAE">
        <w:rPr>
          <w:color w:val="000000"/>
        </w:rPr>
        <w:t>Member</w:t>
      </w:r>
      <w:proofErr w:type="gramEnd"/>
      <w:r w:rsidRPr="00A37CAE">
        <w:rPr>
          <w:color w:val="000000"/>
        </w:rPr>
        <w:t xml:space="preserve"> alleges they received an order they were told was cancelled </w:t>
      </w:r>
    </w:p>
    <w:p w14:paraId="3146571B" w14:textId="49121FD5" w:rsidR="00AF1878" w:rsidRPr="00A37CAE" w:rsidRDefault="00C7799F">
      <w:pPr>
        <w:pStyle w:val="ListParagraph"/>
        <w:numPr>
          <w:ilvl w:val="0"/>
          <w:numId w:val="17"/>
        </w:numPr>
        <w:spacing w:before="120"/>
        <w:ind w:left="540"/>
        <w:rPr>
          <w:color w:val="000000"/>
        </w:rPr>
      </w:pPr>
      <w:r w:rsidRPr="00A37CAE">
        <w:rPr>
          <w:b/>
          <w:color w:val="000000"/>
        </w:rPr>
        <w:t>Order created in error by pharmacy/ROCC</w:t>
      </w:r>
    </w:p>
    <w:p w14:paraId="116613EF" w14:textId="424D6312" w:rsidR="00C7799F" w:rsidRPr="00A37CAE" w:rsidRDefault="00C7799F">
      <w:pPr>
        <w:pStyle w:val="ListParagraph"/>
        <w:spacing w:before="120"/>
        <w:ind w:left="540"/>
        <w:rPr>
          <w:color w:val="000000"/>
        </w:rPr>
      </w:pPr>
      <w:r w:rsidRPr="00A37CAE">
        <w:rPr>
          <w:b/>
          <w:color w:val="000000"/>
        </w:rPr>
        <w:t>Examples:</w:t>
      </w:r>
      <w:r w:rsidRPr="00A37CAE">
        <w:rPr>
          <w:color w:val="000000"/>
        </w:rPr>
        <w:t xml:space="preserve"> </w:t>
      </w:r>
      <w:r w:rsidR="000D1B9F">
        <w:rPr>
          <w:color w:val="000000"/>
        </w:rPr>
        <w:t xml:space="preserve"> </w:t>
      </w:r>
    </w:p>
    <w:p w14:paraId="141780CF" w14:textId="2B8C4CD1" w:rsidR="00C7799F" w:rsidRPr="00A37CAE" w:rsidRDefault="00C7799F">
      <w:pPr>
        <w:pStyle w:val="ListParagraph"/>
        <w:numPr>
          <w:ilvl w:val="1"/>
          <w:numId w:val="17"/>
        </w:numPr>
        <w:spacing w:before="120"/>
        <w:ind w:left="900"/>
        <w:rPr>
          <w:color w:val="000000"/>
        </w:rPr>
      </w:pPr>
      <w:r w:rsidRPr="00A37CAE">
        <w:rPr>
          <w:color w:val="000000"/>
        </w:rPr>
        <w:t xml:space="preserve">Prior PBM Rx refill not initiated by </w:t>
      </w:r>
      <w:r w:rsidR="008B6C96" w:rsidRPr="00A37CAE">
        <w:rPr>
          <w:color w:val="000000"/>
        </w:rPr>
        <w:t>Member</w:t>
      </w:r>
    </w:p>
    <w:p w14:paraId="64B53587" w14:textId="406BBBA0" w:rsidR="00C7799F" w:rsidRPr="00A37CAE" w:rsidRDefault="00C7799F">
      <w:pPr>
        <w:pStyle w:val="ListParagraph"/>
        <w:numPr>
          <w:ilvl w:val="1"/>
          <w:numId w:val="17"/>
        </w:numPr>
        <w:spacing w:before="120"/>
        <w:ind w:left="900"/>
        <w:rPr>
          <w:color w:val="000000"/>
        </w:rPr>
      </w:pPr>
      <w:r w:rsidRPr="00A37CAE">
        <w:rPr>
          <w:color w:val="000000"/>
        </w:rPr>
        <w:t>IVR Import-</w:t>
      </w:r>
      <w:r w:rsidR="008B6C96" w:rsidRPr="00A37CAE">
        <w:rPr>
          <w:color w:val="000000"/>
        </w:rPr>
        <w:t>Member</w:t>
      </w:r>
      <w:r w:rsidRPr="00A37CAE">
        <w:rPr>
          <w:color w:val="000000"/>
        </w:rPr>
        <w:t xml:space="preserve"> states they received an automated call but did not elect to refill the prescription, or they hung up</w:t>
      </w:r>
    </w:p>
    <w:p w14:paraId="16D35BF4" w14:textId="77777777" w:rsidR="00C7799F" w:rsidRPr="00A37CAE" w:rsidRDefault="00C7799F">
      <w:pPr>
        <w:pStyle w:val="ListParagraph"/>
        <w:numPr>
          <w:ilvl w:val="0"/>
          <w:numId w:val="17"/>
        </w:numPr>
        <w:spacing w:before="120"/>
        <w:ind w:left="540"/>
        <w:rPr>
          <w:color w:val="000000"/>
        </w:rPr>
      </w:pPr>
      <w:r w:rsidRPr="00A37CAE">
        <w:rPr>
          <w:b/>
          <w:color w:val="000000"/>
        </w:rPr>
        <w:t>Missed Stop See/Comments</w:t>
      </w:r>
      <w:r w:rsidRPr="00A37CAE">
        <w:rPr>
          <w:color w:val="000000"/>
        </w:rPr>
        <w:t xml:space="preserve"> to cancel order (verify that Stop See/Comment was placed before Ship Date)</w:t>
      </w:r>
    </w:p>
    <w:p w14:paraId="457B664C" w14:textId="0009D0D4" w:rsidR="00C7799F" w:rsidRPr="00A37CAE" w:rsidRDefault="00C7799F">
      <w:pPr>
        <w:pStyle w:val="ListParagraph"/>
        <w:numPr>
          <w:ilvl w:val="0"/>
          <w:numId w:val="17"/>
        </w:numPr>
        <w:spacing w:before="120"/>
        <w:ind w:left="540"/>
        <w:rPr>
          <w:color w:val="000000"/>
        </w:rPr>
      </w:pPr>
      <w:r w:rsidRPr="00A37CAE">
        <w:rPr>
          <w:b/>
          <w:color w:val="000000"/>
        </w:rPr>
        <w:t>Missed Stop See/Comments</w:t>
      </w:r>
      <w:r w:rsidRPr="00A37CAE">
        <w:rPr>
          <w:color w:val="000000"/>
        </w:rPr>
        <w:t xml:space="preserve"> to contact </w:t>
      </w:r>
      <w:r w:rsidR="008B6C96" w:rsidRPr="00A37CAE">
        <w:rPr>
          <w:color w:val="000000"/>
        </w:rPr>
        <w:t>Member</w:t>
      </w:r>
      <w:r w:rsidRPr="00A37CAE">
        <w:rPr>
          <w:color w:val="000000"/>
        </w:rPr>
        <w:t xml:space="preserve"> before filling</w:t>
      </w:r>
    </w:p>
    <w:p w14:paraId="2A105677" w14:textId="77777777" w:rsidR="00C7799F" w:rsidRPr="00A37CAE" w:rsidRDefault="00C7799F">
      <w:pPr>
        <w:spacing w:before="120"/>
        <w:rPr>
          <w:color w:val="000000"/>
        </w:rPr>
      </w:pPr>
    </w:p>
    <w:p w14:paraId="4FD1D970" w14:textId="0C9FC208" w:rsidR="00C7799F" w:rsidRPr="00A37CAE" w:rsidRDefault="00C7799F">
      <w:pPr>
        <w:spacing w:before="120"/>
        <w:rPr>
          <w:color w:val="000000"/>
        </w:rPr>
      </w:pPr>
      <w:r w:rsidRPr="00A37CAE">
        <w:rPr>
          <w:b/>
          <w:color w:val="000000"/>
        </w:rPr>
        <w:t>Excluded:</w:t>
      </w:r>
      <w:r w:rsidRPr="00A37CAE">
        <w:rPr>
          <w:color w:val="000000"/>
        </w:rPr>
        <w:t xml:space="preserve">  Any orders initiated by the </w:t>
      </w:r>
      <w:r w:rsidR="008B6C96" w:rsidRPr="00A37CAE">
        <w:rPr>
          <w:color w:val="000000"/>
        </w:rPr>
        <w:t>Member</w:t>
      </w:r>
      <w:r w:rsidRPr="00A37CAE">
        <w:rPr>
          <w:color w:val="000000"/>
        </w:rPr>
        <w:t xml:space="preserve"> (sent by mail or ordered through IVR, Web,</w:t>
      </w:r>
      <w:r w:rsidR="005E2EED">
        <w:rPr>
          <w:color w:val="000000"/>
        </w:rPr>
        <w:t xml:space="preserve"> SMS/Text</w:t>
      </w:r>
      <w:r w:rsidR="00720185">
        <w:rPr>
          <w:color w:val="000000"/>
        </w:rPr>
        <w:t>,</w:t>
      </w:r>
      <w:r w:rsidRPr="00A37CAE">
        <w:rPr>
          <w:color w:val="000000"/>
        </w:rPr>
        <w:t xml:space="preserve"> CCR)</w:t>
      </w:r>
      <w:r w:rsidR="00473C1B">
        <w:rPr>
          <w:color w:val="000000"/>
        </w:rPr>
        <w:t>.</w:t>
      </w:r>
    </w:p>
    <w:p w14:paraId="2DB13FE5" w14:textId="16DC75CD" w:rsidR="00AF7ACC" w:rsidRPr="00A37CAE" w:rsidRDefault="00AF7ACC">
      <w:pPr>
        <w:spacing w:before="120"/>
      </w:pPr>
      <w:r w:rsidRPr="00A37CAE">
        <w:rPr>
          <w:color w:val="000000"/>
        </w:rPr>
        <w:t>Perform the steps below:</w:t>
      </w:r>
      <w:r w:rsidR="00185A0B">
        <w:rPr>
          <w:color w:val="000000"/>
        </w:rPr>
        <w:t xml:space="preserve">  </w:t>
      </w:r>
    </w:p>
    <w:tbl>
      <w:tblPr>
        <w:tblStyle w:val="TableGrid"/>
        <w:tblW w:w="4996" w:type="pct"/>
        <w:tblLook w:val="04A0" w:firstRow="1" w:lastRow="0" w:firstColumn="1" w:lastColumn="0" w:noHBand="0" w:noVBand="1"/>
      </w:tblPr>
      <w:tblGrid>
        <w:gridCol w:w="824"/>
        <w:gridCol w:w="12116"/>
      </w:tblGrid>
      <w:tr w:rsidR="00C7799F" w:rsidRPr="00A37CAE" w14:paraId="4438D7D4" w14:textId="77777777" w:rsidTr="00473C1B">
        <w:tc>
          <w:tcPr>
            <w:tcW w:w="292" w:type="pct"/>
            <w:shd w:val="clear" w:color="auto" w:fill="D9D9D9" w:themeFill="background1" w:themeFillShade="D9"/>
          </w:tcPr>
          <w:p w14:paraId="408F7F18" w14:textId="77777777" w:rsidR="00C7799F" w:rsidRPr="00A37CAE" w:rsidRDefault="00C7799F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5C0B9AA7" w14:textId="77777777" w:rsidR="00C7799F" w:rsidRPr="00A37CAE" w:rsidRDefault="00C7799F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Action</w:t>
            </w:r>
          </w:p>
        </w:tc>
      </w:tr>
      <w:tr w:rsidR="00C7799F" w:rsidRPr="00A37CAE" w14:paraId="6B46DDB6" w14:textId="77777777" w:rsidTr="00A37CAE">
        <w:tc>
          <w:tcPr>
            <w:tcW w:w="292" w:type="pct"/>
          </w:tcPr>
          <w:p w14:paraId="53BCADB7" w14:textId="77777777" w:rsidR="00C7799F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1</w:t>
            </w:r>
          </w:p>
        </w:tc>
        <w:tc>
          <w:tcPr>
            <w:tcW w:w="4708" w:type="pct"/>
          </w:tcPr>
          <w:p w14:paraId="08612D2F" w14:textId="77777777" w:rsidR="00C7799F" w:rsidRPr="00A37CAE" w:rsidRDefault="00C7799F">
            <w:pPr>
              <w:spacing w:before="120"/>
            </w:pPr>
            <w:r w:rsidRPr="00A37CAE">
              <w:t>Determine when the order was shipped.</w:t>
            </w:r>
          </w:p>
          <w:p w14:paraId="47463407" w14:textId="77777777" w:rsidR="00C7799F" w:rsidRPr="00A37CAE" w:rsidRDefault="00C7799F">
            <w:pPr>
              <w:spacing w:before="120"/>
            </w:pPr>
            <w:r w:rsidRPr="00A37CAE">
              <w:rPr>
                <w:noProof/>
              </w:rPr>
              <w:drawing>
                <wp:inline distT="0" distB="0" distL="0" distR="0" wp14:anchorId="144B10DC" wp14:editId="1ED27C39">
                  <wp:extent cx="238095" cy="209524"/>
                  <wp:effectExtent l="0" t="0" r="0" b="635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7CAE">
              <w:t xml:space="preserve"> Requests are only honored if within 90 days from the ship date, with the ship date as Day 1.</w:t>
            </w:r>
          </w:p>
        </w:tc>
      </w:tr>
      <w:tr w:rsidR="00936514" w:rsidRPr="00A37CAE" w14:paraId="7202F389" w14:textId="77777777" w:rsidTr="00A37CAE">
        <w:tc>
          <w:tcPr>
            <w:tcW w:w="292" w:type="pct"/>
          </w:tcPr>
          <w:p w14:paraId="18B481E9" w14:textId="77777777" w:rsidR="00936514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2</w:t>
            </w:r>
          </w:p>
        </w:tc>
        <w:tc>
          <w:tcPr>
            <w:tcW w:w="4708" w:type="pct"/>
          </w:tcPr>
          <w:p w14:paraId="1230B7AC" w14:textId="4502B914" w:rsidR="00936514" w:rsidRPr="00A37CAE" w:rsidRDefault="00936514">
            <w:pPr>
              <w:spacing w:before="120"/>
            </w:pPr>
            <w:r w:rsidRPr="00A37CAE">
              <w:t>Determine if there has been a DAW, TIP or MPP intervention</w:t>
            </w:r>
            <w:r w:rsidR="0021597C" w:rsidRPr="00A37CAE">
              <w:t xml:space="preserve">. </w:t>
            </w:r>
            <w:r w:rsidRPr="00A37CAE">
              <w:t xml:space="preserve">If so, refer to </w:t>
            </w:r>
            <w:hyperlink r:id="rId46" w:anchor="!/view?docid=92f4cbaf-20a3-4f57-a897-7b2f9f1b4f36" w:history="1">
              <w:r w:rsidR="00EA263A">
                <w:rPr>
                  <w:rStyle w:val="Hyperlink"/>
                </w:rPr>
                <w:t xml:space="preserve">Intervention </w:t>
              </w:r>
              <w:proofErr w:type="spellStart"/>
              <w:r w:rsidR="00EA263A">
                <w:rPr>
                  <w:rStyle w:val="Hyperlink"/>
                </w:rPr>
                <w:t>Changebacks</w:t>
              </w:r>
              <w:proofErr w:type="spellEnd"/>
              <w:r w:rsidR="00EA263A">
                <w:rPr>
                  <w:rStyle w:val="Hyperlink"/>
                </w:rPr>
                <w:t xml:space="preserve"> (004594)</w:t>
              </w:r>
            </w:hyperlink>
            <w:r w:rsidR="0045164B" w:rsidRPr="00A37CAE">
              <w:rPr>
                <w:rStyle w:val="Hyperlink"/>
              </w:rPr>
              <w:t>.</w:t>
            </w:r>
          </w:p>
        </w:tc>
      </w:tr>
      <w:tr w:rsidR="00936514" w:rsidRPr="00A37CAE" w14:paraId="3EF58444" w14:textId="77777777" w:rsidTr="00A37CAE">
        <w:tc>
          <w:tcPr>
            <w:tcW w:w="292" w:type="pct"/>
          </w:tcPr>
          <w:p w14:paraId="7645B57E" w14:textId="77777777" w:rsidR="00936514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3</w:t>
            </w:r>
          </w:p>
        </w:tc>
        <w:tc>
          <w:tcPr>
            <w:tcW w:w="4708" w:type="pct"/>
          </w:tcPr>
          <w:p w14:paraId="6B50A42C" w14:textId="77777777" w:rsidR="00936514" w:rsidRPr="00A37CAE" w:rsidRDefault="00936514">
            <w:pPr>
              <w:spacing w:before="120"/>
            </w:pPr>
            <w:r w:rsidRPr="00A37CAE">
              <w:t xml:space="preserve">Ask probing questions. </w:t>
            </w:r>
          </w:p>
          <w:p w14:paraId="0FB72080" w14:textId="0C9A8196" w:rsidR="00936514" w:rsidRPr="00A37CAE" w:rsidRDefault="00936514">
            <w:pPr>
              <w:pStyle w:val="ListParagraph"/>
              <w:numPr>
                <w:ilvl w:val="0"/>
                <w:numId w:val="20"/>
              </w:numPr>
              <w:spacing w:before="120"/>
              <w:ind w:left="346"/>
            </w:pPr>
            <w:r w:rsidRPr="00A37CAE">
              <w:t xml:space="preserve">Did the </w:t>
            </w:r>
            <w:r w:rsidR="008B6C96" w:rsidRPr="00A37CAE">
              <w:t>Member</w:t>
            </w:r>
            <w:r w:rsidRPr="00A37CAE">
              <w:t xml:space="preserve"> call or notate on the form to give special instructions for the medication(s) in questions? </w:t>
            </w:r>
          </w:p>
          <w:p w14:paraId="7F66935B" w14:textId="1E6A0598" w:rsidR="00936514" w:rsidRPr="00A37CAE" w:rsidRDefault="00936514">
            <w:pPr>
              <w:pStyle w:val="ListParagraph"/>
              <w:numPr>
                <w:ilvl w:val="0"/>
                <w:numId w:val="20"/>
              </w:numPr>
              <w:spacing w:before="120"/>
              <w:ind w:left="346"/>
            </w:pPr>
            <w:r w:rsidRPr="00A37CAE">
              <w:t>Did we follow all our protocol in shipping the order (</w:t>
            </w:r>
            <w:r w:rsidRPr="00A37CAE">
              <w:rPr>
                <w:b/>
              </w:rPr>
              <w:t>Examples:</w:t>
            </w:r>
            <w:r w:rsidRPr="00A37CAE">
              <w:t xml:space="preserve">  Called </w:t>
            </w:r>
            <w:r w:rsidR="008B6C96" w:rsidRPr="00A37CAE">
              <w:t>Member</w:t>
            </w:r>
            <w:r w:rsidRPr="00A37CAE">
              <w:t xml:space="preserve"> to notify him or her that the order is being released from future fill)? </w:t>
            </w:r>
          </w:p>
          <w:p w14:paraId="569C22F2" w14:textId="65C77A9C" w:rsidR="00936514" w:rsidRPr="00A37CAE" w:rsidRDefault="00936514">
            <w:pPr>
              <w:pStyle w:val="ListParagraph"/>
              <w:numPr>
                <w:ilvl w:val="0"/>
                <w:numId w:val="20"/>
              </w:numPr>
              <w:spacing w:before="120"/>
              <w:ind w:left="346"/>
            </w:pPr>
            <w:r w:rsidRPr="00A37CAE">
              <w:t xml:space="preserve">Review notes, activity screen, high priority comments, order form, and other resources, as applicable, to determine if there </w:t>
            </w:r>
            <w:proofErr w:type="gramStart"/>
            <w:r w:rsidRPr="00A37CAE">
              <w:t>are</w:t>
            </w:r>
            <w:proofErr w:type="gramEnd"/>
            <w:r w:rsidRPr="00A37CAE">
              <w:t xml:space="preserve"> any evidence suggesting the order was filled in error (</w:t>
            </w:r>
            <w:r w:rsidRPr="00A37CAE">
              <w:rPr>
                <w:b/>
              </w:rPr>
              <w:t>Examples:</w:t>
            </w:r>
            <w:r w:rsidRPr="00A37CAE">
              <w:t xml:space="preserve">  Notes / comments indicating to </w:t>
            </w:r>
            <w:proofErr w:type="gramStart"/>
            <w:r w:rsidRPr="00A37CAE">
              <w:t>fill</w:t>
            </w:r>
            <w:proofErr w:type="gramEnd"/>
            <w:r w:rsidRPr="00A37CAE">
              <w:t xml:space="preserve"> from a specific manufacturer, to cancel order or Rx, or to place order on hold). </w:t>
            </w:r>
          </w:p>
        </w:tc>
      </w:tr>
      <w:tr w:rsidR="00C7799F" w:rsidRPr="00A37CAE" w14:paraId="04C15D66" w14:textId="77777777" w:rsidTr="00A37CAE">
        <w:tc>
          <w:tcPr>
            <w:tcW w:w="292" w:type="pct"/>
          </w:tcPr>
          <w:p w14:paraId="6BE0032F" w14:textId="484978E0" w:rsidR="00C7799F" w:rsidRPr="00A37CAE" w:rsidRDefault="00C62479">
            <w:pPr>
              <w:spacing w:before="120"/>
              <w:jc w:val="center"/>
              <w:rPr>
                <w:b/>
              </w:rPr>
            </w:pPr>
            <w:r w:rsidRPr="00A37CAE">
              <w:rPr>
                <w:b/>
              </w:rPr>
              <w:t>4</w:t>
            </w:r>
          </w:p>
        </w:tc>
        <w:tc>
          <w:tcPr>
            <w:tcW w:w="4708" w:type="pct"/>
          </w:tcPr>
          <w:p w14:paraId="0BE72427" w14:textId="64655F0B" w:rsidR="00C7799F" w:rsidRPr="00A37CAE" w:rsidRDefault="00C7799F">
            <w:pPr>
              <w:spacing w:before="120"/>
            </w:pPr>
            <w:r w:rsidRPr="00A37CAE">
              <w:t xml:space="preserve">Determine if the </w:t>
            </w:r>
            <w:r w:rsidR="008B6C96" w:rsidRPr="00A37CAE">
              <w:t>Member</w:t>
            </w:r>
            <w:r w:rsidRPr="00A37CAE">
              <w:t xml:space="preserve"> is still taking the medication.</w:t>
            </w:r>
          </w:p>
          <w:p w14:paraId="4275836D" w14:textId="03540A1C" w:rsidR="00430997" w:rsidRPr="00A37CAE" w:rsidRDefault="00C7799F">
            <w:pPr>
              <w:pStyle w:val="ListParagraph"/>
              <w:numPr>
                <w:ilvl w:val="0"/>
                <w:numId w:val="18"/>
              </w:numPr>
              <w:spacing w:before="120"/>
              <w:ind w:left="526"/>
            </w:pPr>
            <w:r w:rsidRPr="00A37CAE">
              <w:t xml:space="preserve">If </w:t>
            </w:r>
            <w:r w:rsidR="00430997" w:rsidRPr="00A37CAE">
              <w:rPr>
                <w:b/>
                <w:bCs/>
              </w:rPr>
              <w:t>YES</w:t>
            </w:r>
            <w:r w:rsidRPr="00A37CAE">
              <w:t xml:space="preserve">, and the </w:t>
            </w:r>
            <w:r w:rsidR="008B6C96" w:rsidRPr="00A37CAE">
              <w:t>Member</w:t>
            </w:r>
            <w:r w:rsidRPr="00A37CAE">
              <w:t xml:space="preserve"> is concerned about </w:t>
            </w:r>
            <w:r w:rsidR="00430997" w:rsidRPr="00A37CAE">
              <w:t>having too much medication on hand</w:t>
            </w:r>
            <w:r w:rsidRPr="00A37CAE">
              <w:t xml:space="preserve">, consult with Clinical about the expiration date of medications. </w:t>
            </w:r>
          </w:p>
          <w:p w14:paraId="0B71340F" w14:textId="01C9BE9B" w:rsidR="00C7799F" w:rsidRPr="00A37CAE" w:rsidRDefault="00C7799F" w:rsidP="00A37CAE">
            <w:pPr>
              <w:pStyle w:val="ListParagraph"/>
              <w:numPr>
                <w:ilvl w:val="0"/>
                <w:numId w:val="18"/>
              </w:numPr>
              <w:spacing w:before="120"/>
              <w:ind w:left="526"/>
            </w:pPr>
            <w:r w:rsidRPr="00A37CAE">
              <w:t xml:space="preserve">If </w:t>
            </w:r>
            <w:r w:rsidR="00430997" w:rsidRPr="00A37CAE">
              <w:rPr>
                <w:b/>
                <w:bCs/>
              </w:rPr>
              <w:t>YES</w:t>
            </w:r>
            <w:r w:rsidR="00430997" w:rsidRPr="00A37CAE">
              <w:t xml:space="preserve">, but </w:t>
            </w:r>
            <w:r w:rsidRPr="00A37CAE">
              <w:t xml:space="preserve">the </w:t>
            </w:r>
            <w:r w:rsidR="008B6C96" w:rsidRPr="00A37CAE">
              <w:t>Member</w:t>
            </w:r>
            <w:r w:rsidRPr="00A37CAE">
              <w:t xml:space="preserve"> is concerned about cost, contact the </w:t>
            </w:r>
            <w:hyperlink r:id="rId47" w:anchor="!/view?docid=9eef064d-c7d7-42f7-9026-1497496b4d51" w:history="1">
              <w:r w:rsidR="00854881">
                <w:rPr>
                  <w:rStyle w:val="Hyperlink"/>
                </w:rPr>
                <w:t>Senior Team (016311)</w:t>
              </w:r>
            </w:hyperlink>
            <w:r w:rsidRPr="00A37CAE">
              <w:t xml:space="preserve"> for possible options. </w:t>
            </w:r>
          </w:p>
          <w:p w14:paraId="10E6E3E4" w14:textId="38D76D03" w:rsidR="00C7799F" w:rsidRPr="00A37CAE" w:rsidRDefault="00C7799F">
            <w:pPr>
              <w:pStyle w:val="ListParagraph"/>
              <w:numPr>
                <w:ilvl w:val="0"/>
                <w:numId w:val="18"/>
              </w:numPr>
              <w:spacing w:before="120"/>
              <w:ind w:left="526"/>
            </w:pPr>
            <w:r w:rsidRPr="00A37CAE">
              <w:t xml:space="preserve">If </w:t>
            </w:r>
            <w:r w:rsidR="00430997" w:rsidRPr="00A37CAE">
              <w:rPr>
                <w:b/>
                <w:bCs/>
              </w:rPr>
              <w:t>NO</w:t>
            </w:r>
            <w:r w:rsidRPr="00A37CAE">
              <w:t>, con</w:t>
            </w:r>
            <w:r w:rsidR="00936514" w:rsidRPr="00A37CAE">
              <w:t xml:space="preserve">tact the </w:t>
            </w:r>
            <w:hyperlink r:id="rId48" w:anchor="!/view?docid=9eef064d-c7d7-42f7-9026-1497496b4d51" w:history="1">
              <w:r w:rsidR="00484BE4">
                <w:rPr>
                  <w:rStyle w:val="Hyperlink"/>
                </w:rPr>
                <w:t>Senior Team (016311)</w:t>
              </w:r>
            </w:hyperlink>
            <w:r w:rsidR="00936514" w:rsidRPr="00A37CAE">
              <w:t>.</w:t>
            </w:r>
          </w:p>
        </w:tc>
      </w:tr>
    </w:tbl>
    <w:p w14:paraId="0928D50B" w14:textId="77777777" w:rsidR="0007449A" w:rsidRPr="00A37CAE" w:rsidRDefault="0007449A" w:rsidP="00A37CAE">
      <w:pPr>
        <w:spacing w:before="120"/>
      </w:pPr>
    </w:p>
    <w:p w14:paraId="3AAE8273" w14:textId="280174BD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62479" w:rsidRPr="00A37CAE" w14:paraId="3818313B" w14:textId="77777777" w:rsidTr="00D85057">
        <w:tc>
          <w:tcPr>
            <w:tcW w:w="5000" w:type="pct"/>
            <w:shd w:val="clear" w:color="auto" w:fill="BFBFBF" w:themeFill="background1" w:themeFillShade="BF"/>
          </w:tcPr>
          <w:p w14:paraId="5414AC05" w14:textId="29EA1659" w:rsidR="00C62479" w:rsidRPr="00A37CAE" w:rsidRDefault="00C62479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60" w:name="_Copay_Too_High"/>
            <w:bookmarkStart w:id="61" w:name="_Toc40953542"/>
            <w:bookmarkStart w:id="62" w:name="_Toc197351853"/>
            <w:bookmarkEnd w:id="60"/>
            <w:r w:rsidRPr="00A37CAE">
              <w:rPr>
                <w:rFonts w:ascii="Verdana" w:hAnsi="Verdana"/>
                <w:i w:val="0"/>
              </w:rPr>
              <w:t>Copay Too High</w:t>
            </w:r>
            <w:bookmarkEnd w:id="61"/>
            <w:bookmarkEnd w:id="62"/>
          </w:p>
        </w:tc>
      </w:tr>
    </w:tbl>
    <w:p w14:paraId="5E112C9A" w14:textId="17CAC17C" w:rsidR="00D85657" w:rsidRDefault="00C62479" w:rsidP="1CA43856">
      <w:pPr>
        <w:spacing w:before="120"/>
      </w:pPr>
      <w:r>
        <w:t xml:space="preserve">Contact the </w:t>
      </w:r>
      <w:hyperlink r:id="rId49" w:anchor="!/view?docid=9eef064d-c7d7-42f7-9026-1497496b4d51">
        <w:r w:rsidR="00F162AE">
          <w:rPr>
            <w:rStyle w:val="Hyperlink"/>
          </w:rPr>
          <w:t>Senior Team (016311)</w:t>
        </w:r>
      </w:hyperlink>
      <w:r>
        <w:t>.</w:t>
      </w:r>
    </w:p>
    <w:p w14:paraId="05CDF4B9" w14:textId="751C5336" w:rsidR="2EFBC28A" w:rsidRDefault="2EFBC28A" w:rsidP="1CA43856">
      <w:pPr>
        <w:spacing w:before="120"/>
      </w:pPr>
      <w:r>
        <w:t>Senior Team will determine if mail tag is needed/warranted</w:t>
      </w:r>
      <w:r w:rsidR="48DFDCAE">
        <w:t>.</w:t>
      </w:r>
    </w:p>
    <w:p w14:paraId="225F5B85" w14:textId="7824E434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Style w:val="TableGrid"/>
        <w:tblW w:w="5000" w:type="pct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950"/>
      </w:tblGrid>
      <w:tr w:rsidR="00C87393" w:rsidRPr="00A37CAE" w14:paraId="45E1DEA4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6EBF8F1B" w14:textId="139C567E" w:rsidR="00C87393" w:rsidRPr="00A37CAE" w:rsidRDefault="00C87393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63" w:name="_Medication_Recall"/>
            <w:bookmarkStart w:id="64" w:name="_Toc40953543"/>
            <w:bookmarkStart w:id="65" w:name="_Toc197351854"/>
            <w:bookmarkEnd w:id="63"/>
            <w:r w:rsidRPr="00A37CAE">
              <w:rPr>
                <w:rFonts w:ascii="Verdana" w:hAnsi="Verdana"/>
                <w:i w:val="0"/>
              </w:rPr>
              <w:t>Medication Recall</w:t>
            </w:r>
            <w:bookmarkEnd w:id="64"/>
            <w:bookmarkEnd w:id="65"/>
          </w:p>
        </w:tc>
      </w:tr>
    </w:tbl>
    <w:p w14:paraId="73C9A0F4" w14:textId="48723DCD" w:rsidR="00936514" w:rsidRPr="00A37CAE" w:rsidRDefault="00C62479">
      <w:pPr>
        <w:spacing w:before="120"/>
      </w:pPr>
      <w:r w:rsidRPr="00A37CAE">
        <w:t xml:space="preserve">Refer to </w:t>
      </w:r>
      <w:hyperlink r:id="rId50" w:anchor="!/view?docid=707dbcfd-76e8-4ba4-84cd-5fd01169fa97" w:history="1">
        <w:r w:rsidR="00484BE4">
          <w:rPr>
            <w:rStyle w:val="Hyperlink"/>
          </w:rPr>
          <w:t>Medication Recall and Replacement (020095)</w:t>
        </w:r>
      </w:hyperlink>
      <w:r w:rsidRPr="00A37CAE">
        <w:t>.</w:t>
      </w:r>
    </w:p>
    <w:p w14:paraId="7A1A3334" w14:textId="0D01469A" w:rsidR="001B5EB2" w:rsidRPr="00464738" w:rsidRDefault="00C1766A" w:rsidP="001B5EB2">
      <w:pPr>
        <w:spacing w:before="120"/>
        <w:jc w:val="right"/>
      </w:pPr>
      <w:hyperlink w:anchor="_top" w:history="1">
        <w:r w:rsidR="001B5EB2" w:rsidRPr="00C1766A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C62479" w:rsidRPr="00A37CAE" w14:paraId="14085FB9" w14:textId="77777777" w:rsidTr="18F47079">
        <w:trPr>
          <w:trHeight w:val="350"/>
        </w:trPr>
        <w:tc>
          <w:tcPr>
            <w:tcW w:w="5000" w:type="pct"/>
            <w:shd w:val="clear" w:color="auto" w:fill="BFBFBF" w:themeFill="background1" w:themeFillShade="BF"/>
          </w:tcPr>
          <w:p w14:paraId="77F52E91" w14:textId="33029068" w:rsidR="00C62479" w:rsidRPr="00A37CAE" w:rsidRDefault="003D1D29" w:rsidP="18F47079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color w:val="FF0000"/>
              </w:rPr>
            </w:pPr>
            <w:bookmarkStart w:id="66" w:name="_FAQs_for_Electronic"/>
            <w:bookmarkStart w:id="67" w:name="_Toc497719542"/>
            <w:bookmarkStart w:id="68" w:name="_Toc494705389"/>
            <w:bookmarkStart w:id="69" w:name="_Toc14163873"/>
            <w:bookmarkStart w:id="70" w:name="_Frequently_Asked_Questions"/>
            <w:bookmarkStart w:id="71" w:name="_Toc197351855"/>
            <w:bookmarkEnd w:id="66"/>
            <w:r w:rsidRPr="18F47079">
              <w:rPr>
                <w:rFonts w:ascii="Verdana" w:hAnsi="Verdana"/>
                <w:i w:val="0"/>
                <w:iCs w:val="0"/>
                <w:color w:val="000000" w:themeColor="text1"/>
              </w:rPr>
              <w:t xml:space="preserve">Frequently Asked Questions and </w:t>
            </w:r>
            <w:r w:rsidR="00AF7ACC" w:rsidRPr="18F47079">
              <w:rPr>
                <w:rFonts w:ascii="Verdana" w:hAnsi="Verdana"/>
                <w:i w:val="0"/>
                <w:iCs w:val="0"/>
                <w:color w:val="000000" w:themeColor="text1"/>
              </w:rPr>
              <w:t>Answers</w:t>
            </w:r>
            <w:r w:rsidRPr="18F47079">
              <w:rPr>
                <w:rFonts w:ascii="Verdana" w:hAnsi="Verdana"/>
                <w:i w:val="0"/>
                <w:iCs w:val="0"/>
                <w:color w:val="000000" w:themeColor="text1"/>
              </w:rPr>
              <w:t xml:space="preserve"> </w:t>
            </w:r>
            <w:r w:rsidR="00C62479" w:rsidRPr="18F47079">
              <w:rPr>
                <w:rFonts w:ascii="Verdana" w:hAnsi="Verdana"/>
                <w:i w:val="0"/>
                <w:iCs w:val="0"/>
                <w:color w:val="000000" w:themeColor="text1"/>
              </w:rPr>
              <w:t>for Electronic Mail Tags</w:t>
            </w:r>
            <w:bookmarkEnd w:id="67"/>
            <w:bookmarkEnd w:id="68"/>
            <w:bookmarkEnd w:id="69"/>
            <w:bookmarkEnd w:id="70"/>
            <w:bookmarkEnd w:id="71"/>
            <w:r w:rsidR="00C62479" w:rsidRPr="18F47079">
              <w:rPr>
                <w:rFonts w:ascii="Verdana" w:hAnsi="Verdana"/>
                <w:i w:val="0"/>
                <w:iCs w:val="0"/>
                <w:color w:val="FF0000"/>
              </w:rPr>
              <w:t xml:space="preserve">   </w:t>
            </w:r>
            <w:r w:rsidR="00C62479" w:rsidRPr="18F47079">
              <w:rPr>
                <w:rFonts w:ascii="Verdana" w:hAnsi="Verdana"/>
                <w:noProof/>
              </w:rPr>
              <w:t xml:space="preserve"> </w:t>
            </w:r>
          </w:p>
        </w:tc>
      </w:tr>
    </w:tbl>
    <w:p w14:paraId="204CF72E" w14:textId="77777777" w:rsidR="00C62479" w:rsidRPr="00A37CAE" w:rsidRDefault="00C62479" w:rsidP="00A37CAE">
      <w:pPr>
        <w:spacing w:before="120"/>
        <w:contextualSpacing/>
        <w:rPr>
          <w:color w:val="FF0000"/>
        </w:rPr>
      </w:pPr>
    </w:p>
    <w:p w14:paraId="43B35150" w14:textId="21ABE5ED" w:rsidR="00C62479" w:rsidRPr="00A37CAE" w:rsidRDefault="00C62479">
      <w:pPr>
        <w:spacing w:before="120"/>
        <w:contextualSpacing/>
        <w:rPr>
          <w:color w:val="000000"/>
        </w:rPr>
      </w:pPr>
      <w:r w:rsidRPr="00A37CAE">
        <w:rPr>
          <w:color w:val="000000"/>
        </w:rPr>
        <w:t>Refer to as needed:</w:t>
      </w:r>
      <w:r w:rsidR="000D1B9F">
        <w:rPr>
          <w:color w:val="000000"/>
        </w:rPr>
        <w:t xml:space="preserve"> 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23"/>
        <w:gridCol w:w="9327"/>
      </w:tblGrid>
      <w:tr w:rsidR="00473C1B" w14:paraId="2F98613C" w14:textId="77777777" w:rsidTr="00473C1B">
        <w:tc>
          <w:tcPr>
            <w:tcW w:w="1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738127" w14:textId="77777777" w:rsidR="00473C1B" w:rsidRPr="00473C1B" w:rsidRDefault="00473C1B" w:rsidP="00473C1B">
            <w:pPr>
              <w:spacing w:before="120"/>
              <w:jc w:val="center"/>
              <w:rPr>
                <w:b/>
                <w:bCs/>
                <w:szCs w:val="22"/>
              </w:rPr>
            </w:pPr>
            <w:r w:rsidRPr="00473C1B">
              <w:rPr>
                <w:b/>
                <w:bCs/>
              </w:rPr>
              <w:t>Question</w:t>
            </w:r>
          </w:p>
        </w:tc>
        <w:tc>
          <w:tcPr>
            <w:tcW w:w="3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2E985F" w14:textId="77777777" w:rsidR="00473C1B" w:rsidRPr="00473C1B" w:rsidRDefault="00473C1B" w:rsidP="00473C1B">
            <w:pPr>
              <w:spacing w:before="120"/>
              <w:jc w:val="center"/>
              <w:rPr>
                <w:b/>
                <w:bCs/>
              </w:rPr>
            </w:pPr>
            <w:r w:rsidRPr="00473C1B">
              <w:rPr>
                <w:b/>
                <w:bCs/>
              </w:rPr>
              <w:t>Answer</w:t>
            </w:r>
          </w:p>
        </w:tc>
      </w:tr>
      <w:tr w:rsidR="00473C1B" w14:paraId="6EF138DD" w14:textId="77777777" w:rsidTr="00473C1B">
        <w:tc>
          <w:tcPr>
            <w:tcW w:w="1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03DB" w14:textId="77777777" w:rsidR="00473C1B" w:rsidRPr="00473C1B" w:rsidRDefault="00473C1B" w:rsidP="00473C1B">
            <w:pPr>
              <w:rPr>
                <w:b/>
                <w:bCs/>
              </w:rPr>
            </w:pPr>
            <w:r w:rsidRPr="00473C1B">
              <w:rPr>
                <w:b/>
                <w:bCs/>
              </w:rPr>
              <w:t xml:space="preserve">What should I do if I did not receive the E-Tag email? </w:t>
            </w:r>
          </w:p>
          <w:p w14:paraId="6ABB9FDA" w14:textId="77777777" w:rsidR="00473C1B" w:rsidRPr="00473C1B" w:rsidRDefault="00473C1B" w:rsidP="00473C1B">
            <w:pPr>
              <w:rPr>
                <w:b/>
                <w:bCs/>
              </w:rPr>
            </w:pPr>
          </w:p>
        </w:tc>
        <w:tc>
          <w:tcPr>
            <w:tcW w:w="3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7059" w14:textId="61B9BC82" w:rsidR="00473C1B" w:rsidRDefault="00473C1B" w:rsidP="00473C1B">
            <w:r>
              <w:t>The E-Tag email may have been directed to your spam folder</w:t>
            </w:r>
            <w:bookmarkStart w:id="72" w:name="OLE_LINK2"/>
            <w:r w:rsidR="0021597C">
              <w:t xml:space="preserve">. </w:t>
            </w:r>
            <w:r>
              <w:t xml:space="preserve">The mail tag will not be sent from CVS Caremark but rather </w:t>
            </w:r>
            <w:hyperlink r:id="rId51" w:history="1">
              <w:r>
                <w:rPr>
                  <w:rStyle w:val="Hyperlink"/>
                </w:rPr>
                <w:t>DONOTREPLY@USPSreturns.com</w:t>
              </w:r>
              <w:bookmarkEnd w:id="72"/>
            </w:hyperlink>
            <w:r>
              <w:t xml:space="preserve"> merchant returns.</w:t>
            </w:r>
          </w:p>
          <w:p w14:paraId="3512CD5D" w14:textId="77777777" w:rsidR="00473C1B" w:rsidRDefault="00473C1B" w:rsidP="00473C1B"/>
          <w:p w14:paraId="2D5D4A1E" w14:textId="1A727B6A" w:rsidR="00473C1B" w:rsidRDefault="00473C1B" w:rsidP="00473C1B">
            <w:r>
              <w:t>If the Member has checked their email/spam mailbox and has not received the Electronic Mail Tag (E-Tag) email after three (3) business days, </w:t>
            </w:r>
            <w:r w:rsidRPr="00473C1B">
              <w:rPr>
                <w:b/>
              </w:rPr>
              <w:t>resolve all questions, issues, and concerns prior to</w:t>
            </w:r>
            <w:r>
              <w:rPr>
                <w:bCs/>
              </w:rPr>
              <w:t> </w:t>
            </w:r>
            <w:hyperlink r:id="rId52" w:anchor="!/view?docid=18c64566-0ebb-4760-96fe-04da06185de0" w:history="1">
              <w:r w:rsidR="00F81E9C">
                <w:rPr>
                  <w:rStyle w:val="Hyperlink"/>
                </w:rPr>
                <w:t>warm transferring (066076)</w:t>
              </w:r>
            </w:hyperlink>
            <w:r>
              <w:t xml:space="preserve"> caller to the </w:t>
            </w:r>
            <w:hyperlink r:id="rId53" w:anchor="!/view?docid=9eef064d-c7d7-42f7-9026-1497496b4d51" w:history="1">
              <w:r w:rsidR="00CA1284">
                <w:rPr>
                  <w:rStyle w:val="Hyperlink"/>
                </w:rPr>
                <w:t>Senior Team (016311)</w:t>
              </w:r>
            </w:hyperlink>
            <w:r>
              <w:t xml:space="preserve"> for a procedural transfer.  </w:t>
            </w:r>
          </w:p>
        </w:tc>
      </w:tr>
      <w:tr w:rsidR="00473C1B" w14:paraId="6A1D1417" w14:textId="77777777" w:rsidTr="00473C1B">
        <w:tc>
          <w:tcPr>
            <w:tcW w:w="1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F5991" w14:textId="77777777" w:rsidR="00473C1B" w:rsidRPr="00473C1B" w:rsidRDefault="00473C1B" w:rsidP="00473C1B">
            <w:pPr>
              <w:rPr>
                <w:b/>
                <w:bCs/>
              </w:rPr>
            </w:pPr>
            <w:r w:rsidRPr="00473C1B">
              <w:rPr>
                <w:b/>
                <w:bCs/>
              </w:rPr>
              <w:t>How does the E-Tag work?</w:t>
            </w:r>
          </w:p>
        </w:tc>
        <w:tc>
          <w:tcPr>
            <w:tcW w:w="3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DD14" w14:textId="61035587" w:rsidR="00473C1B" w:rsidRDefault="00473C1B" w:rsidP="00473C1B">
            <w:r>
              <w:t xml:space="preserve">Print the shipping label from the email, attach it to the package. Then, </w:t>
            </w:r>
            <w:proofErr w:type="gramStart"/>
            <w:r>
              <w:t>place</w:t>
            </w:r>
            <w:proofErr w:type="gramEnd"/>
            <w:r>
              <w:t xml:space="preserve"> in nearest mailbox, drop it off at the nearest post office, or arrange a pickup with your local post office if available</w:t>
            </w:r>
            <w:r w:rsidR="0021597C">
              <w:t xml:space="preserve">. </w:t>
            </w:r>
            <w:r>
              <w:t>Once the medication is received back in the Mail Order pharmacy, the Member’s account balance will be credited within five (5) business days.</w:t>
            </w:r>
          </w:p>
        </w:tc>
      </w:tr>
      <w:tr w:rsidR="00473C1B" w14:paraId="22E6685D" w14:textId="77777777" w:rsidTr="00473C1B">
        <w:tc>
          <w:tcPr>
            <w:tcW w:w="1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8AFA9" w14:textId="77777777" w:rsidR="00473C1B" w:rsidRPr="00473C1B" w:rsidRDefault="00473C1B" w:rsidP="00473C1B">
            <w:pPr>
              <w:rPr>
                <w:b/>
                <w:bCs/>
              </w:rPr>
            </w:pPr>
            <w:r w:rsidRPr="00473C1B">
              <w:rPr>
                <w:b/>
                <w:bCs/>
              </w:rPr>
              <w:t xml:space="preserve">Can I request a Mail Tag to be sent via mail rather than electronically? </w:t>
            </w:r>
          </w:p>
        </w:tc>
        <w:tc>
          <w:tcPr>
            <w:tcW w:w="3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E986" w14:textId="77777777" w:rsidR="00473C1B" w:rsidRDefault="00473C1B" w:rsidP="00473C1B">
            <w:r>
              <w:t xml:space="preserve">Yes, however it can take Up to 15 calendar days for it to be mailed to you. </w:t>
            </w:r>
          </w:p>
        </w:tc>
      </w:tr>
    </w:tbl>
    <w:p w14:paraId="69533A84" w14:textId="77777777" w:rsidR="00C62479" w:rsidRPr="00A37CAE" w:rsidRDefault="00C62479" w:rsidP="00473C1B">
      <w:pPr>
        <w:spacing w:before="120"/>
        <w:contextualSpacing/>
      </w:pPr>
    </w:p>
    <w:p w14:paraId="32A662C5" w14:textId="05EA786E" w:rsidR="001B5EB2" w:rsidRPr="00464738" w:rsidRDefault="00F74098" w:rsidP="001B5EB2">
      <w:pPr>
        <w:spacing w:before="120"/>
        <w:jc w:val="right"/>
      </w:pPr>
      <w:hyperlink w:anchor="_top" w:history="1">
        <w:r w:rsidR="001B5EB2" w:rsidRPr="00F74098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C62479" w:rsidRPr="00A37CAE" w14:paraId="3D65C973" w14:textId="77777777" w:rsidTr="00473C1B">
        <w:trPr>
          <w:trHeight w:val="647"/>
        </w:trPr>
        <w:tc>
          <w:tcPr>
            <w:tcW w:w="5000" w:type="pct"/>
            <w:shd w:val="clear" w:color="auto" w:fill="BFBFBF" w:themeFill="background1" w:themeFillShade="BF"/>
          </w:tcPr>
          <w:p w14:paraId="3894BEBA" w14:textId="68FAB92E" w:rsidR="00C62479" w:rsidRPr="00A37CAE" w:rsidRDefault="00C62479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73" w:name="_Mail_Tag_Package"/>
            <w:bookmarkStart w:id="74" w:name="_Toc479751592"/>
            <w:bookmarkStart w:id="75" w:name="_Toc14163874"/>
            <w:bookmarkStart w:id="76" w:name="_Toc197351856"/>
            <w:bookmarkEnd w:id="73"/>
            <w:r w:rsidRPr="00A37CAE">
              <w:rPr>
                <w:rFonts w:ascii="Verdana" w:hAnsi="Verdana"/>
                <w:i w:val="0"/>
              </w:rPr>
              <w:t>Mail Tag Package Samples</w:t>
            </w:r>
            <w:bookmarkEnd w:id="74"/>
            <w:bookmarkEnd w:id="75"/>
            <w:bookmarkEnd w:id="76"/>
            <w:r w:rsidRPr="00A37CAE">
              <w:rPr>
                <w:rFonts w:ascii="Verdana" w:hAnsi="Verdana"/>
                <w:i w:val="0"/>
              </w:rPr>
              <w:t xml:space="preserve"> </w:t>
            </w:r>
          </w:p>
        </w:tc>
      </w:tr>
    </w:tbl>
    <w:p w14:paraId="3E3AC8AA" w14:textId="367A1E19" w:rsidR="00C62479" w:rsidRPr="00A37CAE" w:rsidRDefault="00C62479">
      <w:pPr>
        <w:spacing w:before="120"/>
      </w:pPr>
      <w:r w:rsidRPr="00A37CAE">
        <w:rPr>
          <w:b/>
        </w:rPr>
        <w:t xml:space="preserve">Notes: </w:t>
      </w:r>
      <w:r w:rsidRPr="00A37CAE">
        <w:t xml:space="preserve"> </w:t>
      </w:r>
    </w:p>
    <w:p w14:paraId="7030FBD2" w14:textId="783E0661" w:rsidR="00C62479" w:rsidRPr="00A37CAE" w:rsidRDefault="008B6C96" w:rsidP="00430997">
      <w:pPr>
        <w:numPr>
          <w:ilvl w:val="0"/>
          <w:numId w:val="22"/>
        </w:numPr>
        <w:spacing w:before="120"/>
        <w:ind w:left="540"/>
      </w:pPr>
      <w:bookmarkStart w:id="77" w:name="OLE_LINK6"/>
      <w:r w:rsidRPr="00A37CAE">
        <w:t>Member</w:t>
      </w:r>
      <w:r w:rsidR="00C62479" w:rsidRPr="00A37CAE">
        <w:t xml:space="preserve">s </w:t>
      </w:r>
      <w:r w:rsidR="00C62479" w:rsidRPr="00A37CAE">
        <w:rPr>
          <w:b/>
          <w:bCs/>
        </w:rPr>
        <w:t>must</w:t>
      </w:r>
      <w:r w:rsidR="00C62479" w:rsidRPr="00A37CAE">
        <w:t xml:space="preserve"> </w:t>
      </w:r>
      <w:r w:rsidR="00430997" w:rsidRPr="00A37CAE">
        <w:t>return the medications in their original bottles with the prescription labels attached.</w:t>
      </w:r>
    </w:p>
    <w:bookmarkEnd w:id="77"/>
    <w:p w14:paraId="330CC4C5" w14:textId="6E836E80" w:rsidR="00430997" w:rsidRPr="00A37CAE" w:rsidRDefault="00C62479" w:rsidP="00AA11F0">
      <w:pPr>
        <w:numPr>
          <w:ilvl w:val="0"/>
          <w:numId w:val="22"/>
        </w:numPr>
        <w:spacing w:before="120"/>
        <w:ind w:left="540"/>
        <w:rPr>
          <w:color w:val="FF0000"/>
        </w:rPr>
      </w:pPr>
      <w:r w:rsidRPr="00A37CAE">
        <w:rPr>
          <w:color w:val="000000"/>
        </w:rPr>
        <w:t xml:space="preserve">If the medication will not fit in the envelope provided, </w:t>
      </w:r>
      <w:r w:rsidR="008B6C96" w:rsidRPr="00A37CAE">
        <w:rPr>
          <w:color w:val="000000"/>
        </w:rPr>
        <w:t>Member</w:t>
      </w:r>
      <w:r w:rsidRPr="00A37CAE">
        <w:rPr>
          <w:color w:val="000000"/>
        </w:rPr>
        <w:t>s may use their own box and attach the Merchandise Return Label to the box</w:t>
      </w:r>
      <w:r w:rsidR="0021597C" w:rsidRPr="00A37CAE">
        <w:rPr>
          <w:color w:val="000000"/>
        </w:rPr>
        <w:t>.</w:t>
      </w:r>
      <w:r w:rsidR="0021597C" w:rsidRPr="00A37CAE">
        <w:rPr>
          <w:color w:val="FF0000"/>
        </w:rPr>
        <w:t xml:space="preserve"> </w:t>
      </w:r>
    </w:p>
    <w:p w14:paraId="22398DDE" w14:textId="7FB9A537" w:rsidR="00C62479" w:rsidRPr="00A37CAE" w:rsidRDefault="00430997" w:rsidP="00406D79">
      <w:pPr>
        <w:spacing w:before="120"/>
        <w:ind w:left="540"/>
        <w:rPr>
          <w:color w:val="FF0000"/>
        </w:rPr>
      </w:pPr>
      <w:r w:rsidRPr="00406D79">
        <w:rPr>
          <w:b/>
          <w:bCs/>
        </w:rPr>
        <w:t>Exception:</w:t>
      </w:r>
      <w:r w:rsidRPr="00406D79">
        <w:t xml:space="preserve"> </w:t>
      </w:r>
      <w:bookmarkStart w:id="78" w:name="OLE_LINK7"/>
      <w:r w:rsidR="00406D79">
        <w:t xml:space="preserve"> </w:t>
      </w:r>
      <w:r w:rsidRPr="00406D79">
        <w:t xml:space="preserve">Controlled </w:t>
      </w:r>
      <w:r w:rsidRPr="00A37CAE">
        <w:rPr>
          <w:color w:val="000000"/>
        </w:rPr>
        <w:t>Substance medications</w:t>
      </w:r>
      <w:r w:rsidR="00C62479" w:rsidRPr="00A37CAE">
        <w:rPr>
          <w:color w:val="000000"/>
        </w:rPr>
        <w:t xml:space="preserve"> </w:t>
      </w:r>
      <w:r w:rsidRPr="00A37CAE">
        <w:rPr>
          <w:b/>
          <w:bCs/>
          <w:color w:val="000000"/>
        </w:rPr>
        <w:t>must</w:t>
      </w:r>
      <w:r w:rsidR="00C62479" w:rsidRPr="00A37CAE">
        <w:rPr>
          <w:color w:val="000000"/>
        </w:rPr>
        <w:t xml:space="preserve"> be returned in the bags provided by Stericycle</w:t>
      </w:r>
      <w:r w:rsidR="0021597C" w:rsidRPr="00A37CAE">
        <w:rPr>
          <w:color w:val="000000"/>
        </w:rPr>
        <w:t xml:space="preserve">. </w:t>
      </w:r>
      <w:r w:rsidR="008B6C96" w:rsidRPr="00A37CAE">
        <w:rPr>
          <w:color w:val="000000"/>
        </w:rPr>
        <w:t>Member</w:t>
      </w:r>
      <w:r w:rsidR="00C62479" w:rsidRPr="00A37CAE">
        <w:rPr>
          <w:color w:val="000000"/>
        </w:rPr>
        <w:t xml:space="preserve">s </w:t>
      </w:r>
      <w:r w:rsidR="00C62479" w:rsidRPr="00A37CAE">
        <w:rPr>
          <w:b/>
          <w:bCs/>
          <w:color w:val="000000"/>
        </w:rPr>
        <w:t>cannot</w:t>
      </w:r>
      <w:r w:rsidR="00C62479" w:rsidRPr="00A37CAE">
        <w:rPr>
          <w:color w:val="000000"/>
        </w:rPr>
        <w:t xml:space="preserve"> use their own packaging for these returns</w:t>
      </w:r>
      <w:bookmarkEnd w:id="78"/>
      <w:r w:rsidR="0021597C" w:rsidRPr="00A37CAE">
        <w:rPr>
          <w:color w:val="000000"/>
        </w:rPr>
        <w:t>.</w:t>
      </w:r>
      <w:r w:rsidR="0021597C" w:rsidRPr="00A37CAE">
        <w:rPr>
          <w:color w:val="FF0000"/>
        </w:rPr>
        <w:t xml:space="preserve"> </w:t>
      </w:r>
    </w:p>
    <w:p w14:paraId="15044AC1" w14:textId="77777777" w:rsidR="00C62479" w:rsidRPr="00A37CAE" w:rsidRDefault="00C62479" w:rsidP="00A37CAE">
      <w:pPr>
        <w:spacing w:before="120"/>
        <w:ind w:left="360"/>
        <w:rPr>
          <w:color w:val="FF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8"/>
        <w:gridCol w:w="10702"/>
      </w:tblGrid>
      <w:tr w:rsidR="00C62479" w:rsidRPr="00A37CAE" w14:paraId="6AF65692" w14:textId="77777777" w:rsidTr="00473C1B">
        <w:tc>
          <w:tcPr>
            <w:tcW w:w="868" w:type="pct"/>
            <w:shd w:val="clear" w:color="auto" w:fill="D9D9D9" w:themeFill="background1" w:themeFillShade="D9"/>
          </w:tcPr>
          <w:p w14:paraId="60B47E11" w14:textId="77777777" w:rsidR="00C62479" w:rsidRPr="00A37CAE" w:rsidRDefault="00C62479">
            <w:pPr>
              <w:spacing w:before="120"/>
              <w:jc w:val="center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Item</w:t>
            </w:r>
          </w:p>
        </w:tc>
        <w:tc>
          <w:tcPr>
            <w:tcW w:w="4132" w:type="pct"/>
            <w:shd w:val="clear" w:color="auto" w:fill="D9D9D9" w:themeFill="background1" w:themeFillShade="D9"/>
          </w:tcPr>
          <w:p w14:paraId="0755359C" w14:textId="77777777" w:rsidR="00C62479" w:rsidRPr="00A37CAE" w:rsidRDefault="00C62479">
            <w:pPr>
              <w:spacing w:before="120"/>
              <w:jc w:val="center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Image</w:t>
            </w:r>
          </w:p>
        </w:tc>
      </w:tr>
      <w:tr w:rsidR="00C62479" w:rsidRPr="00A37CAE" w14:paraId="27FBFBF8" w14:textId="77777777" w:rsidTr="00365841">
        <w:tc>
          <w:tcPr>
            <w:tcW w:w="868" w:type="pct"/>
          </w:tcPr>
          <w:p w14:paraId="07640206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 xml:space="preserve">Merchandise Return Kit -  Receiving Envelope </w:t>
            </w:r>
          </w:p>
          <w:p w14:paraId="22AE51B6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</w:p>
          <w:p w14:paraId="14816912" w14:textId="69298D8E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 xml:space="preserve">Note: </w:t>
            </w:r>
            <w:r w:rsidR="00163E68">
              <w:rPr>
                <w:b/>
                <w:color w:val="000000"/>
              </w:rPr>
              <w:t xml:space="preserve"> </w:t>
            </w:r>
            <w:r w:rsidRPr="00A37CAE">
              <w:rPr>
                <w:color w:val="000000"/>
              </w:rPr>
              <w:t xml:space="preserve">Only mail tags sent in an order will come </w:t>
            </w:r>
            <w:proofErr w:type="gramStart"/>
            <w:r w:rsidRPr="00A37CAE">
              <w:rPr>
                <w:color w:val="000000"/>
              </w:rPr>
              <w:t>in</w:t>
            </w:r>
            <w:proofErr w:type="gramEnd"/>
            <w:r w:rsidRPr="00A37CAE">
              <w:rPr>
                <w:color w:val="000000"/>
              </w:rPr>
              <w:t xml:space="preserve"> this envelope. If the mail tag is sent via a task in </w:t>
            </w:r>
            <w:r w:rsidR="00AA11F0" w:rsidRPr="00A37CAE">
              <w:rPr>
                <w:color w:val="000000"/>
              </w:rPr>
              <w:t>R</w:t>
            </w:r>
            <w:r w:rsidRPr="00A37CAE">
              <w:rPr>
                <w:color w:val="000000"/>
              </w:rPr>
              <w:t xml:space="preserve">esolution </w:t>
            </w:r>
            <w:r w:rsidR="00AA11F0" w:rsidRPr="00A37CAE">
              <w:rPr>
                <w:color w:val="000000"/>
              </w:rPr>
              <w:t>M</w:t>
            </w:r>
            <w:r w:rsidRPr="00A37CAE">
              <w:rPr>
                <w:color w:val="000000"/>
              </w:rPr>
              <w:t>anager, they will not be sent in this kit envelope</w:t>
            </w:r>
            <w:r w:rsidR="00163E68">
              <w:rPr>
                <w:color w:val="000000"/>
              </w:rPr>
              <w:t>.</w:t>
            </w:r>
          </w:p>
        </w:tc>
        <w:tc>
          <w:tcPr>
            <w:tcW w:w="4132" w:type="pct"/>
          </w:tcPr>
          <w:p w14:paraId="43A8829F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  <w:p w14:paraId="32A7F89C" w14:textId="6406B7A6" w:rsidR="00C62479" w:rsidRPr="00A37CAE" w:rsidRDefault="00C1181F">
            <w:pPr>
              <w:spacing w:before="12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C03837" wp14:editId="193978D0">
                  <wp:extent cx="5143946" cy="2415749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95342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</w:tc>
      </w:tr>
      <w:tr w:rsidR="00C62479" w:rsidRPr="00A37CAE" w14:paraId="58150895" w14:textId="77777777" w:rsidTr="00365841">
        <w:tc>
          <w:tcPr>
            <w:tcW w:w="868" w:type="pct"/>
          </w:tcPr>
          <w:p w14:paraId="08FE2FA4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Merchandise Return Kit - Mailing Envelope</w:t>
            </w:r>
          </w:p>
        </w:tc>
        <w:tc>
          <w:tcPr>
            <w:tcW w:w="4132" w:type="pct"/>
          </w:tcPr>
          <w:p w14:paraId="1A765230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  <w:p w14:paraId="483BCA56" w14:textId="5BECEB7F" w:rsidR="00C62479" w:rsidRPr="00A37CAE" w:rsidRDefault="00C1181F">
            <w:pPr>
              <w:spacing w:before="12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B134BC4" wp14:editId="1E4E75DF">
                  <wp:extent cx="5143946" cy="2872989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287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E2959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</w:tc>
      </w:tr>
      <w:tr w:rsidR="00C62479" w:rsidRPr="00A37CAE" w14:paraId="0701F5A2" w14:textId="77777777" w:rsidTr="00365841">
        <w:tc>
          <w:tcPr>
            <w:tcW w:w="868" w:type="pct"/>
          </w:tcPr>
          <w:p w14:paraId="39F72062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Merchandise Return Label</w:t>
            </w:r>
          </w:p>
        </w:tc>
        <w:tc>
          <w:tcPr>
            <w:tcW w:w="4132" w:type="pct"/>
          </w:tcPr>
          <w:p w14:paraId="7C88D215" w14:textId="77777777" w:rsidR="00163E68" w:rsidRDefault="00163E68">
            <w:pPr>
              <w:spacing w:before="120"/>
              <w:jc w:val="center"/>
              <w:rPr>
                <w:color w:val="993366"/>
              </w:rPr>
            </w:pPr>
          </w:p>
          <w:p w14:paraId="58A22ACA" w14:textId="7A287120" w:rsidR="00C62479" w:rsidRDefault="00C1181F">
            <w:pPr>
              <w:spacing w:before="120"/>
              <w:jc w:val="center"/>
              <w:rPr>
                <w:color w:val="993366"/>
              </w:rPr>
            </w:pPr>
            <w:r>
              <w:rPr>
                <w:noProof/>
              </w:rPr>
              <w:drawing>
                <wp:inline distT="0" distB="0" distL="0" distR="0" wp14:anchorId="13153EDF" wp14:editId="3119ADB4">
                  <wp:extent cx="4404742" cy="320829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06365" w14:textId="77777777" w:rsidR="00C62479" w:rsidRPr="00A37CAE" w:rsidRDefault="00C62479" w:rsidP="00163E68">
            <w:pPr>
              <w:spacing w:before="120"/>
              <w:rPr>
                <w:color w:val="000000"/>
              </w:rPr>
            </w:pPr>
          </w:p>
        </w:tc>
      </w:tr>
      <w:tr w:rsidR="00C62479" w:rsidRPr="00A37CAE" w14:paraId="30E8052F" w14:textId="77777777" w:rsidTr="00365841">
        <w:tc>
          <w:tcPr>
            <w:tcW w:w="868" w:type="pct"/>
          </w:tcPr>
          <w:p w14:paraId="7138F674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Merchandise Return Letter</w:t>
            </w:r>
          </w:p>
        </w:tc>
        <w:tc>
          <w:tcPr>
            <w:tcW w:w="4132" w:type="pct"/>
          </w:tcPr>
          <w:p w14:paraId="6F4D8426" w14:textId="77777777" w:rsidR="00163E68" w:rsidRDefault="00163E68">
            <w:pPr>
              <w:spacing w:before="120"/>
              <w:jc w:val="center"/>
            </w:pPr>
          </w:p>
          <w:p w14:paraId="6C2FD252" w14:textId="77AAD22A" w:rsidR="003642BD" w:rsidRPr="00A37CAE" w:rsidRDefault="00C1181F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0225EAF1" wp14:editId="03B2CC70">
                  <wp:extent cx="4320914" cy="5334462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53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246EE" w14:textId="77777777" w:rsidR="00C62479" w:rsidRPr="00A37CAE" w:rsidRDefault="00C62479" w:rsidP="00163E68">
            <w:pPr>
              <w:spacing w:before="120"/>
              <w:rPr>
                <w:color w:val="000000"/>
              </w:rPr>
            </w:pPr>
          </w:p>
        </w:tc>
      </w:tr>
      <w:tr w:rsidR="00C62479" w:rsidRPr="00A37CAE" w14:paraId="7C07AEB6" w14:textId="77777777" w:rsidTr="00365841">
        <w:tc>
          <w:tcPr>
            <w:tcW w:w="868" w:type="pct"/>
          </w:tcPr>
          <w:p w14:paraId="30B2BD2D" w14:textId="77777777" w:rsidR="00C62479" w:rsidRPr="00A37CAE" w:rsidRDefault="00C62479" w:rsidP="00AA11F0">
            <w:pPr>
              <w:spacing w:before="120"/>
              <w:rPr>
                <w:b/>
                <w:color w:val="000000"/>
              </w:rPr>
            </w:pPr>
            <w:proofErr w:type="spellStart"/>
            <w:r w:rsidRPr="00A37CAE">
              <w:rPr>
                <w:b/>
                <w:color w:val="000000"/>
              </w:rPr>
              <w:t>SteriCycle</w:t>
            </w:r>
            <w:proofErr w:type="spellEnd"/>
            <w:r w:rsidRPr="00A37CAE">
              <w:rPr>
                <w:b/>
                <w:color w:val="000000"/>
              </w:rPr>
              <w:t xml:space="preserve"> Return label/Bag for Control Substances</w:t>
            </w:r>
          </w:p>
          <w:p w14:paraId="0D03B2BC" w14:textId="77777777" w:rsidR="00430997" w:rsidRPr="00A37CAE" w:rsidRDefault="00430997" w:rsidP="00AA11F0">
            <w:pPr>
              <w:spacing w:before="120"/>
              <w:rPr>
                <w:b/>
                <w:color w:val="000000"/>
              </w:rPr>
            </w:pPr>
          </w:p>
          <w:p w14:paraId="501BA50E" w14:textId="739EBE51" w:rsidR="00430997" w:rsidRPr="00A37CAE" w:rsidRDefault="00430997">
            <w:pPr>
              <w:spacing w:before="120"/>
              <w:rPr>
                <w:color w:val="000000"/>
              </w:rPr>
            </w:pPr>
            <w:r w:rsidRPr="00A37CAE">
              <w:rPr>
                <w:b/>
                <w:bCs/>
                <w:color w:val="000000"/>
              </w:rPr>
              <w:t>Reminder:</w:t>
            </w:r>
            <w:r w:rsidRPr="00A37CAE">
              <w:rPr>
                <w:color w:val="000000"/>
              </w:rPr>
              <w:t xml:space="preserve"> </w:t>
            </w:r>
            <w:r w:rsidR="00A37CAE" w:rsidRPr="00A37CAE">
              <w:rPr>
                <w:color w:val="000000"/>
              </w:rPr>
              <w:t xml:space="preserve"> </w:t>
            </w:r>
            <w:r w:rsidRPr="00A37CAE">
              <w:rPr>
                <w:color w:val="000000"/>
              </w:rPr>
              <w:t xml:space="preserve">Controlled Substance medications </w:t>
            </w:r>
            <w:r w:rsidRPr="00A37CAE">
              <w:rPr>
                <w:b/>
                <w:bCs/>
                <w:color w:val="000000"/>
              </w:rPr>
              <w:t>must</w:t>
            </w:r>
            <w:r w:rsidRPr="00A37CAE">
              <w:rPr>
                <w:color w:val="000000"/>
              </w:rPr>
              <w:t xml:space="preserve"> be returned </w:t>
            </w:r>
            <w:proofErr w:type="gramStart"/>
            <w:r w:rsidRPr="00A37CAE">
              <w:rPr>
                <w:color w:val="000000"/>
              </w:rPr>
              <w:t>in</w:t>
            </w:r>
            <w:proofErr w:type="gramEnd"/>
            <w:r w:rsidRPr="00A37CAE">
              <w:rPr>
                <w:color w:val="000000"/>
              </w:rPr>
              <w:t xml:space="preserve"> the bags provided by Stericycle. </w:t>
            </w:r>
            <w:r w:rsidR="008B6C96" w:rsidRPr="00A37CAE">
              <w:rPr>
                <w:color w:val="000000"/>
              </w:rPr>
              <w:t>Member</w:t>
            </w:r>
            <w:r w:rsidRPr="00A37CAE">
              <w:rPr>
                <w:color w:val="000000"/>
              </w:rPr>
              <w:t xml:space="preserve">s </w:t>
            </w:r>
            <w:r w:rsidRPr="00A37CAE">
              <w:rPr>
                <w:b/>
                <w:bCs/>
                <w:color w:val="000000"/>
              </w:rPr>
              <w:t>cannot</w:t>
            </w:r>
            <w:r w:rsidRPr="00A37CAE">
              <w:rPr>
                <w:color w:val="000000"/>
              </w:rPr>
              <w:t xml:space="preserve"> use their own packaging for these returns</w:t>
            </w:r>
            <w:r w:rsidR="0021597C" w:rsidRPr="00A37CAE">
              <w:rPr>
                <w:color w:val="000000"/>
              </w:rPr>
              <w:t>.</w:t>
            </w:r>
            <w:r w:rsidR="0021597C" w:rsidRPr="00A37CAE">
              <w:rPr>
                <w:color w:val="FF0000"/>
              </w:rPr>
              <w:t xml:space="preserve"> </w:t>
            </w:r>
          </w:p>
        </w:tc>
        <w:tc>
          <w:tcPr>
            <w:tcW w:w="4132" w:type="pct"/>
          </w:tcPr>
          <w:p w14:paraId="4F97E0C7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  <w:p w14:paraId="10971234" w14:textId="0BD39F6B" w:rsidR="00C62479" w:rsidRDefault="00365841">
            <w:pPr>
              <w:spacing w:before="12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5F50A8" wp14:editId="6BA5F8BF">
                  <wp:extent cx="5334462" cy="431329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43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777DA" w14:textId="77777777" w:rsidR="00163E68" w:rsidRPr="00A37CAE" w:rsidRDefault="00163E68">
            <w:pPr>
              <w:spacing w:before="120"/>
              <w:jc w:val="center"/>
              <w:rPr>
                <w:color w:val="000000"/>
              </w:rPr>
            </w:pPr>
          </w:p>
          <w:p w14:paraId="22B1E1B0" w14:textId="77777777" w:rsidR="00C62479" w:rsidRDefault="00365841">
            <w:pPr>
              <w:spacing w:before="12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D478D4A" wp14:editId="2D0422E8">
                  <wp:extent cx="5235394" cy="4198984"/>
                  <wp:effectExtent l="0" t="0" r="381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94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21B8D" w14:textId="5DDDD7EF" w:rsidR="00163E68" w:rsidRPr="00A37CAE" w:rsidRDefault="00163E68">
            <w:pPr>
              <w:spacing w:before="120"/>
              <w:jc w:val="center"/>
              <w:rPr>
                <w:color w:val="000000"/>
              </w:rPr>
            </w:pPr>
          </w:p>
        </w:tc>
      </w:tr>
      <w:tr w:rsidR="00C62479" w:rsidRPr="00A37CAE" w14:paraId="1954B13F" w14:textId="77777777" w:rsidTr="00365841">
        <w:tc>
          <w:tcPr>
            <w:tcW w:w="868" w:type="pct"/>
          </w:tcPr>
          <w:p w14:paraId="4DC668B0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>Control Substance Merchandise Return Letter</w:t>
            </w:r>
          </w:p>
        </w:tc>
        <w:tc>
          <w:tcPr>
            <w:tcW w:w="4132" w:type="pct"/>
          </w:tcPr>
          <w:p w14:paraId="4FAB096B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  <w:p w14:paraId="6F9533C5" w14:textId="401FD67A" w:rsidR="00C62479" w:rsidRPr="00A37CAE" w:rsidRDefault="00365841">
            <w:pPr>
              <w:spacing w:before="12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73D7FF" wp14:editId="173204AA">
                  <wp:extent cx="4816257" cy="5364945"/>
                  <wp:effectExtent l="0" t="0" r="381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00DF8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</w:tc>
      </w:tr>
      <w:tr w:rsidR="00C62479" w:rsidRPr="00A37CAE" w14:paraId="06AF9CF1" w14:textId="77777777" w:rsidTr="00365841">
        <w:tc>
          <w:tcPr>
            <w:tcW w:w="868" w:type="pct"/>
          </w:tcPr>
          <w:p w14:paraId="612082AB" w14:textId="77777777" w:rsidR="00C62479" w:rsidRPr="00A37CAE" w:rsidRDefault="00C62479">
            <w:pPr>
              <w:spacing w:before="120"/>
              <w:rPr>
                <w:b/>
                <w:color w:val="000000"/>
              </w:rPr>
            </w:pPr>
            <w:r w:rsidRPr="00A37CAE">
              <w:rPr>
                <w:b/>
                <w:color w:val="000000"/>
              </w:rPr>
              <w:t xml:space="preserve">E-Tag </w:t>
            </w:r>
          </w:p>
        </w:tc>
        <w:tc>
          <w:tcPr>
            <w:tcW w:w="4132" w:type="pct"/>
          </w:tcPr>
          <w:p w14:paraId="3741D095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  <w:p w14:paraId="72EBC4A2" w14:textId="4E77F4DB" w:rsidR="00C62479" w:rsidRPr="00A37CAE" w:rsidRDefault="00365841">
            <w:pPr>
              <w:spacing w:before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95FE1" wp14:editId="7BE03146">
                  <wp:extent cx="3947502" cy="5654530"/>
                  <wp:effectExtent l="0" t="0" r="0" b="381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2" cy="56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37941" w14:textId="77777777" w:rsidR="00C62479" w:rsidRPr="00A37CAE" w:rsidRDefault="00C62479">
            <w:pPr>
              <w:spacing w:before="120"/>
              <w:jc w:val="center"/>
              <w:rPr>
                <w:color w:val="000000"/>
              </w:rPr>
            </w:pPr>
          </w:p>
        </w:tc>
      </w:tr>
    </w:tbl>
    <w:p w14:paraId="1A24735D" w14:textId="77777777" w:rsidR="00C62479" w:rsidRPr="00A37CAE" w:rsidRDefault="00C62479" w:rsidP="00A37CAE">
      <w:pPr>
        <w:spacing w:before="120"/>
        <w:jc w:val="right"/>
      </w:pPr>
    </w:p>
    <w:p w14:paraId="4A757353" w14:textId="0E15201E" w:rsidR="001B5EB2" w:rsidRPr="00464738" w:rsidRDefault="00F74098" w:rsidP="001B5EB2">
      <w:pPr>
        <w:spacing w:before="120"/>
        <w:jc w:val="right"/>
      </w:pPr>
      <w:hyperlink w:anchor="_top" w:history="1">
        <w:r w:rsidR="001B5EB2" w:rsidRPr="00F74098">
          <w:rPr>
            <w:rStyle w:val="Hyperlink"/>
          </w:rPr>
          <w:t>Top of the Document</w:t>
        </w:r>
      </w:hyperlink>
      <w:r w:rsidR="001B5EB2" w:rsidRPr="00A37CA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8F3074" w:rsidRPr="00A37CAE" w14:paraId="11E1BA95" w14:textId="77777777" w:rsidTr="00473C1B">
        <w:tc>
          <w:tcPr>
            <w:tcW w:w="5000" w:type="pct"/>
            <w:shd w:val="clear" w:color="auto" w:fill="BFBFBF" w:themeFill="background1" w:themeFillShade="BF"/>
          </w:tcPr>
          <w:p w14:paraId="2686867A" w14:textId="73C7DBE2" w:rsidR="008F3074" w:rsidRPr="00A37CAE" w:rsidRDefault="008F3074">
            <w:pPr>
              <w:pStyle w:val="Heading2"/>
              <w:spacing w:before="120" w:after="120"/>
              <w:rPr>
                <w:rFonts w:ascii="Verdana" w:hAnsi="Verdana"/>
                <w:i w:val="0"/>
              </w:rPr>
            </w:pPr>
            <w:bookmarkStart w:id="79" w:name="_Toc8897245"/>
            <w:bookmarkStart w:id="80" w:name="_Toc197351857"/>
            <w:r w:rsidRPr="00A37CAE">
              <w:rPr>
                <w:rFonts w:ascii="Verdana" w:hAnsi="Verdana"/>
                <w:i w:val="0"/>
              </w:rPr>
              <w:t>Related Documents</w:t>
            </w:r>
            <w:bookmarkEnd w:id="79"/>
            <w:bookmarkEnd w:id="80"/>
          </w:p>
        </w:tc>
      </w:tr>
    </w:tbl>
    <w:p w14:paraId="3BB7D895" w14:textId="32E79F1D" w:rsidR="007329E4" w:rsidRPr="00A37CAE" w:rsidRDefault="00CA1284">
      <w:pPr>
        <w:spacing w:before="120"/>
        <w:rPr>
          <w:rStyle w:val="Hyperlink"/>
        </w:rPr>
      </w:pPr>
      <w:hyperlink r:id="rId62" w:anchor="!/view?docid=c1f1028b-e42c-4b4f-a4cf-cc0b42c91606" w:history="1">
        <w:r>
          <w:rPr>
            <w:rStyle w:val="Hyperlink"/>
          </w:rPr>
          <w:t>Customer Care Abbreviations, Definitions and Terms Index (017428)</w:t>
        </w:r>
      </w:hyperlink>
    </w:p>
    <w:p w14:paraId="676607E2" w14:textId="171F9555" w:rsidR="00AF1878" w:rsidRDefault="00CA1284">
      <w:pPr>
        <w:spacing w:before="120"/>
        <w:rPr>
          <w:rStyle w:val="Hyperlink"/>
        </w:rPr>
      </w:pPr>
      <w:hyperlink r:id="rId63" w:anchor="!/view?docid=bdac0c67-5fee-47ba-a3aa-aab84900cf78" w:history="1">
        <w:r>
          <w:rPr>
            <w:rStyle w:val="Hyperlink"/>
          </w:rPr>
          <w:t>Log Activity/Capture Activity Codes (005164)</w:t>
        </w:r>
      </w:hyperlink>
    </w:p>
    <w:bookmarkStart w:id="81" w:name="OLE_LINK15"/>
    <w:p w14:paraId="423BFE8A" w14:textId="1B825FC2" w:rsidR="00AF6C34" w:rsidRPr="00A37CAE" w:rsidRDefault="00AF6C34">
      <w:pPr>
        <w:spacing w:before="120"/>
      </w:pPr>
      <w:r>
        <w:rPr>
          <w:rStyle w:val="Hyperlink"/>
        </w:rPr>
        <w:fldChar w:fldCharType="begin"/>
      </w:r>
      <w:r w:rsidR="00CA1284">
        <w:rPr>
          <w:rStyle w:val="Hyperlink"/>
        </w:rPr>
        <w:instrText>HYPERLINK "https://thesource.cvshealth.com/nuxeo/thesource/" \l "!/view?docid=3438a8ea-9ad1-4c4b-b710-57dab144493c"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 w:rsidR="00CA1284">
        <w:rPr>
          <w:rStyle w:val="Hyperlink"/>
        </w:rPr>
        <w:t>Resolution Manager (RM) Task Types and Uses (029980)</w:t>
      </w:r>
      <w:r>
        <w:rPr>
          <w:rStyle w:val="Hyperlink"/>
        </w:rPr>
        <w:fldChar w:fldCharType="end"/>
      </w:r>
    </w:p>
    <w:bookmarkEnd w:id="81"/>
    <w:p w14:paraId="16FC9496" w14:textId="7670FC84" w:rsidR="007329E4" w:rsidRPr="00A37CAE" w:rsidRDefault="007329E4">
      <w:pPr>
        <w:spacing w:before="120"/>
        <w:rPr>
          <w:b/>
          <w:bCs/>
        </w:rPr>
      </w:pPr>
      <w:r w:rsidRPr="00A37CAE">
        <w:rPr>
          <w:b/>
          <w:bCs/>
        </w:rPr>
        <w:t>Parent Document:</w:t>
      </w:r>
      <w:r w:rsidR="00163E68">
        <w:rPr>
          <w:b/>
          <w:bCs/>
        </w:rPr>
        <w:t xml:space="preserve"> </w:t>
      </w:r>
      <w:r w:rsidRPr="00A37CAE">
        <w:rPr>
          <w:b/>
          <w:bCs/>
        </w:rPr>
        <w:t xml:space="preserve"> </w:t>
      </w:r>
      <w:hyperlink r:id="rId64" w:tgtFrame="_blank" w:tooltip="https://policy.corp.cvscaremark.com/pnp/faces/docrenderer?documentid=call-0049" w:history="1">
        <w:r w:rsidRPr="00A37CAE">
          <w:rPr>
            <w:rStyle w:val="Hyperlink"/>
          </w:rPr>
          <w:t>CALL 0049 Customer Care Internal and External Call Handling</w:t>
        </w:r>
      </w:hyperlink>
    </w:p>
    <w:p w14:paraId="770FC7D9" w14:textId="35E2D837" w:rsidR="00B13B31" w:rsidRPr="00464738" w:rsidRDefault="00F74098" w:rsidP="00464738">
      <w:pPr>
        <w:spacing w:before="120"/>
        <w:jc w:val="right"/>
      </w:pPr>
      <w:hyperlink w:anchor="_top" w:history="1">
        <w:r w:rsidR="008F3074" w:rsidRPr="00F74098">
          <w:rPr>
            <w:rStyle w:val="Hyperlink"/>
          </w:rPr>
          <w:t>Top of the Document</w:t>
        </w:r>
      </w:hyperlink>
      <w:r w:rsidR="00E82F09" w:rsidRPr="00A37CAE">
        <w:t xml:space="preserve"> </w:t>
      </w:r>
    </w:p>
    <w:p w14:paraId="3372B92F" w14:textId="77777777" w:rsidR="00B13B31" w:rsidRPr="00A37CAE" w:rsidRDefault="00B13B31" w:rsidP="00A37CAE">
      <w:pPr>
        <w:spacing w:before="120"/>
        <w:jc w:val="center"/>
        <w:rPr>
          <w:sz w:val="16"/>
          <w:szCs w:val="16"/>
        </w:rPr>
      </w:pPr>
    </w:p>
    <w:p w14:paraId="53370289" w14:textId="77777777" w:rsidR="00710E68" w:rsidRPr="00A37CAE" w:rsidRDefault="00710E68" w:rsidP="00A37CAE">
      <w:pPr>
        <w:spacing w:before="120"/>
        <w:jc w:val="center"/>
        <w:rPr>
          <w:sz w:val="16"/>
          <w:szCs w:val="16"/>
        </w:rPr>
      </w:pPr>
      <w:r w:rsidRPr="00A37CAE">
        <w:rPr>
          <w:sz w:val="16"/>
          <w:szCs w:val="16"/>
        </w:rPr>
        <w:t xml:space="preserve">Not </w:t>
      </w:r>
      <w:r w:rsidR="009F64F1" w:rsidRPr="00A37CAE">
        <w:rPr>
          <w:sz w:val="16"/>
          <w:szCs w:val="16"/>
        </w:rPr>
        <w:t xml:space="preserve">to </w:t>
      </w:r>
      <w:r w:rsidRPr="00A37CAE">
        <w:rPr>
          <w:sz w:val="16"/>
          <w:szCs w:val="16"/>
        </w:rPr>
        <w:t xml:space="preserve">Be Reproduced </w:t>
      </w:r>
      <w:r w:rsidR="009F64F1" w:rsidRPr="00A37CAE">
        <w:rPr>
          <w:sz w:val="16"/>
          <w:szCs w:val="16"/>
        </w:rPr>
        <w:t xml:space="preserve">or </w:t>
      </w:r>
      <w:r w:rsidRPr="00A37CAE">
        <w:rPr>
          <w:sz w:val="16"/>
          <w:szCs w:val="16"/>
        </w:rPr>
        <w:t xml:space="preserve">Disclosed to Others </w:t>
      </w:r>
      <w:r w:rsidR="009F64F1" w:rsidRPr="00A37CAE">
        <w:rPr>
          <w:sz w:val="16"/>
          <w:szCs w:val="16"/>
        </w:rPr>
        <w:t xml:space="preserve">without </w:t>
      </w:r>
      <w:r w:rsidRPr="00A37CAE">
        <w:rPr>
          <w:sz w:val="16"/>
          <w:szCs w:val="16"/>
        </w:rPr>
        <w:t>Prior Written Approval</w:t>
      </w:r>
    </w:p>
    <w:p w14:paraId="00692009" w14:textId="77777777" w:rsidR="00710E68" w:rsidRPr="00A37CAE" w:rsidRDefault="00710E68" w:rsidP="00A37CAE">
      <w:pPr>
        <w:spacing w:before="120"/>
        <w:jc w:val="center"/>
        <w:rPr>
          <w:b/>
          <w:color w:val="000000"/>
          <w:sz w:val="16"/>
          <w:szCs w:val="16"/>
        </w:rPr>
      </w:pPr>
      <w:r w:rsidRPr="00A37CAE">
        <w:rPr>
          <w:b/>
          <w:color w:val="000000"/>
          <w:sz w:val="16"/>
          <w:szCs w:val="16"/>
        </w:rPr>
        <w:t xml:space="preserve">ELECTRONIC DATA = OFFICIAL VERSION </w:t>
      </w:r>
      <w:r w:rsidR="00B13B31" w:rsidRPr="00A37CAE">
        <w:rPr>
          <w:b/>
          <w:color w:val="000000"/>
          <w:sz w:val="16"/>
          <w:szCs w:val="16"/>
        </w:rPr>
        <w:t>/</w:t>
      </w:r>
      <w:r w:rsidRPr="00A37CAE">
        <w:rPr>
          <w:b/>
          <w:color w:val="000000"/>
          <w:sz w:val="16"/>
          <w:szCs w:val="16"/>
        </w:rPr>
        <w:t xml:space="preserve"> PAPER COPY </w:t>
      </w:r>
      <w:r w:rsidR="00B13B31" w:rsidRPr="00A37CAE">
        <w:rPr>
          <w:b/>
          <w:color w:val="000000"/>
          <w:sz w:val="16"/>
          <w:szCs w:val="16"/>
        </w:rPr>
        <w:t>=</w:t>
      </w:r>
      <w:r w:rsidRPr="00A37CAE">
        <w:rPr>
          <w:b/>
          <w:color w:val="000000"/>
          <w:sz w:val="16"/>
          <w:szCs w:val="16"/>
        </w:rPr>
        <w:t xml:space="preserve"> INFORMATIONAL ONLY</w:t>
      </w:r>
    </w:p>
    <w:p w14:paraId="5BFE99B6" w14:textId="2F672834" w:rsidR="005A64DA" w:rsidRPr="005D7976" w:rsidRDefault="005A64DA" w:rsidP="00A37CAE">
      <w:pPr>
        <w:spacing w:before="120"/>
        <w:jc w:val="center"/>
        <w:rPr>
          <w:sz w:val="16"/>
          <w:szCs w:val="16"/>
        </w:rPr>
      </w:pPr>
    </w:p>
    <w:sectPr w:rsidR="005A64DA" w:rsidRPr="005D7976" w:rsidSect="00F1152F">
      <w:footerReference w:type="even" r:id="rId65"/>
      <w:footerReference w:type="default" r:id="rId66"/>
      <w:headerReference w:type="first" r:id="rId67"/>
      <w:footerReference w:type="first" r:id="rId68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372768" w14:textId="77777777" w:rsidR="00437048" w:rsidRDefault="00437048">
      <w:r>
        <w:separator/>
      </w:r>
    </w:p>
  </w:endnote>
  <w:endnote w:type="continuationSeparator" w:id="0">
    <w:p w14:paraId="57F23B20" w14:textId="77777777" w:rsidR="00437048" w:rsidRDefault="00437048">
      <w:r>
        <w:continuationSeparator/>
      </w:r>
    </w:p>
  </w:endnote>
  <w:endnote w:type="continuationNotice" w:id="1">
    <w:p w14:paraId="7A6E00BD" w14:textId="77777777" w:rsidR="00437048" w:rsidRDefault="004370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2ECFF" w14:textId="2A2FC072" w:rsidR="00AF6C34" w:rsidRDefault="00AF6C34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2EED">
      <w:rPr>
        <w:rStyle w:val="PageNumber"/>
        <w:noProof/>
      </w:rPr>
      <w:t>6</w:t>
    </w:r>
    <w:r>
      <w:rPr>
        <w:rStyle w:val="PageNumber"/>
      </w:rPr>
      <w:fldChar w:fldCharType="end"/>
    </w:r>
  </w:p>
  <w:p w14:paraId="642AEA25" w14:textId="77777777" w:rsidR="00AF6C34" w:rsidRDefault="00AF6C34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D73D" w14:textId="77777777" w:rsidR="00AF6C34" w:rsidRDefault="00AF6C34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03A3042C" w14:textId="77777777" w:rsidR="00AF6C34" w:rsidRPr="00245D49" w:rsidRDefault="00AF6C34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0D71F" w14:textId="77777777" w:rsidR="00AF6C34" w:rsidRPr="00CD2229" w:rsidRDefault="00AF6C34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25A773" w14:textId="77777777" w:rsidR="00437048" w:rsidRDefault="00437048">
      <w:r>
        <w:separator/>
      </w:r>
    </w:p>
  </w:footnote>
  <w:footnote w:type="continuationSeparator" w:id="0">
    <w:p w14:paraId="506DA8B6" w14:textId="77777777" w:rsidR="00437048" w:rsidRDefault="00437048">
      <w:r>
        <w:continuationSeparator/>
      </w:r>
    </w:p>
  </w:footnote>
  <w:footnote w:type="continuationNotice" w:id="1">
    <w:p w14:paraId="63D28D65" w14:textId="77777777" w:rsidR="00437048" w:rsidRDefault="004370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E13046" w14:textId="77777777" w:rsidR="00AF6C34" w:rsidRDefault="00AF6C34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ftWFvUha" int2:invalidationBookmarkName="" int2:hashCode="W1kK9o9q/+bEaf" int2:id="ZSasG5f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F47E6D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114470943" o:spid="_x0000_i1025" type="#_x0000_t75" style="width:18.75pt;height:16.5pt;visibility:visible;mso-wrap-style:square">
            <v:imagedata r:id="rId1" o:title=""/>
          </v:shape>
        </w:pict>
      </mc:Choice>
      <mc:Fallback>
        <w:drawing>
          <wp:inline distT="0" distB="0" distL="0" distR="0" wp14:anchorId="4CD9E1F3">
            <wp:extent cx="238125" cy="209550"/>
            <wp:effectExtent l="0" t="0" r="0" b="0"/>
            <wp:docPr id="1114470943" name="Picture 111447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541DEB"/>
    <w:multiLevelType w:val="hybridMultilevel"/>
    <w:tmpl w:val="E090A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76F15"/>
    <w:multiLevelType w:val="hybridMultilevel"/>
    <w:tmpl w:val="85D26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E1C"/>
    <w:multiLevelType w:val="hybridMultilevel"/>
    <w:tmpl w:val="05107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B51A4"/>
    <w:multiLevelType w:val="hybridMultilevel"/>
    <w:tmpl w:val="E670D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D4D2D"/>
    <w:multiLevelType w:val="hybridMultilevel"/>
    <w:tmpl w:val="4650C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51B42"/>
    <w:multiLevelType w:val="hybridMultilevel"/>
    <w:tmpl w:val="32206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936A9"/>
    <w:multiLevelType w:val="hybridMultilevel"/>
    <w:tmpl w:val="65201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3450D"/>
    <w:multiLevelType w:val="hybridMultilevel"/>
    <w:tmpl w:val="950ED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40BD0"/>
    <w:multiLevelType w:val="hybridMultilevel"/>
    <w:tmpl w:val="BD08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96A00"/>
    <w:multiLevelType w:val="hybridMultilevel"/>
    <w:tmpl w:val="9DFE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85F38"/>
    <w:multiLevelType w:val="hybridMultilevel"/>
    <w:tmpl w:val="6A7A4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395430"/>
    <w:multiLevelType w:val="hybridMultilevel"/>
    <w:tmpl w:val="1F427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F3B2E"/>
    <w:multiLevelType w:val="hybridMultilevel"/>
    <w:tmpl w:val="42343D14"/>
    <w:lvl w:ilvl="0" w:tplc="F36C2EE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CD3FD0"/>
    <w:multiLevelType w:val="hybridMultilevel"/>
    <w:tmpl w:val="820C8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626D54"/>
    <w:multiLevelType w:val="hybridMultilevel"/>
    <w:tmpl w:val="06DC7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EB15B7"/>
    <w:multiLevelType w:val="hybridMultilevel"/>
    <w:tmpl w:val="F094E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72221B"/>
    <w:multiLevelType w:val="hybridMultilevel"/>
    <w:tmpl w:val="3536B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4455A7"/>
    <w:multiLevelType w:val="multilevel"/>
    <w:tmpl w:val="3C88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5E0947"/>
    <w:multiLevelType w:val="hybridMultilevel"/>
    <w:tmpl w:val="A4D64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50BF5"/>
    <w:multiLevelType w:val="hybridMultilevel"/>
    <w:tmpl w:val="44E8D192"/>
    <w:lvl w:ilvl="0" w:tplc="5E9CD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92E1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FAC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184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B0E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AC2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385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A3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A31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2F18C5"/>
    <w:multiLevelType w:val="hybridMultilevel"/>
    <w:tmpl w:val="E5A45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A6BB1"/>
    <w:multiLevelType w:val="hybridMultilevel"/>
    <w:tmpl w:val="4F5C0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364E9E"/>
    <w:multiLevelType w:val="hybridMultilevel"/>
    <w:tmpl w:val="8164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F3BD1"/>
    <w:multiLevelType w:val="multilevel"/>
    <w:tmpl w:val="18EC69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color w:val="000000" w:themeColor="text1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603477"/>
    <w:multiLevelType w:val="multilevel"/>
    <w:tmpl w:val="B59E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744284"/>
    <w:multiLevelType w:val="hybridMultilevel"/>
    <w:tmpl w:val="095EB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73B15"/>
    <w:multiLevelType w:val="hybridMultilevel"/>
    <w:tmpl w:val="6630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F532B"/>
    <w:multiLevelType w:val="multilevel"/>
    <w:tmpl w:val="B59E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BCC21DD"/>
    <w:multiLevelType w:val="hybridMultilevel"/>
    <w:tmpl w:val="BFDE5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41AAB"/>
    <w:multiLevelType w:val="multilevel"/>
    <w:tmpl w:val="3C88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ED5D65"/>
    <w:multiLevelType w:val="hybridMultilevel"/>
    <w:tmpl w:val="7D165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363CC"/>
    <w:multiLevelType w:val="hybridMultilevel"/>
    <w:tmpl w:val="50E24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2B46C6"/>
    <w:multiLevelType w:val="hybridMultilevel"/>
    <w:tmpl w:val="9F9C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D4062B"/>
    <w:multiLevelType w:val="multilevel"/>
    <w:tmpl w:val="AD52A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F3E681C"/>
    <w:multiLevelType w:val="multilevel"/>
    <w:tmpl w:val="8ED2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A243F5"/>
    <w:multiLevelType w:val="hybridMultilevel"/>
    <w:tmpl w:val="0E923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D77AE0"/>
    <w:multiLevelType w:val="hybridMultilevel"/>
    <w:tmpl w:val="482AF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9849FC"/>
    <w:multiLevelType w:val="hybridMultilevel"/>
    <w:tmpl w:val="C10A2690"/>
    <w:lvl w:ilvl="0" w:tplc="87843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E13074C8">
      <w:start w:val="1"/>
      <w:numFmt w:val="bullet"/>
      <w:lvlText w:val="o"/>
      <w:lvlJc w:val="left"/>
      <w:pPr>
        <w:ind w:left="1440" w:hanging="360"/>
      </w:pPr>
      <w:rPr>
        <w:rFonts w:ascii="Verdana" w:hAnsi="Verdana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65705E"/>
    <w:multiLevelType w:val="hybridMultilevel"/>
    <w:tmpl w:val="2486A0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FF1774"/>
    <w:multiLevelType w:val="multilevel"/>
    <w:tmpl w:val="D720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8979393">
    <w:abstractNumId w:val="19"/>
  </w:num>
  <w:num w:numId="2" w16cid:durableId="989018070">
    <w:abstractNumId w:val="8"/>
  </w:num>
  <w:num w:numId="3" w16cid:durableId="996611790">
    <w:abstractNumId w:val="31"/>
  </w:num>
  <w:num w:numId="4" w16cid:durableId="413015623">
    <w:abstractNumId w:val="28"/>
  </w:num>
  <w:num w:numId="5" w16cid:durableId="1969704046">
    <w:abstractNumId w:val="26"/>
  </w:num>
  <w:num w:numId="6" w16cid:durableId="1348411277">
    <w:abstractNumId w:val="35"/>
  </w:num>
  <w:num w:numId="7" w16cid:durableId="875771637">
    <w:abstractNumId w:val="7"/>
  </w:num>
  <w:num w:numId="8" w16cid:durableId="562562345">
    <w:abstractNumId w:val="15"/>
  </w:num>
  <w:num w:numId="9" w16cid:durableId="554390686">
    <w:abstractNumId w:val="13"/>
  </w:num>
  <w:num w:numId="10" w16cid:durableId="1797335755">
    <w:abstractNumId w:val="10"/>
  </w:num>
  <w:num w:numId="11" w16cid:durableId="581258857">
    <w:abstractNumId w:val="14"/>
  </w:num>
  <w:num w:numId="12" w16cid:durableId="569507889">
    <w:abstractNumId w:val="1"/>
  </w:num>
  <w:num w:numId="13" w16cid:durableId="980112534">
    <w:abstractNumId w:val="11"/>
  </w:num>
  <w:num w:numId="14" w16cid:durableId="184832568">
    <w:abstractNumId w:val="4"/>
  </w:num>
  <w:num w:numId="15" w16cid:durableId="991298047">
    <w:abstractNumId w:val="20"/>
  </w:num>
  <w:num w:numId="16" w16cid:durableId="150175258">
    <w:abstractNumId w:val="32"/>
  </w:num>
  <w:num w:numId="17" w16cid:durableId="1226798028">
    <w:abstractNumId w:val="16"/>
  </w:num>
  <w:num w:numId="18" w16cid:durableId="2067989152">
    <w:abstractNumId w:val="25"/>
  </w:num>
  <w:num w:numId="19" w16cid:durableId="61804584">
    <w:abstractNumId w:val="36"/>
  </w:num>
  <w:num w:numId="20" w16cid:durableId="806705102">
    <w:abstractNumId w:val="30"/>
  </w:num>
  <w:num w:numId="21" w16cid:durableId="1923247938">
    <w:abstractNumId w:val="38"/>
  </w:num>
  <w:num w:numId="22" w16cid:durableId="171724439">
    <w:abstractNumId w:val="37"/>
  </w:num>
  <w:num w:numId="23" w16cid:durableId="1092624699">
    <w:abstractNumId w:val="33"/>
  </w:num>
  <w:num w:numId="24" w16cid:durableId="244801196">
    <w:abstractNumId w:val="39"/>
  </w:num>
  <w:num w:numId="25" w16cid:durableId="1301768854">
    <w:abstractNumId w:val="22"/>
  </w:num>
  <w:num w:numId="26" w16cid:durableId="759252865">
    <w:abstractNumId w:val="3"/>
  </w:num>
  <w:num w:numId="27" w16cid:durableId="854227873">
    <w:abstractNumId w:val="17"/>
  </w:num>
  <w:num w:numId="28" w16cid:durableId="1583176086">
    <w:abstractNumId w:val="29"/>
  </w:num>
  <w:num w:numId="29" w16cid:durableId="611547642">
    <w:abstractNumId w:val="6"/>
  </w:num>
  <w:num w:numId="30" w16cid:durableId="455755529">
    <w:abstractNumId w:val="12"/>
  </w:num>
  <w:num w:numId="31" w16cid:durableId="1076585978">
    <w:abstractNumId w:val="23"/>
  </w:num>
  <w:num w:numId="32" w16cid:durableId="1122453401">
    <w:abstractNumId w:val="5"/>
  </w:num>
  <w:num w:numId="33" w16cid:durableId="120267547">
    <w:abstractNumId w:val="34"/>
  </w:num>
  <w:num w:numId="34" w16cid:durableId="1427187044">
    <w:abstractNumId w:val="27"/>
  </w:num>
  <w:num w:numId="35" w16cid:durableId="1648820977">
    <w:abstractNumId w:val="24"/>
  </w:num>
  <w:num w:numId="36" w16cid:durableId="117653272">
    <w:abstractNumId w:val="21"/>
  </w:num>
  <w:num w:numId="37" w16cid:durableId="646783448">
    <w:abstractNumId w:val="0"/>
  </w:num>
  <w:num w:numId="38" w16cid:durableId="230583214">
    <w:abstractNumId w:val="0"/>
  </w:num>
  <w:num w:numId="39" w16cid:durableId="58134179">
    <w:abstractNumId w:val="8"/>
  </w:num>
  <w:num w:numId="40" w16cid:durableId="1420249682">
    <w:abstractNumId w:val="2"/>
  </w:num>
  <w:num w:numId="41" w16cid:durableId="222715501">
    <w:abstractNumId w:val="9"/>
  </w:num>
  <w:num w:numId="42" w16cid:durableId="1436436076">
    <w:abstractNumId w:val="18"/>
  </w:num>
  <w:num w:numId="43" w16cid:durableId="635841919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D64"/>
    <w:rsid w:val="0000500A"/>
    <w:rsid w:val="000129D9"/>
    <w:rsid w:val="00015A2E"/>
    <w:rsid w:val="00027681"/>
    <w:rsid w:val="00035BED"/>
    <w:rsid w:val="00044013"/>
    <w:rsid w:val="0005193F"/>
    <w:rsid w:val="00053615"/>
    <w:rsid w:val="00057680"/>
    <w:rsid w:val="00061AD2"/>
    <w:rsid w:val="000637DC"/>
    <w:rsid w:val="0007449A"/>
    <w:rsid w:val="000820B7"/>
    <w:rsid w:val="000827B2"/>
    <w:rsid w:val="00084674"/>
    <w:rsid w:val="0008665F"/>
    <w:rsid w:val="00095AB5"/>
    <w:rsid w:val="000A0521"/>
    <w:rsid w:val="000A5510"/>
    <w:rsid w:val="000A6B88"/>
    <w:rsid w:val="000B34FD"/>
    <w:rsid w:val="000B3C4C"/>
    <w:rsid w:val="000B656F"/>
    <w:rsid w:val="000B72DF"/>
    <w:rsid w:val="000D1870"/>
    <w:rsid w:val="000D1B9F"/>
    <w:rsid w:val="000D528D"/>
    <w:rsid w:val="000D6714"/>
    <w:rsid w:val="000E4122"/>
    <w:rsid w:val="000F0D1B"/>
    <w:rsid w:val="000F4459"/>
    <w:rsid w:val="000F4484"/>
    <w:rsid w:val="000F7D0A"/>
    <w:rsid w:val="00115944"/>
    <w:rsid w:val="001212D7"/>
    <w:rsid w:val="0012373E"/>
    <w:rsid w:val="001360A5"/>
    <w:rsid w:val="00137954"/>
    <w:rsid w:val="00137DB0"/>
    <w:rsid w:val="0014131D"/>
    <w:rsid w:val="001463F5"/>
    <w:rsid w:val="00150B3C"/>
    <w:rsid w:val="001560C4"/>
    <w:rsid w:val="0016273A"/>
    <w:rsid w:val="00163E68"/>
    <w:rsid w:val="00172D7B"/>
    <w:rsid w:val="00174556"/>
    <w:rsid w:val="001750F0"/>
    <w:rsid w:val="00176400"/>
    <w:rsid w:val="001815DD"/>
    <w:rsid w:val="00185A0B"/>
    <w:rsid w:val="001B3879"/>
    <w:rsid w:val="001B5EB2"/>
    <w:rsid w:val="001D0EAE"/>
    <w:rsid w:val="001D6E35"/>
    <w:rsid w:val="001E0E56"/>
    <w:rsid w:val="001E10D6"/>
    <w:rsid w:val="001E462A"/>
    <w:rsid w:val="001F1218"/>
    <w:rsid w:val="002016B4"/>
    <w:rsid w:val="002055CF"/>
    <w:rsid w:val="0021597C"/>
    <w:rsid w:val="002302BF"/>
    <w:rsid w:val="002379CD"/>
    <w:rsid w:val="00240744"/>
    <w:rsid w:val="00241FD2"/>
    <w:rsid w:val="00243EBB"/>
    <w:rsid w:val="002453BB"/>
    <w:rsid w:val="00245B90"/>
    <w:rsid w:val="00245D49"/>
    <w:rsid w:val="00255C6B"/>
    <w:rsid w:val="00265D86"/>
    <w:rsid w:val="00271A7A"/>
    <w:rsid w:val="00272129"/>
    <w:rsid w:val="0027577C"/>
    <w:rsid w:val="0028215B"/>
    <w:rsid w:val="0028648E"/>
    <w:rsid w:val="00291CE8"/>
    <w:rsid w:val="00296127"/>
    <w:rsid w:val="00296765"/>
    <w:rsid w:val="00296E1C"/>
    <w:rsid w:val="002A05AA"/>
    <w:rsid w:val="002A4719"/>
    <w:rsid w:val="002A71D1"/>
    <w:rsid w:val="002B593E"/>
    <w:rsid w:val="002C282A"/>
    <w:rsid w:val="002D4E65"/>
    <w:rsid w:val="002E58AD"/>
    <w:rsid w:val="002F1F92"/>
    <w:rsid w:val="002F40DF"/>
    <w:rsid w:val="00305B82"/>
    <w:rsid w:val="00312690"/>
    <w:rsid w:val="00315CC3"/>
    <w:rsid w:val="003212B8"/>
    <w:rsid w:val="0033143E"/>
    <w:rsid w:val="00340402"/>
    <w:rsid w:val="003424A6"/>
    <w:rsid w:val="0035049D"/>
    <w:rsid w:val="003551BC"/>
    <w:rsid w:val="00363881"/>
    <w:rsid w:val="003642BD"/>
    <w:rsid w:val="00365841"/>
    <w:rsid w:val="0036761D"/>
    <w:rsid w:val="003725A1"/>
    <w:rsid w:val="00384485"/>
    <w:rsid w:val="003868A2"/>
    <w:rsid w:val="00392A5B"/>
    <w:rsid w:val="00395D80"/>
    <w:rsid w:val="00396AF0"/>
    <w:rsid w:val="003A465B"/>
    <w:rsid w:val="003A6D70"/>
    <w:rsid w:val="003B1F86"/>
    <w:rsid w:val="003B3F91"/>
    <w:rsid w:val="003B59FF"/>
    <w:rsid w:val="003B6890"/>
    <w:rsid w:val="003C07F0"/>
    <w:rsid w:val="003C4627"/>
    <w:rsid w:val="003D195A"/>
    <w:rsid w:val="003D1D29"/>
    <w:rsid w:val="003E6C1A"/>
    <w:rsid w:val="003F071B"/>
    <w:rsid w:val="003F1452"/>
    <w:rsid w:val="003F1FAF"/>
    <w:rsid w:val="003F2F07"/>
    <w:rsid w:val="003F696C"/>
    <w:rsid w:val="00400458"/>
    <w:rsid w:val="0040640A"/>
    <w:rsid w:val="00406D79"/>
    <w:rsid w:val="00406DB5"/>
    <w:rsid w:val="0041203C"/>
    <w:rsid w:val="00422B2F"/>
    <w:rsid w:val="0042336D"/>
    <w:rsid w:val="00426185"/>
    <w:rsid w:val="00430997"/>
    <w:rsid w:val="00430E7B"/>
    <w:rsid w:val="00437048"/>
    <w:rsid w:val="00440095"/>
    <w:rsid w:val="00441BE5"/>
    <w:rsid w:val="00443B6C"/>
    <w:rsid w:val="00443F8C"/>
    <w:rsid w:val="0045164B"/>
    <w:rsid w:val="00456480"/>
    <w:rsid w:val="00457EAE"/>
    <w:rsid w:val="0046239E"/>
    <w:rsid w:val="00464738"/>
    <w:rsid w:val="00467D0F"/>
    <w:rsid w:val="00473C1B"/>
    <w:rsid w:val="004768BE"/>
    <w:rsid w:val="00477F73"/>
    <w:rsid w:val="00480FAE"/>
    <w:rsid w:val="0048355A"/>
    <w:rsid w:val="00484BE4"/>
    <w:rsid w:val="004962C8"/>
    <w:rsid w:val="00497844"/>
    <w:rsid w:val="004A1B66"/>
    <w:rsid w:val="004A2A74"/>
    <w:rsid w:val="004B3189"/>
    <w:rsid w:val="004B719C"/>
    <w:rsid w:val="004C3C2C"/>
    <w:rsid w:val="004D3C53"/>
    <w:rsid w:val="004E6884"/>
    <w:rsid w:val="004F6A0D"/>
    <w:rsid w:val="00500B60"/>
    <w:rsid w:val="00503B8B"/>
    <w:rsid w:val="00512486"/>
    <w:rsid w:val="00513DC1"/>
    <w:rsid w:val="005164F6"/>
    <w:rsid w:val="0052465B"/>
    <w:rsid w:val="00524CDD"/>
    <w:rsid w:val="00536B7C"/>
    <w:rsid w:val="005548FD"/>
    <w:rsid w:val="00561CD7"/>
    <w:rsid w:val="00577D76"/>
    <w:rsid w:val="00582E85"/>
    <w:rsid w:val="005863BD"/>
    <w:rsid w:val="00590810"/>
    <w:rsid w:val="005910B5"/>
    <w:rsid w:val="005A6118"/>
    <w:rsid w:val="005A64DA"/>
    <w:rsid w:val="005B1AF6"/>
    <w:rsid w:val="005B2583"/>
    <w:rsid w:val="005B4E1E"/>
    <w:rsid w:val="005B5E89"/>
    <w:rsid w:val="005B62BF"/>
    <w:rsid w:val="005C1D83"/>
    <w:rsid w:val="005C2512"/>
    <w:rsid w:val="005D1FC9"/>
    <w:rsid w:val="005D7976"/>
    <w:rsid w:val="005E2EED"/>
    <w:rsid w:val="005E650E"/>
    <w:rsid w:val="005F7805"/>
    <w:rsid w:val="00611EB2"/>
    <w:rsid w:val="00615645"/>
    <w:rsid w:val="00620649"/>
    <w:rsid w:val="00622D77"/>
    <w:rsid w:val="00625170"/>
    <w:rsid w:val="00627F34"/>
    <w:rsid w:val="00633831"/>
    <w:rsid w:val="00636B18"/>
    <w:rsid w:val="00636DB5"/>
    <w:rsid w:val="00637CA1"/>
    <w:rsid w:val="00641033"/>
    <w:rsid w:val="00641CE0"/>
    <w:rsid w:val="0064267B"/>
    <w:rsid w:val="00646344"/>
    <w:rsid w:val="0065454D"/>
    <w:rsid w:val="006558E0"/>
    <w:rsid w:val="00666848"/>
    <w:rsid w:val="00667758"/>
    <w:rsid w:val="00671FA8"/>
    <w:rsid w:val="00674A16"/>
    <w:rsid w:val="00681DCF"/>
    <w:rsid w:val="00691E10"/>
    <w:rsid w:val="006A0481"/>
    <w:rsid w:val="006C653F"/>
    <w:rsid w:val="006C701A"/>
    <w:rsid w:val="006D0A7B"/>
    <w:rsid w:val="006D12D5"/>
    <w:rsid w:val="006F03AD"/>
    <w:rsid w:val="006F3B90"/>
    <w:rsid w:val="006F565C"/>
    <w:rsid w:val="006F7DFC"/>
    <w:rsid w:val="00704AF2"/>
    <w:rsid w:val="00710E68"/>
    <w:rsid w:val="00711681"/>
    <w:rsid w:val="00714BA0"/>
    <w:rsid w:val="00720185"/>
    <w:rsid w:val="00720CC2"/>
    <w:rsid w:val="00722072"/>
    <w:rsid w:val="007269B6"/>
    <w:rsid w:val="00726E7A"/>
    <w:rsid w:val="00730CB6"/>
    <w:rsid w:val="0073294A"/>
    <w:rsid w:val="007329E4"/>
    <w:rsid w:val="00732E52"/>
    <w:rsid w:val="00745690"/>
    <w:rsid w:val="00750A5E"/>
    <w:rsid w:val="00752801"/>
    <w:rsid w:val="00753EAE"/>
    <w:rsid w:val="00765D11"/>
    <w:rsid w:val="0077248F"/>
    <w:rsid w:val="007747B8"/>
    <w:rsid w:val="00785118"/>
    <w:rsid w:val="00786BEB"/>
    <w:rsid w:val="007A48CC"/>
    <w:rsid w:val="007C05BA"/>
    <w:rsid w:val="007C77DD"/>
    <w:rsid w:val="007D5B62"/>
    <w:rsid w:val="007E106B"/>
    <w:rsid w:val="007E3EA6"/>
    <w:rsid w:val="008042E1"/>
    <w:rsid w:val="00804D63"/>
    <w:rsid w:val="00806B9D"/>
    <w:rsid w:val="00811ACB"/>
    <w:rsid w:val="00812777"/>
    <w:rsid w:val="00813CED"/>
    <w:rsid w:val="0084048F"/>
    <w:rsid w:val="0084129E"/>
    <w:rsid w:val="00843390"/>
    <w:rsid w:val="00846373"/>
    <w:rsid w:val="0085007F"/>
    <w:rsid w:val="00854881"/>
    <w:rsid w:val="008568AE"/>
    <w:rsid w:val="00857DE3"/>
    <w:rsid w:val="00860590"/>
    <w:rsid w:val="008614E8"/>
    <w:rsid w:val="008677FC"/>
    <w:rsid w:val="00867EDF"/>
    <w:rsid w:val="008727D3"/>
    <w:rsid w:val="00875F0D"/>
    <w:rsid w:val="00877414"/>
    <w:rsid w:val="00883278"/>
    <w:rsid w:val="008A03B7"/>
    <w:rsid w:val="008A3B29"/>
    <w:rsid w:val="008B0B25"/>
    <w:rsid w:val="008B69C1"/>
    <w:rsid w:val="008B6C96"/>
    <w:rsid w:val="008B7BCC"/>
    <w:rsid w:val="008C2197"/>
    <w:rsid w:val="008C3493"/>
    <w:rsid w:val="008C4BB2"/>
    <w:rsid w:val="008D11A6"/>
    <w:rsid w:val="008D1F7B"/>
    <w:rsid w:val="008D2D64"/>
    <w:rsid w:val="008D7F67"/>
    <w:rsid w:val="008F1067"/>
    <w:rsid w:val="008F3074"/>
    <w:rsid w:val="008F53BF"/>
    <w:rsid w:val="0090003C"/>
    <w:rsid w:val="00902E07"/>
    <w:rsid w:val="00915690"/>
    <w:rsid w:val="009263FD"/>
    <w:rsid w:val="00936514"/>
    <w:rsid w:val="00942079"/>
    <w:rsid w:val="00947783"/>
    <w:rsid w:val="00954FE8"/>
    <w:rsid w:val="0096180E"/>
    <w:rsid w:val="00966AFA"/>
    <w:rsid w:val="009726E0"/>
    <w:rsid w:val="00975003"/>
    <w:rsid w:val="00990822"/>
    <w:rsid w:val="00992E77"/>
    <w:rsid w:val="0099415F"/>
    <w:rsid w:val="00994333"/>
    <w:rsid w:val="0099533F"/>
    <w:rsid w:val="00997F23"/>
    <w:rsid w:val="009B1A09"/>
    <w:rsid w:val="009B6EC5"/>
    <w:rsid w:val="009C4A31"/>
    <w:rsid w:val="009C5AF2"/>
    <w:rsid w:val="009D2B15"/>
    <w:rsid w:val="009D549F"/>
    <w:rsid w:val="009D559C"/>
    <w:rsid w:val="009F54F1"/>
    <w:rsid w:val="009F5F54"/>
    <w:rsid w:val="009F64F1"/>
    <w:rsid w:val="009F6D52"/>
    <w:rsid w:val="009F6FD2"/>
    <w:rsid w:val="009F78D3"/>
    <w:rsid w:val="00A10170"/>
    <w:rsid w:val="00A37CAE"/>
    <w:rsid w:val="00A4732A"/>
    <w:rsid w:val="00A520F8"/>
    <w:rsid w:val="00A62CC6"/>
    <w:rsid w:val="00A7166B"/>
    <w:rsid w:val="00A83BA0"/>
    <w:rsid w:val="00A84F18"/>
    <w:rsid w:val="00A85045"/>
    <w:rsid w:val="00A92D59"/>
    <w:rsid w:val="00A95738"/>
    <w:rsid w:val="00A97B7D"/>
    <w:rsid w:val="00AA0C42"/>
    <w:rsid w:val="00AA11F0"/>
    <w:rsid w:val="00AA4825"/>
    <w:rsid w:val="00AB33E1"/>
    <w:rsid w:val="00AD078B"/>
    <w:rsid w:val="00AD1646"/>
    <w:rsid w:val="00AD1FA1"/>
    <w:rsid w:val="00AD76C7"/>
    <w:rsid w:val="00AE1F1D"/>
    <w:rsid w:val="00AF038B"/>
    <w:rsid w:val="00AF1878"/>
    <w:rsid w:val="00AF4090"/>
    <w:rsid w:val="00AF6C34"/>
    <w:rsid w:val="00AF7ACC"/>
    <w:rsid w:val="00B13B31"/>
    <w:rsid w:val="00B145AB"/>
    <w:rsid w:val="00B26045"/>
    <w:rsid w:val="00B320A1"/>
    <w:rsid w:val="00B34907"/>
    <w:rsid w:val="00B44C55"/>
    <w:rsid w:val="00B46A95"/>
    <w:rsid w:val="00B544C2"/>
    <w:rsid w:val="00B5566F"/>
    <w:rsid w:val="00B64BE7"/>
    <w:rsid w:val="00B70CC4"/>
    <w:rsid w:val="00B8720F"/>
    <w:rsid w:val="00BA5CA2"/>
    <w:rsid w:val="00BB02DE"/>
    <w:rsid w:val="00BB2CBC"/>
    <w:rsid w:val="00BB371A"/>
    <w:rsid w:val="00BC0F39"/>
    <w:rsid w:val="00BD156F"/>
    <w:rsid w:val="00BD7B25"/>
    <w:rsid w:val="00BE1AFF"/>
    <w:rsid w:val="00BE5C18"/>
    <w:rsid w:val="00BF05FE"/>
    <w:rsid w:val="00BF1DDB"/>
    <w:rsid w:val="00BF6B5A"/>
    <w:rsid w:val="00BF74E9"/>
    <w:rsid w:val="00C0030C"/>
    <w:rsid w:val="00C1181F"/>
    <w:rsid w:val="00C1766A"/>
    <w:rsid w:val="00C247CB"/>
    <w:rsid w:val="00C25830"/>
    <w:rsid w:val="00C308C2"/>
    <w:rsid w:val="00C30954"/>
    <w:rsid w:val="00C360BD"/>
    <w:rsid w:val="00C36225"/>
    <w:rsid w:val="00C476E1"/>
    <w:rsid w:val="00C52E77"/>
    <w:rsid w:val="00C566B3"/>
    <w:rsid w:val="00C62479"/>
    <w:rsid w:val="00C65249"/>
    <w:rsid w:val="00C67B32"/>
    <w:rsid w:val="00C729E0"/>
    <w:rsid w:val="00C75C83"/>
    <w:rsid w:val="00C7799F"/>
    <w:rsid w:val="00C87393"/>
    <w:rsid w:val="00C942A2"/>
    <w:rsid w:val="00C96C7D"/>
    <w:rsid w:val="00CA1284"/>
    <w:rsid w:val="00CA49F8"/>
    <w:rsid w:val="00CB0C1D"/>
    <w:rsid w:val="00CB7A36"/>
    <w:rsid w:val="00CC2EBB"/>
    <w:rsid w:val="00CC5AA2"/>
    <w:rsid w:val="00CC721A"/>
    <w:rsid w:val="00CD0963"/>
    <w:rsid w:val="00CD6D97"/>
    <w:rsid w:val="00CE1FA3"/>
    <w:rsid w:val="00CE3D42"/>
    <w:rsid w:val="00CE53E6"/>
    <w:rsid w:val="00CF2D87"/>
    <w:rsid w:val="00CF3019"/>
    <w:rsid w:val="00CF4048"/>
    <w:rsid w:val="00CF5CC0"/>
    <w:rsid w:val="00CF6131"/>
    <w:rsid w:val="00D06EAA"/>
    <w:rsid w:val="00D114A9"/>
    <w:rsid w:val="00D27C69"/>
    <w:rsid w:val="00D31412"/>
    <w:rsid w:val="00D31539"/>
    <w:rsid w:val="00D36733"/>
    <w:rsid w:val="00D471B5"/>
    <w:rsid w:val="00D5112E"/>
    <w:rsid w:val="00D571DB"/>
    <w:rsid w:val="00D6774D"/>
    <w:rsid w:val="00D70C62"/>
    <w:rsid w:val="00D75191"/>
    <w:rsid w:val="00D770DE"/>
    <w:rsid w:val="00D80929"/>
    <w:rsid w:val="00D85057"/>
    <w:rsid w:val="00D85254"/>
    <w:rsid w:val="00D85657"/>
    <w:rsid w:val="00D87B60"/>
    <w:rsid w:val="00DA44B1"/>
    <w:rsid w:val="00DA6958"/>
    <w:rsid w:val="00DB197A"/>
    <w:rsid w:val="00DB69DB"/>
    <w:rsid w:val="00DB73EE"/>
    <w:rsid w:val="00DC4FFC"/>
    <w:rsid w:val="00DD10E8"/>
    <w:rsid w:val="00DD78A2"/>
    <w:rsid w:val="00DE26B6"/>
    <w:rsid w:val="00DF6BE4"/>
    <w:rsid w:val="00E05A15"/>
    <w:rsid w:val="00E157BC"/>
    <w:rsid w:val="00E20D91"/>
    <w:rsid w:val="00E427EA"/>
    <w:rsid w:val="00E50E4A"/>
    <w:rsid w:val="00E571DB"/>
    <w:rsid w:val="00E72562"/>
    <w:rsid w:val="00E729CC"/>
    <w:rsid w:val="00E816A6"/>
    <w:rsid w:val="00E82F09"/>
    <w:rsid w:val="00E91F5F"/>
    <w:rsid w:val="00EA263A"/>
    <w:rsid w:val="00EA6F59"/>
    <w:rsid w:val="00EB12DD"/>
    <w:rsid w:val="00EB153E"/>
    <w:rsid w:val="00EB1BAA"/>
    <w:rsid w:val="00EB57EB"/>
    <w:rsid w:val="00EC582F"/>
    <w:rsid w:val="00ED0BC2"/>
    <w:rsid w:val="00ED50CF"/>
    <w:rsid w:val="00EE0A26"/>
    <w:rsid w:val="00EF2727"/>
    <w:rsid w:val="00F109B8"/>
    <w:rsid w:val="00F10B79"/>
    <w:rsid w:val="00F1152F"/>
    <w:rsid w:val="00F162AE"/>
    <w:rsid w:val="00F1689F"/>
    <w:rsid w:val="00F20084"/>
    <w:rsid w:val="00F207B3"/>
    <w:rsid w:val="00F3026A"/>
    <w:rsid w:val="00F31A6C"/>
    <w:rsid w:val="00F447C3"/>
    <w:rsid w:val="00F46CF4"/>
    <w:rsid w:val="00F5486B"/>
    <w:rsid w:val="00F658E0"/>
    <w:rsid w:val="00F723B9"/>
    <w:rsid w:val="00F74098"/>
    <w:rsid w:val="00F81E9C"/>
    <w:rsid w:val="00F84C05"/>
    <w:rsid w:val="00F859B7"/>
    <w:rsid w:val="00F976E0"/>
    <w:rsid w:val="00FA4404"/>
    <w:rsid w:val="00FC1C44"/>
    <w:rsid w:val="00FD3A04"/>
    <w:rsid w:val="00FF0B95"/>
    <w:rsid w:val="00FF1ECC"/>
    <w:rsid w:val="00FF29EA"/>
    <w:rsid w:val="01A32477"/>
    <w:rsid w:val="03A0475B"/>
    <w:rsid w:val="03AB29F8"/>
    <w:rsid w:val="04B22C8A"/>
    <w:rsid w:val="04D00C8A"/>
    <w:rsid w:val="05AC980C"/>
    <w:rsid w:val="06352562"/>
    <w:rsid w:val="066BDCEB"/>
    <w:rsid w:val="0B157A1F"/>
    <w:rsid w:val="0BA62333"/>
    <w:rsid w:val="0C6CE703"/>
    <w:rsid w:val="0DDA896A"/>
    <w:rsid w:val="0DFBAA5B"/>
    <w:rsid w:val="16671939"/>
    <w:rsid w:val="17136D88"/>
    <w:rsid w:val="18E7D88F"/>
    <w:rsid w:val="18F47079"/>
    <w:rsid w:val="19AE8BA8"/>
    <w:rsid w:val="1B006B69"/>
    <w:rsid w:val="1CA43856"/>
    <w:rsid w:val="1D6B8AB2"/>
    <w:rsid w:val="1D9B291F"/>
    <w:rsid w:val="1E851B0F"/>
    <w:rsid w:val="1F95624C"/>
    <w:rsid w:val="1FE89882"/>
    <w:rsid w:val="2165C970"/>
    <w:rsid w:val="26BBD9ED"/>
    <w:rsid w:val="26FB3540"/>
    <w:rsid w:val="296CB0DF"/>
    <w:rsid w:val="2A1CB9D0"/>
    <w:rsid w:val="2C97253D"/>
    <w:rsid w:val="2C9FCD19"/>
    <w:rsid w:val="2EFBC28A"/>
    <w:rsid w:val="305CC9A0"/>
    <w:rsid w:val="30C4C8CD"/>
    <w:rsid w:val="3245A85A"/>
    <w:rsid w:val="33553593"/>
    <w:rsid w:val="34E4C57E"/>
    <w:rsid w:val="371EE0D9"/>
    <w:rsid w:val="3879EE9F"/>
    <w:rsid w:val="38A80A3C"/>
    <w:rsid w:val="398FF9B1"/>
    <w:rsid w:val="3BDEE636"/>
    <w:rsid w:val="3D310D52"/>
    <w:rsid w:val="3D9855C5"/>
    <w:rsid w:val="3DB2276C"/>
    <w:rsid w:val="3DD6AAB7"/>
    <w:rsid w:val="3E3E7C18"/>
    <w:rsid w:val="3F684B3F"/>
    <w:rsid w:val="40E5BA41"/>
    <w:rsid w:val="46E6AC77"/>
    <w:rsid w:val="4748580F"/>
    <w:rsid w:val="47F923BC"/>
    <w:rsid w:val="48135BCD"/>
    <w:rsid w:val="48DFDCAE"/>
    <w:rsid w:val="4B3F1E10"/>
    <w:rsid w:val="4BE398A7"/>
    <w:rsid w:val="4DE52973"/>
    <w:rsid w:val="4F331F31"/>
    <w:rsid w:val="50133D91"/>
    <w:rsid w:val="523C1E73"/>
    <w:rsid w:val="562186EC"/>
    <w:rsid w:val="5AEB0FDA"/>
    <w:rsid w:val="5B435A1F"/>
    <w:rsid w:val="60B70C69"/>
    <w:rsid w:val="61C17925"/>
    <w:rsid w:val="628E9FB6"/>
    <w:rsid w:val="644230FE"/>
    <w:rsid w:val="67EC2729"/>
    <w:rsid w:val="680C3013"/>
    <w:rsid w:val="68B8ED8C"/>
    <w:rsid w:val="69FE4CB4"/>
    <w:rsid w:val="6A8AF6A1"/>
    <w:rsid w:val="6BBCFF72"/>
    <w:rsid w:val="6CCDF6DC"/>
    <w:rsid w:val="6D5167E8"/>
    <w:rsid w:val="6EACBE2E"/>
    <w:rsid w:val="6F08C281"/>
    <w:rsid w:val="71710193"/>
    <w:rsid w:val="73B319F5"/>
    <w:rsid w:val="743AC06B"/>
    <w:rsid w:val="7466841C"/>
    <w:rsid w:val="7466C8EC"/>
    <w:rsid w:val="74A07C3A"/>
    <w:rsid w:val="75730BE0"/>
    <w:rsid w:val="77B2609C"/>
    <w:rsid w:val="77DF611F"/>
    <w:rsid w:val="7BEEAC79"/>
    <w:rsid w:val="7CAAF5A7"/>
    <w:rsid w:val="7D66B47F"/>
    <w:rsid w:val="7FECF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2"/>
    </o:shapelayout>
  </w:shapeDefaults>
  <w:decimalSymbol w:val="."/>
  <w:listSeparator w:val=","/>
  <w14:docId w14:val="1CD24148"/>
  <w15:chartTrackingRefBased/>
  <w15:docId w15:val="{9B8EC864-E8E2-434D-B082-EF756B38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5EB2"/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3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396AF0"/>
    <w:pPr>
      <w:tabs>
        <w:tab w:val="right" w:leader="dot" w:pos="12950"/>
      </w:tabs>
    </w:pPr>
  </w:style>
  <w:style w:type="paragraph" w:styleId="TOC1">
    <w:name w:val="toc 1"/>
    <w:basedOn w:val="Normal"/>
    <w:next w:val="Normal"/>
    <w:autoRedefine/>
    <w:rsid w:val="00B13B31"/>
  </w:style>
  <w:style w:type="character" w:customStyle="1" w:styleId="Heading2Char">
    <w:name w:val="Heading 2 Char"/>
    <w:link w:val="Heading2"/>
    <w:rsid w:val="008F3074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90810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2D4E6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D4E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rsid w:val="003212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3212B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2B8"/>
  </w:style>
  <w:style w:type="character" w:styleId="UnresolvedMention">
    <w:name w:val="Unresolved Mention"/>
    <w:basedOn w:val="DefaultParagraphFont"/>
    <w:uiPriority w:val="99"/>
    <w:semiHidden/>
    <w:unhideWhenUsed/>
    <w:rsid w:val="003D1D2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D0EAE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hyperlink" Target="https://thesource.cvshealth.com/nuxeo/thesource/" TargetMode="Externa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hyperlink" Target="https://thesource.cvshealth.com/nuxeo/thesource/" TargetMode="External"/><Relationship Id="rId42" Type="http://schemas.openxmlformats.org/officeDocument/2006/relationships/hyperlink" Target="https://thesource.cvshealth.com/nuxeo/thesource/" TargetMode="External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yperlink" Target="https://thesource.cvshealth.com/nuxeo/thesource/" TargetMode="External"/><Relationship Id="rId55" Type="http://schemas.openxmlformats.org/officeDocument/2006/relationships/image" Target="media/image9.png"/><Relationship Id="rId63" Type="http://schemas.openxmlformats.org/officeDocument/2006/relationships/hyperlink" Target="https://thesource.cvshealth.com/nuxeo/thesource/" TargetMode="External"/><Relationship Id="rId68" Type="http://schemas.openxmlformats.org/officeDocument/2006/relationships/footer" Target="footer3.xml"/><Relationship Id="rId7" Type="http://schemas.openxmlformats.org/officeDocument/2006/relationships/settings" Target="settings.xml"/><Relationship Id="rId71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9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thesource.cvshealth.com/nuxeo/thesource/" TargetMode="External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image" Target="media/image6.png"/><Relationship Id="rId40" Type="http://schemas.openxmlformats.org/officeDocument/2006/relationships/hyperlink" Target="https://thesource.cvshealth.com/nuxeo/thesource/" TargetMode="External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thesource.cvshealth.com/nuxeo/thesource/" TargetMode="External"/><Relationship Id="rId58" Type="http://schemas.openxmlformats.org/officeDocument/2006/relationships/image" Target="media/image12.png"/><Relationship Id="rId66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hyperlink" Target="https://www.fda.gov/consumers/consumer-updates/where-and-how-dispose-unused-medicines" TargetMode="External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5.png"/><Relationship Id="rId49" Type="http://schemas.openxmlformats.org/officeDocument/2006/relationships/hyperlink" Target="https://thesource.cvshealth.com/nuxeo/thesource/" TargetMode="External"/><Relationship Id="rId57" Type="http://schemas.openxmlformats.org/officeDocument/2006/relationships/image" Target="media/image11.png"/><Relationship Id="rId61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thesource.cvshealth.com/nuxeo/thesource/" TargetMode="External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hyperlink" Target="https://thesource.cvshealth.com/nuxeo/thesource/" TargetMode="External"/><Relationship Id="rId60" Type="http://schemas.openxmlformats.org/officeDocument/2006/relationships/image" Target="media/image14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hyperlink" Target="https://thesource.cvshealth.com/nuxeo/thesource/" TargetMode="External"/><Relationship Id="rId48" Type="http://schemas.openxmlformats.org/officeDocument/2006/relationships/hyperlink" Target="https://thesource.cvshealth.com/nuxeo/thesource/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s://policy.corp.cvscaremark.com/pnp/faces/DocRenderer?documentId=CALL-0049" TargetMode="External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mailto:DONOTREPLY@USPSreturns.co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hyperlink" Target="https://thesource.cvshealth.com/nuxeo/thesource/" TargetMode="External"/><Relationship Id="rId38" Type="http://schemas.openxmlformats.org/officeDocument/2006/relationships/hyperlink" Target="https://thesource.cvshealth.com/nuxeo/thesource/" TargetMode="External"/><Relationship Id="rId46" Type="http://schemas.openxmlformats.org/officeDocument/2006/relationships/hyperlink" Target="https://thesource.cvshealth.com/nuxeo/thesource/" TargetMode="External"/><Relationship Id="rId59" Type="http://schemas.openxmlformats.org/officeDocument/2006/relationships/image" Target="media/image13.png"/><Relationship Id="rId67" Type="http://schemas.openxmlformats.org/officeDocument/2006/relationships/header" Target="header1.xml"/><Relationship Id="rId20" Type="http://schemas.openxmlformats.org/officeDocument/2006/relationships/hyperlink" Target="https://thesource.cvshealth.com/nuxeo/thesource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8.png"/><Relationship Id="rId62" Type="http://schemas.openxmlformats.org/officeDocument/2006/relationships/hyperlink" Target="https://thesource.cvshealth.com/nuxeo/thesource/" TargetMode="External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BCE66C6C51B740BE722A34E1EC8D25" ma:contentTypeVersion="13" ma:contentTypeDescription="Create a new document." ma:contentTypeScope="" ma:versionID="51bfd6b23885128d3fb95d0666110821">
  <xsd:schema xmlns:xsd="http://www.w3.org/2001/XMLSchema" xmlns:xs="http://www.w3.org/2001/XMLSchema" xmlns:p="http://schemas.microsoft.com/office/2006/metadata/properties" xmlns:ns3="9a88f1f3-8b71-48a2-b218-f2e869b46cda" xmlns:ns4="04c9ab15-5e33-4713-a0f9-00f536fb5268" targetNamespace="http://schemas.microsoft.com/office/2006/metadata/properties" ma:root="true" ma:fieldsID="0e555568892a6f53b52cefcc28562dd6" ns3:_="" ns4:_="">
    <xsd:import namespace="9a88f1f3-8b71-48a2-b218-f2e869b46cda"/>
    <xsd:import namespace="04c9ab15-5e33-4713-a0f9-00f536fb52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88f1f3-8b71-48a2-b218-f2e869b46c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9ab15-5e33-4713-a0f9-00f536fb52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c9ab15-5e33-4713-a0f9-00f536fb5268" xsi:nil="true"/>
  </documentManagement>
</p:properties>
</file>

<file path=customXml/itemProps1.xml><?xml version="1.0" encoding="utf-8"?>
<ds:datastoreItem xmlns:ds="http://schemas.openxmlformats.org/officeDocument/2006/customXml" ds:itemID="{7991B7C6-EC19-43BB-96B9-9B64C5A52E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3D0B0-16D7-4C08-8123-CC7D0AB094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88f1f3-8b71-48a2-b218-f2e869b46cda"/>
    <ds:schemaRef ds:uri="04c9ab15-5e33-4713-a0f9-00f536fb52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E16300-7846-4CDF-A9BC-AD348A3004E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B9CED1-616A-4ED8-9FA0-649D4098086F}">
  <ds:schemaRefs>
    <ds:schemaRef ds:uri="http://schemas.microsoft.com/office/2006/metadata/properties"/>
    <ds:schemaRef ds:uri="http://schemas.microsoft.com/office/infopath/2007/PartnerControls"/>
    <ds:schemaRef ds:uri="04c9ab15-5e33-4713-a0f9-00f536fb526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19</TotalTime>
  <Pages>1</Pages>
  <Words>3458</Words>
  <Characters>24575</Characters>
  <Application>Microsoft Office Word</Application>
  <DocSecurity>0</DocSecurity>
  <Lines>204</Lines>
  <Paragraphs>55</Paragraphs>
  <ScaleCrop>false</ScaleCrop>
  <Company>Caremark RX</Company>
  <LinksUpToDate>false</LinksUpToDate>
  <CharactersWithSpaces>27978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Dugdale, Brienna</cp:lastModifiedBy>
  <cp:revision>58</cp:revision>
  <cp:lastPrinted>2007-01-03T15:56:00Z</cp:lastPrinted>
  <dcterms:created xsi:type="dcterms:W3CDTF">2024-03-29T20:33:00Z</dcterms:created>
  <dcterms:modified xsi:type="dcterms:W3CDTF">2025-05-05T20:37:00Z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2021-10-13T13:13:03Z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6b83e592-6ceb-4648-a49c-a5256b1fb8c9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0x010100C2BCE66C6C51B740BE722A34E1EC8D25</vt:lpwstr>
  </property>
</Properties>
</file>