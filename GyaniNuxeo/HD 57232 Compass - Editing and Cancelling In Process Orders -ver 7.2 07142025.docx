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E755" w14:textId="39B33958" w:rsidR="00373E26" w:rsidRPr="00373E26" w:rsidRDefault="000E516C" w:rsidP="00867C2E">
      <w:pPr>
        <w:pStyle w:val="Heading1"/>
        <w:spacing w:before="120" w:after="120"/>
        <w:rPr>
          <w:noProof/>
        </w:rPr>
      </w:pPr>
      <w:bookmarkStart w:id="0" w:name="_top"/>
      <w:bookmarkStart w:id="1" w:name="OLE_LINK14"/>
      <w:bookmarkStart w:id="2" w:name="OLE_LINK101"/>
      <w:bookmarkEnd w:id="0"/>
      <w:r w:rsidRPr="3D5BEA6A">
        <w:t>Compass -</w:t>
      </w:r>
      <w:r>
        <w:t xml:space="preserve"> </w:t>
      </w:r>
      <w:bookmarkStart w:id="3" w:name="OLE_LINK102"/>
      <w:r w:rsidR="00A557B5" w:rsidRPr="3D5BEA6A">
        <w:t xml:space="preserve">Editing and </w:t>
      </w:r>
      <w:r w:rsidR="00A557B5" w:rsidRPr="3D5BEA6A">
        <w:rPr>
          <w:noProof/>
        </w:rPr>
        <w:t xml:space="preserve">Cancelling </w:t>
      </w:r>
      <w:r w:rsidR="00620761">
        <w:rPr>
          <w:noProof/>
        </w:rPr>
        <w:t>Orders Awaiting an Order Number</w:t>
      </w:r>
      <w:bookmarkEnd w:id="1"/>
      <w:bookmarkEnd w:id="3"/>
    </w:p>
    <w:bookmarkEnd w:id="2"/>
    <w:p w14:paraId="44699495" w14:textId="77777777" w:rsidR="00A557B5" w:rsidRDefault="00A557B5" w:rsidP="00B73393">
      <w:pPr>
        <w:pStyle w:val="TOC2"/>
        <w:spacing w:before="120" w:after="120"/>
      </w:pPr>
    </w:p>
    <w:p w14:paraId="3378E2FC" w14:textId="6BEA03BE" w:rsidR="00850173" w:rsidRDefault="00B13B31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u w:val="none"/>
          <w14:ligatures w14:val="standardContextual"/>
        </w:rPr>
      </w:pPr>
      <w:r w:rsidRPr="0014193C">
        <w:fldChar w:fldCharType="begin"/>
      </w:r>
      <w:r w:rsidRPr="0014193C">
        <w:instrText xml:space="preserve"> TOC \o "2-3" \n \h \z \u </w:instrText>
      </w:r>
      <w:r w:rsidRPr="0014193C">
        <w:fldChar w:fldCharType="separate"/>
      </w:r>
      <w:hyperlink w:anchor="_Toc205292200" w:history="1">
        <w:r w:rsidR="00850173" w:rsidRPr="00F22A0C">
          <w:rPr>
            <w:rStyle w:val="Hyperlink"/>
            <w:noProof/>
          </w:rPr>
          <w:t>Reminders</w:t>
        </w:r>
      </w:hyperlink>
    </w:p>
    <w:p w14:paraId="3FA8B4FD" w14:textId="59529DF5" w:rsidR="00850173" w:rsidRDefault="00850173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u w:val="none"/>
          <w14:ligatures w14:val="standardContextual"/>
        </w:rPr>
      </w:pPr>
      <w:hyperlink w:anchor="_Toc205292201" w:history="1">
        <w:r w:rsidRPr="00F22A0C">
          <w:rPr>
            <w:rStyle w:val="Hyperlink"/>
            <w:noProof/>
          </w:rPr>
          <w:drawing>
            <wp:inline distT="0" distB="0" distL="0" distR="0" wp14:anchorId="6EBC12A6" wp14:editId="40245BF9">
              <wp:extent cx="304762" cy="304762"/>
              <wp:effectExtent l="0" t="0" r="635" b="635"/>
              <wp:docPr id="43483758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3510294" name="Picture 743510294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762" cy="3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F22A0C">
          <w:rPr>
            <w:rStyle w:val="Hyperlink"/>
            <w:noProof/>
          </w:rPr>
          <w:t>Editing Orders Awaiting an Order Number</w:t>
        </w:r>
      </w:hyperlink>
    </w:p>
    <w:p w14:paraId="463426C6" w14:textId="1B09DCFF" w:rsidR="00850173" w:rsidRDefault="00850173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u w:val="none"/>
          <w14:ligatures w14:val="standardContextual"/>
        </w:rPr>
      </w:pPr>
      <w:hyperlink w:anchor="_Toc205292202" w:history="1">
        <w:r w:rsidRPr="00F22A0C">
          <w:rPr>
            <w:rStyle w:val="Hyperlink"/>
            <w:noProof/>
          </w:rPr>
          <w:drawing>
            <wp:inline distT="0" distB="0" distL="0" distR="0" wp14:anchorId="4DE92810" wp14:editId="04B2C808">
              <wp:extent cx="304762" cy="304762"/>
              <wp:effectExtent l="0" t="0" r="635" b="635"/>
              <wp:docPr id="15844239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1869636" name="Picture 681869636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762" cy="3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F22A0C">
          <w:rPr>
            <w:rStyle w:val="Hyperlink"/>
            <w:noProof/>
          </w:rPr>
          <w:t>Canceling Orders Awaiting an Order Number</w:t>
        </w:r>
      </w:hyperlink>
    </w:p>
    <w:p w14:paraId="59C0641A" w14:textId="32BAB998" w:rsidR="00850173" w:rsidRDefault="00850173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u w:val="none"/>
          <w14:ligatures w14:val="standardContextual"/>
        </w:rPr>
      </w:pPr>
      <w:hyperlink w:anchor="_Toc205292203" w:history="1">
        <w:r w:rsidRPr="00F22A0C">
          <w:rPr>
            <w:rStyle w:val="Hyperlink"/>
            <w:noProof/>
          </w:rPr>
          <w:t>Scenario Guide</w:t>
        </w:r>
      </w:hyperlink>
    </w:p>
    <w:p w14:paraId="44CD220C" w14:textId="76397913" w:rsidR="00850173" w:rsidRDefault="00850173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:u w:val="none"/>
          <w14:ligatures w14:val="standardContextual"/>
        </w:rPr>
      </w:pPr>
      <w:hyperlink w:anchor="_Toc205292204" w:history="1">
        <w:r w:rsidRPr="00F22A0C">
          <w:rPr>
            <w:rStyle w:val="Hyperlink"/>
            <w:noProof/>
          </w:rPr>
          <w:t>Related Documents</w:t>
        </w:r>
      </w:hyperlink>
    </w:p>
    <w:p w14:paraId="105C3B43" w14:textId="37A019C7" w:rsidR="005A64DA" w:rsidRDefault="00B13B31" w:rsidP="00B73393">
      <w:pPr>
        <w:pStyle w:val="TOC2"/>
        <w:spacing w:before="120" w:after="120"/>
      </w:pPr>
      <w:r w:rsidRPr="0014193C">
        <w:fldChar w:fldCharType="end"/>
      </w:r>
    </w:p>
    <w:p w14:paraId="7335A7F2" w14:textId="77777777" w:rsidR="00192F2C" w:rsidRPr="00192F2C" w:rsidRDefault="00192F2C" w:rsidP="00192F2C"/>
    <w:p w14:paraId="281440EC" w14:textId="55265CA2" w:rsidR="001B6A61" w:rsidRDefault="00B13719" w:rsidP="00373E26">
      <w:pPr>
        <w:spacing w:before="120" w:after="120"/>
      </w:pPr>
      <w:r w:rsidRPr="003755C6">
        <w:rPr>
          <w:b/>
          <w:bCs/>
        </w:rPr>
        <w:t>Description</w:t>
      </w:r>
      <w:r w:rsidRPr="001B2F48">
        <w:rPr>
          <w:b/>
          <w:bCs/>
        </w:rPr>
        <w:t>:</w:t>
      </w:r>
      <w:r w:rsidR="001B2F48">
        <w:t xml:space="preserve"> </w:t>
      </w:r>
      <w:bookmarkStart w:id="4" w:name="OLE_LINK1"/>
      <w:r w:rsidR="00F964B7">
        <w:t>P</w:t>
      </w:r>
      <w:r w:rsidR="00C42D7C">
        <w:t xml:space="preserve">rocess to edit or cancel Mail Orders that are </w:t>
      </w:r>
      <w:r w:rsidR="001D6BE3">
        <w:t xml:space="preserve">Awaiting </w:t>
      </w:r>
      <w:r w:rsidR="00116A39">
        <w:t>an Order Number</w:t>
      </w:r>
      <w:r w:rsidR="00C42D7C">
        <w:t xml:space="preserve">. </w:t>
      </w:r>
      <w:bookmarkEnd w:id="4"/>
    </w:p>
    <w:p w14:paraId="1CF6EDE9" w14:textId="77777777" w:rsidR="009D5202" w:rsidRPr="001B6A61" w:rsidRDefault="009D5202" w:rsidP="00373E26">
      <w:pPr>
        <w:spacing w:before="120" w:after="120"/>
        <w:rPr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5A64DA" w:rsidRPr="0014193C" w14:paraId="4C08D5D4" w14:textId="77777777" w:rsidTr="00CB3D5A">
        <w:tc>
          <w:tcPr>
            <w:tcW w:w="5000" w:type="pct"/>
            <w:shd w:val="clear" w:color="auto" w:fill="BFBFBF" w:themeFill="background1" w:themeFillShade="BF"/>
          </w:tcPr>
          <w:p w14:paraId="2C0B6405" w14:textId="65D526EA" w:rsidR="005A64DA" w:rsidRPr="0014193C" w:rsidRDefault="001B2F48" w:rsidP="00160293">
            <w:pPr>
              <w:pStyle w:val="Heading2"/>
              <w:spacing w:before="120" w:after="120"/>
            </w:pPr>
            <w:bookmarkStart w:id="5" w:name="_Overview"/>
            <w:bookmarkStart w:id="6" w:name="_Toc205292200"/>
            <w:bookmarkEnd w:id="5"/>
            <w:r>
              <w:t>Reminders</w:t>
            </w:r>
            <w:bookmarkEnd w:id="6"/>
          </w:p>
        </w:tc>
      </w:tr>
    </w:tbl>
    <w:p w14:paraId="1EACAFB3" w14:textId="239F69F0" w:rsidR="00CB3D5A" w:rsidRDefault="00116A39" w:rsidP="00160293">
      <w:pPr>
        <w:spacing w:before="120" w:after="120"/>
      </w:pPr>
      <w:bookmarkStart w:id="7" w:name="OLE_LINK37"/>
      <w:r>
        <w:t>O</w:t>
      </w:r>
      <w:r w:rsidR="00CB3D5A">
        <w:t>rders</w:t>
      </w:r>
      <w:r>
        <w:t xml:space="preserve"> Awaiting an Order Number</w:t>
      </w:r>
      <w:r w:rsidR="00CB3D5A">
        <w:t xml:space="preserve"> are pending orders placed within 15 minutes that are awaiting entry into the Mail Order Pharmacy and that have not yet been adjudicated (</w:t>
      </w:r>
      <w:r w:rsidR="00CB3D5A">
        <w:rPr>
          <w:b/>
          <w:bCs/>
        </w:rPr>
        <w:t xml:space="preserve">Example: </w:t>
      </w:r>
      <w:r w:rsidR="00CB3D5A">
        <w:t>Not yet processed through the member’s insurance). They are not</w:t>
      </w:r>
      <w:r w:rsidR="00CB3D5A" w:rsidRPr="00B13719">
        <w:t xml:space="preserve"> </w:t>
      </w:r>
      <w:r w:rsidR="00CB3D5A">
        <w:t xml:space="preserve">located on the </w:t>
      </w:r>
      <w:r w:rsidR="00CB3D5A" w:rsidRPr="00C42D7C">
        <w:rPr>
          <w:b/>
          <w:bCs/>
        </w:rPr>
        <w:t>Mail Order History</w:t>
      </w:r>
      <w:r w:rsidR="00CB3D5A">
        <w:t xml:space="preserve"> tab, but can be viewed by clicking</w:t>
      </w:r>
      <w:r w:rsidR="00CB3D5A" w:rsidRPr="00B13719">
        <w:t xml:space="preserve"> the</w:t>
      </w:r>
      <w:r w:rsidR="00CB3D5A">
        <w:t xml:space="preserve"> </w:t>
      </w:r>
      <w:r w:rsidR="00CB3D5A" w:rsidRPr="0008054C">
        <w:rPr>
          <w:b/>
          <w:bCs/>
        </w:rPr>
        <w:t>(Not seeing an order?)</w:t>
      </w:r>
      <w:r w:rsidR="00CB3D5A">
        <w:t xml:space="preserve"> </w:t>
      </w:r>
      <w:r w:rsidR="00CB3D5A">
        <w:rPr>
          <w:b/>
          <w:bCs/>
        </w:rPr>
        <w:t>Access list of orders awaiting an Order Number</w:t>
      </w:r>
      <w:r w:rsidR="00CB3D5A">
        <w:t xml:space="preserve"> hyperlink.</w:t>
      </w:r>
    </w:p>
    <w:p w14:paraId="5A53E978" w14:textId="77777777" w:rsidR="007C7DE2" w:rsidRDefault="007C7DE2" w:rsidP="00160293">
      <w:pPr>
        <w:spacing w:before="120" w:after="120"/>
        <w:rPr>
          <w:color w:val="000000"/>
        </w:rPr>
      </w:pPr>
    </w:p>
    <w:p w14:paraId="0A0000D5" w14:textId="31622EDD" w:rsidR="00EA2A4A" w:rsidRDefault="00D47DAD" w:rsidP="00160293">
      <w:pPr>
        <w:spacing w:before="120" w:after="1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7D3068" wp14:editId="62901B69">
            <wp:extent cx="247650" cy="21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A0A">
        <w:rPr>
          <w:color w:val="000000"/>
        </w:rPr>
        <w:t xml:space="preserve"> </w:t>
      </w:r>
      <w:r w:rsidR="00EA2A4A">
        <w:rPr>
          <w:color w:val="000000"/>
        </w:rPr>
        <w:t>Only the Member, Legally Documented Representative (</w:t>
      </w:r>
      <w:r w:rsidR="00EA2A4A" w:rsidRPr="00373E26">
        <w:rPr>
          <w:b/>
          <w:bCs/>
          <w:color w:val="000000"/>
        </w:rPr>
        <w:t>POA</w:t>
      </w:r>
      <w:r w:rsidR="00EA2A4A">
        <w:rPr>
          <w:color w:val="000000"/>
        </w:rPr>
        <w:t>)</w:t>
      </w:r>
      <w:r w:rsidR="009504DB">
        <w:rPr>
          <w:color w:val="000000"/>
        </w:rPr>
        <w:t>,</w:t>
      </w:r>
      <w:r w:rsidR="00EA2A4A">
        <w:rPr>
          <w:color w:val="000000"/>
        </w:rPr>
        <w:t xml:space="preserve"> or Prescribing </w:t>
      </w:r>
      <w:proofErr w:type="gramStart"/>
      <w:r w:rsidR="00EA2A4A">
        <w:rPr>
          <w:color w:val="000000"/>
        </w:rPr>
        <w:t>Physician</w:t>
      </w:r>
      <w:proofErr w:type="gramEnd"/>
      <w:r w:rsidR="00EA2A4A">
        <w:rPr>
          <w:color w:val="000000"/>
        </w:rPr>
        <w:t> may cancel an order or prescription that is in process</w:t>
      </w:r>
      <w:r w:rsidR="00B73393">
        <w:rPr>
          <w:color w:val="000000"/>
        </w:rPr>
        <w:t xml:space="preserve">. </w:t>
      </w:r>
    </w:p>
    <w:p w14:paraId="3D2CA48D" w14:textId="77777777" w:rsidR="00673EB5" w:rsidRDefault="00673EB5" w:rsidP="00160293">
      <w:pPr>
        <w:spacing w:before="120" w:after="120"/>
        <w:rPr>
          <w:color w:val="000000"/>
        </w:rPr>
      </w:pPr>
    </w:p>
    <w:p w14:paraId="41460BA5" w14:textId="35AFEE89" w:rsidR="001A0AB5" w:rsidRDefault="00D47DAD" w:rsidP="00160293">
      <w:pPr>
        <w:spacing w:before="120" w:after="120"/>
        <w:rPr>
          <w:color w:val="000000"/>
        </w:rPr>
      </w:pPr>
      <w:bookmarkStart w:id="8" w:name="_Hlk121481732"/>
      <w:r>
        <w:rPr>
          <w:noProof/>
        </w:rPr>
        <w:drawing>
          <wp:inline distT="0" distB="0" distL="0" distR="0" wp14:anchorId="1B98846E" wp14:editId="68F93774">
            <wp:extent cx="247650" cy="219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r w:rsidR="00855A0A">
        <w:t xml:space="preserve"> </w:t>
      </w:r>
      <w:r w:rsidR="00673EB5">
        <w:t xml:space="preserve">Determine if the member needs the entire order cancelled, or </w:t>
      </w:r>
      <w:r w:rsidR="009E0683">
        <w:t xml:space="preserve">just </w:t>
      </w:r>
      <w:r w:rsidR="00673EB5">
        <w:t>specific prescriptions within the order cancelled.</w:t>
      </w:r>
      <w:r w:rsidR="003D1F36">
        <w:t xml:space="preserve"> To cancel a specific </w:t>
      </w:r>
      <w:r w:rsidR="00373E26">
        <w:t xml:space="preserve">prescription </w:t>
      </w:r>
      <w:r w:rsidR="00373E26">
        <w:rPr>
          <w:color w:val="000000"/>
        </w:rPr>
        <w:t>(</w:t>
      </w:r>
      <w:r w:rsidR="00373E26" w:rsidRPr="00373E26">
        <w:rPr>
          <w:b/>
          <w:bCs/>
          <w:color w:val="000000"/>
        </w:rPr>
        <w:t>Rx</w:t>
      </w:r>
      <w:r w:rsidR="00373E26">
        <w:rPr>
          <w:color w:val="000000"/>
        </w:rPr>
        <w:t>)</w:t>
      </w:r>
      <w:r w:rsidR="003D1F36">
        <w:t xml:space="preserve">, </w:t>
      </w:r>
      <w:bookmarkStart w:id="9" w:name="OLE_LINK4"/>
      <w:r w:rsidR="003D1F36">
        <w:t xml:space="preserve">refer to </w:t>
      </w:r>
      <w:bookmarkEnd w:id="9"/>
      <w:r w:rsidR="00A578ED">
        <w:fldChar w:fldCharType="begin"/>
      </w:r>
      <w:r w:rsidR="00373E26">
        <w:instrText>HYPERLINK "https://thesource.cvshealth.com/nuxeo/thesource/" \l "!/view?docid=9c43c276-a6a4-4481-880d-62b194600f02"</w:instrText>
      </w:r>
      <w:r w:rsidR="00A578ED">
        <w:fldChar w:fldCharType="separate"/>
      </w:r>
      <w:r w:rsidR="00373E26">
        <w:rPr>
          <w:rStyle w:val="Hyperlink"/>
        </w:rPr>
        <w:t>Compass - Cancel or Remove a Prescription (Rx) from an Order (056363)</w:t>
      </w:r>
      <w:r w:rsidR="00A578ED">
        <w:rPr>
          <w:rStyle w:val="Hyperlink"/>
        </w:rPr>
        <w:fldChar w:fldCharType="end"/>
      </w:r>
      <w:r w:rsidR="003D1F36">
        <w:t>.</w:t>
      </w:r>
    </w:p>
    <w:p w14:paraId="03D68702" w14:textId="77777777" w:rsidR="001A0AB5" w:rsidRPr="00673EB5" w:rsidRDefault="001A0AB5" w:rsidP="00160293">
      <w:pPr>
        <w:spacing w:before="120" w:after="120"/>
        <w:rPr>
          <w:rFonts w:ascii="Times New Roman" w:hAnsi="Times New Roman"/>
        </w:rPr>
      </w:pPr>
    </w:p>
    <w:bookmarkEnd w:id="7"/>
    <w:p w14:paraId="4E4EEC68" w14:textId="01BFBAD8" w:rsidR="00E14E21" w:rsidRDefault="00D47DAD" w:rsidP="00160293">
      <w:pPr>
        <w:spacing w:before="120" w:after="120"/>
        <w:rPr>
          <w:rFonts w:ascii="Times New Roman" w:hAnsi="Times New Roman"/>
          <w:color w:val="000000"/>
          <w:sz w:val="27"/>
          <w:szCs w:val="27"/>
        </w:rPr>
      </w:pPr>
      <w:r>
        <w:rPr>
          <w:noProof/>
          <w:color w:val="000000"/>
        </w:rPr>
        <w:drawing>
          <wp:inline distT="0" distB="0" distL="0" distR="0" wp14:anchorId="746EFDEE" wp14:editId="2666FC34">
            <wp:extent cx="247650" cy="21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A0A">
        <w:rPr>
          <w:color w:val="000000"/>
        </w:rPr>
        <w:t xml:space="preserve"> </w:t>
      </w:r>
      <w:r w:rsidR="00EA2A4A">
        <w:rPr>
          <w:color w:val="000000"/>
        </w:rPr>
        <w:t>Do not confuse </w:t>
      </w:r>
      <w:r w:rsidR="00EA2A4A">
        <w:rPr>
          <w:b/>
          <w:bCs/>
          <w:color w:val="000000"/>
        </w:rPr>
        <w:t>canceling</w:t>
      </w:r>
      <w:r w:rsidR="00EA2A4A">
        <w:rPr>
          <w:color w:val="000000"/>
        </w:rPr>
        <w:t> a prescription within an order with </w:t>
      </w:r>
      <w:r w:rsidR="00EA2A4A">
        <w:rPr>
          <w:b/>
          <w:bCs/>
          <w:color w:val="000000"/>
        </w:rPr>
        <w:t>discontinuing</w:t>
      </w:r>
      <w:r w:rsidR="00EA2A4A">
        <w:rPr>
          <w:color w:val="000000"/>
        </w:rPr>
        <w:t> a</w:t>
      </w:r>
      <w:r w:rsidR="001340CC">
        <w:rPr>
          <w:color w:val="000000"/>
        </w:rPr>
        <w:t>n Rx</w:t>
      </w:r>
      <w:r w:rsidR="00EA2A4A">
        <w:rPr>
          <w:color w:val="000000"/>
        </w:rPr>
        <w:t>.</w:t>
      </w:r>
      <w:r w:rsidR="0001689A">
        <w:rPr>
          <w:color w:val="000000"/>
        </w:rPr>
        <w:t xml:space="preserve"> Refer to </w:t>
      </w:r>
      <w:hyperlink r:id="rId14" w:anchor="!/view?docid=a0396fd5-8224-4c89-b673-49071e64cab1" w:history="1">
        <w:r w:rsidR="00373E26">
          <w:rPr>
            <w:rStyle w:val="Hyperlink"/>
          </w:rPr>
          <w:t>Compass - Discontinuing a Prescription (Rx) in Order Details (056370)</w:t>
        </w:r>
      </w:hyperlink>
      <w:r w:rsidR="00B71C5C">
        <w:rPr>
          <w:color w:val="000000"/>
        </w:rPr>
        <w:t>.</w:t>
      </w:r>
    </w:p>
    <w:p w14:paraId="663B41D7" w14:textId="77777777" w:rsidR="00673EB5" w:rsidRDefault="00673EB5" w:rsidP="00160293">
      <w:pPr>
        <w:spacing w:before="120" w:after="120"/>
        <w:rPr>
          <w:rFonts w:ascii="Times New Roman" w:hAnsi="Times New Roman"/>
          <w:color w:val="000000"/>
        </w:rPr>
      </w:pPr>
    </w:p>
    <w:p w14:paraId="06AF716B" w14:textId="07675130" w:rsidR="00246EBF" w:rsidRPr="00246EBF" w:rsidRDefault="00673EB5" w:rsidP="00A66936">
      <w:pPr>
        <w:numPr>
          <w:ilvl w:val="0"/>
          <w:numId w:val="12"/>
        </w:numPr>
        <w:rPr>
          <w:rFonts w:ascii="Times New Roman" w:hAnsi="Times New Roman"/>
          <w:color w:val="000000"/>
          <w:sz w:val="27"/>
          <w:szCs w:val="27"/>
        </w:rPr>
      </w:pPr>
      <w:r>
        <w:t xml:space="preserve">Bridge Supply orders </w:t>
      </w:r>
      <w:r w:rsidR="00B71C5C" w:rsidRPr="00B71C5C">
        <w:rPr>
          <w:b/>
          <w:bCs/>
        </w:rPr>
        <w:t>CAN</w:t>
      </w:r>
      <w:r w:rsidRPr="00673EB5">
        <w:rPr>
          <w:b/>
          <w:bCs/>
        </w:rPr>
        <w:t>NOT</w:t>
      </w:r>
      <w:r>
        <w:t xml:space="preserve"> be cancelled.</w:t>
      </w:r>
      <w:r w:rsidRPr="00673EB5">
        <w:rPr>
          <w:color w:val="0000FF"/>
        </w:rPr>
        <w:t> </w:t>
      </w:r>
    </w:p>
    <w:p w14:paraId="344DD75B" w14:textId="336FAF7C" w:rsidR="00436FA1" w:rsidRPr="003755C6" w:rsidRDefault="001340CC" w:rsidP="00A66936">
      <w:pPr>
        <w:numPr>
          <w:ilvl w:val="0"/>
          <w:numId w:val="12"/>
        </w:numPr>
        <w:rPr>
          <w:rFonts w:ascii="Times New Roman" w:hAnsi="Times New Roman"/>
          <w:color w:val="000000"/>
          <w:sz w:val="27"/>
          <w:szCs w:val="27"/>
        </w:rPr>
      </w:pPr>
      <w:r w:rsidRPr="009E0683">
        <w:t>Wr</w:t>
      </w:r>
      <w:r w:rsidR="00246EBF" w:rsidRPr="009E0683">
        <w:t>itten</w:t>
      </w:r>
      <w:r w:rsidR="00246EBF" w:rsidRPr="00436FA1">
        <w:rPr>
          <w:color w:val="0000FF"/>
        </w:rPr>
        <w:t xml:space="preserve"> </w:t>
      </w:r>
      <w:r w:rsidRPr="00436FA1">
        <w:rPr>
          <w:color w:val="000000"/>
        </w:rPr>
        <w:t xml:space="preserve">Rx’s </w:t>
      </w:r>
      <w:r w:rsidR="00EA2A4A" w:rsidRPr="00436FA1">
        <w:rPr>
          <w:color w:val="000000"/>
        </w:rPr>
        <w:t>and fax requests will not be sent back to the member</w:t>
      </w:r>
      <w:r w:rsidR="00A87115" w:rsidRPr="00436FA1">
        <w:rPr>
          <w:color w:val="000000"/>
        </w:rPr>
        <w:t xml:space="preserve"> when the order is cancelled</w:t>
      </w:r>
      <w:r w:rsidR="00EA2A4A" w:rsidRPr="00436FA1">
        <w:rPr>
          <w:color w:val="000000"/>
        </w:rPr>
        <w:t xml:space="preserve">. They are not re-routed; however, they can be restarted if the new Rx has not expired </w:t>
      </w:r>
      <w:bookmarkStart w:id="10" w:name="OLE_LINK2"/>
      <w:r w:rsidR="00EA2A4A" w:rsidRPr="00436FA1">
        <w:rPr>
          <w:color w:val="000000"/>
        </w:rPr>
        <w:t xml:space="preserve">by </w:t>
      </w:r>
      <w:r w:rsidR="00D87FD7">
        <w:rPr>
          <w:color w:val="000000"/>
        </w:rPr>
        <w:t>creating</w:t>
      </w:r>
      <w:r w:rsidR="00436FA1" w:rsidRPr="00436FA1">
        <w:rPr>
          <w:color w:val="000000"/>
        </w:rPr>
        <w:t xml:space="preserve"> a Support Task</w:t>
      </w:r>
      <w:r w:rsidR="00133E85">
        <w:rPr>
          <w:color w:val="000000"/>
        </w:rPr>
        <w:t xml:space="preserve">, </w:t>
      </w:r>
      <w:r w:rsidR="00436FA1" w:rsidRPr="00133E85">
        <w:rPr>
          <w:b/>
          <w:bCs/>
          <w:color w:val="000000"/>
        </w:rPr>
        <w:t>Task Type:</w:t>
      </w:r>
      <w:r w:rsidR="00133E85">
        <w:rPr>
          <w:color w:val="000000"/>
        </w:rPr>
        <w:t xml:space="preserve"> </w:t>
      </w:r>
      <w:r w:rsidR="00436FA1" w:rsidRPr="00436FA1">
        <w:rPr>
          <w:color w:val="000000"/>
        </w:rPr>
        <w:t>Offline Refill</w:t>
      </w:r>
      <w:r w:rsidR="00133E85">
        <w:rPr>
          <w:color w:val="000000"/>
        </w:rPr>
        <w:t>.</w:t>
      </w:r>
      <w:r w:rsidR="00436FA1" w:rsidRPr="00436FA1">
        <w:rPr>
          <w:color w:val="000000"/>
        </w:rPr>
        <w:t xml:space="preserve"> </w:t>
      </w:r>
      <w:bookmarkEnd w:id="10"/>
      <w:r w:rsidR="00133E85">
        <w:rPr>
          <w:color w:val="000000"/>
        </w:rPr>
        <w:t xml:space="preserve">Refer to </w:t>
      </w:r>
      <w:hyperlink r:id="rId15" w:anchor="!/view?docid=6753488f-3996-45d9-88ba-257575369a98" w:history="1">
        <w:r w:rsidR="00373E26">
          <w:rPr>
            <w:rStyle w:val="Hyperlink"/>
          </w:rPr>
          <w:t>Compass - Support Task Types and Uses List (058147)</w:t>
        </w:r>
      </w:hyperlink>
      <w:r w:rsidR="00202FC8">
        <w:rPr>
          <w:color w:val="000000"/>
        </w:rPr>
        <w:t xml:space="preserve"> for additional information</w:t>
      </w:r>
      <w:r w:rsidR="00133E85">
        <w:rPr>
          <w:color w:val="000000"/>
        </w:rPr>
        <w:t>.</w:t>
      </w:r>
    </w:p>
    <w:p w14:paraId="6827D603" w14:textId="63C724A3" w:rsidR="008F7F87" w:rsidRPr="00436FA1" w:rsidRDefault="00F72553" w:rsidP="00A66936">
      <w:pPr>
        <w:numPr>
          <w:ilvl w:val="0"/>
          <w:numId w:val="12"/>
        </w:numPr>
        <w:rPr>
          <w:rFonts w:ascii="Times New Roman" w:hAnsi="Times New Roman"/>
          <w:color w:val="000000"/>
          <w:sz w:val="27"/>
          <w:szCs w:val="27"/>
        </w:rPr>
      </w:pPr>
      <w:r w:rsidRPr="003755C6">
        <w:t>Canceling an order that contains a</w:t>
      </w:r>
      <w:r w:rsidR="008327B0">
        <w:t>n</w:t>
      </w:r>
      <w:r w:rsidR="005772F1">
        <w:t xml:space="preserve"> Rx</w:t>
      </w:r>
      <w:r w:rsidRPr="003755C6">
        <w:t xml:space="preserve"> enrolled into any part of the A</w:t>
      </w:r>
      <w:r w:rsidR="005772F1">
        <w:t xml:space="preserve">uto </w:t>
      </w:r>
      <w:r w:rsidRPr="003755C6">
        <w:t>R</w:t>
      </w:r>
      <w:r w:rsidR="005772F1">
        <w:t xml:space="preserve">efill </w:t>
      </w:r>
      <w:r w:rsidRPr="003755C6">
        <w:t>P</w:t>
      </w:r>
      <w:r w:rsidR="005772F1">
        <w:t>rogram (</w:t>
      </w:r>
      <w:r w:rsidR="005772F1" w:rsidRPr="00373E26">
        <w:rPr>
          <w:b/>
          <w:bCs/>
        </w:rPr>
        <w:t>ARP</w:t>
      </w:r>
      <w:r w:rsidR="005772F1">
        <w:t>)</w:t>
      </w:r>
      <w:r w:rsidRPr="003755C6">
        <w:t xml:space="preserve"> removes the </w:t>
      </w:r>
      <w:r w:rsidR="005772F1">
        <w:t>Rx</w:t>
      </w:r>
      <w:r w:rsidRPr="003755C6">
        <w:t xml:space="preserve"> from </w:t>
      </w:r>
      <w:r w:rsidR="005772F1">
        <w:t>ARP</w:t>
      </w:r>
      <w:r w:rsidRPr="003755C6">
        <w:t>. </w:t>
      </w:r>
    </w:p>
    <w:p w14:paraId="5B4A1438" w14:textId="0BAE5E68" w:rsidR="00E14E21" w:rsidRPr="00940095" w:rsidRDefault="00E14E21" w:rsidP="00A66936">
      <w:pPr>
        <w:numPr>
          <w:ilvl w:val="0"/>
          <w:numId w:val="12"/>
        </w:numPr>
        <w:rPr>
          <w:rFonts w:ascii="Times New Roman" w:hAnsi="Times New Roman"/>
          <w:color w:val="000000"/>
          <w:sz w:val="27"/>
          <w:szCs w:val="27"/>
        </w:rPr>
      </w:pPr>
      <w:r>
        <w:rPr>
          <w:color w:val="000000"/>
        </w:rPr>
        <w:t xml:space="preserve">Cancel </w:t>
      </w:r>
      <w:r w:rsidR="005772F1">
        <w:rPr>
          <w:color w:val="000000"/>
        </w:rPr>
        <w:t xml:space="preserve">an Rx </w:t>
      </w:r>
      <w:r>
        <w:rPr>
          <w:color w:val="000000"/>
        </w:rPr>
        <w:t xml:space="preserve">refill only if the member does not want to have the Rx filled through </w:t>
      </w:r>
      <w:r w:rsidR="005772F1">
        <w:rPr>
          <w:color w:val="000000"/>
        </w:rPr>
        <w:t>M</w:t>
      </w:r>
      <w:r>
        <w:rPr>
          <w:color w:val="000000"/>
        </w:rPr>
        <w:t xml:space="preserve">ail </w:t>
      </w:r>
      <w:r w:rsidR="005772F1">
        <w:rPr>
          <w:color w:val="000000"/>
        </w:rPr>
        <w:t>O</w:t>
      </w:r>
      <w:r>
        <w:rPr>
          <w:color w:val="000000"/>
        </w:rPr>
        <w:t>rder. </w:t>
      </w:r>
      <w:r w:rsidR="00F1419E">
        <w:rPr>
          <w:color w:val="000000"/>
        </w:rPr>
        <w:t xml:space="preserve">Refer to </w:t>
      </w:r>
      <w:hyperlink r:id="rId16" w:anchor="!/view?docid=9c43c276-a6a4-4481-880d-62b194600f02" w:history="1">
        <w:r w:rsidR="009266CE" w:rsidRPr="009266CE">
          <w:rPr>
            <w:rStyle w:val="Hyperlink"/>
          </w:rPr>
          <w:t>Compass - Cancel or Remove a Prescription (Rx) from an Order (056363)</w:t>
        </w:r>
      </w:hyperlink>
      <w:r w:rsidR="009266CE">
        <w:rPr>
          <w:color w:val="000000"/>
        </w:rPr>
        <w:t>.</w:t>
      </w:r>
    </w:p>
    <w:p w14:paraId="482D9D90" w14:textId="3BB9B9E8" w:rsidR="002D269D" w:rsidRDefault="002D269D" w:rsidP="00B73393">
      <w:pPr>
        <w:spacing w:before="120" w:after="120"/>
      </w:pPr>
    </w:p>
    <w:p w14:paraId="14C64E9F" w14:textId="722B79E7" w:rsidR="00B73393" w:rsidRDefault="00B73393" w:rsidP="00B73393">
      <w:pPr>
        <w:spacing w:before="120" w:after="120"/>
        <w:jc w:val="right"/>
      </w:pPr>
      <w:hyperlink w:anchor="_top" w:history="1">
        <w:r w:rsidRPr="00B7339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2D269D" w14:paraId="0EFB00D6" w14:textId="77777777" w:rsidTr="00D82541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902797A" w14:textId="5AA0E1E2" w:rsidR="002D269D" w:rsidRDefault="00850173" w:rsidP="00160293">
            <w:pPr>
              <w:pStyle w:val="Heading2"/>
              <w:spacing w:before="120" w:after="120"/>
            </w:pPr>
            <w:bookmarkStart w:id="11" w:name="_Editing_In_Process"/>
            <w:bookmarkStart w:id="12" w:name="_Toc205292201"/>
            <w:bookmarkEnd w:id="11"/>
            <w:r>
              <w:rPr>
                <w:noProof/>
              </w:rPr>
              <w:drawing>
                <wp:inline distT="0" distB="0" distL="0" distR="0" wp14:anchorId="38757852" wp14:editId="053F3A33">
                  <wp:extent cx="304762" cy="304762"/>
                  <wp:effectExtent l="0" t="0" r="635" b="635"/>
                  <wp:docPr id="7435102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510294" name="Picture 74351029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269D">
              <w:t>Editing Orders</w:t>
            </w:r>
            <w:r w:rsidR="00F6241B">
              <w:t xml:space="preserve"> Awaiting an Order Number</w:t>
            </w:r>
            <w:bookmarkEnd w:id="12"/>
          </w:p>
        </w:tc>
      </w:tr>
    </w:tbl>
    <w:p w14:paraId="33776064" w14:textId="1F7100CE" w:rsidR="00417178" w:rsidRPr="00867C2E" w:rsidRDefault="00417178" w:rsidP="00160293">
      <w:pPr>
        <w:spacing w:before="120" w:after="120"/>
      </w:pPr>
      <w:r w:rsidRPr="00867C2E">
        <w:t>Complete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4439"/>
        <w:gridCol w:w="7687"/>
      </w:tblGrid>
      <w:tr w:rsidR="002C1442" w:rsidRPr="00F120E0" w14:paraId="5AED3404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559386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Step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09256A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 xml:space="preserve">Action </w:t>
            </w:r>
          </w:p>
        </w:tc>
      </w:tr>
      <w:tr w:rsidR="00354FAC" w:rsidRPr="00F120E0" w14:paraId="46C00333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557E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1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863" w14:textId="0875DAC2" w:rsidR="006F0D2C" w:rsidRPr="00F120E0" w:rsidRDefault="006F0D2C" w:rsidP="00160293">
            <w:pPr>
              <w:spacing w:before="120" w:after="120"/>
            </w:pPr>
            <w:r w:rsidRPr="00F120E0">
              <w:t>From the Claims Landing Page</w:t>
            </w:r>
            <w:r w:rsidR="00F120E0">
              <w:t>,</w:t>
            </w:r>
            <w:r w:rsidRPr="00F120E0">
              <w:rPr>
                <w:b/>
                <w:bCs/>
              </w:rPr>
              <w:t xml:space="preserve"> </w:t>
            </w:r>
            <w:r w:rsidRPr="00F120E0">
              <w:t>click the</w:t>
            </w:r>
            <w:r w:rsidRPr="00F120E0">
              <w:rPr>
                <w:b/>
                <w:bCs/>
              </w:rPr>
              <w:t xml:space="preserve"> Mail Order History </w:t>
            </w:r>
            <w:r w:rsidRPr="00F120E0">
              <w:t>tab.</w:t>
            </w:r>
          </w:p>
        </w:tc>
      </w:tr>
      <w:tr w:rsidR="00354FAC" w:rsidRPr="00F120E0" w14:paraId="06567ADE" w14:textId="77777777" w:rsidTr="00A55ECD">
        <w:trPr>
          <w:trHeight w:val="3914"/>
        </w:trPr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8F12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2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FF339" w14:textId="6E0012F8" w:rsidR="006F0D2C" w:rsidRPr="00F120E0" w:rsidRDefault="006F0D2C" w:rsidP="00160293">
            <w:pPr>
              <w:spacing w:before="120" w:after="120"/>
            </w:pPr>
            <w:r w:rsidRPr="00F120E0">
              <w:t xml:space="preserve">Ensure the authenticated member’s name is selected in the </w:t>
            </w:r>
            <w:r w:rsidRPr="00F120E0">
              <w:rPr>
                <w:b/>
                <w:bCs/>
              </w:rPr>
              <w:t>View by Member or Family</w:t>
            </w:r>
            <w:r w:rsidRPr="00F120E0">
              <w:t xml:space="preserve"> drop</w:t>
            </w:r>
            <w:r w:rsidR="00844C40" w:rsidRPr="00F120E0">
              <w:t>-</w:t>
            </w:r>
            <w:r w:rsidRPr="00F120E0">
              <w:t>down box.</w:t>
            </w:r>
          </w:p>
          <w:p w14:paraId="15FE974B" w14:textId="77777777" w:rsidR="003B6019" w:rsidRPr="00F120E0" w:rsidRDefault="003B6019" w:rsidP="00160293">
            <w:pPr>
              <w:spacing w:before="120" w:after="120"/>
            </w:pPr>
          </w:p>
          <w:p w14:paraId="49A3BEC4" w14:textId="77777777" w:rsidR="00F120E0" w:rsidRDefault="00387F69" w:rsidP="00867C2E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8126DE">
              <w:rPr>
                <w:noProof/>
              </w:rPr>
              <w:drawing>
                <wp:inline distT="0" distB="0" distL="0" distR="0" wp14:anchorId="05F1D014" wp14:editId="00CE17CE">
                  <wp:extent cx="6800850" cy="1708394"/>
                  <wp:effectExtent l="19050" t="19050" r="19050" b="2540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" r="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3175" cy="1716514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74893B0" w14:textId="392218C9" w:rsidR="00867C2E" w:rsidRPr="00F120E0" w:rsidRDefault="00867C2E" w:rsidP="00867C2E">
            <w:pPr>
              <w:spacing w:before="120" w:after="120"/>
              <w:jc w:val="center"/>
              <w:rPr>
                <w:noProof/>
              </w:rPr>
            </w:pPr>
          </w:p>
        </w:tc>
      </w:tr>
      <w:tr w:rsidR="00354FAC" w:rsidRPr="00F120E0" w14:paraId="0DC2B2A8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44567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3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76772" w14:textId="0D56BBE8" w:rsidR="006F0D2C" w:rsidRPr="00F120E0" w:rsidRDefault="006F0D2C" w:rsidP="00160293">
            <w:pPr>
              <w:spacing w:before="120" w:after="120"/>
            </w:pPr>
            <w:r w:rsidRPr="00F120E0">
              <w:t>Click</w:t>
            </w:r>
            <w:r w:rsidR="00F120E0">
              <w:t xml:space="preserve"> the</w:t>
            </w:r>
            <w:r w:rsidRPr="00F120E0">
              <w:t xml:space="preserve"> </w:t>
            </w:r>
            <w:r w:rsidR="005066E8">
              <w:rPr>
                <w:b/>
                <w:bCs/>
              </w:rPr>
              <w:t>Access list of orders awaiting an Order Number</w:t>
            </w:r>
            <w:r w:rsidR="005066E8">
              <w:t xml:space="preserve"> hyperlink</w:t>
            </w:r>
            <w:r w:rsidR="00F120E0">
              <w:t xml:space="preserve"> in the top-right corner</w:t>
            </w:r>
            <w:r w:rsidRPr="00F120E0">
              <w:t>.</w:t>
            </w:r>
          </w:p>
          <w:p w14:paraId="7F67D8F1" w14:textId="77777777" w:rsidR="00F120E0" w:rsidRDefault="00F120E0" w:rsidP="00160293">
            <w:pPr>
              <w:spacing w:before="120" w:after="120"/>
              <w:jc w:val="center"/>
              <w:rPr>
                <w:noProof/>
              </w:rPr>
            </w:pPr>
          </w:p>
          <w:p w14:paraId="43A69612" w14:textId="537378E4" w:rsidR="00844C40" w:rsidRDefault="00387F69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b/>
                <w:bCs/>
              </w:rPr>
              <w:t xml:space="preserve"> </w:t>
            </w:r>
            <w:r w:rsidR="00E507E8">
              <w:rPr>
                <w:noProof/>
              </w:rPr>
              <w:drawing>
                <wp:inline distT="0" distB="0" distL="0" distR="0" wp14:anchorId="7E7A08C0" wp14:editId="6725FD08">
                  <wp:extent cx="6686550" cy="1694855"/>
                  <wp:effectExtent l="19050" t="19050" r="19050" b="196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" r="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476" cy="1699652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8A6E3A2" w14:textId="77777777" w:rsidR="00F120E0" w:rsidRPr="00F120E0" w:rsidRDefault="00F120E0" w:rsidP="00160293">
            <w:pPr>
              <w:spacing w:before="120" w:after="120"/>
              <w:jc w:val="center"/>
              <w:rPr>
                <w:b/>
                <w:bCs/>
              </w:rPr>
            </w:pPr>
          </w:p>
          <w:p w14:paraId="3233F174" w14:textId="16A83558" w:rsidR="006F0D2C" w:rsidRPr="00F120E0" w:rsidRDefault="006F0D2C" w:rsidP="00160293">
            <w:pPr>
              <w:spacing w:before="120" w:after="120"/>
            </w:pPr>
            <w:r w:rsidRPr="00F120E0">
              <w:rPr>
                <w:b/>
                <w:bCs/>
              </w:rPr>
              <w:t>Result:</w:t>
            </w:r>
            <w:r w:rsidRPr="00F120E0">
              <w:t xml:space="preserve"> </w:t>
            </w:r>
            <w:r w:rsidR="008E218A">
              <w:t xml:space="preserve">The </w:t>
            </w:r>
            <w:r w:rsidRPr="00F120E0">
              <w:t xml:space="preserve">In Process Order screen will display. </w:t>
            </w:r>
            <w:r w:rsidR="00AE408C">
              <w:t>This screen includes a</w:t>
            </w:r>
            <w:r w:rsidRPr="00F120E0">
              <w:t>ny orders placed within a 1-to-15-minute time frame.</w:t>
            </w:r>
          </w:p>
        </w:tc>
      </w:tr>
      <w:tr w:rsidR="00354FAC" w:rsidRPr="00F120E0" w14:paraId="28DCB832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C7D66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4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AE414" w14:textId="5D2ED860" w:rsidR="006F0D2C" w:rsidRPr="001008B0" w:rsidRDefault="002A38F0" w:rsidP="00160293">
            <w:pPr>
              <w:spacing w:before="120" w:after="120"/>
              <w:rPr>
                <w:color w:val="000000"/>
              </w:rPr>
            </w:pPr>
            <w:bookmarkStart w:id="13" w:name="OLE_LINK5"/>
            <w:r>
              <w:rPr>
                <w:color w:val="000000"/>
              </w:rPr>
              <w:t>Review the orders</w:t>
            </w:r>
            <w:r w:rsidR="00AE408C">
              <w:rPr>
                <w:color w:val="000000"/>
              </w:rPr>
              <w:t xml:space="preserve"> on the In Process Orders screen by c</w:t>
            </w:r>
            <w:r w:rsidR="006F0D2C" w:rsidRPr="00F120E0">
              <w:rPr>
                <w:color w:val="000000"/>
              </w:rPr>
              <w:t>lick</w:t>
            </w:r>
            <w:r w:rsidR="00AE408C">
              <w:rPr>
                <w:color w:val="000000"/>
              </w:rPr>
              <w:t>ing</w:t>
            </w:r>
            <w:r w:rsidR="006F0D2C" w:rsidRPr="00F120E0">
              <w:rPr>
                <w:color w:val="000000"/>
              </w:rPr>
              <w:t xml:space="preserve"> </w:t>
            </w:r>
            <w:bookmarkEnd w:id="13"/>
            <w:r w:rsidR="006F0D2C" w:rsidRPr="00F120E0">
              <w:rPr>
                <w:color w:val="000000"/>
              </w:rPr>
              <w:t>the chevron arrow</w:t>
            </w:r>
            <w:r w:rsidR="001008B0">
              <w:rPr>
                <w:color w:val="000000"/>
              </w:rPr>
              <w:t xml:space="preserve"> </w:t>
            </w:r>
            <w:r w:rsidR="001008B0">
              <w:rPr>
                <w:noProof/>
                <w:color w:val="000000"/>
              </w:rPr>
              <w:drawing>
                <wp:inline distT="0" distB="0" distL="0" distR="0" wp14:anchorId="256D7B25" wp14:editId="4A820AF1">
                  <wp:extent cx="273844" cy="2381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74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008B0">
              <w:rPr>
                <w:color w:val="000000"/>
              </w:rPr>
              <w:t xml:space="preserve"> </w:t>
            </w:r>
            <w:r w:rsidR="001008B0">
              <w:rPr>
                <w:noProof/>
                <w:color w:val="000000"/>
              </w:rPr>
              <w:drawing>
                <wp:inline distT="0" distB="0" distL="0" distR="0" wp14:anchorId="741A0212" wp14:editId="4523DBFD">
                  <wp:extent cx="268754" cy="237744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54" cy="237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F0D2C" w:rsidRPr="00F120E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next to each </w:t>
            </w:r>
            <w:r w:rsidRPr="00F169AD">
              <w:rPr>
                <w:b/>
                <w:bCs/>
                <w:color w:val="000000"/>
              </w:rPr>
              <w:t>Confirmation number</w:t>
            </w:r>
            <w:r>
              <w:rPr>
                <w:color w:val="000000"/>
              </w:rPr>
              <w:t xml:space="preserve"> </w:t>
            </w:r>
            <w:r w:rsidR="006F0D2C" w:rsidRPr="00F120E0">
              <w:rPr>
                <w:color w:val="000000"/>
              </w:rPr>
              <w:t>to collapse and expand a preview of the order</w:t>
            </w:r>
            <w:r w:rsidR="00B73393">
              <w:rPr>
                <w:color w:val="000000"/>
              </w:rPr>
              <w:t>.</w:t>
            </w:r>
            <w:r w:rsidR="00B73393" w:rsidRPr="00F120E0">
              <w:rPr>
                <w:color w:val="000000"/>
              </w:rPr>
              <w:t xml:space="preserve"> </w:t>
            </w:r>
          </w:p>
        </w:tc>
      </w:tr>
      <w:tr w:rsidR="00354FAC" w:rsidRPr="00F120E0" w14:paraId="5BFA447B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2357" w14:textId="77777777" w:rsidR="006F0D2C" w:rsidRPr="00F120E0" w:rsidRDefault="006F0D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5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F9DE4" w14:textId="7C2591B2" w:rsidR="006F0D2C" w:rsidRDefault="006F0D2C" w:rsidP="00160293">
            <w:pPr>
              <w:spacing w:before="120" w:after="120"/>
            </w:pPr>
            <w:r w:rsidRPr="00F120E0">
              <w:t xml:space="preserve">Click the </w:t>
            </w:r>
            <w:r w:rsidR="00E24F60" w:rsidRPr="00E24F60">
              <w:rPr>
                <w:b/>
                <w:bCs/>
              </w:rPr>
              <w:t>R</w:t>
            </w:r>
            <w:r w:rsidRPr="00E24F60">
              <w:rPr>
                <w:b/>
                <w:bCs/>
              </w:rPr>
              <w:t xml:space="preserve">ow </w:t>
            </w:r>
            <w:r w:rsidR="00E24F60" w:rsidRPr="00E24F60">
              <w:rPr>
                <w:b/>
                <w:bCs/>
              </w:rPr>
              <w:t>L</w:t>
            </w:r>
            <w:r w:rsidRPr="00E24F60">
              <w:rPr>
                <w:b/>
                <w:bCs/>
              </w:rPr>
              <w:t xml:space="preserve">evel </w:t>
            </w:r>
            <w:r w:rsidR="00E24F60" w:rsidRPr="00E24F60">
              <w:rPr>
                <w:b/>
                <w:bCs/>
              </w:rPr>
              <w:t>Action</w:t>
            </w:r>
            <w:r w:rsidR="00E24F60">
              <w:t xml:space="preserve"> </w:t>
            </w:r>
            <w:r w:rsidRPr="00F120E0">
              <w:t>drop</w:t>
            </w:r>
            <w:r w:rsidR="00E24F60">
              <w:t>-</w:t>
            </w:r>
            <w:r w:rsidRPr="00F120E0">
              <w:t>down arrow</w:t>
            </w:r>
            <w:r w:rsidR="00E24F60">
              <w:t xml:space="preserve"> for the </w:t>
            </w:r>
            <w:r w:rsidR="00D841E6">
              <w:t>appropriate order</w:t>
            </w:r>
            <w:r w:rsidRPr="00F120E0">
              <w:t xml:space="preserve"> and select </w:t>
            </w:r>
            <w:r w:rsidRPr="00F120E0">
              <w:rPr>
                <w:b/>
                <w:bCs/>
              </w:rPr>
              <w:t>Edit</w:t>
            </w:r>
            <w:r w:rsidRPr="00F120E0">
              <w:t>.</w:t>
            </w:r>
          </w:p>
          <w:p w14:paraId="34045683" w14:textId="77777777" w:rsidR="00A55ECD" w:rsidRPr="00F120E0" w:rsidRDefault="00A55ECD" w:rsidP="00160293">
            <w:pPr>
              <w:spacing w:before="120" w:after="120"/>
            </w:pPr>
          </w:p>
          <w:p w14:paraId="1126A468" w14:textId="76D511A1" w:rsidR="00A55ECD" w:rsidRDefault="00850173" w:rsidP="00160293">
            <w:pPr>
              <w:spacing w:before="120" w:after="120"/>
              <w:rPr>
                <w:b/>
                <w:bCs/>
                <w:noProof/>
              </w:rPr>
            </w:pPr>
            <w:bookmarkStart w:id="14" w:name="OLE_LINK12"/>
            <w:r>
              <w:rPr>
                <w:b/>
                <w:bCs/>
                <w:noProof/>
              </w:rPr>
              <w:drawing>
                <wp:inline distT="0" distB="0" distL="0" distR="0" wp14:anchorId="67124DFD" wp14:editId="7695B2C2">
                  <wp:extent cx="304762" cy="304762"/>
                  <wp:effectExtent l="0" t="0" r="635" b="635"/>
                  <wp:docPr id="4031074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107418" name="Picture 40310741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41E6" w:rsidRPr="00D841E6">
              <w:rPr>
                <w:b/>
                <w:bCs/>
                <w:noProof/>
              </w:rPr>
              <w:t>Note</w:t>
            </w:r>
            <w:r w:rsidR="00A55ECD">
              <w:rPr>
                <w:b/>
                <w:bCs/>
                <w:noProof/>
              </w:rPr>
              <w:t>s</w:t>
            </w:r>
            <w:r w:rsidR="00D841E6" w:rsidRPr="00D841E6">
              <w:rPr>
                <w:b/>
                <w:bCs/>
                <w:noProof/>
              </w:rPr>
              <w:t>:</w:t>
            </w:r>
            <w:r w:rsidR="00D841E6">
              <w:rPr>
                <w:b/>
                <w:bCs/>
                <w:noProof/>
              </w:rPr>
              <w:t xml:space="preserve">  </w:t>
            </w:r>
          </w:p>
          <w:p w14:paraId="00BA7D66" w14:textId="165D377E" w:rsidR="006F0D2C" w:rsidRPr="00A55ECD" w:rsidRDefault="00D841E6" w:rsidP="00A55ECD">
            <w:pPr>
              <w:pStyle w:val="ListParagraph"/>
              <w:numPr>
                <w:ilvl w:val="0"/>
                <w:numId w:val="48"/>
              </w:numPr>
              <w:spacing w:before="120" w:after="120"/>
              <w:rPr>
                <w:b/>
                <w:bCs/>
              </w:rPr>
            </w:pPr>
            <w:r w:rsidRPr="00D841E6">
              <w:rPr>
                <w:noProof/>
              </w:rPr>
              <w:t xml:space="preserve">For Order(s) Not Yet Showing in Compass, refer to </w:t>
            </w:r>
            <w:r>
              <w:rPr>
                <w:noProof/>
              </w:rPr>
              <w:t xml:space="preserve">the </w:t>
            </w:r>
            <w:bookmarkEnd w:id="14"/>
            <w:r w:rsidR="00477850">
              <w:rPr>
                <w:noProof/>
              </w:rPr>
              <w:fldChar w:fldCharType="begin"/>
            </w:r>
            <w:r w:rsidR="00867C2E">
              <w:rPr>
                <w:noProof/>
              </w:rPr>
              <w:instrText>HYPERLINK  \l "_Scenario_Guide"</w:instrText>
            </w:r>
            <w:r w:rsidR="00477850">
              <w:rPr>
                <w:noProof/>
              </w:rPr>
            </w:r>
            <w:r w:rsidR="00477850">
              <w:rPr>
                <w:noProof/>
              </w:rPr>
              <w:fldChar w:fldCharType="separate"/>
            </w:r>
            <w:r w:rsidRPr="00477850">
              <w:rPr>
                <w:rStyle w:val="Hyperlink"/>
                <w:noProof/>
              </w:rPr>
              <w:t>Scenario Guide</w:t>
            </w:r>
            <w:r w:rsidR="00477850">
              <w:rPr>
                <w:noProof/>
              </w:rPr>
              <w:fldChar w:fldCharType="end"/>
            </w:r>
            <w:r w:rsidRPr="00D841E6">
              <w:rPr>
                <w:noProof/>
              </w:rPr>
              <w:t>.</w:t>
            </w:r>
          </w:p>
          <w:p w14:paraId="0DE78E89" w14:textId="533A9FDA" w:rsidR="00A55ECD" w:rsidRPr="00A55ECD" w:rsidRDefault="00A55ECD" w:rsidP="00A55ECD">
            <w:pPr>
              <w:pStyle w:val="ListParagraph"/>
              <w:numPr>
                <w:ilvl w:val="0"/>
                <w:numId w:val="48"/>
              </w:numPr>
              <w:spacing w:before="120" w:after="120"/>
              <w:rPr>
                <w:b/>
              </w:rPr>
            </w:pPr>
            <w:r w:rsidRPr="001359F8">
              <w:t xml:space="preserve">If the Edit or Cancel buttons are grayed out and the order is not visible in </w:t>
            </w:r>
            <w:hyperlink r:id="rId21" w:anchor="!/view?docid=0ad0ab77-cb2e-4521-8f97-659304a0c8f8" w:history="1">
              <w:r w:rsidRPr="00FB446C">
                <w:rPr>
                  <w:rStyle w:val="Hyperlink"/>
                </w:rPr>
                <w:t>Mail Order History (056369)</w:t>
              </w:r>
            </w:hyperlink>
            <w:r w:rsidRPr="001359F8">
              <w:t>, refer to</w:t>
            </w:r>
            <w:r>
              <w:t xml:space="preserve"> the</w:t>
            </w:r>
            <w:r w:rsidRPr="001359F8">
              <w:t xml:space="preserve"> '</w:t>
            </w:r>
            <w:r w:rsidRPr="00B26829">
              <w:rPr>
                <w:b/>
              </w:rPr>
              <w:t>Order Not Yet Showing in Compass</w:t>
            </w:r>
            <w:r w:rsidRPr="001359F8">
              <w:t xml:space="preserve">' section of the </w:t>
            </w:r>
            <w:hyperlink w:anchor="_Scenario_Guide" w:history="1">
              <w:r w:rsidRPr="001359F8">
                <w:rPr>
                  <w:rStyle w:val="Hyperlink"/>
                </w:rPr>
                <w:t>Scenario Guide</w:t>
              </w:r>
            </w:hyperlink>
            <w:r w:rsidRPr="001359F8">
              <w:t xml:space="preserve"> for next steps.</w:t>
            </w:r>
          </w:p>
          <w:p w14:paraId="20BEBC1B" w14:textId="77777777" w:rsidR="00BD497B" w:rsidRDefault="00BD497B" w:rsidP="00160293">
            <w:pPr>
              <w:spacing w:before="120" w:after="120"/>
              <w:jc w:val="center"/>
              <w:rPr>
                <w:noProof/>
              </w:rPr>
            </w:pPr>
          </w:p>
          <w:p w14:paraId="5400015A" w14:textId="59BAF0DD" w:rsidR="006F0D2C" w:rsidRPr="00F120E0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250550" wp14:editId="5799853E">
                  <wp:extent cx="6664935" cy="1216229"/>
                  <wp:effectExtent l="19050" t="19050" r="22225" b="222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1366" cy="1233826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380302F" w14:textId="77777777" w:rsidR="00354FAC" w:rsidRPr="00F120E0" w:rsidRDefault="00354FAC" w:rsidP="00160293">
            <w:pPr>
              <w:spacing w:before="120" w:after="120"/>
              <w:jc w:val="center"/>
            </w:pPr>
          </w:p>
          <w:p w14:paraId="7D11903B" w14:textId="39E995C3" w:rsidR="00354FAC" w:rsidRPr="00F120E0" w:rsidRDefault="00D841E6" w:rsidP="00160293">
            <w:pPr>
              <w:spacing w:before="120" w:after="120"/>
              <w:rPr>
                <w:noProof/>
              </w:rPr>
            </w:pPr>
            <w:r>
              <w:rPr>
                <w:b/>
                <w:bCs/>
                <w:noProof/>
              </w:rPr>
              <w:t>Result:</w:t>
            </w:r>
            <w:r>
              <w:rPr>
                <w:noProof/>
              </w:rPr>
              <w:t xml:space="preserve"> The </w:t>
            </w:r>
            <w:r w:rsidRPr="004C28D5">
              <w:rPr>
                <w:b/>
                <w:bCs/>
                <w:noProof/>
              </w:rPr>
              <w:t>Edit In-Process Order</w:t>
            </w:r>
            <w:r>
              <w:rPr>
                <w:noProof/>
              </w:rPr>
              <w:t xml:space="preserve"> tab displays.</w:t>
            </w:r>
          </w:p>
          <w:p w14:paraId="1305AE3E" w14:textId="106935AA" w:rsidR="006F0D2C" w:rsidRPr="00F120E0" w:rsidRDefault="006F0D2C" w:rsidP="00160293">
            <w:pPr>
              <w:spacing w:before="120" w:after="120"/>
              <w:ind w:left="360"/>
            </w:pPr>
          </w:p>
        </w:tc>
      </w:tr>
      <w:tr w:rsidR="00A557B5" w:rsidRPr="00F120E0" w14:paraId="5E3952F5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CD8CF" w14:textId="5830584B" w:rsidR="00A557B5" w:rsidRPr="00F120E0" w:rsidRDefault="00A557B5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6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6C5B" w14:textId="77777777" w:rsidR="00C17AD7" w:rsidRDefault="00DA2E0D" w:rsidP="00A66936">
            <w:pPr>
              <w:spacing w:before="120"/>
            </w:pPr>
            <w:r w:rsidRPr="00F120E0">
              <w:t xml:space="preserve">Assist </w:t>
            </w:r>
            <w:r w:rsidR="00D841E6">
              <w:t xml:space="preserve">the </w:t>
            </w:r>
            <w:r w:rsidRPr="00F120E0">
              <w:t>member with editing the order</w:t>
            </w:r>
            <w:r w:rsidR="00C17AD7">
              <w:t xml:space="preserve"> as needed</w:t>
            </w:r>
            <w:r w:rsidRPr="00F120E0">
              <w:t>.</w:t>
            </w:r>
            <w:r w:rsidR="00C17AD7">
              <w:t xml:space="preserve"> </w:t>
            </w:r>
            <w:r w:rsidR="00C17AD7" w:rsidRPr="00373E26">
              <w:rPr>
                <w:b/>
                <w:bCs/>
              </w:rPr>
              <w:t>From this tab, you can:</w:t>
            </w:r>
          </w:p>
          <w:p w14:paraId="35CE26E6" w14:textId="77777777" w:rsidR="00C17AD7" w:rsidRDefault="00C17AD7" w:rsidP="00A66936">
            <w:pPr>
              <w:numPr>
                <w:ilvl w:val="0"/>
                <w:numId w:val="36"/>
              </w:numPr>
            </w:pPr>
            <w:r>
              <w:t>Add/Remove Rx(s) included in the order</w:t>
            </w:r>
          </w:p>
          <w:p w14:paraId="7BEB34A5" w14:textId="77777777" w:rsidR="00C17AD7" w:rsidRDefault="00C17AD7" w:rsidP="00A66936">
            <w:pPr>
              <w:numPr>
                <w:ilvl w:val="0"/>
                <w:numId w:val="36"/>
              </w:numPr>
            </w:pPr>
            <w:r>
              <w:t>Update the shipping address</w:t>
            </w:r>
          </w:p>
          <w:p w14:paraId="07AF83AC" w14:textId="77777777" w:rsidR="00C17AD7" w:rsidRDefault="00C17AD7" w:rsidP="00A66936">
            <w:pPr>
              <w:numPr>
                <w:ilvl w:val="0"/>
                <w:numId w:val="36"/>
              </w:numPr>
            </w:pPr>
            <w:r>
              <w:t>Update the phone number</w:t>
            </w:r>
          </w:p>
          <w:p w14:paraId="6778C9CF" w14:textId="7B44F8EF" w:rsidR="00DA2E0D" w:rsidRPr="00F120E0" w:rsidRDefault="00C17AD7" w:rsidP="00A66936">
            <w:pPr>
              <w:numPr>
                <w:ilvl w:val="0"/>
                <w:numId w:val="36"/>
              </w:numPr>
              <w:rPr>
                <w:u w:val="single"/>
              </w:rPr>
            </w:pPr>
            <w:r>
              <w:t>Update the method of payment for the order</w:t>
            </w:r>
            <w:r w:rsidR="00DA2E0D" w:rsidRPr="00F120E0">
              <w:t xml:space="preserve"> </w:t>
            </w:r>
          </w:p>
          <w:p w14:paraId="2BE801C8" w14:textId="5C9DB61B" w:rsidR="00DA2E0D" w:rsidRPr="00F120E0" w:rsidRDefault="00DA2E0D" w:rsidP="00160293">
            <w:pPr>
              <w:spacing w:before="120" w:after="120"/>
            </w:pPr>
          </w:p>
          <w:p w14:paraId="0886C8A8" w14:textId="51233254" w:rsidR="00DA2E0D" w:rsidRPr="00F120E0" w:rsidRDefault="00DA2E0D" w:rsidP="00160293">
            <w:pPr>
              <w:spacing w:before="120" w:after="120"/>
              <w:rPr>
                <w:u w:val="single"/>
              </w:rPr>
            </w:pPr>
            <w:r w:rsidRPr="00F120E0">
              <w:rPr>
                <w:b/>
                <w:bCs/>
              </w:rPr>
              <w:t>Note</w:t>
            </w:r>
            <w:r w:rsidRPr="00D841E6">
              <w:rPr>
                <w:b/>
                <w:bCs/>
              </w:rPr>
              <w:t>:</w:t>
            </w:r>
            <w:r w:rsidR="00D841E6">
              <w:t xml:space="preserve"> </w:t>
            </w:r>
            <w:r w:rsidRPr="00F120E0">
              <w:t xml:space="preserve">For assistance, refer to </w:t>
            </w:r>
            <w:r w:rsidR="00C17AD7">
              <w:t xml:space="preserve">the </w:t>
            </w:r>
            <w:hyperlink w:anchor="_Scenario_Guide" w:history="1">
              <w:r w:rsidRPr="00477850">
                <w:rPr>
                  <w:rStyle w:val="Hyperlink"/>
                </w:rPr>
                <w:t>Scenario Guide</w:t>
              </w:r>
            </w:hyperlink>
            <w:r w:rsidRPr="00477850">
              <w:t>.</w:t>
            </w:r>
          </w:p>
          <w:p w14:paraId="7E31C622" w14:textId="35CC9313" w:rsidR="00DA2E0D" w:rsidRPr="00F120E0" w:rsidRDefault="00DA2E0D" w:rsidP="00160293">
            <w:pPr>
              <w:spacing w:before="120" w:after="120"/>
            </w:pPr>
          </w:p>
          <w:p w14:paraId="6488C4AE" w14:textId="5BA5C4EA" w:rsidR="00A557B5" w:rsidRPr="00F120E0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29C222" wp14:editId="2447E3C1">
                  <wp:extent cx="5941348" cy="2745740"/>
                  <wp:effectExtent l="19050" t="19050" r="21590" b="165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877" cy="2764932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8C665BA" w14:textId="306D19EF" w:rsidR="00A557B5" w:rsidRPr="00F120E0" w:rsidRDefault="00A557B5" w:rsidP="00160293">
            <w:pPr>
              <w:spacing w:before="120" w:after="120"/>
              <w:jc w:val="center"/>
              <w:rPr>
                <w:b/>
                <w:bCs/>
              </w:rPr>
            </w:pPr>
          </w:p>
        </w:tc>
      </w:tr>
      <w:tr w:rsidR="003B4AC3" w:rsidRPr="00F120E0" w14:paraId="4D1907A6" w14:textId="77777777" w:rsidTr="00A55ECD">
        <w:tc>
          <w:tcPr>
            <w:tcW w:w="30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99CF8E" w14:textId="54475939" w:rsidR="003B4AC3" w:rsidRPr="00F120E0" w:rsidRDefault="003B4AC3" w:rsidP="00160293">
            <w:pPr>
              <w:spacing w:before="120" w:after="120"/>
              <w:jc w:val="center"/>
              <w:rPr>
                <w:b/>
              </w:rPr>
            </w:pPr>
            <w:bookmarkStart w:id="15" w:name="EditingInProcessOrdersStep7"/>
            <w:r w:rsidRPr="00F120E0">
              <w:rPr>
                <w:b/>
              </w:rPr>
              <w:t>7</w:t>
            </w:r>
            <w:bookmarkEnd w:id="15"/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8AED" w14:textId="309527BF" w:rsidR="00333F57" w:rsidRDefault="003B4AC3" w:rsidP="00160293">
            <w:pPr>
              <w:pStyle w:val="NormalWeb"/>
              <w:spacing w:before="120" w:beforeAutospacing="0" w:after="120" w:afterAutospacing="0"/>
            </w:pPr>
            <w:bookmarkStart w:id="16" w:name="Step7Confirm5days"/>
            <w:r w:rsidRPr="00F120E0">
              <w:t xml:space="preserve">Confirm that the member has </w:t>
            </w:r>
            <w:r>
              <w:t>more than a</w:t>
            </w:r>
            <w:r w:rsidRPr="00F120E0">
              <w:t xml:space="preserve"> </w:t>
            </w:r>
            <w:proofErr w:type="gramStart"/>
            <w:r w:rsidRPr="00F120E0">
              <w:t xml:space="preserve">5 </w:t>
            </w:r>
            <w:r w:rsidR="00A66936" w:rsidRPr="00F120E0">
              <w:t>days’</w:t>
            </w:r>
            <w:proofErr w:type="gramEnd"/>
            <w:r w:rsidRPr="00F120E0">
              <w:t xml:space="preserve"> supply of each medication on hand</w:t>
            </w:r>
            <w:bookmarkEnd w:id="16"/>
            <w:r w:rsidRPr="00F120E0">
              <w:t xml:space="preserve">. </w:t>
            </w:r>
          </w:p>
          <w:p w14:paraId="280A9D33" w14:textId="02314ED0" w:rsidR="003B4AC3" w:rsidRDefault="003B4AC3" w:rsidP="00160293">
            <w:pPr>
              <w:spacing w:before="120" w:after="120"/>
              <w:jc w:val="center"/>
              <w:rPr>
                <w:noProof/>
              </w:rPr>
            </w:pPr>
          </w:p>
          <w:p w14:paraId="17722E02" w14:textId="152ED7DA" w:rsidR="00333F57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67AF37" wp14:editId="5EE5A683">
                  <wp:extent cx="5989737" cy="2367077"/>
                  <wp:effectExtent l="19050" t="19050" r="11430" b="14605"/>
                  <wp:docPr id="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2948" cy="2372298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EBC691A" w14:textId="77AF6911" w:rsidR="003B4AC3" w:rsidRPr="00F120E0" w:rsidRDefault="003B4AC3" w:rsidP="00160293">
            <w:pPr>
              <w:spacing w:before="120" w:after="120"/>
              <w:jc w:val="center"/>
            </w:pPr>
          </w:p>
        </w:tc>
      </w:tr>
      <w:tr w:rsidR="00EF73C4" w:rsidRPr="00F120E0" w14:paraId="13B52F52" w14:textId="77777777" w:rsidTr="00A55ECD">
        <w:tc>
          <w:tcPr>
            <w:tcW w:w="305" w:type="pct"/>
            <w:vMerge/>
          </w:tcPr>
          <w:p w14:paraId="211F1FB8" w14:textId="77777777" w:rsidR="003B4AC3" w:rsidRPr="00F120E0" w:rsidRDefault="003B4AC3" w:rsidP="00160293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85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2D7E5D0" w14:textId="644D8530" w:rsidR="003B4AC3" w:rsidRPr="00F120E0" w:rsidRDefault="003B4AC3" w:rsidP="00160293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b/>
                <w:bCs/>
                <w:color w:val="000000"/>
              </w:rPr>
              <w:t>If the member…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210A5CB" w14:textId="0CFB7322" w:rsidR="003B4AC3" w:rsidRPr="00F120E0" w:rsidRDefault="003B4AC3" w:rsidP="00160293">
            <w:pPr>
              <w:pStyle w:val="NormalWeb"/>
              <w:spacing w:before="120" w:beforeAutospacing="0" w:after="120" w:afterAutospacing="0"/>
              <w:jc w:val="center"/>
            </w:pPr>
            <w:r>
              <w:rPr>
                <w:b/>
                <w:bCs/>
              </w:rPr>
              <w:t>Then…</w:t>
            </w:r>
          </w:p>
        </w:tc>
      </w:tr>
      <w:tr w:rsidR="003B4AC3" w:rsidRPr="00F120E0" w14:paraId="4E96397A" w14:textId="77777777" w:rsidTr="00A55ECD">
        <w:tc>
          <w:tcPr>
            <w:tcW w:w="305" w:type="pct"/>
            <w:vMerge/>
          </w:tcPr>
          <w:p w14:paraId="19DA8BE4" w14:textId="77777777" w:rsidR="003B4AC3" w:rsidRPr="00F120E0" w:rsidRDefault="003B4AC3" w:rsidP="00160293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852" w:type="pct"/>
            <w:tcBorders>
              <w:left w:val="single" w:sz="4" w:space="0" w:color="auto"/>
              <w:right w:val="single" w:sz="4" w:space="0" w:color="auto"/>
            </w:tcBorders>
          </w:tcPr>
          <w:p w14:paraId="55494974" w14:textId="6065A465" w:rsidR="003B4AC3" w:rsidRPr="00F120E0" w:rsidRDefault="003B4AC3" w:rsidP="00160293">
            <w:pPr>
              <w:pStyle w:val="NormalWeb"/>
              <w:spacing w:before="120" w:beforeAutospacing="0" w:after="120" w:afterAutospacing="0"/>
            </w:pPr>
            <w:r>
              <w:rPr>
                <w:color w:val="000000"/>
              </w:rPr>
              <w:t>Has 5+ days</w:t>
            </w:r>
            <w:r w:rsidR="002A362C">
              <w:rPr>
                <w:color w:val="000000"/>
              </w:rPr>
              <w:t>’</w:t>
            </w:r>
            <w:r>
              <w:rPr>
                <w:color w:val="000000"/>
              </w:rPr>
              <w:t xml:space="preserve"> supply of all medication(s) on hand for all medications </w:t>
            </w:r>
          </w:p>
        </w:tc>
        <w:tc>
          <w:tcPr>
            <w:tcW w:w="2844" w:type="pct"/>
            <w:tcBorders>
              <w:left w:val="single" w:sz="4" w:space="0" w:color="auto"/>
              <w:right w:val="single" w:sz="4" w:space="0" w:color="auto"/>
            </w:tcBorders>
          </w:tcPr>
          <w:p w14:paraId="382D9446" w14:textId="77777777" w:rsidR="003B4AC3" w:rsidRDefault="003B4AC3" w:rsidP="00160293">
            <w:pPr>
              <w:pStyle w:val="NormalWeb"/>
              <w:spacing w:before="120" w:beforeAutospacing="0" w:after="120" w:afterAutospacing="0"/>
            </w:pPr>
            <w:r>
              <w:t xml:space="preserve">Click the </w:t>
            </w:r>
            <w:r w:rsidRPr="00C462A2">
              <w:rPr>
                <w:b/>
                <w:bCs/>
              </w:rPr>
              <w:t>Select All</w:t>
            </w:r>
            <w:r>
              <w:t xml:space="preserve"> checkbox, then click </w:t>
            </w:r>
            <w:r>
              <w:rPr>
                <w:b/>
                <w:bCs/>
              </w:rPr>
              <w:t>Add Rxs</w:t>
            </w:r>
            <w:r>
              <w:t xml:space="preserve"> and proceed to the next Step.</w:t>
            </w:r>
          </w:p>
          <w:p w14:paraId="70357A00" w14:textId="4E4EAE36" w:rsidR="003B4AC3" w:rsidRPr="001234EE" w:rsidRDefault="003B4AC3" w:rsidP="001234EE">
            <w:pPr>
              <w:spacing w:before="120" w:after="120"/>
              <w:textAlignment w:val="top"/>
              <w:rPr>
                <w:rFonts w:eastAsia="Calibri" w:cs="Arial"/>
              </w:rPr>
            </w:pPr>
            <w:r>
              <w:rPr>
                <w:rFonts w:eastAsia="Calibri" w:cs="Arial"/>
                <w:b/>
                <w:bCs/>
              </w:rPr>
              <w:t>Result:</w:t>
            </w:r>
            <w:r>
              <w:rPr>
                <w:rFonts w:eastAsia="Calibri" w:cs="Arial"/>
              </w:rPr>
              <w:t xml:space="preserve"> After clicking </w:t>
            </w:r>
            <w:r>
              <w:rPr>
                <w:rFonts w:eastAsia="Calibri" w:cs="Arial"/>
                <w:b/>
                <w:bCs/>
              </w:rPr>
              <w:t>Add Rxs</w:t>
            </w:r>
            <w:r>
              <w:rPr>
                <w:rFonts w:eastAsia="Calibri" w:cs="Arial"/>
              </w:rPr>
              <w:t>, the Edit-In Process Order screen displays.</w:t>
            </w:r>
          </w:p>
        </w:tc>
      </w:tr>
      <w:tr w:rsidR="003B4AC3" w:rsidRPr="00F120E0" w14:paraId="2548437C" w14:textId="77777777" w:rsidTr="00A55ECD">
        <w:tc>
          <w:tcPr>
            <w:tcW w:w="305" w:type="pct"/>
            <w:vMerge/>
          </w:tcPr>
          <w:p w14:paraId="54360303" w14:textId="77777777" w:rsidR="003B4AC3" w:rsidRPr="00F120E0" w:rsidRDefault="003B4AC3" w:rsidP="00160293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85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70C55" w14:textId="23A53CF3" w:rsidR="003B4AC3" w:rsidRPr="00F120E0" w:rsidRDefault="003B4AC3" w:rsidP="00160293">
            <w:pPr>
              <w:pStyle w:val="NormalWeb"/>
              <w:spacing w:before="120" w:beforeAutospacing="0" w:after="120" w:afterAutospacing="0"/>
            </w:pPr>
            <w:r>
              <w:rPr>
                <w:color w:val="000000"/>
              </w:rPr>
              <w:t>Does not have 5</w:t>
            </w:r>
            <w:r w:rsidR="002A362C">
              <w:rPr>
                <w:color w:val="000000"/>
              </w:rPr>
              <w:t>+</w:t>
            </w:r>
            <w:r>
              <w:rPr>
                <w:color w:val="000000"/>
              </w:rPr>
              <w:t xml:space="preserve"> days</w:t>
            </w:r>
            <w:r w:rsidR="002A362C">
              <w:rPr>
                <w:color w:val="000000"/>
              </w:rPr>
              <w:t>’</w:t>
            </w:r>
            <w:r>
              <w:rPr>
                <w:color w:val="000000"/>
              </w:rPr>
              <w:t xml:space="preserve"> supply of all medication(s) on hand</w:t>
            </w:r>
          </w:p>
        </w:tc>
        <w:tc>
          <w:tcPr>
            <w:tcW w:w="284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E3D27" w14:textId="719342A9" w:rsidR="003B4AC3" w:rsidRDefault="00324283" w:rsidP="00867C2E">
            <w:pPr>
              <w:numPr>
                <w:ilvl w:val="0"/>
                <w:numId w:val="47"/>
              </w:numPr>
              <w:spacing w:before="120" w:after="120"/>
              <w:textAlignment w:val="top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="003B4AC3">
              <w:rPr>
                <w:color w:val="000000"/>
              </w:rPr>
              <w:t xml:space="preserve">elect the checkboxes that correspond to the medications that the member has 5+ days supply of on hand, then click </w:t>
            </w:r>
            <w:r w:rsidR="003B4AC3">
              <w:rPr>
                <w:b/>
                <w:bCs/>
                <w:color w:val="000000"/>
              </w:rPr>
              <w:t>Add Rxs</w:t>
            </w:r>
            <w:r w:rsidR="003B4AC3">
              <w:rPr>
                <w:color w:val="000000"/>
              </w:rPr>
              <w:t>.</w:t>
            </w:r>
          </w:p>
          <w:p w14:paraId="545CFC46" w14:textId="3F5E4C0C" w:rsidR="003B4AC3" w:rsidRDefault="00D47DAD" w:rsidP="00160293">
            <w:pPr>
              <w:spacing w:before="120" w:after="120"/>
              <w:ind w:left="360"/>
              <w:textAlignment w:val="top"/>
              <w:rPr>
                <w:color w:val="000000"/>
              </w:rPr>
            </w:pPr>
            <w:r>
              <w:rPr>
                <w:noProof/>
                <w:color w:val="000000"/>
                <w:shd w:val="clear" w:color="auto" w:fill="E6E6E6"/>
              </w:rPr>
              <w:drawing>
                <wp:inline distT="0" distB="0" distL="0" distR="0" wp14:anchorId="53F4AA4A" wp14:editId="7DAF0BA2">
                  <wp:extent cx="219075" cy="190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B4AC3">
              <w:rPr>
                <w:color w:val="000000"/>
              </w:rPr>
              <w:t xml:space="preserve"> Do NOT select checkboxes for medication(s) for which the member has </w:t>
            </w:r>
            <w:r w:rsidR="00300814">
              <w:rPr>
                <w:color w:val="000000"/>
              </w:rPr>
              <w:t xml:space="preserve">a </w:t>
            </w:r>
            <w:r w:rsidR="003B4AC3">
              <w:rPr>
                <w:color w:val="000000"/>
              </w:rPr>
              <w:t>5 day</w:t>
            </w:r>
            <w:r w:rsidR="00300814">
              <w:rPr>
                <w:color w:val="000000"/>
              </w:rPr>
              <w:t>s’</w:t>
            </w:r>
            <w:r w:rsidR="003B4AC3">
              <w:rPr>
                <w:color w:val="000000"/>
              </w:rPr>
              <w:t xml:space="preserve"> supply</w:t>
            </w:r>
            <w:r w:rsidR="00300814">
              <w:rPr>
                <w:color w:val="000000"/>
              </w:rPr>
              <w:t xml:space="preserve"> or less</w:t>
            </w:r>
            <w:r w:rsidR="003B4AC3">
              <w:rPr>
                <w:color w:val="000000"/>
              </w:rPr>
              <w:t xml:space="preserve">. </w:t>
            </w:r>
          </w:p>
          <w:p w14:paraId="530AA2E6" w14:textId="3B7E2476" w:rsidR="003B4AC3" w:rsidRDefault="003B4AC3" w:rsidP="00160293">
            <w:pPr>
              <w:spacing w:before="120" w:after="120"/>
              <w:ind w:left="360"/>
              <w:textAlignment w:val="top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Result:</w:t>
            </w:r>
            <w:r>
              <w:rPr>
                <w:color w:val="000000"/>
              </w:rPr>
              <w:t xml:space="preserve"> A dialog box appears with the different options the member </w:t>
            </w:r>
            <w:proofErr w:type="gramStart"/>
            <w:r>
              <w:rPr>
                <w:color w:val="000000"/>
              </w:rPr>
              <w:t>has to</w:t>
            </w:r>
            <w:proofErr w:type="gramEnd"/>
            <w:r>
              <w:rPr>
                <w:color w:val="000000"/>
              </w:rPr>
              <w:t xml:space="preserve"> obtain their medication, including upgraded shipping. Additional information displayed is based on the </w:t>
            </w:r>
            <w:proofErr w:type="gramStart"/>
            <w:r>
              <w:rPr>
                <w:color w:val="000000"/>
              </w:rPr>
              <w:t>member’s</w:t>
            </w:r>
            <w:proofErr w:type="gramEnd"/>
            <w:r>
              <w:rPr>
                <w:color w:val="000000"/>
              </w:rPr>
              <w:t xml:space="preserve"> plan offerings.</w:t>
            </w:r>
          </w:p>
          <w:p w14:paraId="5A182CAB" w14:textId="77777777" w:rsidR="003B4AC3" w:rsidRDefault="003B4AC3" w:rsidP="00160293">
            <w:pPr>
              <w:spacing w:before="120" w:after="120"/>
              <w:ind w:left="360"/>
              <w:textAlignment w:val="top"/>
              <w:rPr>
                <w:color w:val="000000"/>
              </w:rPr>
            </w:pPr>
          </w:p>
          <w:p w14:paraId="6C76712A" w14:textId="0BFC5177" w:rsidR="003B4AC3" w:rsidRDefault="00D47DAD" w:rsidP="00160293">
            <w:pPr>
              <w:spacing w:before="120" w:after="120"/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5ADED" wp14:editId="37BBDD2E">
                  <wp:extent cx="4704867" cy="2026285"/>
                  <wp:effectExtent l="19050" t="19050" r="19685" b="1206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327" cy="2032082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6E03852" w14:textId="77777777" w:rsidR="003B4AC3" w:rsidRDefault="003B4AC3" w:rsidP="00160293">
            <w:pPr>
              <w:spacing w:before="120" w:after="120"/>
              <w:jc w:val="center"/>
              <w:textAlignment w:val="top"/>
              <w:rPr>
                <w:noProof/>
              </w:rPr>
            </w:pPr>
          </w:p>
          <w:p w14:paraId="7F99E21F" w14:textId="77777777" w:rsidR="00867C2E" w:rsidRDefault="003B4AC3" w:rsidP="00867C2E">
            <w:pPr>
              <w:numPr>
                <w:ilvl w:val="0"/>
                <w:numId w:val="47"/>
              </w:numPr>
              <w:spacing w:before="120" w:after="120"/>
              <w:textAlignment w:val="top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Educate the member based on their options and then proceed depending on how the member wants to proceed.</w:t>
            </w:r>
          </w:p>
          <w:p w14:paraId="549792B3" w14:textId="2C1D6AE0" w:rsidR="003B4AC3" w:rsidRPr="00867C2E" w:rsidRDefault="003B4AC3" w:rsidP="00867C2E">
            <w:pPr>
              <w:numPr>
                <w:ilvl w:val="1"/>
                <w:numId w:val="47"/>
              </w:numPr>
              <w:spacing w:before="120" w:after="120"/>
              <w:textAlignment w:val="top"/>
              <w:rPr>
                <w:rFonts w:eastAsia="Calibri"/>
                <w:color w:val="000000"/>
              </w:rPr>
            </w:pPr>
            <w:r w:rsidRPr="00867C2E">
              <w:rPr>
                <w:rFonts w:eastAsia="Calibri"/>
                <w:color w:val="000000"/>
              </w:rPr>
              <w:t xml:space="preserve">If the member understands their options and wants to continue editing the order, click </w:t>
            </w:r>
            <w:r w:rsidRPr="00867C2E">
              <w:rPr>
                <w:rFonts w:eastAsia="Calibri"/>
                <w:b/>
                <w:bCs/>
                <w:color w:val="000000"/>
              </w:rPr>
              <w:t xml:space="preserve">Add Rxs </w:t>
            </w:r>
            <w:r w:rsidRPr="00867C2E">
              <w:rPr>
                <w:rFonts w:eastAsia="Calibri"/>
                <w:color w:val="000000"/>
              </w:rPr>
              <w:t>and proceed to the next Step.</w:t>
            </w:r>
          </w:p>
          <w:p w14:paraId="7D84C1D9" w14:textId="71498A59" w:rsidR="007D26AC" w:rsidRDefault="007D26AC" w:rsidP="00867C2E">
            <w:pPr>
              <w:spacing w:before="120" w:after="120"/>
              <w:ind w:left="1440"/>
              <w:rPr>
                <w:rFonts w:eastAsia="Calibri" w:cs="Arial"/>
                <w:color w:val="000000"/>
              </w:rPr>
            </w:pPr>
            <w:r>
              <w:rPr>
                <w:rFonts w:eastAsia="Calibri" w:cs="Arial"/>
                <w:b/>
                <w:bCs/>
              </w:rPr>
              <w:t>Result:</w:t>
            </w:r>
            <w:r>
              <w:rPr>
                <w:rFonts w:eastAsia="Calibri" w:cs="Arial"/>
              </w:rPr>
              <w:t xml:space="preserve"> After clicking </w:t>
            </w:r>
            <w:r>
              <w:rPr>
                <w:rFonts w:eastAsia="Calibri" w:cs="Arial"/>
                <w:b/>
                <w:bCs/>
              </w:rPr>
              <w:t>Add Rxs</w:t>
            </w:r>
            <w:r>
              <w:rPr>
                <w:rFonts w:eastAsia="Calibri" w:cs="Arial"/>
              </w:rPr>
              <w:t xml:space="preserve">, the </w:t>
            </w:r>
            <w:r>
              <w:rPr>
                <w:bCs/>
                <w:color w:val="000000"/>
              </w:rPr>
              <w:t>Edit In-Process Orders screen displays.</w:t>
            </w:r>
          </w:p>
          <w:p w14:paraId="4BDA4010" w14:textId="77777777" w:rsidR="00867C2E" w:rsidRDefault="003B4AC3" w:rsidP="00867C2E">
            <w:pPr>
              <w:numPr>
                <w:ilvl w:val="1"/>
                <w:numId w:val="47"/>
              </w:numPr>
              <w:spacing w:before="120" w:after="120"/>
              <w:textAlignment w:val="top"/>
              <w:rPr>
                <w:rFonts w:eastAsia="Calibri"/>
              </w:rPr>
            </w:pPr>
            <w:r>
              <w:rPr>
                <w:rFonts w:eastAsia="Calibri"/>
              </w:rPr>
              <w:t xml:space="preserve">If the member does not want to continue editing the order: </w:t>
            </w:r>
          </w:p>
          <w:p w14:paraId="3F7E3D4D" w14:textId="77777777" w:rsidR="00867C2E" w:rsidRPr="00867C2E" w:rsidRDefault="003B4AC3" w:rsidP="00867C2E">
            <w:pPr>
              <w:numPr>
                <w:ilvl w:val="2"/>
                <w:numId w:val="47"/>
              </w:numPr>
              <w:spacing w:before="120" w:after="120"/>
              <w:textAlignment w:val="top"/>
              <w:rPr>
                <w:rFonts w:eastAsia="Calibri"/>
              </w:rPr>
            </w:pPr>
            <w:r w:rsidRPr="00867C2E">
              <w:rPr>
                <w:rFonts w:eastAsia="Calibri"/>
              </w:rPr>
              <w:t xml:space="preserve">Click </w:t>
            </w:r>
            <w:r w:rsidRPr="00867C2E">
              <w:rPr>
                <w:rFonts w:eastAsia="Calibri"/>
                <w:b/>
              </w:rPr>
              <w:t xml:space="preserve">Cancel, </w:t>
            </w:r>
            <w:r w:rsidRPr="00867C2E">
              <w:rPr>
                <w:rFonts w:eastAsia="Calibri"/>
                <w:bCs/>
              </w:rPr>
              <w:t>to exit editing the order.</w:t>
            </w:r>
          </w:p>
          <w:p w14:paraId="46D4E196" w14:textId="0681E015" w:rsidR="003B4AC3" w:rsidRPr="00867C2E" w:rsidRDefault="003B4AC3" w:rsidP="00867C2E">
            <w:pPr>
              <w:numPr>
                <w:ilvl w:val="2"/>
                <w:numId w:val="47"/>
              </w:numPr>
              <w:spacing w:before="120" w:after="120"/>
              <w:textAlignment w:val="top"/>
              <w:rPr>
                <w:rFonts w:eastAsia="Calibri"/>
              </w:rPr>
            </w:pPr>
            <w:r w:rsidRPr="00867C2E">
              <w:rPr>
                <w:rFonts w:eastAsia="Calibri"/>
              </w:rPr>
              <w:t xml:space="preserve">Click </w:t>
            </w:r>
            <w:r w:rsidRPr="00867C2E">
              <w:rPr>
                <w:rFonts w:eastAsia="Calibri"/>
                <w:b/>
                <w:bCs/>
              </w:rPr>
              <w:t>Previous</w:t>
            </w:r>
            <w:r w:rsidRPr="00867C2E">
              <w:rPr>
                <w:rFonts w:eastAsia="Calibri"/>
              </w:rPr>
              <w:t xml:space="preserve"> to return to the </w:t>
            </w:r>
            <w:r w:rsidRPr="00867C2E">
              <w:rPr>
                <w:rFonts w:eastAsia="Calibri"/>
                <w:b/>
                <w:bCs/>
              </w:rPr>
              <w:t>Edit In-Process Orders</w:t>
            </w:r>
            <w:r w:rsidRPr="00867C2E">
              <w:rPr>
                <w:rFonts w:eastAsia="Calibri"/>
              </w:rPr>
              <w:t xml:space="preserve"> screen.</w:t>
            </w:r>
          </w:p>
          <w:p w14:paraId="6F26D83B" w14:textId="77777777" w:rsidR="003B4AC3" w:rsidRDefault="003B4AC3" w:rsidP="00160293">
            <w:pPr>
              <w:pStyle w:val="NormalWeb"/>
              <w:spacing w:before="120" w:beforeAutospacing="0" w:after="120" w:afterAutospacing="0"/>
              <w:rPr>
                <w:b/>
                <w:bCs/>
              </w:rPr>
            </w:pPr>
          </w:p>
          <w:p w14:paraId="371E6CFF" w14:textId="2D4D5D1D" w:rsidR="003B4AC3" w:rsidRPr="00F120E0" w:rsidRDefault="003B4AC3" w:rsidP="00867C2E">
            <w:pPr>
              <w:pStyle w:val="NormalWeb"/>
              <w:spacing w:before="120" w:beforeAutospacing="0" w:after="120" w:afterAutospacing="0"/>
            </w:pPr>
            <w:r>
              <w:rPr>
                <w:b/>
                <w:bCs/>
              </w:rPr>
              <w:t>Note:</w:t>
            </w:r>
            <w:r>
              <w:t xml:space="preserve"> If the member has the option, they can either have their local Retail pharmacy call and transfer the Rx from Mail Order, or have their provider call in a new Rx to their local Retail pharmacy.</w:t>
            </w:r>
          </w:p>
        </w:tc>
      </w:tr>
      <w:tr w:rsidR="002C1442" w:rsidRPr="00F120E0" w14:paraId="5111CEE3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F59F" w14:textId="406D1751" w:rsidR="002C1442" w:rsidRPr="00F120E0" w:rsidRDefault="00D878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8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D5F6" w14:textId="6A674199" w:rsidR="00B644CD" w:rsidRDefault="00E40447" w:rsidP="76FEA12D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t>Review</w:t>
            </w:r>
            <w:r w:rsidR="00A2549E">
              <w:rPr>
                <w:noProof/>
              </w:rPr>
              <w:t xml:space="preserve"> and confirm</w:t>
            </w:r>
            <w:r w:rsidRPr="76FEA12D">
              <w:rPr>
                <w:noProof/>
              </w:rPr>
              <w:t xml:space="preserve"> </w:t>
            </w:r>
            <w:r w:rsidR="007A0D53" w:rsidRPr="76FEA12D">
              <w:rPr>
                <w:noProof/>
              </w:rPr>
              <w:t xml:space="preserve">the order information </w:t>
            </w:r>
            <w:r w:rsidR="004854C3" w:rsidRPr="76FEA12D">
              <w:rPr>
                <w:noProof/>
              </w:rPr>
              <w:t xml:space="preserve">with the member </w:t>
            </w:r>
            <w:r w:rsidR="00B644CD" w:rsidRPr="76FEA12D">
              <w:rPr>
                <w:noProof/>
              </w:rPr>
              <w:t xml:space="preserve">including </w:t>
            </w:r>
            <w:r w:rsidR="004854C3" w:rsidRPr="76FEA12D">
              <w:rPr>
                <w:noProof/>
              </w:rPr>
              <w:t xml:space="preserve">Rx(s), </w:t>
            </w:r>
            <w:r w:rsidR="007A0D53" w:rsidRPr="76FEA12D">
              <w:rPr>
                <w:noProof/>
              </w:rPr>
              <w:t xml:space="preserve">shipping options, shipping </w:t>
            </w:r>
            <w:r w:rsidR="00B644CD" w:rsidRPr="76FEA12D">
              <w:rPr>
                <w:noProof/>
              </w:rPr>
              <w:t>address, phone number</w:t>
            </w:r>
            <w:r w:rsidR="007A0D53" w:rsidRPr="76FEA12D">
              <w:rPr>
                <w:noProof/>
              </w:rPr>
              <w:t>,</w:t>
            </w:r>
            <w:r w:rsidR="00B644CD" w:rsidRPr="76FEA12D">
              <w:rPr>
                <w:noProof/>
              </w:rPr>
              <w:t xml:space="preserve"> and method of payment</w:t>
            </w:r>
            <w:r w:rsidR="006C0753" w:rsidRPr="76FEA12D">
              <w:rPr>
                <w:noProof/>
              </w:rPr>
              <w:t>,</w:t>
            </w:r>
            <w:r w:rsidR="00B644CD" w:rsidRPr="76FEA12D">
              <w:rPr>
                <w:noProof/>
              </w:rPr>
              <w:t xml:space="preserve"> then click </w:t>
            </w:r>
            <w:r w:rsidR="00B644CD" w:rsidRPr="76FEA12D">
              <w:rPr>
                <w:b/>
                <w:bCs/>
                <w:noProof/>
              </w:rPr>
              <w:t>Save Changes</w:t>
            </w:r>
            <w:r w:rsidR="00B644CD" w:rsidRPr="76FEA12D">
              <w:rPr>
                <w:noProof/>
              </w:rPr>
              <w:t>.</w:t>
            </w:r>
          </w:p>
          <w:p w14:paraId="5801D2DF" w14:textId="77777777" w:rsidR="00A66936" w:rsidRDefault="00A66936" w:rsidP="76FEA12D">
            <w:pPr>
              <w:spacing w:before="120" w:after="120"/>
              <w:rPr>
                <w:color w:val="000000"/>
              </w:rPr>
            </w:pPr>
          </w:p>
          <w:p w14:paraId="28214890" w14:textId="0BF9E0DA" w:rsidR="3C486E11" w:rsidRDefault="3C486E11" w:rsidP="76FEA12D">
            <w:pPr>
              <w:spacing w:before="120" w:after="120"/>
              <w:rPr>
                <w:noProof/>
              </w:rPr>
            </w:pPr>
            <w:r w:rsidRPr="00867C2E">
              <w:rPr>
                <w:b/>
                <w:bCs/>
                <w:noProof/>
              </w:rPr>
              <w:t>Note:</w:t>
            </w:r>
            <w:r w:rsidRPr="76FEA12D">
              <w:rPr>
                <w:noProof/>
              </w:rPr>
              <w:t xml:space="preserve"> If waived shipping has been selected</w:t>
            </w:r>
            <w:r w:rsidR="00DD03E5">
              <w:rPr>
                <w:noProof/>
              </w:rPr>
              <w:t>,</w:t>
            </w:r>
            <w:r w:rsidRPr="76FEA12D">
              <w:rPr>
                <w:noProof/>
              </w:rPr>
              <w:t xml:space="preserve"> it will not be visible on the i</w:t>
            </w:r>
            <w:r w:rsidR="2845C40E" w:rsidRPr="76FEA12D">
              <w:rPr>
                <w:noProof/>
              </w:rPr>
              <w:t xml:space="preserve">nduction order and the ability to add waived shipping will not be available. </w:t>
            </w:r>
          </w:p>
          <w:p w14:paraId="588FAFC7" w14:textId="30920C69" w:rsidR="76FEA12D" w:rsidRDefault="76FEA12D" w:rsidP="76FEA12D">
            <w:pPr>
              <w:spacing w:before="120" w:after="120"/>
              <w:rPr>
                <w:noProof/>
              </w:rPr>
            </w:pPr>
          </w:p>
          <w:p w14:paraId="0AEEE34A" w14:textId="5657E9B9" w:rsidR="2845C40E" w:rsidRDefault="2845C40E" w:rsidP="00867C2E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537FD26" wp14:editId="30AEAEE4">
                  <wp:extent cx="4572000" cy="1762125"/>
                  <wp:effectExtent l="19050" t="19050" r="19050" b="28575"/>
                  <wp:docPr id="1633915714" name="Picture 1633915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71" b="5446"/>
                          <a:stretch/>
                        </pic:blipFill>
                        <pic:spPr bwMode="auto">
                          <a:xfrm>
                            <a:off x="0" y="0"/>
                            <a:ext cx="4572000" cy="176212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F9D1B2" w14:textId="742BF13E" w:rsidR="006C0753" w:rsidRPr="00F120E0" w:rsidRDefault="00D47DAD" w:rsidP="00160293">
            <w:pPr>
              <w:spacing w:before="120" w:after="120"/>
              <w:rPr>
                <w:noProof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373CB3D" wp14:editId="7AA70306">
                  <wp:extent cx="247650" cy="2190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0753" w:rsidRPr="00F120E0">
              <w:rPr>
                <w:color w:val="000000"/>
              </w:rPr>
              <w:t xml:space="preserve"> </w:t>
            </w:r>
            <w:r w:rsidR="006C0753" w:rsidRPr="00F120E0">
              <w:rPr>
                <w:noProof/>
              </w:rPr>
              <w:t xml:space="preserve">If </w:t>
            </w:r>
            <w:r w:rsidR="002E610E">
              <w:rPr>
                <w:noProof/>
              </w:rPr>
              <w:t xml:space="preserve">the </w:t>
            </w:r>
            <w:r w:rsidR="0048734B">
              <w:rPr>
                <w:noProof/>
              </w:rPr>
              <w:t xml:space="preserve">shipping </w:t>
            </w:r>
            <w:r w:rsidR="004854C3" w:rsidRPr="00F120E0">
              <w:rPr>
                <w:noProof/>
              </w:rPr>
              <w:t>address, phone number</w:t>
            </w:r>
            <w:r w:rsidR="0048734B">
              <w:rPr>
                <w:noProof/>
              </w:rPr>
              <w:t>,</w:t>
            </w:r>
            <w:r w:rsidR="004854C3" w:rsidRPr="00F120E0">
              <w:rPr>
                <w:noProof/>
              </w:rPr>
              <w:t xml:space="preserve"> or </w:t>
            </w:r>
            <w:r w:rsidR="006C0753" w:rsidRPr="00F120E0">
              <w:rPr>
                <w:noProof/>
              </w:rPr>
              <w:t>payment method was changed, click</w:t>
            </w:r>
            <w:r w:rsidR="0048734B">
              <w:rPr>
                <w:noProof/>
              </w:rPr>
              <w:t xml:space="preserve"> the</w:t>
            </w:r>
            <w:r w:rsidR="006C0753" w:rsidRPr="00F120E0">
              <w:rPr>
                <w:noProof/>
              </w:rPr>
              <w:t xml:space="preserve"> </w:t>
            </w:r>
            <w:r w:rsidR="006C0753" w:rsidRPr="00F120E0">
              <w:rPr>
                <w:b/>
                <w:bCs/>
                <w:noProof/>
              </w:rPr>
              <w:t>Refresh for Updates</w:t>
            </w:r>
            <w:r w:rsidR="006C0753" w:rsidRPr="00F120E0">
              <w:rPr>
                <w:noProof/>
              </w:rPr>
              <w:t xml:space="preserve"> button </w:t>
            </w:r>
            <w:r w:rsidR="006C0753" w:rsidRPr="00F120E0">
              <w:rPr>
                <w:b/>
                <w:bCs/>
                <w:noProof/>
              </w:rPr>
              <w:t>prior</w:t>
            </w:r>
            <w:r w:rsidR="006C0753" w:rsidRPr="00F120E0">
              <w:rPr>
                <w:noProof/>
              </w:rPr>
              <w:t xml:space="preserve"> to clicking </w:t>
            </w:r>
            <w:r w:rsidR="006C0753" w:rsidRPr="00F120E0">
              <w:rPr>
                <w:b/>
                <w:bCs/>
                <w:noProof/>
              </w:rPr>
              <w:t>Save Changes</w:t>
            </w:r>
            <w:r w:rsidR="006C0753" w:rsidRPr="00F120E0">
              <w:rPr>
                <w:noProof/>
              </w:rPr>
              <w:t>.</w:t>
            </w:r>
          </w:p>
          <w:p w14:paraId="3657111E" w14:textId="77777777" w:rsidR="006C0753" w:rsidRPr="00F120E0" w:rsidRDefault="006C0753" w:rsidP="00160293">
            <w:pPr>
              <w:spacing w:before="120" w:after="120"/>
              <w:rPr>
                <w:noProof/>
              </w:rPr>
            </w:pPr>
          </w:p>
          <w:p w14:paraId="438CBD4D" w14:textId="7A39D97F" w:rsidR="00B644CD" w:rsidRPr="00F120E0" w:rsidRDefault="00B644CD" w:rsidP="00160293">
            <w:pPr>
              <w:spacing w:before="120" w:after="120"/>
              <w:rPr>
                <w:b/>
                <w:bCs/>
                <w:noProof/>
              </w:rPr>
            </w:pPr>
            <w:r w:rsidRPr="00F120E0">
              <w:rPr>
                <w:b/>
                <w:bCs/>
                <w:noProof/>
              </w:rPr>
              <w:t>Note</w:t>
            </w:r>
            <w:r w:rsidR="006C0753" w:rsidRPr="00F120E0">
              <w:rPr>
                <w:b/>
                <w:bCs/>
                <w:noProof/>
              </w:rPr>
              <w:t>s</w:t>
            </w:r>
            <w:r w:rsidRPr="00F120E0">
              <w:rPr>
                <w:b/>
                <w:bCs/>
                <w:noProof/>
              </w:rPr>
              <w:t xml:space="preserve">: </w:t>
            </w:r>
            <w:bookmarkStart w:id="17" w:name="OLE_LINK15"/>
          </w:p>
          <w:p w14:paraId="7AB6C543" w14:textId="5A6D5D32" w:rsidR="006C0753" w:rsidRPr="00F120E0" w:rsidRDefault="006C0753" w:rsidP="00160293">
            <w:pPr>
              <w:numPr>
                <w:ilvl w:val="0"/>
                <w:numId w:val="23"/>
              </w:numPr>
              <w:spacing w:before="120" w:after="120"/>
              <w:rPr>
                <w:noProof/>
              </w:rPr>
            </w:pPr>
            <w:r w:rsidRPr="00F120E0">
              <w:rPr>
                <w:noProof/>
              </w:rPr>
              <w:t xml:space="preserve">If </w:t>
            </w:r>
            <w:r w:rsidR="002E610E">
              <w:rPr>
                <w:noProof/>
              </w:rPr>
              <w:t xml:space="preserve">the </w:t>
            </w:r>
            <w:r w:rsidRPr="00F120E0">
              <w:rPr>
                <w:noProof/>
              </w:rPr>
              <w:t xml:space="preserve">member needs to add more medications to the order, click </w:t>
            </w:r>
            <w:r w:rsidR="004854C3" w:rsidRPr="00F120E0">
              <w:rPr>
                <w:noProof/>
              </w:rPr>
              <w:t xml:space="preserve">the </w:t>
            </w:r>
            <w:r w:rsidRPr="00F120E0">
              <w:rPr>
                <w:b/>
                <w:bCs/>
                <w:noProof/>
              </w:rPr>
              <w:t>Add Rxs</w:t>
            </w:r>
            <w:r w:rsidRPr="00F120E0">
              <w:rPr>
                <w:noProof/>
              </w:rPr>
              <w:t xml:space="preserve"> button and </w:t>
            </w:r>
            <w:r w:rsidR="002E610E">
              <w:rPr>
                <w:noProof/>
              </w:rPr>
              <w:t>return to</w:t>
            </w:r>
            <w:r w:rsidR="002E610E" w:rsidRPr="00F120E0">
              <w:rPr>
                <w:noProof/>
              </w:rPr>
              <w:t xml:space="preserve"> </w:t>
            </w:r>
            <w:r w:rsidRPr="00F120E0">
              <w:rPr>
                <w:b/>
                <w:bCs/>
                <w:noProof/>
              </w:rPr>
              <w:t>Step 6</w:t>
            </w:r>
            <w:r w:rsidRPr="00F120E0">
              <w:rPr>
                <w:noProof/>
              </w:rPr>
              <w:t>.</w:t>
            </w:r>
          </w:p>
          <w:p w14:paraId="45BFAD51" w14:textId="5F061E89" w:rsidR="00B644CD" w:rsidRPr="00F120E0" w:rsidRDefault="002E610E" w:rsidP="00160293">
            <w:pPr>
              <w:numPr>
                <w:ilvl w:val="0"/>
                <w:numId w:val="23"/>
              </w:numPr>
              <w:spacing w:before="120" w:after="120"/>
              <w:rPr>
                <w:noProof/>
              </w:rPr>
            </w:pPr>
            <w:bookmarkStart w:id="18" w:name="OLE_LINK3"/>
            <w:r>
              <w:rPr>
                <w:noProof/>
              </w:rPr>
              <w:t>The s</w:t>
            </w:r>
            <w:r w:rsidR="00B644CD" w:rsidRPr="00F120E0">
              <w:rPr>
                <w:noProof/>
              </w:rPr>
              <w:t>ystem will add any drugs selected to the order and automatically run</w:t>
            </w:r>
            <w:r w:rsidR="00D20D61">
              <w:rPr>
                <w:noProof/>
              </w:rPr>
              <w:t xml:space="preserve"> a</w:t>
            </w:r>
            <w:r w:rsidR="00B644CD" w:rsidRPr="00F120E0">
              <w:rPr>
                <w:noProof/>
              </w:rPr>
              <w:t xml:space="preserve"> test claim</w:t>
            </w:r>
            <w:r w:rsidR="006C0753" w:rsidRPr="00F120E0">
              <w:rPr>
                <w:noProof/>
              </w:rPr>
              <w:t xml:space="preserve"> (</w:t>
            </w:r>
            <w:r w:rsidR="00D20D61">
              <w:rPr>
                <w:noProof/>
              </w:rPr>
              <w:t xml:space="preserve">the </w:t>
            </w:r>
            <w:r w:rsidR="006C0753" w:rsidRPr="00F120E0">
              <w:rPr>
                <w:b/>
                <w:bCs/>
                <w:noProof/>
              </w:rPr>
              <w:t>Rerun Test Claims</w:t>
            </w:r>
            <w:r w:rsidR="006C0753" w:rsidRPr="00F120E0">
              <w:rPr>
                <w:noProof/>
              </w:rPr>
              <w:t xml:space="preserve"> button can be used if needed).</w:t>
            </w:r>
          </w:p>
          <w:p w14:paraId="28856222" w14:textId="78D45973" w:rsidR="006C0753" w:rsidRPr="00F120E0" w:rsidRDefault="006C0753" w:rsidP="00160293">
            <w:pPr>
              <w:numPr>
                <w:ilvl w:val="0"/>
                <w:numId w:val="23"/>
              </w:numPr>
              <w:spacing w:before="120" w:after="120"/>
              <w:rPr>
                <w:noProof/>
              </w:rPr>
            </w:pPr>
            <w:bookmarkStart w:id="19" w:name="OLE_LINK107"/>
            <w:bookmarkEnd w:id="18"/>
            <w:r w:rsidRPr="00F120E0">
              <w:rPr>
                <w:noProof/>
              </w:rPr>
              <w:t xml:space="preserve">To exit Editing the Order, click </w:t>
            </w:r>
            <w:r w:rsidRPr="00F120E0">
              <w:rPr>
                <w:b/>
                <w:bCs/>
                <w:noProof/>
              </w:rPr>
              <w:t>Cancel.</w:t>
            </w:r>
          </w:p>
          <w:bookmarkEnd w:id="17"/>
          <w:bookmarkEnd w:id="19"/>
          <w:p w14:paraId="2E0D27D3" w14:textId="77777777" w:rsidR="002C1442" w:rsidRPr="00F120E0" w:rsidRDefault="002C1442" w:rsidP="00160293">
            <w:pPr>
              <w:spacing w:before="120" w:after="120"/>
              <w:rPr>
                <w:noProof/>
              </w:rPr>
            </w:pPr>
          </w:p>
          <w:p w14:paraId="1876ACAA" w14:textId="256ABE3A" w:rsidR="006F54DE" w:rsidRDefault="00D47DAD" w:rsidP="00160293">
            <w:pPr>
              <w:spacing w:before="120" w:after="120"/>
              <w:jc w:val="center"/>
              <w:rPr>
                <w:noProof/>
              </w:rPr>
            </w:pPr>
            <w:bookmarkStart w:id="20" w:name="OLE_LINK30"/>
            <w:r>
              <w:rPr>
                <w:noProof/>
              </w:rPr>
              <w:drawing>
                <wp:inline distT="0" distB="0" distL="0" distR="0" wp14:anchorId="44CFA8BA" wp14:editId="35BBBEF5">
                  <wp:extent cx="6131825" cy="2733675"/>
                  <wp:effectExtent l="19050" t="19050" r="21590" b="9525"/>
                  <wp:docPr id="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788" cy="2740346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9893936" w14:textId="77777777" w:rsidR="00530B9F" w:rsidRPr="00F120E0" w:rsidRDefault="00530B9F" w:rsidP="00160293">
            <w:pPr>
              <w:spacing w:before="120" w:after="120"/>
              <w:jc w:val="center"/>
              <w:rPr>
                <w:noProof/>
              </w:rPr>
            </w:pPr>
          </w:p>
          <w:p w14:paraId="4D33A370" w14:textId="0C33D155" w:rsidR="006F54DE" w:rsidRPr="00FD5D93" w:rsidRDefault="006F54DE" w:rsidP="00160293">
            <w:pPr>
              <w:spacing w:before="120" w:after="120"/>
            </w:pPr>
            <w:r w:rsidRPr="00F120E0">
              <w:rPr>
                <w:b/>
                <w:bCs/>
              </w:rPr>
              <w:t xml:space="preserve">Result: </w:t>
            </w:r>
            <w:r w:rsidRPr="00F120E0">
              <w:t>The Refill Rx – Complete screen displays.</w:t>
            </w:r>
            <w:bookmarkEnd w:id="20"/>
          </w:p>
        </w:tc>
      </w:tr>
      <w:tr w:rsidR="00FB50D8" w:rsidRPr="00F120E0" w14:paraId="524CEBE1" w14:textId="77777777" w:rsidTr="00A55ECD">
        <w:tc>
          <w:tcPr>
            <w:tcW w:w="3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0208" w14:textId="34245F3C" w:rsidR="00FB50D8" w:rsidRPr="00F120E0" w:rsidRDefault="00D8782C" w:rsidP="00160293">
            <w:pPr>
              <w:spacing w:before="120" w:after="120"/>
              <w:jc w:val="center"/>
              <w:rPr>
                <w:b/>
              </w:rPr>
            </w:pPr>
            <w:r w:rsidRPr="00F120E0">
              <w:rPr>
                <w:b/>
              </w:rPr>
              <w:t>9</w:t>
            </w:r>
          </w:p>
        </w:tc>
        <w:tc>
          <w:tcPr>
            <w:tcW w:w="469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887E" w14:textId="3B41C378" w:rsidR="006F54DE" w:rsidRDefault="006F54DE" w:rsidP="00160293">
            <w:pPr>
              <w:spacing w:before="120" w:after="120"/>
            </w:pPr>
            <w:r w:rsidRPr="00F120E0">
              <w:t xml:space="preserve">Provide the </w:t>
            </w:r>
            <w:r w:rsidR="00D20D61">
              <w:t>turnaround time</w:t>
            </w:r>
            <w:r w:rsidR="00FA670A">
              <w:t xml:space="preserve"> (</w:t>
            </w:r>
            <w:r w:rsidR="00FA670A" w:rsidRPr="00FA670A">
              <w:rPr>
                <w:b/>
                <w:bCs/>
              </w:rPr>
              <w:t>TAT</w:t>
            </w:r>
            <w:r w:rsidR="00FA670A">
              <w:t>)</w:t>
            </w:r>
            <w:r w:rsidR="00D20D61" w:rsidRPr="00F120E0">
              <w:t xml:space="preserve"> </w:t>
            </w:r>
            <w:r w:rsidRPr="00F120E0">
              <w:t>for when the order is expected to ship.</w:t>
            </w:r>
          </w:p>
          <w:p w14:paraId="6E554964" w14:textId="77777777" w:rsidR="003F5657" w:rsidRPr="00F120E0" w:rsidRDefault="003F5657" w:rsidP="00160293">
            <w:pPr>
              <w:spacing w:before="120" w:after="120"/>
            </w:pPr>
          </w:p>
          <w:p w14:paraId="12C5617B" w14:textId="77777777" w:rsidR="00867C2E" w:rsidRPr="00867C2E" w:rsidRDefault="003F5657" w:rsidP="00160293">
            <w:pPr>
              <w:numPr>
                <w:ilvl w:val="0"/>
                <w:numId w:val="40"/>
              </w:numPr>
              <w:spacing w:before="120" w:after="120"/>
              <w:rPr>
                <w:rFonts w:ascii="Times New Roman" w:hAnsi="Times New Roman"/>
                <w:color w:val="000000"/>
              </w:rPr>
            </w:pPr>
            <w:r w:rsidRPr="003F5657">
              <w:rPr>
                <w:color w:val="000000"/>
              </w:rPr>
              <w:t>If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color w:val="000000"/>
              </w:rPr>
              <w:t>the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color w:val="000000"/>
              </w:rPr>
              <w:t>Rx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color w:val="000000"/>
              </w:rPr>
              <w:t>has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b/>
                <w:bCs/>
                <w:color w:val="000000"/>
              </w:rPr>
              <w:t>no</w:t>
            </w:r>
            <w:r w:rsidR="006317B8">
              <w:rPr>
                <w:b/>
                <w:bCs/>
                <w:color w:val="000000"/>
              </w:rPr>
              <w:t xml:space="preserve"> </w:t>
            </w:r>
            <w:r w:rsidRPr="003F5657">
              <w:rPr>
                <w:b/>
                <w:bCs/>
                <w:color w:val="000000"/>
              </w:rPr>
              <w:t>refills</w:t>
            </w:r>
            <w:r w:rsidR="006317B8">
              <w:rPr>
                <w:b/>
                <w:bCs/>
                <w:color w:val="000000"/>
              </w:rPr>
              <w:t xml:space="preserve"> </w:t>
            </w:r>
            <w:r w:rsidRPr="003F5657">
              <w:rPr>
                <w:b/>
                <w:bCs/>
                <w:color w:val="000000"/>
              </w:rPr>
              <w:t>remaining</w:t>
            </w:r>
            <w:r w:rsidR="006317B8">
              <w:rPr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or</w:t>
            </w:r>
            <w:r w:rsidR="006317B8" w:rsidRPr="00FA670A">
              <w:rPr>
                <w:b/>
                <w:bCs/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is</w:t>
            </w:r>
            <w:r w:rsidR="006317B8" w:rsidRPr="00FA670A">
              <w:rPr>
                <w:b/>
                <w:bCs/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expired:</w:t>
            </w:r>
            <w:r w:rsidR="006317B8">
              <w:rPr>
                <w:color w:val="000000"/>
              </w:rPr>
              <w:t xml:space="preserve"> </w:t>
            </w:r>
          </w:p>
          <w:p w14:paraId="10D1C605" w14:textId="12D865C8" w:rsidR="003F5657" w:rsidRDefault="00803C48" w:rsidP="00867C2E">
            <w:pPr>
              <w:spacing w:before="120" w:after="120"/>
              <w:ind w:left="72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D47DAD">
              <w:rPr>
                <w:rFonts w:cs="Arial"/>
                <w:b/>
                <w:noProof/>
                <w:color w:val="0000FF"/>
              </w:rPr>
              <w:drawing>
                <wp:inline distT="0" distB="0" distL="0" distR="0" wp14:anchorId="78A5FFF5" wp14:editId="35A4EA99">
                  <wp:extent cx="247650" cy="2190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We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need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to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contact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your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provider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for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new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prescription.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You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can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expect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your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order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to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shipped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from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our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pharmacy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within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five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business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days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once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it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is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received,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provided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your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provider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responds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to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our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request.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Orders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are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shipped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on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the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first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business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day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once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processing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has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been</w:t>
            </w:r>
            <w:r w:rsidR="006317B8"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completed.</w:t>
            </w:r>
          </w:p>
          <w:p w14:paraId="581C3AD7" w14:textId="77777777" w:rsidR="00A66936" w:rsidRPr="003F5657" w:rsidRDefault="00A66936" w:rsidP="00867C2E">
            <w:pPr>
              <w:spacing w:before="120" w:after="120"/>
              <w:ind w:left="720"/>
              <w:rPr>
                <w:rFonts w:ascii="Times New Roman" w:hAnsi="Times New Roman"/>
                <w:color w:val="000000"/>
              </w:rPr>
            </w:pPr>
          </w:p>
          <w:p w14:paraId="454A8708" w14:textId="77777777" w:rsidR="00867C2E" w:rsidRPr="00867C2E" w:rsidRDefault="003F5657" w:rsidP="00160293">
            <w:pPr>
              <w:numPr>
                <w:ilvl w:val="0"/>
                <w:numId w:val="40"/>
              </w:numPr>
              <w:spacing w:before="120" w:after="120"/>
              <w:rPr>
                <w:rFonts w:ascii="Times New Roman" w:hAnsi="Times New Roman"/>
                <w:color w:val="000000"/>
              </w:rPr>
            </w:pPr>
            <w:r w:rsidRPr="003F5657">
              <w:rPr>
                <w:color w:val="000000"/>
              </w:rPr>
              <w:t>If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color w:val="000000"/>
              </w:rPr>
              <w:t>the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color w:val="000000"/>
              </w:rPr>
              <w:t>Rx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color w:val="000000"/>
              </w:rPr>
              <w:t>has</w:t>
            </w:r>
            <w:r w:rsidR="006317B8">
              <w:rPr>
                <w:color w:val="000000"/>
              </w:rPr>
              <w:t xml:space="preserve"> </w:t>
            </w:r>
            <w:r w:rsidRPr="003F5657">
              <w:rPr>
                <w:b/>
                <w:bCs/>
                <w:color w:val="000000"/>
              </w:rPr>
              <w:t>refills</w:t>
            </w:r>
            <w:r w:rsidR="006317B8">
              <w:rPr>
                <w:b/>
                <w:bCs/>
                <w:color w:val="000000"/>
              </w:rPr>
              <w:t xml:space="preserve"> </w:t>
            </w:r>
            <w:r w:rsidRPr="003F5657">
              <w:rPr>
                <w:b/>
                <w:bCs/>
                <w:color w:val="000000"/>
              </w:rPr>
              <w:t>remaining</w:t>
            </w:r>
            <w:r w:rsidR="006317B8">
              <w:rPr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and</w:t>
            </w:r>
            <w:r w:rsidR="006317B8" w:rsidRPr="00FA670A">
              <w:rPr>
                <w:b/>
                <w:bCs/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is</w:t>
            </w:r>
            <w:r w:rsidR="006317B8" w:rsidRPr="00FA670A">
              <w:rPr>
                <w:b/>
                <w:bCs/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not</w:t>
            </w:r>
            <w:r w:rsidR="006317B8" w:rsidRPr="00FA670A">
              <w:rPr>
                <w:b/>
                <w:bCs/>
                <w:color w:val="000000"/>
              </w:rPr>
              <w:t xml:space="preserve"> </w:t>
            </w:r>
            <w:r w:rsidRPr="00FA670A">
              <w:rPr>
                <w:b/>
                <w:bCs/>
                <w:color w:val="000000"/>
              </w:rPr>
              <w:t>expired:</w:t>
            </w:r>
            <w:r w:rsidR="00803C48">
              <w:rPr>
                <w:color w:val="000000"/>
              </w:rPr>
              <w:t xml:space="preserve"> </w:t>
            </w:r>
          </w:p>
          <w:p w14:paraId="3C11CA5E" w14:textId="16B1FD2E" w:rsidR="003F5657" w:rsidRPr="003F5657" w:rsidRDefault="006317B8" w:rsidP="00867C2E">
            <w:pPr>
              <w:spacing w:before="120" w:after="120"/>
              <w:ind w:left="720"/>
              <w:rPr>
                <w:rFonts w:ascii="Times New Roman" w:hAnsi="Times New Roman"/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D47DAD">
              <w:rPr>
                <w:rFonts w:cs="Arial"/>
                <w:b/>
                <w:noProof/>
                <w:color w:val="0000FF"/>
              </w:rPr>
              <w:drawing>
                <wp:inline distT="0" distB="0" distL="0" distR="0" wp14:anchorId="74500CB7" wp14:editId="416D24A6">
                  <wp:extent cx="247650" cy="190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You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can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expect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your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order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for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the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following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prescriptions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to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ship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from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our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pharmacy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within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two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business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days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after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the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order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is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placed.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(Monday</w:t>
            </w:r>
            <w:r>
              <w:rPr>
                <w:color w:val="000000"/>
              </w:rPr>
              <w:t xml:space="preserve"> </w:t>
            </w:r>
            <w:proofErr w:type="gramStart"/>
            <w:r w:rsidR="003F5657" w:rsidRPr="003F5657">
              <w:rPr>
                <w:color w:val="000000"/>
              </w:rPr>
              <w:t>thru</w:t>
            </w:r>
            <w:proofErr w:type="gramEnd"/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Friday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are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considered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business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days,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although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mail</w:t>
            </w:r>
            <w:r>
              <w:rPr>
                <w:color w:val="000000"/>
              </w:rPr>
              <w:t xml:space="preserve"> </w:t>
            </w:r>
            <w:proofErr w:type="gramStart"/>
            <w:r w:rsidR="003F5657" w:rsidRPr="003F5657">
              <w:rPr>
                <w:color w:val="000000"/>
              </w:rPr>
              <w:t>order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is</w:t>
            </w:r>
            <w:proofErr w:type="gramEnd"/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open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every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day).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Orders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are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shipped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on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the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first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business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day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available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upon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processing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being</w:t>
            </w:r>
            <w:r>
              <w:rPr>
                <w:color w:val="000000"/>
              </w:rPr>
              <w:t xml:space="preserve"> </w:t>
            </w:r>
            <w:r w:rsidR="003F5657" w:rsidRPr="003F5657">
              <w:rPr>
                <w:color w:val="000000"/>
              </w:rPr>
              <w:t>completed.</w:t>
            </w:r>
          </w:p>
          <w:p w14:paraId="204C3CE4" w14:textId="4C857910" w:rsidR="00FB50D8" w:rsidRPr="00F120E0" w:rsidRDefault="00FB50D8" w:rsidP="00160293">
            <w:pPr>
              <w:spacing w:before="120" w:after="120"/>
              <w:rPr>
                <w:noProof/>
              </w:rPr>
            </w:pPr>
          </w:p>
          <w:p w14:paraId="30E823E3" w14:textId="5209DB46" w:rsidR="00FB50D8" w:rsidRPr="00F120E0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2A9D83" wp14:editId="3BC0021D">
                  <wp:extent cx="5856170" cy="3314700"/>
                  <wp:effectExtent l="19050" t="19050" r="11430" b="190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2896" cy="3324167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87F9A3C" w14:textId="081F395C" w:rsidR="006F54DE" w:rsidRPr="00F120E0" w:rsidRDefault="006F54DE" w:rsidP="00160293">
            <w:pPr>
              <w:spacing w:before="120" w:after="120"/>
              <w:jc w:val="center"/>
              <w:rPr>
                <w:noProof/>
              </w:rPr>
            </w:pPr>
          </w:p>
        </w:tc>
      </w:tr>
    </w:tbl>
    <w:p w14:paraId="2DB7B2D0" w14:textId="08F07873" w:rsidR="00176400" w:rsidRDefault="00176400" w:rsidP="00B73393">
      <w:pPr>
        <w:spacing w:before="120" w:after="120"/>
      </w:pPr>
      <w:bookmarkStart w:id="21" w:name="OLE_LINK7"/>
      <w:bookmarkStart w:id="22" w:name="OLE_LINK47"/>
    </w:p>
    <w:p w14:paraId="59B3E272" w14:textId="2D31E175" w:rsidR="00B73393" w:rsidRPr="0014193C" w:rsidRDefault="00B73393" w:rsidP="00B73393">
      <w:pPr>
        <w:spacing w:before="120" w:after="120"/>
        <w:jc w:val="right"/>
      </w:pPr>
      <w:hyperlink w:anchor="_top" w:history="1">
        <w:r w:rsidRPr="00B7339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5A64DA" w:rsidRPr="0014193C" w14:paraId="501EA666" w14:textId="77777777" w:rsidTr="00D82541">
        <w:tc>
          <w:tcPr>
            <w:tcW w:w="5000" w:type="pct"/>
            <w:shd w:val="clear" w:color="auto" w:fill="BFBFBF" w:themeFill="background1" w:themeFillShade="BF"/>
          </w:tcPr>
          <w:p w14:paraId="7B539240" w14:textId="1D8B79D4" w:rsidR="005A64DA" w:rsidRPr="0014193C" w:rsidRDefault="00850173" w:rsidP="00160293">
            <w:pPr>
              <w:pStyle w:val="Heading2"/>
              <w:spacing w:before="120" w:after="120"/>
            </w:pPr>
            <w:bookmarkStart w:id="23" w:name="_Rationale"/>
            <w:bookmarkStart w:id="24" w:name="_Definitions"/>
            <w:bookmarkStart w:id="25" w:name="_Definitions/Abbreviations"/>
            <w:bookmarkStart w:id="26" w:name="_Various_Work_Instructions"/>
            <w:bookmarkStart w:id="27" w:name="_Next_Day_and"/>
            <w:bookmarkStart w:id="28" w:name="_Scanning_the_Targets"/>
            <w:bookmarkStart w:id="29" w:name="_LAN_Log_In"/>
            <w:bookmarkStart w:id="30" w:name="_AMOS_Log_In"/>
            <w:bookmarkStart w:id="31" w:name="_Search_by_Order#"/>
            <w:bookmarkStart w:id="32" w:name="_Check_Look_Up"/>
            <w:bookmarkStart w:id="33" w:name="_Process_for_Handling"/>
            <w:bookmarkStart w:id="34" w:name="OLE_LINK71"/>
            <w:bookmarkStart w:id="35" w:name="_Toc20529220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noProof/>
              </w:rPr>
              <w:drawing>
                <wp:inline distT="0" distB="0" distL="0" distR="0" wp14:anchorId="09F771D6" wp14:editId="24DE4A22">
                  <wp:extent cx="304762" cy="304762"/>
                  <wp:effectExtent l="0" t="0" r="635" b="635"/>
                  <wp:docPr id="68186963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869636" name="Picture 68186963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4DA1">
              <w:t xml:space="preserve">Canceling </w:t>
            </w:r>
            <w:bookmarkEnd w:id="34"/>
            <w:r w:rsidR="005A7ACF">
              <w:t>Orders</w:t>
            </w:r>
            <w:r w:rsidR="007B7753">
              <w:t xml:space="preserve"> Awaiting an Order Number</w:t>
            </w:r>
            <w:bookmarkEnd w:id="35"/>
          </w:p>
        </w:tc>
      </w:tr>
    </w:tbl>
    <w:p w14:paraId="3F0A0466" w14:textId="07954F83" w:rsidR="00DB77A0" w:rsidRPr="005A1D83" w:rsidRDefault="00D47DAD" w:rsidP="00160293">
      <w:pPr>
        <w:spacing w:before="120" w:after="120"/>
        <w:rPr>
          <w:rFonts w:ascii="Times New Roman" w:hAnsi="Times New Roman"/>
        </w:rPr>
      </w:pPr>
      <w:bookmarkStart w:id="36" w:name="OLE_LINK13"/>
      <w:bookmarkStart w:id="37" w:name="OLE_LINK8"/>
      <w:bookmarkEnd w:id="21"/>
      <w:r>
        <w:rPr>
          <w:noProof/>
        </w:rPr>
        <w:drawing>
          <wp:inline distT="0" distB="0" distL="0" distR="0" wp14:anchorId="1BB3EF9D" wp14:editId="6F56CF4E">
            <wp:extent cx="247650" cy="219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5050">
        <w:t xml:space="preserve"> </w:t>
      </w:r>
      <w:r w:rsidR="00DB77A0">
        <w:t xml:space="preserve">Clicking </w:t>
      </w:r>
      <w:r w:rsidR="00385050" w:rsidRPr="00385050">
        <w:rPr>
          <w:b/>
          <w:bCs/>
        </w:rPr>
        <w:t>C</w:t>
      </w:r>
      <w:r w:rsidR="00DB77A0" w:rsidRPr="00385050">
        <w:rPr>
          <w:b/>
          <w:bCs/>
        </w:rPr>
        <w:t>ancel</w:t>
      </w:r>
      <w:r w:rsidR="00DB77A0">
        <w:t xml:space="preserve"> will cancel the entire order. If specific prescriptions within the order need to be cancelled, </w:t>
      </w:r>
      <w:r w:rsidR="00530B9F">
        <w:t xml:space="preserve">refer to </w:t>
      </w:r>
      <w:hyperlink r:id="rId32" w:anchor="!/view?docid=9c43c276-a6a4-4481-880d-62b194600f02" w:history="1">
        <w:r w:rsidR="008103A3">
          <w:rPr>
            <w:color w:val="0000FF"/>
            <w:u w:val="single"/>
          </w:rPr>
          <w:t>Compass - Cancel or Remove a Prescription (Rx) from an Order (056363)</w:t>
        </w:r>
      </w:hyperlink>
      <w:r w:rsidR="00DB77A0">
        <w:t>.</w:t>
      </w:r>
    </w:p>
    <w:bookmarkEnd w:id="36"/>
    <w:p w14:paraId="03979C41" w14:textId="77777777" w:rsidR="00DB77A0" w:rsidRDefault="00DB77A0" w:rsidP="003C42E6">
      <w:pPr>
        <w:spacing w:before="120" w:after="120"/>
      </w:pPr>
    </w:p>
    <w:p w14:paraId="4D0D4150" w14:textId="6859268D" w:rsidR="003C42E6" w:rsidRPr="00C02144" w:rsidRDefault="003C42E6" w:rsidP="003C42E6">
      <w:pPr>
        <w:spacing w:before="120" w:after="120"/>
      </w:pPr>
      <w:r w:rsidRPr="00C02144">
        <w:t>Complete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12126"/>
      </w:tblGrid>
      <w:tr w:rsidR="005A64DA" w:rsidRPr="0014193C" w14:paraId="6A1ECB97" w14:textId="77777777" w:rsidTr="0069170E">
        <w:tc>
          <w:tcPr>
            <w:tcW w:w="292" w:type="pct"/>
            <w:shd w:val="clear" w:color="auto" w:fill="D9D9D9" w:themeFill="background1" w:themeFillShade="D9"/>
          </w:tcPr>
          <w:p w14:paraId="1F781A24" w14:textId="77777777" w:rsidR="005A64DA" w:rsidRPr="0014193C" w:rsidRDefault="005A64DA" w:rsidP="00160293">
            <w:pPr>
              <w:spacing w:before="120" w:after="120"/>
              <w:jc w:val="center"/>
              <w:rPr>
                <w:b/>
              </w:rPr>
            </w:pPr>
            <w:r w:rsidRPr="0014193C">
              <w:rPr>
                <w:b/>
              </w:rPr>
              <w:t>Step</w:t>
            </w:r>
          </w:p>
        </w:tc>
        <w:tc>
          <w:tcPr>
            <w:tcW w:w="4708" w:type="pct"/>
            <w:shd w:val="clear" w:color="auto" w:fill="D9D9D9" w:themeFill="background1" w:themeFillShade="D9"/>
          </w:tcPr>
          <w:p w14:paraId="5D8FA0F5" w14:textId="77777777" w:rsidR="005A64DA" w:rsidRPr="0014193C" w:rsidRDefault="005A64DA" w:rsidP="00160293">
            <w:pPr>
              <w:spacing w:before="120" w:after="120"/>
              <w:jc w:val="center"/>
              <w:rPr>
                <w:b/>
              </w:rPr>
            </w:pPr>
            <w:r w:rsidRPr="0014193C">
              <w:rPr>
                <w:b/>
              </w:rPr>
              <w:t xml:space="preserve">Action </w:t>
            </w:r>
          </w:p>
        </w:tc>
      </w:tr>
      <w:tr w:rsidR="0028215B" w:rsidRPr="0014193C" w14:paraId="21D5EDC6" w14:textId="77777777" w:rsidTr="0069170E">
        <w:tc>
          <w:tcPr>
            <w:tcW w:w="292" w:type="pct"/>
          </w:tcPr>
          <w:p w14:paraId="3A7551F9" w14:textId="77777777" w:rsidR="0028215B" w:rsidRPr="0014193C" w:rsidRDefault="00B13B31" w:rsidP="00160293">
            <w:pPr>
              <w:spacing w:before="120" w:after="120"/>
              <w:jc w:val="center"/>
              <w:rPr>
                <w:b/>
              </w:rPr>
            </w:pPr>
            <w:r w:rsidRPr="0014193C">
              <w:rPr>
                <w:b/>
              </w:rPr>
              <w:t>1</w:t>
            </w:r>
          </w:p>
        </w:tc>
        <w:tc>
          <w:tcPr>
            <w:tcW w:w="4708" w:type="pct"/>
          </w:tcPr>
          <w:p w14:paraId="41D6896F" w14:textId="77777777" w:rsidR="004F6510" w:rsidRDefault="004F6510" w:rsidP="00160293">
            <w:pPr>
              <w:spacing w:before="120" w:after="120"/>
            </w:pPr>
            <w:bookmarkStart w:id="38" w:name="OLE_LINK9"/>
            <w:bookmarkEnd w:id="38"/>
            <w:r>
              <w:t xml:space="preserve">From the </w:t>
            </w:r>
            <w:r w:rsidRPr="003755C6">
              <w:t>Claims Landing Page</w:t>
            </w:r>
            <w:r>
              <w:rPr>
                <w:b/>
                <w:bCs/>
              </w:rPr>
              <w:t xml:space="preserve"> </w:t>
            </w:r>
            <w:r>
              <w:t>click the</w:t>
            </w:r>
            <w:r>
              <w:rPr>
                <w:b/>
                <w:bCs/>
              </w:rPr>
              <w:t xml:space="preserve"> Mail Order History </w:t>
            </w:r>
            <w:r>
              <w:t>tab.</w:t>
            </w:r>
          </w:p>
          <w:p w14:paraId="03B19659" w14:textId="77777777" w:rsidR="00F169AD" w:rsidRDefault="00F169AD" w:rsidP="00160293">
            <w:pPr>
              <w:spacing w:before="120" w:after="120"/>
            </w:pPr>
          </w:p>
          <w:p w14:paraId="4E4D5A86" w14:textId="0617FC75" w:rsidR="0028215B" w:rsidRDefault="00387F69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b/>
                <w:bCs/>
              </w:rPr>
              <w:t xml:space="preserve"> </w:t>
            </w:r>
            <w:r w:rsidR="00CC35E7">
              <w:rPr>
                <w:noProof/>
              </w:rPr>
              <w:drawing>
                <wp:inline distT="0" distB="0" distL="0" distR="0" wp14:anchorId="273E4D53" wp14:editId="7E53E456">
                  <wp:extent cx="6486525" cy="1644154"/>
                  <wp:effectExtent l="19050" t="19050" r="9525" b="133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" r="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9551" cy="164999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E634834" w14:textId="0B4E1A23" w:rsidR="00F169AD" w:rsidRPr="003755C6" w:rsidRDefault="00F169AD" w:rsidP="00160293">
            <w:pPr>
              <w:spacing w:before="120" w:after="120"/>
              <w:rPr>
                <w:rFonts w:ascii="Times New Roman" w:hAnsi="Times New Roman"/>
              </w:rPr>
            </w:pPr>
          </w:p>
        </w:tc>
      </w:tr>
      <w:tr w:rsidR="00911E19" w:rsidRPr="0014193C" w14:paraId="43291A5B" w14:textId="77777777" w:rsidTr="0069170E">
        <w:tc>
          <w:tcPr>
            <w:tcW w:w="292" w:type="pct"/>
          </w:tcPr>
          <w:p w14:paraId="5AEF52B9" w14:textId="4B5B77A2" w:rsidR="00911E19" w:rsidRPr="0014193C" w:rsidRDefault="00911E19" w:rsidP="0016029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08" w:type="pct"/>
          </w:tcPr>
          <w:p w14:paraId="60E2793F" w14:textId="48C89A20" w:rsidR="00911E19" w:rsidRDefault="00911E19" w:rsidP="00160293">
            <w:pPr>
              <w:spacing w:before="120" w:after="120"/>
            </w:pPr>
            <w:r>
              <w:t xml:space="preserve">Ensure the authenticated member’s name is selected in the </w:t>
            </w:r>
            <w:r w:rsidRPr="00530B9F">
              <w:rPr>
                <w:b/>
                <w:bCs/>
              </w:rPr>
              <w:t>View by Member or Family</w:t>
            </w:r>
            <w:r>
              <w:t xml:space="preserve"> drop</w:t>
            </w:r>
            <w:r w:rsidR="00530B9F">
              <w:t>-</w:t>
            </w:r>
            <w:r>
              <w:t>down box.</w:t>
            </w:r>
          </w:p>
          <w:p w14:paraId="1743E830" w14:textId="77777777" w:rsidR="00F169AD" w:rsidRDefault="00F169AD" w:rsidP="00160293">
            <w:pPr>
              <w:spacing w:before="120" w:after="120"/>
            </w:pPr>
          </w:p>
          <w:p w14:paraId="63189883" w14:textId="613CB9E4" w:rsidR="00530B9F" w:rsidRDefault="00387F69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b/>
                <w:bCs/>
              </w:rPr>
              <w:t xml:space="preserve"> </w:t>
            </w:r>
            <w:r w:rsidR="007D63F8">
              <w:rPr>
                <w:noProof/>
              </w:rPr>
              <w:drawing>
                <wp:inline distT="0" distB="0" distL="0" distR="0" wp14:anchorId="04E1DB30" wp14:editId="0C7385E1">
                  <wp:extent cx="6523001" cy="1638300"/>
                  <wp:effectExtent l="19050" t="19050" r="11430" b="190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" r="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2881" cy="1640782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A456464" w14:textId="3BC3D6EA" w:rsidR="00F169AD" w:rsidRDefault="00F169AD" w:rsidP="00160293">
            <w:pPr>
              <w:spacing w:before="120" w:after="120"/>
            </w:pPr>
          </w:p>
        </w:tc>
      </w:tr>
      <w:tr w:rsidR="00B13B31" w:rsidRPr="0014193C" w14:paraId="0CE713DF" w14:textId="77777777" w:rsidTr="0069170E">
        <w:tc>
          <w:tcPr>
            <w:tcW w:w="292" w:type="pct"/>
          </w:tcPr>
          <w:p w14:paraId="270F9A93" w14:textId="3CF4145D" w:rsidR="00B13B31" w:rsidRPr="0014193C" w:rsidRDefault="00911E19" w:rsidP="0016029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708" w:type="pct"/>
          </w:tcPr>
          <w:p w14:paraId="1CA9C47C" w14:textId="2DC11C81" w:rsidR="005F7B1F" w:rsidRDefault="004F6510" w:rsidP="00160293">
            <w:pPr>
              <w:spacing w:before="120" w:after="120"/>
            </w:pPr>
            <w:r>
              <w:t>Click</w:t>
            </w:r>
            <w:r w:rsidR="00530B9F">
              <w:t xml:space="preserve"> the</w:t>
            </w:r>
            <w:r>
              <w:t xml:space="preserve"> </w:t>
            </w:r>
            <w:r w:rsidR="0017199F">
              <w:rPr>
                <w:b/>
                <w:bCs/>
              </w:rPr>
              <w:t>Access list of orders awaiting an Order Number</w:t>
            </w:r>
            <w:r w:rsidR="0017199F">
              <w:t xml:space="preserve"> hyperlink </w:t>
            </w:r>
            <w:r w:rsidR="00F169AD">
              <w:t>in the top-right corner</w:t>
            </w:r>
            <w:r w:rsidR="00224702" w:rsidRPr="00530B9F">
              <w:t>.</w:t>
            </w:r>
          </w:p>
          <w:p w14:paraId="5C094780" w14:textId="77777777" w:rsidR="0017199F" w:rsidRDefault="0017199F" w:rsidP="00160293">
            <w:pPr>
              <w:spacing w:before="120" w:after="120"/>
              <w:rPr>
                <w:b/>
                <w:bCs/>
              </w:rPr>
            </w:pPr>
          </w:p>
          <w:p w14:paraId="7955EB2C" w14:textId="646F5575" w:rsidR="00A175AB" w:rsidRDefault="00731599" w:rsidP="00A175AB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EF7511">
              <w:rPr>
                <w:noProof/>
              </w:rPr>
              <w:drawing>
                <wp:inline distT="0" distB="0" distL="0" distR="0" wp14:anchorId="0DD7BE1A" wp14:editId="2DD912BD">
                  <wp:extent cx="6885757" cy="1746754"/>
                  <wp:effectExtent l="19050" t="19050" r="10795" b="2540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" b="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4022" cy="1753924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FCE142B" w14:textId="77777777" w:rsidR="00A175AB" w:rsidRDefault="00A175AB" w:rsidP="00160293">
            <w:pPr>
              <w:spacing w:before="120" w:after="120"/>
              <w:rPr>
                <w:b/>
                <w:bCs/>
              </w:rPr>
            </w:pPr>
          </w:p>
          <w:p w14:paraId="2D32B218" w14:textId="0ACD8B51" w:rsidR="00C25C8A" w:rsidRPr="0014193C" w:rsidRDefault="00C25C8A" w:rsidP="00160293">
            <w:pPr>
              <w:spacing w:before="120" w:after="120"/>
            </w:pPr>
            <w:r w:rsidRPr="003755C6">
              <w:rPr>
                <w:b/>
                <w:bCs/>
              </w:rPr>
              <w:t>Result:</w:t>
            </w:r>
            <w:r>
              <w:t xml:space="preserve"> </w:t>
            </w:r>
            <w:r w:rsidR="00F169AD">
              <w:t xml:space="preserve">The </w:t>
            </w:r>
            <w:r w:rsidR="00F05B3E">
              <w:t>In Process Order screen</w:t>
            </w:r>
            <w:r>
              <w:t xml:space="preserve"> will display</w:t>
            </w:r>
            <w:r w:rsidR="00A2729E">
              <w:t xml:space="preserve">. </w:t>
            </w:r>
            <w:r w:rsidR="00F169AD">
              <w:t>This screen includes a</w:t>
            </w:r>
            <w:r w:rsidR="00A2729E">
              <w:t xml:space="preserve">ny orders placed within a </w:t>
            </w:r>
            <w:r w:rsidR="001B1206">
              <w:t>1-to-15-minute</w:t>
            </w:r>
            <w:r w:rsidR="00A2729E">
              <w:t xml:space="preserve"> time frame.</w:t>
            </w:r>
          </w:p>
        </w:tc>
      </w:tr>
      <w:tr w:rsidR="00B13B31" w:rsidRPr="0014193C" w14:paraId="65FE91A3" w14:textId="77777777" w:rsidTr="0069170E">
        <w:tc>
          <w:tcPr>
            <w:tcW w:w="292" w:type="pct"/>
          </w:tcPr>
          <w:p w14:paraId="17F1FAA0" w14:textId="7ABDFF29" w:rsidR="00B13B31" w:rsidRPr="0014193C" w:rsidRDefault="00911E19" w:rsidP="0016029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708" w:type="pct"/>
          </w:tcPr>
          <w:p w14:paraId="64492ADF" w14:textId="41815C8D" w:rsidR="00AF55B8" w:rsidRPr="00AA210F" w:rsidRDefault="00F169AD" w:rsidP="00160293">
            <w:pPr>
              <w:spacing w:before="120" w:after="120"/>
              <w:rPr>
                <w:color w:val="000000"/>
              </w:rPr>
            </w:pPr>
            <w:bookmarkStart w:id="39" w:name="OLE_LINK81"/>
            <w:r w:rsidRPr="00F169AD">
              <w:rPr>
                <w:color w:val="000000"/>
              </w:rPr>
              <w:t>Review the orders on the In Process Orders screen by c</w:t>
            </w:r>
            <w:r w:rsidR="002C05CF" w:rsidRPr="00F169AD">
              <w:rPr>
                <w:color w:val="000000"/>
              </w:rPr>
              <w:t>lick</w:t>
            </w:r>
            <w:r w:rsidRPr="00F169AD">
              <w:rPr>
                <w:color w:val="000000"/>
              </w:rPr>
              <w:t>ing</w:t>
            </w:r>
            <w:r w:rsidR="002C05CF" w:rsidRPr="00F169AD">
              <w:rPr>
                <w:color w:val="000000"/>
              </w:rPr>
              <w:t xml:space="preserve"> the chevron arrow</w:t>
            </w:r>
            <w:r w:rsidR="00AA210F">
              <w:rPr>
                <w:color w:val="000000"/>
              </w:rPr>
              <w:t xml:space="preserve"> </w:t>
            </w:r>
            <w:r w:rsidR="00AA210F">
              <w:rPr>
                <w:noProof/>
                <w:color w:val="000000"/>
              </w:rPr>
              <w:drawing>
                <wp:inline distT="0" distB="0" distL="0" distR="0" wp14:anchorId="012CB1D4" wp14:editId="15ED1937">
                  <wp:extent cx="252374" cy="219456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" cy="219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A210F">
              <w:rPr>
                <w:color w:val="000000"/>
              </w:rPr>
              <w:t xml:space="preserve"> </w:t>
            </w:r>
            <w:r w:rsidR="00AA210F">
              <w:rPr>
                <w:noProof/>
                <w:color w:val="000000"/>
              </w:rPr>
              <w:drawing>
                <wp:inline distT="0" distB="0" distL="0" distR="0" wp14:anchorId="2AAEB948" wp14:editId="536F9564">
                  <wp:extent cx="247650" cy="21907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169AD">
              <w:rPr>
                <w:color w:val="000000"/>
              </w:rPr>
              <w:t xml:space="preserve"> next to each </w:t>
            </w:r>
            <w:r w:rsidRPr="00F169AD">
              <w:rPr>
                <w:b/>
                <w:bCs/>
                <w:color w:val="000000"/>
              </w:rPr>
              <w:t>Confirmation number</w:t>
            </w:r>
            <w:r w:rsidR="002C05CF" w:rsidRPr="00F169AD">
              <w:rPr>
                <w:color w:val="000000"/>
              </w:rPr>
              <w:t xml:space="preserve"> to collapse and expand a preview of the order  </w:t>
            </w:r>
            <w:bookmarkEnd w:id="39"/>
          </w:p>
        </w:tc>
      </w:tr>
      <w:tr w:rsidR="00A02BC4" w:rsidRPr="0014193C" w14:paraId="7579B9FA" w14:textId="77777777" w:rsidTr="0069170E">
        <w:tc>
          <w:tcPr>
            <w:tcW w:w="292" w:type="pct"/>
          </w:tcPr>
          <w:p w14:paraId="7226183E" w14:textId="65F2BDC1" w:rsidR="00A02BC4" w:rsidRPr="0014193C" w:rsidRDefault="00911E19" w:rsidP="0016029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708" w:type="pct"/>
          </w:tcPr>
          <w:p w14:paraId="2BF9EC09" w14:textId="00FC8C20" w:rsidR="00DB77A0" w:rsidRDefault="00C25C8A" w:rsidP="00AA210F">
            <w:pPr>
              <w:spacing w:before="120" w:after="120"/>
            </w:pPr>
            <w:r>
              <w:t xml:space="preserve">Click the </w:t>
            </w:r>
            <w:r w:rsidR="008572D9" w:rsidRPr="008572D9">
              <w:rPr>
                <w:b/>
                <w:bCs/>
              </w:rPr>
              <w:t>R</w:t>
            </w:r>
            <w:r w:rsidRPr="008572D9">
              <w:rPr>
                <w:b/>
                <w:bCs/>
              </w:rPr>
              <w:t xml:space="preserve">ow </w:t>
            </w:r>
            <w:r w:rsidR="008572D9" w:rsidRPr="008572D9">
              <w:rPr>
                <w:b/>
                <w:bCs/>
              </w:rPr>
              <w:t>L</w:t>
            </w:r>
            <w:r w:rsidRPr="008572D9">
              <w:rPr>
                <w:b/>
                <w:bCs/>
              </w:rPr>
              <w:t xml:space="preserve">evel </w:t>
            </w:r>
            <w:r w:rsidR="008572D9" w:rsidRPr="008572D9">
              <w:rPr>
                <w:b/>
                <w:bCs/>
              </w:rPr>
              <w:t xml:space="preserve">Action </w:t>
            </w:r>
            <w:r>
              <w:t>drop</w:t>
            </w:r>
            <w:r w:rsidR="008572D9">
              <w:t>-</w:t>
            </w:r>
            <w:r>
              <w:t>down arrow</w:t>
            </w:r>
            <w:r w:rsidR="008572D9">
              <w:t xml:space="preserve"> for the appropriate order</w:t>
            </w:r>
            <w:r>
              <w:t xml:space="preserve"> and </w:t>
            </w:r>
            <w:r w:rsidR="005F46AC">
              <w:t>s</w:t>
            </w:r>
            <w:r>
              <w:t xml:space="preserve">elect </w:t>
            </w:r>
            <w:r w:rsidRPr="003755C6">
              <w:rPr>
                <w:b/>
                <w:bCs/>
              </w:rPr>
              <w:t>Cancel</w:t>
            </w:r>
            <w:r>
              <w:t>.</w:t>
            </w:r>
            <w:bookmarkStart w:id="40" w:name="OLE_LINK130"/>
          </w:p>
          <w:p w14:paraId="2B6B1990" w14:textId="77777777" w:rsidR="006A479E" w:rsidRDefault="006A479E" w:rsidP="00AA210F">
            <w:pPr>
              <w:spacing w:before="120" w:after="120"/>
            </w:pPr>
          </w:p>
          <w:p w14:paraId="53E214E1" w14:textId="352F20E2" w:rsidR="008557DE" w:rsidRDefault="00850173" w:rsidP="00AA210F">
            <w:pPr>
              <w:spacing w:before="120" w:after="120"/>
              <w:rPr>
                <w:b/>
                <w:bCs/>
                <w:noProof/>
              </w:rPr>
            </w:pPr>
            <w:bookmarkStart w:id="41" w:name="OLE_LINK127"/>
            <w:bookmarkEnd w:id="40"/>
            <w:r>
              <w:rPr>
                <w:b/>
                <w:bCs/>
                <w:noProof/>
              </w:rPr>
              <w:drawing>
                <wp:inline distT="0" distB="0" distL="0" distR="0" wp14:anchorId="6C0D52C5" wp14:editId="43387D30">
                  <wp:extent cx="304762" cy="304762"/>
                  <wp:effectExtent l="0" t="0" r="635" b="635"/>
                  <wp:docPr id="757229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22907" name="Picture 7572290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72D9" w:rsidRPr="008572D9">
              <w:rPr>
                <w:b/>
                <w:bCs/>
                <w:noProof/>
              </w:rPr>
              <w:t>Note</w:t>
            </w:r>
            <w:r w:rsidR="004360C9">
              <w:rPr>
                <w:b/>
                <w:bCs/>
                <w:noProof/>
              </w:rPr>
              <w:t>s</w:t>
            </w:r>
            <w:r w:rsidR="008572D9" w:rsidRPr="008572D9">
              <w:rPr>
                <w:b/>
                <w:bCs/>
                <w:noProof/>
              </w:rPr>
              <w:t xml:space="preserve">:  </w:t>
            </w:r>
          </w:p>
          <w:p w14:paraId="2838BB0A" w14:textId="1C71C6BD" w:rsidR="00B3166E" w:rsidRPr="001B33B6" w:rsidRDefault="008572D9" w:rsidP="008557DE">
            <w:pPr>
              <w:pStyle w:val="ListParagraph"/>
              <w:numPr>
                <w:ilvl w:val="0"/>
                <w:numId w:val="40"/>
              </w:numPr>
              <w:spacing w:before="120" w:after="120"/>
              <w:rPr>
                <w:b/>
                <w:bCs/>
              </w:rPr>
            </w:pPr>
            <w:r w:rsidRPr="008572D9">
              <w:rPr>
                <w:noProof/>
              </w:rPr>
              <w:t xml:space="preserve">For Order(s) Not Yet Showing in Compass, refer to the </w:t>
            </w:r>
            <w:hyperlink w:anchor="_Scenario_Guide" w:history="1">
              <w:r w:rsidRPr="008557DE">
                <w:rPr>
                  <w:noProof/>
                  <w:color w:val="0000FF"/>
                  <w:u w:val="single"/>
                </w:rPr>
                <w:t>Scenario Guide</w:t>
              </w:r>
            </w:hyperlink>
            <w:r>
              <w:rPr>
                <w:noProof/>
              </w:rPr>
              <w:t>.</w:t>
            </w:r>
            <w:bookmarkEnd w:id="41"/>
          </w:p>
          <w:p w14:paraId="06BCBB2A" w14:textId="7F5821C4" w:rsidR="001B33B6" w:rsidRPr="00B26829" w:rsidRDefault="001359F8" w:rsidP="00B26829">
            <w:pPr>
              <w:pStyle w:val="ListParagraph"/>
              <w:numPr>
                <w:ilvl w:val="0"/>
                <w:numId w:val="40"/>
              </w:numPr>
              <w:spacing w:before="120" w:after="120"/>
              <w:rPr>
                <w:b/>
              </w:rPr>
            </w:pPr>
            <w:r w:rsidRPr="001359F8">
              <w:t xml:space="preserve">If the Edit or Cancel buttons are grayed out and the order is not visible in </w:t>
            </w:r>
            <w:hyperlink r:id="rId37" w:anchor="!/view?docid=0ad0ab77-cb2e-4521-8f97-659304a0c8f8" w:history="1">
              <w:r w:rsidRPr="00FB446C">
                <w:rPr>
                  <w:rStyle w:val="Hyperlink"/>
                </w:rPr>
                <w:t>Mail Order History</w:t>
              </w:r>
              <w:r w:rsidR="00FB446C" w:rsidRPr="00FB446C">
                <w:rPr>
                  <w:rStyle w:val="Hyperlink"/>
                </w:rPr>
                <w:t xml:space="preserve"> (056369)</w:t>
              </w:r>
            </w:hyperlink>
            <w:r w:rsidRPr="001359F8">
              <w:t>, refer to</w:t>
            </w:r>
            <w:r w:rsidR="004A51AD">
              <w:t xml:space="preserve"> the</w:t>
            </w:r>
            <w:r w:rsidRPr="001359F8">
              <w:t xml:space="preserve"> '</w:t>
            </w:r>
            <w:r w:rsidR="0069170E" w:rsidRPr="00B26829">
              <w:rPr>
                <w:b/>
              </w:rPr>
              <w:t>Order Not Yet Showing in Compass</w:t>
            </w:r>
            <w:r w:rsidRPr="001359F8">
              <w:t xml:space="preserve">' section of the </w:t>
            </w:r>
            <w:hyperlink w:anchor="_Scenario_Guide" w:history="1">
              <w:r w:rsidRPr="001359F8">
                <w:rPr>
                  <w:rStyle w:val="Hyperlink"/>
                </w:rPr>
                <w:t>Scenario Guide</w:t>
              </w:r>
            </w:hyperlink>
            <w:r w:rsidRPr="001359F8">
              <w:t xml:space="preserve"> for next steps.</w:t>
            </w:r>
          </w:p>
          <w:p w14:paraId="087EE5AA" w14:textId="517F9341" w:rsidR="00B3166E" w:rsidRPr="003755C6" w:rsidRDefault="00B3166E" w:rsidP="00AA210F">
            <w:pPr>
              <w:spacing w:before="120" w:after="120"/>
              <w:rPr>
                <w:b/>
                <w:bCs/>
              </w:rPr>
            </w:pPr>
          </w:p>
          <w:p w14:paraId="401E21AE" w14:textId="354D7575" w:rsidR="00FF6AEA" w:rsidRDefault="00D47DAD" w:rsidP="00AA210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DB09E29" wp14:editId="7BF315D1">
                  <wp:extent cx="6484001" cy="1176450"/>
                  <wp:effectExtent l="19050" t="19050" r="12065" b="241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6118" cy="118953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E7D542F" w14:textId="77777777" w:rsidR="008572D9" w:rsidRDefault="008572D9" w:rsidP="00AA210F">
            <w:pPr>
              <w:spacing w:before="120" w:after="120"/>
              <w:rPr>
                <w:b/>
                <w:bCs/>
              </w:rPr>
            </w:pPr>
          </w:p>
          <w:p w14:paraId="5EFEF13E" w14:textId="0A6658FA" w:rsidR="00B3166E" w:rsidRPr="00AA210F" w:rsidRDefault="008572D9" w:rsidP="00AA210F">
            <w:pPr>
              <w:spacing w:before="120" w:after="120"/>
              <w:rPr>
                <w:b/>
                <w:bCs/>
              </w:rPr>
            </w:pPr>
            <w:r w:rsidRPr="008572D9">
              <w:rPr>
                <w:b/>
                <w:bCs/>
              </w:rPr>
              <w:t xml:space="preserve">Result: </w:t>
            </w:r>
            <w:r w:rsidRPr="008572D9">
              <w:t>The Cancel Order pop-up will display.</w:t>
            </w:r>
          </w:p>
        </w:tc>
      </w:tr>
      <w:tr w:rsidR="00B3166E" w:rsidRPr="0014193C" w14:paraId="37C73387" w14:textId="77777777" w:rsidTr="0069170E">
        <w:tc>
          <w:tcPr>
            <w:tcW w:w="292" w:type="pct"/>
          </w:tcPr>
          <w:p w14:paraId="425695D1" w14:textId="70109955" w:rsidR="00B3166E" w:rsidRPr="003629BF" w:rsidRDefault="00B3166E" w:rsidP="003629BF">
            <w:pPr>
              <w:spacing w:before="120" w:after="120"/>
              <w:jc w:val="center"/>
              <w:rPr>
                <w:b/>
                <w:bCs/>
              </w:rPr>
            </w:pPr>
            <w:r w:rsidRPr="003629BF">
              <w:rPr>
                <w:b/>
                <w:bCs/>
              </w:rPr>
              <w:t>6</w:t>
            </w:r>
          </w:p>
        </w:tc>
        <w:tc>
          <w:tcPr>
            <w:tcW w:w="4708" w:type="pct"/>
          </w:tcPr>
          <w:p w14:paraId="53DE8EA5" w14:textId="7AF77DC8" w:rsidR="00B3166E" w:rsidRDefault="00B3166E" w:rsidP="003629BF">
            <w:pPr>
              <w:spacing w:before="120" w:after="120"/>
              <w:rPr>
                <w:bCs/>
              </w:rPr>
            </w:pPr>
            <w:r w:rsidRPr="003755C6">
              <w:t>Click</w:t>
            </w:r>
            <w:r>
              <w:rPr>
                <w:bCs/>
              </w:rPr>
              <w:t xml:space="preserve"> </w:t>
            </w:r>
            <w:r w:rsidRPr="003629BF">
              <w:rPr>
                <w:b/>
              </w:rPr>
              <w:t>Yes</w:t>
            </w:r>
            <w:r>
              <w:rPr>
                <w:bCs/>
              </w:rPr>
              <w:t>.</w:t>
            </w:r>
          </w:p>
          <w:p w14:paraId="0847872F" w14:textId="7044B3DA" w:rsidR="008572D9" w:rsidRPr="008572D9" w:rsidRDefault="00D47DAD" w:rsidP="003629B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3CAEE42" wp14:editId="63D14E53">
                  <wp:extent cx="247650" cy="2190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572D9" w:rsidRPr="008572D9">
              <w:t xml:space="preserve"> Clicking </w:t>
            </w:r>
            <w:r w:rsidR="008572D9" w:rsidRPr="008572D9">
              <w:rPr>
                <w:bCs/>
              </w:rPr>
              <w:t>Cancel</w:t>
            </w:r>
            <w:r w:rsidR="008572D9" w:rsidRPr="008572D9">
              <w:t xml:space="preserve"> will cancel the entire order. If specific prescriptions within the order need to be cancelled, refer to </w:t>
            </w:r>
            <w:hyperlink r:id="rId39" w:anchor="!/view?docid=9c43c276-a6a4-4481-880d-62b194600f02" w:history="1">
              <w:r w:rsidR="008103A3">
                <w:rPr>
                  <w:color w:val="0000FF"/>
                  <w:u w:val="single"/>
                </w:rPr>
                <w:t>Compass - Cancel or Remove a Prescription (Rx) from an Order (056363)</w:t>
              </w:r>
            </w:hyperlink>
            <w:r w:rsidR="008572D9" w:rsidRPr="008572D9">
              <w:t>.</w:t>
            </w:r>
          </w:p>
          <w:p w14:paraId="35F25031" w14:textId="4ABF9D87" w:rsidR="00AE1D71" w:rsidRPr="00AE1D71" w:rsidRDefault="00AE1D71" w:rsidP="003629BF">
            <w:pPr>
              <w:pStyle w:val="ListParagraph"/>
              <w:numPr>
                <w:ilvl w:val="0"/>
                <w:numId w:val="43"/>
              </w:numPr>
              <w:spacing w:before="120" w:after="120"/>
            </w:pPr>
            <w:r w:rsidRPr="00AE1D71">
              <w:rPr>
                <w:noProof/>
              </w:rPr>
              <w:t>To exit canceling the order, click</w:t>
            </w:r>
            <w:r w:rsidRPr="003629BF">
              <w:rPr>
                <w:bCs/>
                <w:noProof/>
              </w:rPr>
              <w:t xml:space="preserve"> </w:t>
            </w:r>
            <w:r w:rsidRPr="003629BF">
              <w:rPr>
                <w:b/>
                <w:noProof/>
              </w:rPr>
              <w:t>No</w:t>
            </w:r>
            <w:r w:rsidRPr="003629BF">
              <w:rPr>
                <w:bCs/>
                <w:noProof/>
              </w:rPr>
              <w:t>.</w:t>
            </w:r>
          </w:p>
          <w:p w14:paraId="03A14E28" w14:textId="2B6B1732" w:rsidR="00B3166E" w:rsidRDefault="00B3166E" w:rsidP="003629BF">
            <w:pPr>
              <w:spacing w:before="120" w:after="120"/>
              <w:rPr>
                <w:bCs/>
              </w:rPr>
            </w:pPr>
          </w:p>
          <w:p w14:paraId="29C02698" w14:textId="45C2F396" w:rsidR="00B3166E" w:rsidRDefault="00D47DAD" w:rsidP="003629BF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54E77" wp14:editId="2EC13960">
                  <wp:extent cx="6086475" cy="2219325"/>
                  <wp:effectExtent l="19050" t="1905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221932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0AB995E" w14:textId="77777777" w:rsidR="00AE1D71" w:rsidRPr="003755C6" w:rsidRDefault="00AE1D71" w:rsidP="003629BF">
            <w:pPr>
              <w:spacing w:before="120" w:after="120"/>
            </w:pPr>
          </w:p>
          <w:p w14:paraId="0EBE5B74" w14:textId="51397FC3" w:rsidR="00DB77A0" w:rsidRDefault="008572D9" w:rsidP="003629BF">
            <w:pPr>
              <w:spacing w:before="120" w:after="120"/>
            </w:pPr>
            <w:r w:rsidRPr="003629BF">
              <w:rPr>
                <w:b/>
              </w:rPr>
              <w:t>Result:</w:t>
            </w:r>
            <w:r>
              <w:rPr>
                <w:bCs/>
              </w:rPr>
              <w:t xml:space="preserve"> </w:t>
            </w:r>
            <w:r>
              <w:t>Pending Order Canceled successfully.</w:t>
            </w:r>
          </w:p>
        </w:tc>
      </w:tr>
    </w:tbl>
    <w:p w14:paraId="4E97E8FF" w14:textId="6DA3191F" w:rsidR="00836DA4" w:rsidRDefault="00836DA4" w:rsidP="00B73393">
      <w:pPr>
        <w:spacing w:before="120" w:after="120"/>
      </w:pPr>
      <w:bookmarkStart w:id="42" w:name="_Log_Activity"/>
      <w:bookmarkStart w:id="43" w:name="OLE_LINK105"/>
      <w:bookmarkEnd w:id="22"/>
      <w:bookmarkEnd w:id="37"/>
      <w:bookmarkEnd w:id="42"/>
    </w:p>
    <w:p w14:paraId="32DFCC1E" w14:textId="05E33058" w:rsidR="00B73393" w:rsidRDefault="00B73393" w:rsidP="00B73393">
      <w:pPr>
        <w:spacing w:before="120" w:after="120"/>
        <w:jc w:val="right"/>
      </w:pPr>
      <w:hyperlink w:anchor="_top" w:history="1">
        <w:r w:rsidRPr="00B7339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836DA4" w14:paraId="0514AC6F" w14:textId="77777777" w:rsidTr="00387F6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D25BB3" w14:textId="77777777" w:rsidR="00836DA4" w:rsidRDefault="00836DA4" w:rsidP="00160293">
            <w:pPr>
              <w:pStyle w:val="Heading2"/>
              <w:spacing w:before="120" w:after="120"/>
            </w:pPr>
            <w:bookmarkStart w:id="44" w:name="_Scenario_Guide"/>
            <w:bookmarkStart w:id="45" w:name="_Toc205292203"/>
            <w:bookmarkEnd w:id="44"/>
            <w:r>
              <w:t>Scenario Guide</w:t>
            </w:r>
            <w:bookmarkEnd w:id="45"/>
          </w:p>
        </w:tc>
      </w:tr>
    </w:tbl>
    <w:bookmarkEnd w:id="43"/>
    <w:p w14:paraId="3AEBCD2B" w14:textId="7046A91E" w:rsidR="00836DA4" w:rsidRPr="00867C2E" w:rsidRDefault="001B2F48" w:rsidP="00160293">
      <w:pPr>
        <w:spacing w:before="120" w:after="120"/>
      </w:pPr>
      <w:r w:rsidRPr="00867C2E">
        <w:t xml:space="preserve">Refer to the following scenarios as needed: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9"/>
        <w:gridCol w:w="10641"/>
      </w:tblGrid>
      <w:tr w:rsidR="00836DA4" w14:paraId="7B21211B" w14:textId="77777777" w:rsidTr="007829CE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2AB2EE" w14:textId="77777777" w:rsidR="00836DA4" w:rsidRDefault="001D5779" w:rsidP="0016029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Scenario</w:t>
            </w:r>
          </w:p>
        </w:tc>
        <w:tc>
          <w:tcPr>
            <w:tcW w:w="4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1F12CE" w14:textId="77777777" w:rsidR="00836DA4" w:rsidRDefault="00836DA4" w:rsidP="0016029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Action </w:t>
            </w:r>
          </w:p>
        </w:tc>
      </w:tr>
      <w:tr w:rsidR="00395B46" w14:paraId="29FB1491" w14:textId="77777777" w:rsidTr="007829CE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386F41" w14:textId="6754FCD3" w:rsidR="00395B46" w:rsidRDefault="003923E6" w:rsidP="00160293">
            <w:pPr>
              <w:spacing w:before="120" w:after="120"/>
              <w:rPr>
                <w:b/>
              </w:rPr>
            </w:pPr>
            <w:bookmarkStart w:id="46" w:name="OLE_LINK59"/>
            <w:r w:rsidRPr="003755C6">
              <w:rPr>
                <w:b/>
              </w:rPr>
              <w:t xml:space="preserve">Adding </w:t>
            </w:r>
            <w:bookmarkStart w:id="47" w:name="OLE_LINK22"/>
            <w:r w:rsidRPr="003755C6">
              <w:rPr>
                <w:b/>
              </w:rPr>
              <w:t>Rx</w:t>
            </w:r>
            <w:r w:rsidR="0080565D">
              <w:rPr>
                <w:b/>
              </w:rPr>
              <w:t>’</w:t>
            </w:r>
            <w:r w:rsidRPr="003755C6">
              <w:rPr>
                <w:b/>
              </w:rPr>
              <w:t xml:space="preserve">s </w:t>
            </w:r>
            <w:r w:rsidR="00424B9C">
              <w:rPr>
                <w:b/>
              </w:rPr>
              <w:t>to</w:t>
            </w:r>
            <w:r w:rsidR="00424B9C" w:rsidRPr="003755C6">
              <w:rPr>
                <w:b/>
              </w:rPr>
              <w:t xml:space="preserve"> </w:t>
            </w:r>
            <w:r w:rsidRPr="003755C6">
              <w:rPr>
                <w:b/>
              </w:rPr>
              <w:t>the Order</w:t>
            </w:r>
            <w:bookmarkEnd w:id="47"/>
          </w:p>
          <w:bookmarkEnd w:id="46"/>
          <w:p w14:paraId="4F71C04C" w14:textId="1873455B" w:rsidR="00C62C3C" w:rsidRPr="00D8782C" w:rsidRDefault="00C62C3C" w:rsidP="00160293">
            <w:pPr>
              <w:spacing w:before="120" w:after="120"/>
              <w:rPr>
                <w:b/>
              </w:rPr>
            </w:pPr>
          </w:p>
        </w:tc>
        <w:tc>
          <w:tcPr>
            <w:tcW w:w="4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2ED63" w14:textId="18AAFD22" w:rsidR="00AE44B7" w:rsidRDefault="00E33905" w:rsidP="00867C2E">
            <w:pPr>
              <w:numPr>
                <w:ilvl w:val="0"/>
                <w:numId w:val="43"/>
              </w:numPr>
              <w:spacing w:before="120" w:after="120"/>
              <w:rPr>
                <w:noProof/>
              </w:rPr>
            </w:pPr>
            <w:bookmarkStart w:id="48" w:name="OLE_LINK20"/>
            <w:bookmarkStart w:id="49" w:name="OLE_LINK21"/>
            <w:r>
              <w:rPr>
                <w:noProof/>
              </w:rPr>
              <w:t xml:space="preserve">Click the </w:t>
            </w:r>
            <w:r w:rsidRPr="00AD35A2">
              <w:rPr>
                <w:b/>
                <w:bCs/>
                <w:noProof/>
              </w:rPr>
              <w:t>Add</w:t>
            </w:r>
            <w:r w:rsidR="00AD35A2" w:rsidRPr="00AD35A2">
              <w:rPr>
                <w:b/>
                <w:bCs/>
                <w:noProof/>
              </w:rPr>
              <w:t xml:space="preserve"> Rxs</w:t>
            </w:r>
            <w:r>
              <w:rPr>
                <w:noProof/>
              </w:rPr>
              <w:t xml:space="preserve"> </w:t>
            </w:r>
            <w:r w:rsidR="00AD35A2">
              <w:rPr>
                <w:noProof/>
              </w:rPr>
              <w:t>button.</w:t>
            </w:r>
            <w:bookmarkEnd w:id="48"/>
            <w:bookmarkEnd w:id="49"/>
          </w:p>
          <w:p w14:paraId="08771F63" w14:textId="77777777" w:rsidR="00731726" w:rsidRDefault="00731726" w:rsidP="00160293">
            <w:pPr>
              <w:spacing w:before="120" w:after="120"/>
              <w:rPr>
                <w:noProof/>
              </w:rPr>
            </w:pPr>
          </w:p>
          <w:p w14:paraId="667B7A74" w14:textId="278B046A" w:rsidR="00395B46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F6B06A" wp14:editId="10F0DD89">
                  <wp:extent cx="6086475" cy="2556090"/>
                  <wp:effectExtent l="19050" t="19050" r="9525" b="15875"/>
                  <wp:docPr id="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713" cy="2568369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4C07AA7" w14:textId="77777777" w:rsidR="00731726" w:rsidRDefault="00731726" w:rsidP="00160293">
            <w:pPr>
              <w:spacing w:before="120" w:after="120"/>
              <w:jc w:val="center"/>
              <w:rPr>
                <w:noProof/>
              </w:rPr>
            </w:pPr>
          </w:p>
          <w:p w14:paraId="26607930" w14:textId="40DA3434" w:rsidR="00E871CC" w:rsidRDefault="00AD35A2" w:rsidP="00160293">
            <w:pPr>
              <w:spacing w:before="120" w:after="120"/>
              <w:rPr>
                <w:noProof/>
              </w:rPr>
            </w:pPr>
            <w:r>
              <w:rPr>
                <w:b/>
                <w:bCs/>
                <w:noProof/>
              </w:rPr>
              <w:t xml:space="preserve">Result: </w:t>
            </w:r>
            <w:r>
              <w:rPr>
                <w:noProof/>
              </w:rPr>
              <w:t>Select Prescriptions pop up displays.</w:t>
            </w:r>
          </w:p>
          <w:p w14:paraId="25E48A94" w14:textId="7E1E913B" w:rsidR="00E871CC" w:rsidRDefault="00E871CC" w:rsidP="00160293">
            <w:pPr>
              <w:numPr>
                <w:ilvl w:val="0"/>
                <w:numId w:val="41"/>
              </w:numPr>
              <w:spacing w:before="120" w:after="120"/>
              <w:rPr>
                <w:b/>
                <w:bCs/>
              </w:rPr>
            </w:pPr>
            <w:bookmarkStart w:id="50" w:name="OLE_LINK16"/>
            <w:r>
              <w:t>Search for the Prescription(s) the member wants added to the order</w:t>
            </w:r>
            <w:r w:rsidR="00500BF0">
              <w:t xml:space="preserve">, then click </w:t>
            </w:r>
            <w:r w:rsidR="00500BF0" w:rsidRPr="00500BF0">
              <w:rPr>
                <w:b/>
                <w:bCs/>
              </w:rPr>
              <w:t>Next</w:t>
            </w:r>
            <w:r>
              <w:t>.</w:t>
            </w:r>
          </w:p>
          <w:bookmarkEnd w:id="50"/>
          <w:p w14:paraId="2B3F53CA" w14:textId="77777777" w:rsidR="00395B46" w:rsidRDefault="00395B46" w:rsidP="00160293">
            <w:pPr>
              <w:spacing w:before="120" w:after="120"/>
              <w:rPr>
                <w:noProof/>
              </w:rPr>
            </w:pPr>
          </w:p>
          <w:p w14:paraId="714234AF" w14:textId="77777777" w:rsidR="009D7374" w:rsidRDefault="009D7374" w:rsidP="00160293">
            <w:pPr>
              <w:spacing w:before="120" w:after="12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Current PBM Rxs View</w:t>
            </w:r>
          </w:p>
          <w:p w14:paraId="68FA6845" w14:textId="03626229" w:rsidR="00113186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A58B41" wp14:editId="352E38F2">
                  <wp:extent cx="6229350" cy="2187609"/>
                  <wp:effectExtent l="19050" t="19050" r="19050" b="22225"/>
                  <wp:docPr id="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846" cy="2189188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DC95E4B" w14:textId="77777777" w:rsidR="009D7374" w:rsidRDefault="009D7374" w:rsidP="00160293">
            <w:pPr>
              <w:spacing w:before="120" w:after="120"/>
              <w:rPr>
                <w:noProof/>
              </w:rPr>
            </w:pPr>
          </w:p>
          <w:p w14:paraId="5DF61C57" w14:textId="77777777" w:rsidR="00396410" w:rsidRDefault="00396410" w:rsidP="00A66936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 xml:space="preserve">Notes: </w:t>
            </w:r>
          </w:p>
          <w:p w14:paraId="6CB729A9" w14:textId="235BD321" w:rsidR="003F50DE" w:rsidRDefault="00B649CF" w:rsidP="00A66936">
            <w:pPr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t xml:space="preserve">Only </w:t>
            </w:r>
            <w:r w:rsidR="00EE6B79">
              <w:rPr>
                <w:noProof/>
              </w:rPr>
              <w:t>checked Rx(s) will be added to the order</w:t>
            </w:r>
            <w:r w:rsidR="004012F0">
              <w:rPr>
                <w:noProof/>
              </w:rPr>
              <w:t>.</w:t>
            </w:r>
          </w:p>
          <w:p w14:paraId="45AA1D3B" w14:textId="14667336" w:rsidR="00396410" w:rsidRDefault="00396410" w:rsidP="00A66936">
            <w:pPr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t xml:space="preserve">Deselecting a checkbox </w:t>
            </w:r>
            <w:r w:rsidR="00AA06BA">
              <w:rPr>
                <w:noProof/>
              </w:rPr>
              <w:t xml:space="preserve">from the list will </w:t>
            </w:r>
            <w:r w:rsidR="004012F0">
              <w:rPr>
                <w:noProof/>
              </w:rPr>
              <w:t>prevent the Rx from being added to the order.</w:t>
            </w:r>
          </w:p>
          <w:p w14:paraId="2A30424B" w14:textId="77777777" w:rsidR="00396410" w:rsidRDefault="00396410" w:rsidP="00A66936">
            <w:pPr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t xml:space="preserve">Agent can navigate from </w:t>
            </w:r>
            <w:r>
              <w:rPr>
                <w:b/>
                <w:bCs/>
                <w:noProof/>
              </w:rPr>
              <w:t>Current PBM Rxs</w:t>
            </w:r>
            <w:r>
              <w:rPr>
                <w:noProof/>
              </w:rPr>
              <w:t xml:space="preserve"> to </w:t>
            </w:r>
            <w:r>
              <w:rPr>
                <w:b/>
                <w:bCs/>
                <w:noProof/>
              </w:rPr>
              <w:t xml:space="preserve">Prior PBM Rxs </w:t>
            </w:r>
            <w:r>
              <w:rPr>
                <w:noProof/>
              </w:rPr>
              <w:t>if needed.</w:t>
            </w:r>
          </w:p>
          <w:p w14:paraId="186BF344" w14:textId="7DBE84C8" w:rsidR="00396410" w:rsidRPr="00E7686B" w:rsidRDefault="00396410" w:rsidP="00A66936">
            <w:pPr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t xml:space="preserve">To exit the </w:t>
            </w:r>
            <w:r w:rsidR="006B1C3B">
              <w:rPr>
                <w:noProof/>
              </w:rPr>
              <w:t xml:space="preserve">Select Prescrptions pop up </w:t>
            </w:r>
            <w:r w:rsidR="00256C9E">
              <w:rPr>
                <w:noProof/>
              </w:rPr>
              <w:t>without adding Additional Rxs to the order</w:t>
            </w:r>
            <w:r>
              <w:rPr>
                <w:noProof/>
              </w:rPr>
              <w:t xml:space="preserve">, click </w:t>
            </w:r>
            <w:r>
              <w:rPr>
                <w:b/>
                <w:bCs/>
                <w:noProof/>
              </w:rPr>
              <w:t>Cancel.</w:t>
            </w:r>
          </w:p>
          <w:p w14:paraId="18EFDD4C" w14:textId="67338F96" w:rsidR="00113186" w:rsidRDefault="00113186" w:rsidP="00160293">
            <w:pPr>
              <w:spacing w:before="120" w:after="120"/>
              <w:jc w:val="center"/>
              <w:rPr>
                <w:noProof/>
              </w:rPr>
            </w:pPr>
          </w:p>
          <w:p w14:paraId="59EB1114" w14:textId="50782DF6" w:rsidR="00395B46" w:rsidRPr="00105F7B" w:rsidRDefault="00113186" w:rsidP="00105F7B">
            <w:pPr>
              <w:spacing w:before="120" w:after="120"/>
            </w:pPr>
            <w:r>
              <w:rPr>
                <w:b/>
                <w:bCs/>
              </w:rPr>
              <w:t xml:space="preserve">Result: </w:t>
            </w:r>
            <w:r>
              <w:t>The</w:t>
            </w:r>
            <w:r>
              <w:rPr>
                <w:b/>
                <w:bCs/>
              </w:rPr>
              <w:t xml:space="preserve"> </w:t>
            </w:r>
            <w:r>
              <w:t>Verify Supply on Hand pop-up will</w:t>
            </w:r>
            <w:r>
              <w:rPr>
                <w:b/>
                <w:bCs/>
              </w:rPr>
              <w:t xml:space="preserve"> </w:t>
            </w:r>
            <w:r>
              <w:t>display,</w:t>
            </w:r>
            <w:r>
              <w:rPr>
                <w:b/>
                <w:bCs/>
              </w:rPr>
              <w:t xml:space="preserve"> </w:t>
            </w:r>
            <w:r>
              <w:t xml:space="preserve">continue to </w:t>
            </w:r>
            <w:hyperlink w:anchor="EditingInProcessOrdersStep7" w:history="1">
              <w:r>
                <w:rPr>
                  <w:rStyle w:val="Hyperlink"/>
                </w:rPr>
                <w:t>Step 7</w:t>
              </w:r>
            </w:hyperlink>
            <w:r>
              <w:t xml:space="preserve"> of </w:t>
            </w:r>
            <w:hyperlink w:anchor="_Editing_In_Process" w:history="1">
              <w:r>
                <w:rPr>
                  <w:rStyle w:val="Hyperlink"/>
                </w:rPr>
                <w:t>Editing Orders</w:t>
              </w:r>
            </w:hyperlink>
            <w:r w:rsidR="00237644">
              <w:rPr>
                <w:rStyle w:val="Hyperlink"/>
              </w:rPr>
              <w:t xml:space="preserve"> Awaiting an Order Number</w:t>
            </w:r>
            <w:r>
              <w:t>.</w:t>
            </w:r>
          </w:p>
        </w:tc>
      </w:tr>
      <w:tr w:rsidR="00424B9C" w14:paraId="3FD2980D" w14:textId="77777777" w:rsidTr="007829CE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6AAB1" w14:textId="6EF5BC96" w:rsidR="00424B9C" w:rsidRPr="003755C6" w:rsidRDefault="00424B9C" w:rsidP="00160293">
            <w:pPr>
              <w:spacing w:before="120" w:after="120"/>
              <w:rPr>
                <w:b/>
              </w:rPr>
            </w:pPr>
            <w:bookmarkStart w:id="51" w:name="OLE_LINK61"/>
            <w:r>
              <w:rPr>
                <w:b/>
              </w:rPr>
              <w:t>Removing Rx’s from the Order</w:t>
            </w:r>
            <w:bookmarkEnd w:id="51"/>
          </w:p>
        </w:tc>
        <w:tc>
          <w:tcPr>
            <w:tcW w:w="4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CF4E9B" w14:textId="082437EF" w:rsidR="00424B9C" w:rsidRDefault="00424B9C" w:rsidP="00A66936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t xml:space="preserve">To remove Rx(s) from the order, select </w:t>
            </w:r>
            <w:r>
              <w:rPr>
                <w:b/>
                <w:bCs/>
                <w:noProof/>
              </w:rPr>
              <w:t>Remove</w:t>
            </w:r>
            <w:r>
              <w:rPr>
                <w:noProof/>
              </w:rPr>
              <w:t xml:space="preserve"> from the row level action</w:t>
            </w:r>
            <w:r w:rsidR="00EA4309">
              <w:rPr>
                <w:noProof/>
              </w:rPr>
              <w:t xml:space="preserve"> menu</w:t>
            </w:r>
            <w:r>
              <w:rPr>
                <w:noProof/>
              </w:rPr>
              <w:t xml:space="preserve"> of the prescription needing </w:t>
            </w:r>
            <w:r w:rsidR="00820C1D">
              <w:rPr>
                <w:noProof/>
              </w:rPr>
              <w:t xml:space="preserve">to be </w:t>
            </w:r>
            <w:r>
              <w:rPr>
                <w:noProof/>
              </w:rPr>
              <w:t>removed.</w:t>
            </w:r>
          </w:p>
          <w:p w14:paraId="3B074AE9" w14:textId="2D880CD6" w:rsidR="00424B9C" w:rsidRDefault="00424B9C" w:rsidP="00A66936">
            <w:pPr>
              <w:spacing w:before="120" w:after="120"/>
              <w:rPr>
                <w:noProof/>
              </w:rPr>
            </w:pPr>
            <w:r>
              <w:rPr>
                <w:b/>
                <w:bCs/>
                <w:noProof/>
              </w:rPr>
              <w:t>Result:</w:t>
            </w:r>
            <w:r>
              <w:rPr>
                <w:noProof/>
              </w:rPr>
              <w:t xml:space="preserve"> Prescription is removed from the order.</w:t>
            </w:r>
          </w:p>
          <w:p w14:paraId="21D1934E" w14:textId="77777777" w:rsidR="00424B9C" w:rsidRDefault="00424B9C" w:rsidP="00160293">
            <w:pPr>
              <w:spacing w:before="120" w:after="120"/>
              <w:rPr>
                <w:noProof/>
              </w:rPr>
            </w:pPr>
          </w:p>
          <w:p w14:paraId="7848F691" w14:textId="3D31400A" w:rsidR="00424B9C" w:rsidRDefault="00D47DAD" w:rsidP="00160293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6F43D" wp14:editId="219D95ED">
                  <wp:extent cx="6029325" cy="2797437"/>
                  <wp:effectExtent l="19050" t="19050" r="9525" b="22225"/>
                  <wp:docPr id="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8827" cy="281112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55F3073" w14:textId="65EE0BD6" w:rsidR="008E3DFF" w:rsidRDefault="008E3DFF" w:rsidP="00160293">
            <w:pPr>
              <w:spacing w:before="120" w:after="120"/>
              <w:jc w:val="center"/>
              <w:rPr>
                <w:noProof/>
              </w:rPr>
            </w:pPr>
          </w:p>
        </w:tc>
      </w:tr>
      <w:tr w:rsidR="006F54DE" w14:paraId="16982F6F" w14:textId="77777777" w:rsidTr="007829CE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704EC" w14:textId="41A4A925" w:rsidR="006F54DE" w:rsidRDefault="006F54DE" w:rsidP="00160293">
            <w:pPr>
              <w:spacing w:before="120" w:after="120"/>
              <w:rPr>
                <w:b/>
              </w:rPr>
            </w:pPr>
            <w:r w:rsidRPr="003755C6">
              <w:rPr>
                <w:b/>
              </w:rPr>
              <w:t>Shipping Address/Phone Number</w:t>
            </w:r>
            <w:r w:rsidR="00D8782C" w:rsidRPr="003755C6">
              <w:rPr>
                <w:b/>
              </w:rPr>
              <w:t xml:space="preserve"> or Payment</w:t>
            </w:r>
            <w:r w:rsidRPr="003755C6">
              <w:rPr>
                <w:b/>
              </w:rPr>
              <w:t xml:space="preserve"> </w:t>
            </w:r>
            <w:r w:rsidR="00D8782C" w:rsidRPr="003755C6">
              <w:rPr>
                <w:b/>
              </w:rPr>
              <w:t xml:space="preserve">Method </w:t>
            </w:r>
            <w:r w:rsidRPr="003755C6">
              <w:rPr>
                <w:b/>
              </w:rPr>
              <w:t xml:space="preserve">needs </w:t>
            </w:r>
            <w:r w:rsidR="00D8782C" w:rsidRPr="003755C6">
              <w:rPr>
                <w:b/>
              </w:rPr>
              <w:t xml:space="preserve">to be </w:t>
            </w:r>
            <w:r w:rsidRPr="003755C6">
              <w:rPr>
                <w:b/>
              </w:rPr>
              <w:t xml:space="preserve">updated </w:t>
            </w:r>
          </w:p>
          <w:p w14:paraId="31854F2D" w14:textId="653F2CD0" w:rsidR="00C62C3C" w:rsidRPr="003755C6" w:rsidRDefault="00C62C3C" w:rsidP="00160293">
            <w:pPr>
              <w:spacing w:before="120" w:after="120"/>
              <w:rPr>
                <w:b/>
              </w:rPr>
            </w:pPr>
          </w:p>
        </w:tc>
        <w:tc>
          <w:tcPr>
            <w:tcW w:w="4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9680F" w14:textId="77777777" w:rsidR="00D8782C" w:rsidRDefault="006F54DE" w:rsidP="00160293">
            <w:pP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An </w:t>
            </w:r>
            <w:r w:rsidR="00D8782C" w:rsidRPr="00AA12C1">
              <w:rPr>
                <w:b/>
                <w:bCs/>
                <w:color w:val="000000"/>
              </w:rPr>
              <w:t>Add/Update</w:t>
            </w:r>
            <w:r w:rsidR="00D8782C">
              <w:rPr>
                <w:color w:val="000000"/>
              </w:rPr>
              <w:t xml:space="preserve"> button for </w:t>
            </w:r>
            <w:r>
              <w:rPr>
                <w:b/>
                <w:color w:val="000000"/>
              </w:rPr>
              <w:t>Addresses</w:t>
            </w:r>
            <w:r w:rsidR="00D8782C">
              <w:rPr>
                <w:b/>
                <w:color w:val="000000"/>
              </w:rPr>
              <w:t xml:space="preserve">, </w:t>
            </w:r>
            <w:r>
              <w:rPr>
                <w:b/>
                <w:color w:val="000000"/>
              </w:rPr>
              <w:t>Phone Numbers</w:t>
            </w:r>
            <w:r>
              <w:rPr>
                <w:color w:val="000000"/>
              </w:rPr>
              <w:t xml:space="preserve"> </w:t>
            </w:r>
            <w:r w:rsidR="00D8782C">
              <w:rPr>
                <w:color w:val="000000"/>
              </w:rPr>
              <w:t xml:space="preserve">and </w:t>
            </w:r>
            <w:r w:rsidR="00D8782C" w:rsidRPr="003755C6">
              <w:rPr>
                <w:b/>
                <w:bCs/>
                <w:color w:val="000000"/>
              </w:rPr>
              <w:t xml:space="preserve">Payment </w:t>
            </w:r>
            <w:r w:rsidR="00D8782C">
              <w:rPr>
                <w:b/>
                <w:bCs/>
                <w:color w:val="000000"/>
              </w:rPr>
              <w:t>M</w:t>
            </w:r>
            <w:r w:rsidR="00D8782C" w:rsidRPr="003755C6">
              <w:rPr>
                <w:b/>
                <w:bCs/>
                <w:color w:val="000000"/>
              </w:rPr>
              <w:t>ethod</w:t>
            </w:r>
            <w:r w:rsidR="00D8782C">
              <w:rPr>
                <w:color w:val="000000"/>
              </w:rPr>
              <w:t xml:space="preserve"> will be</w:t>
            </w:r>
            <w:r>
              <w:rPr>
                <w:color w:val="000000"/>
              </w:rPr>
              <w:t xml:space="preserve"> </w:t>
            </w:r>
            <w:r w:rsidR="00D8782C">
              <w:rPr>
                <w:color w:val="000000"/>
              </w:rPr>
              <w:t xml:space="preserve">provided to </w:t>
            </w:r>
            <w:proofErr w:type="gramStart"/>
            <w:r>
              <w:rPr>
                <w:color w:val="000000"/>
              </w:rPr>
              <w:t>updated</w:t>
            </w:r>
            <w:proofErr w:type="gramEnd"/>
            <w:r>
              <w:rPr>
                <w:color w:val="000000"/>
              </w:rPr>
              <w:t xml:space="preserve"> information to the member’s account. </w:t>
            </w:r>
          </w:p>
          <w:p w14:paraId="1976483B" w14:textId="77777777" w:rsidR="00556C20" w:rsidRDefault="00556C20" w:rsidP="00160293">
            <w:pPr>
              <w:spacing w:before="120" w:after="120"/>
              <w:rPr>
                <w:color w:val="000000"/>
              </w:rPr>
            </w:pPr>
          </w:p>
          <w:p w14:paraId="75CD476F" w14:textId="77777777" w:rsidR="002C56FE" w:rsidRDefault="006F54DE" w:rsidP="002C56FE">
            <w:pP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Refer to the appropriate work </w:t>
            </w:r>
            <w:proofErr w:type="gramStart"/>
            <w:r>
              <w:rPr>
                <w:color w:val="000000"/>
              </w:rPr>
              <w:t>instruction</w:t>
            </w:r>
            <w:proofErr w:type="gramEnd"/>
            <w:r>
              <w:rPr>
                <w:color w:val="000000"/>
              </w:rPr>
              <w:t xml:space="preserve"> for more information as needed:</w:t>
            </w:r>
            <w:bookmarkStart w:id="52" w:name="OLE_LINK40"/>
          </w:p>
          <w:p w14:paraId="51DB472C" w14:textId="38C96CCB" w:rsidR="002C56FE" w:rsidRPr="002C56FE" w:rsidRDefault="00445931" w:rsidP="002C56FE">
            <w:pPr>
              <w:pStyle w:val="ListParagraph"/>
              <w:numPr>
                <w:ilvl w:val="0"/>
                <w:numId w:val="46"/>
              </w:numPr>
              <w:spacing w:before="120" w:after="120"/>
              <w:rPr>
                <w:color w:val="000000"/>
              </w:rPr>
            </w:pPr>
            <w:hyperlink r:id="rId44" w:anchor="!/view?docid=9cfb4422-7129-4bca-b1ea-f1d6fa964906" w:tgtFrame="_blank" w:history="1">
              <w:r>
                <w:rPr>
                  <w:rStyle w:val="Hyperlink"/>
                </w:rPr>
                <w:t>Compass - Add / Edit / Delete Mailing Address (053255)</w:t>
              </w:r>
            </w:hyperlink>
            <w:bookmarkEnd w:id="52"/>
          </w:p>
          <w:p w14:paraId="0060F857" w14:textId="0667848C" w:rsidR="002C56FE" w:rsidRPr="002C56FE" w:rsidRDefault="00445931" w:rsidP="002C56FE">
            <w:pPr>
              <w:pStyle w:val="ListParagraph"/>
              <w:numPr>
                <w:ilvl w:val="0"/>
                <w:numId w:val="46"/>
              </w:numPr>
              <w:spacing w:before="120" w:after="120"/>
              <w:rPr>
                <w:color w:val="000000"/>
              </w:rPr>
            </w:pPr>
            <w:hyperlink r:id="rId45" w:anchor="!/view?docid=c37d4289-63b2-4732-a35c-c411cc26a29c" w:tgtFrame="_blank" w:history="1">
              <w:r>
                <w:rPr>
                  <w:rStyle w:val="Hyperlink"/>
                </w:rPr>
                <w:t>Compass - Add / Edit / Delete Phone Number (053256)</w:t>
              </w:r>
            </w:hyperlink>
          </w:p>
          <w:p w14:paraId="623B4378" w14:textId="48E8F2BE" w:rsidR="00867C2E" w:rsidRPr="00CF3FE0" w:rsidRDefault="00445931" w:rsidP="00A66936">
            <w:pPr>
              <w:pStyle w:val="ListParagraph"/>
              <w:numPr>
                <w:ilvl w:val="0"/>
                <w:numId w:val="46"/>
              </w:numPr>
              <w:spacing w:before="120" w:after="120"/>
              <w:rPr>
                <w:color w:val="000000"/>
              </w:rPr>
            </w:pPr>
            <w:hyperlink r:id="rId46" w:anchor="!/view?docid=5a1a67eb-a7b1-4ae5-bcfe-e986bbe4aa3d" w:history="1">
              <w:r>
                <w:rPr>
                  <w:rStyle w:val="Hyperlink"/>
                </w:rPr>
                <w:t>Compass - Add, Edit, and Delete Mail Order Payment Methods (Credit Card &amp; eCheck) (056289)</w:t>
              </w:r>
            </w:hyperlink>
          </w:p>
        </w:tc>
      </w:tr>
      <w:tr w:rsidR="00836DA4" w14:paraId="06065322" w14:textId="77777777" w:rsidTr="007829CE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FB0D6" w14:textId="576138BF" w:rsidR="00C62C3C" w:rsidRDefault="00A2729E" w:rsidP="008E192F">
            <w:pPr>
              <w:spacing w:before="120" w:after="120"/>
              <w:rPr>
                <w:b/>
              </w:rPr>
            </w:pPr>
            <w:bookmarkStart w:id="53" w:name="OLE_LINK89"/>
            <w:r>
              <w:rPr>
                <w:b/>
              </w:rPr>
              <w:t>Order Not Yet Showing in Compass</w:t>
            </w:r>
            <w:bookmarkEnd w:id="53"/>
          </w:p>
        </w:tc>
        <w:tc>
          <w:tcPr>
            <w:tcW w:w="4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A5D80" w14:textId="287BA920" w:rsidR="008B2446" w:rsidRPr="008B2446" w:rsidRDefault="00A2729E" w:rsidP="00160293">
            <w:pPr>
              <w:spacing w:before="120" w:after="120"/>
            </w:pPr>
            <w:r>
              <w:t xml:space="preserve">Ask the member if the order was placed by using the </w:t>
            </w:r>
            <w:r w:rsidRPr="00B73393">
              <w:rPr>
                <w:b/>
                <w:bCs/>
              </w:rPr>
              <w:t>IVR</w:t>
            </w:r>
            <w:r>
              <w:t xml:space="preserve"> (</w:t>
            </w:r>
            <w:r w:rsidR="00B73393">
              <w:rPr>
                <w:color w:val="000000"/>
              </w:rPr>
              <w:t>Interactive Voice Response</w:t>
            </w:r>
            <w:r>
              <w:t>), Customer Care, or</w:t>
            </w:r>
            <w:r w:rsidR="00607D5B">
              <w:t xml:space="preserve"> the</w:t>
            </w:r>
            <w:r>
              <w:t xml:space="preserve"> website within the last 15 minutes.</w:t>
            </w:r>
          </w:p>
          <w:p w14:paraId="3D643018" w14:textId="753F323A" w:rsidR="00526D98" w:rsidRPr="008B2446" w:rsidRDefault="00C13415" w:rsidP="7281B352">
            <w:pPr>
              <w:pStyle w:val="ListParagraph"/>
              <w:numPr>
                <w:ilvl w:val="0"/>
                <w:numId w:val="44"/>
              </w:numPr>
              <w:spacing w:before="120" w:after="120"/>
              <w:rPr>
                <w:color w:val="0000FF"/>
                <w:u w:val="single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476C7B8" wp14:editId="1A3F42D4">
                  <wp:extent cx="304762" cy="304762"/>
                  <wp:effectExtent l="0" t="0" r="635" b="635"/>
                  <wp:docPr id="165789464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894643" name="Picture 165789464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729E" w:rsidRPr="7281B352">
              <w:rPr>
                <w:color w:val="000000" w:themeColor="text1"/>
              </w:rPr>
              <w:t xml:space="preserve">If </w:t>
            </w:r>
            <w:r w:rsidR="00607D5B" w:rsidRPr="7281B352">
              <w:rPr>
                <w:color w:val="000000" w:themeColor="text1"/>
              </w:rPr>
              <w:t xml:space="preserve">the </w:t>
            </w:r>
            <w:r w:rsidR="00A2729E" w:rsidRPr="7281B352">
              <w:rPr>
                <w:color w:val="000000" w:themeColor="text1"/>
              </w:rPr>
              <w:t xml:space="preserve">member calls to cancel </w:t>
            </w:r>
            <w:r w:rsidR="00607D5B" w:rsidRPr="7281B352">
              <w:rPr>
                <w:color w:val="000000" w:themeColor="text1"/>
              </w:rPr>
              <w:t>an</w:t>
            </w:r>
            <w:r w:rsidR="006375C5">
              <w:rPr>
                <w:color w:val="000000" w:themeColor="text1"/>
              </w:rPr>
              <w:t xml:space="preserve"> order that:</w:t>
            </w:r>
          </w:p>
          <w:p w14:paraId="3AEDC863" w14:textId="77777777" w:rsidR="008B2446" w:rsidRPr="00526D98" w:rsidRDefault="008B2446" w:rsidP="008B2446">
            <w:pPr>
              <w:pStyle w:val="ListParagraph"/>
              <w:spacing w:before="120" w:after="120"/>
              <w:rPr>
                <w:color w:val="0000FF"/>
                <w:u w:val="single"/>
              </w:rPr>
            </w:pPr>
          </w:p>
          <w:p w14:paraId="78F621D2" w14:textId="302AE68C" w:rsidR="00A568B5" w:rsidRPr="00A568B5" w:rsidRDefault="00607D5B" w:rsidP="00526D98">
            <w:pPr>
              <w:pStyle w:val="ListParagraph"/>
              <w:numPr>
                <w:ilvl w:val="1"/>
                <w:numId w:val="44"/>
              </w:numPr>
              <w:spacing w:before="120" w:after="120"/>
              <w:rPr>
                <w:color w:val="0000FF"/>
                <w:u w:val="single"/>
              </w:rPr>
            </w:pPr>
            <w:r w:rsidRPr="7281B352">
              <w:rPr>
                <w:color w:val="000000" w:themeColor="text1"/>
              </w:rPr>
              <w:t xml:space="preserve"> </w:t>
            </w:r>
            <w:r w:rsidR="00526D98">
              <w:rPr>
                <w:color w:val="000000" w:themeColor="text1"/>
              </w:rPr>
              <w:t>Is</w:t>
            </w:r>
            <w:r w:rsidR="00526D98" w:rsidRPr="7281B352">
              <w:rPr>
                <w:color w:val="000000" w:themeColor="text1"/>
              </w:rPr>
              <w:t xml:space="preserve"> </w:t>
            </w:r>
            <w:r w:rsidR="00A2729E" w:rsidRPr="7281B352">
              <w:rPr>
                <w:color w:val="000000" w:themeColor="text1"/>
              </w:rPr>
              <w:t>not yet showing</w:t>
            </w:r>
            <w:r w:rsidR="00A55ECD">
              <w:rPr>
                <w:color w:val="000000" w:themeColor="text1"/>
              </w:rPr>
              <w:t xml:space="preserve"> </w:t>
            </w:r>
            <w:r w:rsidR="00A568B5">
              <w:rPr>
                <w:color w:val="000000" w:themeColor="text1"/>
              </w:rPr>
              <w:t>in Compass or</w:t>
            </w:r>
          </w:p>
          <w:p w14:paraId="65EB3C21" w14:textId="64588A74" w:rsidR="008B2446" w:rsidRPr="008B2446" w:rsidRDefault="00A568B5" w:rsidP="008B2446">
            <w:pPr>
              <w:pStyle w:val="ListParagraph"/>
              <w:numPr>
                <w:ilvl w:val="1"/>
                <w:numId w:val="44"/>
              </w:numPr>
              <w:spacing w:before="120" w:after="120"/>
              <w:rPr>
                <w:color w:val="0000FF"/>
                <w:u w:val="single"/>
              </w:rPr>
            </w:pPr>
            <w:r>
              <w:rPr>
                <w:color w:val="000000" w:themeColor="text1"/>
              </w:rPr>
              <w:t xml:space="preserve">The </w:t>
            </w:r>
            <w:r w:rsidR="00A55ECD">
              <w:rPr>
                <w:color w:val="000000" w:themeColor="text1"/>
              </w:rPr>
              <w:t>edit and cancel</w:t>
            </w:r>
            <w:r w:rsidR="005F2F1D">
              <w:rPr>
                <w:color w:val="000000" w:themeColor="text1"/>
              </w:rPr>
              <w:t xml:space="preserve"> buttons are grayed out</w:t>
            </w:r>
            <w:r w:rsidR="003A69EF">
              <w:rPr>
                <w:color w:val="000000" w:themeColor="text1"/>
              </w:rPr>
              <w:t xml:space="preserve"> on the In Process Orders screen</w:t>
            </w:r>
            <w:r w:rsidR="00766BC0">
              <w:rPr>
                <w:color w:val="000000" w:themeColor="text1"/>
              </w:rPr>
              <w:t xml:space="preserve"> </w:t>
            </w:r>
            <w:r w:rsidR="00766BC0" w:rsidRPr="003A69EF">
              <w:rPr>
                <w:b/>
                <w:bCs/>
                <w:color w:val="000000" w:themeColor="text1"/>
              </w:rPr>
              <w:t>AND</w:t>
            </w:r>
            <w:r w:rsidR="00766BC0">
              <w:rPr>
                <w:color w:val="000000" w:themeColor="text1"/>
              </w:rPr>
              <w:t xml:space="preserve"> the order </w:t>
            </w:r>
            <w:r w:rsidR="00CA1C5E">
              <w:rPr>
                <w:color w:val="000000" w:themeColor="text1"/>
              </w:rPr>
              <w:t xml:space="preserve">cannot be found </w:t>
            </w:r>
            <w:r w:rsidR="00F34860">
              <w:rPr>
                <w:color w:val="000000" w:themeColor="text1"/>
              </w:rPr>
              <w:t xml:space="preserve">in the </w:t>
            </w:r>
            <w:hyperlink r:id="rId47" w:anchor="!/view?docid=0ad0ab77-cb2e-4521-8f97-659304a0c8f8" w:history="1">
              <w:r w:rsidR="00F34860" w:rsidRPr="00771AED">
                <w:rPr>
                  <w:rStyle w:val="Hyperlink"/>
                </w:rPr>
                <w:t>Mail Order History (</w:t>
              </w:r>
              <w:r w:rsidR="00771AED" w:rsidRPr="00771AED">
                <w:rPr>
                  <w:rStyle w:val="Hyperlink"/>
                </w:rPr>
                <w:t>056369)</w:t>
              </w:r>
            </w:hyperlink>
            <w:r>
              <w:rPr>
                <w:color w:val="000000" w:themeColor="text1"/>
              </w:rPr>
              <w:t>.</w:t>
            </w:r>
          </w:p>
          <w:p w14:paraId="70EAF32E" w14:textId="77777777" w:rsidR="008B2446" w:rsidRPr="008B2446" w:rsidRDefault="008B2446" w:rsidP="008B2446">
            <w:pPr>
              <w:spacing w:before="120" w:after="120"/>
              <w:rPr>
                <w:color w:val="0000FF"/>
                <w:u w:val="single"/>
              </w:rPr>
            </w:pPr>
          </w:p>
          <w:p w14:paraId="327073C4" w14:textId="72E9EB87" w:rsidR="00F72553" w:rsidRDefault="008B2446" w:rsidP="008B2446">
            <w:pPr>
              <w:spacing w:before="120" w:after="120"/>
            </w:pPr>
            <w:r>
              <w:rPr>
                <w:color w:val="000000" w:themeColor="text1"/>
              </w:rPr>
              <w:t>P</w:t>
            </w:r>
            <w:r w:rsidR="00A2729E" w:rsidRPr="008B2446">
              <w:rPr>
                <w:color w:val="000000" w:themeColor="text1"/>
              </w:rPr>
              <w:t xml:space="preserve">lace a </w:t>
            </w:r>
            <w:r w:rsidR="00A2729E" w:rsidRPr="008B2446">
              <w:rPr>
                <w:b/>
                <w:bCs/>
                <w:color w:val="000000" w:themeColor="text1"/>
              </w:rPr>
              <w:t>Mail Alert</w:t>
            </w:r>
            <w:r w:rsidR="00A2729E" w:rsidRPr="008B2446">
              <w:rPr>
                <w:color w:val="000000" w:themeColor="text1"/>
              </w:rPr>
              <w:t xml:space="preserve"> on the account listing the medication name, the </w:t>
            </w:r>
            <w:r w:rsidR="2CD8AA0C" w:rsidRPr="008B2446">
              <w:rPr>
                <w:color w:val="000000" w:themeColor="text1"/>
              </w:rPr>
              <w:t>strength</w:t>
            </w:r>
            <w:r w:rsidR="00A2729E" w:rsidRPr="008B2446">
              <w:rPr>
                <w:color w:val="000000" w:themeColor="text1"/>
              </w:rPr>
              <w:t xml:space="preserve">, whether the member wants the prescription placed on hold or </w:t>
            </w:r>
            <w:proofErr w:type="gramStart"/>
            <w:r w:rsidRPr="008B2446">
              <w:rPr>
                <w:color w:val="000000" w:themeColor="text1"/>
              </w:rPr>
              <w:t>discontinued</w:t>
            </w:r>
            <w:r w:rsidR="008C61A7">
              <w:rPr>
                <w:color w:val="000000" w:themeColor="text1"/>
              </w:rPr>
              <w:t>,</w:t>
            </w:r>
            <w:r w:rsidRPr="008B2446">
              <w:rPr>
                <w:color w:val="000000" w:themeColor="text1"/>
              </w:rPr>
              <w:t xml:space="preserve"> and</w:t>
            </w:r>
            <w:proofErr w:type="gramEnd"/>
            <w:r w:rsidR="735971F7" w:rsidRPr="008B2446">
              <w:rPr>
                <w:color w:val="000000" w:themeColor="text1"/>
              </w:rPr>
              <w:t xml:space="preserve"> select the appropriate sub-category</w:t>
            </w:r>
            <w:r w:rsidR="00A2729E" w:rsidRPr="008B2446">
              <w:rPr>
                <w:color w:val="000000" w:themeColor="text1"/>
              </w:rPr>
              <w:t>.</w:t>
            </w:r>
            <w:r w:rsidR="00BD2E33" w:rsidRPr="008B2446">
              <w:rPr>
                <w:color w:val="000000" w:themeColor="text1"/>
              </w:rPr>
              <w:t xml:space="preserve"> </w:t>
            </w:r>
            <w:r w:rsidR="00A2729E">
              <w:t>Refer to </w:t>
            </w:r>
            <w:hyperlink r:id="rId48" w:anchor="!/view?docid=36c941d2-25a6-4075-993d-f12deb31be18">
              <w:r w:rsidR="00445931">
                <w:rPr>
                  <w:rStyle w:val="Hyperlink"/>
                </w:rPr>
                <w:t>Compass - Viewing, Adding, and Editing Member and Mail Alerts (054194)</w:t>
              </w:r>
            </w:hyperlink>
            <w:r w:rsidR="006E4604">
              <w:t>.</w:t>
            </w:r>
          </w:p>
          <w:p w14:paraId="2B349E9F" w14:textId="77777777" w:rsidR="008B2446" w:rsidRPr="008B2446" w:rsidRDefault="008B2446" w:rsidP="008B2446">
            <w:pPr>
              <w:spacing w:before="120" w:after="120"/>
              <w:rPr>
                <w:color w:val="0000FF"/>
                <w:u w:val="single"/>
              </w:rPr>
            </w:pPr>
          </w:p>
          <w:p w14:paraId="6E747DAD" w14:textId="333B65C0" w:rsidR="00204A79" w:rsidRPr="00204A79" w:rsidRDefault="007829CE" w:rsidP="00204A79">
            <w:pPr>
              <w:spacing w:before="120" w:after="120"/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0F90BAE" wp14:editId="5D41DB0A">
                  <wp:extent cx="247685" cy="209579"/>
                  <wp:effectExtent l="0" t="0" r="0" b="0"/>
                  <wp:docPr id="981015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01597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04A79">
              <w:t xml:space="preserve"> </w:t>
            </w:r>
            <w:r w:rsidR="00204A79" w:rsidRPr="00204A79">
              <w:t>Adding a Mail Alert does </w:t>
            </w:r>
            <w:r w:rsidR="00204A79" w:rsidRPr="00204A79">
              <w:rPr>
                <w:b/>
                <w:bCs/>
              </w:rPr>
              <w:t>not guarantee</w:t>
            </w:r>
            <w:r w:rsidR="00204A79" w:rsidRPr="00204A79">
              <w:t> that the order will be cancel</w:t>
            </w:r>
            <w:r w:rsidR="00EF47D7">
              <w:t>l</w:t>
            </w:r>
            <w:r w:rsidR="00204A79" w:rsidRPr="00204A79">
              <w:t>ed.</w:t>
            </w:r>
          </w:p>
        </w:tc>
      </w:tr>
      <w:tr w:rsidR="00836DA4" w14:paraId="6F9DD9F2" w14:textId="77777777" w:rsidTr="007829CE"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6C95" w14:textId="15C1B6DC" w:rsidR="00836DA4" w:rsidRDefault="005D57BC" w:rsidP="00160293">
            <w:pPr>
              <w:spacing w:before="120" w:after="120"/>
              <w:rPr>
                <w:b/>
                <w:bCs/>
              </w:rPr>
            </w:pPr>
            <w:r w:rsidRPr="005D57BC">
              <w:rPr>
                <w:b/>
                <w:bCs/>
              </w:rPr>
              <w:t xml:space="preserve">Pending </w:t>
            </w:r>
            <w:r>
              <w:rPr>
                <w:b/>
                <w:bCs/>
              </w:rPr>
              <w:t>C</w:t>
            </w:r>
            <w:r w:rsidRPr="005D57BC">
              <w:rPr>
                <w:b/>
                <w:bCs/>
              </w:rPr>
              <w:t xml:space="preserve">redit </w:t>
            </w:r>
            <w:r>
              <w:rPr>
                <w:b/>
                <w:bCs/>
              </w:rPr>
              <w:t>C</w:t>
            </w:r>
            <w:r w:rsidRPr="005D57BC">
              <w:rPr>
                <w:b/>
                <w:bCs/>
              </w:rPr>
              <w:t xml:space="preserve">ard </w:t>
            </w:r>
            <w:r>
              <w:rPr>
                <w:b/>
                <w:bCs/>
              </w:rPr>
              <w:t>C</w:t>
            </w:r>
            <w:r w:rsidRPr="005D57BC">
              <w:rPr>
                <w:b/>
                <w:bCs/>
              </w:rPr>
              <w:t>harge</w:t>
            </w:r>
            <w:r w:rsidRPr="003755C6">
              <w:rPr>
                <w:b/>
                <w:bCs/>
              </w:rPr>
              <w:t xml:space="preserve"> for a </w:t>
            </w:r>
            <w:r>
              <w:rPr>
                <w:b/>
                <w:bCs/>
              </w:rPr>
              <w:t>C</w:t>
            </w:r>
            <w:r w:rsidRPr="003755C6">
              <w:rPr>
                <w:b/>
                <w:bCs/>
              </w:rPr>
              <w:t xml:space="preserve">anceled </w:t>
            </w:r>
            <w:r w:rsidR="00922F9F">
              <w:rPr>
                <w:b/>
                <w:bCs/>
              </w:rPr>
              <w:t>Order</w:t>
            </w:r>
          </w:p>
          <w:p w14:paraId="3BAFE770" w14:textId="611B6299" w:rsidR="00C62C3C" w:rsidRPr="003755C6" w:rsidRDefault="00C62C3C" w:rsidP="00160293">
            <w:pPr>
              <w:spacing w:before="120" w:after="120"/>
              <w:rPr>
                <w:b/>
                <w:bCs/>
              </w:rPr>
            </w:pPr>
          </w:p>
        </w:tc>
        <w:tc>
          <w:tcPr>
            <w:tcW w:w="4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CEAC5" w14:textId="27C3AD50" w:rsidR="00867C2E" w:rsidRDefault="00A22BBA" w:rsidP="00160293">
            <w:pPr>
              <w:spacing w:before="120" w:after="120"/>
              <w:rPr>
                <w:noProof/>
              </w:rPr>
            </w:pPr>
            <w:bookmarkStart w:id="54" w:name="OLE_LINK60"/>
            <w:bookmarkStart w:id="55" w:name="OLE_LINK74"/>
            <w:r>
              <w:t>A</w:t>
            </w:r>
            <w:r w:rsidR="005D57BC">
              <w:t>dvise that we issue approved refunds within three business days. The Financial Institution (</w:t>
            </w:r>
            <w:r w:rsidR="005D57BC" w:rsidRPr="7281B352">
              <w:rPr>
                <w:b/>
                <w:bCs/>
              </w:rPr>
              <w:t>Example:</w:t>
            </w:r>
            <w:r w:rsidR="005D57BC">
              <w:t> Bank, HSA, etc</w:t>
            </w:r>
            <w:r w:rsidR="00445931">
              <w:t>etera</w:t>
            </w:r>
            <w:r w:rsidR="005D57BC">
              <w:t xml:space="preserve">) will release the funds back into </w:t>
            </w:r>
            <w:proofErr w:type="gramStart"/>
            <w:r w:rsidR="005D57BC">
              <w:t>the account</w:t>
            </w:r>
            <w:proofErr w:type="gramEnd"/>
            <w:r w:rsidR="005D57BC">
              <w:t xml:space="preserve"> according to their guidelines. Due to Financial Institutions internal processing times, members may see a delay in the refund.</w:t>
            </w:r>
            <w:bookmarkEnd w:id="54"/>
            <w:bookmarkEnd w:id="55"/>
            <w:r w:rsidR="21620D12">
              <w:t xml:space="preserve"> </w:t>
            </w:r>
          </w:p>
          <w:p w14:paraId="664E9458" w14:textId="34693F44" w:rsidR="00836DA4" w:rsidRPr="00B22B23" w:rsidRDefault="4D801439" w:rsidP="00867C2E">
            <w:pPr>
              <w:numPr>
                <w:ilvl w:val="0"/>
                <w:numId w:val="43"/>
              </w:numPr>
              <w:spacing w:before="120" w:after="120"/>
              <w:rPr>
                <w:rFonts w:ascii="Times New Roman" w:hAnsi="Times New Roman"/>
                <w:color w:val="0000FF"/>
                <w:sz w:val="27"/>
                <w:szCs w:val="27"/>
                <w:u w:val="single"/>
              </w:rPr>
            </w:pPr>
            <w:r>
              <w:t xml:space="preserve">Refer to </w:t>
            </w:r>
            <w:hyperlink r:id="rId50" w:anchor="!/view?docid=54a5f0cf-a7cb-4533-9a46-49a39106d764" w:history="1">
              <w:r w:rsidRPr="00445931">
                <w:rPr>
                  <w:rStyle w:val="Hyperlink"/>
                </w:rPr>
                <w:t>Compass – Mail Order Payment History/Payment Di</w:t>
              </w:r>
              <w:r w:rsidR="18A52D99" w:rsidRPr="00445931">
                <w:rPr>
                  <w:rStyle w:val="Hyperlink"/>
                </w:rPr>
                <w:t>spute Support Task (Mail Order Claims Only) (058044)</w:t>
              </w:r>
            </w:hyperlink>
          </w:p>
        </w:tc>
      </w:tr>
    </w:tbl>
    <w:p w14:paraId="5DA91AFA" w14:textId="77C24461" w:rsidR="001B2F48" w:rsidRDefault="001B2F48" w:rsidP="00B73393">
      <w:pPr>
        <w:spacing w:before="120" w:after="120"/>
      </w:pPr>
    </w:p>
    <w:p w14:paraId="3BC8176F" w14:textId="7561C837" w:rsidR="00B73393" w:rsidRPr="00D82541" w:rsidRDefault="00B73393" w:rsidP="00B73393">
      <w:pPr>
        <w:spacing w:before="120" w:after="120"/>
        <w:jc w:val="right"/>
      </w:pPr>
      <w:hyperlink w:anchor="_top" w:history="1">
        <w:r w:rsidRPr="00B73393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1B2F48" w:rsidRPr="001B2F48" w14:paraId="41498542" w14:textId="77777777" w:rsidTr="00445931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B7CE427" w14:textId="71FE9BFA" w:rsidR="001B2F48" w:rsidRPr="001B2F48" w:rsidRDefault="001B2F48" w:rsidP="00160293">
            <w:pPr>
              <w:pStyle w:val="Heading2"/>
              <w:spacing w:before="120" w:after="120"/>
            </w:pPr>
            <w:bookmarkStart w:id="56" w:name="_Toc205292204"/>
            <w:r w:rsidRPr="001B2F48">
              <w:t>Related Documents</w:t>
            </w:r>
            <w:bookmarkEnd w:id="56"/>
          </w:p>
        </w:tc>
      </w:tr>
    </w:tbl>
    <w:p w14:paraId="2411141F" w14:textId="400743CB" w:rsidR="00445931" w:rsidRPr="00445931" w:rsidRDefault="00445931" w:rsidP="00445931">
      <w:pPr>
        <w:spacing w:before="120" w:after="120"/>
        <w:rPr>
          <w:b/>
        </w:rPr>
      </w:pPr>
      <w:r w:rsidRPr="001B2F48">
        <w:rPr>
          <w:b/>
        </w:rPr>
        <w:t xml:space="preserve">Parent </w:t>
      </w:r>
      <w:r>
        <w:rPr>
          <w:b/>
        </w:rPr>
        <w:t>Document</w:t>
      </w:r>
      <w:r w:rsidRPr="001B2F48">
        <w:rPr>
          <w:b/>
        </w:rPr>
        <w:t xml:space="preserve">: </w:t>
      </w:r>
      <w:r>
        <w:rPr>
          <w:b/>
        </w:rPr>
        <w:t xml:space="preserve"> </w:t>
      </w:r>
      <w:hyperlink r:id="rId51" w:history="1">
        <w:r w:rsidRPr="001B2F48">
          <w:rPr>
            <w:color w:val="0000FF"/>
            <w:u w:val="single"/>
          </w:rPr>
          <w:t>CALL-0049 Customer Care Internal and External Call Handling</w:t>
        </w:r>
      </w:hyperlink>
    </w:p>
    <w:p w14:paraId="231EC4A5" w14:textId="7B06142F" w:rsidR="001B2F48" w:rsidRPr="001B2F48" w:rsidRDefault="00445931" w:rsidP="00445931">
      <w:pPr>
        <w:spacing w:before="120" w:after="120"/>
      </w:pPr>
      <w:hyperlink r:id="rId52" w:anchor="!/view?docid=c1f1028b-e42c-4b4f-a4cf-cc0b42c91606">
        <w:r>
          <w:rPr>
            <w:color w:val="0000FF"/>
            <w:u w:val="single"/>
          </w:rPr>
          <w:t>Customer Care Abbreviations, Definitions, and Terms Index (017428)</w:t>
        </w:r>
      </w:hyperlink>
    </w:p>
    <w:p w14:paraId="429B470A" w14:textId="5224257C" w:rsidR="64EB96ED" w:rsidRPr="00445931" w:rsidRDefault="64EB96ED" w:rsidP="00445931">
      <w:pPr>
        <w:spacing w:before="120" w:after="120"/>
        <w:rPr>
          <w:rFonts w:eastAsia="Verdana" w:cs="Verdana"/>
        </w:rPr>
      </w:pPr>
      <w:hyperlink r:id="rId53" w:anchor="!/view?docid=9c43c276-a6a4-4481-880d-62b194600f02" w:history="1">
        <w:r w:rsidRPr="00445931">
          <w:rPr>
            <w:rStyle w:val="Hyperlink"/>
            <w:rFonts w:eastAsia="Helvetica" w:cs="Helvetica"/>
          </w:rPr>
          <w:t>Compass - Cancel or Remove a Prescription (Rx) from an Order (056363)</w:t>
        </w:r>
      </w:hyperlink>
    </w:p>
    <w:p w14:paraId="16E228B6" w14:textId="78083F55" w:rsidR="58F8C05F" w:rsidRPr="00445931" w:rsidRDefault="58F8C05F" w:rsidP="00445931">
      <w:pPr>
        <w:spacing w:before="120" w:after="120"/>
        <w:rPr>
          <w:rFonts w:eastAsia="Helvetica" w:cs="Helvetica"/>
          <w:color w:val="000000" w:themeColor="text1"/>
        </w:rPr>
      </w:pPr>
      <w:hyperlink r:id="rId54" w:anchor="!/view?docid=a4299650-04b0-46ee-b152-84f81ee81658" w:history="1">
        <w:r w:rsidRPr="00445931">
          <w:rPr>
            <w:rStyle w:val="Hyperlink"/>
            <w:rFonts w:eastAsia="Helvetica" w:cs="Helvetica"/>
          </w:rPr>
          <w:t>Compass – Stop Tote Requests (057999)</w:t>
        </w:r>
      </w:hyperlink>
    </w:p>
    <w:p w14:paraId="176A789E" w14:textId="488765DB" w:rsidR="00B73393" w:rsidRPr="00B73393" w:rsidRDefault="00B73393" w:rsidP="00B73393">
      <w:pPr>
        <w:spacing w:before="120" w:after="120"/>
        <w:jc w:val="right"/>
      </w:pPr>
      <w:hyperlink w:anchor="_top" w:history="1">
        <w:r w:rsidRPr="00B73393">
          <w:rPr>
            <w:rStyle w:val="Hyperlink"/>
          </w:rPr>
          <w:t>Top of the Document</w:t>
        </w:r>
      </w:hyperlink>
    </w:p>
    <w:p w14:paraId="4EB046DB" w14:textId="77777777" w:rsidR="00710E68" w:rsidRPr="0014193C" w:rsidRDefault="00710E68" w:rsidP="00445931">
      <w:pPr>
        <w:spacing w:before="120" w:after="120"/>
        <w:jc w:val="center"/>
        <w:rPr>
          <w:sz w:val="16"/>
          <w:szCs w:val="16"/>
        </w:rPr>
      </w:pPr>
      <w:r w:rsidRPr="0014193C">
        <w:rPr>
          <w:sz w:val="16"/>
          <w:szCs w:val="16"/>
        </w:rPr>
        <w:t xml:space="preserve">Not </w:t>
      </w:r>
      <w:r w:rsidR="00A03BB7" w:rsidRPr="0014193C">
        <w:rPr>
          <w:sz w:val="16"/>
          <w:szCs w:val="16"/>
        </w:rPr>
        <w:t>to Be Reproduced o</w:t>
      </w:r>
      <w:r w:rsidRPr="0014193C">
        <w:rPr>
          <w:sz w:val="16"/>
          <w:szCs w:val="16"/>
        </w:rPr>
        <w:t>r Disclosed to Others Without Prior Written Approval</w:t>
      </w:r>
    </w:p>
    <w:p w14:paraId="5B9B1FC4" w14:textId="77777777" w:rsidR="00710E68" w:rsidRPr="0014193C" w:rsidRDefault="00710E68" w:rsidP="00445931">
      <w:pPr>
        <w:spacing w:before="120" w:after="120"/>
        <w:jc w:val="center"/>
        <w:rPr>
          <w:b/>
          <w:color w:val="000000"/>
          <w:sz w:val="16"/>
          <w:szCs w:val="16"/>
        </w:rPr>
      </w:pPr>
      <w:r w:rsidRPr="0014193C">
        <w:rPr>
          <w:b/>
          <w:color w:val="000000"/>
          <w:sz w:val="16"/>
          <w:szCs w:val="16"/>
        </w:rPr>
        <w:t xml:space="preserve">ELECTRONIC DATA = OFFICIAL VERSION </w:t>
      </w:r>
      <w:r w:rsidR="00B13B31" w:rsidRPr="0014193C">
        <w:rPr>
          <w:b/>
          <w:color w:val="000000"/>
          <w:sz w:val="16"/>
          <w:szCs w:val="16"/>
        </w:rPr>
        <w:t>/</w:t>
      </w:r>
      <w:r w:rsidRPr="0014193C">
        <w:rPr>
          <w:b/>
          <w:color w:val="000000"/>
          <w:sz w:val="16"/>
          <w:szCs w:val="16"/>
        </w:rPr>
        <w:t xml:space="preserve"> PAPER COPY </w:t>
      </w:r>
      <w:r w:rsidR="00B13B31" w:rsidRPr="0014193C">
        <w:rPr>
          <w:b/>
          <w:color w:val="000000"/>
          <w:sz w:val="16"/>
          <w:szCs w:val="16"/>
        </w:rPr>
        <w:t>=</w:t>
      </w:r>
      <w:r w:rsidRPr="0014193C">
        <w:rPr>
          <w:b/>
          <w:color w:val="000000"/>
          <w:sz w:val="16"/>
          <w:szCs w:val="16"/>
        </w:rPr>
        <w:t xml:space="preserve"> INFORMATIONAL ONLY</w:t>
      </w:r>
    </w:p>
    <w:p w14:paraId="691E84BB" w14:textId="77777777" w:rsidR="005A64DA" w:rsidRPr="0014193C" w:rsidRDefault="005A64DA" w:rsidP="00C247CB">
      <w:pPr>
        <w:jc w:val="center"/>
        <w:rPr>
          <w:sz w:val="16"/>
          <w:szCs w:val="16"/>
        </w:rPr>
      </w:pPr>
    </w:p>
    <w:sectPr w:rsidR="005A64DA" w:rsidRPr="0014193C" w:rsidSect="00F1152F">
      <w:footerReference w:type="even" r:id="rId55"/>
      <w:footerReference w:type="default" r:id="rId56"/>
      <w:headerReference w:type="first" r:id="rId57"/>
      <w:footerReference w:type="first" r:id="rId58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384F8" w14:textId="77777777" w:rsidR="006F0232" w:rsidRDefault="006F0232">
      <w:r>
        <w:separator/>
      </w:r>
    </w:p>
  </w:endnote>
  <w:endnote w:type="continuationSeparator" w:id="0">
    <w:p w14:paraId="7F9C1F4E" w14:textId="77777777" w:rsidR="006F0232" w:rsidRDefault="006F0232">
      <w:r>
        <w:continuationSeparator/>
      </w:r>
    </w:p>
  </w:endnote>
  <w:endnote w:type="continuationNotice" w:id="1">
    <w:p w14:paraId="2FC56881" w14:textId="77777777" w:rsidR="006F0232" w:rsidRDefault="006F02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FA762" w14:textId="77777777" w:rsidR="00DA2E0D" w:rsidRDefault="00DA2E0D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8F5399D" w14:textId="77777777" w:rsidR="00DA2E0D" w:rsidRDefault="00DA2E0D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A427CC" w14:textId="77777777" w:rsidR="00DA2E0D" w:rsidRPr="00245D49" w:rsidRDefault="00DA2E0D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8D53E" w14:textId="77777777" w:rsidR="00DA2E0D" w:rsidRPr="00CD2229" w:rsidRDefault="00DA2E0D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FE8A5" w14:textId="77777777" w:rsidR="006F0232" w:rsidRDefault="006F0232">
      <w:r>
        <w:separator/>
      </w:r>
    </w:p>
  </w:footnote>
  <w:footnote w:type="continuationSeparator" w:id="0">
    <w:p w14:paraId="181AD3D3" w14:textId="77777777" w:rsidR="006F0232" w:rsidRDefault="006F0232">
      <w:r>
        <w:continuationSeparator/>
      </w:r>
    </w:p>
  </w:footnote>
  <w:footnote w:type="continuationNotice" w:id="1">
    <w:p w14:paraId="39EE4D77" w14:textId="77777777" w:rsidR="006F0232" w:rsidRDefault="006F02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3E862B" w14:textId="77777777" w:rsidR="00DA2E0D" w:rsidRDefault="00DA2E0D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17.25pt;height:15pt;visibility:visible;mso-wrap-style:square" o:bullet="t">
        <v:imagedata r:id="rId1" o:title=""/>
      </v:shape>
    </w:pict>
  </w:numPicBullet>
  <w:abstractNum w:abstractNumId="0" w15:restartNumberingAfterBreak="0">
    <w:nsid w:val="02047FD3"/>
    <w:multiLevelType w:val="multilevel"/>
    <w:tmpl w:val="4E2C5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3A6635"/>
    <w:multiLevelType w:val="multilevel"/>
    <w:tmpl w:val="B382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A34D34"/>
    <w:multiLevelType w:val="hybridMultilevel"/>
    <w:tmpl w:val="1FFED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E47E4"/>
    <w:multiLevelType w:val="hybridMultilevel"/>
    <w:tmpl w:val="32F09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5E7662"/>
    <w:multiLevelType w:val="hybridMultilevel"/>
    <w:tmpl w:val="9AD8B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9767A"/>
    <w:multiLevelType w:val="hybridMultilevel"/>
    <w:tmpl w:val="4BFC8FEA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31392"/>
    <w:multiLevelType w:val="hybridMultilevel"/>
    <w:tmpl w:val="D64C9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A01E5"/>
    <w:multiLevelType w:val="hybridMultilevel"/>
    <w:tmpl w:val="9D8CA534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80A76"/>
    <w:multiLevelType w:val="hybridMultilevel"/>
    <w:tmpl w:val="1DDE470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07FB7"/>
    <w:multiLevelType w:val="hybridMultilevel"/>
    <w:tmpl w:val="CE065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81404A"/>
    <w:multiLevelType w:val="hybridMultilevel"/>
    <w:tmpl w:val="81C020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202CA9FA">
      <w:numFmt w:val="decimal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BA39C9"/>
    <w:multiLevelType w:val="hybridMultilevel"/>
    <w:tmpl w:val="35021B66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7E3E4C"/>
    <w:multiLevelType w:val="hybridMultilevel"/>
    <w:tmpl w:val="D8B66D06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color w:val="00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72C9D"/>
    <w:multiLevelType w:val="hybridMultilevel"/>
    <w:tmpl w:val="86CA81A4"/>
    <w:lvl w:ilvl="0" w:tplc="CED44A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9202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1C2F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3457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CC57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383C4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4BC1C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C6B3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3E29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8D8101B"/>
    <w:multiLevelType w:val="hybridMultilevel"/>
    <w:tmpl w:val="F9FE18FC"/>
    <w:lvl w:ilvl="0" w:tplc="96C6CF5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0524E"/>
    <w:multiLevelType w:val="hybridMultilevel"/>
    <w:tmpl w:val="867CC1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13457D9"/>
    <w:multiLevelType w:val="hybridMultilevel"/>
    <w:tmpl w:val="D736B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B7964"/>
    <w:multiLevelType w:val="hybridMultilevel"/>
    <w:tmpl w:val="2C3675A0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13FBA"/>
    <w:multiLevelType w:val="hybridMultilevel"/>
    <w:tmpl w:val="017EA312"/>
    <w:lvl w:ilvl="0" w:tplc="0409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9" w15:restartNumberingAfterBreak="0">
    <w:nsid w:val="3C942DDE"/>
    <w:multiLevelType w:val="hybridMultilevel"/>
    <w:tmpl w:val="A1A4A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0C7831"/>
    <w:multiLevelType w:val="hybridMultilevel"/>
    <w:tmpl w:val="A376881E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color w:val="auto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02C53"/>
    <w:multiLevelType w:val="multilevel"/>
    <w:tmpl w:val="6180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2B64BF"/>
    <w:multiLevelType w:val="hybridMultilevel"/>
    <w:tmpl w:val="FF1447B0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57495"/>
    <w:multiLevelType w:val="multilevel"/>
    <w:tmpl w:val="85DA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2D44780"/>
    <w:multiLevelType w:val="hybridMultilevel"/>
    <w:tmpl w:val="54FA7422"/>
    <w:lvl w:ilvl="0" w:tplc="856A9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E031C"/>
    <w:multiLevelType w:val="hybridMultilevel"/>
    <w:tmpl w:val="F2264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17233A"/>
    <w:multiLevelType w:val="hybridMultilevel"/>
    <w:tmpl w:val="51A82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EB1091"/>
    <w:multiLevelType w:val="hybridMultilevel"/>
    <w:tmpl w:val="ADB81822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B4139"/>
    <w:multiLevelType w:val="hybridMultilevel"/>
    <w:tmpl w:val="BBB45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FE1B6A"/>
    <w:multiLevelType w:val="hybridMultilevel"/>
    <w:tmpl w:val="BB309D32"/>
    <w:lvl w:ilvl="0" w:tplc="96C6CF5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0" w15:restartNumberingAfterBreak="0">
    <w:nsid w:val="6A51699F"/>
    <w:multiLevelType w:val="hybridMultilevel"/>
    <w:tmpl w:val="90DAA174"/>
    <w:lvl w:ilvl="0" w:tplc="5AF83A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262F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DB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102DD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308E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942E1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3C4ACC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C0C8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11813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6AAC1A97"/>
    <w:multiLevelType w:val="hybridMultilevel"/>
    <w:tmpl w:val="7D580348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2" w15:restartNumberingAfterBreak="0">
    <w:nsid w:val="6C717D42"/>
    <w:multiLevelType w:val="hybridMultilevel"/>
    <w:tmpl w:val="3BAA57E2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E717B2"/>
    <w:multiLevelType w:val="hybridMultilevel"/>
    <w:tmpl w:val="5ADADCC4"/>
    <w:lvl w:ilvl="0" w:tplc="D62E3A78">
      <w:start w:val="1"/>
      <w:numFmt w:val="bullet"/>
      <w:lvlText w:val="●"/>
      <w:lvlJc w:val="left"/>
      <w:pPr>
        <w:ind w:left="720" w:hanging="360"/>
      </w:pPr>
      <w:rPr>
        <w:rFonts w:ascii="Verdana" w:hAnsi="Verdana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AE2F37"/>
    <w:multiLevelType w:val="hybridMultilevel"/>
    <w:tmpl w:val="020E51D8"/>
    <w:lvl w:ilvl="0" w:tplc="61BCDE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3247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28A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B6BB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7410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A492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EE8C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B6BF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E0657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112388596">
    <w:abstractNumId w:val="8"/>
  </w:num>
  <w:num w:numId="2" w16cid:durableId="1025327555">
    <w:abstractNumId w:val="14"/>
  </w:num>
  <w:num w:numId="3" w16cid:durableId="1118253721">
    <w:abstractNumId w:val="29"/>
  </w:num>
  <w:num w:numId="4" w16cid:durableId="1674062158">
    <w:abstractNumId w:val="0"/>
  </w:num>
  <w:num w:numId="5" w16cid:durableId="34163457">
    <w:abstractNumId w:val="19"/>
  </w:num>
  <w:num w:numId="6" w16cid:durableId="1045523164">
    <w:abstractNumId w:val="26"/>
  </w:num>
  <w:num w:numId="7" w16cid:durableId="543562837">
    <w:abstractNumId w:val="16"/>
  </w:num>
  <w:num w:numId="8" w16cid:durableId="386419258">
    <w:abstractNumId w:val="18"/>
  </w:num>
  <w:num w:numId="9" w16cid:durableId="138697191">
    <w:abstractNumId w:val="18"/>
  </w:num>
  <w:num w:numId="10" w16cid:durableId="1706707732">
    <w:abstractNumId w:val="23"/>
  </w:num>
  <w:num w:numId="11" w16cid:durableId="171844515">
    <w:abstractNumId w:val="15"/>
  </w:num>
  <w:num w:numId="12" w16cid:durableId="1079906568">
    <w:abstractNumId w:val="22"/>
  </w:num>
  <w:num w:numId="13" w16cid:durableId="1707102849">
    <w:abstractNumId w:val="28"/>
  </w:num>
  <w:num w:numId="14" w16cid:durableId="538205489">
    <w:abstractNumId w:val="13"/>
  </w:num>
  <w:num w:numId="15" w16cid:durableId="1104689707">
    <w:abstractNumId w:val="2"/>
  </w:num>
  <w:num w:numId="16" w16cid:durableId="1045986202">
    <w:abstractNumId w:val="9"/>
  </w:num>
  <w:num w:numId="17" w16cid:durableId="652221069">
    <w:abstractNumId w:val="18"/>
  </w:num>
  <w:num w:numId="18" w16cid:durableId="1614945646">
    <w:abstractNumId w:val="25"/>
  </w:num>
  <w:num w:numId="19" w16cid:durableId="2031567814">
    <w:abstractNumId w:val="31"/>
  </w:num>
  <w:num w:numId="20" w16cid:durableId="2044285345">
    <w:abstractNumId w:val="22"/>
  </w:num>
  <w:num w:numId="21" w16cid:durableId="315038830">
    <w:abstractNumId w:val="9"/>
  </w:num>
  <w:num w:numId="22" w16cid:durableId="2141653516">
    <w:abstractNumId w:val="5"/>
  </w:num>
  <w:num w:numId="23" w16cid:durableId="159124355">
    <w:abstractNumId w:val="5"/>
  </w:num>
  <w:num w:numId="24" w16cid:durableId="1052464947">
    <w:abstractNumId w:val="6"/>
  </w:num>
  <w:num w:numId="25" w16cid:durableId="1204903194">
    <w:abstractNumId w:val="5"/>
  </w:num>
  <w:num w:numId="26" w16cid:durableId="1932086333">
    <w:abstractNumId w:val="4"/>
  </w:num>
  <w:num w:numId="27" w16cid:durableId="973676556">
    <w:abstractNumId w:val="6"/>
  </w:num>
  <w:num w:numId="28" w16cid:durableId="1403287327">
    <w:abstractNumId w:val="3"/>
  </w:num>
  <w:num w:numId="29" w16cid:durableId="163860357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58044060">
    <w:abstractNumId w:val="10"/>
  </w:num>
  <w:num w:numId="31" w16cid:durableId="1623031340">
    <w:abstractNumId w:val="17"/>
  </w:num>
  <w:num w:numId="32" w16cid:durableId="903292292">
    <w:abstractNumId w:val="9"/>
  </w:num>
  <w:num w:numId="33" w16cid:durableId="1029143287">
    <w:abstractNumId w:val="34"/>
  </w:num>
  <w:num w:numId="34" w16cid:durableId="885022878">
    <w:abstractNumId w:val="34"/>
  </w:num>
  <w:num w:numId="35" w16cid:durableId="148182284">
    <w:abstractNumId w:val="30"/>
  </w:num>
  <w:num w:numId="36" w16cid:durableId="662316723">
    <w:abstractNumId w:val="32"/>
  </w:num>
  <w:num w:numId="37" w16cid:durableId="733087290">
    <w:abstractNumId w:val="3"/>
  </w:num>
  <w:num w:numId="38" w16cid:durableId="1389567731">
    <w:abstractNumId w:val="1"/>
  </w:num>
  <w:num w:numId="39" w16cid:durableId="2121993095">
    <w:abstractNumId w:val="21"/>
  </w:num>
  <w:num w:numId="40" w16cid:durableId="54088259">
    <w:abstractNumId w:val="7"/>
  </w:num>
  <w:num w:numId="41" w16cid:durableId="811289232">
    <w:abstractNumId w:val="17"/>
  </w:num>
  <w:num w:numId="42" w16cid:durableId="753282443">
    <w:abstractNumId w:val="5"/>
  </w:num>
  <w:num w:numId="43" w16cid:durableId="1814761193">
    <w:abstractNumId w:val="12"/>
  </w:num>
  <w:num w:numId="44" w16cid:durableId="1721007460">
    <w:abstractNumId w:val="20"/>
  </w:num>
  <w:num w:numId="45" w16cid:durableId="129785920">
    <w:abstractNumId w:val="24"/>
  </w:num>
  <w:num w:numId="46" w16cid:durableId="11732891">
    <w:abstractNumId w:val="33"/>
  </w:num>
  <w:num w:numId="47" w16cid:durableId="1848710353">
    <w:abstractNumId w:val="27"/>
  </w:num>
  <w:num w:numId="48" w16cid:durableId="19860849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D0"/>
    <w:rsid w:val="0001393A"/>
    <w:rsid w:val="00013F9B"/>
    <w:rsid w:val="00015507"/>
    <w:rsid w:val="00015A2E"/>
    <w:rsid w:val="0001689A"/>
    <w:rsid w:val="00035BED"/>
    <w:rsid w:val="0004350A"/>
    <w:rsid w:val="00050A19"/>
    <w:rsid w:val="00060FEA"/>
    <w:rsid w:val="00061347"/>
    <w:rsid w:val="00061AD2"/>
    <w:rsid w:val="00072AE3"/>
    <w:rsid w:val="00073010"/>
    <w:rsid w:val="0008054C"/>
    <w:rsid w:val="00080852"/>
    <w:rsid w:val="000819D5"/>
    <w:rsid w:val="00084988"/>
    <w:rsid w:val="0008665F"/>
    <w:rsid w:val="00095AB5"/>
    <w:rsid w:val="000A656D"/>
    <w:rsid w:val="000A6B88"/>
    <w:rsid w:val="000B0145"/>
    <w:rsid w:val="000B2835"/>
    <w:rsid w:val="000B3B62"/>
    <w:rsid w:val="000B3C4C"/>
    <w:rsid w:val="000B656F"/>
    <w:rsid w:val="000B72DF"/>
    <w:rsid w:val="000C043E"/>
    <w:rsid w:val="000D1870"/>
    <w:rsid w:val="000D49AC"/>
    <w:rsid w:val="000D6714"/>
    <w:rsid w:val="000E516C"/>
    <w:rsid w:val="000E6169"/>
    <w:rsid w:val="000F0D1B"/>
    <w:rsid w:val="000F31D6"/>
    <w:rsid w:val="000F4459"/>
    <w:rsid w:val="001008B0"/>
    <w:rsid w:val="00105F7B"/>
    <w:rsid w:val="001068B4"/>
    <w:rsid w:val="00113186"/>
    <w:rsid w:val="00115944"/>
    <w:rsid w:val="00116A39"/>
    <w:rsid w:val="00122419"/>
    <w:rsid w:val="001234EE"/>
    <w:rsid w:val="0012373E"/>
    <w:rsid w:val="00124A9E"/>
    <w:rsid w:val="001272EC"/>
    <w:rsid w:val="00130C9D"/>
    <w:rsid w:val="00133D0A"/>
    <w:rsid w:val="00133E85"/>
    <w:rsid w:val="001340CC"/>
    <w:rsid w:val="001359F8"/>
    <w:rsid w:val="001360A5"/>
    <w:rsid w:val="001371F8"/>
    <w:rsid w:val="0014193C"/>
    <w:rsid w:val="00147421"/>
    <w:rsid w:val="0015170F"/>
    <w:rsid w:val="00153287"/>
    <w:rsid w:val="001560C4"/>
    <w:rsid w:val="00160293"/>
    <w:rsid w:val="0016041B"/>
    <w:rsid w:val="001626EF"/>
    <w:rsid w:val="0016273A"/>
    <w:rsid w:val="001679ED"/>
    <w:rsid w:val="0017199F"/>
    <w:rsid w:val="00173516"/>
    <w:rsid w:val="001741D2"/>
    <w:rsid w:val="00176400"/>
    <w:rsid w:val="00186953"/>
    <w:rsid w:val="00191B76"/>
    <w:rsid w:val="00192F2C"/>
    <w:rsid w:val="001A0AB5"/>
    <w:rsid w:val="001A1B87"/>
    <w:rsid w:val="001B1206"/>
    <w:rsid w:val="001B2F48"/>
    <w:rsid w:val="001B33B6"/>
    <w:rsid w:val="001B3879"/>
    <w:rsid w:val="001B3B45"/>
    <w:rsid w:val="001B6A61"/>
    <w:rsid w:val="001C06BD"/>
    <w:rsid w:val="001C4221"/>
    <w:rsid w:val="001D5779"/>
    <w:rsid w:val="001D6BE3"/>
    <w:rsid w:val="001F1218"/>
    <w:rsid w:val="001F3E74"/>
    <w:rsid w:val="002016B4"/>
    <w:rsid w:val="00202FC8"/>
    <w:rsid w:val="00203470"/>
    <w:rsid w:val="00204A79"/>
    <w:rsid w:val="002055CF"/>
    <w:rsid w:val="00220AF2"/>
    <w:rsid w:val="00224702"/>
    <w:rsid w:val="00230A0B"/>
    <w:rsid w:val="00232FAA"/>
    <w:rsid w:val="00234B8B"/>
    <w:rsid w:val="00237644"/>
    <w:rsid w:val="00243EBB"/>
    <w:rsid w:val="00245D49"/>
    <w:rsid w:val="00246EBF"/>
    <w:rsid w:val="00247697"/>
    <w:rsid w:val="00252BA2"/>
    <w:rsid w:val="002536C3"/>
    <w:rsid w:val="002545EA"/>
    <w:rsid w:val="00255C6B"/>
    <w:rsid w:val="00256408"/>
    <w:rsid w:val="00256C9E"/>
    <w:rsid w:val="00257C6E"/>
    <w:rsid w:val="00262543"/>
    <w:rsid w:val="00265D86"/>
    <w:rsid w:val="00274623"/>
    <w:rsid w:val="00274D26"/>
    <w:rsid w:val="002811D1"/>
    <w:rsid w:val="0028215B"/>
    <w:rsid w:val="00284B8C"/>
    <w:rsid w:val="00291CE8"/>
    <w:rsid w:val="00296127"/>
    <w:rsid w:val="00296765"/>
    <w:rsid w:val="00297762"/>
    <w:rsid w:val="00297CB9"/>
    <w:rsid w:val="002A362C"/>
    <w:rsid w:val="002A38F0"/>
    <w:rsid w:val="002B4AF8"/>
    <w:rsid w:val="002B593E"/>
    <w:rsid w:val="002C05CF"/>
    <w:rsid w:val="002C1442"/>
    <w:rsid w:val="002C30CE"/>
    <w:rsid w:val="002C56FE"/>
    <w:rsid w:val="002C7857"/>
    <w:rsid w:val="002D10A5"/>
    <w:rsid w:val="002D269D"/>
    <w:rsid w:val="002D29EB"/>
    <w:rsid w:val="002D32E8"/>
    <w:rsid w:val="002E17C6"/>
    <w:rsid w:val="002E1DD4"/>
    <w:rsid w:val="002E58AD"/>
    <w:rsid w:val="002E610E"/>
    <w:rsid w:val="002F0EE0"/>
    <w:rsid w:val="002F1F92"/>
    <w:rsid w:val="00300814"/>
    <w:rsid w:val="00312690"/>
    <w:rsid w:val="00320C1C"/>
    <w:rsid w:val="00321637"/>
    <w:rsid w:val="00324283"/>
    <w:rsid w:val="003243F1"/>
    <w:rsid w:val="0033143E"/>
    <w:rsid w:val="00333F57"/>
    <w:rsid w:val="003362D5"/>
    <w:rsid w:val="0034012D"/>
    <w:rsid w:val="00341ED9"/>
    <w:rsid w:val="00347399"/>
    <w:rsid w:val="00352CAD"/>
    <w:rsid w:val="00354FAC"/>
    <w:rsid w:val="00355004"/>
    <w:rsid w:val="003629BF"/>
    <w:rsid w:val="00364984"/>
    <w:rsid w:val="003725A1"/>
    <w:rsid w:val="00373E26"/>
    <w:rsid w:val="003755C6"/>
    <w:rsid w:val="00385050"/>
    <w:rsid w:val="003868A2"/>
    <w:rsid w:val="00387F69"/>
    <w:rsid w:val="00391BA1"/>
    <w:rsid w:val="003923E6"/>
    <w:rsid w:val="003924F9"/>
    <w:rsid w:val="00392A5B"/>
    <w:rsid w:val="00395B46"/>
    <w:rsid w:val="00396410"/>
    <w:rsid w:val="003A04F8"/>
    <w:rsid w:val="003A47FC"/>
    <w:rsid w:val="003A4CC2"/>
    <w:rsid w:val="003A69EF"/>
    <w:rsid w:val="003A6D70"/>
    <w:rsid w:val="003B1F86"/>
    <w:rsid w:val="003B4AC3"/>
    <w:rsid w:val="003B6019"/>
    <w:rsid w:val="003C42E6"/>
    <w:rsid w:val="003C4627"/>
    <w:rsid w:val="003C7FE2"/>
    <w:rsid w:val="003D0039"/>
    <w:rsid w:val="003D05C4"/>
    <w:rsid w:val="003D1F36"/>
    <w:rsid w:val="003D7E22"/>
    <w:rsid w:val="003E0635"/>
    <w:rsid w:val="003E53BE"/>
    <w:rsid w:val="003E6C1A"/>
    <w:rsid w:val="003F47B7"/>
    <w:rsid w:val="003F4BE7"/>
    <w:rsid w:val="003F50DE"/>
    <w:rsid w:val="003F5657"/>
    <w:rsid w:val="003F6709"/>
    <w:rsid w:val="004012F0"/>
    <w:rsid w:val="00405779"/>
    <w:rsid w:val="0040640A"/>
    <w:rsid w:val="00406DB5"/>
    <w:rsid w:val="00414DA1"/>
    <w:rsid w:val="00417178"/>
    <w:rsid w:val="0042336D"/>
    <w:rsid w:val="00424B9C"/>
    <w:rsid w:val="00427796"/>
    <w:rsid w:val="00430E7B"/>
    <w:rsid w:val="00435EE7"/>
    <w:rsid w:val="004360C9"/>
    <w:rsid w:val="00436FA1"/>
    <w:rsid w:val="00441513"/>
    <w:rsid w:val="00443F8C"/>
    <w:rsid w:val="00445213"/>
    <w:rsid w:val="00445931"/>
    <w:rsid w:val="00455133"/>
    <w:rsid w:val="00457EAE"/>
    <w:rsid w:val="00466FF4"/>
    <w:rsid w:val="004768BE"/>
    <w:rsid w:val="00477850"/>
    <w:rsid w:val="00477F73"/>
    <w:rsid w:val="00482E92"/>
    <w:rsid w:val="0048355A"/>
    <w:rsid w:val="004850EA"/>
    <w:rsid w:val="004854C3"/>
    <w:rsid w:val="00487253"/>
    <w:rsid w:val="0048734B"/>
    <w:rsid w:val="00491C99"/>
    <w:rsid w:val="00495E01"/>
    <w:rsid w:val="00497243"/>
    <w:rsid w:val="004976B7"/>
    <w:rsid w:val="004A51AD"/>
    <w:rsid w:val="004A5822"/>
    <w:rsid w:val="004A6CE8"/>
    <w:rsid w:val="004B43AE"/>
    <w:rsid w:val="004B7DB5"/>
    <w:rsid w:val="004C0006"/>
    <w:rsid w:val="004C0F4E"/>
    <w:rsid w:val="004C28D5"/>
    <w:rsid w:val="004C71E0"/>
    <w:rsid w:val="004D2C30"/>
    <w:rsid w:val="004D3C53"/>
    <w:rsid w:val="004D6CD0"/>
    <w:rsid w:val="004D6E06"/>
    <w:rsid w:val="004F231D"/>
    <w:rsid w:val="004F2D73"/>
    <w:rsid w:val="004F2D8D"/>
    <w:rsid w:val="004F4CEE"/>
    <w:rsid w:val="004F6510"/>
    <w:rsid w:val="00500BF0"/>
    <w:rsid w:val="005066E8"/>
    <w:rsid w:val="005069F9"/>
    <w:rsid w:val="0050794C"/>
    <w:rsid w:val="00512486"/>
    <w:rsid w:val="005131AF"/>
    <w:rsid w:val="005136F3"/>
    <w:rsid w:val="0052465B"/>
    <w:rsid w:val="00524CDD"/>
    <w:rsid w:val="00526D98"/>
    <w:rsid w:val="00530B9F"/>
    <w:rsid w:val="005322F1"/>
    <w:rsid w:val="00535FCA"/>
    <w:rsid w:val="00543078"/>
    <w:rsid w:val="00556C20"/>
    <w:rsid w:val="0056040F"/>
    <w:rsid w:val="005638FD"/>
    <w:rsid w:val="00564CB6"/>
    <w:rsid w:val="00576381"/>
    <w:rsid w:val="00576C3A"/>
    <w:rsid w:val="005772F1"/>
    <w:rsid w:val="00582E85"/>
    <w:rsid w:val="005910B5"/>
    <w:rsid w:val="00591F6E"/>
    <w:rsid w:val="00596D05"/>
    <w:rsid w:val="005A070F"/>
    <w:rsid w:val="005A0F53"/>
    <w:rsid w:val="005A1D83"/>
    <w:rsid w:val="005A2648"/>
    <w:rsid w:val="005A6118"/>
    <w:rsid w:val="005A64DA"/>
    <w:rsid w:val="005A7ACF"/>
    <w:rsid w:val="005B19F1"/>
    <w:rsid w:val="005B3E0C"/>
    <w:rsid w:val="005B3ECE"/>
    <w:rsid w:val="005B6531"/>
    <w:rsid w:val="005C0A8E"/>
    <w:rsid w:val="005C1BA2"/>
    <w:rsid w:val="005C1D83"/>
    <w:rsid w:val="005C26D9"/>
    <w:rsid w:val="005C50B8"/>
    <w:rsid w:val="005C6961"/>
    <w:rsid w:val="005D57BC"/>
    <w:rsid w:val="005E219A"/>
    <w:rsid w:val="005E4444"/>
    <w:rsid w:val="005E650E"/>
    <w:rsid w:val="005F2F1D"/>
    <w:rsid w:val="005F46AC"/>
    <w:rsid w:val="005F4740"/>
    <w:rsid w:val="005F7B1F"/>
    <w:rsid w:val="00603903"/>
    <w:rsid w:val="00604FBE"/>
    <w:rsid w:val="00607D5B"/>
    <w:rsid w:val="00614E7D"/>
    <w:rsid w:val="00620761"/>
    <w:rsid w:val="0062116C"/>
    <w:rsid w:val="00622D77"/>
    <w:rsid w:val="00627793"/>
    <w:rsid w:val="00627F34"/>
    <w:rsid w:val="006317B8"/>
    <w:rsid w:val="00632D80"/>
    <w:rsid w:val="0063438A"/>
    <w:rsid w:val="00636B18"/>
    <w:rsid w:val="006375C5"/>
    <w:rsid w:val="00637CA1"/>
    <w:rsid w:val="0064267B"/>
    <w:rsid w:val="0064285B"/>
    <w:rsid w:val="00646422"/>
    <w:rsid w:val="00651464"/>
    <w:rsid w:val="0065161A"/>
    <w:rsid w:val="00652E01"/>
    <w:rsid w:val="006540B0"/>
    <w:rsid w:val="00656CFB"/>
    <w:rsid w:val="006607EA"/>
    <w:rsid w:val="00667742"/>
    <w:rsid w:val="00667E63"/>
    <w:rsid w:val="00670056"/>
    <w:rsid w:val="00673AE6"/>
    <w:rsid w:val="00673EB5"/>
    <w:rsid w:val="00674A16"/>
    <w:rsid w:val="0069170E"/>
    <w:rsid w:val="00691E10"/>
    <w:rsid w:val="006929EF"/>
    <w:rsid w:val="00696B55"/>
    <w:rsid w:val="006A0481"/>
    <w:rsid w:val="006A0AFF"/>
    <w:rsid w:val="006A479E"/>
    <w:rsid w:val="006B1C3B"/>
    <w:rsid w:val="006B4FCC"/>
    <w:rsid w:val="006C0753"/>
    <w:rsid w:val="006C4D0A"/>
    <w:rsid w:val="006C5467"/>
    <w:rsid w:val="006C653F"/>
    <w:rsid w:val="006D0A7B"/>
    <w:rsid w:val="006D3BE5"/>
    <w:rsid w:val="006D6CEE"/>
    <w:rsid w:val="006D6F74"/>
    <w:rsid w:val="006E4604"/>
    <w:rsid w:val="006F0232"/>
    <w:rsid w:val="006F0D2C"/>
    <w:rsid w:val="006F2F7A"/>
    <w:rsid w:val="006F3BD2"/>
    <w:rsid w:val="006F54DE"/>
    <w:rsid w:val="006F565C"/>
    <w:rsid w:val="006F7DFC"/>
    <w:rsid w:val="006F7EB2"/>
    <w:rsid w:val="00704AF2"/>
    <w:rsid w:val="007060D0"/>
    <w:rsid w:val="007100DF"/>
    <w:rsid w:val="00710E68"/>
    <w:rsid w:val="00713A97"/>
    <w:rsid w:val="00714BA0"/>
    <w:rsid w:val="00714CC1"/>
    <w:rsid w:val="00720CC2"/>
    <w:rsid w:val="00722E07"/>
    <w:rsid w:val="007269B6"/>
    <w:rsid w:val="00726E7A"/>
    <w:rsid w:val="00731599"/>
    <w:rsid w:val="00731726"/>
    <w:rsid w:val="0073294A"/>
    <w:rsid w:val="00732E52"/>
    <w:rsid w:val="007409A6"/>
    <w:rsid w:val="00745F58"/>
    <w:rsid w:val="00752801"/>
    <w:rsid w:val="00754384"/>
    <w:rsid w:val="007611F3"/>
    <w:rsid w:val="007632E9"/>
    <w:rsid w:val="00766BC0"/>
    <w:rsid w:val="00771AED"/>
    <w:rsid w:val="007728C1"/>
    <w:rsid w:val="007829CE"/>
    <w:rsid w:val="00785118"/>
    <w:rsid w:val="00786BEB"/>
    <w:rsid w:val="007A0D53"/>
    <w:rsid w:val="007A3EE1"/>
    <w:rsid w:val="007A4A9B"/>
    <w:rsid w:val="007B323A"/>
    <w:rsid w:val="007B7753"/>
    <w:rsid w:val="007C2735"/>
    <w:rsid w:val="007C77DD"/>
    <w:rsid w:val="007C7A84"/>
    <w:rsid w:val="007C7DE2"/>
    <w:rsid w:val="007D26AC"/>
    <w:rsid w:val="007D50C8"/>
    <w:rsid w:val="007D63F8"/>
    <w:rsid w:val="007D6624"/>
    <w:rsid w:val="007E3EA6"/>
    <w:rsid w:val="007E5954"/>
    <w:rsid w:val="007E64C2"/>
    <w:rsid w:val="007F5839"/>
    <w:rsid w:val="00803C48"/>
    <w:rsid w:val="008042E1"/>
    <w:rsid w:val="00804D63"/>
    <w:rsid w:val="0080565D"/>
    <w:rsid w:val="00806B9D"/>
    <w:rsid w:val="008103A3"/>
    <w:rsid w:val="008126DE"/>
    <w:rsid w:val="00812777"/>
    <w:rsid w:val="00815706"/>
    <w:rsid w:val="00817F82"/>
    <w:rsid w:val="00820C1D"/>
    <w:rsid w:val="008327B0"/>
    <w:rsid w:val="00836DA4"/>
    <w:rsid w:val="0083763D"/>
    <w:rsid w:val="0084129E"/>
    <w:rsid w:val="008412A9"/>
    <w:rsid w:val="00843390"/>
    <w:rsid w:val="00844C40"/>
    <w:rsid w:val="00846373"/>
    <w:rsid w:val="00850173"/>
    <w:rsid w:val="008557DE"/>
    <w:rsid w:val="008559A3"/>
    <w:rsid w:val="00855A0A"/>
    <w:rsid w:val="008565E2"/>
    <w:rsid w:val="008568AE"/>
    <w:rsid w:val="008572D9"/>
    <w:rsid w:val="00860590"/>
    <w:rsid w:val="008614E8"/>
    <w:rsid w:val="00863A73"/>
    <w:rsid w:val="008653AE"/>
    <w:rsid w:val="00867C2E"/>
    <w:rsid w:val="00867EDF"/>
    <w:rsid w:val="008728A5"/>
    <w:rsid w:val="00875B78"/>
    <w:rsid w:val="00875F0D"/>
    <w:rsid w:val="00877414"/>
    <w:rsid w:val="00880F7F"/>
    <w:rsid w:val="008814F5"/>
    <w:rsid w:val="00884F5D"/>
    <w:rsid w:val="0088682F"/>
    <w:rsid w:val="00890557"/>
    <w:rsid w:val="00890AED"/>
    <w:rsid w:val="008939C9"/>
    <w:rsid w:val="00896B1F"/>
    <w:rsid w:val="008A03B7"/>
    <w:rsid w:val="008A2424"/>
    <w:rsid w:val="008A3B29"/>
    <w:rsid w:val="008A56B2"/>
    <w:rsid w:val="008B00DA"/>
    <w:rsid w:val="008B2446"/>
    <w:rsid w:val="008B2865"/>
    <w:rsid w:val="008B33FA"/>
    <w:rsid w:val="008B67CD"/>
    <w:rsid w:val="008B6BD7"/>
    <w:rsid w:val="008C0C4E"/>
    <w:rsid w:val="008C2197"/>
    <w:rsid w:val="008C3493"/>
    <w:rsid w:val="008C61A7"/>
    <w:rsid w:val="008D11A6"/>
    <w:rsid w:val="008D1F7B"/>
    <w:rsid w:val="008D2D64"/>
    <w:rsid w:val="008E192F"/>
    <w:rsid w:val="008E218A"/>
    <w:rsid w:val="008E3DFF"/>
    <w:rsid w:val="008E3FA8"/>
    <w:rsid w:val="008E541B"/>
    <w:rsid w:val="008F52E6"/>
    <w:rsid w:val="008F7789"/>
    <w:rsid w:val="008F7F87"/>
    <w:rsid w:val="00900609"/>
    <w:rsid w:val="00900894"/>
    <w:rsid w:val="00901501"/>
    <w:rsid w:val="00902E07"/>
    <w:rsid w:val="00902FA0"/>
    <w:rsid w:val="00904229"/>
    <w:rsid w:val="00911E19"/>
    <w:rsid w:val="00913A03"/>
    <w:rsid w:val="00915690"/>
    <w:rsid w:val="00922F9F"/>
    <w:rsid w:val="009266CE"/>
    <w:rsid w:val="0092747E"/>
    <w:rsid w:val="0092755B"/>
    <w:rsid w:val="0093042A"/>
    <w:rsid w:val="00932E56"/>
    <w:rsid w:val="00940095"/>
    <w:rsid w:val="00941C45"/>
    <w:rsid w:val="00947783"/>
    <w:rsid w:val="009504DB"/>
    <w:rsid w:val="00954FE8"/>
    <w:rsid w:val="009562BC"/>
    <w:rsid w:val="00957682"/>
    <w:rsid w:val="00960E33"/>
    <w:rsid w:val="00962364"/>
    <w:rsid w:val="0096341A"/>
    <w:rsid w:val="0096F530"/>
    <w:rsid w:val="00970271"/>
    <w:rsid w:val="00970F19"/>
    <w:rsid w:val="00971E5A"/>
    <w:rsid w:val="009726E0"/>
    <w:rsid w:val="00975003"/>
    <w:rsid w:val="00990822"/>
    <w:rsid w:val="00991C77"/>
    <w:rsid w:val="00993020"/>
    <w:rsid w:val="0099566F"/>
    <w:rsid w:val="00995CEA"/>
    <w:rsid w:val="00995F2D"/>
    <w:rsid w:val="009A21D0"/>
    <w:rsid w:val="009B05E1"/>
    <w:rsid w:val="009B1EF5"/>
    <w:rsid w:val="009B2234"/>
    <w:rsid w:val="009B3370"/>
    <w:rsid w:val="009B645F"/>
    <w:rsid w:val="009C0AB9"/>
    <w:rsid w:val="009C4A31"/>
    <w:rsid w:val="009C7E75"/>
    <w:rsid w:val="009D08C5"/>
    <w:rsid w:val="009D5202"/>
    <w:rsid w:val="009D7374"/>
    <w:rsid w:val="009E0683"/>
    <w:rsid w:val="009E0F44"/>
    <w:rsid w:val="009E58A7"/>
    <w:rsid w:val="009F4F4D"/>
    <w:rsid w:val="009F6F55"/>
    <w:rsid w:val="009F6FD2"/>
    <w:rsid w:val="009F78D3"/>
    <w:rsid w:val="00A02BC4"/>
    <w:rsid w:val="00A03BB7"/>
    <w:rsid w:val="00A175AB"/>
    <w:rsid w:val="00A17C4C"/>
    <w:rsid w:val="00A21770"/>
    <w:rsid w:val="00A21FC8"/>
    <w:rsid w:val="00A22BBA"/>
    <w:rsid w:val="00A2549E"/>
    <w:rsid w:val="00A2729E"/>
    <w:rsid w:val="00A31A78"/>
    <w:rsid w:val="00A3274A"/>
    <w:rsid w:val="00A37F20"/>
    <w:rsid w:val="00A4732A"/>
    <w:rsid w:val="00A557B5"/>
    <w:rsid w:val="00A55B5C"/>
    <w:rsid w:val="00A55ECD"/>
    <w:rsid w:val="00A568B5"/>
    <w:rsid w:val="00A578ED"/>
    <w:rsid w:val="00A60A88"/>
    <w:rsid w:val="00A66936"/>
    <w:rsid w:val="00A6731E"/>
    <w:rsid w:val="00A71207"/>
    <w:rsid w:val="00A71446"/>
    <w:rsid w:val="00A7166B"/>
    <w:rsid w:val="00A7231B"/>
    <w:rsid w:val="00A7389C"/>
    <w:rsid w:val="00A77AC5"/>
    <w:rsid w:val="00A81244"/>
    <w:rsid w:val="00A82001"/>
    <w:rsid w:val="00A83BA0"/>
    <w:rsid w:val="00A84F18"/>
    <w:rsid w:val="00A85045"/>
    <w:rsid w:val="00A87115"/>
    <w:rsid w:val="00A95738"/>
    <w:rsid w:val="00A96D02"/>
    <w:rsid w:val="00A97B7D"/>
    <w:rsid w:val="00AA06BA"/>
    <w:rsid w:val="00AA0DBB"/>
    <w:rsid w:val="00AA12C1"/>
    <w:rsid w:val="00AA210F"/>
    <w:rsid w:val="00AA3199"/>
    <w:rsid w:val="00AA4445"/>
    <w:rsid w:val="00AA4825"/>
    <w:rsid w:val="00AA5206"/>
    <w:rsid w:val="00AB33E1"/>
    <w:rsid w:val="00AB6FBF"/>
    <w:rsid w:val="00AC2B1D"/>
    <w:rsid w:val="00AC2E52"/>
    <w:rsid w:val="00AD1646"/>
    <w:rsid w:val="00AD16A3"/>
    <w:rsid w:val="00AD35A2"/>
    <w:rsid w:val="00AD7B2D"/>
    <w:rsid w:val="00AE1D71"/>
    <w:rsid w:val="00AE408C"/>
    <w:rsid w:val="00AE44B7"/>
    <w:rsid w:val="00AE67DE"/>
    <w:rsid w:val="00AE6A91"/>
    <w:rsid w:val="00AF038B"/>
    <w:rsid w:val="00AF2390"/>
    <w:rsid w:val="00AF55B8"/>
    <w:rsid w:val="00AF5931"/>
    <w:rsid w:val="00B00D72"/>
    <w:rsid w:val="00B00F54"/>
    <w:rsid w:val="00B016AB"/>
    <w:rsid w:val="00B03B88"/>
    <w:rsid w:val="00B05561"/>
    <w:rsid w:val="00B13719"/>
    <w:rsid w:val="00B13B31"/>
    <w:rsid w:val="00B200FF"/>
    <w:rsid w:val="00B22B23"/>
    <w:rsid w:val="00B26045"/>
    <w:rsid w:val="00B26829"/>
    <w:rsid w:val="00B3166E"/>
    <w:rsid w:val="00B317D1"/>
    <w:rsid w:val="00B35941"/>
    <w:rsid w:val="00B3628E"/>
    <w:rsid w:val="00B3648B"/>
    <w:rsid w:val="00B4360E"/>
    <w:rsid w:val="00B4478B"/>
    <w:rsid w:val="00B44C55"/>
    <w:rsid w:val="00B46141"/>
    <w:rsid w:val="00B46A95"/>
    <w:rsid w:val="00B51D7C"/>
    <w:rsid w:val="00B544C2"/>
    <w:rsid w:val="00B5566F"/>
    <w:rsid w:val="00B603E2"/>
    <w:rsid w:val="00B60B05"/>
    <w:rsid w:val="00B644CD"/>
    <w:rsid w:val="00B649CF"/>
    <w:rsid w:val="00B70CC4"/>
    <w:rsid w:val="00B71C5C"/>
    <w:rsid w:val="00B730D5"/>
    <w:rsid w:val="00B73393"/>
    <w:rsid w:val="00B904E1"/>
    <w:rsid w:val="00BB02DE"/>
    <w:rsid w:val="00BB1D4A"/>
    <w:rsid w:val="00BB371A"/>
    <w:rsid w:val="00BB5957"/>
    <w:rsid w:val="00BC3196"/>
    <w:rsid w:val="00BC3B9D"/>
    <w:rsid w:val="00BD2E33"/>
    <w:rsid w:val="00BD497B"/>
    <w:rsid w:val="00BD5A53"/>
    <w:rsid w:val="00BD7B25"/>
    <w:rsid w:val="00BE1AFF"/>
    <w:rsid w:val="00BE25E0"/>
    <w:rsid w:val="00BF0B67"/>
    <w:rsid w:val="00BF5D88"/>
    <w:rsid w:val="00BF74E9"/>
    <w:rsid w:val="00BF7A25"/>
    <w:rsid w:val="00C01155"/>
    <w:rsid w:val="00C02144"/>
    <w:rsid w:val="00C04143"/>
    <w:rsid w:val="00C061D3"/>
    <w:rsid w:val="00C067D2"/>
    <w:rsid w:val="00C06D91"/>
    <w:rsid w:val="00C105EC"/>
    <w:rsid w:val="00C108B0"/>
    <w:rsid w:val="00C13415"/>
    <w:rsid w:val="00C147FD"/>
    <w:rsid w:val="00C1512E"/>
    <w:rsid w:val="00C17AD7"/>
    <w:rsid w:val="00C247CB"/>
    <w:rsid w:val="00C25830"/>
    <w:rsid w:val="00C25C8A"/>
    <w:rsid w:val="00C360BD"/>
    <w:rsid w:val="00C42D7C"/>
    <w:rsid w:val="00C43A1F"/>
    <w:rsid w:val="00C4488A"/>
    <w:rsid w:val="00C462A2"/>
    <w:rsid w:val="00C47012"/>
    <w:rsid w:val="00C476E1"/>
    <w:rsid w:val="00C50705"/>
    <w:rsid w:val="00C50843"/>
    <w:rsid w:val="00C52E77"/>
    <w:rsid w:val="00C557D5"/>
    <w:rsid w:val="00C566B3"/>
    <w:rsid w:val="00C6272E"/>
    <w:rsid w:val="00C62C3C"/>
    <w:rsid w:val="00C63C82"/>
    <w:rsid w:val="00C64E12"/>
    <w:rsid w:val="00C65249"/>
    <w:rsid w:val="00C67B32"/>
    <w:rsid w:val="00C729E0"/>
    <w:rsid w:val="00C75C83"/>
    <w:rsid w:val="00C75ECA"/>
    <w:rsid w:val="00C80181"/>
    <w:rsid w:val="00C861E9"/>
    <w:rsid w:val="00C9180E"/>
    <w:rsid w:val="00C946C6"/>
    <w:rsid w:val="00CA1C5E"/>
    <w:rsid w:val="00CA689D"/>
    <w:rsid w:val="00CA7568"/>
    <w:rsid w:val="00CB0C1D"/>
    <w:rsid w:val="00CB3D5A"/>
    <w:rsid w:val="00CB519A"/>
    <w:rsid w:val="00CC273B"/>
    <w:rsid w:val="00CC2855"/>
    <w:rsid w:val="00CC35E7"/>
    <w:rsid w:val="00CC5AA2"/>
    <w:rsid w:val="00CC721A"/>
    <w:rsid w:val="00CD0963"/>
    <w:rsid w:val="00CE095C"/>
    <w:rsid w:val="00CE3D42"/>
    <w:rsid w:val="00CE4CA7"/>
    <w:rsid w:val="00CE53E6"/>
    <w:rsid w:val="00CE7B41"/>
    <w:rsid w:val="00CF3FE0"/>
    <w:rsid w:val="00CF6131"/>
    <w:rsid w:val="00D038FD"/>
    <w:rsid w:val="00D06EAA"/>
    <w:rsid w:val="00D20D61"/>
    <w:rsid w:val="00D30862"/>
    <w:rsid w:val="00D33BA2"/>
    <w:rsid w:val="00D36733"/>
    <w:rsid w:val="00D40A33"/>
    <w:rsid w:val="00D44CBA"/>
    <w:rsid w:val="00D471B5"/>
    <w:rsid w:val="00D47DAD"/>
    <w:rsid w:val="00D53A65"/>
    <w:rsid w:val="00D571DB"/>
    <w:rsid w:val="00D608A2"/>
    <w:rsid w:val="00D66163"/>
    <w:rsid w:val="00D6774D"/>
    <w:rsid w:val="00D75191"/>
    <w:rsid w:val="00D80929"/>
    <w:rsid w:val="00D82541"/>
    <w:rsid w:val="00D841E6"/>
    <w:rsid w:val="00D85254"/>
    <w:rsid w:val="00D8782C"/>
    <w:rsid w:val="00D87FD7"/>
    <w:rsid w:val="00D91798"/>
    <w:rsid w:val="00D93A8A"/>
    <w:rsid w:val="00D95D01"/>
    <w:rsid w:val="00D970C8"/>
    <w:rsid w:val="00DA28A8"/>
    <w:rsid w:val="00DA2E0D"/>
    <w:rsid w:val="00DA7266"/>
    <w:rsid w:val="00DB77A0"/>
    <w:rsid w:val="00DC1412"/>
    <w:rsid w:val="00DC4FFC"/>
    <w:rsid w:val="00DC53A8"/>
    <w:rsid w:val="00DC581F"/>
    <w:rsid w:val="00DD03E5"/>
    <w:rsid w:val="00DD77B5"/>
    <w:rsid w:val="00DF6BE4"/>
    <w:rsid w:val="00E14E21"/>
    <w:rsid w:val="00E157BC"/>
    <w:rsid w:val="00E23F2C"/>
    <w:rsid w:val="00E24343"/>
    <w:rsid w:val="00E24F60"/>
    <w:rsid w:val="00E250B4"/>
    <w:rsid w:val="00E27959"/>
    <w:rsid w:val="00E3195C"/>
    <w:rsid w:val="00E33905"/>
    <w:rsid w:val="00E36A47"/>
    <w:rsid w:val="00E40447"/>
    <w:rsid w:val="00E42C38"/>
    <w:rsid w:val="00E44707"/>
    <w:rsid w:val="00E507E8"/>
    <w:rsid w:val="00E50E4A"/>
    <w:rsid w:val="00E564DC"/>
    <w:rsid w:val="00E64E36"/>
    <w:rsid w:val="00E7686B"/>
    <w:rsid w:val="00E812AE"/>
    <w:rsid w:val="00E871CC"/>
    <w:rsid w:val="00E91F5F"/>
    <w:rsid w:val="00E934F0"/>
    <w:rsid w:val="00E94299"/>
    <w:rsid w:val="00E96EBA"/>
    <w:rsid w:val="00EA2A4A"/>
    <w:rsid w:val="00EA3A9B"/>
    <w:rsid w:val="00EA4309"/>
    <w:rsid w:val="00EA68AB"/>
    <w:rsid w:val="00EA6F59"/>
    <w:rsid w:val="00EB12DD"/>
    <w:rsid w:val="00EB153E"/>
    <w:rsid w:val="00EB1F1D"/>
    <w:rsid w:val="00EB3392"/>
    <w:rsid w:val="00EB5530"/>
    <w:rsid w:val="00EB57EB"/>
    <w:rsid w:val="00EC0F21"/>
    <w:rsid w:val="00ED50CF"/>
    <w:rsid w:val="00EE6B79"/>
    <w:rsid w:val="00EF47D7"/>
    <w:rsid w:val="00EF5C2E"/>
    <w:rsid w:val="00EF73C4"/>
    <w:rsid w:val="00EF7511"/>
    <w:rsid w:val="00F00372"/>
    <w:rsid w:val="00F05B3E"/>
    <w:rsid w:val="00F1152F"/>
    <w:rsid w:val="00F120E0"/>
    <w:rsid w:val="00F1419E"/>
    <w:rsid w:val="00F14B5E"/>
    <w:rsid w:val="00F169AD"/>
    <w:rsid w:val="00F203AF"/>
    <w:rsid w:val="00F207B3"/>
    <w:rsid w:val="00F25FF6"/>
    <w:rsid w:val="00F34860"/>
    <w:rsid w:val="00F4021D"/>
    <w:rsid w:val="00F5150F"/>
    <w:rsid w:val="00F53E7B"/>
    <w:rsid w:val="00F5486B"/>
    <w:rsid w:val="00F54DA1"/>
    <w:rsid w:val="00F5556E"/>
    <w:rsid w:val="00F606F7"/>
    <w:rsid w:val="00F6241B"/>
    <w:rsid w:val="00F64DA2"/>
    <w:rsid w:val="00F658E0"/>
    <w:rsid w:val="00F65E07"/>
    <w:rsid w:val="00F66674"/>
    <w:rsid w:val="00F72553"/>
    <w:rsid w:val="00F74605"/>
    <w:rsid w:val="00F84199"/>
    <w:rsid w:val="00F859B7"/>
    <w:rsid w:val="00F85AE5"/>
    <w:rsid w:val="00F933C9"/>
    <w:rsid w:val="00F964B7"/>
    <w:rsid w:val="00FA5F27"/>
    <w:rsid w:val="00FA670A"/>
    <w:rsid w:val="00FB446C"/>
    <w:rsid w:val="00FB50D8"/>
    <w:rsid w:val="00FC1C44"/>
    <w:rsid w:val="00FC4F4E"/>
    <w:rsid w:val="00FD0BAE"/>
    <w:rsid w:val="00FD370E"/>
    <w:rsid w:val="00FD5D93"/>
    <w:rsid w:val="00FF06B2"/>
    <w:rsid w:val="00FF0D2A"/>
    <w:rsid w:val="00FF1C57"/>
    <w:rsid w:val="00FF37F0"/>
    <w:rsid w:val="00FF6AEA"/>
    <w:rsid w:val="035B0DD3"/>
    <w:rsid w:val="0FF7E452"/>
    <w:rsid w:val="155C2938"/>
    <w:rsid w:val="16FA96E4"/>
    <w:rsid w:val="18A52D99"/>
    <w:rsid w:val="1C447DF8"/>
    <w:rsid w:val="1F55DDC3"/>
    <w:rsid w:val="21620D12"/>
    <w:rsid w:val="21B5EE8D"/>
    <w:rsid w:val="21F4BF59"/>
    <w:rsid w:val="2294393B"/>
    <w:rsid w:val="2845C40E"/>
    <w:rsid w:val="2850931F"/>
    <w:rsid w:val="2CD8AA0C"/>
    <w:rsid w:val="2D347307"/>
    <w:rsid w:val="2E1EBDF7"/>
    <w:rsid w:val="2F6D798F"/>
    <w:rsid w:val="30018548"/>
    <w:rsid w:val="305E331B"/>
    <w:rsid w:val="308C3633"/>
    <w:rsid w:val="313AEA41"/>
    <w:rsid w:val="31A80912"/>
    <w:rsid w:val="3245D560"/>
    <w:rsid w:val="32A482D9"/>
    <w:rsid w:val="3582332F"/>
    <w:rsid w:val="375202B1"/>
    <w:rsid w:val="3B6472B4"/>
    <w:rsid w:val="3B805C7B"/>
    <w:rsid w:val="3C486E11"/>
    <w:rsid w:val="3D5BEA6A"/>
    <w:rsid w:val="3D78CCE4"/>
    <w:rsid w:val="3DBDC3D3"/>
    <w:rsid w:val="432C8D52"/>
    <w:rsid w:val="44EF54DC"/>
    <w:rsid w:val="474388BE"/>
    <w:rsid w:val="4858A45A"/>
    <w:rsid w:val="48D5121A"/>
    <w:rsid w:val="4AC77DF5"/>
    <w:rsid w:val="4CBAD1EF"/>
    <w:rsid w:val="4D51F863"/>
    <w:rsid w:val="4D801439"/>
    <w:rsid w:val="4F310429"/>
    <w:rsid w:val="4F3626E4"/>
    <w:rsid w:val="504BDA9F"/>
    <w:rsid w:val="5163FB3E"/>
    <w:rsid w:val="545CABD1"/>
    <w:rsid w:val="56167440"/>
    <w:rsid w:val="57454C6F"/>
    <w:rsid w:val="58F8C05F"/>
    <w:rsid w:val="5A1A2D94"/>
    <w:rsid w:val="5DDD9AB8"/>
    <w:rsid w:val="5E6E2403"/>
    <w:rsid w:val="5F7E9BE5"/>
    <w:rsid w:val="609F462F"/>
    <w:rsid w:val="61690F83"/>
    <w:rsid w:val="636ED83D"/>
    <w:rsid w:val="64750F35"/>
    <w:rsid w:val="64EB96ED"/>
    <w:rsid w:val="6594FCE2"/>
    <w:rsid w:val="668BB8C7"/>
    <w:rsid w:val="681EEDB0"/>
    <w:rsid w:val="68276635"/>
    <w:rsid w:val="6A0A632C"/>
    <w:rsid w:val="6A43C234"/>
    <w:rsid w:val="6B2B6402"/>
    <w:rsid w:val="6B72CF5B"/>
    <w:rsid w:val="6CA45ED0"/>
    <w:rsid w:val="6EBE3DCE"/>
    <w:rsid w:val="6FBAF1B8"/>
    <w:rsid w:val="711A279F"/>
    <w:rsid w:val="7281B352"/>
    <w:rsid w:val="735971F7"/>
    <w:rsid w:val="7445FEA8"/>
    <w:rsid w:val="74746E38"/>
    <w:rsid w:val="752366BD"/>
    <w:rsid w:val="76F16B32"/>
    <w:rsid w:val="76FEA12D"/>
    <w:rsid w:val="7921450F"/>
    <w:rsid w:val="7B413DDC"/>
    <w:rsid w:val="7C4993A1"/>
    <w:rsid w:val="7F8BE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D1C8E3"/>
  <w15:chartTrackingRefBased/>
  <w15:docId w15:val="{287F5678-C040-4CDE-8698-D10C4ECA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57BC"/>
    <w:rPr>
      <w:rFonts w:ascii="Verdana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A03BB7"/>
    <w:pPr>
      <w:spacing w:after="240"/>
      <w:outlineLvl w:val="0"/>
    </w:pPr>
    <w:rPr>
      <w:rFonts w:cs="Arial"/>
      <w:b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A03BB7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A03BB7"/>
    <w:rPr>
      <w:rFonts w:ascii="Verdana" w:hAnsi="Verdana" w:cs="Arial"/>
      <w:b/>
      <w:sz w:val="36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uiPriority w:val="39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1C4221"/>
    <w:pPr>
      <w:tabs>
        <w:tab w:val="right" w:leader="dot" w:pos="12950"/>
      </w:tabs>
    </w:pPr>
    <w:rPr>
      <w:color w:val="0000FF"/>
      <w:u w:val="single"/>
    </w:rPr>
  </w:style>
  <w:style w:type="paragraph" w:styleId="TOC1">
    <w:name w:val="toc 1"/>
    <w:basedOn w:val="Normal"/>
    <w:next w:val="Normal"/>
    <w:autoRedefine/>
    <w:rsid w:val="00B13B31"/>
  </w:style>
  <w:style w:type="paragraph" w:styleId="CommentText">
    <w:name w:val="annotation text"/>
    <w:basedOn w:val="Normal"/>
    <w:link w:val="CommentTextChar"/>
    <w:uiPriority w:val="99"/>
    <w:unhideWhenUsed/>
    <w:rsid w:val="00EA2A4A"/>
    <w:pPr>
      <w:spacing w:after="160"/>
    </w:pPr>
    <w:rPr>
      <w:rFonts w:ascii="Calibri" w:eastAsia="Calibri" w:hAnsi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EA2A4A"/>
    <w:rPr>
      <w:rFonts w:ascii="Calibri" w:eastAsia="Calibri" w:hAnsi="Calibri"/>
    </w:rPr>
  </w:style>
  <w:style w:type="character" w:styleId="CommentReference">
    <w:name w:val="annotation reference"/>
    <w:uiPriority w:val="99"/>
    <w:unhideWhenUsed/>
    <w:rsid w:val="00EA2A4A"/>
    <w:rPr>
      <w:sz w:val="16"/>
      <w:szCs w:val="16"/>
    </w:rPr>
  </w:style>
  <w:style w:type="character" w:customStyle="1" w:styleId="Heading2Char">
    <w:name w:val="Heading 2 Char"/>
    <w:link w:val="Heading2"/>
    <w:rsid w:val="00836DA4"/>
    <w:rPr>
      <w:rFonts w:ascii="Verdana" w:hAnsi="Verdana" w:cs="Arial"/>
      <w:b/>
      <w:bCs/>
      <w:iCs/>
      <w:sz w:val="28"/>
      <w:szCs w:val="28"/>
    </w:rPr>
  </w:style>
  <w:style w:type="character" w:customStyle="1" w:styleId="normaltextrun">
    <w:name w:val="normaltextrun"/>
    <w:basedOn w:val="DefaultParagraphFont"/>
    <w:rsid w:val="00491C99"/>
  </w:style>
  <w:style w:type="character" w:customStyle="1" w:styleId="eop">
    <w:name w:val="eop"/>
    <w:basedOn w:val="DefaultParagraphFont"/>
    <w:rsid w:val="00491C99"/>
  </w:style>
  <w:style w:type="paragraph" w:styleId="Revision">
    <w:name w:val="Revision"/>
    <w:hidden/>
    <w:uiPriority w:val="99"/>
    <w:semiHidden/>
    <w:rsid w:val="003755C6"/>
    <w:rPr>
      <w:rFonts w:ascii="Verdana" w:hAnsi="Verdana"/>
      <w:sz w:val="24"/>
      <w:szCs w:val="24"/>
    </w:rPr>
  </w:style>
  <w:style w:type="character" w:styleId="UnresolvedMention">
    <w:name w:val="Unresolved Mention"/>
    <w:uiPriority w:val="99"/>
    <w:semiHidden/>
    <w:unhideWhenUsed/>
    <w:rsid w:val="00D841E6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rsid w:val="005B3ECE"/>
    <w:pPr>
      <w:spacing w:after="0"/>
    </w:pPr>
    <w:rPr>
      <w:rFonts w:ascii="Verdana" w:eastAsia="Times New Roman" w:hAnsi="Verdana"/>
      <w:b/>
      <w:bCs/>
    </w:rPr>
  </w:style>
  <w:style w:type="character" w:customStyle="1" w:styleId="CommentSubjectChar">
    <w:name w:val="Comment Subject Char"/>
    <w:link w:val="CommentSubject"/>
    <w:rsid w:val="005B3ECE"/>
    <w:rPr>
      <w:rFonts w:ascii="Verdana" w:eastAsia="Calibri" w:hAnsi="Verdana"/>
      <w:b/>
      <w:bCs/>
    </w:rPr>
  </w:style>
  <w:style w:type="character" w:customStyle="1" w:styleId="ui-provider">
    <w:name w:val="ui-provider"/>
    <w:basedOn w:val="DefaultParagraphFont"/>
    <w:rsid w:val="00E42C38"/>
  </w:style>
  <w:style w:type="paragraph" w:styleId="ListParagraph">
    <w:name w:val="List Paragraph"/>
    <w:basedOn w:val="Normal"/>
    <w:uiPriority w:val="34"/>
    <w:qFormat/>
    <w:rsid w:val="003629BF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sid w:val="004F2D8D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s://thesource.cvshealth.com/nuxeo/thesource/" TargetMode="Externa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hyperlink" Target="https://thesource.cvshealth.com/nuxeo/thesource/" TargetMode="External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yperlink" Target="https://thesource.cvshealth.com/nuxeo/thesource/" TargetMode="External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thesource.cvshealth.com/nuxeo/thesource/" TargetMode="External"/><Relationship Id="rId37" Type="http://schemas.openxmlformats.org/officeDocument/2006/relationships/hyperlink" Target="https://thesource.cvshealth.com/nuxeo/thesource/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hyperlink" Target="https://thesource.cvshealth.com/nuxeo/thesource/" TargetMode="Externa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28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gif"/><Relationship Id="rId31" Type="http://schemas.openxmlformats.org/officeDocument/2006/relationships/image" Target="media/image18.png"/><Relationship Id="rId44" Type="http://schemas.openxmlformats.org/officeDocument/2006/relationships/hyperlink" Target="https://thesource.cvshealth.com/nuxeo/thesource/" TargetMode="External"/><Relationship Id="rId52" Type="http://schemas.openxmlformats.org/officeDocument/2006/relationships/hyperlink" Target="https://thesource.cvshealth.com/nuxeo/thesourc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hyperlink" Target="https://thesource.cvshealth.com/nuxeo/thesource/" TargetMode="External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s://policy.corp.cvscaremark.com/pnp/faces/DocRenderer?documentId=CALL-0049" TargetMode="Externa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006181\Documents\Custom%20Office%20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7E074260378499F7E81CCDE102D50" ma:contentTypeVersion="17" ma:contentTypeDescription="Create a new document." ma:contentTypeScope="" ma:versionID="d102769cacfb248b0a4cd372c95ae198">
  <xsd:schema xmlns:xsd="http://www.w3.org/2001/XMLSchema" xmlns:xs="http://www.w3.org/2001/XMLSchema" xmlns:p="http://schemas.microsoft.com/office/2006/metadata/properties" xmlns:ns2="d19e0082-693e-45ae-8f74-da0dd659fa03" xmlns:ns3="2fe6fb3c-ae69-4363-9eac-f91567448a6f" targetNamespace="http://schemas.microsoft.com/office/2006/metadata/properties" ma:root="true" ma:fieldsID="b2f750f4410df7e9588eaa14b27124da" ns2:_="" ns3:_="">
    <xsd:import namespace="d19e0082-693e-45ae-8f74-da0dd659fa03"/>
    <xsd:import namespace="2fe6fb3c-ae69-4363-9eac-f91567448a6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ifelineQuickChat" minOccurs="0"/>
                <xsd:element ref="ns2:ProjectAnalyst" minOccurs="0"/>
                <xsd:element ref="ns2:DocumentConsultatnt" minOccurs="0"/>
                <xsd:element ref="ns2:BPO" minOccurs="0"/>
                <xsd:element ref="ns2:Status" minOccurs="0"/>
                <xsd:element ref="ns2:Du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e0082-693e-45ae-8f74-da0dd659fa0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ifelineQuickChat" ma:index="19" nillable="true" ma:displayName="Project Owner/Lead" ma:format="Dropdown" ma:internalName="LifelineQuickChat">
      <xsd:simpleType>
        <xsd:restriction base="dms:Text">
          <xsd:maxLength value="255"/>
        </xsd:restriction>
      </xsd:simpleType>
    </xsd:element>
    <xsd:element name="ProjectAnalyst" ma:index="20" nillable="true" ma:displayName="Project Analyst" ma:format="Dropdown" ma:internalName="ProjectAnalyst">
      <xsd:simpleType>
        <xsd:restriction base="dms:Text">
          <xsd:maxLength value="255"/>
        </xsd:restriction>
      </xsd:simpleType>
    </xsd:element>
    <xsd:element name="DocumentConsultatnt" ma:index="21" nillable="true" ma:displayName="Document Consultant" ma:format="Dropdown" ma:internalName="DocumentConsultatnt">
      <xsd:simpleType>
        <xsd:restriction base="dms:Text">
          <xsd:maxLength value="255"/>
        </xsd:restriction>
      </xsd:simpleType>
    </xsd:element>
    <xsd:element name="BPO" ma:index="22" nillable="true" ma:displayName="BPO" ma:format="Dropdown" ma:internalName="BPO">
      <xsd:simpleType>
        <xsd:restriction base="dms:Text">
          <xsd:maxLength value="255"/>
        </xsd:restriction>
      </xsd:simpleType>
    </xsd:element>
    <xsd:element name="Status" ma:index="23" nillable="true" ma:displayName="Status" ma:format="Dropdown" ma:internalName="Status">
      <xsd:simpleType>
        <xsd:restriction base="dms:Text">
          <xsd:maxLength value="255"/>
        </xsd:restriction>
      </xsd:simpleType>
    </xsd:element>
    <xsd:element name="DueDate" ma:index="24" nillable="true" ma:displayName="Due Date" ma:format="Dropdown" ma:internalName="DueDat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6fb3c-ae69-4363-9eac-f91567448a6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3843f2a-4ea9-4ff2-ae93-95147ee77641}" ma:internalName="TaxCatchAll" ma:showField="CatchAllData" ma:web="2fe6fb3c-ae69-4363-9eac-f91567448a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fe6fb3c-ae69-4363-9eac-f91567448a6f" xsi:nil="true"/>
    <lcf76f155ced4ddcb4097134ff3c332f xmlns="d19e0082-693e-45ae-8f74-da0dd659fa03">
      <Terms xmlns="http://schemas.microsoft.com/office/infopath/2007/PartnerControls"/>
    </lcf76f155ced4ddcb4097134ff3c332f>
    <BPO xmlns="d19e0082-693e-45ae-8f74-da0dd659fa03">Customer Care - Home Delivery</BPO>
    <ProjectAnalyst xmlns="d19e0082-693e-45ae-8f74-da0dd659fa03">Devin S</ProjectAnalyst>
    <DocumentConsultatnt xmlns="d19e0082-693e-45ae-8f74-da0dd659fa03">Brienna Dugdale</DocumentConsultatnt>
    <DueDate xmlns="d19e0082-693e-45ae-8f74-da0dd659fa03" xsi:nil="true"/>
    <LifelineQuickChat xmlns="d19e0082-693e-45ae-8f74-da0dd659fa03" xsi:nil="true"/>
    <Status xmlns="d19e0082-693e-45ae-8f74-da0dd659fa03">Complete</Statu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C3147B-D023-402C-97D9-D01DC997FA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e0082-693e-45ae-8f74-da0dd659fa03"/>
    <ds:schemaRef ds:uri="2fe6fb3c-ae69-4363-9eac-f91567448a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EFAEF8-F61C-48EC-8B81-A884AF80A0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B48369-E465-48C0-B9C0-CBB9BD8B6688}">
  <ds:schemaRefs>
    <ds:schemaRef ds:uri="http://schemas.microsoft.com/office/2006/metadata/properties"/>
    <ds:schemaRef ds:uri="http://schemas.microsoft.com/office/infopath/2007/PartnerControls"/>
    <ds:schemaRef ds:uri="2fe6fb3c-ae69-4363-9eac-f91567448a6f"/>
    <ds:schemaRef ds:uri="d19e0082-693e-45ae-8f74-da0dd659fa03"/>
  </ds:schemaRefs>
</ds:datastoreItem>
</file>

<file path=customXml/itemProps4.xml><?xml version="1.0" encoding="utf-8"?>
<ds:datastoreItem xmlns:ds="http://schemas.openxmlformats.org/officeDocument/2006/customXml" ds:itemID="{8284963F-C287-47FC-8EEC-10EDF5A00A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181</TotalTime>
  <Pages>1</Pages>
  <Words>2053</Words>
  <Characters>11707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13733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Downey, Jennifer D</dc:creator>
  <cp:keywords/>
  <cp:lastModifiedBy>Jennings, Katie A</cp:lastModifiedBy>
  <cp:revision>14</cp:revision>
  <cp:lastPrinted>2007-01-04T12:56:00Z</cp:lastPrinted>
  <dcterms:created xsi:type="dcterms:W3CDTF">2025-08-05T13:33:00Z</dcterms:created>
  <dcterms:modified xsi:type="dcterms:W3CDTF">2025-08-05T17:31:00Z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2022-10-28T13:34:04Z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c303db16-baf1-4cb5-ad81-c45866a1dc27</vt:lpwstr>
  </property>
  <property fmtid="{D5CDD505-2E9C-101B-9397-08002B2CF9AE}" pid="8" name="MSIP_Label_67599526-06ca-49cc-9fa9-5307800a949a_ContentBits">
    <vt:lpwstr>0</vt:lpwstr>
  </property>
  <property fmtid="{D5CDD505-2E9C-101B-9397-08002B2CF9AE}" pid="9" name="GrammarlyDocumentId">
    <vt:lpwstr>e4f4447b0d149a5dd614b88118b7b37d531fa8cfbe07743d6838ff8bcd33c716</vt:lpwstr>
  </property>
  <property fmtid="{D5CDD505-2E9C-101B-9397-08002B2CF9AE}" pid="10" name="MediaServiceImageTags">
    <vt:lpwstr/>
  </property>
  <property fmtid="{D5CDD505-2E9C-101B-9397-08002B2CF9AE}" pid="11" name="ContentTypeId">
    <vt:lpwstr>0x010100EB57E074260378499F7E81CCDE102D50</vt:lpwstr>
  </property>
</Properties>
</file>