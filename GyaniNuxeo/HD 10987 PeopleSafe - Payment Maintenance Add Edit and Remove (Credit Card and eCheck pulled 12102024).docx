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ADF61" w14:textId="48E6C99D" w:rsidR="001D4250" w:rsidRDefault="00436FA8">
      <w:pPr>
        <w:pStyle w:val="Heading1"/>
        <w:rPr>
          <w:rFonts w:ascii="Verdana" w:hAnsi="Verdana"/>
          <w:bCs/>
          <w:color w:val="auto"/>
          <w:sz w:val="36"/>
        </w:rPr>
      </w:pPr>
      <w:bookmarkStart w:id="0" w:name="_top"/>
      <w:bookmarkStart w:id="1" w:name="_Toc431291040"/>
      <w:bookmarkStart w:id="2" w:name="OLE_LINK14"/>
      <w:bookmarkEnd w:id="0"/>
      <w:proofErr w:type="spellStart"/>
      <w:r>
        <w:rPr>
          <w:rFonts w:ascii="Verdana" w:hAnsi="Verdana"/>
          <w:bCs/>
          <w:color w:val="auto"/>
          <w:sz w:val="36"/>
        </w:rPr>
        <w:t>PeopleSafe</w:t>
      </w:r>
      <w:proofErr w:type="spellEnd"/>
      <w:r>
        <w:rPr>
          <w:rFonts w:ascii="Verdana" w:hAnsi="Verdana"/>
          <w:bCs/>
          <w:color w:val="auto"/>
          <w:sz w:val="36"/>
        </w:rPr>
        <w:t xml:space="preserve"> - </w:t>
      </w:r>
      <w:r w:rsidR="00293AE3">
        <w:rPr>
          <w:rFonts w:ascii="Verdana" w:hAnsi="Verdana"/>
          <w:bCs/>
          <w:color w:val="auto"/>
          <w:sz w:val="36"/>
        </w:rPr>
        <w:t>Payment</w:t>
      </w:r>
      <w:r w:rsidR="00A73287">
        <w:rPr>
          <w:rFonts w:ascii="Verdana" w:hAnsi="Verdana"/>
          <w:bCs/>
          <w:color w:val="auto"/>
          <w:sz w:val="36"/>
        </w:rPr>
        <w:t xml:space="preserve"> </w:t>
      </w:r>
      <w:r w:rsidR="009425A1">
        <w:rPr>
          <w:rFonts w:ascii="Verdana" w:hAnsi="Verdana"/>
          <w:bCs/>
          <w:color w:val="auto"/>
          <w:sz w:val="36"/>
        </w:rPr>
        <w:t>Maintenance</w:t>
      </w:r>
      <w:r w:rsidR="006B23C9">
        <w:rPr>
          <w:rFonts w:ascii="Verdana" w:hAnsi="Verdana"/>
          <w:bCs/>
          <w:color w:val="auto"/>
          <w:sz w:val="36"/>
        </w:rPr>
        <w:t xml:space="preserve"> Add</w:t>
      </w:r>
      <w:r w:rsidR="009425A1">
        <w:rPr>
          <w:rFonts w:ascii="Verdana" w:hAnsi="Verdana"/>
          <w:bCs/>
          <w:color w:val="auto"/>
          <w:sz w:val="36"/>
        </w:rPr>
        <w:t xml:space="preserve">, </w:t>
      </w:r>
      <w:r w:rsidR="006B23C9">
        <w:rPr>
          <w:rFonts w:ascii="Verdana" w:hAnsi="Verdana"/>
          <w:bCs/>
          <w:color w:val="auto"/>
          <w:sz w:val="36"/>
        </w:rPr>
        <w:t>Edit</w:t>
      </w:r>
      <w:r w:rsidR="009425A1">
        <w:rPr>
          <w:rFonts w:ascii="Verdana" w:hAnsi="Verdana"/>
          <w:bCs/>
          <w:color w:val="auto"/>
          <w:sz w:val="36"/>
        </w:rPr>
        <w:t xml:space="preserve"> and Remove</w:t>
      </w:r>
      <w:r w:rsidR="00293AE3">
        <w:rPr>
          <w:rFonts w:ascii="Verdana" w:hAnsi="Verdana"/>
          <w:bCs/>
          <w:color w:val="auto"/>
          <w:sz w:val="36"/>
        </w:rPr>
        <w:t xml:space="preserve"> </w:t>
      </w:r>
      <w:r w:rsidR="00A73287">
        <w:rPr>
          <w:rFonts w:ascii="Verdana" w:hAnsi="Verdana"/>
          <w:bCs/>
          <w:color w:val="auto"/>
          <w:sz w:val="36"/>
        </w:rPr>
        <w:t>(C</w:t>
      </w:r>
      <w:r w:rsidR="001D4250">
        <w:rPr>
          <w:rFonts w:ascii="Verdana" w:hAnsi="Verdana"/>
          <w:bCs/>
          <w:color w:val="auto"/>
          <w:sz w:val="36"/>
        </w:rPr>
        <w:t>redit Card</w:t>
      </w:r>
      <w:bookmarkEnd w:id="1"/>
      <w:r w:rsidR="00A73287">
        <w:rPr>
          <w:rFonts w:ascii="Verdana" w:hAnsi="Verdana"/>
          <w:bCs/>
          <w:color w:val="auto"/>
          <w:sz w:val="36"/>
        </w:rPr>
        <w:t xml:space="preserve"> </w:t>
      </w:r>
      <w:r w:rsidR="00675E52">
        <w:rPr>
          <w:rFonts w:ascii="Verdana" w:hAnsi="Verdana"/>
          <w:bCs/>
          <w:color w:val="auto"/>
          <w:sz w:val="36"/>
        </w:rPr>
        <w:t>and</w:t>
      </w:r>
      <w:r w:rsidR="00A73287">
        <w:rPr>
          <w:rFonts w:ascii="Verdana" w:hAnsi="Verdana"/>
          <w:bCs/>
          <w:color w:val="auto"/>
          <w:sz w:val="36"/>
        </w:rPr>
        <w:t xml:space="preserve"> </w:t>
      </w:r>
      <w:r w:rsidR="000A2959">
        <w:rPr>
          <w:rFonts w:ascii="Verdana" w:hAnsi="Verdana"/>
          <w:bCs/>
          <w:color w:val="auto"/>
          <w:sz w:val="36"/>
        </w:rPr>
        <w:t>e</w:t>
      </w:r>
      <w:r w:rsidR="00A73287">
        <w:rPr>
          <w:rFonts w:ascii="Verdana" w:hAnsi="Verdana"/>
          <w:bCs/>
          <w:color w:val="auto"/>
          <w:sz w:val="36"/>
        </w:rPr>
        <w:t>Check)</w:t>
      </w:r>
    </w:p>
    <w:bookmarkEnd w:id="2"/>
    <w:p w14:paraId="1F1F6A10" w14:textId="00E22E0E" w:rsidR="00802287" w:rsidRPr="00802287" w:rsidRDefault="00C76F9E">
      <w:pPr>
        <w:pStyle w:val="TOC2"/>
        <w:rPr>
          <w:rFonts w:asciiTheme="minorHAnsi" w:eastAsiaTheme="minorEastAsia" w:hAnsiTheme="minorHAnsi" w:cstheme="minorBidi"/>
          <w:b w:val="0"/>
          <w:bCs w:val="0"/>
          <w:iCs w:val="0"/>
          <w:kern w:val="2"/>
          <w14:ligatures w14:val="standardContextual"/>
        </w:rPr>
      </w:pPr>
      <w:r w:rsidRPr="00831D05">
        <w:fldChar w:fldCharType="begin"/>
      </w:r>
      <w:r w:rsidRPr="00831D05">
        <w:instrText xml:space="preserve"> TOC \o "2-2" \n \p " " \h \z \u </w:instrText>
      </w:r>
      <w:r w:rsidRPr="00831D05">
        <w:fldChar w:fldCharType="separate"/>
      </w:r>
      <w:hyperlink w:anchor="_Toc188035006" w:history="1">
        <w:r w:rsidR="00802287" w:rsidRPr="00802287">
          <w:rPr>
            <w:rStyle w:val="Hyperlink"/>
            <w:b w:val="0"/>
            <w:bCs w:val="0"/>
          </w:rPr>
          <w:t>High Level Process</w:t>
        </w:r>
      </w:hyperlink>
    </w:p>
    <w:p w14:paraId="1334BC69" w14:textId="1FFDAF82"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07" w:history="1">
        <w:r w:rsidRPr="00802287">
          <w:rPr>
            <w:rStyle w:val="Hyperlink"/>
            <w:b w:val="0"/>
            <w:bCs w:val="0"/>
          </w:rPr>
          <w:t>Process</w:t>
        </w:r>
      </w:hyperlink>
    </w:p>
    <w:p w14:paraId="692CBE64" w14:textId="3714D766"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08" w:history="1">
        <w:r w:rsidRPr="00802287">
          <w:rPr>
            <w:rStyle w:val="Hyperlink"/>
            <w:b w:val="0"/>
            <w:bCs w:val="0"/>
          </w:rPr>
          <w:t>Add Credit or Debit Card</w:t>
        </w:r>
      </w:hyperlink>
    </w:p>
    <w:p w14:paraId="7490EFA5" w14:textId="2D79E121"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09" w:history="1">
        <w:r w:rsidRPr="00802287">
          <w:rPr>
            <w:rStyle w:val="Hyperlink"/>
            <w:b w:val="0"/>
            <w:bCs w:val="0"/>
          </w:rPr>
          <w:t>Sycurio Alternatives</w:t>
        </w:r>
      </w:hyperlink>
    </w:p>
    <w:p w14:paraId="77468DAA" w14:textId="23FE59E8"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0" w:history="1">
        <w:r w:rsidRPr="00802287">
          <w:rPr>
            <w:rStyle w:val="Hyperlink"/>
            <w:b w:val="0"/>
            <w:bCs w:val="0"/>
          </w:rPr>
          <w:t>Sycurio Error Reporting</w:t>
        </w:r>
      </w:hyperlink>
    </w:p>
    <w:p w14:paraId="68B5B55B" w14:textId="788F1F3D"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1" w:history="1">
        <w:r w:rsidRPr="00802287">
          <w:rPr>
            <w:rStyle w:val="Hyperlink"/>
            <w:b w:val="0"/>
            <w:bCs w:val="0"/>
          </w:rPr>
          <w:t>Edit Credit or Debit Card</w:t>
        </w:r>
      </w:hyperlink>
    </w:p>
    <w:p w14:paraId="1DFB54FA" w14:textId="301EDCC1"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2" w:history="1">
        <w:r w:rsidRPr="00802287">
          <w:rPr>
            <w:rStyle w:val="Hyperlink"/>
            <w:b w:val="0"/>
            <w:bCs w:val="0"/>
          </w:rPr>
          <w:t>Remove Credit or Debit Card</w:t>
        </w:r>
      </w:hyperlink>
    </w:p>
    <w:p w14:paraId="4DF7CA65" w14:textId="61A18B0B"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3" w:history="1">
        <w:r w:rsidRPr="00802287">
          <w:rPr>
            <w:rStyle w:val="Hyperlink"/>
            <w:b w:val="0"/>
            <w:bCs w:val="0"/>
          </w:rPr>
          <w:t>Account Updater for Visa and MasterCard</w:t>
        </w:r>
      </w:hyperlink>
    </w:p>
    <w:p w14:paraId="361C5AC9" w14:textId="394CAC0F"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4" w:history="1">
        <w:r w:rsidRPr="00802287">
          <w:rPr>
            <w:rStyle w:val="Hyperlink"/>
            <w:b w:val="0"/>
            <w:bCs w:val="0"/>
          </w:rPr>
          <w:t>Add eCheck</w:t>
        </w:r>
      </w:hyperlink>
    </w:p>
    <w:p w14:paraId="78D39F8B" w14:textId="173183D0"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5" w:history="1">
        <w:r w:rsidRPr="00802287">
          <w:rPr>
            <w:rStyle w:val="Hyperlink"/>
            <w:b w:val="0"/>
            <w:bCs w:val="0"/>
          </w:rPr>
          <w:t>Edit eCheck</w:t>
        </w:r>
      </w:hyperlink>
    </w:p>
    <w:p w14:paraId="699C7F1F" w14:textId="7C815CE1"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6" w:history="1">
        <w:r w:rsidRPr="00802287">
          <w:rPr>
            <w:rStyle w:val="Hyperlink"/>
            <w:b w:val="0"/>
            <w:bCs w:val="0"/>
          </w:rPr>
          <w:t>Remove eCheck</w:t>
        </w:r>
      </w:hyperlink>
    </w:p>
    <w:p w14:paraId="33C5AA32" w14:textId="525A7481"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7" w:history="1">
        <w:r w:rsidRPr="00802287">
          <w:rPr>
            <w:rStyle w:val="Hyperlink"/>
            <w:b w:val="0"/>
            <w:bCs w:val="0"/>
          </w:rPr>
          <w:t>Resolution Time</w:t>
        </w:r>
      </w:hyperlink>
    </w:p>
    <w:p w14:paraId="411F0326" w14:textId="3AE52316" w:rsidR="00802287" w:rsidRPr="00802287" w:rsidRDefault="00802287">
      <w:pPr>
        <w:pStyle w:val="TOC2"/>
        <w:rPr>
          <w:rFonts w:asciiTheme="minorHAnsi" w:eastAsiaTheme="minorEastAsia" w:hAnsiTheme="minorHAnsi" w:cstheme="minorBidi"/>
          <w:b w:val="0"/>
          <w:bCs w:val="0"/>
          <w:iCs w:val="0"/>
          <w:kern w:val="2"/>
          <w14:ligatures w14:val="standardContextual"/>
        </w:rPr>
      </w:pPr>
      <w:hyperlink w:anchor="_Toc188035018" w:history="1">
        <w:r w:rsidRPr="00802287">
          <w:rPr>
            <w:rStyle w:val="Hyperlink"/>
            <w:b w:val="0"/>
            <w:bCs w:val="0"/>
          </w:rPr>
          <w:t>Related Documents</w:t>
        </w:r>
      </w:hyperlink>
    </w:p>
    <w:p w14:paraId="0852871C" w14:textId="5DC8B17A" w:rsidR="00205AA4" w:rsidRDefault="00C76F9E" w:rsidP="00205AA4">
      <w:r w:rsidRPr="00831D05">
        <w:fldChar w:fldCharType="end"/>
      </w:r>
    </w:p>
    <w:p w14:paraId="03EB40E5" w14:textId="5ECF70CC" w:rsidR="00087300" w:rsidRDefault="00EA6968" w:rsidP="00205AA4">
      <w:r>
        <w:rPr>
          <w:b/>
          <w:bCs/>
        </w:rPr>
        <w:t>Description:</w:t>
      </w:r>
      <w:r>
        <w:t xml:space="preserve">  </w:t>
      </w:r>
      <w:r w:rsidRPr="00EA6968">
        <w:t>Provides the process to add, edit, and remove credit cards and eChecks for payments of prescriptions on the account.</w:t>
      </w:r>
    </w:p>
    <w:p w14:paraId="13CC7AEA" w14:textId="77777777" w:rsidR="00EA6968" w:rsidRPr="00EA6968" w:rsidRDefault="00EA6968" w:rsidP="00205AA4">
      <w:pPr>
        <w:rPr>
          <w:rStyle w:val="Hyperlink"/>
          <w:color w:val="auto"/>
          <w:u w:val="none"/>
        </w:rPr>
      </w:pPr>
    </w:p>
    <w:tbl>
      <w:tblPr>
        <w:tblW w:w="5000" w:type="pct"/>
        <w:jc w:val="center"/>
        <w:tblCellMar>
          <w:left w:w="0" w:type="dxa"/>
          <w:right w:w="0" w:type="dxa"/>
        </w:tblCellMar>
        <w:tblLook w:val="04A0" w:firstRow="1" w:lastRow="0" w:firstColumn="1" w:lastColumn="0" w:noHBand="0" w:noVBand="1"/>
      </w:tblPr>
      <w:tblGrid>
        <w:gridCol w:w="7692"/>
        <w:gridCol w:w="5222"/>
      </w:tblGrid>
      <w:tr w:rsidR="00730E5B" w14:paraId="567A6678" w14:textId="77777777" w:rsidTr="3649096C">
        <w:trPr>
          <w:jc w:val="center"/>
        </w:trPr>
        <w:tc>
          <w:tcPr>
            <w:tcW w:w="5000" w:type="pct"/>
            <w:gridSpan w:val="2"/>
            <w:tcBorders>
              <w:top w:val="single" w:sz="18" w:space="0" w:color="FFC000" w:themeColor="accent4"/>
              <w:left w:val="single" w:sz="18" w:space="0" w:color="FFC000" w:themeColor="accent4"/>
              <w:right w:val="single" w:sz="18" w:space="0" w:color="FFC000" w:themeColor="accent4"/>
            </w:tcBorders>
            <w:shd w:val="clear" w:color="auto" w:fill="FFC000" w:themeFill="accent4"/>
            <w:tcMar>
              <w:top w:w="150" w:type="dxa"/>
              <w:left w:w="92" w:type="dxa"/>
              <w:bottom w:w="115" w:type="dxa"/>
              <w:right w:w="92" w:type="dxa"/>
            </w:tcMar>
            <w:hideMark/>
          </w:tcPr>
          <w:p w14:paraId="49978FF4" w14:textId="4002A721" w:rsidR="00730E5B" w:rsidRDefault="00730E5B">
            <w:pPr>
              <w:pStyle w:val="Heading2"/>
              <w:spacing w:before="0" w:after="0"/>
              <w:rPr>
                <w:rFonts w:ascii="Times New Roman" w:hAnsi="Times New Roman"/>
                <w:sz w:val="36"/>
                <w:szCs w:val="36"/>
              </w:rPr>
            </w:pPr>
            <w:bookmarkStart w:id="3" w:name="_Toc17363064"/>
            <w:bookmarkStart w:id="4" w:name="_Toc6918253"/>
            <w:bookmarkStart w:id="5" w:name="_High_Level_Process"/>
            <w:bookmarkStart w:id="6" w:name="_Toc87850752"/>
            <w:bookmarkStart w:id="7" w:name="_Toc188035006"/>
            <w:bookmarkEnd w:id="3"/>
            <w:bookmarkEnd w:id="4"/>
            <w:bookmarkEnd w:id="5"/>
            <w:r>
              <w:t>High Level Process</w:t>
            </w:r>
            <w:bookmarkEnd w:id="6"/>
            <w:bookmarkEnd w:id="7"/>
          </w:p>
        </w:tc>
      </w:tr>
      <w:tr w:rsidR="00730E5B" w14:paraId="42F2464F" w14:textId="77777777" w:rsidTr="3649096C">
        <w:trPr>
          <w:jc w:val="center"/>
        </w:trPr>
        <w:tc>
          <w:tcPr>
            <w:tcW w:w="2978" w:type="pct"/>
            <w:tcBorders>
              <w:left w:val="single" w:sz="18" w:space="0" w:color="FFC000" w:themeColor="accent4"/>
            </w:tcBorders>
            <w:tcMar>
              <w:top w:w="173" w:type="dxa"/>
              <w:left w:w="92" w:type="dxa"/>
              <w:bottom w:w="115" w:type="dxa"/>
              <w:right w:w="115" w:type="dxa"/>
            </w:tcMar>
            <w:hideMark/>
          </w:tcPr>
          <w:p w14:paraId="30B9F9D6" w14:textId="28FAF159" w:rsidR="00730E5B" w:rsidRDefault="00976AC1">
            <w:pPr>
              <w:numPr>
                <w:ilvl w:val="0"/>
                <w:numId w:val="30"/>
              </w:numPr>
              <w:tabs>
                <w:tab w:val="clear" w:pos="720"/>
              </w:tabs>
              <w:ind w:left="150" w:firstLine="0"/>
              <w:rPr>
                <w:b/>
                <w:bCs/>
                <w:sz w:val="28"/>
                <w:szCs w:val="28"/>
              </w:rPr>
            </w:pPr>
            <w:hyperlink w:anchor="DeterminetypeofRequest" w:history="1">
              <w:r w:rsidRPr="00831D05">
                <w:rPr>
                  <w:rStyle w:val="Hyperlink"/>
                  <w:b/>
                  <w:bCs/>
                  <w:sz w:val="28"/>
                  <w:szCs w:val="28"/>
                </w:rPr>
                <w:t>Determine</w:t>
              </w:r>
            </w:hyperlink>
            <w:r>
              <w:rPr>
                <w:b/>
                <w:bCs/>
                <w:sz w:val="28"/>
                <w:szCs w:val="28"/>
              </w:rPr>
              <w:t xml:space="preserve"> type of request. </w:t>
            </w:r>
          </w:p>
          <w:p w14:paraId="27689F3F" w14:textId="77777777" w:rsidR="005B3665" w:rsidRDefault="00976AC1" w:rsidP="00C037FE">
            <w:pPr>
              <w:numPr>
                <w:ilvl w:val="0"/>
                <w:numId w:val="36"/>
              </w:numPr>
            </w:pPr>
            <w:r w:rsidRPr="00976AC1">
              <w:t>Credit Card</w:t>
            </w:r>
          </w:p>
          <w:p w14:paraId="7BBFBF55" w14:textId="4A151F8F" w:rsidR="00730E5B" w:rsidRPr="00976AC1" w:rsidRDefault="00976AC1" w:rsidP="00C037FE">
            <w:pPr>
              <w:numPr>
                <w:ilvl w:val="0"/>
                <w:numId w:val="36"/>
              </w:numPr>
            </w:pPr>
            <w:r w:rsidRPr="00976AC1">
              <w:t>eCheck</w:t>
            </w:r>
          </w:p>
          <w:p w14:paraId="061C1166" w14:textId="4EB0B6BF" w:rsidR="00730E5B" w:rsidRDefault="00730E5B" w:rsidP="00801161">
            <w:pPr>
              <w:pStyle w:val="NormalWeb"/>
              <w:spacing w:before="0" w:beforeAutospacing="0" w:after="0" w:afterAutospacing="0"/>
              <w:ind w:left="1590"/>
            </w:pPr>
          </w:p>
        </w:tc>
        <w:tc>
          <w:tcPr>
            <w:tcW w:w="2022" w:type="pct"/>
            <w:tcBorders>
              <w:right w:val="single" w:sz="18" w:space="0" w:color="FFC000" w:themeColor="accent4"/>
            </w:tcBorders>
            <w:shd w:val="clear" w:color="auto" w:fill="FFF2CC" w:themeFill="accent4" w:themeFillTint="33"/>
            <w:tcMar>
              <w:top w:w="173" w:type="dxa"/>
              <w:left w:w="115" w:type="dxa"/>
              <w:bottom w:w="115" w:type="dxa"/>
              <w:right w:w="92" w:type="dxa"/>
            </w:tcMar>
            <w:hideMark/>
          </w:tcPr>
          <w:p w14:paraId="505E0BAA" w14:textId="050D3CCF" w:rsidR="00730E5B" w:rsidRDefault="00CE6DCB">
            <w:pPr>
              <w:pStyle w:val="NormalWeb"/>
              <w:spacing w:before="0" w:beforeAutospacing="0" w:after="0" w:afterAutospacing="0"/>
            </w:pPr>
            <w:r>
              <w:rPr>
                <w:noProof/>
              </w:rPr>
              <w:drawing>
                <wp:inline distT="0" distB="0" distL="0" distR="0" wp14:anchorId="020C2343" wp14:editId="32FB6EA2">
                  <wp:extent cx="228600" cy="20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color w:val="000000"/>
                <w:sz w:val="20"/>
                <w:szCs w:val="20"/>
                <w:shd w:val="clear" w:color="auto" w:fill="FFF2CC"/>
              </w:rPr>
              <w:t> We do not link payment information, such as credit cards or electronic checks, between other companies, such as CVS/Specialty or CVS Pharmacy.</w:t>
            </w:r>
          </w:p>
        </w:tc>
      </w:tr>
      <w:tr w:rsidR="00FB3A58" w14:paraId="14CB5002" w14:textId="77777777" w:rsidTr="3649096C">
        <w:trPr>
          <w:trHeight w:val="171"/>
          <w:jc w:val="center"/>
        </w:trPr>
        <w:tc>
          <w:tcPr>
            <w:tcW w:w="2978" w:type="pct"/>
            <w:vMerge w:val="restart"/>
            <w:tcBorders>
              <w:left w:val="single" w:sz="18" w:space="0" w:color="FFC000" w:themeColor="accent4"/>
            </w:tcBorders>
            <w:tcMar>
              <w:top w:w="173" w:type="dxa"/>
              <w:left w:w="92" w:type="dxa"/>
              <w:bottom w:w="115" w:type="dxa"/>
              <w:right w:w="115" w:type="dxa"/>
            </w:tcMar>
            <w:hideMark/>
          </w:tcPr>
          <w:p w14:paraId="63801E76" w14:textId="25BE739D" w:rsidR="00FB3A58" w:rsidRDefault="00FB3A58">
            <w:pPr>
              <w:numPr>
                <w:ilvl w:val="0"/>
                <w:numId w:val="31"/>
              </w:numPr>
              <w:tabs>
                <w:tab w:val="clear" w:pos="720"/>
              </w:tabs>
              <w:ind w:left="150" w:firstLine="0"/>
              <w:rPr>
                <w:b/>
                <w:bCs/>
                <w:sz w:val="28"/>
                <w:szCs w:val="28"/>
              </w:rPr>
            </w:pPr>
            <w:hyperlink w:anchor="DetermineChangesNeeded" w:history="1">
              <w:r w:rsidRPr="00831D05">
                <w:rPr>
                  <w:rStyle w:val="Hyperlink"/>
                  <w:b/>
                  <w:bCs/>
                  <w:sz w:val="28"/>
                  <w:szCs w:val="28"/>
                </w:rPr>
                <w:t>Follow</w:t>
              </w:r>
            </w:hyperlink>
            <w:r>
              <w:rPr>
                <w:b/>
                <w:bCs/>
                <w:sz w:val="28"/>
                <w:szCs w:val="28"/>
              </w:rPr>
              <w:t xml:space="preserve"> the appropriate procedures</w:t>
            </w:r>
            <w:r w:rsidR="00831D05">
              <w:rPr>
                <w:b/>
                <w:bCs/>
                <w:sz w:val="28"/>
                <w:szCs w:val="28"/>
              </w:rPr>
              <w:t>.</w:t>
            </w:r>
          </w:p>
          <w:p w14:paraId="119BD4D6" w14:textId="6B4B250B" w:rsidR="005B3665" w:rsidRDefault="00FB3A58" w:rsidP="00C037FE">
            <w:pPr>
              <w:numPr>
                <w:ilvl w:val="0"/>
                <w:numId w:val="35"/>
              </w:numPr>
            </w:pPr>
            <w:hyperlink w:anchor="_Definitions" w:history="1">
              <w:r w:rsidRPr="002C4397">
                <w:rPr>
                  <w:rStyle w:val="Hyperlink"/>
                </w:rPr>
                <w:t>Add credit or debit card</w:t>
              </w:r>
            </w:hyperlink>
          </w:p>
          <w:p w14:paraId="099375E9" w14:textId="0C6FB4FF" w:rsidR="005B3665" w:rsidRDefault="521D2249" w:rsidP="6E6912BB">
            <w:pPr>
              <w:numPr>
                <w:ilvl w:val="0"/>
                <w:numId w:val="35"/>
              </w:numPr>
              <w:rPr>
                <w:rStyle w:val="Hyperlink"/>
              </w:rPr>
            </w:pPr>
            <w:hyperlink w:anchor="_Add_Credit_or" w:history="1">
              <w:r w:rsidRPr="6E6912BB">
                <w:rPr>
                  <w:rStyle w:val="Hyperlink"/>
                </w:rPr>
                <w:t>Sycurio pop-up</w:t>
              </w:r>
            </w:hyperlink>
          </w:p>
          <w:p w14:paraId="5470EABE" w14:textId="4DA0DA2E" w:rsidR="005B3665" w:rsidRDefault="00FB3A58" w:rsidP="00C037FE">
            <w:pPr>
              <w:numPr>
                <w:ilvl w:val="0"/>
                <w:numId w:val="35"/>
              </w:numPr>
            </w:pPr>
            <w:hyperlink w:anchor="_Edit_a_Credit" w:history="1">
              <w:r w:rsidRPr="0044685E">
                <w:rPr>
                  <w:rStyle w:val="Hyperlink"/>
                </w:rPr>
                <w:t>Edit credit or debit card</w:t>
              </w:r>
            </w:hyperlink>
          </w:p>
          <w:p w14:paraId="0FDE3FCF" w14:textId="5F2FD340" w:rsidR="005B3665" w:rsidRDefault="00FB3A58" w:rsidP="00C037FE">
            <w:pPr>
              <w:numPr>
                <w:ilvl w:val="0"/>
                <w:numId w:val="35"/>
              </w:numPr>
            </w:pPr>
            <w:hyperlink w:anchor="_Remove_a_Credit" w:history="1">
              <w:r w:rsidRPr="0044685E">
                <w:rPr>
                  <w:rStyle w:val="Hyperlink"/>
                </w:rPr>
                <w:t>Remove credit or debit card</w:t>
              </w:r>
            </w:hyperlink>
          </w:p>
          <w:p w14:paraId="2F869961" w14:textId="512ECAE4" w:rsidR="005B3665" w:rsidRDefault="00FB3A58" w:rsidP="00C037FE">
            <w:pPr>
              <w:numPr>
                <w:ilvl w:val="0"/>
                <w:numId w:val="35"/>
              </w:numPr>
            </w:pPr>
            <w:hyperlink w:anchor="_Add_an_eCheck" w:history="1">
              <w:r w:rsidRPr="0044685E">
                <w:rPr>
                  <w:rStyle w:val="Hyperlink"/>
                </w:rPr>
                <w:t>Add eCheck</w:t>
              </w:r>
            </w:hyperlink>
          </w:p>
          <w:p w14:paraId="3928378F" w14:textId="63A07F47" w:rsidR="005B3665" w:rsidRDefault="00FB3A58" w:rsidP="00C037FE">
            <w:pPr>
              <w:numPr>
                <w:ilvl w:val="0"/>
                <w:numId w:val="35"/>
              </w:numPr>
            </w:pPr>
            <w:hyperlink w:anchor="_Using_Fax_Workflow" w:history="1">
              <w:r w:rsidRPr="0044685E">
                <w:rPr>
                  <w:rStyle w:val="Hyperlink"/>
                </w:rPr>
                <w:t>Edit eCheck</w:t>
              </w:r>
            </w:hyperlink>
          </w:p>
          <w:p w14:paraId="79B56FB5" w14:textId="72E9EF39" w:rsidR="00FB3A58" w:rsidRDefault="00FB3A58" w:rsidP="00C037FE">
            <w:pPr>
              <w:numPr>
                <w:ilvl w:val="0"/>
                <w:numId w:val="35"/>
              </w:numPr>
            </w:pPr>
            <w:hyperlink w:anchor="_Voiding_the_Prescription(s)" w:history="1">
              <w:r w:rsidRPr="0044685E">
                <w:rPr>
                  <w:rStyle w:val="Hyperlink"/>
                </w:rPr>
                <w:t>Remove eCheck</w:t>
              </w:r>
            </w:hyperlink>
          </w:p>
          <w:p w14:paraId="18A7FF56" w14:textId="323D1AD9" w:rsidR="00FB3A58" w:rsidRPr="00B80423" w:rsidRDefault="00FB3A58" w:rsidP="00FB3A58"/>
        </w:tc>
        <w:tc>
          <w:tcPr>
            <w:tcW w:w="2022" w:type="pct"/>
            <w:tcBorders>
              <w:right w:val="single" w:sz="18" w:space="0" w:color="FFC000" w:themeColor="accent4"/>
            </w:tcBorders>
            <w:shd w:val="clear" w:color="auto" w:fill="FFF2CC" w:themeFill="accent4" w:themeFillTint="33"/>
            <w:tcMar>
              <w:top w:w="173" w:type="dxa"/>
              <w:left w:w="115" w:type="dxa"/>
              <w:bottom w:w="115" w:type="dxa"/>
              <w:right w:w="92" w:type="dxa"/>
            </w:tcMar>
            <w:hideMark/>
          </w:tcPr>
          <w:p w14:paraId="24E920CA" w14:textId="77777777" w:rsidR="006801C7" w:rsidRPr="006801C7" w:rsidRDefault="006801C7" w:rsidP="006801C7">
            <w:pPr>
              <w:spacing w:before="120" w:after="120"/>
              <w:rPr>
                <w:rFonts w:ascii="Times New Roman" w:hAnsi="Times New Roman"/>
                <w:color w:val="000000"/>
                <w:sz w:val="27"/>
                <w:szCs w:val="27"/>
              </w:rPr>
            </w:pPr>
            <w:r w:rsidRPr="006801C7">
              <w:rPr>
                <w:noProof/>
              </w:rPr>
              <w:drawing>
                <wp:inline distT="0" distB="0" distL="0" distR="0" wp14:anchorId="62AF0083" wp14:editId="6EB38265">
                  <wp:extent cx="2286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6801C7">
              <w:rPr>
                <w:color w:val="000000"/>
                <w:sz w:val="20"/>
                <w:szCs w:val="20"/>
              </w:rPr>
              <w:t> Changes in payment method must be made to any open orders if a credit card or eCheck was added or edited.</w:t>
            </w:r>
          </w:p>
          <w:p w14:paraId="1E9BA5E6" w14:textId="799EB917" w:rsidR="006801C7" w:rsidRPr="006801C7" w:rsidRDefault="006801C7" w:rsidP="006801C7">
            <w:pPr>
              <w:spacing w:before="120" w:after="120"/>
              <w:rPr>
                <w:rFonts w:ascii="Times New Roman" w:hAnsi="Times New Roman"/>
                <w:color w:val="000000"/>
                <w:sz w:val="27"/>
                <w:szCs w:val="27"/>
              </w:rPr>
            </w:pPr>
            <w:r w:rsidRPr="006801C7">
              <w:rPr>
                <w:color w:val="000000"/>
                <w:sz w:val="20"/>
                <w:szCs w:val="20"/>
              </w:rPr>
              <w:t>Refer to </w:t>
            </w:r>
            <w:hyperlink r:id="rId12" w:anchor="!/view?docid=47bdca4c-e5e7-4887-856d-ff34db37dfc2" w:tgtFrame="_blank" w:history="1">
              <w:r w:rsidR="00450FD6">
                <w:rPr>
                  <w:color w:val="0000FF"/>
                  <w:sz w:val="20"/>
                  <w:szCs w:val="20"/>
                  <w:u w:val="single"/>
                </w:rPr>
                <w:t>Payment - Change Payment Method for an Open Order (025593)</w:t>
              </w:r>
            </w:hyperlink>
            <w:r w:rsidRPr="006801C7">
              <w:rPr>
                <w:color w:val="000000"/>
                <w:sz w:val="20"/>
                <w:szCs w:val="20"/>
              </w:rPr>
              <w:t>.</w:t>
            </w:r>
          </w:p>
          <w:p w14:paraId="54382B17" w14:textId="77777777" w:rsidR="006801C7" w:rsidRPr="006801C7" w:rsidRDefault="006801C7" w:rsidP="006801C7">
            <w:pPr>
              <w:spacing w:before="120" w:after="120"/>
              <w:rPr>
                <w:rFonts w:ascii="Times New Roman" w:hAnsi="Times New Roman"/>
                <w:color w:val="000000"/>
                <w:sz w:val="27"/>
                <w:szCs w:val="27"/>
              </w:rPr>
            </w:pPr>
            <w:r w:rsidRPr="006801C7">
              <w:rPr>
                <w:b/>
                <w:bCs/>
                <w:color w:val="000000"/>
                <w:sz w:val="20"/>
                <w:szCs w:val="20"/>
              </w:rPr>
              <w:t>Note:</w:t>
            </w:r>
            <w:r w:rsidRPr="006801C7">
              <w:rPr>
                <w:color w:val="000000"/>
                <w:sz w:val="20"/>
                <w:szCs w:val="20"/>
              </w:rPr>
              <w:t>  Changes made to payment information within PeopleSafe will be reflected within the member’s web portal profile, and vice versa.</w:t>
            </w:r>
          </w:p>
          <w:p w14:paraId="09D9F696" w14:textId="77777777" w:rsidR="006801C7" w:rsidRPr="006801C7" w:rsidRDefault="006801C7" w:rsidP="006801C7">
            <w:pPr>
              <w:spacing w:before="120" w:after="120"/>
              <w:rPr>
                <w:rFonts w:ascii="Times New Roman" w:hAnsi="Times New Roman"/>
                <w:color w:val="000000"/>
                <w:sz w:val="27"/>
                <w:szCs w:val="27"/>
              </w:rPr>
            </w:pPr>
            <w:r w:rsidRPr="006801C7">
              <w:rPr>
                <w:color w:val="000000"/>
                <w:sz w:val="20"/>
                <w:szCs w:val="20"/>
              </w:rPr>
              <w:t> </w:t>
            </w:r>
          </w:p>
          <w:p w14:paraId="67D5EBFE" w14:textId="3EF4BE28" w:rsidR="00FB3A58" w:rsidRPr="006801C7" w:rsidRDefault="0BF67EE8" w:rsidP="006801C7">
            <w:pPr>
              <w:rPr>
                <w:rFonts w:ascii="Times New Roman" w:hAnsi="Times New Roman"/>
                <w:color w:val="000000"/>
                <w:sz w:val="27"/>
                <w:szCs w:val="27"/>
              </w:rPr>
            </w:pPr>
            <w:r>
              <w:rPr>
                <w:noProof/>
              </w:rPr>
              <w:drawing>
                <wp:inline distT="0" distB="0" distL="0" distR="0" wp14:anchorId="4E82978D" wp14:editId="7B4189FB">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inline>
              </w:drawing>
            </w:r>
            <w:r w:rsidRPr="3649096C">
              <w:rPr>
                <w:color w:val="000000" w:themeColor="text1"/>
                <w:sz w:val="20"/>
                <w:szCs w:val="20"/>
              </w:rPr>
              <w:t xml:space="preserve"> ISM agents do not have access to </w:t>
            </w:r>
            <w:r w:rsidR="4D71DB18" w:rsidRPr="3649096C">
              <w:rPr>
                <w:color w:val="000000" w:themeColor="text1"/>
                <w:sz w:val="20"/>
                <w:szCs w:val="20"/>
              </w:rPr>
              <w:t>Sycurio</w:t>
            </w:r>
            <w:r w:rsidRPr="3649096C">
              <w:rPr>
                <w:color w:val="000000" w:themeColor="text1"/>
                <w:sz w:val="20"/>
                <w:szCs w:val="20"/>
              </w:rPr>
              <w:t xml:space="preserve"> and can only use eChecks.</w:t>
            </w:r>
          </w:p>
        </w:tc>
      </w:tr>
      <w:tr w:rsidR="00FB3A58" w14:paraId="3DFF3578" w14:textId="77777777" w:rsidTr="3649096C">
        <w:trPr>
          <w:jc w:val="center"/>
        </w:trPr>
        <w:tc>
          <w:tcPr>
            <w:tcW w:w="2978" w:type="pct"/>
            <w:vMerge/>
            <w:tcMar>
              <w:top w:w="173" w:type="dxa"/>
              <w:left w:w="92" w:type="dxa"/>
              <w:bottom w:w="92" w:type="dxa"/>
              <w:right w:w="115" w:type="dxa"/>
            </w:tcMar>
          </w:tcPr>
          <w:p w14:paraId="6376BF40" w14:textId="14261FAB" w:rsidR="00FB3A58" w:rsidRDefault="00FB3A58" w:rsidP="00FB3A58">
            <w:pPr>
              <w:ind w:left="1260"/>
              <w:rPr>
                <w:sz w:val="20"/>
                <w:szCs w:val="20"/>
              </w:rPr>
            </w:pPr>
          </w:p>
        </w:tc>
        <w:tc>
          <w:tcPr>
            <w:tcW w:w="2022" w:type="pct"/>
            <w:tcBorders>
              <w:bottom w:val="single" w:sz="18" w:space="0" w:color="FFC000" w:themeColor="accent4"/>
              <w:right w:val="single" w:sz="18" w:space="0" w:color="FFC000" w:themeColor="accent4"/>
            </w:tcBorders>
            <w:shd w:val="clear" w:color="auto" w:fill="FFF2CC" w:themeFill="accent4" w:themeFillTint="33"/>
            <w:tcMar>
              <w:top w:w="173" w:type="dxa"/>
              <w:left w:w="115" w:type="dxa"/>
              <w:bottom w:w="92" w:type="dxa"/>
              <w:right w:w="92" w:type="dxa"/>
            </w:tcMar>
          </w:tcPr>
          <w:p w14:paraId="0C83F94A" w14:textId="1CD8357C" w:rsidR="00FB3A58" w:rsidRDefault="00FB3A58">
            <w:pPr>
              <w:pStyle w:val="NormalWeb"/>
              <w:spacing w:before="0" w:beforeAutospacing="0" w:after="0" w:afterAutospacing="0"/>
            </w:pPr>
          </w:p>
        </w:tc>
      </w:tr>
      <w:tr w:rsidR="00730E5B" w14:paraId="4B23FDA2" w14:textId="77777777" w:rsidTr="3649096C">
        <w:trPr>
          <w:jc w:val="center"/>
        </w:trPr>
        <w:tc>
          <w:tcPr>
            <w:tcW w:w="2978" w:type="pct"/>
            <w:tcBorders>
              <w:top w:val="nil"/>
              <w:left w:val="nil"/>
              <w:bottom w:val="nil"/>
              <w:right w:val="nil"/>
            </w:tcBorders>
            <w:vAlign w:val="center"/>
            <w:hideMark/>
          </w:tcPr>
          <w:p w14:paraId="02B30F2B" w14:textId="77777777" w:rsidR="00730E5B" w:rsidRDefault="00730E5B"/>
        </w:tc>
        <w:tc>
          <w:tcPr>
            <w:tcW w:w="2022" w:type="pct"/>
            <w:tcBorders>
              <w:top w:val="nil"/>
              <w:left w:val="nil"/>
              <w:bottom w:val="nil"/>
              <w:right w:val="nil"/>
            </w:tcBorders>
            <w:vAlign w:val="center"/>
            <w:hideMark/>
          </w:tcPr>
          <w:p w14:paraId="2A599E8B" w14:textId="77777777" w:rsidR="00730E5B" w:rsidRDefault="00730E5B">
            <w:pPr>
              <w:rPr>
                <w:sz w:val="20"/>
                <w:szCs w:val="20"/>
              </w:rPr>
            </w:pPr>
          </w:p>
        </w:tc>
      </w:tr>
    </w:tbl>
    <w:p w14:paraId="3EC6171A" w14:textId="77777777" w:rsidR="00730E5B" w:rsidRDefault="00730E5B" w:rsidP="00730E5B">
      <w:pPr>
        <w:pStyle w:val="NormalWeb"/>
        <w:spacing w:before="0" w:beforeAutospacing="0" w:after="0" w:afterAutospacing="0"/>
        <w:rPr>
          <w:color w:val="000000"/>
          <w:sz w:val="27"/>
          <w:szCs w:val="27"/>
        </w:rPr>
      </w:pPr>
      <w:r>
        <w:rPr>
          <w:b/>
          <w:bCs/>
          <w:color w:val="000000"/>
          <w:sz w:val="28"/>
          <w:szCs w:val="28"/>
        </w:rPr>
        <w:t> </w:t>
      </w:r>
    </w:p>
    <w:p w14:paraId="22D5E2A0" w14:textId="0926E63F" w:rsidR="00730E5B" w:rsidRDefault="00831D05" w:rsidP="000F210B">
      <w:pPr>
        <w:jc w:val="right"/>
      </w:pPr>
      <w:hyperlink w:anchor="_top" w:history="1">
        <w:r w:rsidRPr="0080228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1D4250" w14:paraId="783B209E" w14:textId="77777777" w:rsidTr="00FB53AD">
        <w:tc>
          <w:tcPr>
            <w:tcW w:w="5000" w:type="pct"/>
            <w:shd w:val="clear" w:color="auto" w:fill="C0C0C0"/>
          </w:tcPr>
          <w:p w14:paraId="732547A9" w14:textId="77777777" w:rsidR="001D4250" w:rsidRPr="00134EB2" w:rsidRDefault="00B26281" w:rsidP="00770FB6">
            <w:pPr>
              <w:pStyle w:val="Heading2"/>
              <w:spacing w:before="120" w:after="120"/>
              <w:rPr>
                <w:rFonts w:cs="Arial"/>
                <w:i/>
                <w:iCs w:val="0"/>
                <w:lang w:val="en-US" w:eastAsia="en-US"/>
              </w:rPr>
            </w:pPr>
            <w:bookmarkStart w:id="8" w:name="_Overview"/>
            <w:bookmarkStart w:id="9" w:name="_Toc144982407"/>
            <w:bookmarkStart w:id="10" w:name="_Toc188035007"/>
            <w:bookmarkEnd w:id="8"/>
            <w:r>
              <w:rPr>
                <w:rFonts w:cs="Arial"/>
                <w:iCs w:val="0"/>
                <w:lang w:val="en-US" w:eastAsia="en-US"/>
              </w:rPr>
              <w:t>Process</w:t>
            </w:r>
            <w:bookmarkEnd w:id="9"/>
            <w:bookmarkEnd w:id="10"/>
          </w:p>
        </w:tc>
      </w:tr>
    </w:tbl>
    <w:p w14:paraId="78F385B6" w14:textId="22347527" w:rsidR="006236EE" w:rsidRDefault="006236EE" w:rsidP="00770FB6">
      <w:pPr>
        <w:spacing w:before="120" w:after="120"/>
        <w:rPr>
          <w:noProof/>
        </w:rPr>
      </w:pPr>
      <w: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6615"/>
        <w:gridCol w:w="5511"/>
      </w:tblGrid>
      <w:tr w:rsidR="00593ABA" w:rsidRPr="00F76C8B" w14:paraId="5692D669" w14:textId="77777777" w:rsidTr="00537D1F">
        <w:tc>
          <w:tcPr>
            <w:tcW w:w="264" w:type="pct"/>
            <w:shd w:val="clear" w:color="auto" w:fill="D9D9D9" w:themeFill="background1" w:themeFillShade="D9"/>
          </w:tcPr>
          <w:p w14:paraId="315D99DE" w14:textId="77777777" w:rsidR="00593ABA" w:rsidRPr="00A122F1" w:rsidRDefault="00593ABA" w:rsidP="00770FB6">
            <w:pPr>
              <w:spacing w:before="120" w:after="120"/>
              <w:jc w:val="center"/>
              <w:rPr>
                <w:b/>
              </w:rPr>
            </w:pPr>
            <w:r w:rsidRPr="00A122F1">
              <w:rPr>
                <w:b/>
              </w:rPr>
              <w:t>Step</w:t>
            </w:r>
          </w:p>
        </w:tc>
        <w:tc>
          <w:tcPr>
            <w:tcW w:w="4736" w:type="pct"/>
            <w:gridSpan w:val="2"/>
            <w:shd w:val="clear" w:color="auto" w:fill="D9D9D9" w:themeFill="background1" w:themeFillShade="D9"/>
          </w:tcPr>
          <w:p w14:paraId="6EE4B223" w14:textId="77777777" w:rsidR="00593ABA" w:rsidRPr="00A122F1" w:rsidRDefault="00593ABA" w:rsidP="00770FB6">
            <w:pPr>
              <w:spacing w:before="120" w:after="120"/>
              <w:jc w:val="center"/>
              <w:rPr>
                <w:b/>
              </w:rPr>
            </w:pPr>
            <w:r w:rsidRPr="00A122F1">
              <w:rPr>
                <w:b/>
              </w:rPr>
              <w:t>Action</w:t>
            </w:r>
          </w:p>
        </w:tc>
      </w:tr>
      <w:tr w:rsidR="00B26281" w:rsidRPr="00F76C8B" w14:paraId="1FAB376A" w14:textId="77777777" w:rsidTr="00537D1F">
        <w:tc>
          <w:tcPr>
            <w:tcW w:w="264" w:type="pct"/>
            <w:shd w:val="clear" w:color="auto" w:fill="auto"/>
          </w:tcPr>
          <w:p w14:paraId="5A3850FC" w14:textId="77777777" w:rsidR="00B26281" w:rsidRPr="00A122F1" w:rsidRDefault="00B26281" w:rsidP="00770FB6">
            <w:pPr>
              <w:spacing w:before="120" w:after="120"/>
              <w:jc w:val="center"/>
              <w:rPr>
                <w:b/>
              </w:rPr>
            </w:pPr>
            <w:r w:rsidRPr="00A122F1">
              <w:rPr>
                <w:b/>
              </w:rPr>
              <w:t>1</w:t>
            </w:r>
          </w:p>
        </w:tc>
        <w:tc>
          <w:tcPr>
            <w:tcW w:w="4736" w:type="pct"/>
            <w:gridSpan w:val="2"/>
            <w:shd w:val="clear" w:color="auto" w:fill="auto"/>
          </w:tcPr>
          <w:p w14:paraId="1C12FE1C" w14:textId="517F2F1C" w:rsidR="00B26281" w:rsidRPr="00A122F1" w:rsidRDefault="00B26281" w:rsidP="00770FB6">
            <w:pPr>
              <w:spacing w:before="120" w:after="120"/>
            </w:pPr>
            <w:r w:rsidRPr="00A122F1">
              <w:rPr>
                <w:color w:val="000000"/>
              </w:rPr>
              <w:t>Access PeopleSafe and select appropriate family member from the drop-down box.</w:t>
            </w:r>
          </w:p>
        </w:tc>
      </w:tr>
      <w:tr w:rsidR="00B26281" w:rsidRPr="00F76C8B" w14:paraId="4206D028" w14:textId="77777777" w:rsidTr="00537D1F">
        <w:tc>
          <w:tcPr>
            <w:tcW w:w="264" w:type="pct"/>
            <w:shd w:val="clear" w:color="auto" w:fill="auto"/>
          </w:tcPr>
          <w:p w14:paraId="06799CAD" w14:textId="77777777" w:rsidR="00B26281" w:rsidRPr="00A122F1" w:rsidRDefault="004C0782" w:rsidP="00770FB6">
            <w:pPr>
              <w:spacing w:before="120" w:after="120"/>
              <w:jc w:val="center"/>
              <w:rPr>
                <w:b/>
              </w:rPr>
            </w:pPr>
            <w:r w:rsidRPr="00A122F1">
              <w:rPr>
                <w:b/>
              </w:rPr>
              <w:t>2</w:t>
            </w:r>
          </w:p>
        </w:tc>
        <w:tc>
          <w:tcPr>
            <w:tcW w:w="4736" w:type="pct"/>
            <w:gridSpan w:val="2"/>
            <w:shd w:val="clear" w:color="auto" w:fill="auto"/>
          </w:tcPr>
          <w:p w14:paraId="763DF5AC" w14:textId="3D01BF5D" w:rsidR="00B26281" w:rsidRPr="00A122F1" w:rsidRDefault="00537D1F" w:rsidP="00770FB6">
            <w:pPr>
              <w:spacing w:before="120" w:after="120"/>
            </w:pPr>
            <w:r>
              <w:rPr>
                <w:noProof/>
              </w:rPr>
              <w:drawing>
                <wp:inline distT="0" distB="0" distL="0" distR="0" wp14:anchorId="0908C484" wp14:editId="3067BD71">
                  <wp:extent cx="304762" cy="3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66105DDA">
              <w:t xml:space="preserve">Click </w:t>
            </w:r>
            <w:r w:rsidR="66105DDA" w:rsidRPr="3FE736AA">
              <w:rPr>
                <w:b/>
                <w:bCs/>
              </w:rPr>
              <w:t>Maintain Payment Options</w:t>
            </w:r>
            <w:r w:rsidR="66105DDA">
              <w:t xml:space="preserve"> from the </w:t>
            </w:r>
            <w:r w:rsidR="00663312">
              <w:t xml:space="preserve">bottom of the </w:t>
            </w:r>
            <w:r w:rsidR="66105DDA">
              <w:t>PeopleSafe Main Screen</w:t>
            </w:r>
            <w:r w:rsidR="00B86167">
              <w:t>.</w:t>
            </w:r>
            <w:r w:rsidR="45147C13">
              <w:t xml:space="preserve"> </w:t>
            </w:r>
          </w:p>
        </w:tc>
      </w:tr>
      <w:tr w:rsidR="009E6D32" w:rsidRPr="00F76C8B" w14:paraId="779E1D35" w14:textId="77777777" w:rsidTr="00537D1F">
        <w:tc>
          <w:tcPr>
            <w:tcW w:w="264" w:type="pct"/>
            <w:vMerge w:val="restart"/>
            <w:shd w:val="clear" w:color="auto" w:fill="auto"/>
          </w:tcPr>
          <w:p w14:paraId="5CCD0517" w14:textId="0EFD603E" w:rsidR="009E6D32" w:rsidRPr="00A122F1" w:rsidRDefault="00912623" w:rsidP="00770FB6">
            <w:pPr>
              <w:spacing w:before="120" w:after="120"/>
              <w:jc w:val="center"/>
              <w:rPr>
                <w:b/>
              </w:rPr>
            </w:pPr>
            <w:bookmarkStart w:id="11" w:name="OLE_LINK9"/>
            <w:r w:rsidRPr="00A122F1">
              <w:rPr>
                <w:b/>
              </w:rPr>
              <w:t>3</w:t>
            </w:r>
          </w:p>
        </w:tc>
        <w:tc>
          <w:tcPr>
            <w:tcW w:w="4736" w:type="pct"/>
            <w:gridSpan w:val="2"/>
            <w:shd w:val="clear" w:color="auto" w:fill="auto"/>
          </w:tcPr>
          <w:p w14:paraId="54A92285" w14:textId="69AF1553" w:rsidR="009E6D32" w:rsidRPr="00A122F1" w:rsidRDefault="00912623" w:rsidP="00912623">
            <w:pPr>
              <w:spacing w:before="120" w:after="120"/>
              <w:rPr>
                <w:color w:val="0000FF"/>
                <w:u w:val="single"/>
              </w:rPr>
            </w:pPr>
            <w:bookmarkStart w:id="12" w:name="DeterminetypeofRequest"/>
            <w:bookmarkStart w:id="13" w:name="DetermineChangesNeeded"/>
            <w:r w:rsidRPr="00A122F1">
              <w:t xml:space="preserve">Determine type of </w:t>
            </w:r>
            <w:r w:rsidR="000F210B" w:rsidRPr="00A122F1">
              <w:t>request and</w:t>
            </w:r>
            <w:r w:rsidRPr="00A122F1">
              <w:t xml:space="preserve"> follow the appropriate procedures.</w:t>
            </w:r>
            <w:bookmarkEnd w:id="12"/>
            <w:bookmarkEnd w:id="13"/>
          </w:p>
        </w:tc>
      </w:tr>
      <w:tr w:rsidR="009E6D32" w:rsidRPr="00F76C8B" w14:paraId="1868BDD7" w14:textId="77777777" w:rsidTr="00537D1F">
        <w:trPr>
          <w:trHeight w:val="72"/>
        </w:trPr>
        <w:tc>
          <w:tcPr>
            <w:tcW w:w="264" w:type="pct"/>
            <w:vMerge/>
          </w:tcPr>
          <w:p w14:paraId="07D372BE" w14:textId="77777777" w:rsidR="009E6D32" w:rsidRPr="00A122F1" w:rsidRDefault="009E6D32" w:rsidP="00770FB6">
            <w:pPr>
              <w:spacing w:before="120" w:after="120"/>
              <w:jc w:val="center"/>
              <w:rPr>
                <w:b/>
              </w:rPr>
            </w:pPr>
          </w:p>
        </w:tc>
        <w:tc>
          <w:tcPr>
            <w:tcW w:w="2581" w:type="pct"/>
            <w:shd w:val="clear" w:color="auto" w:fill="D9D9D9" w:themeFill="background1" w:themeFillShade="D9"/>
          </w:tcPr>
          <w:p w14:paraId="4BB4C300" w14:textId="75D808E1" w:rsidR="009E6D32" w:rsidRPr="00A122F1" w:rsidRDefault="009E6D32" w:rsidP="00772A7C">
            <w:pPr>
              <w:spacing w:before="120" w:after="120"/>
              <w:jc w:val="center"/>
              <w:rPr>
                <w:b/>
              </w:rPr>
            </w:pPr>
            <w:r w:rsidRPr="00A122F1">
              <w:rPr>
                <w:b/>
              </w:rPr>
              <w:t>If…</w:t>
            </w:r>
          </w:p>
        </w:tc>
        <w:tc>
          <w:tcPr>
            <w:tcW w:w="2155" w:type="pct"/>
            <w:shd w:val="clear" w:color="auto" w:fill="D9D9D9" w:themeFill="background1" w:themeFillShade="D9"/>
          </w:tcPr>
          <w:p w14:paraId="397353F5" w14:textId="77777777" w:rsidR="009E6D32" w:rsidRPr="00A122F1" w:rsidRDefault="009E6D32" w:rsidP="00772A7C">
            <w:pPr>
              <w:spacing w:before="120" w:after="120"/>
              <w:jc w:val="center"/>
              <w:rPr>
                <w:b/>
              </w:rPr>
            </w:pPr>
            <w:r w:rsidRPr="00A122F1">
              <w:rPr>
                <w:b/>
              </w:rPr>
              <w:t>Then…</w:t>
            </w:r>
          </w:p>
        </w:tc>
      </w:tr>
      <w:tr w:rsidR="009E6D32" w:rsidRPr="00F76C8B" w14:paraId="4A15B07D" w14:textId="77777777" w:rsidTr="00537D1F">
        <w:trPr>
          <w:trHeight w:val="71"/>
        </w:trPr>
        <w:tc>
          <w:tcPr>
            <w:tcW w:w="264" w:type="pct"/>
            <w:vMerge/>
          </w:tcPr>
          <w:p w14:paraId="0547A0CC" w14:textId="77777777" w:rsidR="009E6D32" w:rsidRPr="00A122F1" w:rsidRDefault="009E6D32" w:rsidP="00770FB6">
            <w:pPr>
              <w:spacing w:before="120" w:after="120"/>
              <w:jc w:val="center"/>
              <w:rPr>
                <w:b/>
              </w:rPr>
            </w:pPr>
          </w:p>
        </w:tc>
        <w:tc>
          <w:tcPr>
            <w:tcW w:w="2581" w:type="pct"/>
            <w:shd w:val="clear" w:color="auto" w:fill="auto"/>
          </w:tcPr>
          <w:p w14:paraId="4EBAA30A" w14:textId="3BD1D2FD" w:rsidR="009E6D32" w:rsidRPr="00A122F1" w:rsidRDefault="009E6D32" w:rsidP="00770FB6">
            <w:pPr>
              <w:spacing w:before="120" w:after="120"/>
            </w:pPr>
            <w:r w:rsidRPr="00A122F1">
              <w:t xml:space="preserve">Adding Credit or Debit card payment </w:t>
            </w:r>
          </w:p>
        </w:tc>
        <w:tc>
          <w:tcPr>
            <w:tcW w:w="2155" w:type="pct"/>
            <w:shd w:val="clear" w:color="auto" w:fill="auto"/>
          </w:tcPr>
          <w:p w14:paraId="690D9B8F" w14:textId="13EC7363" w:rsidR="009E6D32" w:rsidRPr="00A122F1" w:rsidRDefault="009E6D32" w:rsidP="00770FB6">
            <w:pPr>
              <w:spacing w:before="120" w:after="120"/>
            </w:pPr>
            <w:r w:rsidRPr="00A122F1">
              <w:t xml:space="preserve">Refer to </w:t>
            </w:r>
            <w:hyperlink w:anchor="_Definitions" w:history="1">
              <w:r w:rsidRPr="00A122F1">
                <w:rPr>
                  <w:rStyle w:val="Hyperlink"/>
                </w:rPr>
                <w:t xml:space="preserve">Add </w:t>
              </w:r>
              <w:r w:rsidR="00646310" w:rsidRPr="00A122F1">
                <w:rPr>
                  <w:rStyle w:val="Hyperlink"/>
                </w:rPr>
                <w:t xml:space="preserve">Credit or </w:t>
              </w:r>
              <w:r w:rsidRPr="00A122F1">
                <w:rPr>
                  <w:rStyle w:val="Hyperlink"/>
                </w:rPr>
                <w:t>Debit</w:t>
              </w:r>
              <w:r w:rsidR="00B85CD0" w:rsidRPr="00A122F1">
                <w:rPr>
                  <w:rStyle w:val="Hyperlink"/>
                </w:rPr>
                <w:t xml:space="preserve"> </w:t>
              </w:r>
              <w:r w:rsidR="00646310" w:rsidRPr="00A122F1">
                <w:rPr>
                  <w:rStyle w:val="Hyperlink"/>
                </w:rPr>
                <w:t>C</w:t>
              </w:r>
              <w:r w:rsidRPr="00A122F1">
                <w:rPr>
                  <w:rStyle w:val="Hyperlink"/>
                </w:rPr>
                <w:t>ard</w:t>
              </w:r>
            </w:hyperlink>
            <w:r w:rsidR="00646310" w:rsidRPr="00A122F1">
              <w:t>.</w:t>
            </w:r>
          </w:p>
        </w:tc>
      </w:tr>
      <w:tr w:rsidR="009E6D32" w:rsidRPr="00F76C8B" w14:paraId="2A3256F4" w14:textId="77777777" w:rsidTr="00537D1F">
        <w:trPr>
          <w:trHeight w:val="540"/>
        </w:trPr>
        <w:tc>
          <w:tcPr>
            <w:tcW w:w="264" w:type="pct"/>
            <w:vMerge/>
          </w:tcPr>
          <w:p w14:paraId="3D2088B2" w14:textId="77777777" w:rsidR="009E6D32" w:rsidRPr="00A122F1" w:rsidRDefault="009E6D32" w:rsidP="00770FB6">
            <w:pPr>
              <w:spacing w:before="120" w:after="120"/>
              <w:jc w:val="center"/>
              <w:rPr>
                <w:b/>
              </w:rPr>
            </w:pPr>
          </w:p>
        </w:tc>
        <w:tc>
          <w:tcPr>
            <w:tcW w:w="2581" w:type="pct"/>
            <w:shd w:val="clear" w:color="auto" w:fill="auto"/>
          </w:tcPr>
          <w:p w14:paraId="2428F3FA" w14:textId="1F70E3CA" w:rsidR="009E6D32" w:rsidRPr="00A122F1" w:rsidRDefault="009E6D32" w:rsidP="00770FB6">
            <w:pPr>
              <w:spacing w:before="120" w:after="120"/>
            </w:pPr>
            <w:r w:rsidRPr="00A122F1">
              <w:t>Editing Credit or Debit card</w:t>
            </w:r>
          </w:p>
          <w:p w14:paraId="5B603F2D" w14:textId="43698BCD" w:rsidR="009E6D32" w:rsidRPr="00A122F1" w:rsidRDefault="009E6D32" w:rsidP="00770FB6">
            <w:pPr>
              <w:spacing w:before="120" w:after="120"/>
            </w:pPr>
            <w:r w:rsidRPr="00A122F1">
              <w:t>(Expiration date change, card number change)</w:t>
            </w:r>
          </w:p>
        </w:tc>
        <w:tc>
          <w:tcPr>
            <w:tcW w:w="2155" w:type="pct"/>
            <w:shd w:val="clear" w:color="auto" w:fill="auto"/>
          </w:tcPr>
          <w:p w14:paraId="16648AED" w14:textId="71134832" w:rsidR="009E6D32" w:rsidRPr="00A122F1" w:rsidRDefault="009E6D32" w:rsidP="00770FB6">
            <w:pPr>
              <w:spacing w:before="120" w:after="120"/>
            </w:pPr>
            <w:r w:rsidRPr="00A122F1">
              <w:t xml:space="preserve">Refer to </w:t>
            </w:r>
            <w:hyperlink w:anchor="_Edit_a_Credit" w:history="1">
              <w:r w:rsidRPr="00A122F1">
                <w:rPr>
                  <w:rStyle w:val="Hyperlink"/>
                </w:rPr>
                <w:t>Edit Credit</w:t>
              </w:r>
              <w:r w:rsidR="00B85CD0" w:rsidRPr="00A122F1">
                <w:rPr>
                  <w:rStyle w:val="Hyperlink"/>
                </w:rPr>
                <w:t xml:space="preserve"> or </w:t>
              </w:r>
              <w:r w:rsidRPr="00A122F1">
                <w:rPr>
                  <w:rStyle w:val="Hyperlink"/>
                </w:rPr>
                <w:t>Debit Card</w:t>
              </w:r>
            </w:hyperlink>
            <w:r w:rsidRPr="00A122F1">
              <w:t>.</w:t>
            </w:r>
          </w:p>
        </w:tc>
      </w:tr>
      <w:tr w:rsidR="009E6D32" w:rsidRPr="00F76C8B" w14:paraId="0D0DF233" w14:textId="77777777" w:rsidTr="00537D1F">
        <w:trPr>
          <w:trHeight w:val="639"/>
        </w:trPr>
        <w:tc>
          <w:tcPr>
            <w:tcW w:w="264" w:type="pct"/>
            <w:vMerge/>
          </w:tcPr>
          <w:p w14:paraId="683E9299" w14:textId="77777777" w:rsidR="009E6D32" w:rsidRPr="00A122F1" w:rsidRDefault="009E6D32" w:rsidP="00770FB6">
            <w:pPr>
              <w:spacing w:before="120" w:after="120"/>
              <w:jc w:val="center"/>
              <w:rPr>
                <w:b/>
              </w:rPr>
            </w:pPr>
          </w:p>
        </w:tc>
        <w:tc>
          <w:tcPr>
            <w:tcW w:w="2581" w:type="pct"/>
            <w:shd w:val="clear" w:color="auto" w:fill="auto"/>
          </w:tcPr>
          <w:p w14:paraId="438AEE1E" w14:textId="77777777" w:rsidR="009E6D32" w:rsidRPr="00A122F1" w:rsidRDefault="009E6D32" w:rsidP="00770FB6">
            <w:pPr>
              <w:spacing w:before="120" w:after="120"/>
            </w:pPr>
            <w:r w:rsidRPr="00A122F1">
              <w:t xml:space="preserve">Remove Credit or Debit Card </w:t>
            </w:r>
          </w:p>
          <w:p w14:paraId="315C22CC" w14:textId="48DF891C" w:rsidR="009E6D32" w:rsidRPr="00A122F1" w:rsidRDefault="009E6D32" w:rsidP="00770FB6">
            <w:pPr>
              <w:spacing w:before="120" w:after="120"/>
            </w:pPr>
            <w:r w:rsidRPr="00A122F1">
              <w:t>(No longer to be used for this account, lost, stolen, replaced)</w:t>
            </w:r>
          </w:p>
        </w:tc>
        <w:tc>
          <w:tcPr>
            <w:tcW w:w="2155" w:type="pct"/>
            <w:shd w:val="clear" w:color="auto" w:fill="auto"/>
          </w:tcPr>
          <w:p w14:paraId="36AFB05F" w14:textId="0BC59EF4" w:rsidR="009E6D32" w:rsidRPr="00A122F1" w:rsidRDefault="009E6D32" w:rsidP="00770FB6">
            <w:pPr>
              <w:spacing w:before="120" w:after="120"/>
            </w:pPr>
            <w:r w:rsidRPr="00A122F1">
              <w:t xml:space="preserve">Refer to </w:t>
            </w:r>
            <w:hyperlink w:anchor="_Remove_a_Credit" w:history="1">
              <w:r w:rsidRPr="00A122F1">
                <w:rPr>
                  <w:rStyle w:val="Hyperlink"/>
                </w:rPr>
                <w:t>Remove Credit</w:t>
              </w:r>
              <w:r w:rsidR="00B85CD0" w:rsidRPr="00A122F1">
                <w:rPr>
                  <w:rStyle w:val="Hyperlink"/>
                </w:rPr>
                <w:t xml:space="preserve"> or </w:t>
              </w:r>
              <w:r w:rsidRPr="00A122F1">
                <w:rPr>
                  <w:rStyle w:val="Hyperlink"/>
                </w:rPr>
                <w:t>Debit Card</w:t>
              </w:r>
            </w:hyperlink>
            <w:r w:rsidRPr="00A122F1">
              <w:t>.</w:t>
            </w:r>
          </w:p>
        </w:tc>
      </w:tr>
      <w:tr w:rsidR="009E6D32" w:rsidRPr="00F76C8B" w14:paraId="57B9A07E" w14:textId="77777777" w:rsidTr="00537D1F">
        <w:trPr>
          <w:trHeight w:val="637"/>
        </w:trPr>
        <w:tc>
          <w:tcPr>
            <w:tcW w:w="264" w:type="pct"/>
            <w:vMerge/>
          </w:tcPr>
          <w:p w14:paraId="6B113F27" w14:textId="77777777" w:rsidR="009E6D32" w:rsidRPr="00A122F1" w:rsidRDefault="009E6D32" w:rsidP="00770FB6">
            <w:pPr>
              <w:spacing w:before="120" w:after="120"/>
              <w:jc w:val="center"/>
              <w:rPr>
                <w:b/>
              </w:rPr>
            </w:pPr>
          </w:p>
        </w:tc>
        <w:tc>
          <w:tcPr>
            <w:tcW w:w="2581" w:type="pct"/>
            <w:shd w:val="clear" w:color="auto" w:fill="auto"/>
          </w:tcPr>
          <w:p w14:paraId="096764D1" w14:textId="7D2FE88D" w:rsidR="009E6D32" w:rsidRPr="00A122F1" w:rsidRDefault="009E6D32" w:rsidP="00770FB6">
            <w:pPr>
              <w:spacing w:before="120" w:after="120"/>
            </w:pPr>
            <w:r w:rsidRPr="00A122F1">
              <w:t>Add</w:t>
            </w:r>
            <w:r w:rsidR="00657D53" w:rsidRPr="00A122F1">
              <w:t>ing</w:t>
            </w:r>
            <w:r w:rsidRPr="00A122F1">
              <w:t xml:space="preserve"> eCheck  </w:t>
            </w:r>
          </w:p>
        </w:tc>
        <w:tc>
          <w:tcPr>
            <w:tcW w:w="2155" w:type="pct"/>
            <w:shd w:val="clear" w:color="auto" w:fill="auto"/>
          </w:tcPr>
          <w:p w14:paraId="5E9365EA" w14:textId="376FA2A0" w:rsidR="009E6D32" w:rsidRPr="00A122F1" w:rsidRDefault="009E6D32" w:rsidP="00770FB6">
            <w:pPr>
              <w:spacing w:before="120" w:after="120"/>
            </w:pPr>
            <w:r w:rsidRPr="00A122F1">
              <w:t xml:space="preserve">Refer to </w:t>
            </w:r>
            <w:hyperlink w:anchor="_Add_an_eCheck" w:history="1">
              <w:r w:rsidRPr="00A122F1">
                <w:rPr>
                  <w:rStyle w:val="Hyperlink"/>
                </w:rPr>
                <w:t>Add eCheck</w:t>
              </w:r>
            </w:hyperlink>
            <w:r w:rsidRPr="00A122F1">
              <w:t>.</w:t>
            </w:r>
          </w:p>
        </w:tc>
      </w:tr>
      <w:tr w:rsidR="009E6D32" w:rsidRPr="00F76C8B" w14:paraId="71EC8CE9" w14:textId="77777777" w:rsidTr="00537D1F">
        <w:trPr>
          <w:trHeight w:val="637"/>
        </w:trPr>
        <w:tc>
          <w:tcPr>
            <w:tcW w:w="264" w:type="pct"/>
            <w:vMerge/>
          </w:tcPr>
          <w:p w14:paraId="074EDD7D" w14:textId="77777777" w:rsidR="009E6D32" w:rsidRPr="00A122F1" w:rsidRDefault="009E6D32" w:rsidP="00770FB6">
            <w:pPr>
              <w:spacing w:before="120" w:after="120"/>
              <w:jc w:val="center"/>
              <w:rPr>
                <w:b/>
              </w:rPr>
            </w:pPr>
          </w:p>
        </w:tc>
        <w:tc>
          <w:tcPr>
            <w:tcW w:w="2581" w:type="pct"/>
            <w:shd w:val="clear" w:color="auto" w:fill="auto"/>
          </w:tcPr>
          <w:p w14:paraId="7AE53B68" w14:textId="31F952DF" w:rsidR="009E6D32" w:rsidRPr="00A122F1" w:rsidRDefault="009E6D32" w:rsidP="00770FB6">
            <w:pPr>
              <w:spacing w:before="120" w:after="120"/>
            </w:pPr>
            <w:r w:rsidRPr="00A122F1">
              <w:t>Edit</w:t>
            </w:r>
            <w:r w:rsidR="00657D53" w:rsidRPr="00A122F1">
              <w:t>ing</w:t>
            </w:r>
            <w:r w:rsidRPr="00A122F1">
              <w:t xml:space="preserve"> eCheck</w:t>
            </w:r>
          </w:p>
        </w:tc>
        <w:tc>
          <w:tcPr>
            <w:tcW w:w="2155" w:type="pct"/>
            <w:shd w:val="clear" w:color="auto" w:fill="auto"/>
          </w:tcPr>
          <w:p w14:paraId="472502E3" w14:textId="50BE9F81" w:rsidR="009E6D32" w:rsidRPr="00A122F1" w:rsidRDefault="009E6D32" w:rsidP="00770FB6">
            <w:pPr>
              <w:spacing w:before="120" w:after="120"/>
            </w:pPr>
            <w:r w:rsidRPr="00A122F1">
              <w:t xml:space="preserve">Refer to </w:t>
            </w:r>
            <w:hyperlink w:anchor="_Using_Fax_Workflow" w:history="1">
              <w:r w:rsidRPr="00A122F1">
                <w:rPr>
                  <w:rStyle w:val="Hyperlink"/>
                </w:rPr>
                <w:t>Edit eCheck.</w:t>
              </w:r>
            </w:hyperlink>
          </w:p>
        </w:tc>
      </w:tr>
      <w:tr w:rsidR="009E6D32" w:rsidRPr="00F76C8B" w14:paraId="722323D7" w14:textId="77777777" w:rsidTr="00537D1F">
        <w:trPr>
          <w:trHeight w:val="637"/>
        </w:trPr>
        <w:tc>
          <w:tcPr>
            <w:tcW w:w="264" w:type="pct"/>
            <w:vMerge/>
          </w:tcPr>
          <w:p w14:paraId="1AE6CDAB" w14:textId="77777777" w:rsidR="009E6D32" w:rsidRPr="00A122F1" w:rsidRDefault="009E6D32" w:rsidP="00770FB6">
            <w:pPr>
              <w:spacing w:before="120" w:after="120"/>
              <w:jc w:val="center"/>
              <w:rPr>
                <w:b/>
              </w:rPr>
            </w:pPr>
          </w:p>
        </w:tc>
        <w:tc>
          <w:tcPr>
            <w:tcW w:w="2581" w:type="pct"/>
            <w:shd w:val="clear" w:color="auto" w:fill="auto"/>
          </w:tcPr>
          <w:p w14:paraId="236CD8E3" w14:textId="77777777" w:rsidR="009E6D32" w:rsidRPr="00A122F1" w:rsidRDefault="00657D53" w:rsidP="00770FB6">
            <w:pPr>
              <w:spacing w:before="120" w:after="120"/>
            </w:pPr>
            <w:r w:rsidRPr="00A122F1">
              <w:t>Replacing</w:t>
            </w:r>
            <w:r w:rsidR="009E6D32" w:rsidRPr="00A122F1">
              <w:t xml:space="preserve"> eCheck  </w:t>
            </w:r>
          </w:p>
        </w:tc>
        <w:tc>
          <w:tcPr>
            <w:tcW w:w="2155" w:type="pct"/>
            <w:shd w:val="clear" w:color="auto" w:fill="auto"/>
          </w:tcPr>
          <w:p w14:paraId="4190FC12" w14:textId="3BF9E75D" w:rsidR="009E6D32" w:rsidRPr="00A122F1" w:rsidRDefault="009E6D32" w:rsidP="00770FB6">
            <w:pPr>
              <w:spacing w:before="120" w:after="120"/>
            </w:pPr>
            <w:r w:rsidRPr="00A122F1">
              <w:t xml:space="preserve">Refer to </w:t>
            </w:r>
            <w:hyperlink w:anchor="_Voiding_the_Prescription(s)" w:history="1">
              <w:r w:rsidR="00646310" w:rsidRPr="00A122F1">
                <w:rPr>
                  <w:rStyle w:val="Hyperlink"/>
                </w:rPr>
                <w:t>Remove</w:t>
              </w:r>
              <w:r w:rsidRPr="00A122F1">
                <w:rPr>
                  <w:rStyle w:val="Hyperlink"/>
                </w:rPr>
                <w:t xml:space="preserve"> </w:t>
              </w:r>
              <w:r w:rsidR="00657D53" w:rsidRPr="00A122F1">
                <w:rPr>
                  <w:rStyle w:val="Hyperlink"/>
                </w:rPr>
                <w:t>e</w:t>
              </w:r>
              <w:r w:rsidRPr="00A122F1">
                <w:rPr>
                  <w:rStyle w:val="Hyperlink"/>
                </w:rPr>
                <w:t>Check</w:t>
              </w:r>
            </w:hyperlink>
            <w:r w:rsidRPr="00A122F1">
              <w:t>.</w:t>
            </w:r>
          </w:p>
        </w:tc>
      </w:tr>
      <w:bookmarkEnd w:id="11"/>
    </w:tbl>
    <w:p w14:paraId="4922DF1F" w14:textId="77777777" w:rsidR="00660E92" w:rsidRPr="00AF7C8A" w:rsidRDefault="00660E92" w:rsidP="00660E92">
      <w:pPr>
        <w:rPr>
          <w:color w:val="000000"/>
        </w:rPr>
      </w:pPr>
    </w:p>
    <w:p w14:paraId="34B27865" w14:textId="356DF648" w:rsidR="00336E52" w:rsidRDefault="00C76F9E" w:rsidP="000F210B">
      <w:pPr>
        <w:pStyle w:val="BodyTextIndent2"/>
        <w:spacing w:after="0" w:line="240" w:lineRule="auto"/>
        <w:ind w:left="0"/>
        <w:jc w:val="right"/>
      </w:pPr>
      <w:hyperlink w:anchor="_Toc17363064" w:history="1">
        <w:r w:rsidRPr="00802287">
          <w:rPr>
            <w:rStyle w:val="Hyperlink"/>
          </w:rPr>
          <w:t>Return to HLP Guide</w:t>
        </w:r>
      </w:hyperlink>
    </w:p>
    <w:p w14:paraId="26D15E3D" w14:textId="4BEF4411" w:rsidR="00087300" w:rsidRPr="008E590D" w:rsidRDefault="00657D53" w:rsidP="000F210B">
      <w:pPr>
        <w:pStyle w:val="BodyTextIndent2"/>
        <w:spacing w:after="0" w:line="240" w:lineRule="auto"/>
        <w:ind w:left="0"/>
        <w:jc w:val="right"/>
      </w:pPr>
      <w:hyperlink w:anchor="_top" w:history="1">
        <w:r w:rsidRPr="0080228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1D4250" w14:paraId="617BE8B8" w14:textId="77777777" w:rsidTr="00016C4D">
        <w:tc>
          <w:tcPr>
            <w:tcW w:w="5000" w:type="pct"/>
            <w:shd w:val="clear" w:color="auto" w:fill="C0C0C0"/>
          </w:tcPr>
          <w:p w14:paraId="49190FB2" w14:textId="1C850705" w:rsidR="001D4250" w:rsidRPr="00134EB2" w:rsidRDefault="001D4250" w:rsidP="00770FB6">
            <w:pPr>
              <w:pStyle w:val="Heading2"/>
              <w:spacing w:before="120" w:after="120"/>
              <w:rPr>
                <w:rFonts w:cs="Arial"/>
                <w:i/>
                <w:iCs w:val="0"/>
                <w:lang w:val="en-US" w:eastAsia="en-US"/>
              </w:rPr>
            </w:pPr>
            <w:bookmarkStart w:id="14" w:name="_Definitions"/>
            <w:bookmarkStart w:id="15" w:name="_Various_Work_Instructions"/>
            <w:bookmarkStart w:id="16" w:name="_Process"/>
            <w:bookmarkStart w:id="17" w:name="_Various_Work_Instructions1"/>
            <w:bookmarkStart w:id="18" w:name="_Various_Work_Instructions_1"/>
            <w:bookmarkStart w:id="19" w:name="_Process_1"/>
            <w:bookmarkStart w:id="20" w:name="_Add_a_Credit_Card"/>
            <w:bookmarkStart w:id="21" w:name="_Add_a_Credit"/>
            <w:bookmarkStart w:id="22" w:name="_Add_Credit_or"/>
            <w:bookmarkStart w:id="23" w:name="_Toc431291044"/>
            <w:bookmarkStart w:id="24" w:name="_Toc144982408"/>
            <w:bookmarkStart w:id="25" w:name="_Toc188035008"/>
            <w:bookmarkEnd w:id="14"/>
            <w:bookmarkEnd w:id="15"/>
            <w:bookmarkEnd w:id="16"/>
            <w:bookmarkEnd w:id="17"/>
            <w:bookmarkEnd w:id="18"/>
            <w:bookmarkEnd w:id="19"/>
            <w:bookmarkEnd w:id="20"/>
            <w:bookmarkEnd w:id="21"/>
            <w:bookmarkEnd w:id="22"/>
            <w:r w:rsidRPr="00134EB2">
              <w:rPr>
                <w:rFonts w:cs="Arial"/>
                <w:iCs w:val="0"/>
                <w:lang w:val="en-US" w:eastAsia="en-US"/>
              </w:rPr>
              <w:t>Add Credit</w:t>
            </w:r>
            <w:r w:rsidR="00B85CD0">
              <w:rPr>
                <w:rFonts w:cs="Arial"/>
                <w:iCs w:val="0"/>
                <w:lang w:val="en-US" w:eastAsia="en-US"/>
              </w:rPr>
              <w:t xml:space="preserve"> or Debit</w:t>
            </w:r>
            <w:r w:rsidRPr="00134EB2">
              <w:rPr>
                <w:rFonts w:cs="Arial"/>
                <w:iCs w:val="0"/>
                <w:lang w:val="en-US" w:eastAsia="en-US"/>
              </w:rPr>
              <w:t xml:space="preserve"> Card</w:t>
            </w:r>
            <w:bookmarkEnd w:id="23"/>
            <w:bookmarkEnd w:id="24"/>
            <w:bookmarkEnd w:id="25"/>
          </w:p>
        </w:tc>
      </w:tr>
    </w:tbl>
    <w:p w14:paraId="391FDDCE" w14:textId="1AFD3082" w:rsidR="00D95F6F" w:rsidRDefault="00D95F6F" w:rsidP="00345E6E">
      <w:r>
        <w:rPr>
          <w:noProof/>
        </w:rPr>
        <w:drawing>
          <wp:inline distT="0" distB="0" distL="0" distR="0" wp14:anchorId="372AA230" wp14:editId="1B1AC501">
            <wp:extent cx="238125"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3FE736AA">
        <w:rPr>
          <w:color w:val="000000" w:themeColor="text1"/>
        </w:rPr>
        <w:t xml:space="preserve"> </w:t>
      </w:r>
      <w:bookmarkStart w:id="26" w:name="OLE_LINK38"/>
      <w:r>
        <w:t xml:space="preserve">Refer to </w:t>
      </w:r>
      <w:hyperlink r:id="rId15" w:anchor="!/view?docid=5b354e50-0d15-42d0-b9c2-0711ea02d9ce">
        <w:r w:rsidR="00940003">
          <w:rPr>
            <w:rStyle w:val="Hyperlink"/>
          </w:rPr>
          <w:t>HIPAA Grid (028920)</w:t>
        </w:r>
      </w:hyperlink>
      <w:r>
        <w:t xml:space="preserve"> for information on who may </w:t>
      </w:r>
      <w:r w:rsidR="64EBFBF8">
        <w:t xml:space="preserve">add, </w:t>
      </w:r>
      <w:r>
        <w:t>edit</w:t>
      </w:r>
      <w:r w:rsidR="0057385D">
        <w:t>,</w:t>
      </w:r>
      <w:r>
        <w:t xml:space="preserve"> or remove payment methods.</w:t>
      </w:r>
      <w:bookmarkEnd w:id="26"/>
    </w:p>
    <w:p w14:paraId="16F2539C" w14:textId="5F39A7DA" w:rsidR="004B4B38" w:rsidRPr="004B4B38" w:rsidRDefault="00C76DF6" w:rsidP="00C037FE">
      <w:pPr>
        <w:spacing w:before="120" w:after="120"/>
      </w:pPr>
      <w:r w:rsidRPr="00C037FE">
        <w:rPr>
          <w:b/>
          <w:bCs/>
        </w:rPr>
        <w:t xml:space="preserve">Note: </w:t>
      </w:r>
      <w:r>
        <w:t xml:space="preserve"> </w:t>
      </w:r>
      <w:r w:rsidR="06BAD268">
        <w:t>We accept Mastercard, Visa, Discover</w:t>
      </w:r>
      <w:r w:rsidR="00722F20">
        <w:t xml:space="preserve">, </w:t>
      </w:r>
      <w:r w:rsidR="06BAD268">
        <w:t>American Express</w:t>
      </w:r>
      <w:r w:rsidR="00722F20">
        <w:t>,</w:t>
      </w:r>
      <w:r w:rsidR="476F3BEC">
        <w:t xml:space="preserve"> and </w:t>
      </w:r>
      <w:r w:rsidR="0057385D">
        <w:t>p</w:t>
      </w:r>
      <w:r w:rsidR="476F3BEC">
        <w:t xml:space="preserve">re-paid </w:t>
      </w:r>
      <w:r w:rsidR="0057385D">
        <w:t>c</w:t>
      </w:r>
      <w:r w:rsidR="476F3BEC">
        <w:t>ards</w:t>
      </w:r>
      <w:r>
        <w:t>.</w:t>
      </w:r>
    </w:p>
    <w:p w14:paraId="2D622ACC" w14:textId="274EF8E2" w:rsidR="00D76E29" w:rsidRDefault="004B4B38" w:rsidP="00DD5A4F">
      <w:pPr>
        <w:spacing w:before="120" w:after="120"/>
      </w:pPr>
      <w:bookmarkStart w:id="27" w:name="OLE_LINK19"/>
      <w:r>
        <w:rPr>
          <w:b/>
        </w:rPr>
        <w:t>One Time Payment:</w:t>
      </w:r>
      <w:r>
        <w:t xml:space="preserve">  </w:t>
      </w:r>
    </w:p>
    <w:p w14:paraId="6CE8B814" w14:textId="1ABD1FC9" w:rsidR="007C584B" w:rsidRPr="007C584B" w:rsidRDefault="00114284" w:rsidP="00C037FE">
      <w:pPr>
        <w:numPr>
          <w:ilvl w:val="0"/>
          <w:numId w:val="34"/>
        </w:numPr>
        <w:spacing w:before="120" w:after="120"/>
        <w:rPr>
          <w:bCs/>
        </w:rPr>
      </w:pPr>
      <w:r>
        <w:rPr>
          <w:b/>
          <w:bCs/>
        </w:rPr>
        <w:t xml:space="preserve">Pay </w:t>
      </w:r>
      <w:r w:rsidR="00486A3F" w:rsidRPr="00B36086">
        <w:rPr>
          <w:b/>
          <w:bCs/>
        </w:rPr>
        <w:t>Existing Balances</w:t>
      </w:r>
      <w:r w:rsidR="0078526C">
        <w:rPr>
          <w:b/>
          <w:bCs/>
        </w:rPr>
        <w:t xml:space="preserve">:  </w:t>
      </w:r>
      <w:r w:rsidR="004B4B38">
        <w:t>Credit cards can be used for a one-time payment on an existing balance and then removed from the profile as requested.</w:t>
      </w:r>
      <w:r w:rsidR="00585975">
        <w:t xml:space="preserve"> If the member wanted to use this card again, then they would need to place it back on file.</w:t>
      </w:r>
    </w:p>
    <w:p w14:paraId="45B1EE3D" w14:textId="0A0E2268" w:rsidR="004700C1" w:rsidRDefault="005319BF" w:rsidP="00C037FE">
      <w:pPr>
        <w:numPr>
          <w:ilvl w:val="0"/>
          <w:numId w:val="34"/>
        </w:numPr>
        <w:spacing w:before="120" w:after="120"/>
        <w:rPr>
          <w:bCs/>
        </w:rPr>
      </w:pPr>
      <w:r w:rsidRPr="00B36086">
        <w:rPr>
          <w:b/>
        </w:rPr>
        <w:t xml:space="preserve">Apply to a </w:t>
      </w:r>
      <w:r w:rsidR="006A2F26">
        <w:rPr>
          <w:b/>
        </w:rPr>
        <w:t>N</w:t>
      </w:r>
      <w:r w:rsidRPr="00B36086">
        <w:rPr>
          <w:b/>
        </w:rPr>
        <w:t>ew</w:t>
      </w:r>
      <w:r w:rsidR="00392BCC">
        <w:rPr>
          <w:b/>
        </w:rPr>
        <w:t xml:space="preserve"> or </w:t>
      </w:r>
      <w:r w:rsidR="006A2F26">
        <w:rPr>
          <w:b/>
        </w:rPr>
        <w:t>R</w:t>
      </w:r>
      <w:r w:rsidR="00ED0473">
        <w:rPr>
          <w:b/>
        </w:rPr>
        <w:t>efill</w:t>
      </w:r>
      <w:r w:rsidRPr="00B36086">
        <w:rPr>
          <w:b/>
        </w:rPr>
        <w:t xml:space="preserve"> </w:t>
      </w:r>
      <w:r w:rsidR="006A2F26">
        <w:rPr>
          <w:b/>
        </w:rPr>
        <w:t>O</w:t>
      </w:r>
      <w:r w:rsidRPr="00B36086">
        <w:rPr>
          <w:b/>
        </w:rPr>
        <w:t>rder</w:t>
      </w:r>
      <w:r w:rsidR="00DD2D18">
        <w:rPr>
          <w:b/>
        </w:rPr>
        <w:t>s</w:t>
      </w:r>
      <w:r w:rsidR="0078526C">
        <w:rPr>
          <w:b/>
        </w:rPr>
        <w:t xml:space="preserve">:  </w:t>
      </w:r>
      <w:r w:rsidR="004700C1">
        <w:rPr>
          <w:bCs/>
        </w:rPr>
        <w:t>Credit card must remain on file until the full order is processed</w:t>
      </w:r>
      <w:r w:rsidR="00B21268">
        <w:rPr>
          <w:bCs/>
        </w:rPr>
        <w:t>. C</w:t>
      </w:r>
      <w:r w:rsidR="004700C1">
        <w:rPr>
          <w:bCs/>
        </w:rPr>
        <w:t>allers cannot add a one-time payment for</w:t>
      </w:r>
      <w:r w:rsidR="00392BCC">
        <w:rPr>
          <w:bCs/>
        </w:rPr>
        <w:t xml:space="preserve"> new or refill</w:t>
      </w:r>
      <w:r w:rsidR="004700C1">
        <w:rPr>
          <w:bCs/>
        </w:rPr>
        <w:t xml:space="preserve"> orders. The member may remove the credit card after the order is completed.</w:t>
      </w:r>
    </w:p>
    <w:bookmarkEnd w:id="27"/>
    <w:p w14:paraId="2BEEDB2E" w14:textId="77777777" w:rsidR="00AF5135" w:rsidRDefault="00AF5135" w:rsidP="00770FB6">
      <w:pPr>
        <w:spacing w:before="120" w:after="120"/>
      </w:pPr>
    </w:p>
    <w:p w14:paraId="6712B5B3" w14:textId="168CA050" w:rsidR="00A05EFD" w:rsidRDefault="006236EE" w:rsidP="00770FB6">
      <w:pPr>
        <w:spacing w:before="120" w:after="120"/>
      </w:pPr>
      <w:r>
        <w:t>Perform the steps below:</w:t>
      </w:r>
      <w:r w:rsidR="0054737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4C7FFE" w14:paraId="2584133F" w14:textId="77777777" w:rsidTr="3649096C">
        <w:tc>
          <w:tcPr>
            <w:tcW w:w="264" w:type="pct"/>
            <w:shd w:val="clear" w:color="auto" w:fill="D9D9D9" w:themeFill="background1" w:themeFillShade="D9"/>
          </w:tcPr>
          <w:p w14:paraId="53D1755C" w14:textId="77777777" w:rsidR="001D4250" w:rsidRDefault="001D4250" w:rsidP="00770FB6">
            <w:pPr>
              <w:spacing w:before="120" w:after="120"/>
              <w:jc w:val="center"/>
              <w:rPr>
                <w:b/>
              </w:rPr>
            </w:pPr>
            <w:r>
              <w:rPr>
                <w:b/>
              </w:rPr>
              <w:t>Step</w:t>
            </w:r>
          </w:p>
        </w:tc>
        <w:tc>
          <w:tcPr>
            <w:tcW w:w="4736" w:type="pct"/>
            <w:shd w:val="clear" w:color="auto" w:fill="D9D9D9" w:themeFill="background1" w:themeFillShade="D9"/>
          </w:tcPr>
          <w:p w14:paraId="25902264" w14:textId="77777777" w:rsidR="001D4250" w:rsidRDefault="001D4250" w:rsidP="00770FB6">
            <w:pPr>
              <w:spacing w:before="120" w:after="120"/>
              <w:jc w:val="center"/>
              <w:rPr>
                <w:b/>
              </w:rPr>
            </w:pPr>
            <w:r>
              <w:rPr>
                <w:b/>
              </w:rPr>
              <w:t>Action</w:t>
            </w:r>
          </w:p>
        </w:tc>
      </w:tr>
      <w:tr w:rsidR="004C7FFE" w14:paraId="2A253EEE" w14:textId="77777777" w:rsidTr="3649096C">
        <w:tc>
          <w:tcPr>
            <w:tcW w:w="264" w:type="pct"/>
          </w:tcPr>
          <w:p w14:paraId="631773D6" w14:textId="2712F97B" w:rsidR="001D4250" w:rsidRDefault="00D0785B" w:rsidP="00770FB6">
            <w:pPr>
              <w:spacing w:before="120" w:after="120"/>
              <w:jc w:val="center"/>
              <w:rPr>
                <w:b/>
              </w:rPr>
            </w:pPr>
            <w:r>
              <w:rPr>
                <w:b/>
              </w:rPr>
              <w:t>1</w:t>
            </w:r>
          </w:p>
        </w:tc>
        <w:tc>
          <w:tcPr>
            <w:tcW w:w="4736" w:type="pct"/>
          </w:tcPr>
          <w:p w14:paraId="14FC3260" w14:textId="1A558E40" w:rsidR="00B25943" w:rsidRPr="00CC252E" w:rsidRDefault="002C02B5" w:rsidP="00770FB6">
            <w:pPr>
              <w:spacing w:before="120" w:after="120"/>
              <w:rPr>
                <w:color w:val="000000"/>
              </w:rPr>
            </w:pPr>
            <w:r>
              <w:rPr>
                <w:color w:val="000000"/>
              </w:rPr>
              <w:t>Access the Main screen then scroll to the bottom and c</w:t>
            </w:r>
            <w:r w:rsidR="00D0785B">
              <w:rPr>
                <w:color w:val="000000"/>
              </w:rPr>
              <w:t xml:space="preserve">lick </w:t>
            </w:r>
            <w:r w:rsidR="00D0785B" w:rsidRPr="00D00B5F">
              <w:rPr>
                <w:b/>
                <w:color w:val="000000"/>
              </w:rPr>
              <w:t xml:space="preserve">Maintain Payment </w:t>
            </w:r>
            <w:r w:rsidR="00396D36">
              <w:rPr>
                <w:b/>
                <w:color w:val="000000"/>
              </w:rPr>
              <w:t>O</w:t>
            </w:r>
            <w:r w:rsidR="00D0785B" w:rsidRPr="00D00B5F">
              <w:rPr>
                <w:b/>
                <w:color w:val="000000"/>
              </w:rPr>
              <w:t>ptions</w:t>
            </w:r>
            <w:r>
              <w:rPr>
                <w:color w:val="000000"/>
              </w:rPr>
              <w:t>.</w:t>
            </w:r>
            <w:r w:rsidR="00D0785B">
              <w:rPr>
                <w:color w:val="000000"/>
              </w:rPr>
              <w:t xml:space="preserve"> </w:t>
            </w:r>
          </w:p>
        </w:tc>
      </w:tr>
      <w:tr w:rsidR="004C7FFE" w14:paraId="458B46B6" w14:textId="77777777" w:rsidTr="3649096C">
        <w:tc>
          <w:tcPr>
            <w:tcW w:w="264" w:type="pct"/>
          </w:tcPr>
          <w:p w14:paraId="3EBB83E6" w14:textId="7C2AD999" w:rsidR="001D4250" w:rsidRDefault="00FF6757" w:rsidP="00770FB6">
            <w:pPr>
              <w:spacing w:before="120" w:after="120"/>
              <w:jc w:val="center"/>
              <w:rPr>
                <w:b/>
              </w:rPr>
            </w:pPr>
            <w:r>
              <w:rPr>
                <w:b/>
              </w:rPr>
              <w:t>2</w:t>
            </w:r>
          </w:p>
        </w:tc>
        <w:tc>
          <w:tcPr>
            <w:tcW w:w="4736" w:type="pct"/>
          </w:tcPr>
          <w:p w14:paraId="3ABFDC7B" w14:textId="77777777" w:rsidR="001D4250" w:rsidRDefault="00B25943" w:rsidP="00770FB6">
            <w:pPr>
              <w:spacing w:before="120" w:after="120"/>
              <w:textAlignment w:val="top"/>
              <w:rPr>
                <w:color w:val="000000"/>
              </w:rPr>
            </w:pPr>
            <w:r>
              <w:rPr>
                <w:color w:val="000000"/>
              </w:rPr>
              <w:t xml:space="preserve">Click </w:t>
            </w:r>
            <w:r w:rsidRPr="00B25943">
              <w:rPr>
                <w:b/>
                <w:color w:val="000000"/>
              </w:rPr>
              <w:t>Add</w:t>
            </w:r>
            <w:r>
              <w:rPr>
                <w:color w:val="000000"/>
              </w:rPr>
              <w:t>.</w:t>
            </w:r>
          </w:p>
          <w:p w14:paraId="2454DD7C" w14:textId="10CADF46" w:rsidR="009A176E" w:rsidRPr="00074822" w:rsidRDefault="009E5079" w:rsidP="00074822">
            <w:pPr>
              <w:spacing w:before="120" w:after="120"/>
              <w:jc w:val="center"/>
              <w:textAlignment w:val="top"/>
              <w:rPr>
                <w:noProof/>
              </w:rPr>
            </w:pPr>
            <w:r>
              <w:rPr>
                <w:noProof/>
              </w:rPr>
              <w:drawing>
                <wp:inline distT="0" distB="0" distL="0" distR="0" wp14:anchorId="44999CD1" wp14:editId="5421E6F9">
                  <wp:extent cx="6104149" cy="3071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4149" cy="3071126"/>
                          </a:xfrm>
                          <a:prstGeom prst="rect">
                            <a:avLst/>
                          </a:prstGeom>
                        </pic:spPr>
                      </pic:pic>
                    </a:graphicData>
                  </a:graphic>
                </wp:inline>
              </w:drawing>
            </w:r>
          </w:p>
          <w:p w14:paraId="1BA5CBDC" w14:textId="77777777" w:rsidR="00EC073E" w:rsidRDefault="00EC073E" w:rsidP="00770FB6">
            <w:pPr>
              <w:spacing w:before="120" w:after="120"/>
              <w:textAlignment w:val="top"/>
              <w:rPr>
                <w:rFonts w:cs="Arial"/>
                <w:b/>
                <w:color w:val="000000"/>
              </w:rPr>
            </w:pPr>
          </w:p>
          <w:p w14:paraId="2E5F8C2B" w14:textId="1DBC1614" w:rsidR="003B04D1" w:rsidRDefault="4C991664" w:rsidP="00770FB6">
            <w:pPr>
              <w:spacing w:before="120" w:after="120"/>
              <w:textAlignment w:val="top"/>
              <w:rPr>
                <w:rFonts w:cs="Arial"/>
                <w:color w:val="000000"/>
              </w:rPr>
            </w:pPr>
            <w:r w:rsidRPr="3649096C">
              <w:rPr>
                <w:rFonts w:cs="Arial"/>
                <w:b/>
                <w:bCs/>
                <w:color w:val="000000" w:themeColor="text1"/>
              </w:rPr>
              <w:t>Result:</w:t>
            </w:r>
            <w:r w:rsidRPr="3649096C">
              <w:rPr>
                <w:rFonts w:cs="Arial"/>
                <w:color w:val="000000" w:themeColor="text1"/>
              </w:rPr>
              <w:t xml:space="preserve"> </w:t>
            </w:r>
            <w:r w:rsidR="3CA6AB12" w:rsidRPr="3649096C">
              <w:rPr>
                <w:rFonts w:cs="Arial"/>
                <w:color w:val="000000" w:themeColor="text1"/>
              </w:rPr>
              <w:t xml:space="preserve"> </w:t>
            </w:r>
            <w:r w:rsidRPr="3649096C">
              <w:rPr>
                <w:rFonts w:cs="Arial"/>
                <w:color w:val="000000" w:themeColor="text1"/>
              </w:rPr>
              <w:t xml:space="preserve">The </w:t>
            </w:r>
            <w:bookmarkStart w:id="28" w:name="Semafonepopup"/>
            <w:r w:rsidR="4D71DB18" w:rsidRPr="3649096C">
              <w:rPr>
                <w:rFonts w:cs="Arial"/>
                <w:color w:val="000000" w:themeColor="text1"/>
              </w:rPr>
              <w:t>Sycurio</w:t>
            </w:r>
            <w:bookmarkEnd w:id="28"/>
            <w:r w:rsidRPr="3649096C">
              <w:rPr>
                <w:rFonts w:cs="Arial"/>
                <w:color w:val="000000" w:themeColor="text1"/>
              </w:rPr>
              <w:t xml:space="preserve"> pop up displays in a separate window when using PeopleSafe, including the </w:t>
            </w:r>
            <w:r w:rsidR="4D71DB18" w:rsidRPr="3649096C">
              <w:rPr>
                <w:rFonts w:cs="Arial"/>
                <w:b/>
                <w:bCs/>
                <w:color w:val="000000" w:themeColor="text1"/>
              </w:rPr>
              <w:t>Sycurio</w:t>
            </w:r>
            <w:r w:rsidRPr="3649096C">
              <w:rPr>
                <w:rFonts w:cs="Arial"/>
                <w:b/>
                <w:bCs/>
                <w:color w:val="000000" w:themeColor="text1"/>
              </w:rPr>
              <w:t xml:space="preserve"> CR#:</w:t>
            </w:r>
            <w:r w:rsidRPr="3649096C">
              <w:rPr>
                <w:rFonts w:cs="Arial"/>
                <w:color w:val="000000" w:themeColor="text1"/>
              </w:rPr>
              <w:t xml:space="preserve"> </w:t>
            </w:r>
          </w:p>
          <w:p w14:paraId="45275ED6" w14:textId="77777777" w:rsidR="008B4A5A" w:rsidRPr="00B25943" w:rsidRDefault="008B4A5A" w:rsidP="00770FB6">
            <w:pPr>
              <w:spacing w:before="120" w:after="120"/>
              <w:textAlignment w:val="top"/>
              <w:rPr>
                <w:rFonts w:cs="Arial"/>
                <w:color w:val="000000"/>
              </w:rPr>
            </w:pPr>
          </w:p>
          <w:p w14:paraId="229111F5" w14:textId="202CCC76" w:rsidR="00B25943" w:rsidRDefault="00A448B2" w:rsidP="00925FBB">
            <w:pPr>
              <w:tabs>
                <w:tab w:val="left" w:pos="1907"/>
                <w:tab w:val="center" w:pos="6671"/>
              </w:tabs>
              <w:spacing w:before="120" w:after="120"/>
              <w:jc w:val="center"/>
              <w:textAlignment w:val="top"/>
              <w:rPr>
                <w:rFonts w:cs="Arial"/>
                <w:color w:val="000000"/>
              </w:rPr>
            </w:pPr>
            <w:r>
              <w:rPr>
                <w:noProof/>
              </w:rPr>
              <w:drawing>
                <wp:inline distT="0" distB="0" distL="0" distR="0" wp14:anchorId="71AC96C4" wp14:editId="1843DDD7">
                  <wp:extent cx="5486400" cy="3860107"/>
                  <wp:effectExtent l="19050" t="19050" r="1905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60107"/>
                          </a:xfrm>
                          <a:prstGeom prst="rect">
                            <a:avLst/>
                          </a:prstGeom>
                          <a:ln w="6350">
                            <a:solidFill>
                              <a:schemeClr val="tx1"/>
                            </a:solidFill>
                          </a:ln>
                        </pic:spPr>
                      </pic:pic>
                    </a:graphicData>
                  </a:graphic>
                </wp:inline>
              </w:drawing>
            </w:r>
          </w:p>
          <w:p w14:paraId="4207EFE7" w14:textId="77777777" w:rsidR="000B1689" w:rsidRPr="00CC252E" w:rsidRDefault="000B1689" w:rsidP="00D76E74">
            <w:pPr>
              <w:spacing w:before="120" w:after="120"/>
              <w:textAlignment w:val="top"/>
              <w:rPr>
                <w:b/>
                <w:color w:val="000000"/>
              </w:rPr>
            </w:pPr>
          </w:p>
        </w:tc>
      </w:tr>
      <w:tr w:rsidR="002B1AEB" w14:paraId="55975B73" w14:textId="77777777" w:rsidTr="3649096C">
        <w:tc>
          <w:tcPr>
            <w:tcW w:w="264" w:type="pct"/>
          </w:tcPr>
          <w:p w14:paraId="5EC633D1" w14:textId="256AB0F0" w:rsidR="002B1AEB" w:rsidRDefault="00FF6757" w:rsidP="00770FB6">
            <w:pPr>
              <w:spacing w:before="120" w:after="120"/>
              <w:jc w:val="center"/>
              <w:rPr>
                <w:b/>
              </w:rPr>
            </w:pPr>
            <w:r>
              <w:rPr>
                <w:b/>
              </w:rPr>
              <w:t>3</w:t>
            </w:r>
          </w:p>
        </w:tc>
        <w:tc>
          <w:tcPr>
            <w:tcW w:w="4736" w:type="pct"/>
          </w:tcPr>
          <w:p w14:paraId="67EFF559" w14:textId="77777777" w:rsidR="002B1AEB" w:rsidRDefault="002B1AEB" w:rsidP="002B1AEB">
            <w:pPr>
              <w:spacing w:before="120" w:after="120"/>
              <w:rPr>
                <w:color w:val="000000"/>
              </w:rPr>
            </w:pPr>
            <w:r>
              <w:rPr>
                <w:color w:val="000000"/>
              </w:rPr>
              <w:t>Inform the member:</w:t>
            </w:r>
          </w:p>
          <w:p w14:paraId="7BA4415A" w14:textId="0D3F9A38" w:rsidR="002B1AEB" w:rsidRDefault="002B1AEB" w:rsidP="002B1AEB">
            <w:pPr>
              <w:spacing w:before="120" w:after="120"/>
              <w:rPr>
                <w:color w:val="000000"/>
              </w:rPr>
            </w:pPr>
            <w:r>
              <w:rPr>
                <w:noProof/>
                <w:color w:val="000000"/>
              </w:rPr>
              <w:drawing>
                <wp:inline distT="0" distB="0" distL="0" distR="0" wp14:anchorId="56D3EF8A" wp14:editId="42E856D4">
                  <wp:extent cx="238125" cy="20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I am activating our secure </w:t>
            </w:r>
            <w:r w:rsidR="00FF6757">
              <w:rPr>
                <w:color w:val="000000"/>
              </w:rPr>
              <w:t>system;</w:t>
            </w:r>
            <w:r>
              <w:rPr>
                <w:color w:val="000000"/>
              </w:rPr>
              <w:t xml:space="preserve"> you may hear sounds while I activate the system.</w:t>
            </w:r>
          </w:p>
          <w:p w14:paraId="676C1AB8" w14:textId="77777777" w:rsidR="002B1AEB" w:rsidRDefault="002B1AEB" w:rsidP="002B1AEB">
            <w:pPr>
              <w:spacing w:before="120" w:after="120"/>
              <w:textAlignment w:val="top"/>
              <w:rPr>
                <w:color w:val="000000"/>
              </w:rPr>
            </w:pPr>
          </w:p>
          <w:p w14:paraId="74BEC4F8" w14:textId="597973EC" w:rsidR="002B1AEB" w:rsidRDefault="5DA10B3E" w:rsidP="00760C7A">
            <w:pPr>
              <w:rPr>
                <w:color w:val="000000" w:themeColor="text1"/>
              </w:rPr>
            </w:pPr>
            <w:r>
              <w:rPr>
                <w:noProof/>
              </w:rPr>
              <w:drawing>
                <wp:inline distT="0" distB="0" distL="0" distR="0" wp14:anchorId="1B996CCF" wp14:editId="038A6537">
                  <wp:extent cx="238125" cy="20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3649096C">
              <w:rPr>
                <w:color w:val="000000" w:themeColor="text1"/>
              </w:rPr>
              <w:t xml:space="preserve"> Speaker phone, </w:t>
            </w:r>
            <w:r w:rsidR="55C2807A" w:rsidRPr="3649096C">
              <w:rPr>
                <w:color w:val="000000" w:themeColor="text1"/>
              </w:rPr>
              <w:t>b</w:t>
            </w:r>
            <w:r w:rsidRPr="3649096C">
              <w:rPr>
                <w:color w:val="000000" w:themeColor="text1"/>
              </w:rPr>
              <w:t xml:space="preserve">luetooth, and three-way calls will not work with </w:t>
            </w:r>
            <w:r w:rsidR="4D71DB18" w:rsidRPr="3649096C">
              <w:rPr>
                <w:color w:val="000000" w:themeColor="text1"/>
              </w:rPr>
              <w:t>Sycurio</w:t>
            </w:r>
            <w:r w:rsidRPr="3649096C">
              <w:rPr>
                <w:color w:val="000000" w:themeColor="text1"/>
              </w:rPr>
              <w:t xml:space="preserve">. Ask the member to remove you from speaker, </w:t>
            </w:r>
            <w:r w:rsidR="55C2807A" w:rsidRPr="3649096C">
              <w:rPr>
                <w:color w:val="000000" w:themeColor="text1"/>
              </w:rPr>
              <w:t>Bluetooth,</w:t>
            </w:r>
            <w:r w:rsidRPr="3649096C">
              <w:rPr>
                <w:color w:val="000000" w:themeColor="text1"/>
              </w:rPr>
              <w:t xml:space="preserve"> or three-way before entering their </w:t>
            </w:r>
            <w:r w:rsidR="4CED88B4" w:rsidRPr="3649096C">
              <w:rPr>
                <w:color w:val="000000" w:themeColor="text1"/>
              </w:rPr>
              <w:t>credit card number</w:t>
            </w:r>
            <w:r w:rsidRPr="3649096C">
              <w:rPr>
                <w:color w:val="000000" w:themeColor="text1"/>
              </w:rPr>
              <w:t xml:space="preserve"> into the system. The </w:t>
            </w:r>
            <w:r w:rsidR="4D71DB18" w:rsidRPr="3649096C">
              <w:rPr>
                <w:color w:val="000000" w:themeColor="text1"/>
              </w:rPr>
              <w:t>Sycurio</w:t>
            </w:r>
            <w:r w:rsidRPr="3649096C">
              <w:rPr>
                <w:color w:val="000000" w:themeColor="text1"/>
              </w:rPr>
              <w:t xml:space="preserve"> system will not work if the </w:t>
            </w:r>
            <w:r w:rsidR="0985DB78" w:rsidRPr="3649096C">
              <w:rPr>
                <w:color w:val="000000" w:themeColor="text1"/>
              </w:rPr>
              <w:t>m</w:t>
            </w:r>
            <w:r w:rsidR="3C172043" w:rsidRPr="3649096C">
              <w:rPr>
                <w:color w:val="000000" w:themeColor="text1"/>
              </w:rPr>
              <w:t xml:space="preserve">ember </w:t>
            </w:r>
            <w:r w:rsidRPr="3649096C">
              <w:rPr>
                <w:color w:val="000000" w:themeColor="text1"/>
              </w:rPr>
              <w:t>is on hold. Check volume on headset</w:t>
            </w:r>
            <w:r w:rsidR="73F08291" w:rsidRPr="3649096C">
              <w:rPr>
                <w:color w:val="000000" w:themeColor="text1"/>
              </w:rPr>
              <w:t xml:space="preserve">; if </w:t>
            </w:r>
            <w:r w:rsidRPr="3649096C">
              <w:rPr>
                <w:color w:val="000000" w:themeColor="text1"/>
              </w:rPr>
              <w:t>volume is too high</w:t>
            </w:r>
            <w:r w:rsidR="149955F5" w:rsidRPr="3649096C">
              <w:rPr>
                <w:color w:val="000000" w:themeColor="text1"/>
              </w:rPr>
              <w:t xml:space="preserve"> it can</w:t>
            </w:r>
            <w:r w:rsidR="0985DB78" w:rsidRPr="3649096C">
              <w:rPr>
                <w:color w:val="000000" w:themeColor="text1"/>
              </w:rPr>
              <w:t xml:space="preserve"> create</w:t>
            </w:r>
            <w:r w:rsidRPr="3649096C">
              <w:rPr>
                <w:color w:val="000000" w:themeColor="text1"/>
              </w:rPr>
              <w:t xml:space="preserve"> </w:t>
            </w:r>
            <w:r w:rsidR="4D71DB18" w:rsidRPr="3649096C">
              <w:rPr>
                <w:color w:val="000000" w:themeColor="text1"/>
              </w:rPr>
              <w:t>Sycurio</w:t>
            </w:r>
            <w:r w:rsidRPr="3649096C">
              <w:rPr>
                <w:color w:val="000000" w:themeColor="text1"/>
              </w:rPr>
              <w:t xml:space="preserve"> errors.</w:t>
            </w:r>
          </w:p>
        </w:tc>
      </w:tr>
      <w:tr w:rsidR="004C7FFE" w14:paraId="40FDE3BB" w14:textId="77777777" w:rsidTr="3649096C">
        <w:tc>
          <w:tcPr>
            <w:tcW w:w="264" w:type="pct"/>
          </w:tcPr>
          <w:p w14:paraId="0B248D23" w14:textId="0B2E9C29" w:rsidR="001D4250" w:rsidRDefault="00D0785B" w:rsidP="00770FB6">
            <w:pPr>
              <w:spacing w:before="120" w:after="120"/>
              <w:jc w:val="center"/>
              <w:rPr>
                <w:b/>
              </w:rPr>
            </w:pPr>
            <w:r>
              <w:rPr>
                <w:b/>
              </w:rPr>
              <w:t>4</w:t>
            </w:r>
          </w:p>
        </w:tc>
        <w:tc>
          <w:tcPr>
            <w:tcW w:w="4736" w:type="pct"/>
          </w:tcPr>
          <w:p w14:paraId="1447231A" w14:textId="2360FFC6" w:rsidR="00B25943" w:rsidRPr="00B25943" w:rsidRDefault="28416277" w:rsidP="00770FB6">
            <w:pPr>
              <w:spacing w:before="120" w:after="120"/>
              <w:textAlignment w:val="top"/>
              <w:rPr>
                <w:color w:val="000000"/>
              </w:rPr>
            </w:pPr>
            <w:r w:rsidRPr="3649096C">
              <w:rPr>
                <w:color w:val="000000" w:themeColor="text1"/>
              </w:rPr>
              <w:t xml:space="preserve">Enter </w:t>
            </w:r>
            <w:r w:rsidR="4C991664" w:rsidRPr="3649096C">
              <w:rPr>
                <w:color w:val="000000" w:themeColor="text1"/>
              </w:rPr>
              <w:t xml:space="preserve">the </w:t>
            </w:r>
            <w:r w:rsidR="4D71DB18" w:rsidRPr="3649096C">
              <w:rPr>
                <w:b/>
                <w:bCs/>
                <w:color w:val="000000" w:themeColor="text1"/>
              </w:rPr>
              <w:t>Sycurio</w:t>
            </w:r>
            <w:r w:rsidR="4C991664" w:rsidRPr="3649096C">
              <w:rPr>
                <w:b/>
                <w:bCs/>
                <w:color w:val="000000" w:themeColor="text1"/>
              </w:rPr>
              <w:t xml:space="preserve"> CR#</w:t>
            </w:r>
            <w:r w:rsidR="4C991664" w:rsidRPr="3649096C">
              <w:rPr>
                <w:color w:val="000000" w:themeColor="text1"/>
              </w:rPr>
              <w:t xml:space="preserve"> number </w:t>
            </w:r>
            <w:r w:rsidR="14B13DF5" w:rsidRPr="3649096C">
              <w:rPr>
                <w:color w:val="000000" w:themeColor="text1"/>
              </w:rPr>
              <w:t xml:space="preserve">(including # and *) </w:t>
            </w:r>
            <w:r w:rsidR="4C991664" w:rsidRPr="3649096C">
              <w:rPr>
                <w:color w:val="000000" w:themeColor="text1"/>
              </w:rPr>
              <w:t>into desk phone</w:t>
            </w:r>
            <w:r w:rsidR="14B13DF5" w:rsidRPr="3649096C">
              <w:rPr>
                <w:color w:val="000000" w:themeColor="text1"/>
              </w:rPr>
              <w:t xml:space="preserve"> or the Avaya</w:t>
            </w:r>
            <w:r w:rsidR="5BB99800" w:rsidRPr="3649096C">
              <w:rPr>
                <w:color w:val="000000" w:themeColor="text1"/>
              </w:rPr>
              <w:t>/Five9</w:t>
            </w:r>
            <w:r w:rsidR="14B13DF5" w:rsidRPr="3649096C">
              <w:rPr>
                <w:color w:val="000000" w:themeColor="text1"/>
              </w:rPr>
              <w:t xml:space="preserve"> Dialpad</w:t>
            </w:r>
            <w:r w:rsidR="4C991664" w:rsidRPr="3649096C">
              <w:rPr>
                <w:color w:val="000000" w:themeColor="text1"/>
              </w:rPr>
              <w:t xml:space="preserve">. </w:t>
            </w:r>
          </w:p>
          <w:p w14:paraId="7572F727" w14:textId="36022072" w:rsidR="00B25943" w:rsidRDefault="00B25943" w:rsidP="00770FB6">
            <w:pPr>
              <w:spacing w:before="120" w:after="120"/>
              <w:textAlignment w:val="top"/>
              <w:rPr>
                <w:color w:val="000000"/>
              </w:rPr>
            </w:pPr>
            <w:r w:rsidRPr="00B25943">
              <w:rPr>
                <w:b/>
                <w:color w:val="000000"/>
              </w:rPr>
              <w:t>Example:</w:t>
            </w:r>
            <w:r w:rsidR="003B04D1">
              <w:rPr>
                <w:color w:val="000000"/>
              </w:rPr>
              <w:t xml:space="preserve"> </w:t>
            </w:r>
            <w:r w:rsidR="00DD18EB">
              <w:rPr>
                <w:color w:val="000000"/>
              </w:rPr>
              <w:t xml:space="preserve"> </w:t>
            </w:r>
            <w:r w:rsidR="003B04D1">
              <w:rPr>
                <w:color w:val="000000"/>
              </w:rPr>
              <w:t>#*</w:t>
            </w:r>
            <w:r w:rsidR="0022775B">
              <w:rPr>
                <w:color w:val="000000"/>
              </w:rPr>
              <w:t>20173</w:t>
            </w:r>
          </w:p>
          <w:p w14:paraId="0AA374E2" w14:textId="5B411D01" w:rsidR="008A27AB" w:rsidRDefault="28416277" w:rsidP="00770FB6">
            <w:pPr>
              <w:spacing w:before="120" w:after="120"/>
              <w:textAlignment w:val="top"/>
              <w:rPr>
                <w:color w:val="000000"/>
              </w:rPr>
            </w:pPr>
            <w:r w:rsidRPr="3649096C">
              <w:rPr>
                <w:b/>
                <w:bCs/>
                <w:color w:val="000000" w:themeColor="text1"/>
              </w:rPr>
              <w:t>Note:</w:t>
            </w:r>
            <w:r w:rsidR="4F13601E" w:rsidRPr="3649096C">
              <w:rPr>
                <w:b/>
                <w:bCs/>
                <w:color w:val="000000" w:themeColor="text1"/>
              </w:rPr>
              <w:t xml:space="preserve"> </w:t>
            </w:r>
            <w:r w:rsidRPr="3649096C">
              <w:rPr>
                <w:color w:val="000000" w:themeColor="text1"/>
              </w:rPr>
              <w:t xml:space="preserve"> When using Avaya</w:t>
            </w:r>
            <w:r w:rsidR="197D1B4E" w:rsidRPr="3649096C">
              <w:rPr>
                <w:color w:val="000000" w:themeColor="text1"/>
              </w:rPr>
              <w:t xml:space="preserve"> or Five9</w:t>
            </w:r>
            <w:r w:rsidRPr="3649096C">
              <w:rPr>
                <w:color w:val="000000" w:themeColor="text1"/>
              </w:rPr>
              <w:t xml:space="preserve">, click the </w:t>
            </w:r>
            <w:r w:rsidRPr="3649096C">
              <w:rPr>
                <w:b/>
                <w:bCs/>
                <w:color w:val="000000" w:themeColor="text1"/>
              </w:rPr>
              <w:t xml:space="preserve">Dialpad </w:t>
            </w:r>
            <w:r w:rsidRPr="3649096C">
              <w:rPr>
                <w:color w:val="000000" w:themeColor="text1"/>
              </w:rPr>
              <w:t xml:space="preserve">icon. Once the Dialpad </w:t>
            </w:r>
            <w:r w:rsidR="4A83111A" w:rsidRPr="3649096C">
              <w:rPr>
                <w:color w:val="000000" w:themeColor="text1"/>
              </w:rPr>
              <w:t>displays,</w:t>
            </w:r>
            <w:r w:rsidRPr="3649096C">
              <w:rPr>
                <w:color w:val="000000" w:themeColor="text1"/>
              </w:rPr>
              <w:t xml:space="preserve"> </w:t>
            </w:r>
            <w:r w:rsidR="4A83111A" w:rsidRPr="3649096C">
              <w:rPr>
                <w:color w:val="000000" w:themeColor="text1"/>
              </w:rPr>
              <w:t xml:space="preserve">use the mouse to </w:t>
            </w:r>
            <w:r w:rsidRPr="3649096C">
              <w:rPr>
                <w:color w:val="000000" w:themeColor="text1"/>
              </w:rPr>
              <w:t xml:space="preserve">enter the </w:t>
            </w:r>
            <w:r w:rsidR="4D71DB18" w:rsidRPr="3649096C">
              <w:rPr>
                <w:color w:val="000000" w:themeColor="text1"/>
              </w:rPr>
              <w:t>Sycurio</w:t>
            </w:r>
            <w:r w:rsidRPr="3649096C">
              <w:rPr>
                <w:color w:val="000000" w:themeColor="text1"/>
              </w:rPr>
              <w:t xml:space="preserve"> CR#</w:t>
            </w:r>
            <w:r w:rsidR="4A83111A" w:rsidRPr="3649096C">
              <w:rPr>
                <w:color w:val="000000" w:themeColor="text1"/>
              </w:rPr>
              <w:t xml:space="preserve"> </w:t>
            </w:r>
            <w:r w:rsidRPr="3649096C">
              <w:rPr>
                <w:color w:val="000000" w:themeColor="text1"/>
              </w:rPr>
              <w:t xml:space="preserve">into the Dialpad. </w:t>
            </w:r>
          </w:p>
          <w:p w14:paraId="077BA0E7" w14:textId="77777777" w:rsidR="0006246D" w:rsidRPr="00B25943" w:rsidRDefault="0006246D" w:rsidP="00770FB6">
            <w:pPr>
              <w:spacing w:before="120" w:after="120"/>
              <w:textAlignment w:val="top"/>
              <w:rPr>
                <w:color w:val="000000"/>
              </w:rPr>
            </w:pPr>
          </w:p>
          <w:p w14:paraId="2820B379" w14:textId="308281B0" w:rsidR="001C3C63" w:rsidRPr="00087300" w:rsidRDefault="005510AE" w:rsidP="00924722">
            <w:pPr>
              <w:spacing w:before="120" w:after="120"/>
              <w:jc w:val="center"/>
              <w:textAlignment w:val="top"/>
              <w:rPr>
                <w:noProof/>
              </w:rPr>
            </w:pPr>
            <w:r>
              <w:rPr>
                <w:noProof/>
              </w:rPr>
              <w:drawing>
                <wp:inline distT="0" distB="0" distL="0" distR="0" wp14:anchorId="19B5FCA1" wp14:editId="601FF37F">
                  <wp:extent cx="5486400" cy="38688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68895"/>
                          </a:xfrm>
                          <a:prstGeom prst="rect">
                            <a:avLst/>
                          </a:prstGeom>
                        </pic:spPr>
                      </pic:pic>
                    </a:graphicData>
                  </a:graphic>
                </wp:inline>
              </w:drawing>
            </w:r>
            <w:r w:rsidR="00087300">
              <w:rPr>
                <w:noProof/>
              </w:rPr>
              <w:t xml:space="preserve"> </w:t>
            </w:r>
          </w:p>
          <w:p w14:paraId="1921AEFE" w14:textId="113EB488" w:rsidR="00B25943" w:rsidRDefault="00B25943" w:rsidP="002B50AF">
            <w:pPr>
              <w:spacing w:before="120" w:after="120"/>
              <w:textAlignment w:val="top"/>
              <w:rPr>
                <w:color w:val="000000"/>
              </w:rPr>
            </w:pPr>
          </w:p>
          <w:p w14:paraId="7F16B59C" w14:textId="36FFEDB1" w:rsidR="0034466E" w:rsidRDefault="00467A78" w:rsidP="002B50AF">
            <w:pPr>
              <w:spacing w:before="120" w:after="120"/>
              <w:textAlignment w:val="top"/>
              <w:rPr>
                <w:color w:val="000000"/>
              </w:rPr>
            </w:pPr>
            <w:r>
              <w:rPr>
                <w:b/>
                <w:bCs/>
                <w:color w:val="000000"/>
              </w:rPr>
              <w:t xml:space="preserve">Note: </w:t>
            </w:r>
            <w:r w:rsidR="0006246D">
              <w:rPr>
                <w:b/>
                <w:bCs/>
                <w:color w:val="000000"/>
              </w:rPr>
              <w:t xml:space="preserve"> </w:t>
            </w:r>
            <w:r>
              <w:rPr>
                <w:color w:val="000000"/>
              </w:rPr>
              <w:t>When using Five9, previous entries on the Dialpad from the same login period will remain listed. This will not affect current/future dialing</w:t>
            </w:r>
            <w:r w:rsidR="00B52565">
              <w:rPr>
                <w:color w:val="000000"/>
              </w:rPr>
              <w:t>;</w:t>
            </w:r>
            <w:r>
              <w:rPr>
                <w:color w:val="000000"/>
              </w:rPr>
              <w:t xml:space="preserve"> disregard the prior</w:t>
            </w:r>
            <w:r w:rsidR="00C75714">
              <w:rPr>
                <w:color w:val="000000"/>
              </w:rPr>
              <w:t>-</w:t>
            </w:r>
            <w:r>
              <w:rPr>
                <w:color w:val="000000"/>
              </w:rPr>
              <w:t xml:space="preserve">entered </w:t>
            </w:r>
            <w:r w:rsidR="0034466E">
              <w:rPr>
                <w:color w:val="000000"/>
              </w:rPr>
              <w:t>numbers</w:t>
            </w:r>
            <w:r>
              <w:rPr>
                <w:color w:val="000000"/>
              </w:rPr>
              <w:t xml:space="preserve"> and proceed as usual.</w:t>
            </w:r>
          </w:p>
          <w:p w14:paraId="44DDBC61" w14:textId="2CA03AF2" w:rsidR="00467A78" w:rsidRDefault="00467A78" w:rsidP="002B50AF">
            <w:pPr>
              <w:spacing w:before="120" w:after="120"/>
              <w:jc w:val="center"/>
              <w:textAlignment w:val="top"/>
              <w:rPr>
                <w:color w:val="000000"/>
              </w:rPr>
            </w:pPr>
            <w:r>
              <w:rPr>
                <w:color w:val="000000"/>
              </w:rPr>
              <w:br/>
            </w:r>
            <w:r w:rsidR="00C45E80">
              <w:rPr>
                <w:noProof/>
              </w:rPr>
              <w:drawing>
                <wp:inline distT="0" distB="0" distL="0" distR="0" wp14:anchorId="1A0212AF" wp14:editId="5C9382F6">
                  <wp:extent cx="5438095" cy="25238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095" cy="2523809"/>
                          </a:xfrm>
                          <a:prstGeom prst="rect">
                            <a:avLst/>
                          </a:prstGeom>
                        </pic:spPr>
                      </pic:pic>
                    </a:graphicData>
                  </a:graphic>
                </wp:inline>
              </w:drawing>
            </w:r>
          </w:p>
          <w:p w14:paraId="518D3559" w14:textId="77777777" w:rsidR="0043763F" w:rsidRDefault="0043763F" w:rsidP="002B50AF">
            <w:pPr>
              <w:spacing w:before="120" w:after="120"/>
              <w:jc w:val="center"/>
              <w:textAlignment w:val="top"/>
              <w:rPr>
                <w:color w:val="000000"/>
              </w:rPr>
            </w:pPr>
          </w:p>
          <w:p w14:paraId="657110EF" w14:textId="5B11CCCE" w:rsidR="00467A78" w:rsidRDefault="00467054">
            <w:pPr>
              <w:spacing w:before="120" w:after="120"/>
              <w:jc w:val="center"/>
              <w:textAlignment w:val="top"/>
              <w:rPr>
                <w:color w:val="000000"/>
              </w:rPr>
            </w:pPr>
            <w:r>
              <w:rPr>
                <w:noProof/>
              </w:rPr>
              <w:drawing>
                <wp:inline distT="0" distB="0" distL="0" distR="0" wp14:anchorId="54EAE456" wp14:editId="5246877D">
                  <wp:extent cx="5466667" cy="2523809"/>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6667" cy="2523809"/>
                          </a:xfrm>
                          <a:prstGeom prst="rect">
                            <a:avLst/>
                          </a:prstGeom>
                        </pic:spPr>
                      </pic:pic>
                    </a:graphicData>
                  </a:graphic>
                </wp:inline>
              </w:drawing>
            </w:r>
          </w:p>
          <w:p w14:paraId="0991FF5A" w14:textId="6AD41686" w:rsidR="0043763F" w:rsidRPr="00467A78" w:rsidRDefault="0043763F">
            <w:pPr>
              <w:spacing w:before="120" w:after="120"/>
              <w:jc w:val="center"/>
              <w:textAlignment w:val="top"/>
              <w:rPr>
                <w:color w:val="000000"/>
              </w:rPr>
            </w:pPr>
          </w:p>
        </w:tc>
      </w:tr>
      <w:tr w:rsidR="004C7FFE" w14:paraId="375B38DE" w14:textId="77777777" w:rsidTr="3649096C">
        <w:trPr>
          <w:cantSplit/>
          <w:trHeight w:val="45"/>
        </w:trPr>
        <w:tc>
          <w:tcPr>
            <w:tcW w:w="264" w:type="pct"/>
          </w:tcPr>
          <w:p w14:paraId="67165413" w14:textId="12F0C57A" w:rsidR="00030790" w:rsidRDefault="00D0785B" w:rsidP="00770FB6">
            <w:pPr>
              <w:spacing w:before="120" w:after="120"/>
              <w:jc w:val="center"/>
              <w:rPr>
                <w:b/>
              </w:rPr>
            </w:pPr>
            <w:r>
              <w:rPr>
                <w:b/>
              </w:rPr>
              <w:t>5</w:t>
            </w:r>
          </w:p>
        </w:tc>
        <w:tc>
          <w:tcPr>
            <w:tcW w:w="4736" w:type="pct"/>
          </w:tcPr>
          <w:p w14:paraId="5EA44041" w14:textId="134E6117" w:rsidR="00B25943" w:rsidRDefault="00B25943" w:rsidP="00770FB6">
            <w:pPr>
              <w:spacing w:before="120" w:after="120"/>
              <w:textAlignment w:val="top"/>
              <w:rPr>
                <w:color w:val="000000"/>
              </w:rPr>
            </w:pPr>
            <w:r w:rsidRPr="00B25943">
              <w:rPr>
                <w:color w:val="000000"/>
              </w:rPr>
              <w:t xml:space="preserve">Once the </w:t>
            </w:r>
            <w:r w:rsidRPr="00E5619B">
              <w:rPr>
                <w:b/>
                <w:color w:val="000000"/>
              </w:rPr>
              <w:t>SecureMode</w:t>
            </w:r>
            <w:r w:rsidRPr="00B25943">
              <w:rPr>
                <w:color w:val="000000"/>
              </w:rPr>
              <w:t xml:space="preserve"> </w:t>
            </w:r>
            <w:r w:rsidRPr="002B58AF">
              <w:rPr>
                <w:b/>
                <w:color w:val="000000"/>
              </w:rPr>
              <w:t>icon</w:t>
            </w:r>
            <w:r w:rsidRPr="00B25943">
              <w:rPr>
                <w:color w:val="000000"/>
              </w:rPr>
              <w:t xml:space="preserve"> </w:t>
            </w:r>
            <w:r w:rsidR="004E3646">
              <w:rPr>
                <w:color w:val="000000"/>
              </w:rPr>
              <w:t>turns</w:t>
            </w:r>
            <w:r w:rsidR="004E3646" w:rsidRPr="00B25943">
              <w:rPr>
                <w:color w:val="000000"/>
              </w:rPr>
              <w:t xml:space="preserve"> </w:t>
            </w:r>
            <w:r w:rsidRPr="00B25943">
              <w:rPr>
                <w:color w:val="000000"/>
              </w:rPr>
              <w:t xml:space="preserve">from red to </w:t>
            </w:r>
            <w:r w:rsidR="002B58AF">
              <w:rPr>
                <w:color w:val="000000"/>
              </w:rPr>
              <w:t>green</w:t>
            </w:r>
            <w:r w:rsidR="00887ED5">
              <w:rPr>
                <w:color w:val="000000"/>
              </w:rPr>
              <w:t xml:space="preserve"> and the credit card field turns blue</w:t>
            </w:r>
            <w:r w:rsidRPr="00B25943">
              <w:rPr>
                <w:color w:val="000000"/>
              </w:rPr>
              <w:t>, advise the member:</w:t>
            </w:r>
            <w:r w:rsidR="00887ED5">
              <w:rPr>
                <w:color w:val="000000"/>
              </w:rPr>
              <w:t xml:space="preserve"> </w:t>
            </w:r>
          </w:p>
          <w:p w14:paraId="5E41F845" w14:textId="77777777" w:rsidR="00E5619B" w:rsidRDefault="00E5619B" w:rsidP="00770FB6">
            <w:pPr>
              <w:spacing w:before="120" w:after="120"/>
              <w:textAlignment w:val="top"/>
              <w:rPr>
                <w:color w:val="000000"/>
              </w:rPr>
            </w:pPr>
          </w:p>
          <w:p w14:paraId="239C8711" w14:textId="1594DFA8" w:rsidR="00B25943" w:rsidRDefault="002670E6" w:rsidP="00770FB6">
            <w:pPr>
              <w:spacing w:before="120" w:after="120"/>
              <w:textAlignment w:val="top"/>
              <w:rPr>
                <w:color w:val="000000"/>
              </w:rPr>
            </w:pPr>
            <w:r>
              <w:rPr>
                <w:noProof/>
                <w:color w:val="000000"/>
              </w:rPr>
              <w:drawing>
                <wp:inline distT="0" distB="0" distL="0" distR="0" wp14:anchorId="1D3F68CA" wp14:editId="521AE1AE">
                  <wp:extent cx="241300"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65649">
              <w:rPr>
                <w:color w:val="000000"/>
              </w:rPr>
              <w:t xml:space="preserve"> </w:t>
            </w:r>
            <w:r w:rsidR="00B25943" w:rsidRPr="00B25943">
              <w:rPr>
                <w:color w:val="000000"/>
              </w:rPr>
              <w:t>The system is active.</w:t>
            </w:r>
            <w:r w:rsidR="005A6410">
              <w:rPr>
                <w:color w:val="000000"/>
              </w:rPr>
              <w:t xml:space="preserve"> </w:t>
            </w:r>
            <w:r w:rsidR="002B1AEB">
              <w:rPr>
                <w:color w:val="000000"/>
              </w:rPr>
              <w:t>For your security, please</w:t>
            </w:r>
            <w:r w:rsidR="00B25943" w:rsidRPr="00B25943">
              <w:rPr>
                <w:color w:val="000000"/>
              </w:rPr>
              <w:t xml:space="preserve"> </w:t>
            </w:r>
            <w:r w:rsidR="00B25943" w:rsidRPr="00B25943">
              <w:rPr>
                <w:b/>
                <w:color w:val="000000"/>
              </w:rPr>
              <w:t>do not speak your credit card number.</w:t>
            </w:r>
            <w:r w:rsidR="005A6410">
              <w:rPr>
                <w:b/>
                <w:color w:val="000000"/>
              </w:rPr>
              <w:t xml:space="preserve"> </w:t>
            </w:r>
            <w:r w:rsidR="00B25943" w:rsidRPr="00B25943">
              <w:rPr>
                <w:color w:val="000000"/>
              </w:rPr>
              <w:t xml:space="preserve">Please </w:t>
            </w:r>
            <w:r w:rsidR="00B25943" w:rsidRPr="00B25943">
              <w:rPr>
                <w:b/>
                <w:color w:val="000000"/>
              </w:rPr>
              <w:t>type</w:t>
            </w:r>
            <w:r w:rsidR="00B25943" w:rsidRPr="00B25943">
              <w:rPr>
                <w:color w:val="000000"/>
              </w:rPr>
              <w:t xml:space="preserve"> your </w:t>
            </w:r>
            <w:r w:rsidR="008F627F">
              <w:rPr>
                <w:color w:val="000000"/>
              </w:rPr>
              <w:t xml:space="preserve">full </w:t>
            </w:r>
            <w:r w:rsidR="00B25943" w:rsidRPr="00B25943">
              <w:rPr>
                <w:color w:val="000000"/>
              </w:rPr>
              <w:t>credit card number o</w:t>
            </w:r>
            <w:r w:rsidR="00E92E7E">
              <w:rPr>
                <w:color w:val="000000"/>
              </w:rPr>
              <w:t>n</w:t>
            </w:r>
            <w:r w:rsidR="00B25943" w:rsidRPr="00B25943">
              <w:rPr>
                <w:color w:val="000000"/>
              </w:rPr>
              <w:t xml:space="preserve"> your phone’s keypad.</w:t>
            </w:r>
          </w:p>
          <w:p w14:paraId="46F649AD" w14:textId="77777777" w:rsidR="006236EE" w:rsidRDefault="006236EE" w:rsidP="00770FB6">
            <w:pPr>
              <w:spacing w:before="120" w:after="120"/>
              <w:textAlignment w:val="top"/>
              <w:rPr>
                <w:color w:val="000000"/>
              </w:rPr>
            </w:pPr>
          </w:p>
          <w:p w14:paraId="3E58146B" w14:textId="4E1CD0B3" w:rsidR="006236EE" w:rsidRDefault="006236EE" w:rsidP="00770FB6">
            <w:pPr>
              <w:spacing w:before="120" w:after="120"/>
              <w:textAlignment w:val="top"/>
              <w:rPr>
                <w:color w:val="000000"/>
              </w:rPr>
            </w:pPr>
            <w:r w:rsidRPr="00B25943">
              <w:rPr>
                <w:b/>
                <w:color w:val="000000"/>
              </w:rPr>
              <w:t xml:space="preserve">TTY callers: </w:t>
            </w:r>
            <w:r w:rsidR="002C02B5">
              <w:rPr>
                <w:b/>
                <w:color w:val="000000"/>
              </w:rPr>
              <w:t xml:space="preserve"> </w:t>
            </w:r>
            <w:r w:rsidRPr="00B25943">
              <w:rPr>
                <w:color w:val="000000"/>
              </w:rPr>
              <w:t>The TTY service will have to enter the credit card information on the phone they called us on instead of having the member enter the information on their phone.</w:t>
            </w:r>
          </w:p>
          <w:p w14:paraId="5414163A" w14:textId="77777777" w:rsidR="006236EE" w:rsidRDefault="006236EE" w:rsidP="00770FB6">
            <w:pPr>
              <w:spacing w:before="120" w:after="120"/>
              <w:textAlignment w:val="top"/>
              <w:rPr>
                <w:color w:val="000000"/>
              </w:rPr>
            </w:pPr>
            <w:bookmarkStart w:id="29" w:name="OLE_LINK3"/>
          </w:p>
          <w:p w14:paraId="21A5823E" w14:textId="39E30FB7" w:rsidR="006236EE" w:rsidRDefault="3450029B" w:rsidP="00770FB6">
            <w:pPr>
              <w:spacing w:before="120" w:after="120"/>
              <w:textAlignment w:val="top"/>
              <w:rPr>
                <w:color w:val="000000"/>
              </w:rPr>
            </w:pPr>
            <w:r>
              <w:rPr>
                <w:noProof/>
              </w:rPr>
              <w:drawing>
                <wp:inline distT="0" distB="0" distL="0" distR="0" wp14:anchorId="4D93D77D" wp14:editId="37776F81">
                  <wp:extent cx="23812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74EFCDEE" w:rsidRPr="3649096C">
              <w:rPr>
                <w:color w:val="000000" w:themeColor="text1"/>
              </w:rPr>
              <w:t xml:space="preserve"> </w:t>
            </w:r>
            <w:bookmarkStart w:id="30" w:name="OLE_LINK2"/>
            <w:r w:rsidR="148CE416" w:rsidRPr="3649096C">
              <w:rPr>
                <w:color w:val="000000" w:themeColor="text1"/>
              </w:rPr>
              <w:t>Speaker phone</w:t>
            </w:r>
            <w:r w:rsidR="3640AAB3" w:rsidRPr="3649096C">
              <w:rPr>
                <w:color w:val="000000" w:themeColor="text1"/>
              </w:rPr>
              <w:t xml:space="preserve">, </w:t>
            </w:r>
            <w:r w:rsidR="2EA9AABF" w:rsidRPr="3649096C">
              <w:rPr>
                <w:color w:val="000000" w:themeColor="text1"/>
              </w:rPr>
              <w:t xml:space="preserve">Bluetooth, and three-way calls will not work with </w:t>
            </w:r>
            <w:r w:rsidR="4D71DB18" w:rsidRPr="3649096C">
              <w:rPr>
                <w:color w:val="000000" w:themeColor="text1"/>
              </w:rPr>
              <w:t>Sycurio</w:t>
            </w:r>
            <w:r w:rsidR="2EA9AABF" w:rsidRPr="3649096C">
              <w:rPr>
                <w:color w:val="000000" w:themeColor="text1"/>
              </w:rPr>
              <w:t xml:space="preserve">. Ask the member to remove you from speaker, Bluetooth or three-way before entering their CC# into the system. </w:t>
            </w:r>
            <w:r w:rsidR="141D7330" w:rsidRPr="3649096C">
              <w:rPr>
                <w:color w:val="000000" w:themeColor="text1"/>
              </w:rPr>
              <w:t>The</w:t>
            </w:r>
            <w:r w:rsidR="2EA9AABF" w:rsidRPr="3649096C">
              <w:rPr>
                <w:color w:val="000000" w:themeColor="text1"/>
              </w:rPr>
              <w:t xml:space="preserve"> </w:t>
            </w:r>
            <w:r w:rsidR="4D71DB18" w:rsidRPr="3649096C">
              <w:rPr>
                <w:color w:val="000000" w:themeColor="text1"/>
              </w:rPr>
              <w:t>Sycurio</w:t>
            </w:r>
            <w:r w:rsidR="2EA9AABF" w:rsidRPr="3649096C">
              <w:rPr>
                <w:color w:val="000000" w:themeColor="text1"/>
              </w:rPr>
              <w:t xml:space="preserve"> system will not work if the </w:t>
            </w:r>
            <w:r w:rsidR="24EF442B" w:rsidRPr="3649096C">
              <w:rPr>
                <w:color w:val="000000" w:themeColor="text1"/>
              </w:rPr>
              <w:t xml:space="preserve">member </w:t>
            </w:r>
            <w:r w:rsidR="2EA9AABF" w:rsidRPr="3649096C">
              <w:rPr>
                <w:color w:val="000000" w:themeColor="text1"/>
              </w:rPr>
              <w:t xml:space="preserve">is on hold. </w:t>
            </w:r>
            <w:bookmarkEnd w:id="30"/>
          </w:p>
          <w:p w14:paraId="533D408C" w14:textId="77777777" w:rsidR="00B25943" w:rsidRPr="00B25943" w:rsidRDefault="00B25943" w:rsidP="00770FB6">
            <w:pPr>
              <w:spacing w:before="120" w:after="120"/>
              <w:textAlignment w:val="top"/>
              <w:rPr>
                <w:b/>
                <w:color w:val="000000"/>
              </w:rPr>
            </w:pPr>
          </w:p>
          <w:bookmarkEnd w:id="29"/>
          <w:p w14:paraId="6FE20E1A" w14:textId="34EF3B3C" w:rsidR="00B25943" w:rsidRDefault="4C991664" w:rsidP="00770FB6">
            <w:pPr>
              <w:spacing w:before="120" w:after="120"/>
              <w:textAlignment w:val="top"/>
              <w:rPr>
                <w:color w:val="000000"/>
              </w:rPr>
            </w:pPr>
            <w:r w:rsidRPr="3649096C">
              <w:rPr>
                <w:b/>
                <w:bCs/>
                <w:color w:val="000000" w:themeColor="text1"/>
              </w:rPr>
              <w:t xml:space="preserve">Results: </w:t>
            </w:r>
            <w:r w:rsidR="4E90094D" w:rsidRPr="3649096C">
              <w:rPr>
                <w:b/>
                <w:bCs/>
                <w:color w:val="000000" w:themeColor="text1"/>
              </w:rPr>
              <w:t xml:space="preserve"> </w:t>
            </w:r>
            <w:r w:rsidR="4D71DB18" w:rsidRPr="3649096C">
              <w:rPr>
                <w:color w:val="000000" w:themeColor="text1"/>
              </w:rPr>
              <w:t>Sycurio</w:t>
            </w:r>
            <w:r w:rsidR="4E90094D" w:rsidRPr="3649096C">
              <w:rPr>
                <w:color w:val="000000" w:themeColor="text1"/>
              </w:rPr>
              <w:t xml:space="preserve"> </w:t>
            </w:r>
            <w:r w:rsidR="2BF88FF5" w:rsidRPr="3649096C">
              <w:rPr>
                <w:color w:val="000000" w:themeColor="text1"/>
              </w:rPr>
              <w:t>validates</w:t>
            </w:r>
            <w:r w:rsidR="4E90094D" w:rsidRPr="3649096C">
              <w:rPr>
                <w:color w:val="000000" w:themeColor="text1"/>
              </w:rPr>
              <w:t xml:space="preserve"> the credit card number instantly. </w:t>
            </w:r>
            <w:r w:rsidRPr="3649096C">
              <w:rPr>
                <w:color w:val="000000" w:themeColor="text1"/>
              </w:rPr>
              <w:t xml:space="preserve">Asterisks display in the credit card field </w:t>
            </w:r>
            <w:r w:rsidR="07C04775" w:rsidRPr="3649096C">
              <w:rPr>
                <w:color w:val="000000" w:themeColor="text1"/>
              </w:rPr>
              <w:t>except for</w:t>
            </w:r>
            <w:r w:rsidRPr="3649096C">
              <w:rPr>
                <w:color w:val="000000" w:themeColor="text1"/>
              </w:rPr>
              <w:t xml:space="preserve"> the last 4 digits of the credit card, which will be visible in the field. The field </w:t>
            </w:r>
            <w:r w:rsidR="31F2C050" w:rsidRPr="3649096C">
              <w:rPr>
                <w:color w:val="000000" w:themeColor="text1"/>
              </w:rPr>
              <w:t>displays</w:t>
            </w:r>
            <w:r w:rsidRPr="3649096C">
              <w:rPr>
                <w:color w:val="000000" w:themeColor="text1"/>
              </w:rPr>
              <w:t xml:space="preserve"> in </w:t>
            </w:r>
            <w:r w:rsidR="4E90094D" w:rsidRPr="3649096C">
              <w:rPr>
                <w:color w:val="000000" w:themeColor="text1"/>
              </w:rPr>
              <w:t>blue</w:t>
            </w:r>
            <w:r w:rsidRPr="3649096C">
              <w:rPr>
                <w:color w:val="000000" w:themeColor="text1"/>
              </w:rPr>
              <w:t xml:space="preserve"> until a full and valid credit card number is entered then it will </w:t>
            </w:r>
            <w:r w:rsidR="6FA37EBD" w:rsidRPr="3649096C">
              <w:rPr>
                <w:color w:val="000000" w:themeColor="text1"/>
              </w:rPr>
              <w:t xml:space="preserve">turn </w:t>
            </w:r>
            <w:r w:rsidRPr="3649096C">
              <w:rPr>
                <w:color w:val="000000" w:themeColor="text1"/>
              </w:rPr>
              <w:t>green.</w:t>
            </w:r>
          </w:p>
          <w:p w14:paraId="4E43F414" w14:textId="77777777" w:rsidR="003B04D1" w:rsidRPr="00B25943" w:rsidRDefault="003B04D1" w:rsidP="00770FB6">
            <w:pPr>
              <w:spacing w:before="120" w:after="120"/>
              <w:ind w:left="720"/>
              <w:textAlignment w:val="top"/>
              <w:rPr>
                <w:color w:val="000000"/>
              </w:rPr>
            </w:pPr>
          </w:p>
          <w:p w14:paraId="1FF78E31" w14:textId="579A1171" w:rsidR="00B25943" w:rsidRPr="00B25943" w:rsidRDefault="00B25943" w:rsidP="00770FB6">
            <w:pPr>
              <w:spacing w:before="120" w:after="120"/>
              <w:textAlignment w:val="top"/>
              <w:rPr>
                <w:b/>
                <w:color w:val="000000"/>
              </w:rPr>
            </w:pPr>
            <w:r w:rsidRPr="00B25943">
              <w:rPr>
                <w:b/>
                <w:color w:val="000000"/>
              </w:rPr>
              <w:t>Example:</w:t>
            </w:r>
            <w:r w:rsidRPr="00B25943">
              <w:rPr>
                <w:color w:val="000000"/>
              </w:rPr>
              <w:t xml:space="preserve"> </w:t>
            </w:r>
            <w:r w:rsidR="00DD18EB">
              <w:rPr>
                <w:color w:val="000000"/>
              </w:rPr>
              <w:t xml:space="preserve"> </w:t>
            </w:r>
            <w:r w:rsidR="002323B9">
              <w:rPr>
                <w:color w:val="000000"/>
              </w:rPr>
              <w:t xml:space="preserve">**** **** **** </w:t>
            </w:r>
            <w:r w:rsidRPr="00B25943">
              <w:rPr>
                <w:color w:val="000000"/>
              </w:rPr>
              <w:t>0002</w:t>
            </w:r>
          </w:p>
          <w:p w14:paraId="7716A8FE" w14:textId="0A316A3C" w:rsidR="00FB6A42" w:rsidRDefault="00F62DDC" w:rsidP="00770FB6">
            <w:pPr>
              <w:spacing w:before="120" w:after="120"/>
              <w:jc w:val="center"/>
              <w:textAlignment w:val="top"/>
              <w:rPr>
                <w:noProof/>
              </w:rPr>
            </w:pPr>
            <w:r>
              <w:rPr>
                <w:noProof/>
              </w:rPr>
              <w:drawing>
                <wp:inline distT="0" distB="0" distL="0" distR="0" wp14:anchorId="24C52E08" wp14:editId="3B839F28">
                  <wp:extent cx="5485714" cy="408571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5714" cy="4085714"/>
                          </a:xfrm>
                          <a:prstGeom prst="rect">
                            <a:avLst/>
                          </a:prstGeom>
                        </pic:spPr>
                      </pic:pic>
                    </a:graphicData>
                  </a:graphic>
                </wp:inline>
              </w:drawing>
            </w:r>
          </w:p>
          <w:p w14:paraId="6CD9FEBD" w14:textId="77777777" w:rsidR="006236EE" w:rsidRDefault="006236EE" w:rsidP="00770FB6">
            <w:pPr>
              <w:spacing w:before="120" w:after="120"/>
              <w:textAlignment w:val="top"/>
              <w:rPr>
                <w:b/>
                <w:color w:val="000000"/>
              </w:rPr>
            </w:pPr>
          </w:p>
          <w:p w14:paraId="020E9B90" w14:textId="4A2F6324" w:rsidR="00E5619B" w:rsidRDefault="002670E6" w:rsidP="00770FB6">
            <w:pPr>
              <w:spacing w:before="120" w:after="120"/>
              <w:textAlignment w:val="top"/>
              <w:rPr>
                <w:b/>
                <w:color w:val="000000"/>
              </w:rPr>
            </w:pPr>
            <w:r>
              <w:rPr>
                <w:b/>
                <w:noProof/>
                <w:color w:val="000000"/>
              </w:rPr>
              <w:drawing>
                <wp:inline distT="0" distB="0" distL="0" distR="0" wp14:anchorId="1EEF283E" wp14:editId="6F9F37DF">
                  <wp:extent cx="238125"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E115D">
              <w:rPr>
                <w:b/>
                <w:color w:val="000000"/>
              </w:rPr>
              <w:t xml:space="preserve"> </w:t>
            </w:r>
            <w:bookmarkStart w:id="31" w:name="OLE_LINK8"/>
            <w:r w:rsidR="00E5619B">
              <w:rPr>
                <w:b/>
                <w:color w:val="000000"/>
              </w:rPr>
              <w:t>If Credit Card Field displays in Red:</w:t>
            </w:r>
          </w:p>
          <w:p w14:paraId="0572A361" w14:textId="6154C09F" w:rsidR="00E5619B" w:rsidRDefault="00E5619B" w:rsidP="00770FB6">
            <w:pPr>
              <w:spacing w:before="120" w:after="120"/>
              <w:ind w:left="720"/>
              <w:textAlignment w:val="top"/>
              <w:rPr>
                <w:color w:val="000000"/>
              </w:rPr>
            </w:pPr>
            <w:r>
              <w:rPr>
                <w:b/>
                <w:color w:val="000000"/>
              </w:rPr>
              <w:t>This indicates an e</w:t>
            </w:r>
            <w:r w:rsidR="00B25943" w:rsidRPr="00B25943">
              <w:rPr>
                <w:b/>
                <w:color w:val="000000"/>
              </w:rPr>
              <w:t>rror:</w:t>
            </w:r>
            <w:r w:rsidR="00B25943" w:rsidRPr="00B25943">
              <w:rPr>
                <w:color w:val="000000"/>
              </w:rPr>
              <w:t xml:space="preserve"> </w:t>
            </w:r>
            <w:r w:rsidR="00A3138B">
              <w:rPr>
                <w:color w:val="000000"/>
              </w:rPr>
              <w:t xml:space="preserve"> </w:t>
            </w:r>
            <w:r w:rsidR="00B25943" w:rsidRPr="00B25943">
              <w:rPr>
                <w:color w:val="000000"/>
              </w:rPr>
              <w:t xml:space="preserve">Red indicates that the incorrect account number was input. </w:t>
            </w:r>
          </w:p>
          <w:p w14:paraId="070BA81B" w14:textId="2A4F823C" w:rsidR="000B1689" w:rsidRPr="007C44A5" w:rsidRDefault="00B25943">
            <w:pPr>
              <w:numPr>
                <w:ilvl w:val="0"/>
                <w:numId w:val="6"/>
              </w:numPr>
              <w:spacing w:before="120" w:after="120"/>
              <w:ind w:left="1267"/>
              <w:textAlignment w:val="top"/>
              <w:rPr>
                <w:color w:val="000000"/>
              </w:rPr>
            </w:pPr>
            <w:r w:rsidRPr="00B25943">
              <w:rPr>
                <w:color w:val="000000"/>
              </w:rPr>
              <w:t xml:space="preserve">Press </w:t>
            </w:r>
            <w:r w:rsidRPr="00B25943">
              <w:rPr>
                <w:b/>
                <w:color w:val="000000"/>
              </w:rPr>
              <w:t>RE</w:t>
            </w:r>
            <w:r w:rsidR="00124F3D">
              <w:rPr>
                <w:b/>
                <w:color w:val="000000"/>
              </w:rPr>
              <w:t>START</w:t>
            </w:r>
            <w:r w:rsidRPr="00B25943">
              <w:rPr>
                <w:b/>
                <w:color w:val="000000"/>
              </w:rPr>
              <w:t xml:space="preserve"> </w:t>
            </w:r>
            <w:r w:rsidRPr="00B25943">
              <w:rPr>
                <w:color w:val="000000"/>
              </w:rPr>
              <w:t>and ask the member to retype the credit card account number.</w:t>
            </w:r>
          </w:p>
          <w:p w14:paraId="653CBBEE" w14:textId="77777777" w:rsidR="000B1689" w:rsidRDefault="000B1689">
            <w:pPr>
              <w:numPr>
                <w:ilvl w:val="0"/>
                <w:numId w:val="6"/>
              </w:numPr>
              <w:spacing w:before="120" w:after="120"/>
              <w:ind w:left="1267"/>
              <w:textAlignment w:val="top"/>
              <w:rPr>
                <w:color w:val="000000"/>
              </w:rPr>
            </w:pPr>
            <w:r w:rsidRPr="00B25943">
              <w:rPr>
                <w:color w:val="000000"/>
              </w:rPr>
              <w:t xml:space="preserve">Once the account number field turns green, move to the next step. </w:t>
            </w:r>
          </w:p>
          <w:bookmarkEnd w:id="31"/>
          <w:p w14:paraId="660290C8" w14:textId="77777777" w:rsidR="00B25943" w:rsidRPr="00B25943" w:rsidRDefault="00B25943" w:rsidP="00770FB6">
            <w:pPr>
              <w:spacing w:before="120" w:after="120"/>
              <w:textAlignment w:val="top"/>
              <w:rPr>
                <w:color w:val="000000"/>
              </w:rPr>
            </w:pPr>
          </w:p>
          <w:p w14:paraId="0B793FCC" w14:textId="0698677F" w:rsidR="00B25943" w:rsidRDefault="00A3138B" w:rsidP="00770FB6">
            <w:pPr>
              <w:spacing w:before="120" w:after="120"/>
              <w:textAlignment w:val="top"/>
              <w:rPr>
                <w:color w:val="000000"/>
              </w:rPr>
            </w:pPr>
            <w:r>
              <w:rPr>
                <w:noProof/>
                <w:color w:val="000000"/>
              </w:rPr>
              <w:drawing>
                <wp:inline distT="0" distB="0" distL="0" distR="0" wp14:anchorId="738A1EE2" wp14:editId="05221C49">
                  <wp:extent cx="238095" cy="2095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color w:val="000000"/>
              </w:rPr>
              <w:t xml:space="preserve"> </w:t>
            </w:r>
            <w:r w:rsidR="00B25943" w:rsidRPr="00B25943">
              <w:rPr>
                <w:color w:val="000000"/>
              </w:rPr>
              <w:t xml:space="preserve">The system did not recognize your credit card number. </w:t>
            </w:r>
            <w:r w:rsidR="00FF6757">
              <w:rPr>
                <w:color w:val="000000"/>
              </w:rPr>
              <w:t>Will you</w:t>
            </w:r>
            <w:r w:rsidR="00B25943" w:rsidRPr="00B25943">
              <w:rPr>
                <w:color w:val="000000"/>
              </w:rPr>
              <w:t xml:space="preserve"> </w:t>
            </w:r>
            <w:r w:rsidR="00FF6757">
              <w:rPr>
                <w:color w:val="000000"/>
              </w:rPr>
              <w:t>p</w:t>
            </w:r>
            <w:r w:rsidR="00B25943" w:rsidRPr="00B25943">
              <w:rPr>
                <w:color w:val="000000"/>
              </w:rPr>
              <w:t>lease type your card number again onto your phone keypad</w:t>
            </w:r>
            <w:r w:rsidR="007C44A5">
              <w:rPr>
                <w:color w:val="000000"/>
              </w:rPr>
              <w:t>?</w:t>
            </w:r>
            <w:r w:rsidR="00B25943" w:rsidRPr="00B25943">
              <w:rPr>
                <w:color w:val="000000"/>
              </w:rPr>
              <w:t xml:space="preserve"> </w:t>
            </w:r>
          </w:p>
          <w:p w14:paraId="66E6043F" w14:textId="77777777" w:rsidR="00A3138B" w:rsidRPr="00B25943" w:rsidRDefault="00A3138B" w:rsidP="00770FB6">
            <w:pPr>
              <w:spacing w:before="120" w:after="120"/>
              <w:textAlignment w:val="top"/>
              <w:rPr>
                <w:color w:val="000000"/>
              </w:rPr>
            </w:pPr>
          </w:p>
          <w:p w14:paraId="124D5253" w14:textId="77777777" w:rsidR="006236EE" w:rsidRDefault="005510AE" w:rsidP="00D76E74">
            <w:pPr>
              <w:spacing w:before="120" w:after="120"/>
              <w:jc w:val="center"/>
              <w:textAlignment w:val="top"/>
              <w:rPr>
                <w:color w:val="000000"/>
              </w:rPr>
            </w:pPr>
            <w:r>
              <w:rPr>
                <w:noProof/>
              </w:rPr>
              <w:drawing>
                <wp:inline distT="0" distB="0" distL="0" distR="0" wp14:anchorId="2A6DEC87" wp14:editId="239A67FB">
                  <wp:extent cx="5486400" cy="3749581"/>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749581"/>
                          </a:xfrm>
                          <a:prstGeom prst="rect">
                            <a:avLst/>
                          </a:prstGeom>
                        </pic:spPr>
                      </pic:pic>
                    </a:graphicData>
                  </a:graphic>
                </wp:inline>
              </w:drawing>
            </w:r>
          </w:p>
          <w:p w14:paraId="522382BC" w14:textId="29A74D4D" w:rsidR="00FF2CA0" w:rsidRPr="00CC252E" w:rsidRDefault="00FF2CA0" w:rsidP="00D76E74">
            <w:pPr>
              <w:spacing w:before="120" w:after="120"/>
              <w:jc w:val="center"/>
              <w:textAlignment w:val="top"/>
              <w:rPr>
                <w:color w:val="000000"/>
              </w:rPr>
            </w:pPr>
          </w:p>
        </w:tc>
      </w:tr>
      <w:tr w:rsidR="004C7FFE" w14:paraId="31F1DEB7" w14:textId="77777777" w:rsidTr="3649096C">
        <w:trPr>
          <w:cantSplit/>
          <w:trHeight w:val="45"/>
        </w:trPr>
        <w:tc>
          <w:tcPr>
            <w:tcW w:w="264" w:type="pct"/>
          </w:tcPr>
          <w:p w14:paraId="41A17CEE" w14:textId="0E28876A" w:rsidR="00030790" w:rsidRDefault="00D0785B" w:rsidP="002B50AF">
            <w:pPr>
              <w:spacing w:before="120" w:after="120"/>
              <w:jc w:val="center"/>
              <w:rPr>
                <w:b/>
              </w:rPr>
            </w:pPr>
            <w:r>
              <w:rPr>
                <w:b/>
              </w:rPr>
              <w:t>6</w:t>
            </w:r>
          </w:p>
        </w:tc>
        <w:tc>
          <w:tcPr>
            <w:tcW w:w="4736" w:type="pct"/>
          </w:tcPr>
          <w:p w14:paraId="6B429FF5" w14:textId="68E1316C" w:rsidR="00B25943" w:rsidRPr="00B25943" w:rsidRDefault="002670E6" w:rsidP="002B50AF">
            <w:pPr>
              <w:spacing w:before="120" w:after="120"/>
              <w:rPr>
                <w:color w:val="000000"/>
              </w:rPr>
            </w:pPr>
            <w:r>
              <w:rPr>
                <w:b/>
                <w:noProof/>
                <w:color w:val="000000"/>
              </w:rPr>
              <w:drawing>
                <wp:inline distT="0" distB="0" distL="0" distR="0" wp14:anchorId="38FF6B89" wp14:editId="2C6B23EA">
                  <wp:extent cx="241300"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B25943" w:rsidRPr="00B25943">
              <w:rPr>
                <w:color w:val="000000"/>
              </w:rPr>
              <w:t xml:space="preserve"> Thank you, I see that your </w:t>
            </w:r>
            <w:r w:rsidR="00F62DDC">
              <w:rPr>
                <w:color w:val="000000"/>
              </w:rPr>
              <w:t>&lt;</w:t>
            </w:r>
            <w:r w:rsidR="00B25943" w:rsidRPr="00B25943">
              <w:rPr>
                <w:color w:val="000000"/>
              </w:rPr>
              <w:t>Visa, MasterCard, AMEX, etc</w:t>
            </w:r>
            <w:r w:rsidR="00940003">
              <w:rPr>
                <w:color w:val="000000"/>
              </w:rPr>
              <w:t>etera</w:t>
            </w:r>
            <w:r w:rsidR="00F62DDC">
              <w:rPr>
                <w:color w:val="000000"/>
              </w:rPr>
              <w:t>&gt;</w:t>
            </w:r>
            <w:r w:rsidR="00B25943" w:rsidRPr="00B25943">
              <w:rPr>
                <w:color w:val="000000"/>
              </w:rPr>
              <w:t xml:space="preserve"> </w:t>
            </w:r>
            <w:r w:rsidR="0022775B">
              <w:rPr>
                <w:color w:val="000000"/>
              </w:rPr>
              <w:t xml:space="preserve">ending in </w:t>
            </w:r>
            <w:r w:rsidR="00F62DDC">
              <w:rPr>
                <w:color w:val="000000"/>
              </w:rPr>
              <w:t>&lt;</w:t>
            </w:r>
            <w:r w:rsidR="0022775B">
              <w:rPr>
                <w:color w:val="000000"/>
              </w:rPr>
              <w:t>last 4 digits</w:t>
            </w:r>
            <w:r w:rsidR="00F62DDC">
              <w:rPr>
                <w:color w:val="000000"/>
              </w:rPr>
              <w:t>&gt;</w:t>
            </w:r>
            <w:r w:rsidR="0022775B">
              <w:rPr>
                <w:color w:val="000000"/>
              </w:rPr>
              <w:t xml:space="preserve"> </w:t>
            </w:r>
            <w:r w:rsidR="00B25943" w:rsidRPr="00B25943">
              <w:rPr>
                <w:color w:val="000000"/>
              </w:rPr>
              <w:t>was entered correctly and securely. Would you please</w:t>
            </w:r>
            <w:r w:rsidR="00FF6757">
              <w:rPr>
                <w:color w:val="000000"/>
              </w:rPr>
              <w:t xml:space="preserve"> verbally</w:t>
            </w:r>
            <w:r w:rsidR="00B25943" w:rsidRPr="00B25943">
              <w:rPr>
                <w:color w:val="000000"/>
              </w:rPr>
              <w:t xml:space="preserve"> tell me the month and year expiration date of your card?</w:t>
            </w:r>
          </w:p>
          <w:p w14:paraId="75FF709D" w14:textId="77777777" w:rsidR="00B25943" w:rsidRPr="00B25943" w:rsidRDefault="00B25943" w:rsidP="00B25943">
            <w:pPr>
              <w:ind w:left="1080"/>
              <w:rPr>
                <w:color w:val="000000"/>
              </w:rPr>
            </w:pPr>
          </w:p>
          <w:p w14:paraId="6390258D" w14:textId="2C01D2EC" w:rsidR="006236EE" w:rsidRDefault="006236EE" w:rsidP="00A706B7">
            <w:pPr>
              <w:spacing w:before="120" w:after="120"/>
              <w:rPr>
                <w:b/>
                <w:color w:val="000000"/>
              </w:rPr>
            </w:pPr>
            <w:r>
              <w:rPr>
                <w:b/>
                <w:color w:val="000000"/>
              </w:rPr>
              <w:t>CCR</w:t>
            </w:r>
            <w:r w:rsidR="00D259BC">
              <w:rPr>
                <w:b/>
                <w:color w:val="000000"/>
              </w:rPr>
              <w:t xml:space="preserve">: </w:t>
            </w:r>
            <w:r w:rsidR="00EF61A5">
              <w:rPr>
                <w:b/>
                <w:color w:val="000000"/>
              </w:rPr>
              <w:t xml:space="preserve"> </w:t>
            </w:r>
            <w:r w:rsidRPr="006E45A1">
              <w:rPr>
                <w:bCs/>
                <w:color w:val="000000"/>
              </w:rPr>
              <w:t>Input the month and year.</w:t>
            </w:r>
            <w:r>
              <w:rPr>
                <w:b/>
                <w:color w:val="000000"/>
              </w:rPr>
              <w:t xml:space="preserve">  </w:t>
            </w:r>
          </w:p>
          <w:p w14:paraId="2BFD8F6E" w14:textId="2E3C922A" w:rsidR="00B25943" w:rsidRDefault="00B25943" w:rsidP="00A706B7">
            <w:pPr>
              <w:spacing w:before="120" w:after="120"/>
              <w:rPr>
                <w:color w:val="000000"/>
              </w:rPr>
            </w:pPr>
            <w:r w:rsidRPr="00B25943">
              <w:rPr>
                <w:b/>
                <w:color w:val="000000"/>
              </w:rPr>
              <w:t>Example:</w:t>
            </w:r>
            <w:r w:rsidR="003B04D1">
              <w:rPr>
                <w:color w:val="000000"/>
              </w:rPr>
              <w:t xml:space="preserve"> </w:t>
            </w:r>
            <w:r w:rsidR="00EF61A5">
              <w:rPr>
                <w:color w:val="000000"/>
              </w:rPr>
              <w:t xml:space="preserve"> </w:t>
            </w:r>
            <w:r w:rsidR="003B04D1">
              <w:rPr>
                <w:color w:val="000000"/>
              </w:rPr>
              <w:t>For March of 202</w:t>
            </w:r>
            <w:r w:rsidR="00FF6757">
              <w:rPr>
                <w:color w:val="000000"/>
              </w:rPr>
              <w:t>6</w:t>
            </w:r>
            <w:r w:rsidR="003B04D1">
              <w:rPr>
                <w:color w:val="000000"/>
              </w:rPr>
              <w:t xml:space="preserve">, select </w:t>
            </w:r>
            <w:r w:rsidR="003B04D1" w:rsidRPr="00C037FE">
              <w:rPr>
                <w:b/>
                <w:bCs/>
                <w:color w:val="000000"/>
              </w:rPr>
              <w:t>03</w:t>
            </w:r>
            <w:r w:rsidR="003B04D1">
              <w:rPr>
                <w:color w:val="000000"/>
              </w:rPr>
              <w:t xml:space="preserve"> and </w:t>
            </w:r>
            <w:r w:rsidR="003B04D1" w:rsidRPr="00C037FE">
              <w:rPr>
                <w:b/>
                <w:bCs/>
                <w:color w:val="000000"/>
              </w:rPr>
              <w:t>202</w:t>
            </w:r>
            <w:r w:rsidR="00FF6757" w:rsidRPr="00C037FE">
              <w:rPr>
                <w:b/>
                <w:bCs/>
                <w:color w:val="000000"/>
              </w:rPr>
              <w:t>6</w:t>
            </w:r>
            <w:r w:rsidR="0019002A">
              <w:rPr>
                <w:color w:val="000000"/>
              </w:rPr>
              <w:t>.</w:t>
            </w:r>
          </w:p>
          <w:p w14:paraId="39743671" w14:textId="77777777" w:rsidR="0009530F" w:rsidRDefault="0009530F" w:rsidP="00A706B7">
            <w:pPr>
              <w:spacing w:before="120" w:after="120"/>
              <w:rPr>
                <w:color w:val="000000"/>
              </w:rPr>
            </w:pPr>
          </w:p>
          <w:p w14:paraId="3A5971D4" w14:textId="1F2BBC1C" w:rsidR="0007153C" w:rsidRDefault="00C262B7" w:rsidP="00F1119F">
            <w:pPr>
              <w:jc w:val="center"/>
              <w:rPr>
                <w:noProof/>
              </w:rPr>
            </w:pPr>
            <w:r>
              <w:rPr>
                <w:noProof/>
              </w:rPr>
              <w:drawing>
                <wp:inline distT="0" distB="0" distL="0" distR="0" wp14:anchorId="6BDC42A7" wp14:editId="7BF6019E">
                  <wp:extent cx="6187976" cy="454953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7976" cy="4549534"/>
                          </a:xfrm>
                          <a:prstGeom prst="rect">
                            <a:avLst/>
                          </a:prstGeom>
                        </pic:spPr>
                      </pic:pic>
                    </a:graphicData>
                  </a:graphic>
                </wp:inline>
              </w:drawing>
            </w:r>
          </w:p>
          <w:p w14:paraId="1470B79F" w14:textId="77777777" w:rsidR="006236EE" w:rsidRDefault="006236EE" w:rsidP="006236EE">
            <w:pPr>
              <w:rPr>
                <w:noProof/>
              </w:rPr>
            </w:pPr>
          </w:p>
          <w:p w14:paraId="31C01BA9" w14:textId="77777777" w:rsidR="00E5619B" w:rsidRPr="00CC252E" w:rsidRDefault="00E5619B" w:rsidP="00A706B7">
            <w:pPr>
              <w:rPr>
                <w:b/>
                <w:color w:val="000000"/>
              </w:rPr>
            </w:pPr>
          </w:p>
        </w:tc>
      </w:tr>
      <w:tr w:rsidR="004C7FFE" w14:paraId="5C08BCC0" w14:textId="77777777" w:rsidTr="3649096C">
        <w:trPr>
          <w:cantSplit/>
          <w:trHeight w:val="45"/>
        </w:trPr>
        <w:tc>
          <w:tcPr>
            <w:tcW w:w="264" w:type="pct"/>
          </w:tcPr>
          <w:p w14:paraId="26F9CE6D" w14:textId="77777777" w:rsidR="00CC252E" w:rsidRPr="00CE711E" w:rsidRDefault="00D0785B" w:rsidP="00770FB6">
            <w:pPr>
              <w:spacing w:before="120" w:after="120"/>
              <w:jc w:val="center"/>
              <w:rPr>
                <w:b/>
                <w:color w:val="000000"/>
              </w:rPr>
            </w:pPr>
            <w:r>
              <w:rPr>
                <w:b/>
                <w:color w:val="000000"/>
              </w:rPr>
              <w:t>7</w:t>
            </w:r>
          </w:p>
        </w:tc>
        <w:tc>
          <w:tcPr>
            <w:tcW w:w="4736" w:type="pct"/>
          </w:tcPr>
          <w:p w14:paraId="5870EB10" w14:textId="3B93DDFE" w:rsidR="00B25943" w:rsidRDefault="002670E6" w:rsidP="00770FB6">
            <w:pPr>
              <w:tabs>
                <w:tab w:val="left" w:pos="12510"/>
              </w:tabs>
              <w:spacing w:before="120" w:after="120"/>
              <w:rPr>
                <w:color w:val="000000"/>
              </w:rPr>
            </w:pPr>
            <w:r>
              <w:rPr>
                <w:noProof/>
                <w:color w:val="000000"/>
              </w:rPr>
              <w:drawing>
                <wp:inline distT="0" distB="0" distL="0" distR="0" wp14:anchorId="39CD3140" wp14:editId="08C7431D">
                  <wp:extent cx="241300" cy="209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9A176E">
              <w:rPr>
                <w:color w:val="000000"/>
              </w:rPr>
              <w:t xml:space="preserve"> </w:t>
            </w:r>
            <w:r w:rsidR="00B25943" w:rsidRPr="00B25943">
              <w:rPr>
                <w:color w:val="000000"/>
              </w:rPr>
              <w:t xml:space="preserve">Thank you, would you like to use the </w:t>
            </w:r>
            <w:r w:rsidR="009F047A">
              <w:rPr>
                <w:color w:val="000000"/>
              </w:rPr>
              <w:t>c</w:t>
            </w:r>
            <w:r w:rsidR="00B25943" w:rsidRPr="00B25943">
              <w:rPr>
                <w:color w:val="000000"/>
              </w:rPr>
              <w:t xml:space="preserve">redit </w:t>
            </w:r>
            <w:r w:rsidR="009F047A">
              <w:rPr>
                <w:color w:val="000000"/>
              </w:rPr>
              <w:t>c</w:t>
            </w:r>
            <w:r w:rsidR="00B25943" w:rsidRPr="00B25943">
              <w:rPr>
                <w:color w:val="000000"/>
              </w:rPr>
              <w:t>ard account as the default payment account for future orders?</w:t>
            </w:r>
          </w:p>
          <w:p w14:paraId="7EF698E1" w14:textId="77777777" w:rsidR="002B58AF" w:rsidRDefault="002B58AF" w:rsidP="00770FB6">
            <w:pPr>
              <w:spacing w:before="120" w:after="120"/>
              <w:rPr>
                <w:color w:val="000000"/>
              </w:rPr>
            </w:pPr>
          </w:p>
          <w:p w14:paraId="5553E84C" w14:textId="25FC65FE" w:rsidR="002B58AF" w:rsidRPr="00B25943" w:rsidRDefault="002670E6" w:rsidP="00770FB6">
            <w:pPr>
              <w:spacing w:before="120" w:after="120"/>
              <w:rPr>
                <w:color w:val="000000"/>
              </w:rPr>
            </w:pPr>
            <w:r>
              <w:rPr>
                <w:noProof/>
                <w:color w:val="000000"/>
              </w:rPr>
              <w:drawing>
                <wp:inline distT="0" distB="0" distL="0" distR="0" wp14:anchorId="3D5BD730" wp14:editId="7468A29A">
                  <wp:extent cx="2381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B58AF">
              <w:rPr>
                <w:color w:val="000000"/>
              </w:rPr>
              <w:t xml:space="preserve"> When</w:t>
            </w:r>
            <w:r w:rsidR="002B58AF" w:rsidRPr="00A515EF">
              <w:rPr>
                <w:color w:val="000000"/>
              </w:rPr>
              <w:t xml:space="preserve"> adding an </w:t>
            </w:r>
            <w:r w:rsidR="002B58AF" w:rsidRPr="002B58AF">
              <w:rPr>
                <w:b/>
                <w:color w:val="000000"/>
              </w:rPr>
              <w:t>FSA/HSA</w:t>
            </w:r>
            <w:r w:rsidR="002B58AF" w:rsidRPr="00A515EF">
              <w:rPr>
                <w:color w:val="000000"/>
              </w:rPr>
              <w:t xml:space="preserve"> card, recommend to the member that it be set up as the default payment.</w:t>
            </w:r>
          </w:p>
          <w:p w14:paraId="0F038F7E" w14:textId="77777777" w:rsidR="002B58AF" w:rsidRDefault="002B58AF" w:rsidP="00770FB6">
            <w:pPr>
              <w:spacing w:before="120" w:after="120"/>
              <w:ind w:left="720"/>
              <w:rPr>
                <w:color w:val="000000"/>
              </w:rPr>
            </w:pPr>
          </w:p>
          <w:p w14:paraId="16A48D1F" w14:textId="32B81D89" w:rsidR="006236EE" w:rsidRDefault="006236EE" w:rsidP="002B50AF">
            <w:pPr>
              <w:numPr>
                <w:ilvl w:val="0"/>
                <w:numId w:val="4"/>
              </w:numPr>
              <w:tabs>
                <w:tab w:val="clear" w:pos="720"/>
              </w:tabs>
              <w:spacing w:before="120" w:after="120"/>
              <w:ind w:left="907"/>
              <w:rPr>
                <w:color w:val="000000"/>
              </w:rPr>
            </w:pPr>
            <w:r>
              <w:rPr>
                <w:color w:val="000000"/>
              </w:rPr>
              <w:t xml:space="preserve">If </w:t>
            </w:r>
            <w:r w:rsidR="004445BD" w:rsidRPr="006236EE">
              <w:rPr>
                <w:b/>
                <w:color w:val="000000"/>
              </w:rPr>
              <w:t>no</w:t>
            </w:r>
            <w:r>
              <w:rPr>
                <w:color w:val="000000"/>
              </w:rPr>
              <w:t>, continue to the next step.</w:t>
            </w:r>
          </w:p>
          <w:p w14:paraId="41C6A884" w14:textId="77777777" w:rsidR="006236EE" w:rsidRDefault="006236EE" w:rsidP="00770FB6">
            <w:pPr>
              <w:spacing w:before="120" w:after="120"/>
              <w:ind w:left="720"/>
              <w:rPr>
                <w:color w:val="000000"/>
              </w:rPr>
            </w:pPr>
          </w:p>
          <w:p w14:paraId="7D3BAA03" w14:textId="02C1A8C6" w:rsidR="00B25943" w:rsidRDefault="00B25943" w:rsidP="002B50AF">
            <w:pPr>
              <w:numPr>
                <w:ilvl w:val="0"/>
                <w:numId w:val="4"/>
              </w:numPr>
              <w:tabs>
                <w:tab w:val="clear" w:pos="720"/>
              </w:tabs>
              <w:spacing w:before="120" w:after="120"/>
              <w:ind w:left="907"/>
              <w:rPr>
                <w:color w:val="000000"/>
              </w:rPr>
            </w:pPr>
            <w:r w:rsidRPr="00B25943">
              <w:rPr>
                <w:color w:val="000000"/>
              </w:rPr>
              <w:t xml:space="preserve">If </w:t>
            </w:r>
            <w:r w:rsidR="007311A8" w:rsidRPr="00B25943">
              <w:rPr>
                <w:b/>
                <w:color w:val="000000"/>
              </w:rPr>
              <w:t>yes</w:t>
            </w:r>
            <w:r w:rsidRPr="00B25943">
              <w:rPr>
                <w:color w:val="000000"/>
              </w:rPr>
              <w:t xml:space="preserve">, select the </w:t>
            </w:r>
            <w:r w:rsidRPr="00B25943">
              <w:rPr>
                <w:b/>
                <w:color w:val="000000"/>
              </w:rPr>
              <w:t>Mail Default</w:t>
            </w:r>
            <w:r w:rsidRPr="00B25943">
              <w:rPr>
                <w:color w:val="000000"/>
              </w:rPr>
              <w:t xml:space="preserve"> checkbox and inform the member the credit card will be automatically charged when future orders are received, unless a different form of payment is provided.</w:t>
            </w:r>
          </w:p>
          <w:p w14:paraId="264FFA02" w14:textId="77777777" w:rsidR="0009530F" w:rsidRPr="00B25943" w:rsidRDefault="0009530F" w:rsidP="001124C2">
            <w:pPr>
              <w:spacing w:before="120" w:after="120"/>
              <w:rPr>
                <w:color w:val="000000"/>
              </w:rPr>
            </w:pPr>
          </w:p>
          <w:p w14:paraId="102AF49F" w14:textId="77777777" w:rsidR="00784833" w:rsidRDefault="00F62DDC" w:rsidP="001124C2">
            <w:pPr>
              <w:spacing w:before="120" w:after="120"/>
              <w:jc w:val="center"/>
              <w:rPr>
                <w:noProof/>
              </w:rPr>
            </w:pPr>
            <w:r>
              <w:rPr>
                <w:noProof/>
              </w:rPr>
              <w:drawing>
                <wp:inline distT="0" distB="0" distL="0" distR="0" wp14:anchorId="339A900F" wp14:editId="4B955FB2">
                  <wp:extent cx="5485714" cy="402857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5714" cy="4028571"/>
                          </a:xfrm>
                          <a:prstGeom prst="rect">
                            <a:avLst/>
                          </a:prstGeom>
                        </pic:spPr>
                      </pic:pic>
                    </a:graphicData>
                  </a:graphic>
                </wp:inline>
              </w:drawing>
            </w:r>
          </w:p>
          <w:p w14:paraId="08666A4D" w14:textId="51D269A0" w:rsidR="00B60437" w:rsidRPr="001124C2" w:rsidRDefault="00B60437" w:rsidP="001124C2">
            <w:pPr>
              <w:spacing w:before="120" w:after="120"/>
              <w:jc w:val="center"/>
              <w:rPr>
                <w:noProof/>
              </w:rPr>
            </w:pPr>
          </w:p>
        </w:tc>
      </w:tr>
      <w:tr w:rsidR="004C7FFE" w14:paraId="28021E38" w14:textId="77777777" w:rsidTr="3649096C">
        <w:trPr>
          <w:cantSplit/>
          <w:trHeight w:val="45"/>
        </w:trPr>
        <w:tc>
          <w:tcPr>
            <w:tcW w:w="264" w:type="pct"/>
          </w:tcPr>
          <w:p w14:paraId="563DF51B" w14:textId="515F69F6" w:rsidR="00B25943" w:rsidRDefault="00D0785B" w:rsidP="00770FB6">
            <w:pPr>
              <w:spacing w:before="120" w:after="120"/>
              <w:jc w:val="center"/>
              <w:rPr>
                <w:b/>
                <w:color w:val="000000"/>
              </w:rPr>
            </w:pPr>
            <w:r>
              <w:rPr>
                <w:b/>
              </w:rPr>
              <w:t>8</w:t>
            </w:r>
          </w:p>
        </w:tc>
        <w:tc>
          <w:tcPr>
            <w:tcW w:w="4736" w:type="pct"/>
          </w:tcPr>
          <w:p w14:paraId="21F0E11B" w14:textId="51A13553" w:rsidR="00784833" w:rsidRDefault="00B25943" w:rsidP="00770FB6">
            <w:pPr>
              <w:spacing w:before="120" w:after="120"/>
              <w:rPr>
                <w:b/>
                <w:color w:val="000000"/>
              </w:rPr>
            </w:pPr>
            <w:r w:rsidRPr="00B25943">
              <w:rPr>
                <w:b/>
                <w:color w:val="000000"/>
              </w:rPr>
              <w:t>For Commercial members only</w:t>
            </w:r>
            <w:r w:rsidR="00E57FCC">
              <w:rPr>
                <w:b/>
                <w:color w:val="000000"/>
              </w:rPr>
              <w:t>.</w:t>
            </w:r>
          </w:p>
          <w:p w14:paraId="30F8898C" w14:textId="77777777" w:rsidR="00784833" w:rsidRDefault="00784833" w:rsidP="00770FB6">
            <w:pPr>
              <w:spacing w:before="120" w:after="120"/>
              <w:rPr>
                <w:b/>
                <w:color w:val="000000"/>
              </w:rPr>
            </w:pPr>
          </w:p>
          <w:p w14:paraId="49C1974D" w14:textId="6636344C" w:rsidR="00B25943" w:rsidRDefault="002670E6" w:rsidP="00770FB6">
            <w:pPr>
              <w:spacing w:before="120" w:after="120"/>
              <w:rPr>
                <w:color w:val="000000"/>
              </w:rPr>
            </w:pPr>
            <w:r>
              <w:rPr>
                <w:noProof/>
                <w:color w:val="000000"/>
              </w:rPr>
              <w:drawing>
                <wp:inline distT="0" distB="0" distL="0" distR="0" wp14:anchorId="0FE72CDC" wp14:editId="2BA4A033">
                  <wp:extent cx="241300" cy="209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B25943" w:rsidRPr="00B25943">
              <w:rPr>
                <w:color w:val="000000"/>
              </w:rPr>
              <w:t xml:space="preserve"> Would you like to allow other family member(s) to use the credit card for payments</w:t>
            </w:r>
            <w:r w:rsidR="00FF6757">
              <w:rPr>
                <w:color w:val="000000"/>
              </w:rPr>
              <w:t xml:space="preserve"> on this plan</w:t>
            </w:r>
            <w:r w:rsidR="00B25943" w:rsidRPr="00B25943">
              <w:rPr>
                <w:color w:val="000000"/>
              </w:rPr>
              <w:t>?</w:t>
            </w:r>
          </w:p>
          <w:p w14:paraId="22D63DD7" w14:textId="77777777" w:rsidR="00A21EE6" w:rsidRPr="00B25943" w:rsidRDefault="00A21EE6" w:rsidP="00770FB6">
            <w:pPr>
              <w:spacing w:before="120" w:after="120"/>
              <w:rPr>
                <w:color w:val="000000"/>
              </w:rPr>
            </w:pPr>
          </w:p>
          <w:p w14:paraId="100F24EB" w14:textId="5A746A1A" w:rsidR="00784833" w:rsidRDefault="00B25943" w:rsidP="002B50AF">
            <w:pPr>
              <w:numPr>
                <w:ilvl w:val="0"/>
                <w:numId w:val="5"/>
              </w:numPr>
              <w:spacing w:before="120" w:after="120"/>
              <w:ind w:left="907"/>
              <w:rPr>
                <w:color w:val="000000"/>
              </w:rPr>
            </w:pPr>
            <w:r w:rsidRPr="00B25943">
              <w:rPr>
                <w:color w:val="000000"/>
              </w:rPr>
              <w:t xml:space="preserve">If </w:t>
            </w:r>
            <w:r w:rsidR="007311A8" w:rsidRPr="00784833">
              <w:rPr>
                <w:b/>
                <w:color w:val="000000"/>
              </w:rPr>
              <w:t>yes</w:t>
            </w:r>
            <w:r w:rsidR="00784833">
              <w:rPr>
                <w:color w:val="000000"/>
              </w:rPr>
              <w:t>, proceed to next step.</w:t>
            </w:r>
          </w:p>
          <w:p w14:paraId="30080D9C" w14:textId="77777777" w:rsidR="009311E0" w:rsidRDefault="009311E0" w:rsidP="00770FB6">
            <w:pPr>
              <w:spacing w:before="120" w:after="120"/>
              <w:ind w:left="720"/>
              <w:rPr>
                <w:color w:val="000000"/>
              </w:rPr>
            </w:pPr>
          </w:p>
          <w:p w14:paraId="3FFEE307" w14:textId="3F174DCD" w:rsidR="00573072" w:rsidRDefault="00784833" w:rsidP="002B50AF">
            <w:pPr>
              <w:numPr>
                <w:ilvl w:val="0"/>
                <w:numId w:val="5"/>
              </w:numPr>
              <w:spacing w:before="120" w:after="120"/>
              <w:ind w:left="907"/>
              <w:rPr>
                <w:color w:val="000000"/>
              </w:rPr>
            </w:pPr>
            <w:r w:rsidRPr="00573072">
              <w:rPr>
                <w:color w:val="000000"/>
              </w:rPr>
              <w:t xml:space="preserve">If </w:t>
            </w:r>
            <w:r w:rsidR="007311A8" w:rsidRPr="00573072">
              <w:rPr>
                <w:b/>
                <w:color w:val="000000"/>
              </w:rPr>
              <w:t>no</w:t>
            </w:r>
            <w:r w:rsidR="007347BD">
              <w:rPr>
                <w:b/>
                <w:color w:val="000000"/>
              </w:rPr>
              <w:t>,</w:t>
            </w:r>
          </w:p>
          <w:p w14:paraId="305856B7" w14:textId="486FE19A" w:rsidR="0009530F" w:rsidRDefault="00573072">
            <w:pPr>
              <w:numPr>
                <w:ilvl w:val="0"/>
                <w:numId w:val="16"/>
              </w:numPr>
              <w:spacing w:before="120" w:after="120"/>
              <w:ind w:left="1267"/>
              <w:rPr>
                <w:color w:val="000000"/>
              </w:rPr>
            </w:pPr>
            <w:r>
              <w:rPr>
                <w:color w:val="000000"/>
              </w:rPr>
              <w:t>S</w:t>
            </w:r>
            <w:r w:rsidR="00B25943" w:rsidRPr="00573072">
              <w:rPr>
                <w:color w:val="000000"/>
              </w:rPr>
              <w:t xml:space="preserve">elect the </w:t>
            </w:r>
            <w:r w:rsidR="00B25943" w:rsidRPr="00573072">
              <w:rPr>
                <w:b/>
                <w:bCs/>
                <w:color w:val="000000"/>
              </w:rPr>
              <w:t>Exclusive</w:t>
            </w:r>
            <w:r w:rsidR="00B25943" w:rsidRPr="00573072">
              <w:rPr>
                <w:color w:val="000000"/>
              </w:rPr>
              <w:t xml:space="preserve"> checkbox</w:t>
            </w:r>
            <w:r w:rsidR="00A21EE6" w:rsidRPr="00573072">
              <w:rPr>
                <w:color w:val="000000"/>
              </w:rPr>
              <w:t xml:space="preserve"> (</w:t>
            </w:r>
            <w:r w:rsidR="00A21EE6" w:rsidRPr="00573072">
              <w:rPr>
                <w:b/>
                <w:color w:val="000000"/>
              </w:rPr>
              <w:t>Not applicable to MED D Members</w:t>
            </w:r>
            <w:r w:rsidRPr="00573072">
              <w:rPr>
                <w:color w:val="000000"/>
              </w:rPr>
              <w:t>)</w:t>
            </w:r>
            <w:r>
              <w:rPr>
                <w:color w:val="000000"/>
              </w:rPr>
              <w:t>.</w:t>
            </w:r>
          </w:p>
          <w:p w14:paraId="480375C9" w14:textId="77777777" w:rsidR="00573072" w:rsidRDefault="00573072" w:rsidP="00770FB6">
            <w:pPr>
              <w:spacing w:before="120" w:after="120"/>
              <w:ind w:left="1006"/>
              <w:rPr>
                <w:color w:val="000000"/>
              </w:rPr>
            </w:pPr>
            <w:r w:rsidRPr="00573072">
              <w:rPr>
                <w:color w:val="000000"/>
              </w:rPr>
              <w:t xml:space="preserve"> </w:t>
            </w:r>
          </w:p>
          <w:p w14:paraId="47CA688D" w14:textId="5D06D865" w:rsidR="00573072" w:rsidRDefault="00573072">
            <w:pPr>
              <w:numPr>
                <w:ilvl w:val="0"/>
                <w:numId w:val="16"/>
              </w:numPr>
              <w:spacing w:before="120" w:after="120"/>
              <w:ind w:left="1267"/>
              <w:rPr>
                <w:color w:val="000000"/>
              </w:rPr>
            </w:pPr>
            <w:bookmarkStart w:id="32" w:name="OLE_LINK1"/>
            <w:r>
              <w:rPr>
                <w:color w:val="000000"/>
              </w:rPr>
              <w:t>I</w:t>
            </w:r>
            <w:r w:rsidR="00B25943" w:rsidRPr="00573072">
              <w:rPr>
                <w:color w:val="000000"/>
              </w:rPr>
              <w:t>nform the caller the account will be designated for the originator’s use only, which could cause processing delays</w:t>
            </w:r>
            <w:r w:rsidR="0022775B">
              <w:rPr>
                <w:color w:val="000000"/>
              </w:rPr>
              <w:t xml:space="preserve"> if </w:t>
            </w:r>
            <w:r w:rsidR="00C647A3">
              <w:rPr>
                <w:color w:val="000000"/>
              </w:rPr>
              <w:t>no other</w:t>
            </w:r>
            <w:r w:rsidR="0022775B">
              <w:rPr>
                <w:color w:val="000000"/>
              </w:rPr>
              <w:t xml:space="preserve"> method of payment is available for other members’ orders</w:t>
            </w:r>
            <w:r w:rsidR="00B25943" w:rsidRPr="00573072">
              <w:rPr>
                <w:color w:val="000000"/>
              </w:rPr>
              <w:t>.</w:t>
            </w:r>
          </w:p>
          <w:bookmarkEnd w:id="32"/>
          <w:p w14:paraId="3B19BC78" w14:textId="77777777" w:rsidR="0009530F" w:rsidRDefault="0009530F" w:rsidP="00770FB6">
            <w:pPr>
              <w:spacing w:before="120" w:after="120"/>
              <w:ind w:left="1006"/>
              <w:rPr>
                <w:color w:val="000000"/>
              </w:rPr>
            </w:pPr>
          </w:p>
          <w:p w14:paraId="656019DD" w14:textId="77777777" w:rsidR="00B25943" w:rsidRDefault="009311E0">
            <w:pPr>
              <w:numPr>
                <w:ilvl w:val="0"/>
                <w:numId w:val="16"/>
              </w:numPr>
              <w:spacing w:before="120" w:after="120"/>
              <w:ind w:left="1267"/>
              <w:rPr>
                <w:color w:val="000000"/>
              </w:rPr>
            </w:pPr>
            <w:r w:rsidRPr="00573072">
              <w:rPr>
                <w:color w:val="000000"/>
              </w:rPr>
              <w:t>P</w:t>
            </w:r>
            <w:r w:rsidR="00B25943" w:rsidRPr="00573072">
              <w:rPr>
                <w:color w:val="000000"/>
              </w:rPr>
              <w:t>roceed to the next step.</w:t>
            </w:r>
          </w:p>
          <w:p w14:paraId="412E4B0E" w14:textId="5BE06FD0" w:rsidR="00B25943" w:rsidRPr="001124C2" w:rsidRDefault="00C262B7" w:rsidP="001124C2">
            <w:pPr>
              <w:spacing w:before="120" w:after="120"/>
              <w:jc w:val="center"/>
              <w:rPr>
                <w:noProof/>
              </w:rPr>
            </w:pPr>
            <w:r>
              <w:rPr>
                <w:noProof/>
              </w:rPr>
              <w:drawing>
                <wp:inline distT="0" distB="0" distL="0" distR="0" wp14:anchorId="41416B79" wp14:editId="4A28E95E">
                  <wp:extent cx="5486400" cy="404867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48678"/>
                          </a:xfrm>
                          <a:prstGeom prst="rect">
                            <a:avLst/>
                          </a:prstGeom>
                        </pic:spPr>
                      </pic:pic>
                    </a:graphicData>
                  </a:graphic>
                </wp:inline>
              </w:drawing>
            </w:r>
          </w:p>
        </w:tc>
      </w:tr>
      <w:tr w:rsidR="004C7FFE" w14:paraId="79AA7D9B" w14:textId="77777777" w:rsidTr="3649096C">
        <w:trPr>
          <w:cantSplit/>
          <w:trHeight w:val="45"/>
        </w:trPr>
        <w:tc>
          <w:tcPr>
            <w:tcW w:w="264" w:type="pct"/>
          </w:tcPr>
          <w:p w14:paraId="744E24C8" w14:textId="77777777" w:rsidR="00B25943" w:rsidRDefault="00D0785B" w:rsidP="00770FB6">
            <w:pPr>
              <w:spacing w:before="120" w:after="120"/>
              <w:jc w:val="center"/>
              <w:rPr>
                <w:b/>
                <w:color w:val="000000"/>
              </w:rPr>
            </w:pPr>
            <w:r>
              <w:rPr>
                <w:b/>
                <w:color w:val="000000"/>
              </w:rPr>
              <w:t>9</w:t>
            </w:r>
          </w:p>
        </w:tc>
        <w:tc>
          <w:tcPr>
            <w:tcW w:w="4736" w:type="pct"/>
          </w:tcPr>
          <w:p w14:paraId="6559B5B1" w14:textId="66A0F44C" w:rsidR="00117501" w:rsidRDefault="00C95A69" w:rsidP="00C037FE">
            <w:r>
              <w:t>Follow these steps:</w:t>
            </w:r>
          </w:p>
          <w:p w14:paraId="7EE3947F" w14:textId="77777777" w:rsidR="00C95A69" w:rsidRDefault="00C95A69" w:rsidP="00C037FE">
            <w:pPr>
              <w:pStyle w:val="ListParagraph"/>
              <w:spacing w:before="120" w:after="120"/>
              <w:ind w:left="0"/>
              <w:rPr>
                <w:color w:val="000000"/>
              </w:rPr>
            </w:pPr>
          </w:p>
          <w:p w14:paraId="74E5EFB5" w14:textId="62EFB20F" w:rsidR="00B25943" w:rsidRPr="002B50AF" w:rsidRDefault="4C991664" w:rsidP="00C037FE">
            <w:pPr>
              <w:numPr>
                <w:ilvl w:val="0"/>
                <w:numId w:val="37"/>
              </w:numPr>
            </w:pPr>
            <w:r>
              <w:t xml:space="preserve">Click </w:t>
            </w:r>
            <w:r w:rsidRPr="3649096C">
              <w:rPr>
                <w:b/>
                <w:bCs/>
              </w:rPr>
              <w:t>Submit</w:t>
            </w:r>
            <w:r>
              <w:t xml:space="preserve"> on the </w:t>
            </w:r>
            <w:r w:rsidR="4D71DB18">
              <w:t>Sycurio</w:t>
            </w:r>
            <w:r w:rsidR="00F47946">
              <w:t xml:space="preserve"> </w:t>
            </w:r>
            <w:r>
              <w:t xml:space="preserve">page. </w:t>
            </w:r>
          </w:p>
          <w:p w14:paraId="3429F80D" w14:textId="77777777" w:rsidR="00AE5F87" w:rsidRDefault="00AE5F87" w:rsidP="00770FB6">
            <w:pPr>
              <w:spacing w:before="120" w:after="120"/>
              <w:rPr>
                <w:b/>
                <w:color w:val="000000"/>
              </w:rPr>
            </w:pPr>
          </w:p>
          <w:p w14:paraId="491DE9F5" w14:textId="77777777" w:rsidR="0009530F" w:rsidRDefault="0009530F" w:rsidP="002B50AF">
            <w:pPr>
              <w:spacing w:before="120" w:after="120"/>
              <w:ind w:left="360"/>
              <w:rPr>
                <w:color w:val="000000"/>
              </w:rPr>
            </w:pPr>
            <w:r w:rsidRPr="00B25943">
              <w:rPr>
                <w:b/>
                <w:color w:val="000000"/>
              </w:rPr>
              <w:t>Result:</w:t>
            </w:r>
            <w:r w:rsidRPr="00B25943">
              <w:rPr>
                <w:color w:val="000000"/>
              </w:rPr>
              <w:t xml:space="preserve"> </w:t>
            </w:r>
            <w:r w:rsidR="002C02B5">
              <w:rPr>
                <w:color w:val="000000"/>
              </w:rPr>
              <w:t xml:space="preserve"> </w:t>
            </w:r>
            <w:r>
              <w:rPr>
                <w:color w:val="000000"/>
              </w:rPr>
              <w:t>A successful submission message is displayed.</w:t>
            </w:r>
          </w:p>
          <w:p w14:paraId="2B491A11" w14:textId="513D5552" w:rsidR="003B04D1" w:rsidRDefault="003B04D1" w:rsidP="00770FB6">
            <w:pPr>
              <w:spacing w:before="120" w:after="120"/>
              <w:jc w:val="center"/>
              <w:rPr>
                <w:color w:val="000000"/>
              </w:rPr>
            </w:pPr>
          </w:p>
          <w:p w14:paraId="2E79C103" w14:textId="280B4698" w:rsidR="00B25943" w:rsidRPr="00B25943" w:rsidRDefault="00C262B7" w:rsidP="00770FB6">
            <w:pPr>
              <w:spacing w:before="120" w:after="120"/>
              <w:jc w:val="center"/>
              <w:rPr>
                <w:color w:val="000000"/>
              </w:rPr>
            </w:pPr>
            <w:r>
              <w:rPr>
                <w:noProof/>
              </w:rPr>
              <w:drawing>
                <wp:inline distT="0" distB="0" distL="0" distR="0" wp14:anchorId="539FF20F" wp14:editId="37055FC7">
                  <wp:extent cx="6035040" cy="4494339"/>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5040" cy="4494339"/>
                          </a:xfrm>
                          <a:prstGeom prst="rect">
                            <a:avLst/>
                          </a:prstGeom>
                        </pic:spPr>
                      </pic:pic>
                    </a:graphicData>
                  </a:graphic>
                </wp:inline>
              </w:drawing>
            </w:r>
          </w:p>
          <w:p w14:paraId="48851F95" w14:textId="77777777" w:rsidR="009311E0" w:rsidRDefault="009311E0" w:rsidP="00770FB6">
            <w:pPr>
              <w:spacing w:before="120" w:after="120"/>
              <w:ind w:left="360"/>
              <w:rPr>
                <w:color w:val="000000"/>
              </w:rPr>
            </w:pPr>
          </w:p>
          <w:p w14:paraId="3619656E" w14:textId="218A6CAD" w:rsidR="008B36EF" w:rsidRPr="002B50AF" w:rsidRDefault="70CAD059" w:rsidP="00C037FE">
            <w:pPr>
              <w:numPr>
                <w:ilvl w:val="0"/>
                <w:numId w:val="37"/>
              </w:numPr>
            </w:pPr>
            <w:r>
              <w:t xml:space="preserve">Close the </w:t>
            </w:r>
            <w:r w:rsidR="4D71DB18">
              <w:t>Sycurio</w:t>
            </w:r>
            <w:r w:rsidR="00F47946">
              <w:t xml:space="preserve"> </w:t>
            </w:r>
            <w:r>
              <w:t>pop-up screen</w:t>
            </w:r>
            <w:r w:rsidR="0AADE901">
              <w:t xml:space="preserve"> by selecting the small “X” in the upper right corner.</w:t>
            </w:r>
          </w:p>
          <w:p w14:paraId="0754FFB0" w14:textId="77777777" w:rsidR="0009530F" w:rsidRPr="00B25943" w:rsidRDefault="0009530F" w:rsidP="00770FB6">
            <w:pPr>
              <w:spacing w:before="120" w:after="120"/>
              <w:ind w:left="720"/>
              <w:rPr>
                <w:color w:val="000000"/>
              </w:rPr>
            </w:pPr>
          </w:p>
          <w:p w14:paraId="62E1A46E" w14:textId="073EB105" w:rsidR="00B25943" w:rsidRPr="00B25943" w:rsidRDefault="002670E6" w:rsidP="00770FB6">
            <w:pPr>
              <w:spacing w:before="120" w:after="120"/>
              <w:jc w:val="center"/>
              <w:rPr>
                <w:color w:val="000000"/>
              </w:rPr>
            </w:pPr>
            <w:r w:rsidRPr="00C14F93">
              <w:rPr>
                <w:noProof/>
              </w:rPr>
              <w:drawing>
                <wp:inline distT="0" distB="0" distL="0" distR="0" wp14:anchorId="27626D41" wp14:editId="02F189C3">
                  <wp:extent cx="4572000" cy="1371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14:paraId="65CBC257" w14:textId="77777777" w:rsidR="008B36EF" w:rsidRDefault="008B36EF" w:rsidP="00770FB6">
            <w:pPr>
              <w:spacing w:before="120" w:after="120"/>
              <w:rPr>
                <w:b/>
                <w:bCs/>
                <w:color w:val="000000"/>
              </w:rPr>
            </w:pPr>
          </w:p>
          <w:p w14:paraId="6E0CBC8E" w14:textId="1C4F1499" w:rsidR="00B25943" w:rsidRPr="00B25943" w:rsidRDefault="6973C367" w:rsidP="6E6912BB">
            <w:pPr>
              <w:spacing w:before="120" w:after="120"/>
              <w:rPr>
                <w:b/>
                <w:bCs/>
                <w:color w:val="000000"/>
              </w:rPr>
            </w:pPr>
            <w:r w:rsidRPr="6E6912BB">
              <w:rPr>
                <w:b/>
                <w:bCs/>
                <w:color w:val="000000" w:themeColor="text1"/>
              </w:rPr>
              <w:t xml:space="preserve">If an </w:t>
            </w:r>
            <w:r w:rsidR="70CAD059" w:rsidRPr="6E6912BB">
              <w:rPr>
                <w:b/>
                <w:bCs/>
                <w:color w:val="000000" w:themeColor="text1"/>
              </w:rPr>
              <w:t>Error Message</w:t>
            </w:r>
            <w:r w:rsidRPr="6E6912BB">
              <w:rPr>
                <w:b/>
                <w:bCs/>
                <w:color w:val="000000" w:themeColor="text1"/>
              </w:rPr>
              <w:t xml:space="preserve"> displays</w:t>
            </w:r>
            <w:r w:rsidR="4C991664" w:rsidRPr="6E6912BB">
              <w:rPr>
                <w:b/>
                <w:bCs/>
                <w:color w:val="000000" w:themeColor="text1"/>
              </w:rPr>
              <w:t>:</w:t>
            </w:r>
            <w:r w:rsidR="4C991664" w:rsidRPr="6E6912BB">
              <w:rPr>
                <w:color w:val="000000" w:themeColor="text1"/>
              </w:rPr>
              <w:t xml:space="preserve">  </w:t>
            </w:r>
            <w:r w:rsidR="70CAD059" w:rsidRPr="6E6912BB">
              <w:rPr>
                <w:color w:val="000000" w:themeColor="text1"/>
              </w:rPr>
              <w:t>C</w:t>
            </w:r>
            <w:r w:rsidR="4C991664" w:rsidRPr="6E6912BB">
              <w:rPr>
                <w:color w:val="000000" w:themeColor="text1"/>
              </w:rPr>
              <w:t xml:space="preserve">lose the </w:t>
            </w:r>
            <w:r w:rsidR="7DCA3F39" w:rsidRPr="6E6912BB">
              <w:rPr>
                <w:color w:val="000000" w:themeColor="text1"/>
              </w:rPr>
              <w:t>window and</w:t>
            </w:r>
            <w:r w:rsidR="4C991664" w:rsidRPr="6E6912BB">
              <w:rPr>
                <w:color w:val="000000" w:themeColor="text1"/>
              </w:rPr>
              <w:t xml:space="preserve"> try to add the credit card through </w:t>
            </w:r>
            <w:r w:rsidR="4D71DB18" w:rsidRPr="3649096C">
              <w:rPr>
                <w:color w:val="000000" w:themeColor="text1"/>
              </w:rPr>
              <w:t>Sycurio</w:t>
            </w:r>
            <w:r w:rsidR="00F47946">
              <w:rPr>
                <w:color w:val="000000" w:themeColor="text1"/>
              </w:rPr>
              <w:t xml:space="preserve"> </w:t>
            </w:r>
            <w:r w:rsidR="4C991664" w:rsidRPr="6E6912BB">
              <w:rPr>
                <w:color w:val="000000" w:themeColor="text1"/>
              </w:rPr>
              <w:t xml:space="preserve">again. If the </w:t>
            </w:r>
            <w:r w:rsidR="4D71DB18" w:rsidRPr="3649096C">
              <w:rPr>
                <w:color w:val="000000" w:themeColor="text1"/>
              </w:rPr>
              <w:t>Sycurio</w:t>
            </w:r>
            <w:r w:rsidR="00F47946">
              <w:rPr>
                <w:color w:val="000000" w:themeColor="text1"/>
              </w:rPr>
              <w:t xml:space="preserve"> </w:t>
            </w:r>
            <w:r w:rsidR="4C991664" w:rsidRPr="6E6912BB">
              <w:rPr>
                <w:color w:val="000000" w:themeColor="text1"/>
              </w:rPr>
              <w:t>system is not working, refer to</w:t>
            </w:r>
            <w:r w:rsidR="006E2982">
              <w:rPr>
                <w:color w:val="000000" w:themeColor="text1"/>
              </w:rPr>
              <w:t xml:space="preserve"> </w:t>
            </w:r>
            <w:hyperlink w:anchor="_Add_a_Credit_1" w:history="1">
              <w:r w:rsidR="006E2982" w:rsidRPr="006E2982">
                <w:rPr>
                  <w:rStyle w:val="Hyperlink"/>
                </w:rPr>
                <w:t>Sycurio Alternatives</w:t>
              </w:r>
            </w:hyperlink>
            <w:r w:rsidR="006E2982">
              <w:rPr>
                <w:color w:val="000000" w:themeColor="text1"/>
              </w:rPr>
              <w:t>.</w:t>
            </w:r>
          </w:p>
        </w:tc>
      </w:tr>
      <w:tr w:rsidR="004C7FFE" w14:paraId="3832B834" w14:textId="77777777" w:rsidTr="3649096C">
        <w:trPr>
          <w:cantSplit/>
          <w:trHeight w:val="45"/>
        </w:trPr>
        <w:tc>
          <w:tcPr>
            <w:tcW w:w="264" w:type="pct"/>
          </w:tcPr>
          <w:p w14:paraId="1CA1A46A" w14:textId="77777777" w:rsidR="00B25943" w:rsidRDefault="00D0785B" w:rsidP="00770FB6">
            <w:pPr>
              <w:spacing w:before="120" w:after="120"/>
              <w:jc w:val="center"/>
              <w:rPr>
                <w:b/>
                <w:color w:val="000000"/>
              </w:rPr>
            </w:pPr>
            <w:r>
              <w:rPr>
                <w:b/>
                <w:color w:val="000000"/>
              </w:rPr>
              <w:t>10</w:t>
            </w:r>
          </w:p>
        </w:tc>
        <w:tc>
          <w:tcPr>
            <w:tcW w:w="4736" w:type="pct"/>
          </w:tcPr>
          <w:p w14:paraId="002D28CA" w14:textId="77777777" w:rsidR="00B25943" w:rsidRPr="00B25943" w:rsidRDefault="00B25943" w:rsidP="00770FB6">
            <w:pPr>
              <w:spacing w:before="120" w:after="120"/>
              <w:rPr>
                <w:color w:val="000000"/>
              </w:rPr>
            </w:pPr>
            <w:r w:rsidRPr="00B25943">
              <w:rPr>
                <w:color w:val="000000"/>
              </w:rPr>
              <w:t xml:space="preserve">Click the </w:t>
            </w:r>
            <w:r w:rsidRPr="00B25943">
              <w:rPr>
                <w:b/>
                <w:color w:val="000000"/>
              </w:rPr>
              <w:t>Refresh</w:t>
            </w:r>
            <w:r w:rsidRPr="00B25943">
              <w:rPr>
                <w:color w:val="000000"/>
              </w:rPr>
              <w:t xml:space="preserve"> button.</w:t>
            </w:r>
          </w:p>
          <w:p w14:paraId="5F827C49" w14:textId="77777777" w:rsidR="00AE5F87" w:rsidRDefault="00AE5F87" w:rsidP="00770FB6">
            <w:pPr>
              <w:spacing w:before="120" w:after="120"/>
              <w:rPr>
                <w:b/>
                <w:color w:val="000000"/>
              </w:rPr>
            </w:pPr>
          </w:p>
          <w:p w14:paraId="2BE6F17C" w14:textId="77777777" w:rsidR="0009530F" w:rsidRDefault="0009530F" w:rsidP="00770FB6">
            <w:pPr>
              <w:spacing w:before="120" w:after="120"/>
              <w:rPr>
                <w:color w:val="000000"/>
              </w:rPr>
            </w:pPr>
            <w:r w:rsidRPr="00E34F8C">
              <w:rPr>
                <w:b/>
                <w:color w:val="000000"/>
              </w:rPr>
              <w:t>Result:</w:t>
            </w:r>
            <w:r>
              <w:rPr>
                <w:color w:val="000000"/>
              </w:rPr>
              <w:t xml:space="preserve">  The new credit card displays in the Credit Cards section of the Payment Options screen. </w:t>
            </w:r>
          </w:p>
          <w:p w14:paraId="55CAF8AA" w14:textId="77777777" w:rsidR="00B25943" w:rsidRDefault="00B25943" w:rsidP="00770FB6">
            <w:pPr>
              <w:spacing w:before="120" w:after="120"/>
              <w:rPr>
                <w:b/>
                <w:color w:val="000000"/>
              </w:rPr>
            </w:pPr>
          </w:p>
          <w:p w14:paraId="66B26AB2" w14:textId="3545A55F" w:rsidR="0009530F" w:rsidRDefault="002670E6" w:rsidP="00770FB6">
            <w:pPr>
              <w:spacing w:before="120" w:after="120"/>
              <w:rPr>
                <w:color w:val="000000"/>
              </w:rPr>
            </w:pPr>
            <w:r w:rsidRPr="001F2302">
              <w:rPr>
                <w:noProof/>
                <w:color w:val="1F497D"/>
              </w:rPr>
              <w:drawing>
                <wp:inline distT="0" distB="0" distL="0" distR="0" wp14:anchorId="06062EE2" wp14:editId="31FECB79">
                  <wp:extent cx="238125" cy="20955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0009530F">
              <w:rPr>
                <w:color w:val="000000"/>
              </w:rPr>
              <w:t xml:space="preserve"> Your credit card has been added.</w:t>
            </w:r>
          </w:p>
          <w:p w14:paraId="65B41FCE" w14:textId="77777777" w:rsidR="0009530F" w:rsidRPr="00B25943" w:rsidRDefault="0009530F" w:rsidP="00770FB6">
            <w:pPr>
              <w:spacing w:before="120" w:after="120"/>
              <w:rPr>
                <w:b/>
                <w:color w:val="000000"/>
              </w:rPr>
            </w:pPr>
          </w:p>
          <w:p w14:paraId="095E9D2F" w14:textId="473CE6BC" w:rsidR="008B36EF" w:rsidRDefault="00925FBB" w:rsidP="00770FB6">
            <w:pPr>
              <w:spacing w:before="120" w:after="120"/>
              <w:jc w:val="center"/>
              <w:rPr>
                <w:color w:val="000000"/>
              </w:rPr>
            </w:pPr>
            <w:r>
              <w:rPr>
                <w:noProof/>
              </w:rPr>
              <w:drawing>
                <wp:inline distT="0" distB="0" distL="0" distR="0" wp14:anchorId="066CA5D3" wp14:editId="7A2849E4">
                  <wp:extent cx="5486400" cy="2045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045776"/>
                          </a:xfrm>
                          <a:prstGeom prst="rect">
                            <a:avLst/>
                          </a:prstGeom>
                        </pic:spPr>
                      </pic:pic>
                    </a:graphicData>
                  </a:graphic>
                </wp:inline>
              </w:drawing>
            </w:r>
          </w:p>
          <w:p w14:paraId="0DC0CADA" w14:textId="77777777" w:rsidR="008B36EF" w:rsidRPr="00B25943" w:rsidRDefault="008B36EF" w:rsidP="00770FB6">
            <w:pPr>
              <w:spacing w:before="120" w:after="120"/>
              <w:rPr>
                <w:color w:val="000000"/>
              </w:rPr>
            </w:pPr>
          </w:p>
        </w:tc>
      </w:tr>
    </w:tbl>
    <w:p w14:paraId="0CD186C6" w14:textId="77777777" w:rsidR="00EA2979" w:rsidRDefault="00EA2979">
      <w:pPr>
        <w:jc w:val="right"/>
      </w:pPr>
      <w:bookmarkStart w:id="33" w:name="_Available_Task_Types"/>
      <w:bookmarkStart w:id="34" w:name="_Various_Work_Instructions_2"/>
      <w:bookmarkStart w:id="35" w:name="_Working_“Immediate_Need”"/>
      <w:bookmarkStart w:id="36" w:name="_FAQ’s"/>
      <w:bookmarkEnd w:id="33"/>
      <w:bookmarkEnd w:id="34"/>
      <w:bookmarkEnd w:id="35"/>
      <w:bookmarkEnd w:id="36"/>
    </w:p>
    <w:p w14:paraId="7EC5F80B" w14:textId="6CAF6128" w:rsidR="00087300" w:rsidRDefault="00657D53" w:rsidP="00925FBB">
      <w:pPr>
        <w:pStyle w:val="BodyTextIndent2"/>
        <w:spacing w:after="0" w:line="240" w:lineRule="auto"/>
        <w:ind w:left="0"/>
        <w:jc w:val="right"/>
      </w:pPr>
      <w:hyperlink w:anchor="_top" w:history="1">
        <w:r w:rsidRPr="0080228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D17B7" w14:paraId="559B1BF6" w14:textId="77777777" w:rsidTr="3649096C">
        <w:tc>
          <w:tcPr>
            <w:tcW w:w="5000" w:type="pct"/>
            <w:shd w:val="clear" w:color="auto" w:fill="C0C0C0"/>
          </w:tcPr>
          <w:p w14:paraId="0BC9BE6D" w14:textId="4C5638DE" w:rsidR="002D17B7" w:rsidRPr="00134EB2" w:rsidRDefault="4D71DB18" w:rsidP="3649096C">
            <w:pPr>
              <w:pStyle w:val="Heading2"/>
              <w:spacing w:before="120" w:after="120"/>
              <w:rPr>
                <w:rFonts w:cs="Arial"/>
                <w:i/>
                <w:lang w:val="en-US" w:eastAsia="en-US"/>
              </w:rPr>
            </w:pPr>
            <w:bookmarkStart w:id="37" w:name="_Add_a_Credit_1"/>
            <w:bookmarkStart w:id="38" w:name="_Errors_and_Alternative"/>
            <w:bookmarkStart w:id="39" w:name="_Semafone_Alternatives"/>
            <w:bookmarkStart w:id="40" w:name="_SycurioAlternatives"/>
            <w:bookmarkStart w:id="41" w:name="_Sycurio_Alternatives"/>
            <w:bookmarkStart w:id="42" w:name="OLE_LINK16"/>
            <w:bookmarkStart w:id="43" w:name="_Toc144982409"/>
            <w:bookmarkStart w:id="44" w:name="_Toc144983423"/>
            <w:bookmarkStart w:id="45" w:name="_Toc188035009"/>
            <w:bookmarkStart w:id="46" w:name="OLE_LINK31"/>
            <w:bookmarkEnd w:id="37"/>
            <w:bookmarkEnd w:id="38"/>
            <w:bookmarkEnd w:id="39"/>
            <w:bookmarkEnd w:id="40"/>
            <w:bookmarkEnd w:id="41"/>
            <w:r w:rsidRPr="3649096C">
              <w:rPr>
                <w:rFonts w:cs="Arial"/>
                <w:lang w:val="en-US" w:eastAsia="en-US"/>
              </w:rPr>
              <w:t>Sycurio</w:t>
            </w:r>
            <w:r w:rsidR="00E031AA">
              <w:rPr>
                <w:rFonts w:cs="Arial"/>
                <w:lang w:val="en-US" w:eastAsia="en-US"/>
              </w:rPr>
              <w:t xml:space="preserve"> </w:t>
            </w:r>
            <w:r w:rsidR="3E81141A" w:rsidRPr="3649096C">
              <w:rPr>
                <w:rFonts w:cs="Arial"/>
                <w:lang w:val="en-US" w:eastAsia="en-US"/>
              </w:rPr>
              <w:t>Alternatives</w:t>
            </w:r>
            <w:bookmarkEnd w:id="42"/>
            <w:bookmarkEnd w:id="43"/>
            <w:bookmarkEnd w:id="44"/>
            <w:bookmarkEnd w:id="45"/>
          </w:p>
        </w:tc>
      </w:tr>
    </w:tbl>
    <w:bookmarkEnd w:id="46"/>
    <w:p w14:paraId="55E1490A" w14:textId="54FB1D89" w:rsidR="003B4E74" w:rsidRPr="00D76E74" w:rsidRDefault="003B4E74" w:rsidP="00925FBB">
      <w:pPr>
        <w:spacing w:before="120" w:after="120"/>
        <w:rPr>
          <w:b/>
          <w:bCs/>
        </w:rPr>
      </w:pPr>
      <w:r>
        <w:rPr>
          <w:b/>
          <w:bCs/>
        </w:rPr>
        <w:t>Notes:</w:t>
      </w:r>
    </w:p>
    <w:p w14:paraId="2DEA41D9" w14:textId="02984E47" w:rsidR="00B25943" w:rsidRPr="00D76E74" w:rsidRDefault="00B25943" w:rsidP="00C037FE">
      <w:pPr>
        <w:numPr>
          <w:ilvl w:val="0"/>
          <w:numId w:val="38"/>
        </w:numPr>
        <w:spacing w:before="120" w:after="120"/>
      </w:pPr>
      <w:r w:rsidRPr="00D76E74">
        <w:t xml:space="preserve">Do </w:t>
      </w:r>
      <w:r w:rsidRPr="00C037FE">
        <w:rPr>
          <w:b/>
          <w:bCs/>
        </w:rPr>
        <w:t>not</w:t>
      </w:r>
      <w:r w:rsidRPr="00D76E74">
        <w:t xml:space="preserve"> </w:t>
      </w:r>
      <w:r w:rsidR="00646310" w:rsidRPr="00D76E74">
        <w:t>bypass</w:t>
      </w:r>
      <w:r w:rsidRPr="00D76E74">
        <w:t xml:space="preserve"> the process of handling credit card transactions.</w:t>
      </w:r>
    </w:p>
    <w:p w14:paraId="3399D181" w14:textId="7E7907FB" w:rsidR="00B25943" w:rsidRPr="00D76E74" w:rsidRDefault="6C1C95C3" w:rsidP="00C037FE">
      <w:pPr>
        <w:numPr>
          <w:ilvl w:val="0"/>
          <w:numId w:val="38"/>
        </w:numPr>
        <w:spacing w:before="120" w:after="120"/>
      </w:pPr>
      <w:r>
        <w:t>C</w:t>
      </w:r>
      <w:r w:rsidR="4C991664">
        <w:t xml:space="preserve">redit card transactions </w:t>
      </w:r>
      <w:r w:rsidR="4C991664" w:rsidRPr="3649096C">
        <w:rPr>
          <w:b/>
          <w:bCs/>
        </w:rPr>
        <w:t>must</w:t>
      </w:r>
      <w:r w:rsidR="4C991664">
        <w:t xml:space="preserve"> be processed </w:t>
      </w:r>
      <w:r w:rsidR="0D99AAF0">
        <w:t>using</w:t>
      </w:r>
      <w:r w:rsidR="4C991664">
        <w:t xml:space="preserve"> </w:t>
      </w:r>
      <w:r w:rsidR="4D71DB18">
        <w:t>Sycurio</w:t>
      </w:r>
      <w:r w:rsidR="59D5E0A9">
        <w:t>.</w:t>
      </w:r>
    </w:p>
    <w:p w14:paraId="3C5775BD" w14:textId="77777777" w:rsidR="00B04A2E" w:rsidRDefault="00B04A2E" w:rsidP="00925FBB"/>
    <w:p w14:paraId="00A427A1" w14:textId="078BD0C8" w:rsidR="00105382" w:rsidRPr="00925FBB" w:rsidRDefault="00105382" w:rsidP="00925FBB">
      <w:r>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2"/>
        <w:gridCol w:w="1777"/>
        <w:gridCol w:w="9241"/>
      </w:tblGrid>
      <w:tr w:rsidR="00B87BD9" w14:paraId="627B3746" w14:textId="77777777" w:rsidTr="3649096C">
        <w:tc>
          <w:tcPr>
            <w:tcW w:w="746" w:type="pct"/>
            <w:shd w:val="clear" w:color="auto" w:fill="D9D9D9" w:themeFill="background1" w:themeFillShade="D9"/>
          </w:tcPr>
          <w:p w14:paraId="1B9B6DC0" w14:textId="701441E9" w:rsidR="00B87BD9" w:rsidRPr="00CA0D96" w:rsidRDefault="00B87BD9" w:rsidP="00770FB6">
            <w:pPr>
              <w:spacing w:before="120" w:after="120"/>
              <w:jc w:val="center"/>
              <w:rPr>
                <w:b/>
              </w:rPr>
            </w:pPr>
            <w:r>
              <w:rPr>
                <w:b/>
              </w:rPr>
              <w:t>Scenario</w:t>
            </w:r>
          </w:p>
        </w:tc>
        <w:tc>
          <w:tcPr>
            <w:tcW w:w="4254" w:type="pct"/>
            <w:gridSpan w:val="2"/>
            <w:shd w:val="clear" w:color="auto" w:fill="D9D9D9" w:themeFill="background1" w:themeFillShade="D9"/>
          </w:tcPr>
          <w:p w14:paraId="34CE1EAA" w14:textId="63654CF0" w:rsidR="00B87BD9" w:rsidRDefault="00B87BD9" w:rsidP="00770FB6">
            <w:pPr>
              <w:spacing w:before="120" w:after="120"/>
              <w:jc w:val="center"/>
              <w:rPr>
                <w:b/>
              </w:rPr>
            </w:pPr>
            <w:r>
              <w:rPr>
                <w:b/>
              </w:rPr>
              <w:t>Process</w:t>
            </w:r>
          </w:p>
        </w:tc>
      </w:tr>
      <w:tr w:rsidR="004A47A9" w14:paraId="2B05200E" w14:textId="77777777" w:rsidTr="3649096C">
        <w:tc>
          <w:tcPr>
            <w:tcW w:w="746" w:type="pct"/>
            <w:vMerge w:val="restart"/>
            <w:shd w:val="clear" w:color="auto" w:fill="auto"/>
          </w:tcPr>
          <w:p w14:paraId="2F24E2DD" w14:textId="1CA0FBCA" w:rsidR="004A47A9" w:rsidRPr="004A47A9" w:rsidRDefault="004A47A9" w:rsidP="004A47A9">
            <w:pPr>
              <w:spacing w:before="120" w:after="120"/>
              <w:rPr>
                <w:bCs/>
              </w:rPr>
            </w:pPr>
            <w:r w:rsidRPr="004A47A9">
              <w:rPr>
                <w:bCs/>
              </w:rPr>
              <w:t>Caller unable to enter credit card information using the keypad on their phone.</w:t>
            </w:r>
          </w:p>
        </w:tc>
        <w:tc>
          <w:tcPr>
            <w:tcW w:w="4254" w:type="pct"/>
            <w:gridSpan w:val="2"/>
            <w:shd w:val="clear" w:color="auto" w:fill="auto"/>
          </w:tcPr>
          <w:p w14:paraId="3CB7E4DD" w14:textId="3C76A7D6" w:rsidR="004A47A9" w:rsidRDefault="004A47A9" w:rsidP="004A47A9">
            <w:pPr>
              <w:pStyle w:val="ListParagraph"/>
              <w:spacing w:before="120" w:after="120"/>
              <w:ind w:left="0"/>
            </w:pPr>
            <w:r>
              <w:rPr>
                <w:noProof/>
              </w:rPr>
              <w:drawing>
                <wp:inline distT="0" distB="0" distL="0" distR="0" wp14:anchorId="0900F696" wp14:editId="656DB2F1">
                  <wp:extent cx="238125" cy="20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I’m sorry, I am not able to take your credit card number verbally over the phone or type it into the system.</w:t>
            </w:r>
          </w:p>
          <w:p w14:paraId="75D3CED2" w14:textId="7E8205CB" w:rsidR="004A47A9" w:rsidRDefault="004A47A9" w:rsidP="004A47A9">
            <w:pPr>
              <w:autoSpaceDE w:val="0"/>
              <w:autoSpaceDN w:val="0"/>
              <w:adjustRightInd w:val="0"/>
              <w:rPr>
                <w:rFonts w:cs="CIDFont+F4"/>
              </w:rPr>
            </w:pPr>
            <w:r>
              <w:rPr>
                <w:noProof/>
              </w:rPr>
              <w:drawing>
                <wp:inline distT="0" distB="0" distL="0" distR="0" wp14:anchorId="038A5DCD" wp14:editId="519E177C">
                  <wp:extent cx="23812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Pr>
                <w:rFonts w:cs="CIDFont+F4"/>
              </w:rPr>
              <w:t xml:space="preserve">Remind the member that they should </w:t>
            </w:r>
            <w:r>
              <w:rPr>
                <w:rFonts w:cs="CIDFont+F2"/>
              </w:rPr>
              <w:t xml:space="preserve">not speak their credit card number </w:t>
            </w:r>
            <w:r>
              <w:rPr>
                <w:rFonts w:cs="CIDFont+F4"/>
              </w:rPr>
              <w:t>when adding it online.</w:t>
            </w:r>
          </w:p>
          <w:p w14:paraId="35201652" w14:textId="3AE8CD9B" w:rsidR="004A47A9" w:rsidRPr="004A47A9" w:rsidRDefault="004A47A9" w:rsidP="004A47A9">
            <w:pPr>
              <w:spacing w:before="120" w:after="120"/>
              <w:rPr>
                <w:bCs/>
              </w:rPr>
            </w:pPr>
            <w:r>
              <w:rPr>
                <w:rFonts w:cs="CIDFont+F4"/>
              </w:rPr>
              <w:t>Offer the following alternatives:</w:t>
            </w:r>
          </w:p>
        </w:tc>
      </w:tr>
      <w:tr w:rsidR="004A47A9" w14:paraId="0B82D66B" w14:textId="77777777" w:rsidTr="3649096C">
        <w:tc>
          <w:tcPr>
            <w:tcW w:w="746" w:type="pct"/>
            <w:vMerge/>
          </w:tcPr>
          <w:p w14:paraId="75BD7E25" w14:textId="77777777" w:rsidR="004A47A9" w:rsidRDefault="004A47A9" w:rsidP="00770FB6">
            <w:pPr>
              <w:spacing w:before="120" w:after="120"/>
              <w:jc w:val="center"/>
              <w:rPr>
                <w:b/>
              </w:rPr>
            </w:pPr>
          </w:p>
        </w:tc>
        <w:tc>
          <w:tcPr>
            <w:tcW w:w="686" w:type="pct"/>
            <w:shd w:val="clear" w:color="auto" w:fill="D9D9D9" w:themeFill="background1" w:themeFillShade="D9"/>
          </w:tcPr>
          <w:p w14:paraId="22E13643" w14:textId="335ABBAD" w:rsidR="004A47A9" w:rsidRDefault="00E150E1" w:rsidP="00770FB6">
            <w:pPr>
              <w:spacing w:before="120" w:after="120"/>
              <w:jc w:val="center"/>
              <w:rPr>
                <w:b/>
              </w:rPr>
            </w:pPr>
            <w:r>
              <w:rPr>
                <w:b/>
              </w:rPr>
              <w:t>Alternative</w:t>
            </w:r>
          </w:p>
        </w:tc>
        <w:tc>
          <w:tcPr>
            <w:tcW w:w="3568" w:type="pct"/>
            <w:shd w:val="clear" w:color="auto" w:fill="D9D9D9" w:themeFill="background1" w:themeFillShade="D9"/>
          </w:tcPr>
          <w:p w14:paraId="019D52EC" w14:textId="0595CBA3" w:rsidR="004A47A9" w:rsidRDefault="009C4ADA" w:rsidP="00770FB6">
            <w:pPr>
              <w:spacing w:before="120" w:after="120"/>
              <w:jc w:val="center"/>
              <w:rPr>
                <w:b/>
              </w:rPr>
            </w:pPr>
            <w:r>
              <w:rPr>
                <w:b/>
              </w:rPr>
              <w:t>Information for the Member</w:t>
            </w:r>
          </w:p>
        </w:tc>
      </w:tr>
      <w:tr w:rsidR="004A47A9" w14:paraId="46B4CF68" w14:textId="77777777" w:rsidTr="3649096C">
        <w:tc>
          <w:tcPr>
            <w:tcW w:w="746" w:type="pct"/>
            <w:vMerge/>
          </w:tcPr>
          <w:p w14:paraId="2A32CA8A" w14:textId="77777777" w:rsidR="004A47A9" w:rsidRDefault="004A47A9" w:rsidP="00770FB6">
            <w:pPr>
              <w:spacing w:before="120" w:after="120"/>
              <w:jc w:val="center"/>
              <w:rPr>
                <w:b/>
              </w:rPr>
            </w:pPr>
          </w:p>
        </w:tc>
        <w:tc>
          <w:tcPr>
            <w:tcW w:w="686" w:type="pct"/>
            <w:shd w:val="clear" w:color="auto" w:fill="auto"/>
          </w:tcPr>
          <w:p w14:paraId="1CF08C91" w14:textId="1375FF9D" w:rsidR="004A47A9" w:rsidRPr="00F7147A" w:rsidRDefault="00F7147A" w:rsidP="00F7147A">
            <w:pPr>
              <w:spacing w:before="120" w:after="120"/>
              <w:rPr>
                <w:bCs/>
              </w:rPr>
            </w:pPr>
            <w:r w:rsidRPr="00F7147A">
              <w:rPr>
                <w:bCs/>
              </w:rPr>
              <w:t>Member Web Por</w:t>
            </w:r>
            <w:r w:rsidR="00BB5DA4">
              <w:rPr>
                <w:bCs/>
              </w:rPr>
              <w:t>t</w:t>
            </w:r>
            <w:r w:rsidRPr="00F7147A">
              <w:rPr>
                <w:bCs/>
              </w:rPr>
              <w:t>al/ App</w:t>
            </w:r>
          </w:p>
        </w:tc>
        <w:tc>
          <w:tcPr>
            <w:tcW w:w="3568" w:type="pct"/>
            <w:shd w:val="clear" w:color="auto" w:fill="auto"/>
          </w:tcPr>
          <w:p w14:paraId="70524F25" w14:textId="68DC7C5A" w:rsidR="004A47A9" w:rsidRDefault="00000000" w:rsidP="00F7147A">
            <w:pPr>
              <w:spacing w:before="120" w:after="120"/>
              <w:rPr>
                <w:bCs/>
              </w:rPr>
            </w:pPr>
            <w:r>
              <w:pict w14:anchorId="67209AB8">
                <v:shape id="Picture 15" o:spid="_x0000_i1027" type="#_x0000_t75" style="width:18.75pt;height:16.5pt;visibility:visible;mso-wrap-style:square">
                  <v:imagedata r:id="rId34" o:title=""/>
                </v:shape>
              </w:pict>
            </w:r>
            <w:r w:rsidR="00F7147A">
              <w:rPr>
                <w:bCs/>
              </w:rPr>
              <w:t xml:space="preserve"> You can add a credit card number on the secure member website, which is available 24/7. You can also place refill orders online. </w:t>
            </w:r>
          </w:p>
          <w:p w14:paraId="692AA37F" w14:textId="77777777" w:rsidR="00F7147A" w:rsidRPr="006A5976" w:rsidRDefault="00F7147A" w:rsidP="00C037FE">
            <w:pPr>
              <w:numPr>
                <w:ilvl w:val="0"/>
                <w:numId w:val="39"/>
              </w:numPr>
              <w:spacing w:before="120" w:after="120"/>
            </w:pPr>
            <w:r w:rsidRPr="006A5976">
              <w:t xml:space="preserve">If the member states that they cannot use the website, advise they can enlist the help of a trusted family member or friend. </w:t>
            </w:r>
          </w:p>
          <w:p w14:paraId="7990E52C" w14:textId="25A140F8" w:rsidR="00F7147A" w:rsidRPr="006A5976" w:rsidRDefault="00F7147A" w:rsidP="00C037FE">
            <w:pPr>
              <w:numPr>
                <w:ilvl w:val="0"/>
                <w:numId w:val="39"/>
              </w:numPr>
              <w:spacing w:before="120" w:after="120"/>
            </w:pPr>
            <w:r w:rsidRPr="006A5976">
              <w:t xml:space="preserve">If the member is unable to use the website, offer to </w:t>
            </w:r>
            <w:hyperlink w:anchor="_Add_an_eCheck" w:history="1">
              <w:r w:rsidRPr="00005B93">
                <w:rPr>
                  <w:rStyle w:val="Hyperlink"/>
                  <w:bCs/>
                </w:rPr>
                <w:t xml:space="preserve">add an </w:t>
              </w:r>
              <w:r w:rsidR="00005B93" w:rsidRPr="00005B93">
                <w:rPr>
                  <w:rStyle w:val="Hyperlink"/>
                  <w:bCs/>
                </w:rPr>
                <w:t>eCheck</w:t>
              </w:r>
            </w:hyperlink>
            <w:r w:rsidRPr="006A5976">
              <w:t xml:space="preserve"> account instead. </w:t>
            </w:r>
          </w:p>
        </w:tc>
      </w:tr>
      <w:tr w:rsidR="004A47A9" w14:paraId="7EA4D410" w14:textId="77777777" w:rsidTr="3649096C">
        <w:tc>
          <w:tcPr>
            <w:tcW w:w="746" w:type="pct"/>
            <w:vMerge/>
          </w:tcPr>
          <w:p w14:paraId="07534FB1" w14:textId="47AA3B35" w:rsidR="004A47A9" w:rsidRPr="00CA0D96" w:rsidRDefault="004A47A9" w:rsidP="00770FB6">
            <w:pPr>
              <w:spacing w:before="120" w:after="120"/>
              <w:jc w:val="center"/>
              <w:rPr>
                <w:b/>
              </w:rPr>
            </w:pPr>
            <w:bookmarkStart w:id="47" w:name="_Hlk142299092"/>
          </w:p>
        </w:tc>
        <w:tc>
          <w:tcPr>
            <w:tcW w:w="686" w:type="pct"/>
            <w:shd w:val="clear" w:color="auto" w:fill="auto"/>
          </w:tcPr>
          <w:p w14:paraId="5F9ECFE9" w14:textId="6D9E6E91" w:rsidR="004A47A9" w:rsidRPr="00F7147A" w:rsidRDefault="00D329B8" w:rsidP="00F7147A">
            <w:pPr>
              <w:spacing w:before="120" w:after="120"/>
              <w:rPr>
                <w:bCs/>
              </w:rPr>
            </w:pPr>
            <w:r>
              <w:rPr>
                <w:bCs/>
              </w:rPr>
              <w:t>e</w:t>
            </w:r>
            <w:r w:rsidR="00F7147A">
              <w:rPr>
                <w:bCs/>
              </w:rPr>
              <w:t>Check</w:t>
            </w:r>
          </w:p>
        </w:tc>
        <w:tc>
          <w:tcPr>
            <w:tcW w:w="3568" w:type="pct"/>
            <w:shd w:val="clear" w:color="auto" w:fill="auto"/>
          </w:tcPr>
          <w:p w14:paraId="2224F3AC" w14:textId="38A79E3E" w:rsidR="004A47A9" w:rsidRPr="00F7147A" w:rsidRDefault="006A5976" w:rsidP="00F7147A">
            <w:pPr>
              <w:spacing w:before="120" w:after="120"/>
              <w:rPr>
                <w:bCs/>
              </w:rPr>
            </w:pPr>
            <w:r>
              <w:rPr>
                <w:bCs/>
                <w:noProof/>
              </w:rPr>
              <w:drawing>
                <wp:inline distT="0" distB="0" distL="0" distR="0" wp14:anchorId="432D9CA1" wp14:editId="51A7CE1A">
                  <wp:extent cx="238158" cy="2095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FD3AFC">
              <w:rPr>
                <w:bCs/>
              </w:rPr>
              <w:t xml:space="preserve"> I can add an electronic check account for you on the phone today. </w:t>
            </w:r>
            <w:r w:rsidR="00D329B8">
              <w:rPr>
                <w:bCs/>
              </w:rPr>
              <w:t>eC</w:t>
            </w:r>
            <w:r w:rsidR="00FD3AFC">
              <w:rPr>
                <w:bCs/>
              </w:rPr>
              <w:t>hecks allow you to pay for your orders online or over the phone via a checking or savings account. I will just need you to provide me with the routing account numbers for the checking or savings account verbally over the phone. These numbers can be found on</w:t>
            </w:r>
            <w:r w:rsidR="00005B93">
              <w:rPr>
                <w:bCs/>
              </w:rPr>
              <w:t xml:space="preserve"> one of your account checks or savings deposit slips. Refer to </w:t>
            </w:r>
            <w:hyperlink w:anchor="_Add_an_eCheck" w:history="1">
              <w:r w:rsidR="00005B93" w:rsidRPr="00005B93">
                <w:rPr>
                  <w:rStyle w:val="Hyperlink"/>
                  <w:bCs/>
                </w:rPr>
                <w:t>Add an eCheck</w:t>
              </w:r>
            </w:hyperlink>
          </w:p>
        </w:tc>
      </w:tr>
      <w:bookmarkEnd w:id="47"/>
      <w:tr w:rsidR="004A47A9" w14:paraId="551DF6C7" w14:textId="77777777" w:rsidTr="3649096C">
        <w:tc>
          <w:tcPr>
            <w:tcW w:w="746" w:type="pct"/>
            <w:vMerge/>
          </w:tcPr>
          <w:p w14:paraId="17F48183" w14:textId="77777777" w:rsidR="004A47A9" w:rsidRPr="00CA0D96" w:rsidRDefault="004A47A9" w:rsidP="00770FB6">
            <w:pPr>
              <w:spacing w:before="120" w:after="120"/>
              <w:jc w:val="center"/>
              <w:rPr>
                <w:b/>
              </w:rPr>
            </w:pPr>
          </w:p>
        </w:tc>
        <w:tc>
          <w:tcPr>
            <w:tcW w:w="686" w:type="pct"/>
            <w:shd w:val="clear" w:color="auto" w:fill="auto"/>
          </w:tcPr>
          <w:p w14:paraId="531B341F" w14:textId="765BB36C" w:rsidR="004A47A9" w:rsidRPr="00F7147A" w:rsidRDefault="00F7147A" w:rsidP="00F7147A">
            <w:pPr>
              <w:spacing w:before="120" w:after="120"/>
              <w:rPr>
                <w:bCs/>
              </w:rPr>
            </w:pPr>
            <w:r>
              <w:rPr>
                <w:bCs/>
              </w:rPr>
              <w:t>Mail Form</w:t>
            </w:r>
          </w:p>
        </w:tc>
        <w:tc>
          <w:tcPr>
            <w:tcW w:w="3568" w:type="pct"/>
            <w:shd w:val="clear" w:color="auto" w:fill="auto"/>
          </w:tcPr>
          <w:p w14:paraId="4829DE1F" w14:textId="559C1060" w:rsidR="004A47A9" w:rsidRDefault="00000000" w:rsidP="00F7147A">
            <w:pPr>
              <w:spacing w:before="120" w:after="120"/>
              <w:rPr>
                <w:bCs/>
              </w:rPr>
            </w:pPr>
            <w:r>
              <w:pict w14:anchorId="35E96387">
                <v:shape id="Picture 31" o:spid="_x0000_i1028" type="#_x0000_t75" style="width:18.75pt;height:16.5pt;visibility:visible;mso-wrap-style:square">
                  <v:imagedata r:id="rId34" o:title=""/>
                </v:shape>
              </w:pict>
            </w:r>
            <w:r w:rsidR="00005B93">
              <w:rPr>
                <w:bCs/>
              </w:rPr>
              <w:t xml:space="preserve"> You can send in the updated card information on a Mail form. </w:t>
            </w:r>
          </w:p>
          <w:p w14:paraId="1A193BF5" w14:textId="11299C84" w:rsidR="00EB24C8" w:rsidRPr="00F7147A" w:rsidRDefault="00EB24C8" w:rsidP="00F7147A">
            <w:pPr>
              <w:spacing w:before="120" w:after="120"/>
              <w:rPr>
                <w:bCs/>
              </w:rPr>
            </w:pPr>
            <w:r>
              <w:rPr>
                <w:bCs/>
              </w:rPr>
              <w:t xml:space="preserve">Direct the member to the secure member website or refer to </w:t>
            </w:r>
            <w:hyperlink r:id="rId36" w:anchor="!/view?docid=a33eb9f2-234e-4c71-bd84-d64eae88e8af" w:history="1">
              <w:r w:rsidR="006B19EE">
                <w:rPr>
                  <w:rStyle w:val="Hyperlink"/>
                  <w:bCs/>
                </w:rPr>
                <w:t>Fulfillment Requests (004595)</w:t>
              </w:r>
            </w:hyperlink>
            <w:r w:rsidR="00E0313C">
              <w:rPr>
                <w:bCs/>
              </w:rPr>
              <w:t>.</w:t>
            </w:r>
          </w:p>
        </w:tc>
      </w:tr>
      <w:tr w:rsidR="0097438B" w:rsidDel="0068242A" w14:paraId="0E0103D6" w14:textId="77777777" w:rsidTr="3649096C">
        <w:tc>
          <w:tcPr>
            <w:tcW w:w="746" w:type="pct"/>
            <w:shd w:val="clear" w:color="auto" w:fill="auto"/>
          </w:tcPr>
          <w:p w14:paraId="409DF6E0" w14:textId="0434131C" w:rsidR="0097438B" w:rsidRDefault="4E6A3145" w:rsidP="008A78A9">
            <w:pPr>
              <w:spacing w:before="120" w:after="120"/>
            </w:pPr>
            <w:bookmarkStart w:id="48" w:name="OLE_LINK10"/>
            <w:bookmarkStart w:id="49" w:name="OLE_LINK20"/>
            <w:bookmarkStart w:id="50" w:name="_Hlk128120926"/>
            <w:r>
              <w:t xml:space="preserve">CCR receives an error message and is unable to use </w:t>
            </w:r>
            <w:r w:rsidR="4D71DB18">
              <w:t>Sycurio</w:t>
            </w:r>
            <w:bookmarkEnd w:id="48"/>
            <w:r>
              <w:t>.</w:t>
            </w:r>
            <w:bookmarkEnd w:id="49"/>
          </w:p>
        </w:tc>
        <w:tc>
          <w:tcPr>
            <w:tcW w:w="4254" w:type="pct"/>
            <w:gridSpan w:val="2"/>
            <w:shd w:val="clear" w:color="auto" w:fill="auto"/>
          </w:tcPr>
          <w:p w14:paraId="08C4E1B1" w14:textId="5F7927D2" w:rsidR="00D1310D" w:rsidRDefault="0044593E" w:rsidP="00D1310D">
            <w:pPr>
              <w:spacing w:before="120" w:after="120"/>
            </w:pPr>
            <w:r>
              <w:rPr>
                <w:noProof/>
              </w:rPr>
              <w:drawing>
                <wp:inline distT="0" distB="0" distL="0" distR="0" wp14:anchorId="1411A746" wp14:editId="044ADB4F">
                  <wp:extent cx="304762" cy="3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7135A4C0">
              <w:t>C</w:t>
            </w:r>
            <w:r w:rsidR="00D1310D">
              <w:t xml:space="preserve">lose all browser windows for the browser you are using, then re-open and re-load the account on the call. </w:t>
            </w:r>
          </w:p>
          <w:p w14:paraId="061DAE5B" w14:textId="77777777" w:rsidR="00133789" w:rsidRDefault="00133789" w:rsidP="00D1310D">
            <w:pPr>
              <w:spacing w:before="120" w:after="120"/>
            </w:pPr>
          </w:p>
          <w:p w14:paraId="448224E0" w14:textId="5CCDD470" w:rsidR="00D1310D" w:rsidRDefault="7000AFE6" w:rsidP="00D76E74">
            <w:pPr>
              <w:spacing w:before="120" w:after="120"/>
            </w:pPr>
            <w:r>
              <w:t xml:space="preserve">If you are still unable to use </w:t>
            </w:r>
            <w:r w:rsidR="4D71DB18">
              <w:t>Sycurio</w:t>
            </w:r>
            <w:r>
              <w:t>:</w:t>
            </w:r>
          </w:p>
          <w:p w14:paraId="10F36A33" w14:textId="77777777" w:rsidR="00D1310D" w:rsidRDefault="00D1310D" w:rsidP="008A78A9">
            <w:pPr>
              <w:pStyle w:val="ListParagraph"/>
              <w:spacing w:before="120" w:after="120"/>
              <w:ind w:left="0"/>
            </w:pPr>
          </w:p>
          <w:p w14:paraId="5A06D9EA" w14:textId="61872514" w:rsidR="001E346B" w:rsidRPr="000B0E87" w:rsidRDefault="00CD3F9A" w:rsidP="00C037FE">
            <w:r>
              <w:rPr>
                <w:noProof/>
              </w:rPr>
              <w:drawing>
                <wp:inline distT="0" distB="0" distL="0" distR="0" wp14:anchorId="17B130D6" wp14:editId="6DC41EA6">
                  <wp:extent cx="238158" cy="2095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t xml:space="preserve"> </w:t>
            </w:r>
            <w:r w:rsidR="001E346B" w:rsidRPr="001E346B">
              <w:t>I am sorry, but we are currently experiencing a system issue, and I cannot add your card to the system.</w:t>
            </w:r>
          </w:p>
          <w:p w14:paraId="795A4791" w14:textId="5F5BC086" w:rsidR="001C2D53" w:rsidRDefault="1FB44277" w:rsidP="001C2D53">
            <w:pPr>
              <w:spacing w:before="120" w:after="120"/>
            </w:pPr>
            <w:r>
              <w:t>Warm transfer</w:t>
            </w:r>
            <w:r w:rsidR="2859F089">
              <w:t xml:space="preserve"> </w:t>
            </w:r>
            <w:r w:rsidR="45E8EA11">
              <w:t>to Senior Team</w:t>
            </w:r>
            <w:r w:rsidR="2E42DC73">
              <w:t xml:space="preserve"> and</w:t>
            </w:r>
            <w:r w:rsidR="45E8EA11">
              <w:t xml:space="preserve"> advise reason for procedural transfer is a </w:t>
            </w:r>
            <w:r w:rsidR="4D71DB18">
              <w:t>Sycuri</w:t>
            </w:r>
            <w:r w:rsidR="1C86CCE1">
              <w:t>o</w:t>
            </w:r>
            <w:r w:rsidR="45E8EA11">
              <w:t xml:space="preserve"> error. Notify your supervisor or on call Supervisor.</w:t>
            </w:r>
          </w:p>
          <w:p w14:paraId="53F09949" w14:textId="174CE62A" w:rsidR="00D1310D" w:rsidRDefault="001C2D53" w:rsidP="00C037FE">
            <w:r>
              <w:rPr>
                <w:b/>
                <w:bCs/>
              </w:rPr>
              <w:t>Note:</w:t>
            </w:r>
            <w:r w:rsidR="00CC3456">
              <w:rPr>
                <w:b/>
                <w:bCs/>
              </w:rPr>
              <w:t xml:space="preserve"> </w:t>
            </w:r>
            <w:r>
              <w:rPr>
                <w:b/>
                <w:bCs/>
              </w:rPr>
              <w:t xml:space="preserve"> </w:t>
            </w:r>
            <w:r>
              <w:t>Follow supervisor instruction on using ACW and/or an AUX state so that you do not get another call while gathering information below.</w:t>
            </w:r>
          </w:p>
          <w:p w14:paraId="04EC2826" w14:textId="77777777" w:rsidR="001C2D53" w:rsidRDefault="001C2D53" w:rsidP="00C037FE">
            <w:pPr>
              <w:rPr>
                <w:b/>
                <w:bCs/>
              </w:rPr>
            </w:pPr>
          </w:p>
          <w:p w14:paraId="5DF21823" w14:textId="7C269A38" w:rsidR="00D1310D" w:rsidRDefault="001C2D53" w:rsidP="00C037FE">
            <w:r>
              <w:rPr>
                <w:b/>
                <w:bCs/>
              </w:rPr>
              <w:t>Reminder:</w:t>
            </w:r>
            <w:r w:rsidR="00D1310D">
              <w:rPr>
                <w:b/>
                <w:bCs/>
              </w:rPr>
              <w:t xml:space="preserve"> </w:t>
            </w:r>
            <w:r w:rsidR="00CC3456">
              <w:rPr>
                <w:b/>
                <w:bCs/>
              </w:rPr>
              <w:t xml:space="preserve"> </w:t>
            </w:r>
            <w:r w:rsidR="00D1310D">
              <w:t>Gather the call information so that you can repor</w:t>
            </w:r>
            <w:r>
              <w:t>t</w:t>
            </w:r>
            <w:r w:rsidR="00D1310D">
              <w:t xml:space="preserve"> the error after assisting the member. </w:t>
            </w:r>
          </w:p>
          <w:p w14:paraId="7C4F4248" w14:textId="77777777" w:rsidR="00D1310D" w:rsidRPr="00D1310D" w:rsidRDefault="00D1310D" w:rsidP="008A78A9">
            <w:pPr>
              <w:pStyle w:val="ListParagraph"/>
              <w:spacing w:before="120" w:after="120"/>
              <w:ind w:left="0"/>
            </w:pPr>
          </w:p>
          <w:p w14:paraId="4ECC485D" w14:textId="39E67FEE" w:rsidR="00266EE5" w:rsidRPr="001A1A48" w:rsidRDefault="7000AFE6" w:rsidP="00C037FE">
            <w:r>
              <w:t xml:space="preserve">Refer to </w:t>
            </w:r>
            <w:hyperlink w:anchor="_Sycurio_Error_Reporting" w:history="1">
              <w:r w:rsidR="6928FCEE" w:rsidRPr="3649096C">
                <w:rPr>
                  <w:rStyle w:val="Hyperlink"/>
                </w:rPr>
                <w:t>Sycurio Error Reporting</w:t>
              </w:r>
            </w:hyperlink>
            <w:r>
              <w:t>.</w:t>
            </w:r>
          </w:p>
        </w:tc>
      </w:tr>
      <w:bookmarkEnd w:id="50"/>
      <w:tr w:rsidR="0097438B" w:rsidDel="0068242A" w14:paraId="347151A4" w14:textId="77777777" w:rsidTr="3649096C">
        <w:tc>
          <w:tcPr>
            <w:tcW w:w="746" w:type="pct"/>
            <w:shd w:val="clear" w:color="auto" w:fill="auto"/>
          </w:tcPr>
          <w:p w14:paraId="4C903DA7" w14:textId="5FB9F58F" w:rsidR="0097438B" w:rsidRDefault="2FEE6A7D" w:rsidP="008A78A9">
            <w:pPr>
              <w:spacing w:before="120" w:after="120"/>
            </w:pPr>
            <w:r>
              <w:t>CCR is u</w:t>
            </w:r>
            <w:r w:rsidR="4E6A3145">
              <w:t>sing Five9</w:t>
            </w:r>
            <w:r w:rsidR="6C4CF5C8">
              <w:t xml:space="preserve">, </w:t>
            </w:r>
            <w:r w:rsidR="4E6A3145">
              <w:t xml:space="preserve">cancels </w:t>
            </w:r>
            <w:r w:rsidR="4D71DB18">
              <w:t>Sycurio</w:t>
            </w:r>
            <w:r w:rsidR="04748EA1">
              <w:t xml:space="preserve"> </w:t>
            </w:r>
            <w:r w:rsidR="4E6A3145">
              <w:t>transaction</w:t>
            </w:r>
            <w:r w:rsidR="6C4CF5C8">
              <w:t xml:space="preserve">, and needs to complete another </w:t>
            </w:r>
            <w:r w:rsidR="4D71DB18">
              <w:t>Sycurio</w:t>
            </w:r>
            <w:r w:rsidR="24B67463">
              <w:t xml:space="preserve"> </w:t>
            </w:r>
            <w:r w:rsidR="6C4CF5C8">
              <w:t>transaction while on the call</w:t>
            </w:r>
          </w:p>
        </w:tc>
        <w:tc>
          <w:tcPr>
            <w:tcW w:w="4254" w:type="pct"/>
            <w:gridSpan w:val="2"/>
            <w:shd w:val="clear" w:color="auto" w:fill="auto"/>
          </w:tcPr>
          <w:p w14:paraId="2AA89791" w14:textId="7C0E6269" w:rsidR="00594B0C" w:rsidRDefault="0749AC46" w:rsidP="00C037FE">
            <w:pPr>
              <w:numPr>
                <w:ilvl w:val="0"/>
                <w:numId w:val="40"/>
              </w:numPr>
              <w:spacing w:before="120" w:after="120"/>
            </w:pPr>
            <w:r>
              <w:t xml:space="preserve">After </w:t>
            </w:r>
            <w:r w:rsidR="282BCE89">
              <w:t>clicking</w:t>
            </w:r>
            <w:r>
              <w:t xml:space="preserve"> </w:t>
            </w:r>
            <w:r w:rsidRPr="6E6912BB">
              <w:rPr>
                <w:b/>
                <w:bCs/>
              </w:rPr>
              <w:t>Cancel</w:t>
            </w:r>
            <w:r>
              <w:t xml:space="preserve">, close the </w:t>
            </w:r>
            <w:r w:rsidR="1EBCFE67">
              <w:t xml:space="preserve">Sycurio </w:t>
            </w:r>
            <w:r>
              <w:t>pop-up and navigate back to PeopleSafe and the Maintain Payment tab.</w:t>
            </w:r>
          </w:p>
          <w:p w14:paraId="1B55ED6D" w14:textId="77777777" w:rsidR="00594B0C" w:rsidRDefault="0097438B" w:rsidP="00C037FE">
            <w:pPr>
              <w:numPr>
                <w:ilvl w:val="0"/>
                <w:numId w:val="40"/>
              </w:numPr>
              <w:spacing w:before="120" w:after="120"/>
            </w:pPr>
            <w:r>
              <w:t xml:space="preserve">Select </w:t>
            </w:r>
            <w:r w:rsidRPr="00594B0C">
              <w:rPr>
                <w:b/>
                <w:bCs/>
              </w:rPr>
              <w:t>Refresh</w:t>
            </w:r>
            <w:r w:rsidR="003C2C9B" w:rsidRPr="003C2C9B">
              <w:t>.</w:t>
            </w:r>
          </w:p>
          <w:p w14:paraId="4BCFAC56" w14:textId="77777777" w:rsidR="00594B0C" w:rsidRDefault="0097438B" w:rsidP="00C037FE">
            <w:pPr>
              <w:numPr>
                <w:ilvl w:val="0"/>
                <w:numId w:val="40"/>
              </w:numPr>
              <w:spacing w:before="120" w:after="120"/>
            </w:pPr>
            <w:r>
              <w:t xml:space="preserve">Select </w:t>
            </w:r>
            <w:r w:rsidRPr="00594B0C">
              <w:rPr>
                <w:b/>
                <w:bCs/>
              </w:rPr>
              <w:t>Add</w:t>
            </w:r>
            <w:r w:rsidR="003C2C9B" w:rsidRPr="003C2C9B">
              <w:t>.</w:t>
            </w:r>
          </w:p>
          <w:p w14:paraId="2A9E2A38" w14:textId="5B904C15" w:rsidR="0097438B" w:rsidRDefault="4E6A3145" w:rsidP="00C037FE">
            <w:pPr>
              <w:spacing w:before="120" w:after="120"/>
              <w:ind w:left="720"/>
            </w:pPr>
            <w:r w:rsidRPr="3649096C">
              <w:rPr>
                <w:b/>
                <w:bCs/>
              </w:rPr>
              <w:t>Result:</w:t>
            </w:r>
            <w:r>
              <w:t xml:space="preserve"> </w:t>
            </w:r>
            <w:r w:rsidR="481561FA">
              <w:t xml:space="preserve"> </w:t>
            </w:r>
            <w:r>
              <w:t xml:space="preserve">A </w:t>
            </w:r>
            <w:r w:rsidR="4D71DB18">
              <w:t>Sycurio</w:t>
            </w:r>
            <w:r w:rsidR="00B20987">
              <w:t xml:space="preserve"> </w:t>
            </w:r>
            <w:r>
              <w:t xml:space="preserve">window </w:t>
            </w:r>
            <w:r w:rsidR="42B80C2B">
              <w:t>populates</w:t>
            </w:r>
            <w:r w:rsidR="56BE2871">
              <w:t>.</w:t>
            </w:r>
          </w:p>
          <w:p w14:paraId="72256228" w14:textId="18E48EBA" w:rsidR="00594B0C" w:rsidRDefault="00594B0C" w:rsidP="00C037FE">
            <w:pPr>
              <w:numPr>
                <w:ilvl w:val="0"/>
                <w:numId w:val="40"/>
              </w:numPr>
              <w:spacing w:before="120" w:after="120"/>
            </w:pPr>
            <w:r>
              <w:t>Enter</w:t>
            </w:r>
            <w:r w:rsidR="0097438B">
              <w:t xml:space="preserve"> </w:t>
            </w:r>
            <w:r w:rsidR="00352CEF">
              <w:t>three</w:t>
            </w:r>
            <w:r w:rsidR="0097438B">
              <w:t xml:space="preserve"> stars</w:t>
            </w:r>
            <w:r w:rsidR="000A2BA3">
              <w:t xml:space="preserve"> (***)</w:t>
            </w:r>
            <w:r w:rsidR="0097438B">
              <w:t>, and then pound</w:t>
            </w:r>
            <w:r w:rsidR="000A2BA3">
              <w:t xml:space="preserve"> </w:t>
            </w:r>
            <w:r w:rsidR="00352CEF">
              <w:t>s</w:t>
            </w:r>
            <w:r w:rsidR="000B609C">
              <w:t xml:space="preserve">ign </w:t>
            </w:r>
            <w:r w:rsidR="000A2BA3">
              <w:t>(#)</w:t>
            </w:r>
            <w:r w:rsidR="003C2C9B">
              <w:t>.</w:t>
            </w:r>
          </w:p>
          <w:p w14:paraId="2C14860F" w14:textId="49C39CE4" w:rsidR="0097438B" w:rsidRDefault="4E6A3145" w:rsidP="00C037FE">
            <w:pPr>
              <w:numPr>
                <w:ilvl w:val="0"/>
                <w:numId w:val="40"/>
              </w:numPr>
              <w:spacing w:before="120" w:after="120"/>
            </w:pPr>
            <w:r>
              <w:t xml:space="preserve">Proceed with the standard </w:t>
            </w:r>
            <w:r w:rsidR="4D71DB18">
              <w:t>Sycurio</w:t>
            </w:r>
            <w:r>
              <w:t xml:space="preserve"> process of entering the secure code and completing the process.</w:t>
            </w:r>
          </w:p>
          <w:p w14:paraId="61EEE223" w14:textId="0901418D" w:rsidR="0097438B" w:rsidRDefault="00CA6C09" w:rsidP="00C037FE">
            <w:pPr>
              <w:jc w:val="center"/>
            </w:pPr>
            <w:r>
              <w:rPr>
                <w:noProof/>
              </w:rPr>
              <w:drawing>
                <wp:inline distT="0" distB="0" distL="0" distR="0" wp14:anchorId="64F7915B" wp14:editId="08902CC0">
                  <wp:extent cx="4181475" cy="2169994"/>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b="60448"/>
                          <a:stretch/>
                        </pic:blipFill>
                        <pic:spPr bwMode="auto">
                          <a:xfrm>
                            <a:off x="0" y="0"/>
                            <a:ext cx="4181475" cy="2169994"/>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49A09A8" w14:textId="1F678891" w:rsidR="0034466E" w:rsidRDefault="0034466E" w:rsidP="002B50AF">
            <w:pPr>
              <w:pStyle w:val="ListParagraph"/>
              <w:spacing w:before="120" w:after="120"/>
              <w:ind w:left="1080"/>
              <w:jc w:val="center"/>
            </w:pPr>
          </w:p>
        </w:tc>
      </w:tr>
      <w:tr w:rsidR="0097438B" w:rsidDel="0068242A" w14:paraId="20E30292" w14:textId="77777777" w:rsidTr="3649096C">
        <w:tc>
          <w:tcPr>
            <w:tcW w:w="746" w:type="pct"/>
            <w:shd w:val="clear" w:color="auto" w:fill="auto"/>
          </w:tcPr>
          <w:p w14:paraId="24CDEAD5" w14:textId="2FF31204" w:rsidR="0097438B" w:rsidRDefault="4D71DB18" w:rsidP="008A78A9">
            <w:pPr>
              <w:spacing w:before="120" w:after="120"/>
            </w:pPr>
            <w:r>
              <w:t>Sycurio</w:t>
            </w:r>
            <w:r w:rsidR="00B20987">
              <w:t xml:space="preserve"> </w:t>
            </w:r>
            <w:r w:rsidR="4E6A3145">
              <w:t>system times out</w:t>
            </w:r>
          </w:p>
        </w:tc>
        <w:tc>
          <w:tcPr>
            <w:tcW w:w="4254" w:type="pct"/>
            <w:gridSpan w:val="2"/>
            <w:shd w:val="clear" w:color="auto" w:fill="auto"/>
          </w:tcPr>
          <w:p w14:paraId="7AEF2712" w14:textId="50C5FA52" w:rsidR="0097438B" w:rsidRDefault="4E6A3145" w:rsidP="00C037FE">
            <w:pPr>
              <w:spacing w:before="120" w:after="120"/>
            </w:pPr>
            <w:r>
              <w:t xml:space="preserve">When a </w:t>
            </w:r>
            <w:r w:rsidR="4D71DB18">
              <w:t>Sycurio</w:t>
            </w:r>
            <w:r>
              <w:t xml:space="preserve"> transaction has started, but there is a delay from when the caller is asked to enter their card details to when the caller begins entering the card, the </w:t>
            </w:r>
            <w:r w:rsidR="4D71DB18">
              <w:t>Sycurio</w:t>
            </w:r>
            <w:r w:rsidR="00B20987">
              <w:t xml:space="preserve"> </w:t>
            </w:r>
            <w:r>
              <w:t>system will time</w:t>
            </w:r>
            <w:r w:rsidR="1453C199">
              <w:t xml:space="preserve"> </w:t>
            </w:r>
            <w:r>
              <w:t>out. This will happen at about 5 minutes of inactivity.</w:t>
            </w:r>
          </w:p>
          <w:p w14:paraId="3D01777A" w14:textId="77777777" w:rsidR="0097438B" w:rsidRDefault="0097438B" w:rsidP="00C037FE">
            <w:pPr>
              <w:spacing w:before="120" w:after="120"/>
            </w:pPr>
          </w:p>
          <w:p w14:paraId="714802E9" w14:textId="4A22ABA9" w:rsidR="0097438B" w:rsidRDefault="4E6A3145" w:rsidP="00C037FE">
            <w:pPr>
              <w:spacing w:before="120" w:after="120"/>
            </w:pPr>
            <w:r>
              <w:t xml:space="preserve">You will receive a message on the </w:t>
            </w:r>
            <w:r w:rsidR="4D71DB18">
              <w:t>Sycurio</w:t>
            </w:r>
            <w:r w:rsidR="00B20987">
              <w:t xml:space="preserve"> </w:t>
            </w:r>
            <w:r>
              <w:t>pop-up indicating a timeout has occurred. Secure Mode will be turned off and appear red.</w:t>
            </w:r>
          </w:p>
          <w:p w14:paraId="4EB3916D" w14:textId="77777777" w:rsidR="0034466E" w:rsidRDefault="0034466E" w:rsidP="00C037FE">
            <w:pPr>
              <w:spacing w:before="120" w:after="120"/>
            </w:pPr>
          </w:p>
          <w:p w14:paraId="366F0E5B" w14:textId="77777777" w:rsidR="0097438B" w:rsidRDefault="0097438B" w:rsidP="00E27B00">
            <w:pPr>
              <w:pStyle w:val="ListParagraph"/>
              <w:spacing w:before="120" w:after="120"/>
              <w:ind w:left="0"/>
              <w:jc w:val="center"/>
            </w:pPr>
            <w:r>
              <w:rPr>
                <w:noProof/>
              </w:rPr>
              <w:drawing>
                <wp:inline distT="0" distB="0" distL="0" distR="0" wp14:anchorId="12B6D9FD" wp14:editId="1274F409">
                  <wp:extent cx="5315585" cy="2395182"/>
                  <wp:effectExtent l="19050" t="19050" r="1841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r:link="rId40">
                            <a:extLst>
                              <a:ext uri="{28A0092B-C50C-407E-A947-70E740481C1C}">
                                <a14:useLocalDpi xmlns:a14="http://schemas.microsoft.com/office/drawing/2010/main" val="0"/>
                              </a:ext>
                            </a:extLst>
                          </a:blip>
                          <a:srcRect b="55000"/>
                          <a:stretch/>
                        </pic:blipFill>
                        <pic:spPr bwMode="auto">
                          <a:xfrm>
                            <a:off x="0" y="0"/>
                            <a:ext cx="5315585" cy="2395182"/>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C4E8F4B" w14:textId="77777777" w:rsidR="0097438B" w:rsidRDefault="0097438B" w:rsidP="00493B9D">
            <w:pPr>
              <w:pStyle w:val="ListParagraph"/>
              <w:spacing w:before="120" w:after="120"/>
              <w:ind w:left="0"/>
              <w:jc w:val="center"/>
            </w:pPr>
          </w:p>
          <w:p w14:paraId="52D2E45F" w14:textId="1A32CDE7" w:rsidR="0097438B" w:rsidRPr="002B50AF" w:rsidRDefault="0097438B" w:rsidP="00493B9D">
            <w:pPr>
              <w:spacing w:before="120" w:after="120"/>
            </w:pPr>
            <w:r w:rsidRPr="002B50AF">
              <w:t xml:space="preserve">To resolve this, </w:t>
            </w:r>
            <w:r w:rsidR="0035445F">
              <w:t>follow these</w:t>
            </w:r>
            <w:r w:rsidRPr="002B50AF">
              <w:t xml:space="preserve"> steps:</w:t>
            </w:r>
          </w:p>
          <w:p w14:paraId="2B4381F1" w14:textId="03B4FB82" w:rsidR="00482E08" w:rsidRDefault="3AB09546" w:rsidP="00C037FE">
            <w:pPr>
              <w:numPr>
                <w:ilvl w:val="0"/>
                <w:numId w:val="41"/>
              </w:numPr>
              <w:spacing w:before="120" w:after="120"/>
            </w:pPr>
            <w:r>
              <w:t xml:space="preserve">Close the </w:t>
            </w:r>
            <w:r w:rsidR="4D71DB18">
              <w:t>Sycurio</w:t>
            </w:r>
            <w:r w:rsidR="00B20987">
              <w:t xml:space="preserve"> </w:t>
            </w:r>
            <w:r>
              <w:t>browser</w:t>
            </w:r>
            <w:r w:rsidR="6675B59B">
              <w:t>.</w:t>
            </w:r>
          </w:p>
          <w:p w14:paraId="4C1810A0" w14:textId="14E82A8E" w:rsidR="00482E08" w:rsidRDefault="00482E08" w:rsidP="00C037FE">
            <w:pPr>
              <w:numPr>
                <w:ilvl w:val="0"/>
                <w:numId w:val="41"/>
              </w:numPr>
              <w:spacing w:before="120" w:after="120"/>
            </w:pPr>
            <w:r>
              <w:t>Navigate back to the Maintain Payment tab in PeopleSafe</w:t>
            </w:r>
            <w:r w:rsidR="00594B0C">
              <w:t>.</w:t>
            </w:r>
          </w:p>
          <w:p w14:paraId="2A2BAE0C" w14:textId="29B534BF" w:rsidR="00482E08" w:rsidRDefault="00482E08" w:rsidP="00C037FE">
            <w:pPr>
              <w:numPr>
                <w:ilvl w:val="0"/>
                <w:numId w:val="41"/>
              </w:numPr>
              <w:spacing w:before="120" w:after="120"/>
            </w:pPr>
            <w:r>
              <w:t xml:space="preserve">Select </w:t>
            </w:r>
            <w:r w:rsidRPr="00594B0C">
              <w:rPr>
                <w:b/>
                <w:bCs/>
              </w:rPr>
              <w:t>Refresh</w:t>
            </w:r>
            <w:r w:rsidR="00594B0C">
              <w:t>.</w:t>
            </w:r>
          </w:p>
          <w:p w14:paraId="31DA0D00" w14:textId="27B54ED7" w:rsidR="00482E08" w:rsidRDefault="00482E08" w:rsidP="00C037FE">
            <w:pPr>
              <w:numPr>
                <w:ilvl w:val="0"/>
                <w:numId w:val="41"/>
              </w:numPr>
              <w:spacing w:before="120" w:after="120"/>
            </w:pPr>
            <w:r>
              <w:t xml:space="preserve">Select </w:t>
            </w:r>
            <w:r w:rsidRPr="00594B0C">
              <w:rPr>
                <w:b/>
                <w:bCs/>
              </w:rPr>
              <w:t>Add</w:t>
            </w:r>
            <w:r w:rsidR="00594B0C">
              <w:t>.</w:t>
            </w:r>
          </w:p>
          <w:p w14:paraId="0AB6C653" w14:textId="6A25C398" w:rsidR="0097438B" w:rsidRPr="002B50AF" w:rsidRDefault="0085369D" w:rsidP="00C037FE">
            <w:pPr>
              <w:numPr>
                <w:ilvl w:val="0"/>
                <w:numId w:val="41"/>
              </w:numPr>
              <w:spacing w:before="120" w:after="120"/>
            </w:pPr>
            <w:r>
              <w:t xml:space="preserve">Resume </w:t>
            </w:r>
            <w:r w:rsidR="00482E08">
              <w:t>the process of adding the credit card as usual</w:t>
            </w:r>
            <w:r w:rsidR="00594B0C">
              <w:t>.</w:t>
            </w:r>
          </w:p>
        </w:tc>
      </w:tr>
    </w:tbl>
    <w:p w14:paraId="57FCD95F" w14:textId="77777777" w:rsidR="007A0795" w:rsidRPr="00C037FE" w:rsidRDefault="007A0795" w:rsidP="00B25943">
      <w:pPr>
        <w:pStyle w:val="BodyTextIndent2"/>
        <w:spacing w:after="0" w:line="240" w:lineRule="auto"/>
        <w:ind w:left="0"/>
        <w:jc w:val="right"/>
        <w:rPr>
          <w:b/>
        </w:rPr>
      </w:pPr>
    </w:p>
    <w:bookmarkStart w:id="51" w:name="OLE_LINK43"/>
    <w:p w14:paraId="09DAFCB6" w14:textId="6B235D67" w:rsidR="00D1310D" w:rsidRDefault="00802287" w:rsidP="00925FBB">
      <w:pPr>
        <w:pStyle w:val="BodyTextIndent2"/>
        <w:spacing w:after="0" w:line="240" w:lineRule="auto"/>
        <w:ind w:left="0"/>
        <w:jc w:val="right"/>
        <w:rPr>
          <w:rStyle w:val="Hyperlink"/>
        </w:rPr>
      </w:pPr>
      <w:r>
        <w:fldChar w:fldCharType="begin"/>
      </w:r>
      <w:r>
        <w:instrText>HYPERLINK  \l "_top"</w:instrText>
      </w:r>
      <w:r>
        <w:fldChar w:fldCharType="separate"/>
      </w:r>
      <w:r w:rsidR="00657D53" w:rsidRPr="00802287">
        <w:rPr>
          <w:rStyle w:val="Hyperlink"/>
        </w:rPr>
        <w:t>Top of the Document</w:t>
      </w:r>
      <w:bookmarkEnd w:id="51"/>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1310D" w14:paraId="53E19545" w14:textId="77777777" w:rsidTr="3649096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439AE54" w14:textId="5121698A" w:rsidR="00D1310D" w:rsidRDefault="4D71DB18" w:rsidP="3649096C">
            <w:pPr>
              <w:pStyle w:val="Heading2"/>
              <w:spacing w:before="120" w:after="120"/>
              <w:rPr>
                <w:rFonts w:cs="Arial"/>
                <w:i/>
                <w:lang w:val="en-US" w:eastAsia="en-US"/>
              </w:rPr>
            </w:pPr>
            <w:bookmarkStart w:id="52" w:name="_Semafone_Error_Reporting"/>
            <w:bookmarkStart w:id="53" w:name="_Sycurio_Error_Reporting"/>
            <w:bookmarkStart w:id="54" w:name="_Toc144982410"/>
            <w:bookmarkStart w:id="55" w:name="_Toc144983424"/>
            <w:bookmarkStart w:id="56" w:name="_Toc188035010"/>
            <w:bookmarkEnd w:id="52"/>
            <w:bookmarkEnd w:id="53"/>
            <w:r w:rsidRPr="3649096C">
              <w:rPr>
                <w:rFonts w:cs="Arial"/>
                <w:lang w:val="en-US" w:eastAsia="en-US"/>
              </w:rPr>
              <w:t>Sycurio</w:t>
            </w:r>
            <w:r w:rsidR="7000AFE6" w:rsidRPr="3649096C">
              <w:rPr>
                <w:rFonts w:cs="Arial"/>
                <w:lang w:val="en-US" w:eastAsia="en-US"/>
              </w:rPr>
              <w:t xml:space="preserve"> Error Reporting</w:t>
            </w:r>
            <w:bookmarkEnd w:id="54"/>
            <w:bookmarkEnd w:id="55"/>
            <w:bookmarkEnd w:id="56"/>
          </w:p>
        </w:tc>
      </w:tr>
    </w:tbl>
    <w:p w14:paraId="0166D5EA" w14:textId="0667F731" w:rsidR="001C2D53" w:rsidRDefault="001C2D53" w:rsidP="00C037FE">
      <w:pPr>
        <w:spacing w:before="120" w:after="120"/>
      </w:pPr>
      <w:r>
        <w:rPr>
          <w:b/>
          <w:bCs/>
        </w:rPr>
        <w:t>Reminder:</w:t>
      </w:r>
      <w:r w:rsidR="00415AAC">
        <w:rPr>
          <w:b/>
          <w:bCs/>
        </w:rPr>
        <w:t xml:space="preserve"> </w:t>
      </w:r>
      <w:r>
        <w:rPr>
          <w:b/>
          <w:bCs/>
        </w:rPr>
        <w:t xml:space="preserve"> </w:t>
      </w:r>
      <w:r>
        <w:t xml:space="preserve">For any IT issues, remember to notify your supervisor and/or a supervisor on duty. </w:t>
      </w:r>
      <w:r w:rsidR="00785019">
        <w:t>E</w:t>
      </w:r>
      <w:r>
        <w:t>nter AUX 7 IT time into NICE after you have restarted and have the start/end times of the time you were off the call for the technical issues.</w:t>
      </w:r>
    </w:p>
    <w:p w14:paraId="22C0E470" w14:textId="08F78E67" w:rsidR="00D1310D" w:rsidRDefault="00D1310D" w:rsidP="00FD6493">
      <w:pPr>
        <w:spacing w:before="120" w:after="120"/>
      </w:pPr>
    </w:p>
    <w:p w14:paraId="1C1EB29A" w14:textId="5243CA3E" w:rsidR="00D1310D" w:rsidRDefault="00D1310D" w:rsidP="00D1310D">
      <w:pPr>
        <w:spacing w:before="120" w:after="120"/>
      </w:pPr>
      <w:r>
        <w:t>Perform the steps below:</w:t>
      </w:r>
    </w:p>
    <w:tbl>
      <w:tblPr>
        <w:tblStyle w:val="TableGrid"/>
        <w:tblW w:w="0" w:type="auto"/>
        <w:tblLook w:val="04A0" w:firstRow="1" w:lastRow="0" w:firstColumn="1" w:lastColumn="0" w:noHBand="0" w:noVBand="1"/>
      </w:tblPr>
      <w:tblGrid>
        <w:gridCol w:w="887"/>
        <w:gridCol w:w="12063"/>
      </w:tblGrid>
      <w:tr w:rsidR="00D1310D" w14:paraId="5369FB59" w14:textId="77777777" w:rsidTr="3649096C">
        <w:tc>
          <w:tcPr>
            <w:tcW w:w="982" w:type="dxa"/>
            <w:shd w:val="clear" w:color="auto" w:fill="D9D9D9" w:themeFill="background1" w:themeFillShade="D9"/>
          </w:tcPr>
          <w:p w14:paraId="16897E50" w14:textId="7C767CD9" w:rsidR="00D1310D" w:rsidRPr="00D76E74" w:rsidRDefault="00D1310D" w:rsidP="00D76E74">
            <w:pPr>
              <w:spacing w:before="120" w:after="120"/>
              <w:jc w:val="center"/>
              <w:rPr>
                <w:b/>
                <w:bCs/>
              </w:rPr>
            </w:pPr>
            <w:r w:rsidRPr="00D76E74">
              <w:rPr>
                <w:b/>
                <w:bCs/>
              </w:rPr>
              <w:t>Step</w:t>
            </w:r>
          </w:p>
        </w:tc>
        <w:tc>
          <w:tcPr>
            <w:tcW w:w="26640" w:type="dxa"/>
            <w:shd w:val="clear" w:color="auto" w:fill="D9D9D9" w:themeFill="background1" w:themeFillShade="D9"/>
          </w:tcPr>
          <w:p w14:paraId="33BF77F7" w14:textId="6C38C9DC" w:rsidR="00D1310D" w:rsidRPr="00D76E74" w:rsidRDefault="00D1310D" w:rsidP="00D76E74">
            <w:pPr>
              <w:spacing w:before="120" w:after="120"/>
              <w:jc w:val="center"/>
              <w:rPr>
                <w:b/>
                <w:bCs/>
              </w:rPr>
            </w:pPr>
            <w:r w:rsidRPr="00D76E74">
              <w:rPr>
                <w:b/>
                <w:bCs/>
              </w:rPr>
              <w:t>Action</w:t>
            </w:r>
          </w:p>
        </w:tc>
      </w:tr>
      <w:tr w:rsidR="00D1310D" w14:paraId="1F663223" w14:textId="77777777" w:rsidTr="3649096C">
        <w:tc>
          <w:tcPr>
            <w:tcW w:w="982" w:type="dxa"/>
          </w:tcPr>
          <w:p w14:paraId="5C0D01FC" w14:textId="4F683894" w:rsidR="00D1310D" w:rsidRPr="00D76E74" w:rsidRDefault="001C2D53" w:rsidP="00D76E74">
            <w:pPr>
              <w:spacing w:before="120" w:after="120"/>
              <w:jc w:val="center"/>
              <w:rPr>
                <w:b/>
                <w:bCs/>
              </w:rPr>
            </w:pPr>
            <w:r w:rsidRPr="00D76E74">
              <w:rPr>
                <w:b/>
                <w:bCs/>
              </w:rPr>
              <w:t>1</w:t>
            </w:r>
          </w:p>
        </w:tc>
        <w:tc>
          <w:tcPr>
            <w:tcW w:w="26640" w:type="dxa"/>
          </w:tcPr>
          <w:p w14:paraId="78D3CAA8" w14:textId="76B71CA3" w:rsidR="00D1310D" w:rsidRDefault="00D1310D" w:rsidP="00811F4E">
            <w:pPr>
              <w:autoSpaceDE w:val="0"/>
              <w:autoSpaceDN w:val="0"/>
              <w:spacing w:before="120" w:after="120"/>
              <w:rPr>
                <w:rFonts w:cs="Calibri"/>
              </w:rPr>
            </w:pPr>
            <w:r>
              <w:rPr>
                <w:rFonts w:cs="Segoe UI"/>
              </w:rPr>
              <w:t>Use Snag It</w:t>
            </w:r>
            <w:r>
              <w:rPr>
                <w:rFonts w:cs="Segoe UI"/>
                <w:b/>
                <w:bCs/>
              </w:rPr>
              <w:t> </w:t>
            </w:r>
            <w:r>
              <w:rPr>
                <w:rFonts w:cs="Segoe UI"/>
              </w:rPr>
              <w:t>to obtain a screen shot.</w:t>
            </w:r>
          </w:p>
          <w:p w14:paraId="70128830" w14:textId="77777777" w:rsidR="00D1310D" w:rsidRDefault="00D1310D" w:rsidP="00C037FE">
            <w:pPr>
              <w:numPr>
                <w:ilvl w:val="0"/>
                <w:numId w:val="42"/>
              </w:numPr>
              <w:spacing w:before="120" w:after="120"/>
            </w:pPr>
            <w:r>
              <w:t>Open Snag It.</w:t>
            </w:r>
          </w:p>
          <w:p w14:paraId="11FF8EB4" w14:textId="42758ED4" w:rsidR="00D1310D" w:rsidRDefault="00D1310D" w:rsidP="00C037FE">
            <w:pPr>
              <w:numPr>
                <w:ilvl w:val="0"/>
                <w:numId w:val="42"/>
              </w:numPr>
              <w:spacing w:before="120" w:after="120"/>
            </w:pPr>
            <w:r>
              <w:t xml:space="preserve">Click on the </w:t>
            </w:r>
            <w:r w:rsidR="00F877A7">
              <w:t>r</w:t>
            </w:r>
            <w:r>
              <w:t>ed</w:t>
            </w:r>
            <w:r>
              <w:rPr>
                <w:b/>
              </w:rPr>
              <w:t xml:space="preserve"> Capture</w:t>
            </w:r>
            <w:r>
              <w:t xml:space="preserve"> button.</w:t>
            </w:r>
          </w:p>
          <w:p w14:paraId="14124D36" w14:textId="4E8578EE" w:rsidR="00D1310D" w:rsidRDefault="00D1310D" w:rsidP="00C037FE">
            <w:pPr>
              <w:numPr>
                <w:ilvl w:val="0"/>
                <w:numId w:val="42"/>
              </w:numPr>
              <w:spacing w:before="120" w:after="120"/>
            </w:pPr>
            <w:r>
              <w:t xml:space="preserve">Move your cursor to the area to capture. An up and down ruler displays. Place the ruler below the information to capture and </w:t>
            </w:r>
            <w:r>
              <w:rPr>
                <w:b/>
              </w:rPr>
              <w:t>left click</w:t>
            </w:r>
            <w:r>
              <w:t>.</w:t>
            </w:r>
          </w:p>
          <w:p w14:paraId="1D28BE7A" w14:textId="77777777" w:rsidR="00D1310D" w:rsidRDefault="00D1310D" w:rsidP="00C037FE">
            <w:pPr>
              <w:spacing w:before="120" w:after="120"/>
              <w:ind w:left="720"/>
            </w:pPr>
            <w:r>
              <w:rPr>
                <w:b/>
              </w:rPr>
              <w:t>Result:</w:t>
            </w:r>
            <w:r>
              <w:t xml:space="preserve">  Snagit editor displays with the screen capture.</w:t>
            </w:r>
          </w:p>
          <w:p w14:paraId="7A11FEBB" w14:textId="57377336" w:rsidR="00D1310D" w:rsidRPr="00D76E74" w:rsidRDefault="00D1310D" w:rsidP="00C037FE">
            <w:pPr>
              <w:numPr>
                <w:ilvl w:val="0"/>
                <w:numId w:val="42"/>
              </w:numPr>
              <w:spacing w:before="120" w:after="120"/>
              <w:rPr>
                <w:b/>
                <w:bCs/>
              </w:rPr>
            </w:pPr>
            <w:r w:rsidRPr="00C037FE">
              <w:t>Copy</w:t>
            </w:r>
            <w:r>
              <w:t xml:space="preserve"> the screen capture.</w:t>
            </w:r>
          </w:p>
        </w:tc>
      </w:tr>
      <w:tr w:rsidR="00D1310D" w14:paraId="4B1059EC" w14:textId="77777777" w:rsidTr="3649096C">
        <w:tc>
          <w:tcPr>
            <w:tcW w:w="982" w:type="dxa"/>
          </w:tcPr>
          <w:p w14:paraId="2E9E3944" w14:textId="747F4A34" w:rsidR="00D1310D" w:rsidRPr="00D76E74" w:rsidRDefault="001C2D53" w:rsidP="00D76E74">
            <w:pPr>
              <w:spacing w:before="120" w:after="120"/>
              <w:jc w:val="center"/>
              <w:rPr>
                <w:b/>
                <w:bCs/>
              </w:rPr>
            </w:pPr>
            <w:r>
              <w:rPr>
                <w:b/>
                <w:bCs/>
              </w:rPr>
              <w:t>2</w:t>
            </w:r>
          </w:p>
        </w:tc>
        <w:tc>
          <w:tcPr>
            <w:tcW w:w="26640" w:type="dxa"/>
          </w:tcPr>
          <w:p w14:paraId="0FB02501" w14:textId="77777777" w:rsidR="001C2D53" w:rsidRDefault="001C2D53" w:rsidP="00D76E74">
            <w:pPr>
              <w:pStyle w:val="BodyTextIndent2"/>
              <w:spacing w:before="120" w:line="240" w:lineRule="auto"/>
              <w:ind w:left="0"/>
            </w:pPr>
            <w:r>
              <w:t xml:space="preserve">Gather the call information as described below:  </w:t>
            </w:r>
          </w:p>
          <w:p w14:paraId="73885B8C" w14:textId="510A26F4" w:rsidR="001C2D53" w:rsidRDefault="45E8EA11" w:rsidP="00C037FE">
            <w:pPr>
              <w:numPr>
                <w:ilvl w:val="0"/>
                <w:numId w:val="43"/>
              </w:numPr>
              <w:spacing w:before="120" w:after="120"/>
            </w:pPr>
            <w:r>
              <w:t xml:space="preserve">CR number from the </w:t>
            </w:r>
            <w:r w:rsidR="4D71DB18">
              <w:t>Sycurio</w:t>
            </w:r>
            <w:r>
              <w:t xml:space="preserve"> screen</w:t>
            </w:r>
          </w:p>
          <w:p w14:paraId="512CEEF0" w14:textId="77777777" w:rsidR="001C2D53" w:rsidRDefault="001C2D53" w:rsidP="00C037FE">
            <w:pPr>
              <w:numPr>
                <w:ilvl w:val="0"/>
                <w:numId w:val="43"/>
              </w:numPr>
              <w:spacing w:before="120" w:after="120"/>
            </w:pPr>
            <w:r>
              <w:t>Customer (caller) telephone number, or last 4 digits (this is critical to identify the call)</w:t>
            </w:r>
          </w:p>
          <w:p w14:paraId="43D74860" w14:textId="77777777" w:rsidR="001C2D53" w:rsidRDefault="001C2D53" w:rsidP="00C037FE">
            <w:pPr>
              <w:numPr>
                <w:ilvl w:val="0"/>
                <w:numId w:val="43"/>
              </w:numPr>
              <w:spacing w:before="120" w:after="120"/>
            </w:pPr>
            <w:r>
              <w:t>Dialed number (what number did the caller dial to get to this agent?)</w:t>
            </w:r>
          </w:p>
          <w:p w14:paraId="350066E3" w14:textId="6726ADFB" w:rsidR="001C2D53" w:rsidRDefault="001C2D53" w:rsidP="00C037FE">
            <w:pPr>
              <w:numPr>
                <w:ilvl w:val="0"/>
                <w:numId w:val="43"/>
              </w:numPr>
              <w:spacing w:before="120" w:after="120"/>
            </w:pPr>
            <w:r>
              <w:t>Site the agent works at (</w:t>
            </w:r>
            <w:r w:rsidR="001A4D1C">
              <w:t>c</w:t>
            </w:r>
            <w:r>
              <w:t xml:space="preserve">ity and </w:t>
            </w:r>
            <w:r w:rsidR="001A4D1C">
              <w:t>s</w:t>
            </w:r>
            <w:r>
              <w:t>tate)</w:t>
            </w:r>
          </w:p>
          <w:p w14:paraId="542E04C9" w14:textId="6FB26B90" w:rsidR="00B10E0D" w:rsidRDefault="001C2D53" w:rsidP="00C037FE">
            <w:pPr>
              <w:numPr>
                <w:ilvl w:val="0"/>
                <w:numId w:val="43"/>
              </w:numPr>
              <w:spacing w:before="120" w:after="120"/>
            </w:pPr>
            <w:r>
              <w:t>Agent name, Phone Log in ID, description of the issue (include screenshot)</w:t>
            </w:r>
          </w:p>
          <w:p w14:paraId="0707A34C" w14:textId="650F67E6" w:rsidR="00D1310D" w:rsidRDefault="001C2D53" w:rsidP="00C037FE">
            <w:pPr>
              <w:numPr>
                <w:ilvl w:val="0"/>
                <w:numId w:val="43"/>
              </w:numPr>
              <w:spacing w:before="120" w:after="120"/>
            </w:pPr>
            <w:r>
              <w:t>Time issue started (and time that it stopped)</w:t>
            </w:r>
          </w:p>
        </w:tc>
      </w:tr>
      <w:tr w:rsidR="001C2D53" w14:paraId="1D0D1CD4" w14:textId="77777777" w:rsidTr="3649096C">
        <w:tc>
          <w:tcPr>
            <w:tcW w:w="982" w:type="dxa"/>
          </w:tcPr>
          <w:p w14:paraId="04E4692C" w14:textId="150F2F7E" w:rsidR="001C2D53" w:rsidRPr="00D76E74" w:rsidRDefault="001C2D53" w:rsidP="00D76E74">
            <w:pPr>
              <w:spacing w:before="120" w:after="120"/>
              <w:jc w:val="center"/>
              <w:rPr>
                <w:b/>
                <w:bCs/>
              </w:rPr>
            </w:pPr>
            <w:r>
              <w:rPr>
                <w:b/>
                <w:bCs/>
              </w:rPr>
              <w:t>3</w:t>
            </w:r>
          </w:p>
        </w:tc>
        <w:tc>
          <w:tcPr>
            <w:tcW w:w="26640" w:type="dxa"/>
          </w:tcPr>
          <w:p w14:paraId="65D7E131" w14:textId="474737B0" w:rsidR="001C2D53" w:rsidRDefault="001C2D53" w:rsidP="00D76E74">
            <w:pPr>
              <w:pStyle w:val="BodyTextIndent2"/>
              <w:spacing w:before="120" w:line="240" w:lineRule="auto"/>
              <w:ind w:left="0"/>
            </w:pPr>
            <w:r>
              <w:t xml:space="preserve">Notify your </w:t>
            </w:r>
            <w:r w:rsidR="003B45A8">
              <w:t>s</w:t>
            </w:r>
            <w:r>
              <w:t xml:space="preserve">upervisor via </w:t>
            </w:r>
            <w:r w:rsidR="00E97160">
              <w:t>e</w:t>
            </w:r>
            <w:r>
              <w:t>mail and provide the information obtained. Attach the screen</w:t>
            </w:r>
            <w:r w:rsidR="008833FA">
              <w:t xml:space="preserve">shot </w:t>
            </w:r>
            <w:r>
              <w:t>from Snagit to the email.</w:t>
            </w:r>
          </w:p>
          <w:p w14:paraId="49A36957" w14:textId="079DB4FE" w:rsidR="001C2D53" w:rsidRDefault="00C47A82" w:rsidP="00D76E74">
            <w:pPr>
              <w:pStyle w:val="BodyTextIndent2"/>
              <w:spacing w:before="120" w:line="240" w:lineRule="auto"/>
              <w:ind w:left="0"/>
            </w:pPr>
            <w:r>
              <w:rPr>
                <w:noProof/>
              </w:rPr>
              <w:drawing>
                <wp:inline distT="0" distB="0" distL="0" distR="0" wp14:anchorId="2104B6E7" wp14:editId="68AF0760">
                  <wp:extent cx="238095" cy="2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2D4897">
              <w:t xml:space="preserve">Include </w:t>
            </w:r>
            <w:r w:rsidR="002D4897" w:rsidRPr="00504EC1">
              <w:rPr>
                <w:b/>
                <w:bCs/>
              </w:rPr>
              <w:t>Securemail</w:t>
            </w:r>
            <w:r w:rsidR="002D4897">
              <w:t xml:space="preserve"> in the subject line of the email </w:t>
            </w:r>
            <w:r w:rsidR="00504EC1">
              <w:t>to indicate</w:t>
            </w:r>
            <w:r w:rsidR="002D4897">
              <w:t xml:space="preserve"> </w:t>
            </w:r>
            <w:r w:rsidR="001C2D53">
              <w:t>email contain</w:t>
            </w:r>
            <w:r w:rsidR="002D4897">
              <w:t>s</w:t>
            </w:r>
            <w:r w:rsidR="001C2D53">
              <w:t xml:space="preserve"> member information</w:t>
            </w:r>
            <w:r w:rsidR="00504EC1">
              <w:t xml:space="preserve">. </w:t>
            </w:r>
          </w:p>
        </w:tc>
      </w:tr>
      <w:tr w:rsidR="001C2D53" w14:paraId="471A8695" w14:textId="77777777" w:rsidTr="3649096C">
        <w:tc>
          <w:tcPr>
            <w:tcW w:w="982" w:type="dxa"/>
          </w:tcPr>
          <w:p w14:paraId="28065113" w14:textId="695322FB" w:rsidR="001C2D53" w:rsidRPr="00D76E74" w:rsidRDefault="001C2D53" w:rsidP="00D76E74">
            <w:pPr>
              <w:spacing w:before="120" w:after="120"/>
              <w:jc w:val="center"/>
              <w:rPr>
                <w:b/>
                <w:bCs/>
              </w:rPr>
            </w:pPr>
            <w:r>
              <w:rPr>
                <w:b/>
                <w:bCs/>
              </w:rPr>
              <w:t>4</w:t>
            </w:r>
          </w:p>
        </w:tc>
        <w:tc>
          <w:tcPr>
            <w:tcW w:w="26640" w:type="dxa"/>
          </w:tcPr>
          <w:p w14:paraId="15610C1E" w14:textId="7785505B" w:rsidR="001C2D53" w:rsidRDefault="001C2D53" w:rsidP="001C2D53">
            <w:pPr>
              <w:pStyle w:val="BodyTextIndent2"/>
              <w:spacing w:before="120" w:line="240" w:lineRule="auto"/>
              <w:ind w:left="0"/>
            </w:pPr>
            <w:r>
              <w:t>Restart computer.</w:t>
            </w:r>
          </w:p>
        </w:tc>
      </w:tr>
    </w:tbl>
    <w:p w14:paraId="09A9D480" w14:textId="00EC4156" w:rsidR="00D1310D" w:rsidRDefault="00D1310D" w:rsidP="00D1310D">
      <w:pPr>
        <w:spacing w:before="120" w:after="120"/>
      </w:pPr>
    </w:p>
    <w:p w14:paraId="63A24476" w14:textId="50D1DB44" w:rsidR="00D1310D" w:rsidRPr="00925FBB" w:rsidRDefault="001C2D53" w:rsidP="00925FBB">
      <w:pPr>
        <w:pStyle w:val="BodyTextIndent2"/>
        <w:spacing w:after="0" w:line="240" w:lineRule="auto"/>
        <w:ind w:left="0"/>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77B9F" w14:paraId="197EA866" w14:textId="77777777" w:rsidTr="002C6CBA">
        <w:tc>
          <w:tcPr>
            <w:tcW w:w="5000" w:type="pct"/>
            <w:shd w:val="clear" w:color="auto" w:fill="C0C0C0"/>
          </w:tcPr>
          <w:p w14:paraId="3EFD60FD" w14:textId="280CA2FB" w:rsidR="00077B9F" w:rsidRPr="00134EB2" w:rsidRDefault="00077B9F" w:rsidP="00770FB6">
            <w:pPr>
              <w:pStyle w:val="Heading2"/>
              <w:spacing w:before="120" w:after="120"/>
              <w:rPr>
                <w:rFonts w:cs="Arial"/>
                <w:i/>
                <w:iCs w:val="0"/>
                <w:lang w:val="en-US" w:eastAsia="en-US"/>
              </w:rPr>
            </w:pPr>
            <w:bookmarkStart w:id="57" w:name="_Edit_a_Credit"/>
            <w:bookmarkStart w:id="58" w:name="_Edit_Credit_or"/>
            <w:bookmarkStart w:id="59" w:name="_Toc431291045"/>
            <w:bookmarkStart w:id="60" w:name="_Toc144982411"/>
            <w:bookmarkStart w:id="61" w:name="_Toc188035011"/>
            <w:bookmarkEnd w:id="57"/>
            <w:bookmarkEnd w:id="58"/>
            <w:r w:rsidRPr="00134EB2">
              <w:rPr>
                <w:rFonts w:cs="Arial"/>
                <w:iCs w:val="0"/>
                <w:lang w:val="en-US" w:eastAsia="en-US"/>
              </w:rPr>
              <w:t xml:space="preserve">Edit </w:t>
            </w:r>
            <w:r w:rsidR="00B85CD0" w:rsidRPr="00134EB2">
              <w:rPr>
                <w:rFonts w:cs="Arial"/>
                <w:iCs w:val="0"/>
                <w:lang w:val="en-US" w:eastAsia="en-US"/>
              </w:rPr>
              <w:t>Credit</w:t>
            </w:r>
            <w:r w:rsidR="00B85CD0">
              <w:rPr>
                <w:rFonts w:cs="Arial"/>
                <w:iCs w:val="0"/>
                <w:lang w:val="en-US" w:eastAsia="en-US"/>
              </w:rPr>
              <w:t xml:space="preserve"> or Debit</w:t>
            </w:r>
            <w:r w:rsidRPr="00134EB2">
              <w:rPr>
                <w:rFonts w:cs="Arial"/>
                <w:iCs w:val="0"/>
                <w:lang w:val="en-US" w:eastAsia="en-US"/>
              </w:rPr>
              <w:t xml:space="preserve"> Card</w:t>
            </w:r>
            <w:bookmarkEnd w:id="59"/>
            <w:bookmarkEnd w:id="60"/>
            <w:bookmarkEnd w:id="61"/>
          </w:p>
        </w:tc>
      </w:tr>
    </w:tbl>
    <w:p w14:paraId="7A7583D7" w14:textId="506A7F59" w:rsidR="00B4779D" w:rsidRDefault="00F06ABF" w:rsidP="00770FB6">
      <w:pPr>
        <w:spacing w:before="120" w:after="120"/>
        <w:rPr>
          <w:color w:val="000000"/>
        </w:rPr>
      </w:pPr>
      <w:r>
        <w:rPr>
          <w:color w:val="000000"/>
        </w:rPr>
        <w:t>Update</w:t>
      </w:r>
      <w:r w:rsidR="00077B9F" w:rsidRPr="009C44E3">
        <w:rPr>
          <w:color w:val="000000"/>
        </w:rPr>
        <w:t xml:space="preserve"> an expired credit card </w:t>
      </w:r>
      <w:r w:rsidR="00B65E28">
        <w:rPr>
          <w:noProof/>
        </w:rPr>
        <w:t xml:space="preserve">by clicking the </w:t>
      </w:r>
      <w:r w:rsidR="00B65E28">
        <w:rPr>
          <w:b/>
          <w:color w:val="000000"/>
        </w:rPr>
        <w:t>Maintain Payment Options</w:t>
      </w:r>
      <w:r w:rsidR="00B65E28">
        <w:rPr>
          <w:color w:val="000000"/>
        </w:rPr>
        <w:t xml:space="preserve"> button either on the bottom of the </w:t>
      </w:r>
      <w:r w:rsidR="00B65E28">
        <w:rPr>
          <w:b/>
          <w:color w:val="000000"/>
        </w:rPr>
        <w:t>Main</w:t>
      </w:r>
      <w:r w:rsidR="00B65E28">
        <w:rPr>
          <w:color w:val="000000"/>
        </w:rPr>
        <w:t xml:space="preserve"> </w:t>
      </w:r>
      <w:r w:rsidR="00B65E28">
        <w:rPr>
          <w:b/>
          <w:bCs/>
          <w:color w:val="000000"/>
        </w:rPr>
        <w:t>Screen</w:t>
      </w:r>
      <w:r w:rsidR="00B65E28">
        <w:rPr>
          <w:color w:val="000000"/>
        </w:rPr>
        <w:t xml:space="preserve"> or from the</w:t>
      </w:r>
      <w:r w:rsidR="00077B9F" w:rsidRPr="009C44E3">
        <w:rPr>
          <w:color w:val="000000"/>
        </w:rPr>
        <w:t xml:space="preserve"> </w:t>
      </w:r>
      <w:r w:rsidR="00077B9F" w:rsidRPr="009C44E3">
        <w:rPr>
          <w:b/>
          <w:color w:val="000000"/>
        </w:rPr>
        <w:t>Order Status</w:t>
      </w:r>
      <w:r w:rsidR="00077B9F" w:rsidRPr="009C44E3">
        <w:rPr>
          <w:color w:val="000000"/>
        </w:rPr>
        <w:t xml:space="preserve"> screen</w:t>
      </w:r>
      <w:r w:rsidR="00B65E28">
        <w:rPr>
          <w:color w:val="000000"/>
        </w:rPr>
        <w:t>.</w:t>
      </w:r>
      <w:r w:rsidR="00D8262A">
        <w:rPr>
          <w:color w:val="000000"/>
        </w:rPr>
        <w:t xml:space="preserve"> </w:t>
      </w:r>
      <w:r w:rsidR="006F6932">
        <w:rPr>
          <w:color w:val="000000"/>
        </w:rPr>
        <w:t>Use</w:t>
      </w:r>
      <w:r w:rsidR="00D8262A">
        <w:rPr>
          <w:color w:val="000000"/>
        </w:rPr>
        <w:t xml:space="preserve"> the correct member selected in the drop</w:t>
      </w:r>
      <w:r w:rsidR="00967E8B">
        <w:rPr>
          <w:color w:val="000000"/>
        </w:rPr>
        <w:t>-</w:t>
      </w:r>
      <w:r w:rsidR="00D8262A">
        <w:rPr>
          <w:color w:val="000000"/>
        </w:rPr>
        <w:t xml:space="preserve">down box so that the edits are made </w:t>
      </w:r>
      <w:r w:rsidR="006F6932" w:rsidRPr="00C037FE">
        <w:rPr>
          <w:b/>
          <w:bCs/>
          <w:color w:val="000000"/>
        </w:rPr>
        <w:t>only</w:t>
      </w:r>
      <w:r w:rsidR="006F6932">
        <w:rPr>
          <w:color w:val="000000"/>
        </w:rPr>
        <w:t xml:space="preserve"> </w:t>
      </w:r>
      <w:r w:rsidR="00D8262A">
        <w:rPr>
          <w:color w:val="000000"/>
        </w:rPr>
        <w:t xml:space="preserve">on that member’s account. </w:t>
      </w:r>
    </w:p>
    <w:p w14:paraId="094FDAED" w14:textId="77777777" w:rsidR="00077B9F" w:rsidRPr="00C037FE" w:rsidRDefault="00077B9F" w:rsidP="00770FB6">
      <w:pPr>
        <w:spacing w:before="120" w:after="120"/>
      </w:pPr>
    </w:p>
    <w:p w14:paraId="4C90635A" w14:textId="0AE2C8FF" w:rsidR="002B3186" w:rsidRDefault="002B3186" w:rsidP="00981A04">
      <w:pPr>
        <w:spacing w:before="120" w:after="120"/>
      </w:pPr>
      <w: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4726"/>
        <w:gridCol w:w="7400"/>
      </w:tblGrid>
      <w:tr w:rsidR="00077B9F" w14:paraId="2B7654B7" w14:textId="77777777" w:rsidTr="00AC4D32">
        <w:tc>
          <w:tcPr>
            <w:tcW w:w="264" w:type="pct"/>
            <w:shd w:val="clear" w:color="auto" w:fill="D9D9D9" w:themeFill="background1" w:themeFillShade="D9"/>
          </w:tcPr>
          <w:p w14:paraId="5A405DCB" w14:textId="77777777" w:rsidR="00077B9F" w:rsidRDefault="00077B9F" w:rsidP="00770FB6">
            <w:pPr>
              <w:spacing w:before="120" w:after="120"/>
              <w:jc w:val="center"/>
              <w:rPr>
                <w:b/>
              </w:rPr>
            </w:pPr>
            <w:r>
              <w:rPr>
                <w:b/>
              </w:rPr>
              <w:t>Step</w:t>
            </w:r>
          </w:p>
        </w:tc>
        <w:tc>
          <w:tcPr>
            <w:tcW w:w="4736" w:type="pct"/>
            <w:gridSpan w:val="2"/>
            <w:shd w:val="clear" w:color="auto" w:fill="D9D9D9" w:themeFill="background1" w:themeFillShade="D9"/>
          </w:tcPr>
          <w:p w14:paraId="725B1660" w14:textId="77777777" w:rsidR="00077B9F" w:rsidRDefault="00077B9F" w:rsidP="00770FB6">
            <w:pPr>
              <w:spacing w:before="120" w:after="120"/>
              <w:jc w:val="center"/>
              <w:rPr>
                <w:b/>
              </w:rPr>
            </w:pPr>
            <w:r>
              <w:rPr>
                <w:b/>
              </w:rPr>
              <w:t>Action</w:t>
            </w:r>
          </w:p>
        </w:tc>
      </w:tr>
      <w:tr w:rsidR="00077B9F" w14:paraId="3BAC0FEF" w14:textId="77777777" w:rsidTr="00AC4D32">
        <w:tc>
          <w:tcPr>
            <w:tcW w:w="264" w:type="pct"/>
          </w:tcPr>
          <w:p w14:paraId="759CC36C" w14:textId="77777777" w:rsidR="00077B9F" w:rsidRDefault="00B26281" w:rsidP="00770FB6">
            <w:pPr>
              <w:spacing w:before="120" w:after="120"/>
              <w:jc w:val="center"/>
              <w:rPr>
                <w:b/>
              </w:rPr>
            </w:pPr>
            <w:r>
              <w:rPr>
                <w:b/>
              </w:rPr>
              <w:t>1</w:t>
            </w:r>
          </w:p>
        </w:tc>
        <w:tc>
          <w:tcPr>
            <w:tcW w:w="4736" w:type="pct"/>
            <w:gridSpan w:val="2"/>
          </w:tcPr>
          <w:p w14:paraId="1A02095D" w14:textId="20A44D07" w:rsidR="00077B9F" w:rsidRDefault="00077B9F" w:rsidP="00770FB6">
            <w:pPr>
              <w:spacing w:before="120" w:after="120"/>
            </w:pPr>
            <w:r>
              <w:t xml:space="preserve">Select </w:t>
            </w:r>
            <w:r w:rsidR="002B3186">
              <w:t xml:space="preserve">the </w:t>
            </w:r>
            <w:r>
              <w:t xml:space="preserve">radio button </w:t>
            </w:r>
            <w:r w:rsidR="00516D3E">
              <w:t>for</w:t>
            </w:r>
            <w:r>
              <w:t xml:space="preserve"> the credit card to be edited.</w:t>
            </w:r>
          </w:p>
          <w:p w14:paraId="58BBE77A" w14:textId="6C0A803F" w:rsidR="006C55E7" w:rsidRDefault="006C55E7" w:rsidP="00770FB6">
            <w:pPr>
              <w:spacing w:before="120" w:after="120"/>
              <w:rPr>
                <w:color w:val="000000"/>
              </w:rPr>
            </w:pPr>
            <w:r w:rsidRPr="005D2571">
              <w:rPr>
                <w:b/>
              </w:rPr>
              <w:t>Note:</w:t>
            </w:r>
            <w:r>
              <w:t xml:space="preserve">  </w:t>
            </w:r>
            <w:bookmarkStart w:id="62" w:name="OLE_LINK11"/>
            <w:bookmarkStart w:id="63" w:name="OLE_LINK12"/>
            <w:r w:rsidRPr="005D2571">
              <w:t xml:space="preserve">If card is </w:t>
            </w:r>
            <w:r w:rsidR="007347BD" w:rsidRPr="005D2571">
              <w:t>an</w:t>
            </w:r>
            <w:r w:rsidRPr="005D2571">
              <w:t xml:space="preserve"> FSA</w:t>
            </w:r>
            <w:r>
              <w:t>/HSA</w:t>
            </w:r>
            <w:r w:rsidRPr="005D2571">
              <w:t xml:space="preserve"> card, a checkmark </w:t>
            </w:r>
            <w:bookmarkEnd w:id="62"/>
            <w:bookmarkEnd w:id="63"/>
            <w:r>
              <w:t>displays</w:t>
            </w:r>
            <w:r w:rsidRPr="005D2571">
              <w:t xml:space="preserve"> in the </w:t>
            </w:r>
            <w:r w:rsidRPr="005D2571">
              <w:rPr>
                <w:b/>
              </w:rPr>
              <w:t>FSA Card</w:t>
            </w:r>
            <w:r>
              <w:t xml:space="preserve"> </w:t>
            </w:r>
            <w:r w:rsidRPr="005D2571">
              <w:t>column</w:t>
            </w:r>
            <w:r>
              <w:t xml:space="preserve">. </w:t>
            </w:r>
            <w:r w:rsidRPr="005D2571">
              <w:rPr>
                <w:b/>
                <w:color w:val="000000"/>
              </w:rPr>
              <w:t>Edit Credit Card</w:t>
            </w:r>
            <w:r w:rsidRPr="005D2571">
              <w:rPr>
                <w:color w:val="000000"/>
              </w:rPr>
              <w:t xml:space="preserve"> section display</w:t>
            </w:r>
            <w:r>
              <w:rPr>
                <w:color w:val="000000"/>
              </w:rPr>
              <w:t>s</w:t>
            </w:r>
            <w:r w:rsidRPr="005D2571">
              <w:rPr>
                <w:color w:val="000000"/>
              </w:rPr>
              <w:t xml:space="preserve"> </w:t>
            </w:r>
            <w:r w:rsidRPr="005D2571">
              <w:rPr>
                <w:b/>
                <w:color w:val="000000"/>
              </w:rPr>
              <w:t>(FSA)</w:t>
            </w:r>
            <w:r w:rsidRPr="005D2571">
              <w:rPr>
                <w:color w:val="000000"/>
              </w:rPr>
              <w:t xml:space="preserve"> at the end of the card number to indicate that it is an FSA card</w:t>
            </w:r>
            <w:r>
              <w:rPr>
                <w:color w:val="000000"/>
              </w:rPr>
              <w:t>.</w:t>
            </w:r>
            <w:r w:rsidRPr="005D2571">
              <w:rPr>
                <w:color w:val="000000"/>
              </w:rPr>
              <w:t xml:space="preserve"> </w:t>
            </w:r>
            <w:bookmarkStart w:id="64" w:name="OLE_LINK4"/>
            <w:r w:rsidR="00C51847">
              <w:rPr>
                <w:color w:val="000000"/>
              </w:rPr>
              <w:t>FSA cards can be applied to previous balances.</w:t>
            </w:r>
            <w:r w:rsidRPr="005D2571">
              <w:rPr>
                <w:color w:val="000000"/>
              </w:rPr>
              <w:t xml:space="preserve"> </w:t>
            </w:r>
            <w:bookmarkEnd w:id="64"/>
          </w:p>
        </w:tc>
      </w:tr>
      <w:tr w:rsidR="00077B9F" w14:paraId="17F5ACD3" w14:textId="77777777" w:rsidTr="00AC4D32">
        <w:tc>
          <w:tcPr>
            <w:tcW w:w="264" w:type="pct"/>
          </w:tcPr>
          <w:p w14:paraId="52EC0AC8" w14:textId="77777777" w:rsidR="00077B9F" w:rsidRDefault="00B26281" w:rsidP="00770FB6">
            <w:pPr>
              <w:spacing w:before="120" w:after="120"/>
              <w:jc w:val="center"/>
              <w:rPr>
                <w:b/>
              </w:rPr>
            </w:pPr>
            <w:r>
              <w:rPr>
                <w:b/>
              </w:rPr>
              <w:t>2</w:t>
            </w:r>
          </w:p>
        </w:tc>
        <w:tc>
          <w:tcPr>
            <w:tcW w:w="4736" w:type="pct"/>
            <w:gridSpan w:val="2"/>
          </w:tcPr>
          <w:p w14:paraId="29A41CE8" w14:textId="3AB9DCA1" w:rsidR="00077B9F" w:rsidRDefault="00077B9F" w:rsidP="00770FB6">
            <w:pPr>
              <w:spacing w:before="120" w:after="120"/>
              <w:textAlignment w:val="top"/>
              <w:rPr>
                <w:b/>
                <w:color w:val="000000"/>
              </w:rPr>
            </w:pPr>
            <w:r>
              <w:t xml:space="preserve">Click </w:t>
            </w:r>
            <w:r>
              <w:rPr>
                <w:b/>
              </w:rPr>
              <w:t>Edit</w:t>
            </w:r>
            <w:r>
              <w:t xml:space="preserve"> button</w:t>
            </w:r>
            <w:r>
              <w:rPr>
                <w:rFonts w:cs="Arial"/>
                <w:color w:val="333333"/>
              </w:rPr>
              <w:t>.</w:t>
            </w:r>
          </w:p>
        </w:tc>
      </w:tr>
      <w:tr w:rsidR="00FE2A51" w14:paraId="3007D9BB" w14:textId="77777777" w:rsidTr="00AC4D32">
        <w:trPr>
          <w:trHeight w:val="593"/>
        </w:trPr>
        <w:tc>
          <w:tcPr>
            <w:tcW w:w="264" w:type="pct"/>
            <w:vMerge w:val="restart"/>
          </w:tcPr>
          <w:p w14:paraId="46F3EB80" w14:textId="77777777" w:rsidR="00FE2A51" w:rsidRDefault="00B26281" w:rsidP="00770FB6">
            <w:pPr>
              <w:spacing w:before="120" w:after="120"/>
              <w:jc w:val="center"/>
              <w:rPr>
                <w:b/>
              </w:rPr>
            </w:pPr>
            <w:r>
              <w:rPr>
                <w:b/>
              </w:rPr>
              <w:t>3</w:t>
            </w:r>
          </w:p>
        </w:tc>
        <w:tc>
          <w:tcPr>
            <w:tcW w:w="4736" w:type="pct"/>
            <w:gridSpan w:val="2"/>
            <w:tcBorders>
              <w:bottom w:val="single" w:sz="4" w:space="0" w:color="auto"/>
            </w:tcBorders>
          </w:tcPr>
          <w:p w14:paraId="55E0E6EC" w14:textId="0751D5EC" w:rsidR="00FE2A51" w:rsidRDefault="00FE2A51" w:rsidP="00770FB6">
            <w:pPr>
              <w:spacing w:before="120" w:after="120"/>
              <w:textAlignment w:val="top"/>
            </w:pPr>
            <w:r>
              <w:rPr>
                <w:color w:val="000000"/>
              </w:rPr>
              <w:t xml:space="preserve">Determine the reason for the credit card edit or removal.   </w:t>
            </w:r>
          </w:p>
        </w:tc>
      </w:tr>
      <w:tr w:rsidR="00FE2A51" w14:paraId="320D0F0C" w14:textId="77777777" w:rsidTr="00AC4D32">
        <w:trPr>
          <w:trHeight w:val="40"/>
        </w:trPr>
        <w:tc>
          <w:tcPr>
            <w:tcW w:w="264" w:type="pct"/>
            <w:vMerge/>
          </w:tcPr>
          <w:p w14:paraId="3838A749" w14:textId="77777777" w:rsidR="00FE2A51" w:rsidRDefault="00FE2A51" w:rsidP="00770FB6">
            <w:pPr>
              <w:spacing w:before="120" w:after="120"/>
              <w:jc w:val="center"/>
              <w:rPr>
                <w:b/>
              </w:rPr>
            </w:pPr>
          </w:p>
        </w:tc>
        <w:tc>
          <w:tcPr>
            <w:tcW w:w="1852" w:type="pct"/>
            <w:shd w:val="clear" w:color="auto" w:fill="D9D9D9" w:themeFill="background1" w:themeFillShade="D9"/>
          </w:tcPr>
          <w:p w14:paraId="707678E1" w14:textId="77777777" w:rsidR="00FE2A51" w:rsidRPr="00EA2979" w:rsidRDefault="00FE2A51" w:rsidP="001D33AC">
            <w:pPr>
              <w:spacing w:before="120" w:after="120"/>
              <w:jc w:val="center"/>
              <w:textAlignment w:val="top"/>
              <w:rPr>
                <w:b/>
              </w:rPr>
            </w:pPr>
            <w:r w:rsidRPr="00EA2979">
              <w:rPr>
                <w:b/>
              </w:rPr>
              <w:t>If…</w:t>
            </w:r>
          </w:p>
        </w:tc>
        <w:tc>
          <w:tcPr>
            <w:tcW w:w="2884" w:type="pct"/>
            <w:shd w:val="clear" w:color="auto" w:fill="D9D9D9" w:themeFill="background1" w:themeFillShade="D9"/>
          </w:tcPr>
          <w:p w14:paraId="0C083605" w14:textId="77777777" w:rsidR="00FE2A51" w:rsidRPr="00EA2979" w:rsidRDefault="00FE2A51" w:rsidP="001D33AC">
            <w:pPr>
              <w:spacing w:before="120" w:after="120"/>
              <w:jc w:val="center"/>
              <w:textAlignment w:val="top"/>
              <w:rPr>
                <w:b/>
              </w:rPr>
            </w:pPr>
            <w:r w:rsidRPr="00EA2979">
              <w:rPr>
                <w:b/>
              </w:rPr>
              <w:t>Then…</w:t>
            </w:r>
          </w:p>
        </w:tc>
      </w:tr>
      <w:tr w:rsidR="00FE2A51" w14:paraId="5C09DB31" w14:textId="77777777" w:rsidTr="00AC4D32">
        <w:trPr>
          <w:trHeight w:val="540"/>
        </w:trPr>
        <w:tc>
          <w:tcPr>
            <w:tcW w:w="264" w:type="pct"/>
            <w:vMerge/>
          </w:tcPr>
          <w:p w14:paraId="3A06FFCC" w14:textId="77777777" w:rsidR="00FE2A51" w:rsidRDefault="00FE2A51" w:rsidP="00770FB6">
            <w:pPr>
              <w:spacing w:before="120" w:after="120"/>
              <w:jc w:val="center"/>
              <w:rPr>
                <w:b/>
              </w:rPr>
            </w:pPr>
          </w:p>
        </w:tc>
        <w:tc>
          <w:tcPr>
            <w:tcW w:w="1852" w:type="pct"/>
          </w:tcPr>
          <w:p w14:paraId="3990170B" w14:textId="77777777" w:rsidR="00FE2A51" w:rsidRDefault="00FE2A51" w:rsidP="00770FB6">
            <w:pPr>
              <w:spacing w:before="120" w:after="120"/>
              <w:textAlignment w:val="top"/>
              <w:rPr>
                <w:rFonts w:cs="Arial"/>
                <w:color w:val="000000"/>
              </w:rPr>
            </w:pPr>
            <w:r>
              <w:rPr>
                <w:rFonts w:cs="Arial"/>
                <w:color w:val="000000"/>
              </w:rPr>
              <w:t xml:space="preserve">Credit card has </w:t>
            </w:r>
            <w:r w:rsidRPr="00B85CD0">
              <w:rPr>
                <w:rFonts w:cs="Arial"/>
                <w:b/>
                <w:color w:val="000000"/>
              </w:rPr>
              <w:t>expired</w:t>
            </w:r>
            <w:r>
              <w:rPr>
                <w:rFonts w:cs="Arial"/>
                <w:color w:val="000000"/>
              </w:rPr>
              <w:t xml:space="preserve"> or is </w:t>
            </w:r>
            <w:r w:rsidRPr="00B85CD0">
              <w:rPr>
                <w:rFonts w:cs="Arial"/>
                <w:b/>
                <w:color w:val="000000"/>
              </w:rPr>
              <w:t>about to expire</w:t>
            </w:r>
          </w:p>
          <w:p w14:paraId="67D0C3FB" w14:textId="77777777" w:rsidR="00FE2A51" w:rsidRDefault="00FE2A51" w:rsidP="00770FB6">
            <w:pPr>
              <w:spacing w:before="120" w:after="120"/>
              <w:textAlignment w:val="top"/>
            </w:pPr>
          </w:p>
        </w:tc>
        <w:tc>
          <w:tcPr>
            <w:tcW w:w="2884" w:type="pct"/>
          </w:tcPr>
          <w:p w14:paraId="4EFB5CDC" w14:textId="36418B71" w:rsidR="00FE2A51" w:rsidRDefault="00FE2A51" w:rsidP="00770FB6">
            <w:pPr>
              <w:spacing w:before="120" w:after="120"/>
              <w:textAlignment w:val="top"/>
              <w:rPr>
                <w:color w:val="000000"/>
              </w:rPr>
            </w:pPr>
            <w:r w:rsidRPr="00CC252E">
              <w:rPr>
                <w:color w:val="000000"/>
              </w:rPr>
              <w:t xml:space="preserve">Update </w:t>
            </w:r>
            <w:r w:rsidRPr="00CC252E">
              <w:rPr>
                <w:b/>
                <w:color w:val="000000"/>
              </w:rPr>
              <w:t>Expiration</w:t>
            </w:r>
            <w:r w:rsidRPr="00CC252E">
              <w:rPr>
                <w:color w:val="000000"/>
              </w:rPr>
              <w:t xml:space="preserve"> date </w:t>
            </w:r>
            <w:r>
              <w:rPr>
                <w:color w:val="000000"/>
              </w:rPr>
              <w:t xml:space="preserve">in the format of </w:t>
            </w:r>
            <w:r w:rsidRPr="00CC252E">
              <w:rPr>
                <w:color w:val="000000"/>
              </w:rPr>
              <w:t>mm/yy</w:t>
            </w:r>
            <w:r>
              <w:rPr>
                <w:color w:val="000000"/>
              </w:rPr>
              <w:t>.</w:t>
            </w:r>
          </w:p>
          <w:p w14:paraId="1C26343F" w14:textId="77777777" w:rsidR="00AE5F87" w:rsidRDefault="00AE5F87" w:rsidP="00770FB6">
            <w:pPr>
              <w:spacing w:before="120" w:after="120"/>
              <w:textAlignment w:val="top"/>
              <w:rPr>
                <w:b/>
                <w:color w:val="000000"/>
              </w:rPr>
            </w:pPr>
          </w:p>
          <w:p w14:paraId="00AF23F1" w14:textId="77777777" w:rsidR="00FE2A51" w:rsidRPr="00CC252E" w:rsidRDefault="00FE2A51" w:rsidP="00770FB6">
            <w:pPr>
              <w:spacing w:before="120" w:after="120"/>
              <w:textAlignment w:val="top"/>
              <w:rPr>
                <w:color w:val="000000"/>
              </w:rPr>
            </w:pPr>
            <w:r w:rsidRPr="005D2036">
              <w:rPr>
                <w:b/>
                <w:color w:val="000000"/>
              </w:rPr>
              <w:t>Example:</w:t>
            </w:r>
            <w:r>
              <w:rPr>
                <w:color w:val="000000"/>
              </w:rPr>
              <w:t xml:space="preserve">  05/20</w:t>
            </w:r>
          </w:p>
          <w:p w14:paraId="5A0279DD" w14:textId="77777777" w:rsidR="00FE2A51" w:rsidRDefault="00FE2A51" w:rsidP="00770FB6">
            <w:pPr>
              <w:spacing w:before="120" w:after="120"/>
              <w:rPr>
                <w:b/>
                <w:color w:val="000000"/>
              </w:rPr>
            </w:pPr>
          </w:p>
          <w:p w14:paraId="2C09FEA9" w14:textId="5F876B62" w:rsidR="00FE2A51" w:rsidRDefault="002670E6" w:rsidP="00770FB6">
            <w:pPr>
              <w:spacing w:before="120" w:after="120"/>
              <w:rPr>
                <w:color w:val="000000"/>
              </w:rPr>
            </w:pPr>
            <w:r>
              <w:rPr>
                <w:b/>
                <w:noProof/>
                <w:color w:val="000000"/>
              </w:rPr>
              <w:drawing>
                <wp:inline distT="0" distB="0" distL="0" distR="0" wp14:anchorId="32B0A7C6" wp14:editId="1EB1C1C8">
                  <wp:extent cx="241300" cy="20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AE5F87">
              <w:rPr>
                <w:b/>
                <w:color w:val="000000"/>
              </w:rPr>
              <w:t xml:space="preserve"> </w:t>
            </w:r>
            <w:r w:rsidR="00FE2A51" w:rsidRPr="00B25943">
              <w:rPr>
                <w:color w:val="000000"/>
              </w:rPr>
              <w:t xml:space="preserve">Thank you, would you like to use the </w:t>
            </w:r>
            <w:r w:rsidR="00BA2853">
              <w:rPr>
                <w:color w:val="000000"/>
              </w:rPr>
              <w:t>c</w:t>
            </w:r>
            <w:r w:rsidR="00FE2A51" w:rsidRPr="00B25943">
              <w:rPr>
                <w:color w:val="000000"/>
              </w:rPr>
              <w:t xml:space="preserve">redit </w:t>
            </w:r>
            <w:r w:rsidR="00BA2853">
              <w:rPr>
                <w:color w:val="000000"/>
              </w:rPr>
              <w:t>c</w:t>
            </w:r>
            <w:r w:rsidR="00FE2A51" w:rsidRPr="00B25943">
              <w:rPr>
                <w:color w:val="000000"/>
              </w:rPr>
              <w:t>ard account as the default payment account for future orders?</w:t>
            </w:r>
          </w:p>
          <w:p w14:paraId="167B6380" w14:textId="77777777" w:rsidR="00FE2A51" w:rsidRDefault="00FE2A51" w:rsidP="00770FB6">
            <w:pPr>
              <w:pStyle w:val="ListParagraph"/>
              <w:spacing w:before="120" w:after="120"/>
              <w:rPr>
                <w:rFonts w:cs="Arial"/>
                <w:color w:val="000000"/>
              </w:rPr>
            </w:pPr>
          </w:p>
          <w:p w14:paraId="4E779131" w14:textId="5FEDED5C" w:rsidR="00FE2A51" w:rsidRDefault="00FE2A51" w:rsidP="002B50AF">
            <w:pPr>
              <w:numPr>
                <w:ilvl w:val="0"/>
                <w:numId w:val="4"/>
              </w:numPr>
              <w:tabs>
                <w:tab w:val="clear" w:pos="720"/>
              </w:tabs>
              <w:spacing w:before="120" w:after="120"/>
              <w:ind w:left="855"/>
            </w:pPr>
            <w:r w:rsidRPr="00573072">
              <w:rPr>
                <w:color w:val="000000"/>
              </w:rPr>
              <w:t xml:space="preserve">If </w:t>
            </w:r>
            <w:r w:rsidR="00700E77" w:rsidRPr="00573072">
              <w:rPr>
                <w:b/>
                <w:color w:val="000000"/>
              </w:rPr>
              <w:t>yes</w:t>
            </w:r>
            <w:r w:rsidR="0018572E">
              <w:rPr>
                <w:b/>
                <w:color w:val="000000"/>
              </w:rPr>
              <w:t>,</w:t>
            </w:r>
            <w:r w:rsidR="0018572E" w:rsidRPr="00573072">
              <w:rPr>
                <w:b/>
                <w:color w:val="000000"/>
              </w:rPr>
              <w:t xml:space="preserve"> </w:t>
            </w:r>
            <w:r w:rsidR="00573072">
              <w:rPr>
                <w:color w:val="000000"/>
              </w:rPr>
              <w:t>se</w:t>
            </w:r>
            <w:r w:rsidRPr="00573072">
              <w:rPr>
                <w:color w:val="000000"/>
              </w:rPr>
              <w:t xml:space="preserve">lect the </w:t>
            </w:r>
            <w:r w:rsidRPr="00573072">
              <w:rPr>
                <w:b/>
                <w:color w:val="000000"/>
              </w:rPr>
              <w:t>Mail Default</w:t>
            </w:r>
            <w:r w:rsidRPr="00573072">
              <w:rPr>
                <w:color w:val="000000"/>
              </w:rPr>
              <w:t xml:space="preserve"> checkbox</w:t>
            </w:r>
            <w:r w:rsidR="00570BE6">
              <w:rPr>
                <w:color w:val="000000"/>
              </w:rPr>
              <w:t>.</w:t>
            </w:r>
            <w:r w:rsidRPr="00573072">
              <w:rPr>
                <w:color w:val="000000"/>
              </w:rPr>
              <w:t xml:space="preserve"> </w:t>
            </w:r>
            <w:r w:rsidR="00570BE6">
              <w:rPr>
                <w:color w:val="000000"/>
              </w:rPr>
              <w:t>I</w:t>
            </w:r>
            <w:r w:rsidRPr="00B25943">
              <w:rPr>
                <w:color w:val="000000"/>
              </w:rPr>
              <w:t xml:space="preserve">nform the member </w:t>
            </w:r>
            <w:r w:rsidR="00B85CD0">
              <w:rPr>
                <w:color w:val="000000"/>
              </w:rPr>
              <w:t xml:space="preserve">that </w:t>
            </w:r>
            <w:r w:rsidRPr="00B25943">
              <w:rPr>
                <w:color w:val="000000"/>
              </w:rPr>
              <w:t xml:space="preserve">the credit card will be automatically charged when future orders are </w:t>
            </w:r>
            <w:r w:rsidR="007347BD" w:rsidRPr="00B25943">
              <w:rPr>
                <w:color w:val="000000"/>
              </w:rPr>
              <w:t>received</w:t>
            </w:r>
            <w:r w:rsidR="007347BD">
              <w:rPr>
                <w:color w:val="000000"/>
              </w:rPr>
              <w:t xml:space="preserve"> unless</w:t>
            </w:r>
            <w:r w:rsidRPr="00B25943">
              <w:rPr>
                <w:color w:val="000000"/>
              </w:rPr>
              <w:t xml:space="preserve"> a different form of payment is provided.</w:t>
            </w:r>
          </w:p>
        </w:tc>
      </w:tr>
      <w:tr w:rsidR="00FE2A51" w14:paraId="032636BB" w14:textId="77777777" w:rsidTr="00AC4D32">
        <w:trPr>
          <w:trHeight w:val="540"/>
        </w:trPr>
        <w:tc>
          <w:tcPr>
            <w:tcW w:w="264" w:type="pct"/>
            <w:vMerge/>
          </w:tcPr>
          <w:p w14:paraId="012AD134" w14:textId="77777777" w:rsidR="00FE2A51" w:rsidRDefault="00FE2A51" w:rsidP="00F76C8B">
            <w:pPr>
              <w:jc w:val="center"/>
              <w:rPr>
                <w:b/>
              </w:rPr>
            </w:pPr>
          </w:p>
        </w:tc>
        <w:tc>
          <w:tcPr>
            <w:tcW w:w="1852" w:type="pct"/>
          </w:tcPr>
          <w:p w14:paraId="12906715" w14:textId="30B9E7C5" w:rsidR="004C535C" w:rsidRDefault="00FE2A51" w:rsidP="00091425">
            <w:pPr>
              <w:spacing w:before="120" w:after="120"/>
              <w:textAlignment w:val="top"/>
              <w:rPr>
                <w:rFonts w:cs="Arial"/>
                <w:color w:val="000000"/>
              </w:rPr>
            </w:pPr>
            <w:r>
              <w:rPr>
                <w:rFonts w:cs="Arial"/>
                <w:color w:val="000000"/>
              </w:rPr>
              <w:t>Member</w:t>
            </w:r>
            <w:r w:rsidRPr="00CC252E">
              <w:rPr>
                <w:rFonts w:cs="Arial"/>
                <w:color w:val="000000"/>
              </w:rPr>
              <w:t xml:space="preserve"> </w:t>
            </w:r>
            <w:r>
              <w:rPr>
                <w:rFonts w:cs="Arial"/>
                <w:color w:val="000000"/>
              </w:rPr>
              <w:t>requests</w:t>
            </w:r>
            <w:r w:rsidRPr="00CC252E">
              <w:rPr>
                <w:rFonts w:cs="Arial"/>
                <w:color w:val="000000"/>
              </w:rPr>
              <w:t xml:space="preserve"> to </w:t>
            </w:r>
            <w:r w:rsidRPr="00B85CD0">
              <w:rPr>
                <w:rFonts w:cs="Arial"/>
                <w:b/>
                <w:color w:val="000000"/>
              </w:rPr>
              <w:t>discontinue</w:t>
            </w:r>
            <w:r w:rsidRPr="00CC252E">
              <w:rPr>
                <w:rFonts w:cs="Arial"/>
                <w:color w:val="000000"/>
              </w:rPr>
              <w:t xml:space="preserve"> using the </w:t>
            </w:r>
            <w:r w:rsidR="00B85CD0">
              <w:rPr>
                <w:rFonts w:cs="Arial"/>
                <w:color w:val="000000"/>
              </w:rPr>
              <w:t>credit card</w:t>
            </w:r>
            <w:r w:rsidRPr="00CC252E">
              <w:rPr>
                <w:rFonts w:cs="Arial"/>
                <w:color w:val="000000"/>
              </w:rPr>
              <w:t xml:space="preserve"> account as the default</w:t>
            </w:r>
          </w:p>
          <w:p w14:paraId="48CF4980" w14:textId="77777777" w:rsidR="00FE2A51" w:rsidRDefault="00FE2A51" w:rsidP="00F76C8B">
            <w:pPr>
              <w:textAlignment w:val="top"/>
              <w:rPr>
                <w:rFonts w:cs="Arial"/>
                <w:color w:val="000000"/>
              </w:rPr>
            </w:pPr>
          </w:p>
        </w:tc>
        <w:tc>
          <w:tcPr>
            <w:tcW w:w="2884" w:type="pct"/>
          </w:tcPr>
          <w:p w14:paraId="60CBBD33" w14:textId="66FD42C3" w:rsidR="00FE2A51" w:rsidRPr="004B39D9" w:rsidRDefault="00FE2A51" w:rsidP="00091425">
            <w:pPr>
              <w:pStyle w:val="Heading4"/>
              <w:spacing w:before="120" w:after="120"/>
              <w:rPr>
                <w:rFonts w:cs="Arial"/>
                <w:color w:val="000000"/>
              </w:rPr>
            </w:pPr>
            <w:r w:rsidRPr="004B39D9">
              <w:rPr>
                <w:b w:val="0"/>
                <w:sz w:val="24"/>
                <w:szCs w:val="24"/>
              </w:rPr>
              <w:t xml:space="preserve">Deselect the </w:t>
            </w:r>
            <w:r w:rsidRPr="004B39D9">
              <w:rPr>
                <w:sz w:val="24"/>
                <w:szCs w:val="24"/>
              </w:rPr>
              <w:t>Mail Default</w:t>
            </w:r>
            <w:r w:rsidRPr="004B39D9">
              <w:rPr>
                <w:b w:val="0"/>
                <w:sz w:val="24"/>
                <w:szCs w:val="24"/>
              </w:rPr>
              <w:t xml:space="preserve"> box</w:t>
            </w:r>
            <w:r w:rsidR="00B85CD0">
              <w:rPr>
                <w:b w:val="0"/>
                <w:sz w:val="24"/>
                <w:szCs w:val="24"/>
              </w:rPr>
              <w:t>.</w:t>
            </w:r>
            <w:r w:rsidRPr="004B39D9">
              <w:rPr>
                <w:b w:val="0"/>
                <w:sz w:val="24"/>
                <w:szCs w:val="24"/>
              </w:rPr>
              <w:t xml:space="preserve"> </w:t>
            </w:r>
            <w:r w:rsidR="00B85CD0">
              <w:rPr>
                <w:sz w:val="24"/>
                <w:szCs w:val="24"/>
              </w:rPr>
              <w:t xml:space="preserve"> </w:t>
            </w:r>
          </w:p>
        </w:tc>
      </w:tr>
      <w:tr w:rsidR="00FE2A51" w14:paraId="7CC7688E" w14:textId="77777777" w:rsidTr="00AC4D32">
        <w:trPr>
          <w:trHeight w:val="40"/>
        </w:trPr>
        <w:tc>
          <w:tcPr>
            <w:tcW w:w="264" w:type="pct"/>
            <w:vMerge/>
          </w:tcPr>
          <w:p w14:paraId="6C0E584E" w14:textId="77777777" w:rsidR="00FE2A51" w:rsidRDefault="00FE2A51" w:rsidP="00F76C8B">
            <w:pPr>
              <w:jc w:val="center"/>
              <w:rPr>
                <w:b/>
              </w:rPr>
            </w:pPr>
          </w:p>
        </w:tc>
        <w:tc>
          <w:tcPr>
            <w:tcW w:w="1852" w:type="pct"/>
          </w:tcPr>
          <w:p w14:paraId="7D5EA743" w14:textId="71DDD585" w:rsidR="00FE2A51" w:rsidRDefault="00FE2A51" w:rsidP="00091425">
            <w:pPr>
              <w:spacing w:before="120" w:after="120"/>
              <w:textAlignment w:val="top"/>
            </w:pPr>
            <w:r>
              <w:rPr>
                <w:rFonts w:cs="Arial"/>
                <w:color w:val="000000"/>
              </w:rPr>
              <w:t>A</w:t>
            </w:r>
            <w:r w:rsidRPr="00CC252E">
              <w:rPr>
                <w:rFonts w:cs="Arial"/>
                <w:color w:val="000000"/>
              </w:rPr>
              <w:t xml:space="preserve"> family member </w:t>
            </w:r>
            <w:r>
              <w:rPr>
                <w:rFonts w:cs="Arial"/>
                <w:color w:val="000000"/>
              </w:rPr>
              <w:t>requests</w:t>
            </w:r>
            <w:r w:rsidRPr="00CC252E">
              <w:rPr>
                <w:rFonts w:cs="Arial"/>
                <w:color w:val="000000"/>
              </w:rPr>
              <w:t xml:space="preserve"> to </w:t>
            </w:r>
            <w:r>
              <w:rPr>
                <w:rFonts w:cs="Arial"/>
                <w:color w:val="000000"/>
              </w:rPr>
              <w:t xml:space="preserve">designate a specific </w:t>
            </w:r>
            <w:r w:rsidR="00B85CD0">
              <w:rPr>
                <w:rFonts w:cs="Arial"/>
                <w:b/>
                <w:color w:val="000000"/>
              </w:rPr>
              <w:t>credit card</w:t>
            </w:r>
            <w:r w:rsidRPr="00CC252E">
              <w:rPr>
                <w:rFonts w:cs="Arial"/>
                <w:color w:val="000000"/>
              </w:rPr>
              <w:t xml:space="preserve"> account as their </w:t>
            </w:r>
            <w:r w:rsidRPr="00B85CD0">
              <w:rPr>
                <w:rFonts w:cs="Arial"/>
                <w:b/>
                <w:color w:val="000000"/>
              </w:rPr>
              <w:t>default</w:t>
            </w:r>
            <w:r w:rsidRPr="00CC252E">
              <w:rPr>
                <w:rFonts w:cs="Arial"/>
                <w:color w:val="000000"/>
              </w:rPr>
              <w:t>, but they are not the</w:t>
            </w:r>
            <w:r>
              <w:rPr>
                <w:rFonts w:cs="Arial"/>
                <w:color w:val="000000"/>
              </w:rPr>
              <w:t xml:space="preserve"> person who placed the credit card on file</w:t>
            </w:r>
          </w:p>
        </w:tc>
        <w:tc>
          <w:tcPr>
            <w:tcW w:w="2884" w:type="pct"/>
          </w:tcPr>
          <w:p w14:paraId="3343C115" w14:textId="77777777" w:rsidR="00FE2A51" w:rsidRPr="00CC252E" w:rsidRDefault="00FE2A51">
            <w:pPr>
              <w:numPr>
                <w:ilvl w:val="0"/>
                <w:numId w:val="13"/>
              </w:numPr>
              <w:spacing w:before="120" w:after="120"/>
              <w:ind w:left="511"/>
              <w:rPr>
                <w:rFonts w:cs="Arial"/>
                <w:color w:val="000000"/>
              </w:rPr>
            </w:pPr>
            <w:r>
              <w:rPr>
                <w:rFonts w:cs="Arial"/>
                <w:color w:val="000000"/>
              </w:rPr>
              <w:t>V</w:t>
            </w:r>
            <w:r w:rsidRPr="00CC252E">
              <w:rPr>
                <w:rFonts w:cs="Arial"/>
                <w:color w:val="000000"/>
              </w:rPr>
              <w:t>erify the following information:</w:t>
            </w:r>
          </w:p>
          <w:p w14:paraId="49531354" w14:textId="77777777" w:rsidR="00FE2A51" w:rsidRPr="0026475D" w:rsidRDefault="00FE2A51" w:rsidP="002B50AF">
            <w:pPr>
              <w:numPr>
                <w:ilvl w:val="0"/>
                <w:numId w:val="2"/>
              </w:numPr>
              <w:tabs>
                <w:tab w:val="clear" w:pos="1080"/>
              </w:tabs>
              <w:spacing w:before="120" w:after="120"/>
              <w:ind w:left="871"/>
              <w:rPr>
                <w:color w:val="000000"/>
              </w:rPr>
            </w:pPr>
            <w:r w:rsidRPr="0026475D">
              <w:rPr>
                <w:color w:val="000000"/>
              </w:rPr>
              <w:t xml:space="preserve">Credit </w:t>
            </w:r>
            <w:r w:rsidR="00B85CD0">
              <w:rPr>
                <w:color w:val="000000"/>
              </w:rPr>
              <w:t>c</w:t>
            </w:r>
            <w:r w:rsidRPr="0026475D">
              <w:rPr>
                <w:color w:val="000000"/>
              </w:rPr>
              <w:t>ard type</w:t>
            </w:r>
          </w:p>
          <w:p w14:paraId="1319490C" w14:textId="77777777" w:rsidR="00FE2A51" w:rsidRPr="0026475D" w:rsidRDefault="00FE2A51" w:rsidP="002B50AF">
            <w:pPr>
              <w:numPr>
                <w:ilvl w:val="0"/>
                <w:numId w:val="2"/>
              </w:numPr>
              <w:tabs>
                <w:tab w:val="clear" w:pos="1080"/>
              </w:tabs>
              <w:spacing w:before="120" w:after="120"/>
              <w:ind w:left="871"/>
              <w:rPr>
                <w:color w:val="000000"/>
              </w:rPr>
            </w:pPr>
            <w:r w:rsidRPr="0026475D">
              <w:rPr>
                <w:color w:val="000000"/>
              </w:rPr>
              <w:t xml:space="preserve">Last four (4) digits of the </w:t>
            </w:r>
            <w:r w:rsidR="00B85CD0">
              <w:rPr>
                <w:color w:val="000000"/>
              </w:rPr>
              <w:t xml:space="preserve">credit </w:t>
            </w:r>
            <w:r w:rsidRPr="0026475D">
              <w:rPr>
                <w:color w:val="000000"/>
              </w:rPr>
              <w:t>card number</w:t>
            </w:r>
          </w:p>
          <w:p w14:paraId="4C14086E" w14:textId="77777777" w:rsidR="00FE2A51" w:rsidRDefault="00FE2A51" w:rsidP="002B50AF">
            <w:pPr>
              <w:numPr>
                <w:ilvl w:val="0"/>
                <w:numId w:val="2"/>
              </w:numPr>
              <w:tabs>
                <w:tab w:val="clear" w:pos="1080"/>
              </w:tabs>
              <w:spacing w:before="120" w:after="120"/>
              <w:ind w:left="871"/>
              <w:rPr>
                <w:color w:val="000000"/>
              </w:rPr>
            </w:pPr>
            <w:r w:rsidRPr="0026475D">
              <w:rPr>
                <w:color w:val="000000"/>
              </w:rPr>
              <w:t>Expiration date</w:t>
            </w:r>
          </w:p>
          <w:p w14:paraId="37945135" w14:textId="77777777" w:rsidR="00FE2A51" w:rsidRDefault="00FE2A51" w:rsidP="00091425">
            <w:pPr>
              <w:spacing w:before="120" w:after="120"/>
              <w:ind w:left="511"/>
              <w:rPr>
                <w:color w:val="000000"/>
              </w:rPr>
            </w:pPr>
          </w:p>
          <w:p w14:paraId="4FFC31A6" w14:textId="77777777" w:rsidR="00FE2A51" w:rsidRDefault="00FE2A51">
            <w:pPr>
              <w:numPr>
                <w:ilvl w:val="0"/>
                <w:numId w:val="13"/>
              </w:numPr>
              <w:spacing w:before="120" w:after="120"/>
              <w:ind w:left="511"/>
              <w:rPr>
                <w:color w:val="000000"/>
              </w:rPr>
            </w:pPr>
            <w:r>
              <w:rPr>
                <w:color w:val="000000"/>
              </w:rPr>
              <w:t>Select the appropriate card</w:t>
            </w:r>
            <w:r w:rsidR="00A35773">
              <w:rPr>
                <w:color w:val="000000"/>
              </w:rPr>
              <w:t>.</w:t>
            </w:r>
          </w:p>
          <w:p w14:paraId="19098D84" w14:textId="77777777" w:rsidR="00A35773" w:rsidRDefault="00A35773" w:rsidP="00091425">
            <w:pPr>
              <w:spacing w:before="120" w:after="120"/>
              <w:ind w:left="511"/>
              <w:rPr>
                <w:color w:val="000000"/>
              </w:rPr>
            </w:pPr>
          </w:p>
          <w:p w14:paraId="1E86BD1F" w14:textId="77777777" w:rsidR="00FE2A51" w:rsidRPr="0026475D" w:rsidRDefault="00FE2A51">
            <w:pPr>
              <w:numPr>
                <w:ilvl w:val="0"/>
                <w:numId w:val="13"/>
              </w:numPr>
              <w:spacing w:before="120" w:after="120"/>
              <w:ind w:left="511"/>
              <w:rPr>
                <w:color w:val="000000"/>
              </w:rPr>
            </w:pPr>
            <w:r>
              <w:rPr>
                <w:color w:val="000000"/>
              </w:rPr>
              <w:t xml:space="preserve">Select the </w:t>
            </w:r>
            <w:r w:rsidRPr="00B85CD0">
              <w:rPr>
                <w:b/>
                <w:color w:val="000000"/>
              </w:rPr>
              <w:t>Mail Default</w:t>
            </w:r>
            <w:r>
              <w:rPr>
                <w:color w:val="000000"/>
              </w:rPr>
              <w:t xml:space="preserve"> </w:t>
            </w:r>
            <w:r w:rsidR="001171DA" w:rsidRPr="006B6790">
              <w:rPr>
                <w:color w:val="000000"/>
              </w:rPr>
              <w:t>checkbox</w:t>
            </w:r>
            <w:r>
              <w:rPr>
                <w:color w:val="000000"/>
              </w:rPr>
              <w:t>.</w:t>
            </w:r>
          </w:p>
          <w:p w14:paraId="321222A2" w14:textId="77777777" w:rsidR="00FE2A51" w:rsidRDefault="00FE2A51" w:rsidP="00F76C8B">
            <w:pPr>
              <w:textAlignment w:val="top"/>
            </w:pPr>
          </w:p>
        </w:tc>
      </w:tr>
      <w:tr w:rsidR="00FE2A51" w14:paraId="501ECF6D" w14:textId="77777777" w:rsidTr="00AC4D32">
        <w:trPr>
          <w:trHeight w:val="983"/>
        </w:trPr>
        <w:tc>
          <w:tcPr>
            <w:tcW w:w="264" w:type="pct"/>
            <w:vMerge/>
          </w:tcPr>
          <w:p w14:paraId="09030946" w14:textId="77777777" w:rsidR="00FE2A51" w:rsidRDefault="00FE2A51" w:rsidP="00F76C8B">
            <w:pPr>
              <w:jc w:val="center"/>
              <w:rPr>
                <w:b/>
              </w:rPr>
            </w:pPr>
          </w:p>
        </w:tc>
        <w:tc>
          <w:tcPr>
            <w:tcW w:w="1852" w:type="pct"/>
          </w:tcPr>
          <w:p w14:paraId="5487754E" w14:textId="6DF8BFC1" w:rsidR="00FE2A51" w:rsidRDefault="00FE2A51" w:rsidP="00023BAA">
            <w:pPr>
              <w:spacing w:before="120" w:after="120"/>
              <w:textAlignment w:val="top"/>
            </w:pPr>
            <w:bookmarkStart w:id="65" w:name="OLE_LINK32"/>
            <w:r>
              <w:rPr>
                <w:rFonts w:cs="Arial"/>
                <w:color w:val="000000"/>
              </w:rPr>
              <w:t>Member</w:t>
            </w:r>
            <w:r w:rsidRPr="0007153C">
              <w:rPr>
                <w:rFonts w:cs="Arial"/>
                <w:color w:val="000000"/>
              </w:rPr>
              <w:t xml:space="preserve"> </w:t>
            </w:r>
            <w:r w:rsidRPr="00A35773">
              <w:rPr>
                <w:rFonts w:cs="Arial"/>
                <w:b/>
                <w:color w:val="000000"/>
              </w:rPr>
              <w:t>does not want</w:t>
            </w:r>
            <w:r w:rsidRPr="0007153C">
              <w:rPr>
                <w:rFonts w:cs="Arial"/>
                <w:color w:val="000000"/>
              </w:rPr>
              <w:t xml:space="preserve"> </w:t>
            </w:r>
            <w:r w:rsidRPr="00A35773">
              <w:rPr>
                <w:rFonts w:cs="Arial"/>
                <w:b/>
                <w:color w:val="000000"/>
              </w:rPr>
              <w:t>other family members</w:t>
            </w:r>
            <w:r w:rsidRPr="0007153C">
              <w:rPr>
                <w:rFonts w:cs="Arial"/>
                <w:color w:val="000000"/>
              </w:rPr>
              <w:t xml:space="preserve"> to have </w:t>
            </w:r>
            <w:r w:rsidRPr="00A35773">
              <w:rPr>
                <w:rFonts w:cs="Arial"/>
                <w:b/>
                <w:color w:val="000000"/>
              </w:rPr>
              <w:t>access</w:t>
            </w:r>
            <w:r w:rsidRPr="0007153C">
              <w:rPr>
                <w:rFonts w:cs="Arial"/>
                <w:color w:val="000000"/>
              </w:rPr>
              <w:t xml:space="preserve"> to the </w:t>
            </w:r>
            <w:r w:rsidR="00A35773">
              <w:rPr>
                <w:rFonts w:cs="Arial"/>
                <w:color w:val="000000"/>
              </w:rPr>
              <w:t>credit card account</w:t>
            </w:r>
            <w:bookmarkEnd w:id="65"/>
          </w:p>
        </w:tc>
        <w:tc>
          <w:tcPr>
            <w:tcW w:w="2884" w:type="pct"/>
          </w:tcPr>
          <w:p w14:paraId="753621F5" w14:textId="2253D49D" w:rsidR="00B65E28" w:rsidRDefault="00B65E28" w:rsidP="00B65E28">
            <w:pPr>
              <w:spacing w:before="120" w:after="120"/>
              <w:textAlignment w:val="top"/>
              <w:rPr>
                <w:rFonts w:cs="Arial"/>
                <w:color w:val="000000"/>
              </w:rPr>
            </w:pPr>
            <w:r>
              <w:rPr>
                <w:rFonts w:cs="Arial"/>
                <w:color w:val="000000"/>
              </w:rPr>
              <w:t xml:space="preserve">Select </w:t>
            </w:r>
            <w:r>
              <w:rPr>
                <w:rFonts w:cs="Arial"/>
                <w:b/>
                <w:color w:val="000000"/>
              </w:rPr>
              <w:t>Exclusive</w:t>
            </w:r>
            <w:r>
              <w:rPr>
                <w:rFonts w:cs="Arial"/>
                <w:color w:val="000000"/>
              </w:rPr>
              <w:t xml:space="preserve"> checkbox.</w:t>
            </w:r>
          </w:p>
          <w:p w14:paraId="6323E287" w14:textId="77777777" w:rsidR="00B65E28" w:rsidRDefault="00B65E28" w:rsidP="00B65E28">
            <w:pPr>
              <w:spacing w:before="120" w:after="120"/>
              <w:textAlignment w:val="top"/>
              <w:rPr>
                <w:rFonts w:cs="Arial"/>
                <w:b/>
                <w:color w:val="000000"/>
              </w:rPr>
            </w:pPr>
          </w:p>
          <w:p w14:paraId="5F580E05" w14:textId="0C1A97AD" w:rsidR="00FE2A51" w:rsidRDefault="00ED3D45" w:rsidP="00D76E74">
            <w:pPr>
              <w:spacing w:before="120" w:after="120"/>
            </w:pPr>
            <w:bookmarkStart w:id="66" w:name="OLE_LINK23"/>
            <w:r>
              <w:rPr>
                <w:noProof/>
                <w:color w:val="000000"/>
              </w:rPr>
              <w:drawing>
                <wp:inline distT="0" distB="0" distL="0" distR="0" wp14:anchorId="688924A1" wp14:editId="053123D9">
                  <wp:extent cx="2381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w:t>
            </w:r>
            <w:r w:rsidR="001910D6">
              <w:t xml:space="preserve">Refer to the </w:t>
            </w:r>
            <w:hyperlink r:id="rId41" w:anchor="!/view?docid=5b354e50-0d15-42d0-b9c2-0711ea02d9ce" w:history="1">
              <w:r w:rsidR="00D4399A">
                <w:rPr>
                  <w:rStyle w:val="Hyperlink"/>
                </w:rPr>
                <w:t>HIPAA Grid (028920)</w:t>
              </w:r>
            </w:hyperlink>
            <w:r w:rsidR="001910D6">
              <w:t xml:space="preserve"> for information on who may edit or remove payment methods.</w:t>
            </w:r>
            <w:bookmarkEnd w:id="66"/>
          </w:p>
        </w:tc>
      </w:tr>
      <w:tr w:rsidR="00FE2A51" w14:paraId="6573034E" w14:textId="77777777" w:rsidTr="00AC4D32">
        <w:trPr>
          <w:trHeight w:val="982"/>
        </w:trPr>
        <w:tc>
          <w:tcPr>
            <w:tcW w:w="264" w:type="pct"/>
            <w:vMerge/>
          </w:tcPr>
          <w:p w14:paraId="49085ADE" w14:textId="77777777" w:rsidR="00FE2A51" w:rsidRDefault="00FE2A51" w:rsidP="00F76C8B">
            <w:pPr>
              <w:jc w:val="center"/>
              <w:rPr>
                <w:b/>
              </w:rPr>
            </w:pPr>
          </w:p>
        </w:tc>
        <w:tc>
          <w:tcPr>
            <w:tcW w:w="1852" w:type="pct"/>
          </w:tcPr>
          <w:p w14:paraId="6092E16B" w14:textId="77777777" w:rsidR="00FE2A51" w:rsidRDefault="00FE2A51" w:rsidP="00023BAA">
            <w:pPr>
              <w:spacing w:before="120" w:after="120"/>
              <w:textAlignment w:val="top"/>
              <w:rPr>
                <w:rFonts w:cs="Arial"/>
                <w:color w:val="000000"/>
              </w:rPr>
            </w:pPr>
            <w:r>
              <w:rPr>
                <w:rFonts w:cs="Arial"/>
                <w:color w:val="000000"/>
              </w:rPr>
              <w:t xml:space="preserve">Member wants to </w:t>
            </w:r>
            <w:r w:rsidRPr="00A35773">
              <w:rPr>
                <w:rFonts w:cs="Arial"/>
                <w:b/>
                <w:color w:val="000000"/>
              </w:rPr>
              <w:t>remove</w:t>
            </w:r>
            <w:r>
              <w:rPr>
                <w:rFonts w:cs="Arial"/>
                <w:color w:val="000000"/>
              </w:rPr>
              <w:t xml:space="preserve"> credit </w:t>
            </w:r>
            <w:r w:rsidR="00A35773">
              <w:rPr>
                <w:rFonts w:cs="Arial"/>
                <w:color w:val="000000"/>
              </w:rPr>
              <w:t xml:space="preserve">or debit </w:t>
            </w:r>
            <w:r>
              <w:rPr>
                <w:rFonts w:cs="Arial"/>
                <w:color w:val="000000"/>
              </w:rPr>
              <w:t>card from account</w:t>
            </w:r>
          </w:p>
        </w:tc>
        <w:tc>
          <w:tcPr>
            <w:tcW w:w="2884" w:type="pct"/>
          </w:tcPr>
          <w:p w14:paraId="7DDEBFDA" w14:textId="1ABBD197" w:rsidR="00FE2A51" w:rsidRPr="00603635" w:rsidRDefault="00FE2A51" w:rsidP="00023BAA">
            <w:pPr>
              <w:spacing w:before="120" w:after="120"/>
              <w:textAlignment w:val="top"/>
              <w:rPr>
                <w:rFonts w:cs="Arial"/>
                <w:color w:val="000000"/>
              </w:rPr>
            </w:pPr>
            <w:r w:rsidRPr="00603635">
              <w:rPr>
                <w:rFonts w:cs="Arial"/>
                <w:color w:val="000000"/>
              </w:rPr>
              <w:t xml:space="preserve">Refer to </w:t>
            </w:r>
            <w:hyperlink w:anchor="_Remove_a_Credit" w:history="1">
              <w:r w:rsidRPr="00603635">
                <w:rPr>
                  <w:rStyle w:val="Hyperlink"/>
                  <w:rFonts w:cs="Arial"/>
                </w:rPr>
                <w:t>Remove a Credit</w:t>
              </w:r>
              <w:r w:rsidR="00A35773" w:rsidRPr="00603635">
                <w:rPr>
                  <w:rStyle w:val="Hyperlink"/>
                  <w:rFonts w:cs="Arial"/>
                </w:rPr>
                <w:t xml:space="preserve"> or Debit</w:t>
              </w:r>
              <w:r w:rsidRPr="00603635">
                <w:rPr>
                  <w:rStyle w:val="Hyperlink"/>
                  <w:rFonts w:cs="Arial"/>
                </w:rPr>
                <w:t xml:space="preserve"> Card</w:t>
              </w:r>
            </w:hyperlink>
            <w:r w:rsidRPr="00603635">
              <w:rPr>
                <w:rFonts w:cs="Arial"/>
                <w:color w:val="000000"/>
              </w:rPr>
              <w:t>.</w:t>
            </w:r>
          </w:p>
        </w:tc>
      </w:tr>
      <w:tr w:rsidR="00077B9F" w14:paraId="4EA41F75" w14:textId="77777777" w:rsidTr="00AC4D32">
        <w:trPr>
          <w:trHeight w:val="45"/>
        </w:trPr>
        <w:tc>
          <w:tcPr>
            <w:tcW w:w="264" w:type="pct"/>
          </w:tcPr>
          <w:p w14:paraId="0852C3F2" w14:textId="77777777" w:rsidR="00077B9F" w:rsidRDefault="00B26281" w:rsidP="00770FB6">
            <w:pPr>
              <w:spacing w:before="120" w:after="120"/>
              <w:jc w:val="center"/>
              <w:rPr>
                <w:b/>
              </w:rPr>
            </w:pPr>
            <w:r>
              <w:rPr>
                <w:b/>
              </w:rPr>
              <w:t>4</w:t>
            </w:r>
          </w:p>
        </w:tc>
        <w:tc>
          <w:tcPr>
            <w:tcW w:w="4736" w:type="pct"/>
            <w:gridSpan w:val="2"/>
          </w:tcPr>
          <w:p w14:paraId="6A33D103" w14:textId="77777777" w:rsidR="00077B9F" w:rsidRDefault="00077B9F" w:rsidP="00770FB6">
            <w:pPr>
              <w:spacing w:before="120" w:after="120"/>
              <w:textAlignment w:val="top"/>
            </w:pPr>
            <w:r>
              <w:t xml:space="preserve">Click </w:t>
            </w:r>
            <w:r w:rsidR="00A35773">
              <w:t xml:space="preserve">the </w:t>
            </w:r>
            <w:r>
              <w:rPr>
                <w:b/>
              </w:rPr>
              <w:t>Save</w:t>
            </w:r>
            <w:r>
              <w:t xml:space="preserve"> button. </w:t>
            </w:r>
          </w:p>
          <w:p w14:paraId="7C1DE78F" w14:textId="77777777" w:rsidR="00077B9F" w:rsidRDefault="00077B9F" w:rsidP="00770FB6">
            <w:pPr>
              <w:spacing w:before="120" w:after="120"/>
              <w:textAlignment w:val="top"/>
            </w:pPr>
            <w:r w:rsidRPr="002160A0">
              <w:rPr>
                <w:b/>
              </w:rPr>
              <w:t>Result:</w:t>
            </w:r>
            <w:r>
              <w:t xml:space="preserve">  Message displays </w:t>
            </w:r>
            <w:r w:rsidR="00150F2B">
              <w:t>credit card updated successfully</w:t>
            </w:r>
            <w:r>
              <w:t>.</w:t>
            </w:r>
          </w:p>
          <w:p w14:paraId="4CD97D2E" w14:textId="00C58A10" w:rsidR="00077B9F" w:rsidRPr="005F235C" w:rsidRDefault="00537616" w:rsidP="005F235C">
            <w:pPr>
              <w:spacing w:before="120" w:after="120"/>
              <w:jc w:val="center"/>
              <w:textAlignment w:val="top"/>
            </w:pPr>
            <w:r>
              <w:rPr>
                <w:noProof/>
              </w:rPr>
              <w:drawing>
                <wp:inline distT="0" distB="0" distL="0" distR="0" wp14:anchorId="79EA8C11" wp14:editId="0F63BFE6">
                  <wp:extent cx="3021633" cy="169100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1627" cy="1696598"/>
                          </a:xfrm>
                          <a:prstGeom prst="rect">
                            <a:avLst/>
                          </a:prstGeom>
                        </pic:spPr>
                      </pic:pic>
                    </a:graphicData>
                  </a:graphic>
                </wp:inline>
              </w:drawing>
            </w:r>
          </w:p>
        </w:tc>
      </w:tr>
    </w:tbl>
    <w:p w14:paraId="0957ABDE" w14:textId="77777777" w:rsidR="00077B9F" w:rsidRDefault="00077B9F" w:rsidP="00077B9F">
      <w:pPr>
        <w:jc w:val="right"/>
      </w:pPr>
    </w:p>
    <w:p w14:paraId="6F4D5374" w14:textId="70DDC49E" w:rsidR="00087300" w:rsidRPr="008E590D" w:rsidRDefault="00657D53" w:rsidP="00537616">
      <w:pPr>
        <w:pStyle w:val="BodyTextIndent2"/>
        <w:spacing w:after="0" w:line="240" w:lineRule="auto"/>
        <w:ind w:left="0"/>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77B9F" w14:paraId="5C11E4B8" w14:textId="77777777" w:rsidTr="009742C0">
        <w:tc>
          <w:tcPr>
            <w:tcW w:w="5000" w:type="pct"/>
            <w:shd w:val="clear" w:color="auto" w:fill="C0C0C0"/>
          </w:tcPr>
          <w:p w14:paraId="048777F7" w14:textId="29753339" w:rsidR="00077B9F" w:rsidRPr="00134EB2" w:rsidRDefault="00077B9F" w:rsidP="00770FB6">
            <w:pPr>
              <w:pStyle w:val="Heading2"/>
              <w:spacing w:before="120" w:after="120"/>
              <w:rPr>
                <w:rFonts w:cs="Arial"/>
                <w:i/>
                <w:iCs w:val="0"/>
                <w:lang w:val="en-US" w:eastAsia="en-US"/>
              </w:rPr>
            </w:pPr>
            <w:bookmarkStart w:id="67" w:name="_Remove_a_Credit"/>
            <w:bookmarkStart w:id="68" w:name="_Remove_Credit_or"/>
            <w:bookmarkStart w:id="69" w:name="_Toc431291046"/>
            <w:bookmarkStart w:id="70" w:name="_Toc144982412"/>
            <w:bookmarkStart w:id="71" w:name="_Toc188035012"/>
            <w:bookmarkEnd w:id="67"/>
            <w:bookmarkEnd w:id="68"/>
            <w:r w:rsidRPr="00134EB2">
              <w:rPr>
                <w:rFonts w:cs="Arial"/>
                <w:iCs w:val="0"/>
                <w:lang w:val="en-US" w:eastAsia="en-US"/>
              </w:rPr>
              <w:t xml:space="preserve">Remove </w:t>
            </w:r>
            <w:r w:rsidR="00B85CD0" w:rsidRPr="00134EB2">
              <w:rPr>
                <w:rFonts w:cs="Arial"/>
                <w:iCs w:val="0"/>
                <w:lang w:val="en-US" w:eastAsia="en-US"/>
              </w:rPr>
              <w:t>Credit</w:t>
            </w:r>
            <w:r w:rsidR="00B85CD0">
              <w:rPr>
                <w:rFonts w:cs="Arial"/>
                <w:iCs w:val="0"/>
                <w:lang w:val="en-US" w:eastAsia="en-US"/>
              </w:rPr>
              <w:t xml:space="preserve"> or Debit</w:t>
            </w:r>
            <w:r w:rsidRPr="00134EB2">
              <w:rPr>
                <w:rFonts w:cs="Arial"/>
                <w:iCs w:val="0"/>
                <w:lang w:val="en-US" w:eastAsia="en-US"/>
              </w:rPr>
              <w:t xml:space="preserve"> Card</w:t>
            </w:r>
            <w:bookmarkEnd w:id="69"/>
            <w:bookmarkEnd w:id="70"/>
            <w:bookmarkEnd w:id="71"/>
          </w:p>
        </w:tc>
      </w:tr>
    </w:tbl>
    <w:p w14:paraId="4F0C6F4B" w14:textId="0DBD6E1C" w:rsidR="00594530" w:rsidRPr="00603635" w:rsidRDefault="00594530" w:rsidP="00770FB6">
      <w:pPr>
        <w:spacing w:before="120" w:after="120"/>
      </w:pPr>
      <w:r w:rsidRPr="00603635">
        <w:t>Follow these steps when a member wants to remove a credit or debit card from their account:</w:t>
      </w:r>
    </w:p>
    <w:p w14:paraId="2481E3C3" w14:textId="77777777" w:rsidR="00594530" w:rsidRPr="00603635" w:rsidRDefault="00594530" w:rsidP="00770FB6">
      <w:pPr>
        <w:spacing w:before="120" w:after="120"/>
      </w:pPr>
    </w:p>
    <w:p w14:paraId="3376F08D" w14:textId="77777777" w:rsidR="002A4DDF" w:rsidRPr="00603635" w:rsidRDefault="002A4DDF" w:rsidP="00770FB6">
      <w:pPr>
        <w:spacing w:before="120" w:after="120"/>
      </w:pPr>
      <w:r w:rsidRPr="00603635">
        <w:rPr>
          <w:b/>
        </w:rPr>
        <w:t>New or Current Prescriptions:</w:t>
      </w:r>
      <w:r w:rsidRPr="00603635">
        <w:t xml:space="preserve">  Credit cards can be used to pay for new or open orders but cannot be removed until the prescription has been shipped. </w:t>
      </w:r>
      <w:r w:rsidR="00842EA2" w:rsidRPr="00603635">
        <w:rPr>
          <w:b/>
          <w:color w:val="00B050"/>
        </w:rPr>
        <w:t xml:space="preserve"> </w:t>
      </w:r>
    </w:p>
    <w:p w14:paraId="74F710FC" w14:textId="77777777" w:rsidR="002A4DDF" w:rsidRPr="00603635" w:rsidRDefault="002A4DDF" w:rsidP="00770FB6">
      <w:pPr>
        <w:spacing w:before="120" w:after="120"/>
        <w:ind w:left="360"/>
      </w:pPr>
    </w:p>
    <w:p w14:paraId="4553837D" w14:textId="75FCE9EF" w:rsidR="002A4DDF" w:rsidRPr="00D76E74" w:rsidRDefault="002A4DDF" w:rsidP="00F273D0">
      <w:pPr>
        <w:spacing w:before="120" w:after="120"/>
        <w:rPr>
          <w:b/>
        </w:rPr>
      </w:pPr>
      <w:bookmarkStart w:id="72" w:name="OLE_LINK22"/>
      <w:r w:rsidRPr="00D76E74">
        <w:rPr>
          <w:b/>
        </w:rPr>
        <w:t>One Time Payment:</w:t>
      </w:r>
      <w:r w:rsidRPr="00D76E74">
        <w:t xml:space="preserve">  Credit cards can be used for a one-time payment on an existing balance and then removed from the profile as requested. If the member wanted to use this card again, then they would need to place it back on file.</w:t>
      </w:r>
      <w:r w:rsidR="00BA780E" w:rsidRPr="00D76E74">
        <w:rPr>
          <w:b/>
        </w:rPr>
        <w:t xml:space="preserve"> </w:t>
      </w:r>
      <w:r w:rsidR="00E0303D">
        <w:rPr>
          <w:bCs/>
        </w:rPr>
        <w:t>Because</w:t>
      </w:r>
      <w:r w:rsidR="00E0303D" w:rsidRPr="00D76E74">
        <w:rPr>
          <w:bCs/>
        </w:rPr>
        <w:t xml:space="preserve"> </w:t>
      </w:r>
      <w:r w:rsidR="004B4B38" w:rsidRPr="00D76E74">
        <w:rPr>
          <w:bCs/>
        </w:rPr>
        <w:t>the credit card must remain on file until the full order is processed, callers cannot add a one-time payment for orders.</w:t>
      </w:r>
    </w:p>
    <w:bookmarkEnd w:id="72"/>
    <w:p w14:paraId="2B13C0BC" w14:textId="2FD5C371" w:rsidR="00594530" w:rsidRPr="00C037FE" w:rsidRDefault="00594530" w:rsidP="00770FB6">
      <w:pPr>
        <w:spacing w:before="120" w:after="120"/>
        <w:rPr>
          <w:b/>
        </w:rPr>
      </w:pPr>
    </w:p>
    <w:p w14:paraId="53AD97A4" w14:textId="4A348291" w:rsidR="00ED3D45" w:rsidRDefault="00ED3D45" w:rsidP="00ED3D45">
      <w:pPr>
        <w:spacing w:before="120" w:after="120"/>
        <w:rPr>
          <w:color w:val="000000"/>
        </w:rPr>
      </w:pPr>
      <w:bookmarkStart w:id="73" w:name="OLE_LINK24"/>
      <w:r>
        <w:rPr>
          <w:noProof/>
          <w:color w:val="000000"/>
        </w:rPr>
        <w:drawing>
          <wp:inline distT="0" distB="0" distL="0" distR="0" wp14:anchorId="21A86168" wp14:editId="5D3095E8">
            <wp:extent cx="238125" cy="209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w:t>
      </w:r>
      <w:r w:rsidR="001910D6">
        <w:t xml:space="preserve">Refer to </w:t>
      </w:r>
      <w:hyperlink r:id="rId43" w:anchor="!/view?docid=5b354e50-0d15-42d0-b9c2-0711ea02d9ce" w:history="1">
        <w:r w:rsidR="00C76DF6">
          <w:rPr>
            <w:rStyle w:val="Hyperlink"/>
          </w:rPr>
          <w:t>HIPAA Grid (028920)</w:t>
        </w:r>
      </w:hyperlink>
      <w:r w:rsidR="001910D6">
        <w:t xml:space="preserve"> for information on who may edit or remove payment methods.</w:t>
      </w:r>
    </w:p>
    <w:bookmarkEnd w:id="73"/>
    <w:p w14:paraId="7B1E4C17" w14:textId="77777777" w:rsidR="002A4DDF" w:rsidRPr="00603635" w:rsidRDefault="002A4DDF" w:rsidP="00770FB6">
      <w:pPr>
        <w:spacing w:before="120" w:after="120"/>
        <w:rPr>
          <w:b/>
        </w:rPr>
      </w:pPr>
    </w:p>
    <w:p w14:paraId="5459F621" w14:textId="16F556B8" w:rsidR="00E5423F" w:rsidRPr="00603635" w:rsidRDefault="00077B9F" w:rsidP="00770FB6">
      <w:pPr>
        <w:spacing w:before="120" w:after="120"/>
        <w:rPr>
          <w:color w:val="000000"/>
        </w:rPr>
      </w:pPr>
      <w:r w:rsidRPr="00603635">
        <w:rPr>
          <w:b/>
        </w:rPr>
        <w:t>Note:</w:t>
      </w:r>
      <w:r w:rsidR="00E5423F" w:rsidRPr="00603635">
        <w:rPr>
          <w:b/>
        </w:rPr>
        <w:t xml:space="preserve">  </w:t>
      </w:r>
      <w:r w:rsidRPr="00603635">
        <w:t xml:space="preserve">Credit Cards </w:t>
      </w:r>
      <w:r w:rsidRPr="00603635">
        <w:rPr>
          <w:b/>
          <w:color w:val="000000"/>
        </w:rPr>
        <w:t>cannot</w:t>
      </w:r>
      <w:r w:rsidRPr="00603635">
        <w:rPr>
          <w:color w:val="000000"/>
        </w:rPr>
        <w:t xml:space="preserve"> be removed </w:t>
      </w:r>
      <w:r w:rsidR="001162C7" w:rsidRPr="00603635">
        <w:rPr>
          <w:color w:val="000000"/>
        </w:rPr>
        <w:t xml:space="preserve">under certain conditions. </w:t>
      </w:r>
      <w:r w:rsidR="00E5423F" w:rsidRPr="00603635">
        <w:rPr>
          <w:color w:val="000000"/>
        </w:rPr>
        <w:t>Refer to</w:t>
      </w:r>
      <w:r w:rsidR="001162C7" w:rsidRPr="00603635">
        <w:rPr>
          <w:color w:val="000000"/>
        </w:rPr>
        <w:t xml:space="preserve"> </w:t>
      </w:r>
      <w:hyperlink r:id="rId44" w:anchor="!/view?docid=ba2c70ed-7f0c-4779-98b6-9bc1eb9bbb1f" w:history="1">
        <w:r w:rsidR="006E4229">
          <w:rPr>
            <w:rStyle w:val="Hyperlink"/>
          </w:rPr>
          <w:t>Balance Transaction History/Payment Dispute (Mail Order Claims Only) (004578)</w:t>
        </w:r>
      </w:hyperlink>
      <w:r w:rsidR="003A2AD4" w:rsidRPr="00C037FE">
        <w:t>.</w:t>
      </w:r>
    </w:p>
    <w:p w14:paraId="1A443FDC" w14:textId="77777777" w:rsidR="00E5423F" w:rsidRPr="00603635" w:rsidRDefault="00E5423F" w:rsidP="00770FB6">
      <w:pPr>
        <w:spacing w:before="120" w:after="120"/>
        <w:ind w:left="360"/>
        <w:rPr>
          <w:color w:val="000000"/>
        </w:rPr>
      </w:pPr>
    </w:p>
    <w:p w14:paraId="475295AA" w14:textId="69C457DF" w:rsidR="00077B9F" w:rsidRPr="00C037FE" w:rsidRDefault="00E5423F" w:rsidP="00C037FE">
      <w:pPr>
        <w:numPr>
          <w:ilvl w:val="0"/>
          <w:numId w:val="3"/>
        </w:numPr>
        <w:tabs>
          <w:tab w:val="clear" w:pos="720"/>
        </w:tabs>
        <w:spacing w:before="120" w:after="120"/>
        <w:ind w:left="446"/>
      </w:pPr>
      <w:r w:rsidRPr="00C037FE">
        <w:t>O</w:t>
      </w:r>
      <w:r w:rsidR="00077B9F" w:rsidRPr="00C037FE">
        <w:t>rder</w:t>
      </w:r>
      <w:r w:rsidR="00BA780E" w:rsidRPr="00C037FE">
        <w:t xml:space="preserve"> is processing - </w:t>
      </w:r>
      <w:r w:rsidR="00077B9F" w:rsidRPr="00C037FE">
        <w:t xml:space="preserve">They can only be removed upon completion of the order. </w:t>
      </w:r>
      <w:r w:rsidRPr="00C037FE">
        <w:t xml:space="preserve">Refer to </w:t>
      </w:r>
      <w:hyperlink r:id="rId45" w:anchor="!/view?docid=ba2c70ed-7f0c-4779-98b6-9bc1eb9bbb1f" w:history="1">
        <w:r w:rsidR="00E94E13">
          <w:rPr>
            <w:rStyle w:val="Hyperlink"/>
          </w:rPr>
          <w:t>Balance Transaction History/Payment Dispute (Mail Order Claims Only) (004578)</w:t>
        </w:r>
      </w:hyperlink>
      <w:r w:rsidRPr="00C037FE">
        <w:t>.</w:t>
      </w:r>
    </w:p>
    <w:p w14:paraId="4644842F" w14:textId="33396AC1" w:rsidR="00077B9F" w:rsidRPr="00C037FE" w:rsidRDefault="00077B9F" w:rsidP="00C037FE">
      <w:pPr>
        <w:numPr>
          <w:ilvl w:val="0"/>
          <w:numId w:val="3"/>
        </w:numPr>
        <w:tabs>
          <w:tab w:val="clear" w:pos="720"/>
        </w:tabs>
        <w:spacing w:before="120" w:after="120"/>
        <w:ind w:left="446"/>
      </w:pPr>
      <w:r w:rsidRPr="00C037FE">
        <w:t xml:space="preserve">Future Fill (FFL) order </w:t>
      </w:r>
      <w:r w:rsidR="00BA780E" w:rsidRPr="00C037FE">
        <w:t>- A</w:t>
      </w:r>
      <w:r w:rsidRPr="00C037FE">
        <w:t xml:space="preserve">nother payment account </w:t>
      </w:r>
      <w:r w:rsidR="00BA780E" w:rsidRPr="00C037FE">
        <w:t>will need to be</w:t>
      </w:r>
      <w:r w:rsidRPr="00C037FE">
        <w:t xml:space="preserve"> applied to ensure the order is not held up due to payment issues once released from FFL.</w:t>
      </w:r>
    </w:p>
    <w:p w14:paraId="4D8FC85B" w14:textId="77777777" w:rsidR="00E5423F" w:rsidRPr="00FC344A" w:rsidRDefault="00E5423F" w:rsidP="00C037FE">
      <w:pPr>
        <w:numPr>
          <w:ilvl w:val="0"/>
          <w:numId w:val="3"/>
        </w:numPr>
        <w:tabs>
          <w:tab w:val="clear" w:pos="720"/>
        </w:tabs>
        <w:spacing w:before="120" w:after="120"/>
        <w:ind w:left="446"/>
      </w:pPr>
      <w:r w:rsidRPr="00FC344A">
        <w:t>While a</w:t>
      </w:r>
      <w:r w:rsidR="00BA780E" w:rsidRPr="00FC344A">
        <w:t xml:space="preserve"> dispute task is in processing - </w:t>
      </w:r>
      <w:r w:rsidRPr="00FC344A">
        <w:t xml:space="preserve">Access the </w:t>
      </w:r>
      <w:r w:rsidRPr="00C037FE">
        <w:rPr>
          <w:b/>
          <w:bCs/>
        </w:rPr>
        <w:t>View Activity</w:t>
      </w:r>
      <w:r w:rsidRPr="00FC344A">
        <w:t xml:space="preserve"> tab and review the notes.  </w:t>
      </w:r>
      <w:r w:rsidR="00842EA2" w:rsidRPr="00C037FE">
        <w:rPr>
          <w:b/>
        </w:rPr>
        <w:t xml:space="preserve"> </w:t>
      </w:r>
    </w:p>
    <w:p w14:paraId="20061743" w14:textId="77777777" w:rsidR="00E5423F" w:rsidRPr="00603635" w:rsidRDefault="00E5423F" w:rsidP="00770FB6">
      <w:pPr>
        <w:spacing w:before="120" w:after="120"/>
        <w:ind w:left="360"/>
        <w:rPr>
          <w:color w:val="000000"/>
        </w:rPr>
      </w:pPr>
    </w:p>
    <w:p w14:paraId="1C709F31" w14:textId="07BFA791" w:rsidR="00E5423F" w:rsidRPr="0096250F" w:rsidRDefault="00E5423F" w:rsidP="0096250F">
      <w:pPr>
        <w:spacing w:before="120" w:after="120"/>
        <w:rPr>
          <w:color w:val="000000"/>
        </w:rPr>
      </w:pPr>
      <w:r w:rsidRPr="31A811FD">
        <w:rPr>
          <w:color w:val="000000" w:themeColor="text1"/>
        </w:rPr>
        <w:t>If the member is disputing a payment, do</w:t>
      </w:r>
      <w:r w:rsidRPr="31A811FD">
        <w:rPr>
          <w:b/>
          <w:bCs/>
          <w:color w:val="000000" w:themeColor="text1"/>
        </w:rPr>
        <w:t xml:space="preserve"> not </w:t>
      </w:r>
      <w:r w:rsidRPr="31A811FD">
        <w:rPr>
          <w:color w:val="000000" w:themeColor="text1"/>
        </w:rPr>
        <w:t>delete the method of payment until the refund has been processed. Refer to </w:t>
      </w:r>
      <w:hyperlink r:id="rId46" w:anchor="!/view?docid=f3e89985-0ee9-4e15-ace8-e3bfbb52083b" w:tgtFrame="_blank" w:history="1">
        <w:r w:rsidR="001940FD" w:rsidRPr="31A811FD">
          <w:rPr>
            <w:color w:val="0000FF"/>
            <w:u w:val="single"/>
          </w:rPr>
          <w:t>Payment Unauthorized Payment Transaction (017658)</w:t>
        </w:r>
      </w:hyperlink>
      <w:r w:rsidR="0096250F" w:rsidRPr="00C037FE">
        <w:t>.</w:t>
      </w:r>
    </w:p>
    <w:p w14:paraId="6D70EEAD" w14:textId="4189A764" w:rsidR="00B65E28" w:rsidRPr="00603635" w:rsidRDefault="00E5423F" w:rsidP="00770FB6">
      <w:pPr>
        <w:spacing w:before="120" w:after="120"/>
        <w:rPr>
          <w:color w:val="000000"/>
        </w:rPr>
      </w:pPr>
      <w:r w:rsidRPr="00603635">
        <w:rPr>
          <w:color w:val="000000"/>
        </w:rPr>
        <w:t> </w:t>
      </w:r>
    </w:p>
    <w:p w14:paraId="1CF4A9DF" w14:textId="3945A2D2" w:rsidR="00077B9F" w:rsidRPr="00603635" w:rsidRDefault="00077B9F" w:rsidP="00981A04">
      <w:pPr>
        <w:spacing w:before="120" w:after="120"/>
      </w:pPr>
      <w:r w:rsidRPr="00603635">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359"/>
        <w:gridCol w:w="9767"/>
      </w:tblGrid>
      <w:tr w:rsidR="00077B9F" w14:paraId="79338AEC" w14:textId="77777777" w:rsidTr="006E45A1">
        <w:tc>
          <w:tcPr>
            <w:tcW w:w="264" w:type="pct"/>
            <w:shd w:val="clear" w:color="auto" w:fill="D9D9D9" w:themeFill="background1" w:themeFillShade="D9"/>
          </w:tcPr>
          <w:p w14:paraId="71258A74" w14:textId="77777777" w:rsidR="00077B9F" w:rsidRDefault="00077B9F" w:rsidP="00770FB6">
            <w:pPr>
              <w:spacing w:before="120" w:after="120"/>
              <w:jc w:val="center"/>
              <w:rPr>
                <w:b/>
              </w:rPr>
            </w:pPr>
            <w:r>
              <w:rPr>
                <w:b/>
              </w:rPr>
              <w:t>Step</w:t>
            </w:r>
          </w:p>
        </w:tc>
        <w:tc>
          <w:tcPr>
            <w:tcW w:w="4736" w:type="pct"/>
            <w:gridSpan w:val="2"/>
            <w:shd w:val="clear" w:color="auto" w:fill="D9D9D9" w:themeFill="background1" w:themeFillShade="D9"/>
          </w:tcPr>
          <w:p w14:paraId="483D780E" w14:textId="77777777" w:rsidR="00077B9F" w:rsidRDefault="00077B9F" w:rsidP="00770FB6">
            <w:pPr>
              <w:spacing w:before="120" w:after="120"/>
              <w:jc w:val="center"/>
              <w:rPr>
                <w:b/>
              </w:rPr>
            </w:pPr>
            <w:r>
              <w:rPr>
                <w:b/>
              </w:rPr>
              <w:t>Action</w:t>
            </w:r>
          </w:p>
        </w:tc>
      </w:tr>
      <w:tr w:rsidR="00077B9F" w:rsidRPr="001C41D3" w14:paraId="791ED820" w14:textId="77777777" w:rsidTr="006E45A1">
        <w:tc>
          <w:tcPr>
            <w:tcW w:w="264" w:type="pct"/>
          </w:tcPr>
          <w:p w14:paraId="496577C5" w14:textId="77777777" w:rsidR="00077B9F" w:rsidRPr="001C41D3" w:rsidRDefault="00B26281" w:rsidP="00770FB6">
            <w:pPr>
              <w:spacing w:before="120" w:after="120"/>
              <w:jc w:val="center"/>
              <w:rPr>
                <w:b/>
                <w:color w:val="000000"/>
              </w:rPr>
            </w:pPr>
            <w:r>
              <w:rPr>
                <w:b/>
                <w:color w:val="000000"/>
              </w:rPr>
              <w:t>1</w:t>
            </w:r>
          </w:p>
        </w:tc>
        <w:tc>
          <w:tcPr>
            <w:tcW w:w="4736" w:type="pct"/>
            <w:gridSpan w:val="2"/>
          </w:tcPr>
          <w:p w14:paraId="54B09A1B" w14:textId="5E8C2643" w:rsidR="00077B9F" w:rsidRDefault="00EA7807" w:rsidP="00770FB6">
            <w:pPr>
              <w:spacing w:before="120" w:after="120"/>
              <w:rPr>
                <w:color w:val="000000"/>
              </w:rPr>
            </w:pPr>
            <w:r>
              <w:rPr>
                <w:color w:val="000000"/>
              </w:rPr>
              <w:t>V</w:t>
            </w:r>
            <w:r w:rsidR="00077B9F" w:rsidRPr="001C41D3">
              <w:rPr>
                <w:color w:val="000000"/>
              </w:rPr>
              <w:t xml:space="preserve">erify the last </w:t>
            </w:r>
            <w:r w:rsidR="00352CEF" w:rsidRPr="001C41D3">
              <w:rPr>
                <w:color w:val="000000"/>
              </w:rPr>
              <w:t>four</w:t>
            </w:r>
            <w:r w:rsidR="00077B9F" w:rsidRPr="001C41D3">
              <w:rPr>
                <w:color w:val="000000"/>
              </w:rPr>
              <w:t xml:space="preserve"> digits of the credit</w:t>
            </w:r>
            <w:r w:rsidR="00A35773">
              <w:rPr>
                <w:color w:val="000000"/>
              </w:rPr>
              <w:t xml:space="preserve"> or debit</w:t>
            </w:r>
            <w:r w:rsidR="00077B9F" w:rsidRPr="001C41D3">
              <w:rPr>
                <w:color w:val="000000"/>
              </w:rPr>
              <w:t xml:space="preserve"> card to be removed. </w:t>
            </w:r>
          </w:p>
          <w:p w14:paraId="0CC83ED3" w14:textId="69A17A5C" w:rsidR="00077B9F" w:rsidRPr="001C41D3" w:rsidRDefault="001162C7">
            <w:pPr>
              <w:numPr>
                <w:ilvl w:val="0"/>
                <w:numId w:val="11"/>
              </w:numPr>
              <w:tabs>
                <w:tab w:val="clear" w:pos="720"/>
              </w:tabs>
              <w:spacing w:before="120" w:after="120"/>
              <w:ind w:left="473"/>
              <w:rPr>
                <w:color w:val="000000"/>
              </w:rPr>
            </w:pPr>
            <w:r>
              <w:rPr>
                <w:color w:val="000000"/>
              </w:rPr>
              <w:t>If member does not have their credit</w:t>
            </w:r>
            <w:r w:rsidR="00A35773">
              <w:rPr>
                <w:color w:val="000000"/>
              </w:rPr>
              <w:t xml:space="preserve"> or debit</w:t>
            </w:r>
            <w:r>
              <w:rPr>
                <w:color w:val="000000"/>
              </w:rPr>
              <w:t xml:space="preserve"> card with them, </w:t>
            </w:r>
            <w:r w:rsidR="00C07235">
              <w:rPr>
                <w:color w:val="000000"/>
              </w:rPr>
              <w:t>confirm</w:t>
            </w:r>
            <w:r>
              <w:rPr>
                <w:color w:val="000000"/>
              </w:rPr>
              <w:t xml:space="preserve"> we are removing the correct card.</w:t>
            </w:r>
          </w:p>
        </w:tc>
      </w:tr>
      <w:tr w:rsidR="00077B9F" w14:paraId="74A4DC6B" w14:textId="77777777" w:rsidTr="006E45A1">
        <w:tc>
          <w:tcPr>
            <w:tcW w:w="264" w:type="pct"/>
          </w:tcPr>
          <w:p w14:paraId="2F563BA9" w14:textId="77777777" w:rsidR="00077B9F" w:rsidRDefault="00B26281" w:rsidP="00770FB6">
            <w:pPr>
              <w:spacing w:before="120" w:after="120"/>
              <w:jc w:val="center"/>
              <w:rPr>
                <w:b/>
              </w:rPr>
            </w:pPr>
            <w:r>
              <w:rPr>
                <w:b/>
              </w:rPr>
              <w:t>2</w:t>
            </w:r>
          </w:p>
        </w:tc>
        <w:tc>
          <w:tcPr>
            <w:tcW w:w="4736" w:type="pct"/>
            <w:gridSpan w:val="2"/>
          </w:tcPr>
          <w:p w14:paraId="7BD9FBFC" w14:textId="72E004D8" w:rsidR="00077B9F" w:rsidRDefault="00077B9F" w:rsidP="00770FB6">
            <w:pPr>
              <w:spacing w:before="120" w:after="120"/>
              <w:rPr>
                <w:color w:val="000000"/>
              </w:rPr>
            </w:pPr>
            <w:r>
              <w:t xml:space="preserve">Select radio button </w:t>
            </w:r>
            <w:r w:rsidR="00C07235">
              <w:t>for</w:t>
            </w:r>
            <w:r>
              <w:t xml:space="preserve"> the credit</w:t>
            </w:r>
            <w:r w:rsidR="00A35773">
              <w:t xml:space="preserve"> or debit </w:t>
            </w:r>
            <w:r>
              <w:t>card to be removed.</w:t>
            </w:r>
          </w:p>
        </w:tc>
      </w:tr>
      <w:tr w:rsidR="00077B9F" w14:paraId="3F167972" w14:textId="77777777" w:rsidTr="006E45A1">
        <w:trPr>
          <w:cantSplit/>
          <w:trHeight w:val="72"/>
        </w:trPr>
        <w:tc>
          <w:tcPr>
            <w:tcW w:w="264" w:type="pct"/>
            <w:vMerge w:val="restart"/>
          </w:tcPr>
          <w:p w14:paraId="73A8E808" w14:textId="77777777" w:rsidR="00077B9F" w:rsidRDefault="00B26281" w:rsidP="00770FB6">
            <w:pPr>
              <w:spacing w:before="120" w:after="120"/>
              <w:jc w:val="center"/>
              <w:rPr>
                <w:b/>
              </w:rPr>
            </w:pPr>
            <w:r>
              <w:rPr>
                <w:b/>
              </w:rPr>
              <w:t>3</w:t>
            </w:r>
          </w:p>
        </w:tc>
        <w:tc>
          <w:tcPr>
            <w:tcW w:w="4736" w:type="pct"/>
            <w:gridSpan w:val="2"/>
            <w:tcBorders>
              <w:bottom w:val="single" w:sz="4" w:space="0" w:color="auto"/>
            </w:tcBorders>
          </w:tcPr>
          <w:p w14:paraId="26BFE6C4" w14:textId="34EF9F77" w:rsidR="00C22DF6" w:rsidRDefault="00A35773" w:rsidP="00770FB6">
            <w:pPr>
              <w:spacing w:before="120" w:after="120"/>
              <w:textAlignment w:val="top"/>
            </w:pPr>
            <w:r>
              <w:t>Select</w:t>
            </w:r>
            <w:r w:rsidR="00077B9F">
              <w:t xml:space="preserve"> </w:t>
            </w:r>
            <w:r>
              <w:t xml:space="preserve">the </w:t>
            </w:r>
            <w:r w:rsidR="00077B9F">
              <w:rPr>
                <w:b/>
              </w:rPr>
              <w:t>Remove</w:t>
            </w:r>
            <w:r w:rsidR="00077B9F">
              <w:t xml:space="preserve"> button.</w:t>
            </w:r>
          </w:p>
          <w:p w14:paraId="6BFF6018" w14:textId="77302D38" w:rsidR="00077B9F" w:rsidRDefault="00077B9F" w:rsidP="00770FB6">
            <w:pPr>
              <w:spacing w:before="120" w:after="120"/>
              <w:textAlignment w:val="top"/>
              <w:rPr>
                <w:b/>
                <w:color w:val="000000"/>
              </w:rPr>
            </w:pPr>
            <w:r w:rsidRPr="00E97C3F">
              <w:rPr>
                <w:b/>
              </w:rPr>
              <w:t>Result:</w:t>
            </w:r>
            <w:r>
              <w:t xml:space="preserve">  Message displays: </w:t>
            </w:r>
            <w:r w:rsidR="003A2AD4">
              <w:t xml:space="preserve"> </w:t>
            </w:r>
            <w:r>
              <w:t>“</w:t>
            </w:r>
            <w:r>
              <w:rPr>
                <w:b/>
              </w:rPr>
              <w:t>This will delete the Card from the system.  Do you want to continue?</w:t>
            </w:r>
            <w:r>
              <w:t>”</w:t>
            </w:r>
          </w:p>
        </w:tc>
      </w:tr>
      <w:tr w:rsidR="00077B9F" w14:paraId="14D27F5C" w14:textId="77777777" w:rsidTr="006E45A1">
        <w:trPr>
          <w:cantSplit/>
          <w:trHeight w:val="71"/>
        </w:trPr>
        <w:tc>
          <w:tcPr>
            <w:tcW w:w="264" w:type="pct"/>
            <w:vMerge/>
          </w:tcPr>
          <w:p w14:paraId="5C3DE6A6" w14:textId="77777777" w:rsidR="00077B9F" w:rsidRDefault="00077B9F" w:rsidP="00770FB6">
            <w:pPr>
              <w:spacing w:before="120" w:after="120"/>
              <w:jc w:val="center"/>
              <w:rPr>
                <w:b/>
              </w:rPr>
            </w:pPr>
          </w:p>
        </w:tc>
        <w:tc>
          <w:tcPr>
            <w:tcW w:w="938" w:type="pct"/>
            <w:shd w:val="clear" w:color="auto" w:fill="D9D9D9" w:themeFill="background1" w:themeFillShade="D9"/>
          </w:tcPr>
          <w:p w14:paraId="4DC65F25" w14:textId="77777777" w:rsidR="00077B9F" w:rsidRDefault="00077B9F" w:rsidP="003F3F1A">
            <w:pPr>
              <w:spacing w:before="120" w:after="120"/>
              <w:jc w:val="center"/>
              <w:textAlignment w:val="top"/>
              <w:rPr>
                <w:b/>
              </w:rPr>
            </w:pPr>
            <w:r>
              <w:rPr>
                <w:b/>
              </w:rPr>
              <w:t>If…</w:t>
            </w:r>
          </w:p>
        </w:tc>
        <w:tc>
          <w:tcPr>
            <w:tcW w:w="3798" w:type="pct"/>
            <w:shd w:val="clear" w:color="auto" w:fill="D9D9D9" w:themeFill="background1" w:themeFillShade="D9"/>
          </w:tcPr>
          <w:p w14:paraId="4E3CFD69" w14:textId="77777777" w:rsidR="00077B9F" w:rsidRDefault="00077B9F" w:rsidP="003F3F1A">
            <w:pPr>
              <w:spacing w:before="120" w:after="120"/>
              <w:jc w:val="center"/>
              <w:textAlignment w:val="top"/>
              <w:rPr>
                <w:b/>
              </w:rPr>
            </w:pPr>
            <w:r>
              <w:rPr>
                <w:b/>
              </w:rPr>
              <w:t>Then…</w:t>
            </w:r>
          </w:p>
        </w:tc>
      </w:tr>
      <w:tr w:rsidR="00077B9F" w14:paraId="6BE1EFB3" w14:textId="77777777" w:rsidTr="006E45A1">
        <w:trPr>
          <w:cantSplit/>
          <w:trHeight w:val="71"/>
        </w:trPr>
        <w:tc>
          <w:tcPr>
            <w:tcW w:w="264" w:type="pct"/>
            <w:vMerge/>
          </w:tcPr>
          <w:p w14:paraId="6A6CBA92" w14:textId="77777777" w:rsidR="00077B9F" w:rsidRDefault="00077B9F" w:rsidP="00770FB6">
            <w:pPr>
              <w:spacing w:before="120" w:after="120"/>
              <w:jc w:val="center"/>
              <w:rPr>
                <w:b/>
              </w:rPr>
            </w:pPr>
          </w:p>
        </w:tc>
        <w:tc>
          <w:tcPr>
            <w:tcW w:w="938" w:type="pct"/>
          </w:tcPr>
          <w:p w14:paraId="683E5E2F" w14:textId="77777777" w:rsidR="00077B9F" w:rsidRDefault="00077B9F" w:rsidP="00770FB6">
            <w:pPr>
              <w:spacing w:before="120" w:after="120"/>
              <w:textAlignment w:val="top"/>
            </w:pPr>
            <w:r>
              <w:t>Yes</w:t>
            </w:r>
          </w:p>
        </w:tc>
        <w:tc>
          <w:tcPr>
            <w:tcW w:w="3798" w:type="pct"/>
          </w:tcPr>
          <w:p w14:paraId="3BB02789" w14:textId="44F19EE3" w:rsidR="00077B9F" w:rsidRDefault="00077B9F" w:rsidP="00EB023B">
            <w:pPr>
              <w:numPr>
                <w:ilvl w:val="0"/>
                <w:numId w:val="44"/>
              </w:numPr>
              <w:spacing w:before="120" w:after="120"/>
            </w:pPr>
            <w:r w:rsidRPr="004B2A43">
              <w:t xml:space="preserve">Click </w:t>
            </w:r>
            <w:r w:rsidRPr="004B2A43">
              <w:rPr>
                <w:b/>
              </w:rPr>
              <w:t>OK</w:t>
            </w:r>
            <w:r w:rsidRPr="004B2A43">
              <w:t xml:space="preserve"> to remove the card.</w:t>
            </w:r>
            <w:r w:rsidRPr="004B2A43">
              <w:br/>
            </w:r>
            <w:r w:rsidRPr="004B2A43">
              <w:rPr>
                <w:b/>
              </w:rPr>
              <w:t>Result:</w:t>
            </w:r>
            <w:r w:rsidRPr="004B2A43">
              <w:t xml:space="preserve">  The following message displays: “Credit card deleted successfully</w:t>
            </w:r>
            <w:r w:rsidR="00E206CD">
              <w:t>.”</w:t>
            </w:r>
          </w:p>
          <w:p w14:paraId="48D913DA" w14:textId="77777777" w:rsidR="00F55792" w:rsidRPr="004B2A43" w:rsidRDefault="00F55792" w:rsidP="00C037FE">
            <w:pPr>
              <w:spacing w:before="120" w:after="120"/>
              <w:ind w:left="720"/>
            </w:pPr>
          </w:p>
          <w:p w14:paraId="6EC3E2D5" w14:textId="3F0834FA" w:rsidR="00077B9F" w:rsidRPr="004B2A43" w:rsidRDefault="00077B9F" w:rsidP="00C037FE">
            <w:pPr>
              <w:numPr>
                <w:ilvl w:val="0"/>
                <w:numId w:val="44"/>
              </w:numPr>
              <w:spacing w:before="120" w:after="120"/>
            </w:pPr>
            <w:r w:rsidRPr="004B2A43">
              <w:t xml:space="preserve">Click </w:t>
            </w:r>
            <w:r w:rsidRPr="004B2A43">
              <w:rPr>
                <w:b/>
              </w:rPr>
              <w:t>OK</w:t>
            </w:r>
            <w:r w:rsidRPr="004B2A43">
              <w:t xml:space="preserve"> in the confirmation box.</w:t>
            </w:r>
          </w:p>
        </w:tc>
      </w:tr>
      <w:tr w:rsidR="00077B9F" w14:paraId="4F4362D6" w14:textId="77777777" w:rsidTr="006E45A1">
        <w:trPr>
          <w:cantSplit/>
          <w:trHeight w:val="71"/>
        </w:trPr>
        <w:tc>
          <w:tcPr>
            <w:tcW w:w="264" w:type="pct"/>
            <w:vMerge/>
          </w:tcPr>
          <w:p w14:paraId="55B59CA3" w14:textId="77777777" w:rsidR="00077B9F" w:rsidRDefault="00077B9F" w:rsidP="00770FB6">
            <w:pPr>
              <w:spacing w:before="120" w:after="120"/>
              <w:jc w:val="center"/>
              <w:rPr>
                <w:b/>
              </w:rPr>
            </w:pPr>
          </w:p>
        </w:tc>
        <w:tc>
          <w:tcPr>
            <w:tcW w:w="938" w:type="pct"/>
          </w:tcPr>
          <w:p w14:paraId="334707BC" w14:textId="77777777" w:rsidR="00077B9F" w:rsidRDefault="00077B9F" w:rsidP="00770FB6">
            <w:pPr>
              <w:spacing w:before="120" w:after="120"/>
              <w:textAlignment w:val="top"/>
            </w:pPr>
            <w:r>
              <w:t>No</w:t>
            </w:r>
          </w:p>
        </w:tc>
        <w:tc>
          <w:tcPr>
            <w:tcW w:w="3798" w:type="pct"/>
          </w:tcPr>
          <w:p w14:paraId="7B56E2B0" w14:textId="38E53AA8" w:rsidR="00077B9F" w:rsidRDefault="00077B9F" w:rsidP="00770FB6">
            <w:pPr>
              <w:spacing w:before="120" w:after="120"/>
              <w:textAlignment w:val="top"/>
            </w:pPr>
            <w:r>
              <w:t xml:space="preserve">Click the </w:t>
            </w:r>
            <w:r>
              <w:rPr>
                <w:b/>
              </w:rPr>
              <w:t>Cancel</w:t>
            </w:r>
            <w:r>
              <w:t xml:space="preserve"> button in the confirmation box.</w:t>
            </w:r>
          </w:p>
        </w:tc>
      </w:tr>
    </w:tbl>
    <w:p w14:paraId="673390F8" w14:textId="77777777" w:rsidR="00077B9F" w:rsidRDefault="00077B9F" w:rsidP="00B25943">
      <w:pPr>
        <w:pStyle w:val="BodyTextIndent2"/>
        <w:spacing w:after="0" w:line="240" w:lineRule="auto"/>
        <w:ind w:left="0"/>
        <w:jc w:val="right"/>
        <w:rPr>
          <w:b/>
        </w:rPr>
      </w:pPr>
    </w:p>
    <w:p w14:paraId="346967DC" w14:textId="77777777" w:rsidR="003F3F1A" w:rsidRDefault="003F3F1A" w:rsidP="00B25943">
      <w:pPr>
        <w:pStyle w:val="BodyTextIndent2"/>
        <w:spacing w:after="0" w:line="240" w:lineRule="auto"/>
        <w:ind w:left="0"/>
        <w:jc w:val="right"/>
        <w:rPr>
          <w:b/>
        </w:rPr>
      </w:pPr>
    </w:p>
    <w:p w14:paraId="73E14F3D" w14:textId="207E173B" w:rsidR="00087300" w:rsidRDefault="00657D53" w:rsidP="00CF65C3">
      <w:pPr>
        <w:pStyle w:val="BodyTextIndent2"/>
        <w:spacing w:after="0" w:line="240" w:lineRule="auto"/>
        <w:ind w:left="0"/>
        <w:jc w:val="right"/>
        <w:rPr>
          <w:rStyle w:val="Hyperlink"/>
        </w:rPr>
      </w:pPr>
      <w:hyperlink w:anchor="_top" w:history="1">
        <w:r w:rsidRPr="00760C7A">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6D5676" w14:paraId="76022F3B" w14:textId="77777777" w:rsidTr="00B36086">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0DAE626A" w14:textId="46C3C1D1" w:rsidR="006D5676" w:rsidRPr="009E5079" w:rsidRDefault="006D5676">
            <w:pPr>
              <w:pStyle w:val="Heading2"/>
              <w:spacing w:before="120" w:after="120"/>
              <w:rPr>
                <w:i/>
                <w:iCs w:val="0"/>
                <w:sz w:val="36"/>
                <w:szCs w:val="36"/>
              </w:rPr>
            </w:pPr>
            <w:bookmarkStart w:id="74" w:name="_Toc87428207"/>
            <w:bookmarkStart w:id="75" w:name="OLE_LINK36"/>
            <w:bookmarkStart w:id="76" w:name="OLE_LINK37"/>
            <w:bookmarkStart w:id="77" w:name="_Toc144982413"/>
            <w:bookmarkStart w:id="78" w:name="_Toc188035013"/>
            <w:r w:rsidRPr="009E5079">
              <w:rPr>
                <w:iCs w:val="0"/>
              </w:rPr>
              <w:t>Account Update</w:t>
            </w:r>
            <w:r w:rsidR="00C262B7">
              <w:rPr>
                <w:iCs w:val="0"/>
                <w:lang w:val="en-US"/>
              </w:rPr>
              <w:t>r</w:t>
            </w:r>
            <w:r w:rsidRPr="009E5079">
              <w:rPr>
                <w:iCs w:val="0"/>
              </w:rPr>
              <w:t xml:space="preserve"> for Visa and MasterCard</w:t>
            </w:r>
            <w:bookmarkEnd w:id="74"/>
            <w:bookmarkEnd w:id="75"/>
            <w:bookmarkEnd w:id="76"/>
            <w:bookmarkEnd w:id="77"/>
            <w:bookmarkEnd w:id="78"/>
          </w:p>
        </w:tc>
      </w:tr>
    </w:tbl>
    <w:p w14:paraId="209A2701" w14:textId="5062C82A" w:rsidR="00B367FC" w:rsidRDefault="00000000" w:rsidP="00C037FE">
      <w:pPr>
        <w:spacing w:before="120" w:after="120"/>
      </w:pPr>
      <w:r>
        <w:pict w14:anchorId="3D3B1A69">
          <v:shape id="_x0000_i1029" type="#_x0000_t75" style="width:18.75pt;height:16.5pt;visibility:visible;mso-wrap-style:square">
            <v:imagedata r:id="rId47" o:title=""/>
          </v:shape>
        </w:pict>
      </w:r>
      <w:r w:rsidR="001E74A7">
        <w:t xml:space="preserve"> </w:t>
      </w:r>
      <w:r w:rsidR="00E02D4A" w:rsidRPr="00E02D4A">
        <w:t>Do not proactively offer this service to members, because not all VISA or MasterCard cards are eligible. Eligibility is determined by the credit card issuer (the bank, credit union, etcetera) if the service is available.</w:t>
      </w:r>
    </w:p>
    <w:p w14:paraId="4CDAE983" w14:textId="0F762FED" w:rsidR="006D5676" w:rsidRDefault="00B367FC" w:rsidP="00C037FE">
      <w:pPr>
        <w:spacing w:before="120" w:after="120"/>
        <w:rPr>
          <w:sz w:val="27"/>
          <w:szCs w:val="27"/>
        </w:rPr>
      </w:pPr>
      <w:r>
        <w:t>To</w:t>
      </w:r>
      <w:r w:rsidR="006D5676">
        <w:t xml:space="preserve"> maintain the accuracy of our member card data and prevent order delays, we have implemented an “account updater”</w:t>
      </w:r>
      <w:r>
        <w:t xml:space="preserve"> where available</w:t>
      </w:r>
      <w:r w:rsidR="006D5676">
        <w:t>.  This is a service provided by VISA and MasterCard that automatically updates the following credit card information in our systems:</w:t>
      </w:r>
    </w:p>
    <w:p w14:paraId="053D22D5" w14:textId="77777777" w:rsidR="006D5676" w:rsidRPr="00C262B7" w:rsidRDefault="006D5676" w:rsidP="00C037FE">
      <w:pPr>
        <w:numPr>
          <w:ilvl w:val="0"/>
          <w:numId w:val="45"/>
        </w:numPr>
        <w:spacing w:before="120" w:after="120"/>
      </w:pPr>
      <w:r w:rsidRPr="00C262B7">
        <w:t>Updated expiration dates</w:t>
      </w:r>
    </w:p>
    <w:p w14:paraId="156DE97F" w14:textId="45C334D8" w:rsidR="006D5676" w:rsidRPr="00C262B7" w:rsidRDefault="006D5676" w:rsidP="00C037FE">
      <w:pPr>
        <w:numPr>
          <w:ilvl w:val="0"/>
          <w:numId w:val="45"/>
        </w:numPr>
        <w:spacing w:before="120" w:after="120"/>
      </w:pPr>
      <w:r w:rsidRPr="00C262B7">
        <w:t>New card numbers, if a new number was reissued due to lost/stolen/fraudulent activity, etc</w:t>
      </w:r>
      <w:r w:rsidR="004E4247">
        <w:t>ete</w:t>
      </w:r>
      <w:r w:rsidR="00A71BA6">
        <w:t>ra</w:t>
      </w:r>
      <w:r w:rsidRPr="00C262B7">
        <w:t>.</w:t>
      </w:r>
    </w:p>
    <w:p w14:paraId="6822F64F" w14:textId="77777777" w:rsidR="006D5676" w:rsidRDefault="006D5676" w:rsidP="00C262B7">
      <w:pPr>
        <w:pStyle w:val="NormalWeb"/>
        <w:spacing w:before="120" w:beforeAutospacing="0" w:after="120" w:afterAutospacing="0"/>
        <w:ind w:left="1080"/>
        <w:rPr>
          <w:color w:val="000000"/>
          <w:sz w:val="27"/>
          <w:szCs w:val="27"/>
        </w:rPr>
      </w:pPr>
      <w:r>
        <w:rPr>
          <w:color w:val="000000"/>
        </w:rPr>
        <w:t> </w:t>
      </w:r>
    </w:p>
    <w:p w14:paraId="26A151D8" w14:textId="77777777" w:rsidR="00C262B7" w:rsidRDefault="006D5676" w:rsidP="00C037FE">
      <w:pPr>
        <w:spacing w:before="120" w:after="120"/>
      </w:pPr>
      <w:r>
        <w:t>When an automated update has been made to the VISA or MasterCard account, automated comments will be added to PeopleSafe at the member level for the originator of the credit card. </w:t>
      </w:r>
    </w:p>
    <w:p w14:paraId="4A31CFDC" w14:textId="0717B1DC" w:rsidR="006D5676" w:rsidRDefault="006D5676" w:rsidP="00C037FE">
      <w:pPr>
        <w:numPr>
          <w:ilvl w:val="0"/>
          <w:numId w:val="46"/>
        </w:numPr>
        <w:spacing w:before="120" w:after="120"/>
        <w:rPr>
          <w:sz w:val="27"/>
          <w:szCs w:val="27"/>
        </w:rPr>
      </w:pPr>
      <w:r>
        <w:t>The comment indicates:</w:t>
      </w:r>
      <w:r w:rsidR="00BD39D7">
        <w:rPr>
          <w:sz w:val="27"/>
          <w:szCs w:val="27"/>
        </w:rPr>
        <w:t xml:space="preserve"> </w:t>
      </w:r>
      <w:r>
        <w:t>“Automated Bank Update” and “Updated (or Deleted)” + Card Type (Visa or MC) + “*******” + last 4 digits of the updated card number</w:t>
      </w:r>
      <w:r w:rsidR="00A71BA6">
        <w:t>.</w:t>
      </w:r>
      <w:r>
        <w:t>”</w:t>
      </w:r>
    </w:p>
    <w:p w14:paraId="74000356" w14:textId="77777777" w:rsidR="006D5676" w:rsidRDefault="006D5676" w:rsidP="006D5676">
      <w:pPr>
        <w:pStyle w:val="NormalWeb"/>
        <w:spacing w:before="120" w:beforeAutospacing="0" w:after="120" w:afterAutospacing="0"/>
        <w:rPr>
          <w:color w:val="000000"/>
          <w:sz w:val="27"/>
          <w:szCs w:val="27"/>
        </w:rPr>
      </w:pPr>
      <w:r>
        <w:rPr>
          <w:color w:val="000000"/>
        </w:rPr>
        <w:t> </w:t>
      </w:r>
    </w:p>
    <w:p w14:paraId="3F8CE0F8" w14:textId="10240981" w:rsidR="006D5676" w:rsidRDefault="006D5676" w:rsidP="00C037FE">
      <w:pPr>
        <w:rPr>
          <w:sz w:val="27"/>
          <w:szCs w:val="27"/>
        </w:rPr>
      </w:pPr>
      <w:bookmarkStart w:id="79" w:name="OLE_LINK106"/>
      <w:r>
        <w:t>These updates should be transparent to our members and </w:t>
      </w:r>
      <w:r w:rsidR="003B6FD1">
        <w:t>agents </w:t>
      </w:r>
      <w:r>
        <w:t>should not call attention to them. </w:t>
      </w:r>
    </w:p>
    <w:bookmarkEnd w:id="79"/>
    <w:p w14:paraId="1A9F6522" w14:textId="77777777" w:rsidR="006D5676" w:rsidRDefault="006D5676" w:rsidP="006D5676">
      <w:pPr>
        <w:pStyle w:val="NormalWeb"/>
        <w:spacing w:before="120" w:beforeAutospacing="0" w:after="120" w:afterAutospacing="0"/>
        <w:rPr>
          <w:color w:val="000000"/>
          <w:sz w:val="27"/>
          <w:szCs w:val="27"/>
        </w:rPr>
      </w:pPr>
      <w:r>
        <w:rPr>
          <w:color w:val="000000"/>
        </w:rPr>
        <w:t> </w:t>
      </w:r>
    </w:p>
    <w:p w14:paraId="6FF7976D" w14:textId="68EF961A" w:rsidR="006D5676" w:rsidRDefault="006D5676" w:rsidP="00C037FE">
      <w:pPr>
        <w:spacing w:before="120" w:after="120"/>
      </w:pPr>
      <w:r>
        <w:t>If a member inquires why we already have an updated expiration date or card number, assure them that their account information has been updated by a secure program offered by their credit card issuer. </w:t>
      </w:r>
    </w:p>
    <w:p w14:paraId="7E2414DC" w14:textId="7280160F" w:rsidR="0070055A" w:rsidRDefault="2738B38D" w:rsidP="00760C7A">
      <w:r w:rsidRPr="3649096C">
        <w:rPr>
          <w:b/>
          <w:bCs/>
        </w:rPr>
        <w:t>Note:</w:t>
      </w:r>
      <w:r w:rsidR="229CD3D8">
        <w:t xml:space="preserve"> </w:t>
      </w:r>
      <w:r>
        <w:t xml:space="preserve"> If the</w:t>
      </w:r>
      <w:r w:rsidR="1002D36E">
        <w:t xml:space="preserve"> Account Updater has inadvertently deleted the member</w:t>
      </w:r>
      <w:r w:rsidR="3A51FACA">
        <w:t>’</w:t>
      </w:r>
      <w:r w:rsidR="1002D36E">
        <w:t xml:space="preserve">s card, </w:t>
      </w:r>
      <w:r w:rsidR="00D9188F">
        <w:t>u</w:t>
      </w:r>
      <w:r w:rsidR="3BF4899F">
        <w:t xml:space="preserve">se </w:t>
      </w:r>
      <w:r w:rsidR="4D71DB18">
        <w:t>Sycurio</w:t>
      </w:r>
      <w:r w:rsidR="3BF4899F">
        <w:t xml:space="preserve"> to add the member</w:t>
      </w:r>
      <w:r w:rsidR="3A51FACA">
        <w:t>’</w:t>
      </w:r>
      <w:r w:rsidR="3BF4899F">
        <w:t>s card bac</w:t>
      </w:r>
      <w:r w:rsidR="046F84B1">
        <w:t>k</w:t>
      </w:r>
      <w:r w:rsidR="17792EF3">
        <w:t xml:space="preserve"> if requested by member. </w:t>
      </w:r>
    </w:p>
    <w:p w14:paraId="4A5E55C9" w14:textId="77777777" w:rsidR="006D5676" w:rsidRDefault="006D5676" w:rsidP="006D5676">
      <w:pPr>
        <w:pStyle w:val="NormalWeb"/>
        <w:spacing w:before="120" w:beforeAutospacing="0" w:after="120" w:afterAutospacing="0"/>
        <w:rPr>
          <w:color w:val="000000"/>
          <w:sz w:val="27"/>
          <w:szCs w:val="27"/>
        </w:rPr>
      </w:pPr>
    </w:p>
    <w:p w14:paraId="14EBC21F" w14:textId="555D65E9" w:rsidR="006D5676" w:rsidRPr="00CF65C3" w:rsidRDefault="006D5676" w:rsidP="00CF65C3">
      <w:pPr>
        <w:pStyle w:val="BodyTextIndent2"/>
        <w:spacing w:after="0" w:line="240" w:lineRule="auto"/>
        <w:ind w:left="0"/>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B6790" w:rsidRPr="006B6790" w14:paraId="00C3306F" w14:textId="77777777" w:rsidTr="00FB53AD">
        <w:tc>
          <w:tcPr>
            <w:tcW w:w="5000" w:type="pct"/>
            <w:shd w:val="clear" w:color="auto" w:fill="C0C0C0"/>
          </w:tcPr>
          <w:p w14:paraId="25A9DE55" w14:textId="0A1087F5" w:rsidR="006B6790" w:rsidRPr="00D9250A" w:rsidRDefault="00B85CD0" w:rsidP="00770FB6">
            <w:pPr>
              <w:pStyle w:val="Heading2"/>
              <w:spacing w:before="120" w:after="120"/>
              <w:rPr>
                <w:i/>
              </w:rPr>
            </w:pPr>
            <w:bookmarkStart w:id="80" w:name="_Add_an_eCheck"/>
            <w:bookmarkStart w:id="81" w:name="_Add_eCheck"/>
            <w:bookmarkStart w:id="82" w:name="_Toc15462975"/>
            <w:bookmarkStart w:id="83" w:name="_Toc144982414"/>
            <w:bookmarkStart w:id="84" w:name="_Toc188035014"/>
            <w:bookmarkEnd w:id="80"/>
            <w:bookmarkEnd w:id="81"/>
            <w:r>
              <w:t>Add e</w:t>
            </w:r>
            <w:r w:rsidR="006B6790" w:rsidRPr="00D9250A">
              <w:t>Check</w:t>
            </w:r>
            <w:bookmarkEnd w:id="82"/>
            <w:bookmarkEnd w:id="83"/>
            <w:bookmarkEnd w:id="84"/>
          </w:p>
        </w:tc>
      </w:tr>
    </w:tbl>
    <w:p w14:paraId="5B25C5B9" w14:textId="77777777" w:rsidR="006B6790" w:rsidRPr="006B6790" w:rsidRDefault="006B6790" w:rsidP="006B6790"/>
    <w:p w14:paraId="531F3B46" w14:textId="77777777" w:rsidR="006B6790" w:rsidRPr="006B6790" w:rsidRDefault="006B6790" w:rsidP="00770FB6">
      <w:pPr>
        <w:spacing w:before="120" w:after="120"/>
        <w:rPr>
          <w:color w:val="000000"/>
        </w:rPr>
      </w:pPr>
      <w:r w:rsidRPr="006B6790">
        <w:rPr>
          <w:b/>
          <w:color w:val="000000"/>
        </w:rPr>
        <w:t>Notes:</w:t>
      </w:r>
      <w:r w:rsidRPr="006B6790">
        <w:rPr>
          <w:color w:val="000000"/>
        </w:rPr>
        <w:t xml:space="preserve"> </w:t>
      </w:r>
    </w:p>
    <w:p w14:paraId="7031D567" w14:textId="222D50F7" w:rsidR="003127AD" w:rsidRPr="00717CE9" w:rsidRDefault="003127AD" w:rsidP="00C037FE">
      <w:pPr>
        <w:numPr>
          <w:ilvl w:val="0"/>
          <w:numId w:val="46"/>
        </w:numPr>
        <w:spacing w:before="120" w:after="120"/>
        <w:rPr>
          <w:sz w:val="22"/>
          <w:szCs w:val="22"/>
        </w:rPr>
      </w:pPr>
      <w:r w:rsidRPr="00717CE9">
        <w:t xml:space="preserve">Members can use </w:t>
      </w:r>
      <w:r w:rsidRPr="00717CE9">
        <w:rPr>
          <w:b/>
          <w:bCs/>
        </w:rPr>
        <w:t>Online Banking Bill Pay</w:t>
      </w:r>
      <w:r w:rsidRPr="00717CE9">
        <w:t xml:space="preserve"> with their banking institute to pay for mail order balances.</w:t>
      </w:r>
      <w:r w:rsidR="004A3824" w:rsidRPr="00717CE9">
        <w:t xml:space="preserve"> </w:t>
      </w:r>
      <w:r w:rsidR="000940E8">
        <w:t>E</w:t>
      </w:r>
      <w:r w:rsidRPr="00717CE9">
        <w:t xml:space="preserve">lectronic check entries on the Transaction History/Balance section of Caremark.com may display up to 24 hours based on when the order begins processing. </w:t>
      </w:r>
    </w:p>
    <w:p w14:paraId="5DC6E0B7" w14:textId="7CEB51B3" w:rsidR="003127AD" w:rsidRPr="00717CE9" w:rsidRDefault="003127AD" w:rsidP="00C037FE">
      <w:pPr>
        <w:numPr>
          <w:ilvl w:val="0"/>
          <w:numId w:val="46"/>
        </w:numPr>
        <w:spacing w:before="120" w:after="120"/>
        <w:rPr>
          <w:rFonts w:ascii="Calibri" w:hAnsi="Calibri" w:cs="Calibri"/>
          <w:sz w:val="22"/>
          <w:szCs w:val="22"/>
        </w:rPr>
      </w:pPr>
      <w:r w:rsidRPr="00717CE9">
        <w:t xml:space="preserve">If a member calls about using Online Banking bill pay with their bank, and is questioning the </w:t>
      </w:r>
      <w:r w:rsidRPr="00717CE9">
        <w:rPr>
          <w:b/>
          <w:bCs/>
        </w:rPr>
        <w:t>Account Number</w:t>
      </w:r>
      <w:r w:rsidRPr="00717CE9">
        <w:t xml:space="preserve"> to use, advise member to use the ID number from their ID card.   </w:t>
      </w:r>
    </w:p>
    <w:p w14:paraId="5AABCEF0" w14:textId="77777777" w:rsidR="003D327F" w:rsidRPr="00717CE9" w:rsidRDefault="00CB0B88" w:rsidP="00C037FE">
      <w:pPr>
        <w:numPr>
          <w:ilvl w:val="0"/>
          <w:numId w:val="46"/>
        </w:numPr>
        <w:spacing w:before="120" w:after="120"/>
      </w:pPr>
      <w:r w:rsidRPr="00717CE9">
        <w:t xml:space="preserve">The </w:t>
      </w:r>
      <w:r w:rsidR="003D327F" w:rsidRPr="00717CE9">
        <w:t xml:space="preserve">eCheck routing and account numbers may only be entered in the Maintain Payment Options tab in PeopleSafe.  </w:t>
      </w:r>
    </w:p>
    <w:p w14:paraId="0C2EAFB9" w14:textId="77777777" w:rsidR="00AE5F87" w:rsidRDefault="00AE5F87" w:rsidP="00770FB6">
      <w:pPr>
        <w:spacing w:before="120" w:after="120"/>
        <w:rPr>
          <w:color w:val="000000"/>
        </w:rPr>
      </w:pPr>
    </w:p>
    <w:p w14:paraId="7617FA36" w14:textId="4A4C0EA0" w:rsidR="003D327F" w:rsidRPr="006B6790" w:rsidRDefault="002670E6" w:rsidP="00B923C0">
      <w:pPr>
        <w:spacing w:before="120" w:after="120"/>
        <w:rPr>
          <w:color w:val="000000"/>
        </w:rPr>
      </w:pPr>
      <w:r>
        <w:rPr>
          <w:noProof/>
        </w:rPr>
        <w:drawing>
          <wp:inline distT="0" distB="0" distL="0" distR="0" wp14:anchorId="2C1B238D" wp14:editId="0DCE597A">
            <wp:extent cx="238125" cy="20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E115D">
        <w:t xml:space="preserve"> </w:t>
      </w:r>
      <w:r w:rsidR="00C03003">
        <w:rPr>
          <w:color w:val="000000"/>
        </w:rPr>
        <w:t>Do</w:t>
      </w:r>
      <w:r w:rsidR="003127AD">
        <w:rPr>
          <w:color w:val="000000"/>
        </w:rPr>
        <w:t xml:space="preserve"> </w:t>
      </w:r>
      <w:r w:rsidR="006E45A1">
        <w:rPr>
          <w:b/>
          <w:bCs/>
          <w:color w:val="000000"/>
        </w:rPr>
        <w:t>not</w:t>
      </w:r>
      <w:r w:rsidR="003D327F">
        <w:rPr>
          <w:color w:val="000000"/>
        </w:rPr>
        <w:t xml:space="preserve"> list </w:t>
      </w:r>
      <w:r w:rsidR="003127AD">
        <w:rPr>
          <w:color w:val="000000"/>
        </w:rPr>
        <w:t xml:space="preserve">the </w:t>
      </w:r>
      <w:r w:rsidR="003D327F">
        <w:rPr>
          <w:color w:val="000000"/>
        </w:rPr>
        <w:t xml:space="preserve">eCheck routing and account numbers in any </w:t>
      </w:r>
      <w:r w:rsidR="003127AD">
        <w:rPr>
          <w:color w:val="000000"/>
        </w:rPr>
        <w:t>C</w:t>
      </w:r>
      <w:r w:rsidR="003D327F">
        <w:rPr>
          <w:color w:val="000000"/>
        </w:rPr>
        <w:t>omments</w:t>
      </w:r>
      <w:r w:rsidR="00A35773">
        <w:rPr>
          <w:color w:val="000000"/>
        </w:rPr>
        <w:t xml:space="preserve"> or </w:t>
      </w:r>
      <w:r w:rsidR="003127AD">
        <w:rPr>
          <w:color w:val="000000"/>
        </w:rPr>
        <w:t>T</w:t>
      </w:r>
      <w:r w:rsidR="003D327F">
        <w:rPr>
          <w:color w:val="000000"/>
        </w:rPr>
        <w:t>ransfer notes field</w:t>
      </w:r>
      <w:r w:rsidR="003127AD">
        <w:rPr>
          <w:color w:val="000000"/>
        </w:rPr>
        <w:t>s</w:t>
      </w:r>
      <w:r w:rsidR="003D327F">
        <w:rPr>
          <w:color w:val="000000"/>
        </w:rPr>
        <w:t xml:space="preserve">. </w:t>
      </w:r>
      <w:r w:rsidR="003D327F" w:rsidRPr="006B6790">
        <w:rPr>
          <w:color w:val="000000"/>
        </w:rPr>
        <w:t>All comment fields are periodically checked for compliance. Users who fail to abide by policy may be subject to disciplinary action.</w:t>
      </w:r>
    </w:p>
    <w:p w14:paraId="02ED4E56" w14:textId="77777777" w:rsidR="006B6790" w:rsidRPr="006B6790" w:rsidRDefault="006B6790" w:rsidP="00770FB6">
      <w:pPr>
        <w:spacing w:before="120" w:after="120"/>
      </w:pPr>
    </w:p>
    <w:p w14:paraId="27DE0140" w14:textId="3F84375E" w:rsidR="00981A04" w:rsidRPr="006B6790" w:rsidRDefault="006B6790" w:rsidP="00770FB6">
      <w:pPr>
        <w:spacing w:before="120" w:after="120"/>
      </w:pPr>
      <w:r w:rsidRPr="006B6790">
        <w:t xml:space="preserve">Perform the following steps when a plan member wants to add </w:t>
      </w:r>
      <w:r w:rsidR="00A35773">
        <w:t xml:space="preserve">an </w:t>
      </w:r>
      <w:r w:rsidR="00DA0A43">
        <w:t>eCheck</w:t>
      </w:r>
      <w:r w:rsidRPr="006B679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6B6790" w:rsidRPr="006B6790" w14:paraId="6FB0F795" w14:textId="77777777" w:rsidTr="00A35433">
        <w:tc>
          <w:tcPr>
            <w:tcW w:w="264" w:type="pct"/>
            <w:shd w:val="clear" w:color="auto" w:fill="D9D9D9" w:themeFill="background1" w:themeFillShade="D9"/>
          </w:tcPr>
          <w:p w14:paraId="676D810D" w14:textId="77777777" w:rsidR="006B6790" w:rsidRPr="006B6790" w:rsidRDefault="006B6790" w:rsidP="00770FB6">
            <w:pPr>
              <w:spacing w:before="120" w:after="120"/>
              <w:jc w:val="center"/>
              <w:rPr>
                <w:b/>
              </w:rPr>
            </w:pPr>
            <w:r w:rsidRPr="006B6790">
              <w:rPr>
                <w:b/>
              </w:rPr>
              <w:t>Step</w:t>
            </w:r>
          </w:p>
        </w:tc>
        <w:tc>
          <w:tcPr>
            <w:tcW w:w="4736" w:type="pct"/>
            <w:shd w:val="clear" w:color="auto" w:fill="D9D9D9" w:themeFill="background1" w:themeFillShade="D9"/>
          </w:tcPr>
          <w:p w14:paraId="6EFCB4CC" w14:textId="77777777" w:rsidR="006B6790" w:rsidRPr="006B6790" w:rsidRDefault="006B6790" w:rsidP="00770FB6">
            <w:pPr>
              <w:spacing w:before="120" w:after="120"/>
              <w:jc w:val="center"/>
              <w:rPr>
                <w:b/>
              </w:rPr>
            </w:pPr>
            <w:r w:rsidRPr="006B6790">
              <w:rPr>
                <w:b/>
              </w:rPr>
              <w:t>Action</w:t>
            </w:r>
          </w:p>
        </w:tc>
      </w:tr>
      <w:tr w:rsidR="006B6790" w:rsidRPr="006B6790" w14:paraId="53DF2D0B" w14:textId="77777777" w:rsidTr="00A35433">
        <w:trPr>
          <w:trHeight w:val="69"/>
        </w:trPr>
        <w:tc>
          <w:tcPr>
            <w:tcW w:w="264" w:type="pct"/>
          </w:tcPr>
          <w:p w14:paraId="73170A88" w14:textId="77777777" w:rsidR="006B6790" w:rsidRPr="006B6790" w:rsidRDefault="00B26281" w:rsidP="00770FB6">
            <w:pPr>
              <w:spacing w:before="120" w:after="120"/>
              <w:jc w:val="center"/>
              <w:rPr>
                <w:b/>
              </w:rPr>
            </w:pPr>
            <w:r>
              <w:rPr>
                <w:b/>
              </w:rPr>
              <w:t>1</w:t>
            </w:r>
          </w:p>
        </w:tc>
        <w:tc>
          <w:tcPr>
            <w:tcW w:w="4736" w:type="pct"/>
          </w:tcPr>
          <w:p w14:paraId="4114BE8E" w14:textId="4AC5C302" w:rsidR="006B6790" w:rsidRPr="006B6790" w:rsidRDefault="006B6790" w:rsidP="00770FB6">
            <w:pPr>
              <w:spacing w:before="120" w:after="120"/>
              <w:rPr>
                <w:color w:val="000000"/>
              </w:rPr>
            </w:pPr>
            <w:r w:rsidRPr="006B6790">
              <w:rPr>
                <w:color w:val="000000"/>
              </w:rPr>
              <w:t xml:space="preserve">Click </w:t>
            </w:r>
            <w:r w:rsidRPr="006B6790">
              <w:rPr>
                <w:b/>
                <w:color w:val="000000"/>
              </w:rPr>
              <w:t>Add</w:t>
            </w:r>
            <w:r w:rsidRPr="006B6790">
              <w:rPr>
                <w:color w:val="000000"/>
              </w:rPr>
              <w:t xml:space="preserve"> under the </w:t>
            </w:r>
            <w:r w:rsidR="00A35433" w:rsidRPr="006B6790">
              <w:rPr>
                <w:b/>
                <w:color w:val="000000"/>
              </w:rPr>
              <w:t>Electronic Check</w:t>
            </w:r>
            <w:r w:rsidR="00A35433" w:rsidRPr="006B6790">
              <w:rPr>
                <w:color w:val="000000"/>
              </w:rPr>
              <w:t xml:space="preserve"> </w:t>
            </w:r>
            <w:r w:rsidRPr="006B6790">
              <w:rPr>
                <w:color w:val="000000"/>
              </w:rPr>
              <w:t>section.</w:t>
            </w:r>
          </w:p>
        </w:tc>
      </w:tr>
      <w:tr w:rsidR="006B6790" w:rsidRPr="006B6790" w14:paraId="2F9F725D" w14:textId="77777777" w:rsidTr="00A35433">
        <w:trPr>
          <w:trHeight w:val="69"/>
        </w:trPr>
        <w:tc>
          <w:tcPr>
            <w:tcW w:w="264" w:type="pct"/>
          </w:tcPr>
          <w:p w14:paraId="33CFE892" w14:textId="77777777" w:rsidR="006B6790" w:rsidRPr="006B6790" w:rsidRDefault="00B26281" w:rsidP="00770FB6">
            <w:pPr>
              <w:spacing w:before="120" w:after="120"/>
              <w:jc w:val="center"/>
              <w:rPr>
                <w:b/>
              </w:rPr>
            </w:pPr>
            <w:r>
              <w:rPr>
                <w:b/>
              </w:rPr>
              <w:t>2</w:t>
            </w:r>
          </w:p>
        </w:tc>
        <w:tc>
          <w:tcPr>
            <w:tcW w:w="4736" w:type="pct"/>
          </w:tcPr>
          <w:p w14:paraId="6288A7EF" w14:textId="748CD48A" w:rsidR="006B6790" w:rsidRPr="006B6790" w:rsidRDefault="006B6790" w:rsidP="00770FB6">
            <w:pPr>
              <w:spacing w:before="120" w:after="120"/>
              <w:rPr>
                <w:color w:val="000000"/>
              </w:rPr>
            </w:pPr>
            <w:r w:rsidRPr="006B6790">
              <w:rPr>
                <w:color w:val="000000"/>
              </w:rPr>
              <w:t xml:space="preserve">Select </w:t>
            </w:r>
            <w:r w:rsidRPr="006B6790">
              <w:rPr>
                <w:b/>
                <w:color w:val="000000"/>
              </w:rPr>
              <w:t>Account Type</w:t>
            </w:r>
            <w:r w:rsidR="007F63FB">
              <w:rPr>
                <w:b/>
                <w:color w:val="000000"/>
              </w:rPr>
              <w:t xml:space="preserve"> </w:t>
            </w:r>
            <w:r w:rsidR="007F63FB" w:rsidRPr="007F63FB">
              <w:rPr>
                <w:color w:val="000000"/>
              </w:rPr>
              <w:t xml:space="preserve">drop down box. </w:t>
            </w:r>
            <w:r w:rsidR="00A35773">
              <w:rPr>
                <w:color w:val="000000"/>
              </w:rPr>
              <w:t>(</w:t>
            </w:r>
            <w:r w:rsidR="007F63FB" w:rsidRPr="007F63FB">
              <w:rPr>
                <w:color w:val="000000"/>
              </w:rPr>
              <w:t>Options include</w:t>
            </w:r>
            <w:r w:rsidRPr="006B6790">
              <w:rPr>
                <w:color w:val="000000"/>
              </w:rPr>
              <w:t xml:space="preserve"> Checking or Savings</w:t>
            </w:r>
            <w:r w:rsidR="00A35773">
              <w:rPr>
                <w:color w:val="000000"/>
              </w:rPr>
              <w:t>)</w:t>
            </w:r>
            <w:r w:rsidRPr="006B6790">
              <w:rPr>
                <w:color w:val="000000"/>
              </w:rPr>
              <w:t>.</w:t>
            </w:r>
          </w:p>
        </w:tc>
      </w:tr>
      <w:tr w:rsidR="006B6790" w:rsidRPr="006B6790" w14:paraId="35DDFF33" w14:textId="77777777" w:rsidTr="00A35433">
        <w:trPr>
          <w:trHeight w:val="69"/>
        </w:trPr>
        <w:tc>
          <w:tcPr>
            <w:tcW w:w="264" w:type="pct"/>
          </w:tcPr>
          <w:p w14:paraId="12F31AE7" w14:textId="77777777" w:rsidR="006B6790" w:rsidRPr="006B6790" w:rsidRDefault="00B26281" w:rsidP="00770FB6">
            <w:pPr>
              <w:spacing w:before="120" w:after="120"/>
              <w:jc w:val="center"/>
              <w:rPr>
                <w:b/>
              </w:rPr>
            </w:pPr>
            <w:r>
              <w:rPr>
                <w:b/>
              </w:rPr>
              <w:t>3</w:t>
            </w:r>
          </w:p>
        </w:tc>
        <w:tc>
          <w:tcPr>
            <w:tcW w:w="4736" w:type="pct"/>
          </w:tcPr>
          <w:p w14:paraId="4180B595" w14:textId="59C2BA20" w:rsidR="00C22DF6" w:rsidRDefault="00DA0A43" w:rsidP="00770FB6">
            <w:pPr>
              <w:spacing w:before="120" w:after="120"/>
              <w:rPr>
                <w:color w:val="000000"/>
              </w:rPr>
            </w:pPr>
            <w:r>
              <w:rPr>
                <w:color w:val="000000"/>
              </w:rPr>
              <w:t>Input</w:t>
            </w:r>
            <w:r w:rsidR="006B6790" w:rsidRPr="006B6790">
              <w:rPr>
                <w:color w:val="000000"/>
              </w:rPr>
              <w:t xml:space="preserve"> the </w:t>
            </w:r>
            <w:r w:rsidR="006B6790" w:rsidRPr="006B6790">
              <w:rPr>
                <w:b/>
                <w:color w:val="000000"/>
              </w:rPr>
              <w:t>Routing Number</w:t>
            </w:r>
            <w:r w:rsidR="006B6790" w:rsidRPr="006B6790">
              <w:rPr>
                <w:color w:val="000000"/>
              </w:rPr>
              <w:t xml:space="preserve"> </w:t>
            </w:r>
            <w:r w:rsidR="007F63FB">
              <w:rPr>
                <w:color w:val="000000"/>
              </w:rPr>
              <w:t>(9 digit</w:t>
            </w:r>
            <w:r w:rsidR="00AE3143">
              <w:rPr>
                <w:color w:val="000000"/>
              </w:rPr>
              <w:t>s</w:t>
            </w:r>
            <w:r w:rsidR="007F63FB">
              <w:rPr>
                <w:color w:val="000000"/>
              </w:rPr>
              <w:t xml:space="preserve">) </w:t>
            </w:r>
            <w:r w:rsidR="006B6790" w:rsidRPr="006B6790">
              <w:rPr>
                <w:color w:val="000000"/>
              </w:rPr>
              <w:t>and</w:t>
            </w:r>
            <w:r w:rsidR="00AE3143">
              <w:rPr>
                <w:color w:val="000000"/>
              </w:rPr>
              <w:t xml:space="preserve"> </w:t>
            </w:r>
            <w:r w:rsidR="006B6790" w:rsidRPr="006B6790">
              <w:rPr>
                <w:b/>
                <w:color w:val="000000"/>
              </w:rPr>
              <w:t>Account Number</w:t>
            </w:r>
            <w:r w:rsidR="006B6790" w:rsidRPr="006B6790">
              <w:rPr>
                <w:color w:val="000000"/>
              </w:rPr>
              <w:t>.</w:t>
            </w:r>
          </w:p>
          <w:p w14:paraId="2B51348E" w14:textId="5579A058" w:rsidR="00CB0B88" w:rsidRDefault="00DA0A43" w:rsidP="00770FB6">
            <w:pPr>
              <w:spacing w:before="120" w:after="120"/>
              <w:rPr>
                <w:color w:val="000000"/>
              </w:rPr>
            </w:pPr>
            <w:r w:rsidRPr="00DA0A43">
              <w:rPr>
                <w:b/>
                <w:color w:val="000000"/>
              </w:rPr>
              <w:t>Note:</w:t>
            </w:r>
            <w:r>
              <w:rPr>
                <w:color w:val="000000"/>
              </w:rPr>
              <w:t xml:space="preserve">  Refer to the sample below to determine the member’s information to input.</w:t>
            </w:r>
          </w:p>
          <w:p w14:paraId="36093666" w14:textId="77777777" w:rsidR="00A344A6" w:rsidRDefault="00A344A6" w:rsidP="00770FB6">
            <w:pPr>
              <w:spacing w:before="120" w:after="120"/>
              <w:rPr>
                <w:color w:val="000000"/>
              </w:rPr>
            </w:pPr>
          </w:p>
          <w:p w14:paraId="260F5935" w14:textId="1BAAB767" w:rsidR="00FF030E" w:rsidRPr="006B6790" w:rsidRDefault="00A344A6" w:rsidP="000A2BA3">
            <w:pPr>
              <w:spacing w:before="120" w:after="120"/>
              <w:jc w:val="center"/>
              <w:rPr>
                <w:color w:val="000000"/>
              </w:rPr>
            </w:pPr>
            <w:r>
              <w:rPr>
                <w:noProof/>
              </w:rPr>
              <w:drawing>
                <wp:inline distT="0" distB="0" distL="0" distR="0" wp14:anchorId="3F2FE7B0" wp14:editId="283A090B">
                  <wp:extent cx="5486400" cy="2870594"/>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70594"/>
                          </a:xfrm>
                          <a:prstGeom prst="rect">
                            <a:avLst/>
                          </a:prstGeom>
                        </pic:spPr>
                      </pic:pic>
                    </a:graphicData>
                  </a:graphic>
                </wp:inline>
              </w:drawing>
            </w:r>
          </w:p>
        </w:tc>
      </w:tr>
      <w:tr w:rsidR="006B6790" w:rsidRPr="006B6790" w14:paraId="097BF9A5" w14:textId="77777777" w:rsidTr="00A35433">
        <w:trPr>
          <w:trHeight w:val="69"/>
        </w:trPr>
        <w:tc>
          <w:tcPr>
            <w:tcW w:w="264" w:type="pct"/>
          </w:tcPr>
          <w:p w14:paraId="2094232B" w14:textId="77777777" w:rsidR="006B6790" w:rsidRPr="006B6790" w:rsidRDefault="00B26281" w:rsidP="00770FB6">
            <w:pPr>
              <w:spacing w:before="120" w:after="120"/>
              <w:jc w:val="center"/>
              <w:rPr>
                <w:b/>
              </w:rPr>
            </w:pPr>
            <w:r>
              <w:rPr>
                <w:b/>
              </w:rPr>
              <w:t>4</w:t>
            </w:r>
          </w:p>
        </w:tc>
        <w:tc>
          <w:tcPr>
            <w:tcW w:w="4736" w:type="pct"/>
          </w:tcPr>
          <w:p w14:paraId="5881130E" w14:textId="1FD71013" w:rsidR="00AE3143" w:rsidRDefault="006B6790" w:rsidP="00EA7807">
            <w:pPr>
              <w:spacing w:before="120" w:after="120"/>
              <w:rPr>
                <w:color w:val="000000"/>
              </w:rPr>
            </w:pPr>
            <w:r w:rsidRPr="006B6790">
              <w:rPr>
                <w:color w:val="000000"/>
              </w:rPr>
              <w:t xml:space="preserve">Ask the member if they would like to use the </w:t>
            </w:r>
            <w:r w:rsidR="00E10FBA">
              <w:rPr>
                <w:color w:val="000000"/>
              </w:rPr>
              <w:t>eC</w:t>
            </w:r>
            <w:r w:rsidRPr="006B6790">
              <w:rPr>
                <w:color w:val="000000"/>
              </w:rPr>
              <w:t>heck account as the default payment</w:t>
            </w:r>
            <w:r w:rsidR="00AE3143">
              <w:rPr>
                <w:color w:val="000000"/>
              </w:rPr>
              <w:t xml:space="preserve"> method </w:t>
            </w:r>
            <w:r w:rsidRPr="006B6790">
              <w:rPr>
                <w:color w:val="000000"/>
              </w:rPr>
              <w:t xml:space="preserve">for future orders. </w:t>
            </w:r>
          </w:p>
          <w:p w14:paraId="6AC4D760" w14:textId="78F4DBB6" w:rsidR="006B6790" w:rsidRPr="006B6790" w:rsidRDefault="006B6790" w:rsidP="002B50AF">
            <w:pPr>
              <w:numPr>
                <w:ilvl w:val="0"/>
                <w:numId w:val="1"/>
              </w:numPr>
              <w:tabs>
                <w:tab w:val="clear" w:pos="720"/>
              </w:tabs>
              <w:spacing w:before="120" w:after="120"/>
              <w:ind w:left="488"/>
              <w:rPr>
                <w:color w:val="000000"/>
              </w:rPr>
            </w:pPr>
            <w:r w:rsidRPr="006B6790">
              <w:rPr>
                <w:color w:val="000000"/>
              </w:rPr>
              <w:t xml:space="preserve">If </w:t>
            </w:r>
            <w:r w:rsidR="00796B5A" w:rsidRPr="00EF61A5">
              <w:rPr>
                <w:b/>
                <w:bCs/>
                <w:color w:val="000000"/>
              </w:rPr>
              <w:t>yes</w:t>
            </w:r>
            <w:r w:rsidRPr="006B6790">
              <w:rPr>
                <w:color w:val="000000"/>
              </w:rPr>
              <w:t xml:space="preserve">, click the </w:t>
            </w:r>
            <w:r w:rsidRPr="006B6790">
              <w:rPr>
                <w:b/>
                <w:color w:val="000000"/>
              </w:rPr>
              <w:t>Mail Default</w:t>
            </w:r>
            <w:r w:rsidRPr="006B6790">
              <w:rPr>
                <w:color w:val="000000"/>
              </w:rPr>
              <w:t xml:space="preserve"> checkbox.</w:t>
            </w:r>
          </w:p>
          <w:p w14:paraId="1C876F2B" w14:textId="77777777" w:rsidR="00AE3143" w:rsidRDefault="00AE3143" w:rsidP="00EA7807">
            <w:pPr>
              <w:spacing w:before="120" w:after="120"/>
              <w:rPr>
                <w:color w:val="000000"/>
              </w:rPr>
            </w:pPr>
          </w:p>
          <w:p w14:paraId="007AFE57" w14:textId="3DD69E01" w:rsidR="006B6790" w:rsidRPr="006B6790" w:rsidRDefault="00EA7807" w:rsidP="00884AC7">
            <w:pPr>
              <w:spacing w:before="120" w:after="120"/>
              <w:rPr>
                <w:color w:val="000000"/>
              </w:rPr>
            </w:pPr>
            <w:r>
              <w:rPr>
                <w:b/>
                <w:bCs/>
                <w:color w:val="000000"/>
              </w:rPr>
              <w:t>Reminder:</w:t>
            </w:r>
            <w:r>
              <w:rPr>
                <w:color w:val="000000"/>
              </w:rPr>
              <w:t xml:space="preserve">  </w:t>
            </w:r>
            <w:r w:rsidR="006B6790" w:rsidRPr="006B6790">
              <w:rPr>
                <w:color w:val="000000"/>
              </w:rPr>
              <w:t xml:space="preserve">Inform the member the </w:t>
            </w:r>
            <w:r w:rsidR="00E10FBA">
              <w:rPr>
                <w:color w:val="000000"/>
              </w:rPr>
              <w:t>eC</w:t>
            </w:r>
            <w:r w:rsidR="006B6790" w:rsidRPr="006B6790">
              <w:rPr>
                <w:color w:val="000000"/>
              </w:rPr>
              <w:t xml:space="preserve">heck account will be automatically charged when future orders are </w:t>
            </w:r>
            <w:r w:rsidR="002159A1" w:rsidRPr="006B6790">
              <w:rPr>
                <w:color w:val="000000"/>
              </w:rPr>
              <w:t>received unless</w:t>
            </w:r>
            <w:r w:rsidR="006B6790" w:rsidRPr="006B6790">
              <w:rPr>
                <w:color w:val="000000"/>
              </w:rPr>
              <w:t xml:space="preserve"> a different form of payment is provided.</w:t>
            </w:r>
          </w:p>
        </w:tc>
      </w:tr>
      <w:tr w:rsidR="006B6790" w:rsidRPr="006B6790" w14:paraId="1C1FC62F" w14:textId="77777777" w:rsidTr="00A35433">
        <w:trPr>
          <w:trHeight w:val="69"/>
        </w:trPr>
        <w:tc>
          <w:tcPr>
            <w:tcW w:w="264" w:type="pct"/>
          </w:tcPr>
          <w:p w14:paraId="7424DE98" w14:textId="702C1664" w:rsidR="006B6790" w:rsidRPr="006B6790" w:rsidRDefault="00B26281" w:rsidP="00770FB6">
            <w:pPr>
              <w:spacing w:before="120" w:after="120"/>
              <w:jc w:val="center"/>
              <w:rPr>
                <w:b/>
              </w:rPr>
            </w:pPr>
            <w:r>
              <w:rPr>
                <w:b/>
              </w:rPr>
              <w:t>5</w:t>
            </w:r>
          </w:p>
        </w:tc>
        <w:tc>
          <w:tcPr>
            <w:tcW w:w="4736" w:type="pct"/>
          </w:tcPr>
          <w:p w14:paraId="457C66A4" w14:textId="77777777" w:rsidR="006B6790" w:rsidRPr="006B6790" w:rsidRDefault="006B6790" w:rsidP="00770FB6">
            <w:pPr>
              <w:spacing w:before="120" w:after="120"/>
              <w:rPr>
                <w:color w:val="000000"/>
              </w:rPr>
            </w:pPr>
            <w:r w:rsidRPr="006B6790">
              <w:rPr>
                <w:color w:val="000000"/>
              </w:rPr>
              <w:t xml:space="preserve">Ask the member if they would like to allow </w:t>
            </w:r>
            <w:r w:rsidRPr="006B6790">
              <w:rPr>
                <w:b/>
                <w:color w:val="000000"/>
              </w:rPr>
              <w:t>other family member</w:t>
            </w:r>
            <w:r w:rsidRPr="006B6790">
              <w:rPr>
                <w:color w:val="000000"/>
              </w:rPr>
              <w:t xml:space="preserve">(s) to use the </w:t>
            </w:r>
            <w:r w:rsidR="00AE3143">
              <w:rPr>
                <w:color w:val="000000"/>
              </w:rPr>
              <w:t>eCheck</w:t>
            </w:r>
            <w:r w:rsidRPr="006B6790">
              <w:rPr>
                <w:color w:val="000000"/>
              </w:rPr>
              <w:t xml:space="preserve"> account for payments.</w:t>
            </w:r>
          </w:p>
          <w:p w14:paraId="507A75B9" w14:textId="3FBEE183" w:rsidR="006B6790" w:rsidRPr="006B6790" w:rsidRDefault="006B6790">
            <w:pPr>
              <w:numPr>
                <w:ilvl w:val="0"/>
                <w:numId w:val="7"/>
              </w:numPr>
              <w:tabs>
                <w:tab w:val="clear" w:pos="720"/>
              </w:tabs>
              <w:spacing w:before="120" w:after="120"/>
              <w:ind w:left="488"/>
              <w:rPr>
                <w:color w:val="000000"/>
              </w:rPr>
            </w:pPr>
            <w:r w:rsidRPr="006B6790">
              <w:rPr>
                <w:color w:val="000000"/>
              </w:rPr>
              <w:t xml:space="preserve">If </w:t>
            </w:r>
            <w:r w:rsidR="00A975EB" w:rsidRPr="00AE3143">
              <w:rPr>
                <w:b/>
                <w:color w:val="000000"/>
              </w:rPr>
              <w:t>no</w:t>
            </w:r>
            <w:r w:rsidRPr="006B6790">
              <w:rPr>
                <w:color w:val="000000"/>
              </w:rPr>
              <w:t xml:space="preserve">, click the </w:t>
            </w:r>
            <w:r w:rsidRPr="006B6790">
              <w:rPr>
                <w:b/>
                <w:color w:val="000000"/>
              </w:rPr>
              <w:t>Exclusive</w:t>
            </w:r>
            <w:r w:rsidRPr="006B6790">
              <w:rPr>
                <w:color w:val="000000"/>
              </w:rPr>
              <w:t xml:space="preserve"> checkbox</w:t>
            </w:r>
            <w:r w:rsidR="00EA7807">
              <w:rPr>
                <w:color w:val="000000"/>
              </w:rPr>
              <w:t>. I</w:t>
            </w:r>
            <w:r w:rsidRPr="006B6790">
              <w:rPr>
                <w:color w:val="000000"/>
              </w:rPr>
              <w:t>nform the member the account will be designated for their use only.</w:t>
            </w:r>
          </w:p>
          <w:p w14:paraId="05031360" w14:textId="77777777" w:rsidR="006B6790" w:rsidRPr="006B6790" w:rsidRDefault="006B6790" w:rsidP="00770FB6">
            <w:pPr>
              <w:spacing w:before="120" w:after="120"/>
              <w:rPr>
                <w:color w:val="000000"/>
              </w:rPr>
            </w:pPr>
          </w:p>
          <w:p w14:paraId="620B0332" w14:textId="77777777" w:rsidR="006B6790" w:rsidRPr="006B6790" w:rsidRDefault="006B6790" w:rsidP="00770FB6">
            <w:pPr>
              <w:spacing w:before="120" w:after="120"/>
              <w:rPr>
                <w:color w:val="000000"/>
              </w:rPr>
            </w:pPr>
            <w:r w:rsidRPr="006B6790">
              <w:rPr>
                <w:b/>
                <w:color w:val="000000"/>
              </w:rPr>
              <w:t>Notes:</w:t>
            </w:r>
            <w:r w:rsidRPr="006B6790">
              <w:rPr>
                <w:color w:val="000000"/>
              </w:rPr>
              <w:t xml:space="preserve"> </w:t>
            </w:r>
          </w:p>
          <w:p w14:paraId="5B866D47" w14:textId="18DE240D" w:rsidR="00AE3143" w:rsidRDefault="006B6790" w:rsidP="00C037FE">
            <w:pPr>
              <w:numPr>
                <w:ilvl w:val="0"/>
                <w:numId w:val="47"/>
              </w:numPr>
              <w:spacing w:before="120" w:after="120"/>
            </w:pPr>
            <w:r w:rsidRPr="00A706B7">
              <w:t xml:space="preserve">Setting a payment account as "Exclusive" will give the owner of that account control over when it can be used. </w:t>
            </w:r>
          </w:p>
          <w:p w14:paraId="60C0EE2C" w14:textId="38000D21" w:rsidR="00AE3143" w:rsidRDefault="006A71BD" w:rsidP="00C037FE">
            <w:pPr>
              <w:numPr>
                <w:ilvl w:val="0"/>
                <w:numId w:val="47"/>
              </w:numPr>
              <w:spacing w:before="120" w:after="120"/>
            </w:pPr>
            <w:bookmarkStart w:id="85" w:name="OLE_LINK26"/>
            <w:r w:rsidRPr="00A706B7">
              <w:t xml:space="preserve">Only </w:t>
            </w:r>
            <w:r w:rsidR="00AE3143" w:rsidRPr="00A706B7">
              <w:t xml:space="preserve">the </w:t>
            </w:r>
            <w:r w:rsidR="006B6790" w:rsidRPr="00A706B7">
              <w:t xml:space="preserve">Exclusive </w:t>
            </w:r>
            <w:r w:rsidR="00AE3143" w:rsidRPr="00A706B7">
              <w:t>account holder</w:t>
            </w:r>
            <w:r w:rsidR="006B6790" w:rsidRPr="00A706B7">
              <w:t xml:space="preserve"> </w:t>
            </w:r>
            <w:r w:rsidRPr="00A706B7">
              <w:t xml:space="preserve">(or Authorized Representative) may </w:t>
            </w:r>
            <w:r w:rsidR="006B6790" w:rsidRPr="00A706B7">
              <w:t xml:space="preserve">authorize use of the </w:t>
            </w:r>
            <w:r w:rsidR="00AE3143" w:rsidRPr="00A706B7">
              <w:t>eCheck</w:t>
            </w:r>
            <w:r w:rsidR="006B6790" w:rsidRPr="00A706B7">
              <w:t xml:space="preserve"> for </w:t>
            </w:r>
            <w:r w:rsidR="002159A1" w:rsidRPr="00A706B7">
              <w:t>orders</w:t>
            </w:r>
            <w:r w:rsidRPr="00A706B7">
              <w:t xml:space="preserve">, regardless of whether it is set as the Default payment, </w:t>
            </w:r>
            <w:r w:rsidR="00155474" w:rsidRPr="00A706B7">
              <w:t>as this</w:t>
            </w:r>
            <w:r w:rsidR="00AE3143" w:rsidRPr="00A706B7">
              <w:t xml:space="preserve"> prevents other family members from using </w:t>
            </w:r>
            <w:r w:rsidR="00155474" w:rsidRPr="00A706B7">
              <w:t>the</w:t>
            </w:r>
            <w:r w:rsidR="00AE3143" w:rsidRPr="00A706B7">
              <w:t xml:space="preserve"> </w:t>
            </w:r>
            <w:r w:rsidR="00155474" w:rsidRPr="00A706B7">
              <w:t xml:space="preserve">same </w:t>
            </w:r>
            <w:r w:rsidR="00AE3143" w:rsidRPr="00A706B7">
              <w:t xml:space="preserve">payment type. </w:t>
            </w:r>
          </w:p>
          <w:bookmarkEnd w:id="85"/>
          <w:p w14:paraId="4FEAFC07" w14:textId="4560991E" w:rsidR="003127AD" w:rsidRDefault="006B6790" w:rsidP="00C037FE">
            <w:pPr>
              <w:numPr>
                <w:ilvl w:val="0"/>
                <w:numId w:val="47"/>
              </w:numPr>
              <w:spacing w:before="120" w:after="120"/>
            </w:pPr>
            <w:r w:rsidRPr="00A706B7">
              <w:t xml:space="preserve">This restriction does not apply to outstanding balances.  </w:t>
            </w:r>
          </w:p>
          <w:p w14:paraId="55009D1E" w14:textId="010DBBEC" w:rsidR="00FF7583" w:rsidRPr="00A706B7" w:rsidRDefault="00FF7583" w:rsidP="00C037FE">
            <w:pPr>
              <w:numPr>
                <w:ilvl w:val="0"/>
                <w:numId w:val="47"/>
              </w:numPr>
              <w:spacing w:before="120" w:after="120"/>
            </w:pPr>
            <w:r w:rsidRPr="00A706B7">
              <w:t>When a</w:t>
            </w:r>
            <w:r w:rsidR="00884AC7" w:rsidRPr="00A706B7">
              <w:t xml:space="preserve"> member</w:t>
            </w:r>
            <w:r w:rsidRPr="00A706B7">
              <w:t xml:space="preserve"> places an order through Customer Care, CCRs can specify whether any portion of an outstanding balance is included. </w:t>
            </w:r>
            <w:r w:rsidR="00DE0FA1" w:rsidRPr="00A706B7">
              <w:t>When</w:t>
            </w:r>
            <w:r w:rsidRPr="00A706B7">
              <w:t xml:space="preserve"> the </w:t>
            </w:r>
            <w:r w:rsidR="00884AC7" w:rsidRPr="00A706B7">
              <w:t>m</w:t>
            </w:r>
            <w:r w:rsidRPr="00A706B7">
              <w:t>ember places an order using Caremark.com or the IVR system, and an Exclusive eCheck payment method is used, any outstanding balances will be included in the payment. This occurs regardless of whose orders are being processed. Our automated system does not separate outstanding balances by family member.</w:t>
            </w:r>
          </w:p>
          <w:p w14:paraId="36B6C13B" w14:textId="77777777" w:rsidR="006B6790" w:rsidRPr="006B6790" w:rsidRDefault="006B6790" w:rsidP="00924722">
            <w:pPr>
              <w:spacing w:before="120" w:after="120"/>
              <w:rPr>
                <w:color w:val="000000"/>
              </w:rPr>
            </w:pPr>
          </w:p>
        </w:tc>
      </w:tr>
      <w:tr w:rsidR="006B6790" w:rsidRPr="006B6790" w14:paraId="5D3B9C48" w14:textId="77777777" w:rsidTr="00A35433">
        <w:trPr>
          <w:trHeight w:val="67"/>
        </w:trPr>
        <w:tc>
          <w:tcPr>
            <w:tcW w:w="264" w:type="pct"/>
          </w:tcPr>
          <w:p w14:paraId="0A02B313" w14:textId="77777777" w:rsidR="006B6790" w:rsidRPr="006B6790" w:rsidRDefault="00B26281" w:rsidP="00770FB6">
            <w:pPr>
              <w:spacing w:before="120" w:after="120"/>
              <w:jc w:val="center"/>
              <w:rPr>
                <w:b/>
              </w:rPr>
            </w:pPr>
            <w:r>
              <w:rPr>
                <w:b/>
              </w:rPr>
              <w:t>6</w:t>
            </w:r>
          </w:p>
        </w:tc>
        <w:tc>
          <w:tcPr>
            <w:tcW w:w="4736" w:type="pct"/>
          </w:tcPr>
          <w:p w14:paraId="249C83A5" w14:textId="77777777" w:rsidR="006B6790" w:rsidRPr="006B6790" w:rsidRDefault="006B6790" w:rsidP="00770FB6">
            <w:pPr>
              <w:spacing w:before="120" w:after="120"/>
              <w:rPr>
                <w:rFonts w:cs="Arial"/>
              </w:rPr>
            </w:pPr>
            <w:r w:rsidRPr="006B6790">
              <w:rPr>
                <w:rFonts w:cs="Arial"/>
              </w:rPr>
              <w:t>Provide the following disclaimer to the member:</w:t>
            </w:r>
          </w:p>
          <w:p w14:paraId="122F03FF" w14:textId="34BF180F" w:rsidR="00482439" w:rsidRDefault="002670E6" w:rsidP="00770FB6">
            <w:pPr>
              <w:spacing w:before="120" w:after="120"/>
              <w:ind w:left="256" w:right="720"/>
              <w:rPr>
                <w:rFonts w:cs="Arial"/>
                <w:color w:val="000000"/>
              </w:rPr>
            </w:pPr>
            <w:r>
              <w:rPr>
                <w:rFonts w:cs="Arial"/>
                <w:noProof/>
                <w:color w:val="000000"/>
              </w:rPr>
              <w:drawing>
                <wp:inline distT="0" distB="0" distL="0" distR="0" wp14:anchorId="3E212515" wp14:editId="687CDF06">
                  <wp:extent cx="241300" cy="209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4E115D">
              <w:rPr>
                <w:rFonts w:cs="Arial"/>
                <w:color w:val="000000"/>
              </w:rPr>
              <w:t xml:space="preserve"> </w:t>
            </w:r>
            <w:r w:rsidR="006B6790" w:rsidRPr="006B6790">
              <w:rPr>
                <w:rFonts w:cs="Arial"/>
                <w:color w:val="000000"/>
              </w:rPr>
              <w:t xml:space="preserve">When you use your Electronic Check to pay for your order, we will process an </w:t>
            </w:r>
            <w:r w:rsidR="00155474">
              <w:rPr>
                <w:rFonts w:cs="Arial"/>
                <w:color w:val="000000"/>
              </w:rPr>
              <w:t>electronic withdrawal</w:t>
            </w:r>
            <w:r w:rsidR="006B6790" w:rsidRPr="006B6790">
              <w:rPr>
                <w:rFonts w:cs="Arial"/>
                <w:color w:val="000000"/>
              </w:rPr>
              <w:t xml:space="preserve"> </w:t>
            </w:r>
            <w:r w:rsidR="00155474">
              <w:rPr>
                <w:rFonts w:cs="Arial"/>
                <w:color w:val="000000"/>
              </w:rPr>
              <w:t>from</w:t>
            </w:r>
            <w:r w:rsidR="006B6790" w:rsidRPr="006B6790">
              <w:rPr>
                <w:rFonts w:cs="Arial"/>
                <w:color w:val="000000"/>
              </w:rPr>
              <w:t xml:space="preserve"> your bank account </w:t>
            </w:r>
            <w:r w:rsidR="003127AD">
              <w:rPr>
                <w:rFonts w:cs="Arial"/>
                <w:color w:val="000000"/>
              </w:rPr>
              <w:t>when your order ships</w:t>
            </w:r>
            <w:r w:rsidR="006B6790" w:rsidRPr="006B6790">
              <w:rPr>
                <w:rFonts w:cs="Arial"/>
                <w:color w:val="000000"/>
              </w:rPr>
              <w:t>. </w:t>
            </w:r>
            <w:r w:rsidR="00482439">
              <w:rPr>
                <w:rFonts w:cs="Arial"/>
                <w:color w:val="000000"/>
              </w:rPr>
              <w:t xml:space="preserve"> </w:t>
            </w:r>
            <w:r w:rsidR="006B6790" w:rsidRPr="006B6790">
              <w:rPr>
                <w:rFonts w:cs="Arial"/>
                <w:color w:val="000000"/>
              </w:rPr>
              <w:t xml:space="preserve">For your records, your final payment amount will be reflected on the </w:t>
            </w:r>
            <w:r w:rsidR="00155474">
              <w:rPr>
                <w:rFonts w:cs="Arial"/>
                <w:color w:val="000000"/>
              </w:rPr>
              <w:t>inv</w:t>
            </w:r>
            <w:r w:rsidR="006B6790" w:rsidRPr="006B6790">
              <w:rPr>
                <w:rFonts w:cs="Arial"/>
                <w:color w:val="000000"/>
              </w:rPr>
              <w:t xml:space="preserve">oice </w:t>
            </w:r>
            <w:r w:rsidR="00155474">
              <w:rPr>
                <w:rFonts w:cs="Arial"/>
                <w:color w:val="000000"/>
              </w:rPr>
              <w:t>r</w:t>
            </w:r>
            <w:r w:rsidR="006B6790" w:rsidRPr="006B6790">
              <w:rPr>
                <w:rFonts w:cs="Arial"/>
                <w:color w:val="000000"/>
              </w:rPr>
              <w:t xml:space="preserve">eceipt included with your shipped order. </w:t>
            </w:r>
            <w:r w:rsidR="00482439">
              <w:rPr>
                <w:rFonts w:cs="Arial"/>
                <w:color w:val="000000"/>
              </w:rPr>
              <w:t xml:space="preserve"> </w:t>
            </w:r>
          </w:p>
          <w:p w14:paraId="4823FC66" w14:textId="12F7E1F9" w:rsidR="006B6790" w:rsidRPr="006B6790" w:rsidRDefault="002670E6" w:rsidP="00770FB6">
            <w:pPr>
              <w:spacing w:before="120" w:after="120"/>
              <w:ind w:left="256" w:right="720"/>
              <w:rPr>
                <w:rFonts w:cs="Arial"/>
                <w:color w:val="000000"/>
              </w:rPr>
            </w:pPr>
            <w:r>
              <w:rPr>
                <w:rFonts w:cs="Arial"/>
                <w:noProof/>
                <w:color w:val="000000"/>
              </w:rPr>
              <w:drawing>
                <wp:inline distT="0" distB="0" distL="0" distR="0" wp14:anchorId="18985B6A" wp14:editId="07911732">
                  <wp:extent cx="241300" cy="20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482439">
              <w:rPr>
                <w:rFonts w:cs="Arial"/>
                <w:color w:val="000000"/>
              </w:rPr>
              <w:t xml:space="preserve"> </w:t>
            </w:r>
            <w:r w:rsidR="006B6790" w:rsidRPr="006B6790">
              <w:rPr>
                <w:rFonts w:cs="Arial"/>
                <w:color w:val="000000"/>
              </w:rPr>
              <w:t xml:space="preserve">It is important that you ensure that you have adequate funds in your bank account to make this payment. </w:t>
            </w:r>
            <w:r w:rsidR="006B6790" w:rsidRPr="006B6790">
              <w:rPr>
                <w:noProof/>
              </w:rPr>
              <w:t xml:space="preserve"> </w:t>
            </w:r>
          </w:p>
          <w:p w14:paraId="2796BF74" w14:textId="77777777" w:rsidR="006B6790" w:rsidRPr="006B6790" w:rsidRDefault="006B6790" w:rsidP="00770FB6">
            <w:pPr>
              <w:spacing w:before="120" w:after="120"/>
              <w:rPr>
                <w:rFonts w:cs="Arial"/>
                <w:b/>
              </w:rPr>
            </w:pPr>
          </w:p>
        </w:tc>
      </w:tr>
      <w:tr w:rsidR="006B6790" w:rsidRPr="006B6790" w14:paraId="29534F35" w14:textId="77777777" w:rsidTr="00A35433">
        <w:trPr>
          <w:trHeight w:val="67"/>
        </w:trPr>
        <w:tc>
          <w:tcPr>
            <w:tcW w:w="264" w:type="pct"/>
          </w:tcPr>
          <w:p w14:paraId="52E75983" w14:textId="77777777" w:rsidR="006B6790" w:rsidRPr="006B6790" w:rsidRDefault="00B26281" w:rsidP="00770FB6">
            <w:pPr>
              <w:spacing w:before="120" w:after="120"/>
              <w:jc w:val="center"/>
              <w:rPr>
                <w:b/>
              </w:rPr>
            </w:pPr>
            <w:r>
              <w:rPr>
                <w:b/>
              </w:rPr>
              <w:t>7</w:t>
            </w:r>
          </w:p>
        </w:tc>
        <w:tc>
          <w:tcPr>
            <w:tcW w:w="4736" w:type="pct"/>
          </w:tcPr>
          <w:p w14:paraId="1061CAE3" w14:textId="77777777" w:rsidR="006B6790" w:rsidRPr="006B6790" w:rsidRDefault="006B6790" w:rsidP="00770FB6">
            <w:pPr>
              <w:spacing w:before="120" w:after="120"/>
            </w:pPr>
            <w:r w:rsidRPr="006B6790">
              <w:t xml:space="preserve">Click </w:t>
            </w:r>
            <w:r w:rsidR="00A35773">
              <w:t xml:space="preserve">the </w:t>
            </w:r>
            <w:r w:rsidRPr="006B6790">
              <w:rPr>
                <w:b/>
              </w:rPr>
              <w:t>Save</w:t>
            </w:r>
            <w:r w:rsidRPr="006B6790">
              <w:t xml:space="preserve"> button.</w:t>
            </w:r>
          </w:p>
          <w:p w14:paraId="12B12735" w14:textId="0BF8D636" w:rsidR="00482439" w:rsidRDefault="006B6790" w:rsidP="00770FB6">
            <w:pPr>
              <w:spacing w:before="120" w:after="120"/>
              <w:rPr>
                <w:rFonts w:cs="Arial"/>
              </w:rPr>
            </w:pPr>
            <w:r w:rsidRPr="006B6790">
              <w:rPr>
                <w:b/>
              </w:rPr>
              <w:t>Result:</w:t>
            </w:r>
            <w:r w:rsidRPr="006B6790">
              <w:t xml:space="preserve"> </w:t>
            </w:r>
            <w:r w:rsidR="00DD18EB">
              <w:t xml:space="preserve"> </w:t>
            </w:r>
            <w:r w:rsidR="00482439">
              <w:t xml:space="preserve">Confirmation pop up </w:t>
            </w:r>
            <w:r w:rsidRPr="006B6790">
              <w:t>displays</w:t>
            </w:r>
            <w:r w:rsidR="0079682B">
              <w:t>;</w:t>
            </w:r>
            <w:r w:rsidRPr="006B6790">
              <w:t xml:space="preserve"> </w:t>
            </w:r>
            <w:r w:rsidR="00482439">
              <w:t>it has been saved</w:t>
            </w:r>
            <w:r w:rsidRPr="006B6790">
              <w:t>.</w:t>
            </w:r>
            <w:r w:rsidR="00482439">
              <w:t xml:space="preserve"> </w:t>
            </w:r>
            <w:r w:rsidRPr="006B6790">
              <w:rPr>
                <w:rFonts w:cs="Arial"/>
              </w:rPr>
              <w:t xml:space="preserve">The system verifies the routing number to ensure that it is valid. </w:t>
            </w:r>
          </w:p>
          <w:p w14:paraId="11870EBF" w14:textId="20A9A4E7" w:rsidR="006B6790" w:rsidRPr="006B6790" w:rsidRDefault="006B6790">
            <w:pPr>
              <w:numPr>
                <w:ilvl w:val="0"/>
                <w:numId w:val="12"/>
              </w:numPr>
              <w:spacing w:before="120" w:after="120"/>
              <w:ind w:left="526"/>
              <w:rPr>
                <w:rFonts w:cs="Arial"/>
              </w:rPr>
            </w:pPr>
            <w:r w:rsidRPr="006B6790">
              <w:rPr>
                <w:rFonts w:cs="Arial"/>
              </w:rPr>
              <w:t xml:space="preserve">If </w:t>
            </w:r>
            <w:r w:rsidR="00A35773">
              <w:rPr>
                <w:rFonts w:cs="Arial"/>
                <w:b/>
              </w:rPr>
              <w:t>confirmation is not received,</w:t>
            </w:r>
            <w:r w:rsidR="00482439">
              <w:rPr>
                <w:rFonts w:cs="Arial"/>
              </w:rPr>
              <w:t xml:space="preserve"> </w:t>
            </w:r>
            <w:r w:rsidRPr="006B6790">
              <w:rPr>
                <w:rFonts w:cs="Arial"/>
              </w:rPr>
              <w:t xml:space="preserve">a pop-up box displays prompting you to enter a valid routing number. The routing number is a </w:t>
            </w:r>
            <w:r w:rsidR="000940E8" w:rsidRPr="006B6790">
              <w:rPr>
                <w:rFonts w:cs="Arial"/>
              </w:rPr>
              <w:t>9-digit</w:t>
            </w:r>
            <w:r w:rsidRPr="006B6790">
              <w:rPr>
                <w:rFonts w:cs="Arial"/>
              </w:rPr>
              <w:t xml:space="preserve"> number </w:t>
            </w:r>
            <w:r w:rsidR="00A35773">
              <w:rPr>
                <w:rFonts w:cs="Arial"/>
              </w:rPr>
              <w:t>and</w:t>
            </w:r>
            <w:r w:rsidRPr="006B6790">
              <w:rPr>
                <w:rFonts w:cs="Arial"/>
              </w:rPr>
              <w:t xml:space="preserve"> leading zeros are necessary if they </w:t>
            </w:r>
            <w:r w:rsidR="00482439">
              <w:rPr>
                <w:rFonts w:cs="Arial"/>
              </w:rPr>
              <w:t>display</w:t>
            </w:r>
            <w:r w:rsidRPr="006B6790">
              <w:rPr>
                <w:rFonts w:cs="Arial"/>
              </w:rPr>
              <w:t xml:space="preserve"> on the bottom of the check.  </w:t>
            </w:r>
          </w:p>
          <w:p w14:paraId="082F5BC5" w14:textId="77777777" w:rsidR="006B6790" w:rsidRPr="006B6790" w:rsidRDefault="006B6790">
            <w:pPr>
              <w:numPr>
                <w:ilvl w:val="2"/>
                <w:numId w:val="9"/>
              </w:numPr>
              <w:tabs>
                <w:tab w:val="clear" w:pos="2160"/>
              </w:tabs>
              <w:spacing w:before="120" w:after="120"/>
              <w:ind w:left="886"/>
              <w:rPr>
                <w:rFonts w:cs="Arial"/>
              </w:rPr>
            </w:pPr>
            <w:r w:rsidRPr="006B6790">
              <w:rPr>
                <w:rFonts w:cs="Arial"/>
              </w:rPr>
              <w:t xml:space="preserve">Confirm the number with the member to make sure that it is entered correctly.  </w:t>
            </w:r>
          </w:p>
          <w:p w14:paraId="00CF3C92" w14:textId="38BAC080" w:rsidR="006B6790" w:rsidRPr="000A2BA3" w:rsidRDefault="006B6790">
            <w:pPr>
              <w:numPr>
                <w:ilvl w:val="0"/>
                <w:numId w:val="9"/>
              </w:numPr>
              <w:tabs>
                <w:tab w:val="clear" w:pos="720"/>
                <w:tab w:val="num" w:pos="496"/>
              </w:tabs>
              <w:spacing w:before="120" w:after="120"/>
              <w:ind w:hanging="584"/>
              <w:rPr>
                <w:rFonts w:cs="Arial"/>
              </w:rPr>
            </w:pPr>
            <w:r w:rsidRPr="006B6790">
              <w:rPr>
                <w:rFonts w:cs="Arial"/>
              </w:rPr>
              <w:t xml:space="preserve">If you continue to receive the error, apologize for the </w:t>
            </w:r>
            <w:r w:rsidR="00981A04" w:rsidRPr="006B6790">
              <w:rPr>
                <w:rFonts w:cs="Arial"/>
              </w:rPr>
              <w:t>inconvenience,</w:t>
            </w:r>
            <w:r w:rsidRPr="006B6790">
              <w:rPr>
                <w:rFonts w:cs="Arial"/>
              </w:rPr>
              <w:t xml:space="preserve"> and ask the member for an alternative form of payment.</w:t>
            </w:r>
          </w:p>
        </w:tc>
      </w:tr>
    </w:tbl>
    <w:p w14:paraId="7C12777F" w14:textId="77777777" w:rsidR="006B6790" w:rsidRPr="006B6790" w:rsidRDefault="006B6790" w:rsidP="006B6790">
      <w:pPr>
        <w:jc w:val="right"/>
      </w:pPr>
    </w:p>
    <w:p w14:paraId="0CDE1B87" w14:textId="620B7E79" w:rsidR="00087300" w:rsidRPr="006B6790" w:rsidRDefault="00657D53" w:rsidP="00E4271F">
      <w:pPr>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B6790" w:rsidRPr="006B6790" w14:paraId="15470BC3" w14:textId="77777777" w:rsidTr="009742C0">
        <w:tc>
          <w:tcPr>
            <w:tcW w:w="5000" w:type="pct"/>
            <w:shd w:val="clear" w:color="auto" w:fill="C0C0C0"/>
          </w:tcPr>
          <w:p w14:paraId="3FD2CE74" w14:textId="356B1EF7" w:rsidR="006B6790" w:rsidRPr="00B85CD0" w:rsidRDefault="006B6790" w:rsidP="00770FB6">
            <w:pPr>
              <w:pStyle w:val="Heading2"/>
              <w:spacing w:before="120" w:after="120"/>
              <w:rPr>
                <w:i/>
                <w:lang w:val="en-US"/>
              </w:rPr>
            </w:pPr>
            <w:bookmarkStart w:id="86" w:name="_Using_Fax_Workflow"/>
            <w:bookmarkStart w:id="87" w:name="_Edit_an_Electronic"/>
            <w:bookmarkStart w:id="88" w:name="_Edit_an_eCheck"/>
            <w:bookmarkStart w:id="89" w:name="_Edit_eCheck"/>
            <w:bookmarkStart w:id="90" w:name="_Toc15462976"/>
            <w:bookmarkStart w:id="91" w:name="_Toc144982415"/>
            <w:bookmarkStart w:id="92" w:name="_Toc188035015"/>
            <w:bookmarkEnd w:id="86"/>
            <w:bookmarkEnd w:id="87"/>
            <w:bookmarkEnd w:id="88"/>
            <w:bookmarkEnd w:id="89"/>
            <w:r w:rsidRPr="00D9250A">
              <w:t>Edit eCheck</w:t>
            </w:r>
            <w:bookmarkEnd w:id="90"/>
            <w:bookmarkEnd w:id="91"/>
            <w:bookmarkEnd w:id="92"/>
            <w:r w:rsidR="00D9250A" w:rsidRPr="00D9250A">
              <w:t xml:space="preserve"> </w:t>
            </w:r>
            <w:r w:rsidR="00B85CD0">
              <w:rPr>
                <w:lang w:val="en-US"/>
              </w:rPr>
              <w:t xml:space="preserve"> </w:t>
            </w:r>
          </w:p>
        </w:tc>
      </w:tr>
    </w:tbl>
    <w:p w14:paraId="619B0696" w14:textId="77777777" w:rsidR="00087300" w:rsidRDefault="00087300" w:rsidP="006B6790"/>
    <w:p w14:paraId="4ABFACAC" w14:textId="4E4CEC43" w:rsidR="006B6790" w:rsidRPr="006B6790" w:rsidRDefault="006B6790" w:rsidP="00981A04">
      <w:pPr>
        <w:spacing w:before="120" w:after="120"/>
      </w:pPr>
      <w:r w:rsidRPr="006B6790">
        <w:t xml:space="preserve">To edit an </w:t>
      </w:r>
      <w:r w:rsidR="00A65FAE">
        <w:t>eC</w:t>
      </w:r>
      <w:r w:rsidRPr="006B6790">
        <w:t>heck account,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564"/>
        <w:gridCol w:w="8562"/>
      </w:tblGrid>
      <w:tr w:rsidR="006B6790" w:rsidRPr="006B6790" w14:paraId="720C6CEF" w14:textId="77777777" w:rsidTr="00C76DF6">
        <w:tc>
          <w:tcPr>
            <w:tcW w:w="264" w:type="pct"/>
            <w:shd w:val="clear" w:color="auto" w:fill="D9D9D9" w:themeFill="background1" w:themeFillShade="D9"/>
          </w:tcPr>
          <w:p w14:paraId="365025FD" w14:textId="77777777" w:rsidR="006B6790" w:rsidRPr="006B6790" w:rsidRDefault="006B6790" w:rsidP="00770FB6">
            <w:pPr>
              <w:spacing w:before="120" w:after="120"/>
              <w:jc w:val="center"/>
              <w:rPr>
                <w:b/>
              </w:rPr>
            </w:pPr>
            <w:r w:rsidRPr="006B6790">
              <w:rPr>
                <w:b/>
              </w:rPr>
              <w:t>Step</w:t>
            </w:r>
          </w:p>
        </w:tc>
        <w:tc>
          <w:tcPr>
            <w:tcW w:w="4736" w:type="pct"/>
            <w:gridSpan w:val="2"/>
            <w:shd w:val="clear" w:color="auto" w:fill="D9D9D9" w:themeFill="background1" w:themeFillShade="D9"/>
          </w:tcPr>
          <w:p w14:paraId="3BCE3D24" w14:textId="77777777" w:rsidR="006B6790" w:rsidRPr="006B6790" w:rsidRDefault="006B6790" w:rsidP="00770FB6">
            <w:pPr>
              <w:spacing w:before="120" w:after="120"/>
              <w:jc w:val="center"/>
              <w:rPr>
                <w:b/>
              </w:rPr>
            </w:pPr>
            <w:r w:rsidRPr="006B6790">
              <w:rPr>
                <w:b/>
              </w:rPr>
              <w:t>Action</w:t>
            </w:r>
          </w:p>
        </w:tc>
      </w:tr>
      <w:tr w:rsidR="006B6790" w:rsidRPr="006B6790" w14:paraId="5F837A2A" w14:textId="77777777" w:rsidTr="00C76DF6">
        <w:trPr>
          <w:trHeight w:val="69"/>
        </w:trPr>
        <w:tc>
          <w:tcPr>
            <w:tcW w:w="264" w:type="pct"/>
          </w:tcPr>
          <w:p w14:paraId="61BC0B60" w14:textId="77777777" w:rsidR="006B6790" w:rsidRPr="006B6790" w:rsidRDefault="00B26281" w:rsidP="00770FB6">
            <w:pPr>
              <w:spacing w:before="120" w:after="120"/>
              <w:jc w:val="center"/>
              <w:rPr>
                <w:b/>
              </w:rPr>
            </w:pPr>
            <w:r>
              <w:rPr>
                <w:b/>
              </w:rPr>
              <w:t>1</w:t>
            </w:r>
          </w:p>
        </w:tc>
        <w:tc>
          <w:tcPr>
            <w:tcW w:w="4736" w:type="pct"/>
            <w:gridSpan w:val="2"/>
          </w:tcPr>
          <w:p w14:paraId="4947B8A5" w14:textId="777358B3" w:rsidR="006B6790" w:rsidRPr="006B6790" w:rsidRDefault="006B6790" w:rsidP="00770FB6">
            <w:pPr>
              <w:spacing w:before="120" w:after="120"/>
              <w:rPr>
                <w:color w:val="000000"/>
              </w:rPr>
            </w:pPr>
            <w:r w:rsidRPr="006B6790">
              <w:rPr>
                <w:color w:val="000000"/>
              </w:rPr>
              <w:t xml:space="preserve">Select radio button next to the </w:t>
            </w:r>
            <w:r w:rsidR="00E10FBA">
              <w:rPr>
                <w:color w:val="000000"/>
              </w:rPr>
              <w:t>eC</w:t>
            </w:r>
            <w:r w:rsidRPr="006B6790">
              <w:rPr>
                <w:color w:val="000000"/>
              </w:rPr>
              <w:t>heck.</w:t>
            </w:r>
          </w:p>
        </w:tc>
      </w:tr>
      <w:tr w:rsidR="006B6790" w:rsidRPr="006B6790" w14:paraId="109E4BD4" w14:textId="77777777" w:rsidTr="00C76DF6">
        <w:trPr>
          <w:trHeight w:val="69"/>
        </w:trPr>
        <w:tc>
          <w:tcPr>
            <w:tcW w:w="264" w:type="pct"/>
          </w:tcPr>
          <w:p w14:paraId="51F2907F" w14:textId="77777777" w:rsidR="006B6790" w:rsidRPr="006B6790" w:rsidRDefault="00B26281" w:rsidP="00770FB6">
            <w:pPr>
              <w:spacing w:before="120" w:after="120"/>
              <w:jc w:val="center"/>
              <w:rPr>
                <w:b/>
              </w:rPr>
            </w:pPr>
            <w:r>
              <w:rPr>
                <w:b/>
              </w:rPr>
              <w:t>2</w:t>
            </w:r>
          </w:p>
        </w:tc>
        <w:tc>
          <w:tcPr>
            <w:tcW w:w="4736" w:type="pct"/>
            <w:gridSpan w:val="2"/>
          </w:tcPr>
          <w:p w14:paraId="0F06BD71" w14:textId="2F450E95" w:rsidR="006B6790" w:rsidRPr="006B6790" w:rsidRDefault="006B6790" w:rsidP="00770FB6">
            <w:pPr>
              <w:spacing w:before="120" w:after="120"/>
              <w:rPr>
                <w:color w:val="000000"/>
              </w:rPr>
            </w:pPr>
            <w:r w:rsidRPr="006B6790">
              <w:rPr>
                <w:color w:val="000000"/>
              </w:rPr>
              <w:t xml:space="preserve">Click </w:t>
            </w:r>
            <w:r w:rsidRPr="006B6790">
              <w:rPr>
                <w:b/>
                <w:color w:val="000000"/>
              </w:rPr>
              <w:t>Edit</w:t>
            </w:r>
            <w:r w:rsidRPr="006B6790">
              <w:rPr>
                <w:color w:val="000000"/>
              </w:rPr>
              <w:t xml:space="preserve"> button.</w:t>
            </w:r>
          </w:p>
        </w:tc>
      </w:tr>
      <w:tr w:rsidR="00887E2C" w:rsidRPr="006B6790" w14:paraId="58D6A663" w14:textId="77777777" w:rsidTr="00C76DF6">
        <w:trPr>
          <w:trHeight w:val="45"/>
        </w:trPr>
        <w:tc>
          <w:tcPr>
            <w:tcW w:w="264" w:type="pct"/>
            <w:vMerge w:val="restart"/>
          </w:tcPr>
          <w:p w14:paraId="23CFCB33" w14:textId="7212F761" w:rsidR="00887E2C" w:rsidRPr="006B6790" w:rsidRDefault="00B26281" w:rsidP="00770FB6">
            <w:pPr>
              <w:spacing w:before="120" w:after="120"/>
              <w:jc w:val="center"/>
              <w:rPr>
                <w:b/>
              </w:rPr>
            </w:pPr>
            <w:r>
              <w:rPr>
                <w:b/>
              </w:rPr>
              <w:t>3</w:t>
            </w:r>
          </w:p>
        </w:tc>
        <w:tc>
          <w:tcPr>
            <w:tcW w:w="4736" w:type="pct"/>
            <w:gridSpan w:val="2"/>
          </w:tcPr>
          <w:p w14:paraId="75BC6E0C" w14:textId="643E94EE" w:rsidR="00887E2C" w:rsidRPr="006B6790" w:rsidRDefault="00887E2C" w:rsidP="00770FB6">
            <w:pPr>
              <w:spacing w:before="120" w:after="120"/>
            </w:pPr>
            <w:r>
              <w:rPr>
                <w:color w:val="000000"/>
              </w:rPr>
              <w:t>Determine changes needed</w:t>
            </w:r>
            <w:r w:rsidRPr="006B6790">
              <w:rPr>
                <w:color w:val="000000"/>
              </w:rPr>
              <w:t>:</w:t>
            </w:r>
            <w:r>
              <w:rPr>
                <w:color w:val="000000"/>
              </w:rPr>
              <w:t xml:space="preserve"> (Mail Default or Exclusive). </w:t>
            </w:r>
          </w:p>
        </w:tc>
      </w:tr>
      <w:tr w:rsidR="00887E2C" w:rsidRPr="006B6790" w14:paraId="710113B8" w14:textId="77777777" w:rsidTr="00C76DF6">
        <w:trPr>
          <w:trHeight w:val="40"/>
        </w:trPr>
        <w:tc>
          <w:tcPr>
            <w:tcW w:w="264" w:type="pct"/>
            <w:vMerge/>
          </w:tcPr>
          <w:p w14:paraId="3DBA10B0" w14:textId="77777777" w:rsidR="00887E2C" w:rsidRPr="006B6790" w:rsidRDefault="00887E2C" w:rsidP="00770FB6">
            <w:pPr>
              <w:jc w:val="center"/>
              <w:rPr>
                <w:b/>
              </w:rPr>
            </w:pPr>
          </w:p>
        </w:tc>
        <w:tc>
          <w:tcPr>
            <w:tcW w:w="1403" w:type="pct"/>
            <w:shd w:val="clear" w:color="auto" w:fill="D9D9D9" w:themeFill="background1" w:themeFillShade="D9"/>
          </w:tcPr>
          <w:p w14:paraId="261EF8EB" w14:textId="77777777" w:rsidR="00887E2C" w:rsidRPr="006B6790" w:rsidRDefault="00887E2C" w:rsidP="00770FB6">
            <w:pPr>
              <w:spacing w:before="120" w:after="120"/>
              <w:jc w:val="center"/>
              <w:rPr>
                <w:b/>
              </w:rPr>
            </w:pPr>
            <w:r w:rsidRPr="006B6790">
              <w:rPr>
                <w:b/>
              </w:rPr>
              <w:t>If…</w:t>
            </w:r>
          </w:p>
        </w:tc>
        <w:tc>
          <w:tcPr>
            <w:tcW w:w="3333" w:type="pct"/>
            <w:shd w:val="clear" w:color="auto" w:fill="D9D9D9" w:themeFill="background1" w:themeFillShade="D9"/>
          </w:tcPr>
          <w:p w14:paraId="0D402611" w14:textId="77777777" w:rsidR="00887E2C" w:rsidRPr="006B6790" w:rsidRDefault="00887E2C" w:rsidP="00770FB6">
            <w:pPr>
              <w:spacing w:before="120" w:after="120"/>
              <w:jc w:val="center"/>
              <w:rPr>
                <w:b/>
              </w:rPr>
            </w:pPr>
            <w:r w:rsidRPr="006B6790">
              <w:rPr>
                <w:b/>
              </w:rPr>
              <w:t>Then…</w:t>
            </w:r>
          </w:p>
        </w:tc>
      </w:tr>
      <w:tr w:rsidR="00887E2C" w:rsidRPr="006B6790" w14:paraId="0F0E0870" w14:textId="77777777" w:rsidTr="00C76DF6">
        <w:trPr>
          <w:trHeight w:val="540"/>
        </w:trPr>
        <w:tc>
          <w:tcPr>
            <w:tcW w:w="264" w:type="pct"/>
            <w:vMerge/>
          </w:tcPr>
          <w:p w14:paraId="515E66DD" w14:textId="77777777" w:rsidR="00887E2C" w:rsidRPr="006B6790" w:rsidRDefault="00887E2C" w:rsidP="00770FB6">
            <w:pPr>
              <w:jc w:val="center"/>
              <w:rPr>
                <w:b/>
              </w:rPr>
            </w:pPr>
          </w:p>
        </w:tc>
        <w:tc>
          <w:tcPr>
            <w:tcW w:w="1403" w:type="pct"/>
          </w:tcPr>
          <w:p w14:paraId="2D9D1137" w14:textId="4FE45AF5" w:rsidR="00887E2C" w:rsidRDefault="00887E2C" w:rsidP="00770FB6">
            <w:pPr>
              <w:spacing w:before="120" w:after="120"/>
              <w:rPr>
                <w:rFonts w:cs="Arial"/>
                <w:color w:val="000000"/>
              </w:rPr>
            </w:pPr>
            <w:r>
              <w:rPr>
                <w:rFonts w:cs="Arial"/>
                <w:color w:val="000000"/>
              </w:rPr>
              <w:t xml:space="preserve">Member would like to </w:t>
            </w:r>
            <w:r w:rsidRPr="00A35773">
              <w:rPr>
                <w:rFonts w:cs="Arial"/>
                <w:b/>
                <w:color w:val="000000"/>
              </w:rPr>
              <w:t>designate</w:t>
            </w:r>
            <w:r>
              <w:rPr>
                <w:rFonts w:cs="Arial"/>
                <w:color w:val="000000"/>
              </w:rPr>
              <w:t xml:space="preserve"> the eCheck account as </w:t>
            </w:r>
            <w:r w:rsidR="005B759C">
              <w:rPr>
                <w:rFonts w:cs="Arial"/>
                <w:b/>
                <w:color w:val="000000"/>
              </w:rPr>
              <w:t>d</w:t>
            </w:r>
            <w:r w:rsidRPr="00A35773">
              <w:rPr>
                <w:rFonts w:cs="Arial"/>
                <w:b/>
                <w:color w:val="000000"/>
              </w:rPr>
              <w:t>efault</w:t>
            </w:r>
          </w:p>
          <w:p w14:paraId="7DAA3827" w14:textId="77777777" w:rsidR="00887E2C" w:rsidRPr="006B6790" w:rsidRDefault="00887E2C" w:rsidP="00770FB6">
            <w:pPr>
              <w:spacing w:before="120" w:after="120"/>
            </w:pPr>
          </w:p>
        </w:tc>
        <w:tc>
          <w:tcPr>
            <w:tcW w:w="3333" w:type="pct"/>
          </w:tcPr>
          <w:p w14:paraId="063933D2" w14:textId="77777777" w:rsidR="00887E2C" w:rsidRDefault="00887E2C" w:rsidP="00770FB6">
            <w:pPr>
              <w:spacing w:before="120" w:after="120"/>
              <w:rPr>
                <w:rFonts w:cs="Arial"/>
                <w:color w:val="000000"/>
              </w:rPr>
            </w:pPr>
            <w:r>
              <w:rPr>
                <w:color w:val="000000"/>
              </w:rPr>
              <w:t>C</w:t>
            </w:r>
            <w:r w:rsidRPr="006B6790">
              <w:rPr>
                <w:color w:val="000000"/>
              </w:rPr>
              <w:t xml:space="preserve">lick the </w:t>
            </w:r>
            <w:r w:rsidRPr="006B6790">
              <w:rPr>
                <w:b/>
                <w:color w:val="000000"/>
              </w:rPr>
              <w:t>Mail Default</w:t>
            </w:r>
            <w:r w:rsidRPr="006B6790">
              <w:rPr>
                <w:color w:val="000000"/>
              </w:rPr>
              <w:t xml:space="preserve"> checkbox.</w:t>
            </w:r>
          </w:p>
          <w:p w14:paraId="5B85B84F" w14:textId="77777777" w:rsidR="00887E2C" w:rsidRDefault="00887E2C" w:rsidP="00770FB6">
            <w:pPr>
              <w:spacing w:before="120" w:after="120"/>
              <w:ind w:left="720"/>
              <w:rPr>
                <w:color w:val="000000"/>
              </w:rPr>
            </w:pPr>
          </w:p>
          <w:p w14:paraId="7B5F38AC" w14:textId="549789A5" w:rsidR="00887E2C" w:rsidRPr="006B6790" w:rsidRDefault="002670E6" w:rsidP="00770FB6">
            <w:pPr>
              <w:spacing w:before="120" w:after="120"/>
            </w:pPr>
            <w:r>
              <w:rPr>
                <w:b/>
                <w:noProof/>
                <w:color w:val="000000"/>
              </w:rPr>
              <w:drawing>
                <wp:inline distT="0" distB="0" distL="0" distR="0" wp14:anchorId="49CF38C3" wp14:editId="60FCEC6D">
                  <wp:extent cx="238125" cy="20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887E2C">
              <w:rPr>
                <w:b/>
                <w:color w:val="000000"/>
              </w:rPr>
              <w:t xml:space="preserve"> </w:t>
            </w:r>
            <w:r w:rsidR="00887E2C" w:rsidRPr="006B6790">
              <w:rPr>
                <w:color w:val="000000"/>
              </w:rPr>
              <w:t xml:space="preserve">Inform the member the </w:t>
            </w:r>
            <w:r w:rsidR="00887E2C">
              <w:rPr>
                <w:color w:val="000000"/>
              </w:rPr>
              <w:t>eC</w:t>
            </w:r>
            <w:r w:rsidR="00887E2C" w:rsidRPr="006B6790">
              <w:rPr>
                <w:color w:val="000000"/>
              </w:rPr>
              <w:t xml:space="preserve">heck account will be automatically charged when future orders are </w:t>
            </w:r>
            <w:r w:rsidR="002159A1" w:rsidRPr="006B6790">
              <w:rPr>
                <w:color w:val="000000"/>
              </w:rPr>
              <w:t>received unless</w:t>
            </w:r>
            <w:r w:rsidR="00887E2C" w:rsidRPr="006B6790">
              <w:rPr>
                <w:color w:val="000000"/>
              </w:rPr>
              <w:t xml:space="preserve"> a different form of payment is provided.  </w:t>
            </w:r>
            <w:r w:rsidR="00887E2C">
              <w:rPr>
                <w:color w:val="000000"/>
              </w:rPr>
              <w:t xml:space="preserve"> </w:t>
            </w:r>
            <w:r w:rsidR="00887E2C" w:rsidRPr="006B6790">
              <w:rPr>
                <w:color w:val="000000"/>
              </w:rPr>
              <w:t xml:space="preserve"> </w:t>
            </w:r>
          </w:p>
        </w:tc>
      </w:tr>
      <w:tr w:rsidR="00887E2C" w:rsidRPr="006B6790" w14:paraId="46388D56" w14:textId="77777777" w:rsidTr="00C76DF6">
        <w:trPr>
          <w:trHeight w:val="540"/>
        </w:trPr>
        <w:tc>
          <w:tcPr>
            <w:tcW w:w="264" w:type="pct"/>
            <w:vMerge/>
          </w:tcPr>
          <w:p w14:paraId="28665E2C" w14:textId="77777777" w:rsidR="00887E2C" w:rsidRPr="006B6790" w:rsidRDefault="00887E2C" w:rsidP="00770FB6">
            <w:pPr>
              <w:jc w:val="center"/>
              <w:rPr>
                <w:b/>
              </w:rPr>
            </w:pPr>
          </w:p>
        </w:tc>
        <w:tc>
          <w:tcPr>
            <w:tcW w:w="1403" w:type="pct"/>
          </w:tcPr>
          <w:p w14:paraId="3D811C99" w14:textId="548855DB" w:rsidR="00887E2C" w:rsidRDefault="00887E2C" w:rsidP="00770FB6">
            <w:pPr>
              <w:spacing w:before="120" w:after="120"/>
              <w:rPr>
                <w:rFonts w:cs="Arial"/>
                <w:color w:val="000000"/>
              </w:rPr>
            </w:pPr>
            <w:r w:rsidRPr="006B6790">
              <w:rPr>
                <w:rFonts w:cs="Arial"/>
                <w:color w:val="000000"/>
              </w:rPr>
              <w:t xml:space="preserve">Member would like to </w:t>
            </w:r>
            <w:r w:rsidRPr="00A35773">
              <w:rPr>
                <w:rFonts w:cs="Arial"/>
                <w:b/>
                <w:color w:val="000000"/>
              </w:rPr>
              <w:t>discontinue</w:t>
            </w:r>
            <w:r w:rsidRPr="006B6790">
              <w:rPr>
                <w:rFonts w:cs="Arial"/>
                <w:color w:val="000000"/>
              </w:rPr>
              <w:t xml:space="preserve"> using the </w:t>
            </w:r>
            <w:r>
              <w:rPr>
                <w:rFonts w:cs="Arial"/>
                <w:color w:val="000000"/>
              </w:rPr>
              <w:t>eC</w:t>
            </w:r>
            <w:r w:rsidRPr="006B6790">
              <w:rPr>
                <w:rFonts w:cs="Arial"/>
                <w:color w:val="000000"/>
              </w:rPr>
              <w:t>heck account as the default</w:t>
            </w:r>
          </w:p>
        </w:tc>
        <w:tc>
          <w:tcPr>
            <w:tcW w:w="3333" w:type="pct"/>
          </w:tcPr>
          <w:p w14:paraId="1D32F047" w14:textId="77777777" w:rsidR="00887E2C" w:rsidRDefault="00887E2C" w:rsidP="00770FB6">
            <w:pPr>
              <w:spacing w:before="120" w:after="120"/>
              <w:rPr>
                <w:rFonts w:cs="Arial"/>
                <w:color w:val="000000"/>
              </w:rPr>
            </w:pPr>
            <w:r w:rsidRPr="006B6790">
              <w:rPr>
                <w:rFonts w:cs="Arial"/>
                <w:color w:val="000000"/>
              </w:rPr>
              <w:t xml:space="preserve">Deselect the </w:t>
            </w:r>
            <w:r w:rsidRPr="006B6790">
              <w:rPr>
                <w:rFonts w:cs="Arial"/>
                <w:b/>
                <w:color w:val="000000"/>
              </w:rPr>
              <w:t>Mail Default</w:t>
            </w:r>
            <w:r>
              <w:rPr>
                <w:rFonts w:cs="Arial"/>
                <w:b/>
                <w:color w:val="000000"/>
              </w:rPr>
              <w:t xml:space="preserve"> </w:t>
            </w:r>
            <w:r w:rsidRPr="006B6790">
              <w:rPr>
                <w:color w:val="000000"/>
              </w:rPr>
              <w:t>checkbox.</w:t>
            </w:r>
          </w:p>
        </w:tc>
      </w:tr>
      <w:tr w:rsidR="00887E2C" w:rsidRPr="006B6790" w14:paraId="2F63F34F" w14:textId="77777777" w:rsidTr="00C76DF6">
        <w:trPr>
          <w:trHeight w:val="40"/>
        </w:trPr>
        <w:tc>
          <w:tcPr>
            <w:tcW w:w="264" w:type="pct"/>
            <w:vMerge/>
          </w:tcPr>
          <w:p w14:paraId="02930944" w14:textId="77777777" w:rsidR="00887E2C" w:rsidRPr="006B6790" w:rsidRDefault="00887E2C" w:rsidP="00770FB6">
            <w:pPr>
              <w:jc w:val="center"/>
              <w:rPr>
                <w:b/>
              </w:rPr>
            </w:pPr>
          </w:p>
        </w:tc>
        <w:tc>
          <w:tcPr>
            <w:tcW w:w="1403" w:type="pct"/>
          </w:tcPr>
          <w:p w14:paraId="5DD73431" w14:textId="10A2048D" w:rsidR="00887E2C" w:rsidRPr="00603635" w:rsidRDefault="001171DA" w:rsidP="00770FB6">
            <w:pPr>
              <w:spacing w:before="120" w:after="120"/>
            </w:pPr>
            <w:bookmarkStart w:id="93" w:name="OLE_LINK33"/>
            <w:r w:rsidRPr="00603635">
              <w:rPr>
                <w:rFonts w:cs="Arial"/>
                <w:color w:val="000000"/>
              </w:rPr>
              <w:t xml:space="preserve">A </w:t>
            </w:r>
            <w:r w:rsidRPr="00603635">
              <w:rPr>
                <w:rFonts w:cs="Arial"/>
                <w:b/>
                <w:color w:val="000000"/>
              </w:rPr>
              <w:t>family member</w:t>
            </w:r>
            <w:r w:rsidRPr="00603635">
              <w:rPr>
                <w:rFonts w:cs="Arial"/>
                <w:color w:val="000000"/>
              </w:rPr>
              <w:t xml:space="preserve"> requests to designate a </w:t>
            </w:r>
            <w:r w:rsidRPr="00603635">
              <w:rPr>
                <w:rFonts w:cs="Arial"/>
                <w:b/>
                <w:color w:val="000000"/>
              </w:rPr>
              <w:t>specific eCheck as their default</w:t>
            </w:r>
            <w:r w:rsidRPr="00603635">
              <w:rPr>
                <w:rFonts w:cs="Arial"/>
                <w:color w:val="000000"/>
              </w:rPr>
              <w:t>, but they are not the person who placed the eCheck on file</w:t>
            </w:r>
            <w:bookmarkEnd w:id="93"/>
          </w:p>
        </w:tc>
        <w:tc>
          <w:tcPr>
            <w:tcW w:w="3333" w:type="pct"/>
          </w:tcPr>
          <w:p w14:paraId="23FA2860" w14:textId="77777777" w:rsidR="001171DA" w:rsidRPr="00603635" w:rsidRDefault="001171DA">
            <w:pPr>
              <w:numPr>
                <w:ilvl w:val="1"/>
                <w:numId w:val="14"/>
              </w:numPr>
              <w:spacing w:before="120" w:after="120"/>
              <w:ind w:left="343"/>
              <w:rPr>
                <w:rFonts w:cs="Arial"/>
                <w:color w:val="000000"/>
              </w:rPr>
            </w:pPr>
            <w:r w:rsidRPr="00603635">
              <w:rPr>
                <w:rFonts w:cs="Arial"/>
                <w:color w:val="000000"/>
              </w:rPr>
              <w:t>Verify the following information:</w:t>
            </w:r>
          </w:p>
          <w:p w14:paraId="4EEBBCEC" w14:textId="77777777" w:rsidR="001171DA" w:rsidRPr="00603635" w:rsidRDefault="001171DA">
            <w:pPr>
              <w:numPr>
                <w:ilvl w:val="0"/>
                <w:numId w:val="15"/>
              </w:numPr>
              <w:spacing w:before="120" w:after="120"/>
              <w:ind w:left="742"/>
              <w:rPr>
                <w:color w:val="000000"/>
              </w:rPr>
            </w:pPr>
            <w:r w:rsidRPr="00603635">
              <w:rPr>
                <w:color w:val="000000"/>
              </w:rPr>
              <w:t>Financial Institution Name</w:t>
            </w:r>
          </w:p>
          <w:p w14:paraId="44BB7F9A" w14:textId="77777777" w:rsidR="001171DA" w:rsidRPr="00603635" w:rsidRDefault="001171DA">
            <w:pPr>
              <w:numPr>
                <w:ilvl w:val="0"/>
                <w:numId w:val="15"/>
              </w:numPr>
              <w:spacing w:before="120" w:after="120"/>
              <w:ind w:left="742"/>
              <w:rPr>
                <w:color w:val="000000"/>
              </w:rPr>
            </w:pPr>
            <w:r w:rsidRPr="00603635">
              <w:rPr>
                <w:color w:val="000000"/>
              </w:rPr>
              <w:t>Last four (4) digits of the account number</w:t>
            </w:r>
          </w:p>
          <w:p w14:paraId="681B16ED" w14:textId="77777777" w:rsidR="001171DA" w:rsidRPr="00603635" w:rsidRDefault="001171DA">
            <w:pPr>
              <w:numPr>
                <w:ilvl w:val="0"/>
                <w:numId w:val="15"/>
              </w:numPr>
              <w:spacing w:before="120" w:after="120"/>
              <w:ind w:left="742"/>
              <w:rPr>
                <w:color w:val="000000"/>
              </w:rPr>
            </w:pPr>
            <w:r w:rsidRPr="00603635">
              <w:rPr>
                <w:color w:val="000000"/>
              </w:rPr>
              <w:t>Account Type (Checking or Savings)</w:t>
            </w:r>
          </w:p>
          <w:p w14:paraId="724B7615" w14:textId="77777777" w:rsidR="001171DA" w:rsidRPr="00603635" w:rsidRDefault="001171DA" w:rsidP="00770FB6">
            <w:pPr>
              <w:spacing w:before="120" w:after="120"/>
              <w:ind w:left="343"/>
              <w:rPr>
                <w:color w:val="000000"/>
              </w:rPr>
            </w:pPr>
          </w:p>
          <w:p w14:paraId="53FE0AB9" w14:textId="77777777" w:rsidR="001171DA" w:rsidRDefault="001171DA">
            <w:pPr>
              <w:numPr>
                <w:ilvl w:val="1"/>
                <w:numId w:val="14"/>
              </w:numPr>
              <w:spacing w:before="120" w:after="120"/>
              <w:ind w:left="343"/>
              <w:rPr>
                <w:color w:val="000000"/>
              </w:rPr>
            </w:pPr>
            <w:r w:rsidRPr="00603635">
              <w:rPr>
                <w:color w:val="000000"/>
              </w:rPr>
              <w:t>Select the appropriate eCheck account</w:t>
            </w:r>
            <w:r w:rsidR="00A35773" w:rsidRPr="00603635">
              <w:rPr>
                <w:color w:val="000000"/>
              </w:rPr>
              <w:t>.</w:t>
            </w:r>
          </w:p>
          <w:p w14:paraId="0DCA103A" w14:textId="77777777" w:rsidR="00465EEC" w:rsidRPr="00603635" w:rsidRDefault="00465EEC" w:rsidP="00C037FE">
            <w:pPr>
              <w:spacing w:before="120" w:after="120"/>
              <w:ind w:left="343"/>
              <w:rPr>
                <w:color w:val="000000"/>
              </w:rPr>
            </w:pPr>
          </w:p>
          <w:p w14:paraId="53EE483A" w14:textId="77777777" w:rsidR="00887E2C" w:rsidRPr="00603635" w:rsidRDefault="001171DA">
            <w:pPr>
              <w:numPr>
                <w:ilvl w:val="1"/>
                <w:numId w:val="14"/>
              </w:numPr>
              <w:spacing w:before="120" w:after="120"/>
              <w:ind w:left="343"/>
              <w:rPr>
                <w:color w:val="000000"/>
              </w:rPr>
            </w:pPr>
            <w:r w:rsidRPr="00603635">
              <w:rPr>
                <w:color w:val="000000"/>
              </w:rPr>
              <w:t xml:space="preserve">Select the </w:t>
            </w:r>
            <w:r w:rsidRPr="00603635">
              <w:rPr>
                <w:b/>
                <w:color w:val="000000"/>
              </w:rPr>
              <w:t>Mail Default</w:t>
            </w:r>
            <w:r w:rsidRPr="00603635">
              <w:rPr>
                <w:color w:val="000000"/>
              </w:rPr>
              <w:t xml:space="preserve"> checkbox</w:t>
            </w:r>
            <w:r w:rsidR="00A35773" w:rsidRPr="00603635">
              <w:rPr>
                <w:color w:val="000000"/>
              </w:rPr>
              <w:t>.</w:t>
            </w:r>
          </w:p>
          <w:p w14:paraId="4D5B21D5" w14:textId="77777777" w:rsidR="00887E2C" w:rsidRPr="00603635" w:rsidRDefault="00887E2C" w:rsidP="00770FB6">
            <w:pPr>
              <w:spacing w:before="120" w:after="120"/>
            </w:pPr>
          </w:p>
          <w:p w14:paraId="7755BDEC" w14:textId="4E62291B" w:rsidR="00AE70D4" w:rsidRPr="00603635" w:rsidRDefault="00436FA8" w:rsidP="00AE70D4">
            <w:pPr>
              <w:spacing w:after="120"/>
              <w:rPr>
                <w:color w:val="000000"/>
              </w:rPr>
            </w:pPr>
            <w:r>
              <w:pict w14:anchorId="20BCC029">
                <v:shape id="Picture 36" o:spid="_x0000_i1030" type="#_x0000_t75" style="width:19.5pt;height:16.5pt;visibility:visible;mso-wrap-style:square">
                  <v:imagedata r:id="rId47" o:title=""/>
                </v:shape>
              </w:pict>
            </w:r>
            <w:r w:rsidR="00594530" w:rsidRPr="00603635">
              <w:rPr>
                <w:rFonts w:cs="Arial"/>
                <w:b/>
                <w:color w:val="000000"/>
              </w:rPr>
              <w:t xml:space="preserve"> </w:t>
            </w:r>
            <w:r w:rsidR="001910D6">
              <w:t xml:space="preserve">Refer to the </w:t>
            </w:r>
            <w:hyperlink r:id="rId49" w:anchor="!/view?docid=5b354e50-0d15-42d0-b9c2-0711ea02d9ce" w:history="1">
              <w:r w:rsidR="00C76DF6">
                <w:rPr>
                  <w:rStyle w:val="Hyperlink"/>
                </w:rPr>
                <w:t>HIPAA Grid (028920)</w:t>
              </w:r>
            </w:hyperlink>
            <w:r w:rsidR="00C76DF6">
              <w:t xml:space="preserve"> </w:t>
            </w:r>
            <w:r w:rsidR="001910D6">
              <w:t>for information on who may edit or remove payment methods.</w:t>
            </w:r>
          </w:p>
        </w:tc>
      </w:tr>
      <w:tr w:rsidR="00887E2C" w:rsidRPr="006B6790" w14:paraId="67B71C08" w14:textId="77777777" w:rsidTr="00C76DF6">
        <w:trPr>
          <w:trHeight w:val="40"/>
        </w:trPr>
        <w:tc>
          <w:tcPr>
            <w:tcW w:w="264" w:type="pct"/>
            <w:vMerge/>
          </w:tcPr>
          <w:p w14:paraId="2879D8D2" w14:textId="77777777" w:rsidR="00887E2C" w:rsidRPr="006B6790" w:rsidRDefault="00887E2C" w:rsidP="00770FB6">
            <w:pPr>
              <w:jc w:val="center"/>
              <w:rPr>
                <w:b/>
              </w:rPr>
            </w:pPr>
          </w:p>
        </w:tc>
        <w:tc>
          <w:tcPr>
            <w:tcW w:w="1403" w:type="pct"/>
          </w:tcPr>
          <w:p w14:paraId="657FAFD4" w14:textId="77777777" w:rsidR="00887E2C" w:rsidRPr="006B6790" w:rsidRDefault="00887E2C" w:rsidP="00770FB6">
            <w:pPr>
              <w:spacing w:before="120" w:after="120"/>
            </w:pPr>
            <w:bookmarkStart w:id="94" w:name="OLE_LINK34"/>
            <w:r w:rsidRPr="006B6790">
              <w:rPr>
                <w:rFonts w:cs="Arial"/>
                <w:color w:val="000000"/>
              </w:rPr>
              <w:t xml:space="preserve">The </w:t>
            </w:r>
            <w:r w:rsidRPr="00A35773">
              <w:rPr>
                <w:rFonts w:cs="Arial"/>
                <w:b/>
                <w:color w:val="000000"/>
              </w:rPr>
              <w:t>member does not want other family members</w:t>
            </w:r>
            <w:r w:rsidRPr="006B6790">
              <w:rPr>
                <w:rFonts w:cs="Arial"/>
                <w:color w:val="000000"/>
              </w:rPr>
              <w:t xml:space="preserve"> to have access to the </w:t>
            </w:r>
            <w:r w:rsidR="001171DA">
              <w:rPr>
                <w:rFonts w:cs="Arial"/>
                <w:color w:val="000000"/>
              </w:rPr>
              <w:t xml:space="preserve">eCheck </w:t>
            </w:r>
            <w:r w:rsidRPr="006B6790">
              <w:rPr>
                <w:rFonts w:cs="Arial"/>
                <w:color w:val="000000"/>
              </w:rPr>
              <w:t xml:space="preserve">payment </w:t>
            </w:r>
            <w:r w:rsidR="001171DA">
              <w:rPr>
                <w:rFonts w:cs="Arial"/>
                <w:color w:val="000000"/>
              </w:rPr>
              <w:t>method</w:t>
            </w:r>
            <w:bookmarkEnd w:id="94"/>
          </w:p>
        </w:tc>
        <w:tc>
          <w:tcPr>
            <w:tcW w:w="3333" w:type="pct"/>
          </w:tcPr>
          <w:p w14:paraId="6E89330D" w14:textId="77777777" w:rsidR="001171DA" w:rsidRPr="00603635" w:rsidRDefault="001171DA">
            <w:pPr>
              <w:numPr>
                <w:ilvl w:val="1"/>
                <w:numId w:val="15"/>
              </w:numPr>
              <w:spacing w:before="120" w:after="120"/>
              <w:ind w:left="433"/>
              <w:rPr>
                <w:rFonts w:cs="Arial"/>
                <w:color w:val="000000"/>
              </w:rPr>
            </w:pPr>
            <w:r w:rsidRPr="00603635">
              <w:rPr>
                <w:rFonts w:cs="Arial"/>
                <w:color w:val="000000"/>
              </w:rPr>
              <w:t>Verify the following information:</w:t>
            </w:r>
          </w:p>
          <w:p w14:paraId="20786E2A" w14:textId="77777777" w:rsidR="001171DA" w:rsidRPr="00603635" w:rsidRDefault="001171DA">
            <w:pPr>
              <w:numPr>
                <w:ilvl w:val="0"/>
                <w:numId w:val="10"/>
              </w:numPr>
              <w:tabs>
                <w:tab w:val="clear" w:pos="720"/>
              </w:tabs>
              <w:spacing w:before="120" w:after="120"/>
              <w:ind w:left="742" w:hanging="270"/>
              <w:rPr>
                <w:color w:val="000000"/>
              </w:rPr>
            </w:pPr>
            <w:r w:rsidRPr="00603635">
              <w:rPr>
                <w:color w:val="000000"/>
              </w:rPr>
              <w:t>Financial Institution Name</w:t>
            </w:r>
          </w:p>
          <w:p w14:paraId="4726FF39" w14:textId="77777777" w:rsidR="001171DA" w:rsidRPr="00603635" w:rsidRDefault="001171DA">
            <w:pPr>
              <w:numPr>
                <w:ilvl w:val="0"/>
                <w:numId w:val="10"/>
              </w:numPr>
              <w:tabs>
                <w:tab w:val="clear" w:pos="720"/>
              </w:tabs>
              <w:spacing w:before="120" w:after="120"/>
              <w:ind w:left="742" w:hanging="270"/>
              <w:rPr>
                <w:color w:val="000000"/>
              </w:rPr>
            </w:pPr>
            <w:r w:rsidRPr="00603635">
              <w:rPr>
                <w:color w:val="000000"/>
              </w:rPr>
              <w:t>Last four (4) digits of the account number</w:t>
            </w:r>
          </w:p>
          <w:p w14:paraId="3E1A0FDD" w14:textId="77777777" w:rsidR="001171DA" w:rsidRDefault="001171DA">
            <w:pPr>
              <w:numPr>
                <w:ilvl w:val="0"/>
                <w:numId w:val="10"/>
              </w:numPr>
              <w:tabs>
                <w:tab w:val="clear" w:pos="720"/>
              </w:tabs>
              <w:spacing w:before="120" w:after="120"/>
              <w:ind w:left="742" w:hanging="270"/>
              <w:rPr>
                <w:color w:val="000000"/>
              </w:rPr>
            </w:pPr>
            <w:r w:rsidRPr="00603635">
              <w:rPr>
                <w:color w:val="000000"/>
              </w:rPr>
              <w:t>Account Type (Checking or Savings)</w:t>
            </w:r>
          </w:p>
          <w:p w14:paraId="63E647B2" w14:textId="77777777" w:rsidR="00465EEC" w:rsidRPr="00603635" w:rsidRDefault="00465EEC" w:rsidP="00C037FE">
            <w:pPr>
              <w:spacing w:before="120" w:after="120"/>
              <w:ind w:left="472"/>
              <w:rPr>
                <w:color w:val="000000"/>
              </w:rPr>
            </w:pPr>
          </w:p>
          <w:p w14:paraId="7DD2BFA8" w14:textId="77777777" w:rsidR="001171DA" w:rsidRDefault="001171DA">
            <w:pPr>
              <w:numPr>
                <w:ilvl w:val="1"/>
                <w:numId w:val="15"/>
              </w:numPr>
              <w:spacing w:before="120" w:after="120"/>
              <w:ind w:left="433"/>
              <w:rPr>
                <w:color w:val="000000"/>
              </w:rPr>
            </w:pPr>
            <w:r w:rsidRPr="00603635">
              <w:rPr>
                <w:color w:val="000000"/>
              </w:rPr>
              <w:t>Select the appropriate eCheck account</w:t>
            </w:r>
            <w:r w:rsidR="00F44352" w:rsidRPr="00603635">
              <w:rPr>
                <w:color w:val="000000"/>
              </w:rPr>
              <w:t>.</w:t>
            </w:r>
          </w:p>
          <w:p w14:paraId="60707F51" w14:textId="77777777" w:rsidR="00465EEC" w:rsidRPr="00603635" w:rsidRDefault="00465EEC" w:rsidP="00C037FE">
            <w:pPr>
              <w:spacing w:before="120" w:after="120"/>
              <w:ind w:left="433"/>
              <w:rPr>
                <w:color w:val="000000"/>
              </w:rPr>
            </w:pPr>
          </w:p>
          <w:p w14:paraId="190F87D8" w14:textId="7AF0D3F8" w:rsidR="00887E2C" w:rsidRPr="00603635" w:rsidRDefault="001171DA">
            <w:pPr>
              <w:numPr>
                <w:ilvl w:val="1"/>
                <w:numId w:val="15"/>
              </w:numPr>
              <w:spacing w:before="120" w:after="120"/>
              <w:ind w:left="433"/>
              <w:rPr>
                <w:rFonts w:cs="Arial"/>
                <w:color w:val="000000"/>
              </w:rPr>
            </w:pPr>
            <w:r w:rsidRPr="00603635">
              <w:rPr>
                <w:color w:val="000000"/>
              </w:rPr>
              <w:t xml:space="preserve">Select the </w:t>
            </w:r>
            <w:r w:rsidR="00887E2C" w:rsidRPr="00603635">
              <w:rPr>
                <w:rFonts w:cs="Arial"/>
                <w:b/>
                <w:color w:val="000000"/>
              </w:rPr>
              <w:t>Exclusive</w:t>
            </w:r>
            <w:r w:rsidR="00887E2C" w:rsidRPr="00603635">
              <w:rPr>
                <w:rFonts w:cs="Arial"/>
                <w:color w:val="000000"/>
              </w:rPr>
              <w:t xml:space="preserve"> checkbox.</w:t>
            </w:r>
          </w:p>
          <w:p w14:paraId="03DB2E08" w14:textId="77777777" w:rsidR="00CB0B88" w:rsidRPr="00603635" w:rsidRDefault="00CB0B88" w:rsidP="00770FB6">
            <w:pPr>
              <w:spacing w:before="120" w:after="120"/>
              <w:rPr>
                <w:color w:val="000000"/>
              </w:rPr>
            </w:pPr>
          </w:p>
          <w:p w14:paraId="2A813FF4" w14:textId="170C8E3A" w:rsidR="0064279E" w:rsidRPr="00603635" w:rsidRDefault="002670E6" w:rsidP="00770FB6">
            <w:pPr>
              <w:spacing w:before="120" w:after="120"/>
              <w:rPr>
                <w:color w:val="000000"/>
              </w:rPr>
            </w:pPr>
            <w:bookmarkStart w:id="95" w:name="OLE_LINK107"/>
            <w:r w:rsidRPr="00603635">
              <w:rPr>
                <w:noProof/>
                <w:color w:val="000000"/>
              </w:rPr>
              <w:drawing>
                <wp:inline distT="0" distB="0" distL="0" distR="0" wp14:anchorId="2DC16150" wp14:editId="4D60B66B">
                  <wp:extent cx="238125" cy="20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AE5F87" w:rsidRPr="00603635">
              <w:rPr>
                <w:color w:val="000000"/>
              </w:rPr>
              <w:t xml:space="preserve"> </w:t>
            </w:r>
            <w:r w:rsidR="00ED4276">
              <w:t xml:space="preserve">Refer to the </w:t>
            </w:r>
            <w:hyperlink r:id="rId50" w:anchor="!/view?docid=5b354e50-0d15-42d0-b9c2-0711ea02d9ce" w:history="1">
              <w:r w:rsidR="00C76DF6">
                <w:rPr>
                  <w:rStyle w:val="Hyperlink"/>
                </w:rPr>
                <w:t>HIPAA Grid (028920)</w:t>
              </w:r>
            </w:hyperlink>
            <w:r w:rsidR="00ED4276">
              <w:t xml:space="preserve"> for information on who may edit or remove payment methods.</w:t>
            </w:r>
          </w:p>
          <w:bookmarkEnd w:id="95"/>
          <w:p w14:paraId="3B7F4A8F" w14:textId="77777777" w:rsidR="0064279E" w:rsidRPr="00603635" w:rsidRDefault="0064279E" w:rsidP="00770FB6">
            <w:pPr>
              <w:spacing w:before="120" w:after="120"/>
              <w:rPr>
                <w:rFonts w:cs="Arial"/>
                <w:b/>
                <w:color w:val="000000"/>
              </w:rPr>
            </w:pPr>
          </w:p>
          <w:p w14:paraId="1D5C1E67" w14:textId="77777777" w:rsidR="0064279E" w:rsidRPr="00603635" w:rsidRDefault="00887E2C" w:rsidP="00770FB6">
            <w:pPr>
              <w:spacing w:before="120" w:after="120"/>
              <w:rPr>
                <w:rFonts w:cs="Arial"/>
                <w:color w:val="000000"/>
              </w:rPr>
            </w:pPr>
            <w:r w:rsidRPr="00603635">
              <w:rPr>
                <w:rFonts w:cs="Arial"/>
                <w:b/>
                <w:color w:val="000000"/>
              </w:rPr>
              <w:t>Note</w:t>
            </w:r>
            <w:r w:rsidR="0064279E" w:rsidRPr="00603635">
              <w:rPr>
                <w:rFonts w:cs="Arial"/>
                <w:b/>
                <w:color w:val="000000"/>
              </w:rPr>
              <w:t>s</w:t>
            </w:r>
            <w:r w:rsidRPr="00603635">
              <w:rPr>
                <w:rFonts w:cs="Arial"/>
                <w:b/>
                <w:color w:val="000000"/>
              </w:rPr>
              <w:t>:</w:t>
            </w:r>
            <w:r w:rsidRPr="00603635">
              <w:rPr>
                <w:rFonts w:cs="Arial"/>
                <w:color w:val="000000"/>
              </w:rPr>
              <w:t xml:space="preserve">  </w:t>
            </w:r>
          </w:p>
          <w:p w14:paraId="13F29F19" w14:textId="3757D5C9" w:rsidR="00887E2C" w:rsidRPr="000A2BA3" w:rsidRDefault="00887E2C">
            <w:pPr>
              <w:numPr>
                <w:ilvl w:val="0"/>
                <w:numId w:val="15"/>
              </w:numPr>
              <w:spacing w:before="120" w:after="120"/>
              <w:ind w:left="444"/>
              <w:rPr>
                <w:rFonts w:cs="Arial"/>
                <w:color w:val="000000"/>
              </w:rPr>
            </w:pPr>
            <w:r w:rsidRPr="00603635">
              <w:rPr>
                <w:rFonts w:cs="Arial"/>
                <w:color w:val="000000"/>
              </w:rPr>
              <w:t xml:space="preserve">Only the originator of the </w:t>
            </w:r>
            <w:r w:rsidR="001171DA" w:rsidRPr="00603635">
              <w:rPr>
                <w:rFonts w:cs="Arial"/>
                <w:color w:val="000000"/>
              </w:rPr>
              <w:t xml:space="preserve">eCheck </w:t>
            </w:r>
            <w:r w:rsidR="0064279E" w:rsidRPr="00603635">
              <w:rPr>
                <w:rFonts w:cs="Arial"/>
                <w:color w:val="000000"/>
              </w:rPr>
              <w:t>can set the payment method to Exclusive.</w:t>
            </w:r>
          </w:p>
          <w:p w14:paraId="5DCE3DCC" w14:textId="6B8F9C05" w:rsidR="00887E2C" w:rsidRPr="00603635" w:rsidRDefault="00887E2C">
            <w:pPr>
              <w:numPr>
                <w:ilvl w:val="0"/>
                <w:numId w:val="15"/>
              </w:numPr>
              <w:spacing w:before="120" w:after="120"/>
              <w:ind w:left="444"/>
              <w:rPr>
                <w:rFonts w:cs="Arial"/>
                <w:color w:val="000000"/>
              </w:rPr>
            </w:pPr>
            <w:r w:rsidRPr="00603635">
              <w:rPr>
                <w:rFonts w:cs="Arial"/>
                <w:color w:val="000000"/>
              </w:rPr>
              <w:t xml:space="preserve">Setting </w:t>
            </w:r>
            <w:r w:rsidR="0064279E" w:rsidRPr="00603635">
              <w:rPr>
                <w:rFonts w:cs="Arial"/>
                <w:color w:val="000000"/>
              </w:rPr>
              <w:t>the eCheck</w:t>
            </w:r>
            <w:r w:rsidRPr="00603635">
              <w:rPr>
                <w:rFonts w:cs="Arial"/>
                <w:color w:val="000000"/>
              </w:rPr>
              <w:t xml:space="preserve"> as Exclusive give</w:t>
            </w:r>
            <w:r w:rsidR="004C70E7" w:rsidRPr="00603635">
              <w:rPr>
                <w:rFonts w:cs="Arial"/>
                <w:color w:val="000000"/>
              </w:rPr>
              <w:t>s</w:t>
            </w:r>
            <w:r w:rsidRPr="00603635">
              <w:rPr>
                <w:rFonts w:cs="Arial"/>
                <w:color w:val="000000"/>
              </w:rPr>
              <w:t xml:space="preserve"> the owner of that </w:t>
            </w:r>
            <w:r w:rsidR="004C70E7" w:rsidRPr="00603635">
              <w:rPr>
                <w:rFonts w:cs="Arial"/>
                <w:color w:val="000000"/>
              </w:rPr>
              <w:t>payment method</w:t>
            </w:r>
            <w:r w:rsidRPr="00603635">
              <w:rPr>
                <w:rFonts w:cs="Arial"/>
                <w:color w:val="000000"/>
              </w:rPr>
              <w:t xml:space="preserve"> control over </w:t>
            </w:r>
            <w:r w:rsidR="0064279E" w:rsidRPr="00603635">
              <w:rPr>
                <w:rFonts w:cs="Arial"/>
                <w:color w:val="000000"/>
              </w:rPr>
              <w:t>who can use it</w:t>
            </w:r>
            <w:r w:rsidR="004C70E7" w:rsidRPr="00603635">
              <w:rPr>
                <w:rFonts w:cs="Arial"/>
                <w:color w:val="000000"/>
              </w:rPr>
              <w:t>.</w:t>
            </w:r>
            <w:r w:rsidR="0064279E" w:rsidRPr="00603635">
              <w:rPr>
                <w:rFonts w:cs="Arial"/>
                <w:color w:val="000000"/>
              </w:rPr>
              <w:t xml:space="preserve"> </w:t>
            </w:r>
            <w:r w:rsidR="004C70E7" w:rsidRPr="00603635">
              <w:rPr>
                <w:rFonts w:cs="Arial"/>
                <w:color w:val="000000"/>
              </w:rPr>
              <w:t xml:space="preserve"> </w:t>
            </w:r>
          </w:p>
          <w:p w14:paraId="08B375B3" w14:textId="19E4BD9D" w:rsidR="00FF7583" w:rsidRPr="00E4271F" w:rsidRDefault="00E4271F" w:rsidP="000A2BA3">
            <w:pPr>
              <w:spacing w:before="120" w:after="120"/>
              <w:ind w:left="84"/>
              <w:rPr>
                <w:color w:val="000000"/>
              </w:rPr>
            </w:pPr>
            <w:r w:rsidRPr="00603635">
              <w:rPr>
                <w:noProof/>
                <w:color w:val="000000"/>
              </w:rPr>
              <w:drawing>
                <wp:inline distT="0" distB="0" distL="0" distR="0" wp14:anchorId="531132AB" wp14:editId="237557D5">
                  <wp:extent cx="238095" cy="209524"/>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603635">
              <w:rPr>
                <w:color w:val="000000"/>
              </w:rPr>
              <w:t xml:space="preserve"> </w:t>
            </w:r>
            <w:r w:rsidR="0064279E" w:rsidRPr="00603635">
              <w:rPr>
                <w:color w:val="000000"/>
              </w:rPr>
              <w:t xml:space="preserve">Inform the member the eCheck account will be automatically charged when future orders are </w:t>
            </w:r>
            <w:r w:rsidR="00981A04" w:rsidRPr="00603635">
              <w:rPr>
                <w:color w:val="000000"/>
              </w:rPr>
              <w:t>received unless</w:t>
            </w:r>
            <w:r w:rsidR="0064279E" w:rsidRPr="00603635">
              <w:rPr>
                <w:color w:val="000000"/>
              </w:rPr>
              <w:t xml:space="preserve"> a different form of payment is provided.</w:t>
            </w:r>
            <w:r w:rsidR="0064279E" w:rsidRPr="00E4271F">
              <w:rPr>
                <w:color w:val="000000"/>
              </w:rPr>
              <w:t xml:space="preserve">    </w:t>
            </w:r>
          </w:p>
        </w:tc>
      </w:tr>
      <w:tr w:rsidR="006B6790" w:rsidRPr="006B6790" w14:paraId="518FB8FD" w14:textId="77777777" w:rsidTr="00C76DF6">
        <w:trPr>
          <w:trHeight w:val="69"/>
        </w:trPr>
        <w:tc>
          <w:tcPr>
            <w:tcW w:w="264" w:type="pct"/>
          </w:tcPr>
          <w:p w14:paraId="76BB4E19" w14:textId="77777777" w:rsidR="006B6790" w:rsidRPr="006B6790" w:rsidRDefault="00B26281" w:rsidP="00770FB6">
            <w:pPr>
              <w:spacing w:before="120" w:after="120"/>
              <w:jc w:val="center"/>
              <w:rPr>
                <w:b/>
              </w:rPr>
            </w:pPr>
            <w:r>
              <w:rPr>
                <w:b/>
              </w:rPr>
              <w:t>4</w:t>
            </w:r>
          </w:p>
        </w:tc>
        <w:tc>
          <w:tcPr>
            <w:tcW w:w="4736" w:type="pct"/>
            <w:gridSpan w:val="2"/>
          </w:tcPr>
          <w:p w14:paraId="1D9E00C1" w14:textId="5679F926" w:rsidR="00D9250A" w:rsidRPr="006B6790" w:rsidRDefault="006B6790" w:rsidP="00770FB6">
            <w:pPr>
              <w:spacing w:before="120" w:after="120"/>
            </w:pPr>
            <w:r w:rsidRPr="006B6790">
              <w:t xml:space="preserve">Click </w:t>
            </w:r>
            <w:r w:rsidRPr="006B6790">
              <w:rPr>
                <w:b/>
              </w:rPr>
              <w:t>Save</w:t>
            </w:r>
            <w:r w:rsidRPr="006B6790">
              <w:t>.</w:t>
            </w:r>
          </w:p>
        </w:tc>
      </w:tr>
    </w:tbl>
    <w:p w14:paraId="11B8A9B0" w14:textId="77777777" w:rsidR="006B6790" w:rsidRPr="006B6790" w:rsidRDefault="006B6790" w:rsidP="006B6790">
      <w:pPr>
        <w:jc w:val="right"/>
      </w:pPr>
    </w:p>
    <w:p w14:paraId="1E2C864A" w14:textId="1B45FC4B" w:rsidR="00087300" w:rsidRPr="006B6790" w:rsidRDefault="00657D53" w:rsidP="00E4271F">
      <w:pPr>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B6790" w:rsidRPr="006B6790" w14:paraId="079510F5" w14:textId="77777777" w:rsidTr="009742C0">
        <w:tc>
          <w:tcPr>
            <w:tcW w:w="5000" w:type="pct"/>
            <w:shd w:val="clear" w:color="auto" w:fill="C0C0C0"/>
          </w:tcPr>
          <w:p w14:paraId="2D288C24" w14:textId="0CF9203C" w:rsidR="006B6790" w:rsidRPr="00D9250A" w:rsidRDefault="006B6790" w:rsidP="00770FB6">
            <w:pPr>
              <w:pStyle w:val="Heading2"/>
              <w:spacing w:before="120" w:after="120"/>
              <w:rPr>
                <w:i/>
              </w:rPr>
            </w:pPr>
            <w:bookmarkStart w:id="96" w:name="_Voiding_the_Prescription(s)"/>
            <w:bookmarkStart w:id="97" w:name="_Admin_Mode:_View"/>
            <w:bookmarkStart w:id="98" w:name="_Remove_an_Electronic"/>
            <w:bookmarkStart w:id="99" w:name="_Remove_an_eCheck"/>
            <w:bookmarkStart w:id="100" w:name="_Remove_eCheck"/>
            <w:bookmarkStart w:id="101" w:name="_Toc15462977"/>
            <w:bookmarkStart w:id="102" w:name="_Toc144982416"/>
            <w:bookmarkStart w:id="103" w:name="_Toc188035016"/>
            <w:bookmarkStart w:id="104" w:name="OLE_LINK44"/>
            <w:bookmarkEnd w:id="96"/>
            <w:bookmarkEnd w:id="97"/>
            <w:bookmarkEnd w:id="98"/>
            <w:bookmarkEnd w:id="99"/>
            <w:bookmarkEnd w:id="100"/>
            <w:r w:rsidRPr="00D9250A">
              <w:t>Remove eCheck</w:t>
            </w:r>
            <w:bookmarkEnd w:id="101"/>
            <w:bookmarkEnd w:id="102"/>
            <w:bookmarkEnd w:id="103"/>
          </w:p>
        </w:tc>
      </w:tr>
    </w:tbl>
    <w:p w14:paraId="40862AED" w14:textId="77777777" w:rsidR="006B6790" w:rsidRPr="00603635" w:rsidRDefault="006B6790" w:rsidP="00770FB6">
      <w:pPr>
        <w:spacing w:before="120" w:after="120"/>
      </w:pPr>
      <w:r w:rsidRPr="00603635">
        <w:t>Perform the following steps when a plan member wants to remove an electronic check account:</w:t>
      </w:r>
    </w:p>
    <w:bookmarkEnd w:id="104"/>
    <w:p w14:paraId="3833F17A" w14:textId="16E12BDC" w:rsidR="006B6790" w:rsidRPr="00603635" w:rsidRDefault="006B6790" w:rsidP="00770FB6">
      <w:pPr>
        <w:spacing w:before="120" w:after="120"/>
      </w:pPr>
      <w:r w:rsidRPr="00603635">
        <w:rPr>
          <w:b/>
        </w:rPr>
        <w:t>Note</w:t>
      </w:r>
      <w:r w:rsidR="00DD18EB">
        <w:rPr>
          <w:b/>
        </w:rPr>
        <w:t>s</w:t>
      </w:r>
      <w:r w:rsidRPr="00603635">
        <w:rPr>
          <w:b/>
        </w:rPr>
        <w:t>:</w:t>
      </w:r>
      <w:r w:rsidRPr="00603635">
        <w:t xml:space="preserve">  </w:t>
      </w:r>
    </w:p>
    <w:p w14:paraId="3BC3B228" w14:textId="7367AC3C" w:rsidR="006B6790" w:rsidRPr="00603635" w:rsidRDefault="006B6790">
      <w:pPr>
        <w:numPr>
          <w:ilvl w:val="0"/>
          <w:numId w:val="8"/>
        </w:numPr>
        <w:tabs>
          <w:tab w:val="clear" w:pos="720"/>
        </w:tabs>
        <w:spacing w:before="120" w:after="120"/>
        <w:ind w:left="540"/>
        <w:rPr>
          <w:b/>
          <w:color w:val="000000"/>
        </w:rPr>
      </w:pPr>
      <w:r w:rsidRPr="00603635">
        <w:t xml:space="preserve">The </w:t>
      </w:r>
      <w:r w:rsidR="00E10FBA" w:rsidRPr="00603635">
        <w:t>eC</w:t>
      </w:r>
      <w:r w:rsidRPr="00603635">
        <w:t>heck should not be removed if the membe</w:t>
      </w:r>
      <w:r w:rsidRPr="00603635">
        <w:rPr>
          <w:color w:val="000000"/>
        </w:rPr>
        <w:t xml:space="preserve">r is requesting a credit. The credit will need to be generated on the </w:t>
      </w:r>
      <w:r w:rsidR="00E10FBA" w:rsidRPr="00603635">
        <w:rPr>
          <w:color w:val="000000"/>
        </w:rPr>
        <w:t>eC</w:t>
      </w:r>
      <w:r w:rsidRPr="00603635">
        <w:rPr>
          <w:color w:val="000000"/>
        </w:rPr>
        <w:t xml:space="preserve">heck account first, before we can delete the </w:t>
      </w:r>
      <w:r w:rsidR="00046682" w:rsidRPr="00603635">
        <w:rPr>
          <w:color w:val="000000"/>
        </w:rPr>
        <w:t>payment method</w:t>
      </w:r>
      <w:r w:rsidRPr="00603635">
        <w:rPr>
          <w:color w:val="000000"/>
        </w:rPr>
        <w:t xml:space="preserve"> from their account.</w:t>
      </w:r>
    </w:p>
    <w:p w14:paraId="7261E4B0" w14:textId="52E039F3" w:rsidR="00046682" w:rsidRPr="00603635" w:rsidRDefault="00E10FBA">
      <w:pPr>
        <w:numPr>
          <w:ilvl w:val="0"/>
          <w:numId w:val="8"/>
        </w:numPr>
        <w:tabs>
          <w:tab w:val="clear" w:pos="720"/>
        </w:tabs>
        <w:spacing w:before="120" w:after="120"/>
        <w:ind w:left="540"/>
        <w:rPr>
          <w:b/>
        </w:rPr>
      </w:pPr>
      <w:r w:rsidRPr="00603635">
        <w:rPr>
          <w:color w:val="000000"/>
        </w:rPr>
        <w:t>eC</w:t>
      </w:r>
      <w:r w:rsidR="006B6790" w:rsidRPr="00603635">
        <w:rPr>
          <w:color w:val="000000"/>
        </w:rPr>
        <w:t>hecks should not be removed from a Future Fill (FFL) order unless another payment account is being applied. This is to ensure the order is not held up due to payment issues once released from FFL.</w:t>
      </w:r>
    </w:p>
    <w:p w14:paraId="308F3783" w14:textId="6B86BC05" w:rsidR="006B6790" w:rsidRPr="00603635" w:rsidRDefault="006B6790" w:rsidP="00594530">
      <w:pPr>
        <w:rPr>
          <w:color w:val="000000"/>
        </w:rPr>
      </w:pPr>
    </w:p>
    <w:p w14:paraId="01431604" w14:textId="7F1C016E" w:rsidR="00ED3D45" w:rsidRDefault="00594530" w:rsidP="00ED3D45">
      <w:pPr>
        <w:spacing w:before="120" w:after="120"/>
        <w:rPr>
          <w:color w:val="000000"/>
        </w:rPr>
      </w:pPr>
      <w:bookmarkStart w:id="105" w:name="OLE_LINK25"/>
      <w:r w:rsidRPr="00603635">
        <w:rPr>
          <w:rFonts w:cs="Arial"/>
          <w:b/>
          <w:noProof/>
          <w:color w:val="000000"/>
        </w:rPr>
        <w:drawing>
          <wp:inline distT="0" distB="0" distL="0" distR="0" wp14:anchorId="3B2E2867" wp14:editId="2506DA81">
            <wp:extent cx="237490" cy="213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Pr="00603635">
        <w:rPr>
          <w:rFonts w:cs="Arial"/>
          <w:b/>
          <w:color w:val="000000"/>
        </w:rPr>
        <w:t xml:space="preserve"> </w:t>
      </w:r>
      <w:r w:rsidR="00ED4276">
        <w:t xml:space="preserve">Refer to the </w:t>
      </w:r>
      <w:hyperlink r:id="rId52" w:anchor="!/view?docid=5b354e50-0d15-42d0-b9c2-0711ea02d9ce" w:history="1">
        <w:r w:rsidR="00C76DF6">
          <w:rPr>
            <w:rStyle w:val="Hyperlink"/>
          </w:rPr>
          <w:t>HIPAA Grid (028920)</w:t>
        </w:r>
      </w:hyperlink>
      <w:r w:rsidR="00ED4276">
        <w:t xml:space="preserve"> for information on who may edit or remove payment methods.</w:t>
      </w:r>
    </w:p>
    <w:bookmarkEnd w:id="105"/>
    <w:p w14:paraId="015174EF" w14:textId="77777777" w:rsidR="006B6790" w:rsidRPr="006B6790" w:rsidRDefault="006B6790" w:rsidP="006B67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095"/>
        <w:gridCol w:w="10031"/>
      </w:tblGrid>
      <w:tr w:rsidR="006B6790" w:rsidRPr="006B6790" w14:paraId="03FE4333" w14:textId="77777777" w:rsidTr="00D45103">
        <w:tc>
          <w:tcPr>
            <w:tcW w:w="264" w:type="pct"/>
            <w:shd w:val="clear" w:color="auto" w:fill="D9D9D9" w:themeFill="background1" w:themeFillShade="D9"/>
          </w:tcPr>
          <w:p w14:paraId="2CFFAE39" w14:textId="77777777" w:rsidR="006B6790" w:rsidRPr="006B6790" w:rsidRDefault="006B6790" w:rsidP="00770FB6">
            <w:pPr>
              <w:spacing w:before="120" w:after="120"/>
              <w:jc w:val="center"/>
              <w:rPr>
                <w:b/>
              </w:rPr>
            </w:pPr>
            <w:r w:rsidRPr="006B6790">
              <w:rPr>
                <w:b/>
              </w:rPr>
              <w:t>Step</w:t>
            </w:r>
          </w:p>
        </w:tc>
        <w:tc>
          <w:tcPr>
            <w:tcW w:w="4736" w:type="pct"/>
            <w:gridSpan w:val="2"/>
            <w:shd w:val="clear" w:color="auto" w:fill="D9D9D9" w:themeFill="background1" w:themeFillShade="D9"/>
          </w:tcPr>
          <w:p w14:paraId="67CB796D" w14:textId="77777777" w:rsidR="006B6790" w:rsidRPr="006B6790" w:rsidRDefault="006B6790" w:rsidP="00770FB6">
            <w:pPr>
              <w:spacing w:before="120" w:after="120"/>
              <w:jc w:val="center"/>
              <w:rPr>
                <w:b/>
              </w:rPr>
            </w:pPr>
            <w:r w:rsidRPr="006B6790">
              <w:rPr>
                <w:b/>
              </w:rPr>
              <w:t>Action</w:t>
            </w:r>
          </w:p>
        </w:tc>
      </w:tr>
      <w:tr w:rsidR="006B6790" w:rsidRPr="006B6790" w14:paraId="48BC4F02" w14:textId="77777777" w:rsidTr="00D45103">
        <w:trPr>
          <w:trHeight w:val="69"/>
        </w:trPr>
        <w:tc>
          <w:tcPr>
            <w:tcW w:w="264" w:type="pct"/>
          </w:tcPr>
          <w:p w14:paraId="4C64A93C" w14:textId="77777777" w:rsidR="006B6790" w:rsidRPr="006B6790" w:rsidRDefault="00B26281" w:rsidP="00770FB6">
            <w:pPr>
              <w:spacing w:before="120" w:after="120"/>
              <w:jc w:val="center"/>
              <w:rPr>
                <w:b/>
              </w:rPr>
            </w:pPr>
            <w:r>
              <w:rPr>
                <w:b/>
              </w:rPr>
              <w:t>1</w:t>
            </w:r>
          </w:p>
        </w:tc>
        <w:tc>
          <w:tcPr>
            <w:tcW w:w="4736" w:type="pct"/>
            <w:gridSpan w:val="2"/>
          </w:tcPr>
          <w:p w14:paraId="11A6D815" w14:textId="562C2FA3" w:rsidR="006B6790" w:rsidRPr="006B6790" w:rsidRDefault="006B6790" w:rsidP="00770FB6">
            <w:pPr>
              <w:spacing w:before="120" w:after="120"/>
            </w:pPr>
            <w:r w:rsidRPr="006B6790">
              <w:rPr>
                <w:rFonts w:cs="Arial"/>
              </w:rPr>
              <w:t xml:space="preserve">Select radio button </w:t>
            </w:r>
            <w:r w:rsidR="003C53DF">
              <w:rPr>
                <w:rFonts w:cs="Arial"/>
              </w:rPr>
              <w:t>for</w:t>
            </w:r>
            <w:r w:rsidRPr="006B6790">
              <w:rPr>
                <w:rFonts w:cs="Arial"/>
              </w:rPr>
              <w:t xml:space="preserve"> the </w:t>
            </w:r>
            <w:r w:rsidR="00E10FBA">
              <w:rPr>
                <w:rFonts w:cs="Arial"/>
              </w:rPr>
              <w:t>eCh</w:t>
            </w:r>
            <w:r w:rsidRPr="006B6790">
              <w:rPr>
                <w:rFonts w:cs="Arial"/>
              </w:rPr>
              <w:t>eck account that needs to be removed.</w:t>
            </w:r>
          </w:p>
        </w:tc>
      </w:tr>
      <w:tr w:rsidR="006B6790" w:rsidRPr="006B6790" w14:paraId="6A7199A6" w14:textId="77777777" w:rsidTr="00D45103">
        <w:trPr>
          <w:trHeight w:val="204"/>
        </w:trPr>
        <w:tc>
          <w:tcPr>
            <w:tcW w:w="264" w:type="pct"/>
            <w:vMerge w:val="restart"/>
          </w:tcPr>
          <w:p w14:paraId="7B2FCE19" w14:textId="77777777" w:rsidR="006B6790" w:rsidRPr="006B6790" w:rsidRDefault="00B26281" w:rsidP="00770FB6">
            <w:pPr>
              <w:spacing w:before="120" w:after="120"/>
              <w:jc w:val="center"/>
              <w:rPr>
                <w:b/>
              </w:rPr>
            </w:pPr>
            <w:r>
              <w:rPr>
                <w:b/>
              </w:rPr>
              <w:t>2</w:t>
            </w:r>
          </w:p>
        </w:tc>
        <w:tc>
          <w:tcPr>
            <w:tcW w:w="4736" w:type="pct"/>
            <w:gridSpan w:val="2"/>
            <w:tcBorders>
              <w:bottom w:val="single" w:sz="4" w:space="0" w:color="auto"/>
            </w:tcBorders>
          </w:tcPr>
          <w:p w14:paraId="22202387" w14:textId="36EBC82C" w:rsidR="006B6790" w:rsidRPr="006B6790" w:rsidRDefault="006B6790" w:rsidP="00770FB6">
            <w:pPr>
              <w:spacing w:before="120" w:after="120"/>
              <w:rPr>
                <w:rFonts w:cs="Arial"/>
              </w:rPr>
            </w:pPr>
            <w:r w:rsidRPr="006B6790">
              <w:rPr>
                <w:rFonts w:cs="Arial"/>
              </w:rPr>
              <w:t xml:space="preserve">Click </w:t>
            </w:r>
            <w:r w:rsidR="000A2959">
              <w:rPr>
                <w:rFonts w:cs="Arial"/>
              </w:rPr>
              <w:t xml:space="preserve">the </w:t>
            </w:r>
            <w:r w:rsidRPr="006B6790">
              <w:rPr>
                <w:rFonts w:cs="Arial"/>
                <w:b/>
              </w:rPr>
              <w:t>Remove</w:t>
            </w:r>
            <w:r w:rsidRPr="006B6790">
              <w:rPr>
                <w:rFonts w:cs="Arial"/>
              </w:rPr>
              <w:t xml:space="preserve"> button.</w:t>
            </w:r>
          </w:p>
          <w:p w14:paraId="7DB6D761" w14:textId="0C7934F8" w:rsidR="00E10FBA" w:rsidRPr="006B6790" w:rsidRDefault="006B6790" w:rsidP="00770FB6">
            <w:pPr>
              <w:spacing w:before="120" w:after="120"/>
            </w:pPr>
            <w:r w:rsidRPr="006B6790">
              <w:rPr>
                <w:rFonts w:cs="Arial"/>
                <w:b/>
              </w:rPr>
              <w:t>Result:</w:t>
            </w:r>
            <w:r w:rsidRPr="006B6790">
              <w:rPr>
                <w:rFonts w:cs="Arial"/>
              </w:rPr>
              <w:t xml:space="preserve">  </w:t>
            </w:r>
            <w:r w:rsidR="000A2959">
              <w:rPr>
                <w:rFonts w:cs="Arial"/>
              </w:rPr>
              <w:t>A confirmation m</w:t>
            </w:r>
            <w:r w:rsidRPr="006B6790">
              <w:rPr>
                <w:rFonts w:cs="Arial"/>
              </w:rPr>
              <w:t>essage displays in a pop-up box</w:t>
            </w:r>
            <w:r w:rsidR="000A2959">
              <w:rPr>
                <w:rFonts w:cs="Arial"/>
              </w:rPr>
              <w:t xml:space="preserve"> stating “</w:t>
            </w:r>
            <w:r w:rsidRPr="006B6790">
              <w:rPr>
                <w:rFonts w:cs="Arial"/>
                <w:b/>
              </w:rPr>
              <w:t xml:space="preserve">This will delete the </w:t>
            </w:r>
            <w:r w:rsidR="00E10FBA">
              <w:rPr>
                <w:rFonts w:cs="Arial"/>
                <w:b/>
              </w:rPr>
              <w:t>eC</w:t>
            </w:r>
            <w:r w:rsidRPr="006B6790">
              <w:rPr>
                <w:rFonts w:cs="Arial"/>
                <w:b/>
              </w:rPr>
              <w:t>heck from the system.  Do you want to continue</w:t>
            </w:r>
            <w:r w:rsidR="000A2959">
              <w:rPr>
                <w:rFonts w:cs="Arial"/>
                <w:b/>
              </w:rPr>
              <w:t>”</w:t>
            </w:r>
            <w:r w:rsidRPr="006B6790">
              <w:rPr>
                <w:rFonts w:cs="Arial"/>
                <w:b/>
              </w:rPr>
              <w:t>?</w:t>
            </w:r>
          </w:p>
        </w:tc>
      </w:tr>
      <w:tr w:rsidR="006B6790" w:rsidRPr="006B6790" w14:paraId="3AC504E7" w14:textId="77777777" w:rsidTr="00D45103">
        <w:trPr>
          <w:trHeight w:val="202"/>
        </w:trPr>
        <w:tc>
          <w:tcPr>
            <w:tcW w:w="264" w:type="pct"/>
            <w:vMerge/>
          </w:tcPr>
          <w:p w14:paraId="2320676C" w14:textId="77777777" w:rsidR="006B6790" w:rsidRPr="006B6790" w:rsidRDefault="006B6790" w:rsidP="00770FB6">
            <w:pPr>
              <w:spacing w:before="120" w:after="120"/>
              <w:jc w:val="center"/>
              <w:rPr>
                <w:b/>
              </w:rPr>
            </w:pPr>
          </w:p>
        </w:tc>
        <w:tc>
          <w:tcPr>
            <w:tcW w:w="836" w:type="pct"/>
            <w:shd w:val="clear" w:color="auto" w:fill="D9D9D9" w:themeFill="background1" w:themeFillShade="D9"/>
          </w:tcPr>
          <w:p w14:paraId="67B83104" w14:textId="0E6AFF9A" w:rsidR="00077B9F" w:rsidRPr="006B6790" w:rsidRDefault="006B6790" w:rsidP="00FF515C">
            <w:pPr>
              <w:spacing w:before="120" w:after="120"/>
              <w:jc w:val="center"/>
              <w:rPr>
                <w:rFonts w:cs="Arial"/>
                <w:b/>
              </w:rPr>
            </w:pPr>
            <w:r w:rsidRPr="006B6790">
              <w:rPr>
                <w:rFonts w:cs="Arial"/>
                <w:b/>
              </w:rPr>
              <w:t>If…</w:t>
            </w:r>
          </w:p>
        </w:tc>
        <w:tc>
          <w:tcPr>
            <w:tcW w:w="3900" w:type="pct"/>
            <w:shd w:val="clear" w:color="auto" w:fill="D9D9D9" w:themeFill="background1" w:themeFillShade="D9"/>
          </w:tcPr>
          <w:p w14:paraId="6DF713F1" w14:textId="77777777" w:rsidR="006B6790" w:rsidRPr="006B6790" w:rsidRDefault="006B6790" w:rsidP="00FF515C">
            <w:pPr>
              <w:spacing w:before="120" w:after="120"/>
              <w:jc w:val="center"/>
              <w:rPr>
                <w:rFonts w:cs="Arial"/>
                <w:b/>
              </w:rPr>
            </w:pPr>
            <w:r w:rsidRPr="006B6790">
              <w:rPr>
                <w:rFonts w:cs="Arial"/>
                <w:b/>
              </w:rPr>
              <w:t>Then…</w:t>
            </w:r>
          </w:p>
        </w:tc>
      </w:tr>
      <w:tr w:rsidR="006B6790" w:rsidRPr="006B6790" w14:paraId="615906EF" w14:textId="77777777" w:rsidTr="00D45103">
        <w:trPr>
          <w:trHeight w:val="202"/>
        </w:trPr>
        <w:tc>
          <w:tcPr>
            <w:tcW w:w="264" w:type="pct"/>
            <w:vMerge/>
          </w:tcPr>
          <w:p w14:paraId="3359F19A" w14:textId="77777777" w:rsidR="006B6790" w:rsidRPr="006B6790" w:rsidRDefault="006B6790" w:rsidP="00770FB6">
            <w:pPr>
              <w:spacing w:before="120" w:after="120"/>
              <w:jc w:val="center"/>
              <w:rPr>
                <w:b/>
              </w:rPr>
            </w:pPr>
          </w:p>
        </w:tc>
        <w:tc>
          <w:tcPr>
            <w:tcW w:w="836" w:type="pct"/>
          </w:tcPr>
          <w:p w14:paraId="1C967910" w14:textId="77777777" w:rsidR="006B6790" w:rsidRPr="006B6790" w:rsidRDefault="006B6790" w:rsidP="00770FB6">
            <w:pPr>
              <w:spacing w:before="120" w:after="120"/>
              <w:rPr>
                <w:rFonts w:cs="Arial"/>
              </w:rPr>
            </w:pPr>
            <w:r w:rsidRPr="006B6790">
              <w:rPr>
                <w:rFonts w:cs="Arial"/>
              </w:rPr>
              <w:t>Yes</w:t>
            </w:r>
          </w:p>
        </w:tc>
        <w:tc>
          <w:tcPr>
            <w:tcW w:w="3900" w:type="pct"/>
          </w:tcPr>
          <w:p w14:paraId="53AF25AA" w14:textId="20F1D37B" w:rsidR="006B6790" w:rsidRPr="006B6790" w:rsidRDefault="006B6790" w:rsidP="00055F13">
            <w:pPr>
              <w:numPr>
                <w:ilvl w:val="1"/>
                <w:numId w:val="15"/>
              </w:numPr>
              <w:spacing w:before="120" w:after="120"/>
              <w:ind w:left="451"/>
              <w:rPr>
                <w:rFonts w:cs="Arial"/>
              </w:rPr>
            </w:pPr>
            <w:r w:rsidRPr="006B6790">
              <w:rPr>
                <w:rFonts w:cs="Arial"/>
              </w:rPr>
              <w:t xml:space="preserve">Click </w:t>
            </w:r>
            <w:r w:rsidRPr="006B6790">
              <w:rPr>
                <w:rFonts w:cs="Arial"/>
                <w:b/>
              </w:rPr>
              <w:t>OK</w:t>
            </w:r>
            <w:r w:rsidR="00E10FBA">
              <w:rPr>
                <w:rFonts w:cs="Arial"/>
              </w:rPr>
              <w:t>.</w:t>
            </w:r>
          </w:p>
          <w:p w14:paraId="48DA74DD" w14:textId="207ACCC4" w:rsidR="006B6790" w:rsidRDefault="006B6790" w:rsidP="00055F13">
            <w:pPr>
              <w:spacing w:before="120" w:after="120"/>
              <w:ind w:left="451"/>
              <w:rPr>
                <w:rFonts w:cs="Arial"/>
                <w:b/>
              </w:rPr>
            </w:pPr>
            <w:r w:rsidRPr="006B6790">
              <w:rPr>
                <w:rFonts w:cs="Arial"/>
                <w:b/>
              </w:rPr>
              <w:t>Result:</w:t>
            </w:r>
            <w:r w:rsidRPr="006B6790">
              <w:rPr>
                <w:rFonts w:cs="Arial"/>
              </w:rPr>
              <w:t xml:space="preserve">  Message displays: </w:t>
            </w:r>
            <w:r w:rsidR="00BD39D7">
              <w:rPr>
                <w:rFonts w:cs="Arial"/>
              </w:rPr>
              <w:t xml:space="preserve"> </w:t>
            </w:r>
            <w:r w:rsidRPr="006B6790">
              <w:rPr>
                <w:rFonts w:cs="Arial"/>
                <w:b/>
              </w:rPr>
              <w:t>“</w:t>
            </w:r>
            <w:r w:rsidR="00E10FBA">
              <w:rPr>
                <w:rFonts w:cs="Arial"/>
                <w:b/>
              </w:rPr>
              <w:t>eC</w:t>
            </w:r>
            <w:r w:rsidRPr="006B6790">
              <w:rPr>
                <w:rFonts w:cs="Arial"/>
                <w:b/>
              </w:rPr>
              <w:t>heck deleted successfully</w:t>
            </w:r>
            <w:r w:rsidR="000A2959">
              <w:rPr>
                <w:rFonts w:cs="Arial"/>
                <w:b/>
              </w:rPr>
              <w:t>.</w:t>
            </w:r>
            <w:r w:rsidRPr="006B6790">
              <w:rPr>
                <w:rFonts w:cs="Arial"/>
                <w:b/>
              </w:rPr>
              <w:t>”</w:t>
            </w:r>
          </w:p>
          <w:p w14:paraId="7FC2124E" w14:textId="77777777" w:rsidR="00E10FBA" w:rsidRPr="006B6790" w:rsidRDefault="00E10FBA" w:rsidP="00055F13">
            <w:pPr>
              <w:spacing w:before="120" w:after="120"/>
              <w:ind w:left="360" w:hanging="1112"/>
              <w:rPr>
                <w:rFonts w:cs="Arial"/>
              </w:rPr>
            </w:pPr>
          </w:p>
          <w:p w14:paraId="238FDE8A" w14:textId="784AD0CD" w:rsidR="006B6790" w:rsidRPr="000A2BA3" w:rsidRDefault="006B6790" w:rsidP="00055F13">
            <w:pPr>
              <w:numPr>
                <w:ilvl w:val="1"/>
                <w:numId w:val="15"/>
              </w:numPr>
              <w:spacing w:before="120" w:after="120"/>
              <w:ind w:left="451"/>
              <w:rPr>
                <w:rFonts w:cs="Arial"/>
              </w:rPr>
            </w:pPr>
            <w:r w:rsidRPr="006B6790">
              <w:rPr>
                <w:rFonts w:cs="Arial"/>
              </w:rPr>
              <w:t xml:space="preserve">Click </w:t>
            </w:r>
            <w:r w:rsidRPr="006B6790">
              <w:rPr>
                <w:rFonts w:cs="Arial"/>
                <w:b/>
              </w:rPr>
              <w:t>OK</w:t>
            </w:r>
            <w:r w:rsidRPr="006B6790">
              <w:rPr>
                <w:rFonts w:cs="Arial"/>
              </w:rPr>
              <w:t xml:space="preserve"> </w:t>
            </w:r>
            <w:r w:rsidR="000A2959">
              <w:rPr>
                <w:rFonts w:cs="Arial"/>
              </w:rPr>
              <w:t xml:space="preserve">in </w:t>
            </w:r>
            <w:r w:rsidRPr="006B6790">
              <w:rPr>
                <w:rFonts w:cs="Arial"/>
              </w:rPr>
              <w:t>the confirmation pop-up box</w:t>
            </w:r>
            <w:r w:rsidR="00E10FBA">
              <w:rPr>
                <w:rFonts w:cs="Arial"/>
              </w:rPr>
              <w:t>.</w:t>
            </w:r>
          </w:p>
        </w:tc>
      </w:tr>
      <w:tr w:rsidR="006B6790" w:rsidRPr="006B6790" w14:paraId="1ACE3645" w14:textId="77777777" w:rsidTr="00D45103">
        <w:trPr>
          <w:trHeight w:val="202"/>
        </w:trPr>
        <w:tc>
          <w:tcPr>
            <w:tcW w:w="264" w:type="pct"/>
            <w:vMerge/>
          </w:tcPr>
          <w:p w14:paraId="2F6BDE82" w14:textId="77777777" w:rsidR="006B6790" w:rsidRPr="006B6790" w:rsidRDefault="006B6790" w:rsidP="00770FB6">
            <w:pPr>
              <w:spacing w:before="120" w:after="120"/>
              <w:jc w:val="center"/>
              <w:rPr>
                <w:b/>
              </w:rPr>
            </w:pPr>
          </w:p>
        </w:tc>
        <w:tc>
          <w:tcPr>
            <w:tcW w:w="836" w:type="pct"/>
          </w:tcPr>
          <w:p w14:paraId="5843F957" w14:textId="77777777" w:rsidR="006B6790" w:rsidRPr="006B6790" w:rsidRDefault="006B6790" w:rsidP="00770FB6">
            <w:pPr>
              <w:spacing w:before="120" w:after="120"/>
              <w:rPr>
                <w:rFonts w:cs="Arial"/>
              </w:rPr>
            </w:pPr>
            <w:r w:rsidRPr="006B6790">
              <w:rPr>
                <w:rFonts w:cs="Arial"/>
              </w:rPr>
              <w:t>No</w:t>
            </w:r>
          </w:p>
        </w:tc>
        <w:tc>
          <w:tcPr>
            <w:tcW w:w="3900" w:type="pct"/>
          </w:tcPr>
          <w:p w14:paraId="11EBB6BD" w14:textId="69392E5F" w:rsidR="00077B9F" w:rsidRPr="006B6790" w:rsidRDefault="006B6790" w:rsidP="00770FB6">
            <w:pPr>
              <w:spacing w:before="120" w:after="120"/>
              <w:rPr>
                <w:rFonts w:cs="Arial"/>
              </w:rPr>
            </w:pPr>
            <w:r w:rsidRPr="006B6790">
              <w:rPr>
                <w:rFonts w:cs="Arial"/>
              </w:rPr>
              <w:t xml:space="preserve">Click </w:t>
            </w:r>
            <w:r w:rsidRPr="006B6790">
              <w:rPr>
                <w:rFonts w:cs="Arial"/>
                <w:b/>
              </w:rPr>
              <w:t>Cancel</w:t>
            </w:r>
            <w:r w:rsidR="00E10FBA">
              <w:rPr>
                <w:rFonts w:cs="Arial"/>
              </w:rPr>
              <w:t>.</w:t>
            </w:r>
          </w:p>
        </w:tc>
      </w:tr>
    </w:tbl>
    <w:p w14:paraId="7404C516" w14:textId="77777777" w:rsidR="006B6790" w:rsidRPr="006B6790" w:rsidRDefault="006B6790" w:rsidP="006B6790">
      <w:pPr>
        <w:jc w:val="right"/>
      </w:pPr>
    </w:p>
    <w:bookmarkStart w:id="106" w:name="_Admin_Mode:_View_"/>
    <w:bookmarkStart w:id="107" w:name="_Log_Activity"/>
    <w:bookmarkEnd w:id="106"/>
    <w:bookmarkEnd w:id="107"/>
    <w:p w14:paraId="76C83990" w14:textId="021F7F1E" w:rsidR="001C2D53" w:rsidRPr="008E590D" w:rsidRDefault="00760C7A" w:rsidP="00AC0DEC">
      <w:pPr>
        <w:pStyle w:val="BodyTextIndent2"/>
        <w:spacing w:after="0" w:line="240" w:lineRule="auto"/>
        <w:ind w:left="0"/>
        <w:jc w:val="right"/>
      </w:pPr>
      <w:r>
        <w:fldChar w:fldCharType="begin"/>
      </w:r>
      <w:r>
        <w:instrText>HYPERLINK  \l "_top"</w:instrText>
      </w:r>
      <w:r>
        <w:fldChar w:fldCharType="separate"/>
      </w:r>
      <w:r w:rsidR="00657D53" w:rsidRPr="00760C7A">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E0806" w:rsidRPr="00CD2B9A" w14:paraId="55392796" w14:textId="77777777" w:rsidTr="00FB53AD">
        <w:tc>
          <w:tcPr>
            <w:tcW w:w="5000" w:type="pct"/>
            <w:shd w:val="clear" w:color="auto" w:fill="C0C0C0"/>
          </w:tcPr>
          <w:p w14:paraId="21D07585" w14:textId="77777777" w:rsidR="004E0806" w:rsidRPr="00134EB2" w:rsidRDefault="004E0806" w:rsidP="00A706B7">
            <w:pPr>
              <w:pStyle w:val="Heading2"/>
              <w:spacing w:before="120" w:after="120"/>
              <w:rPr>
                <w:rFonts w:cs="Arial"/>
                <w:i/>
                <w:iCs w:val="0"/>
                <w:lang w:val="en-US" w:eastAsia="en-US"/>
              </w:rPr>
            </w:pPr>
            <w:bookmarkStart w:id="108" w:name="_Toc431291051"/>
            <w:bookmarkStart w:id="109" w:name="_Toc144982417"/>
            <w:bookmarkStart w:id="110" w:name="_Toc188035017"/>
            <w:r w:rsidRPr="00134EB2">
              <w:rPr>
                <w:rFonts w:cs="Arial"/>
                <w:iCs w:val="0"/>
                <w:lang w:val="en-US" w:eastAsia="en-US"/>
              </w:rPr>
              <w:t>Resolution Time</w:t>
            </w:r>
            <w:bookmarkEnd w:id="108"/>
            <w:bookmarkEnd w:id="109"/>
            <w:bookmarkEnd w:id="110"/>
          </w:p>
        </w:tc>
      </w:tr>
    </w:tbl>
    <w:p w14:paraId="0CB08F25" w14:textId="77777777" w:rsidR="00087300" w:rsidRDefault="00087300" w:rsidP="004E0806"/>
    <w:p w14:paraId="27DE8E8B" w14:textId="08FFBA93" w:rsidR="00FB6A42" w:rsidRDefault="004E0806" w:rsidP="00770FB6">
      <w:r>
        <w:t>Immediate</w:t>
      </w:r>
    </w:p>
    <w:p w14:paraId="0358F8F4" w14:textId="479A70B7" w:rsidR="00087300" w:rsidRDefault="00657D53" w:rsidP="001B5CF4">
      <w:pPr>
        <w:jc w:val="right"/>
      </w:pPr>
      <w:hyperlink w:anchor="_top" w:history="1">
        <w:r w:rsidRPr="00760C7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B6A42" w:rsidRPr="0064267B" w14:paraId="25C7E824" w14:textId="77777777" w:rsidTr="00FB53AD">
        <w:tc>
          <w:tcPr>
            <w:tcW w:w="5000" w:type="pct"/>
            <w:shd w:val="clear" w:color="auto" w:fill="C0C0C0"/>
          </w:tcPr>
          <w:p w14:paraId="075367F5" w14:textId="77777777" w:rsidR="00FB6A42" w:rsidRPr="00F13F27" w:rsidRDefault="00FB6A42" w:rsidP="00A706B7">
            <w:pPr>
              <w:pStyle w:val="Heading2"/>
              <w:spacing w:before="120" w:after="120"/>
              <w:rPr>
                <w:i/>
              </w:rPr>
            </w:pPr>
            <w:bookmarkStart w:id="111" w:name="_Toc144982418"/>
            <w:bookmarkStart w:id="112" w:name="_Toc188035018"/>
            <w:r w:rsidRPr="00F13F27">
              <w:t>Related Documents</w:t>
            </w:r>
            <w:bookmarkEnd w:id="111"/>
            <w:bookmarkEnd w:id="112"/>
          </w:p>
        </w:tc>
      </w:tr>
    </w:tbl>
    <w:p w14:paraId="6E220B27" w14:textId="2B12C910" w:rsidR="00D45103" w:rsidRPr="00603635" w:rsidRDefault="007235B1" w:rsidP="00A706B7">
      <w:pPr>
        <w:spacing w:before="120" w:after="120"/>
      </w:pPr>
      <w:r w:rsidRPr="00603635">
        <w:t>Credit card and eCheck maintenance is auto</w:t>
      </w:r>
      <w:r w:rsidR="000940E8" w:rsidRPr="00603635">
        <w:t xml:space="preserve"> </w:t>
      </w:r>
      <w:r w:rsidRPr="00603635">
        <w:t>documented in PeopleSafe.</w:t>
      </w:r>
    </w:p>
    <w:p w14:paraId="7898F838" w14:textId="7995D65E" w:rsidR="004E115D" w:rsidRPr="00603635" w:rsidRDefault="007E5CCC" w:rsidP="00A706B7">
      <w:pPr>
        <w:spacing w:before="120" w:after="120"/>
        <w:rPr>
          <w:rStyle w:val="Hyperlink"/>
          <w:b/>
        </w:rPr>
      </w:pPr>
      <w:r w:rsidRPr="00603635">
        <w:rPr>
          <w:rFonts w:cs="Helvetica"/>
          <w:bCs/>
          <w:shd w:val="clear" w:color="auto" w:fill="FFFFFF"/>
        </w:rPr>
        <w:fldChar w:fldCharType="begin"/>
      </w:r>
      <w:r w:rsidR="00770F7C">
        <w:rPr>
          <w:rFonts w:cs="Helvetica"/>
          <w:bCs/>
          <w:shd w:val="clear" w:color="auto" w:fill="FFFFFF"/>
        </w:rPr>
        <w:instrText>HYPERLINK "https://thesource.cvshealth.com/nuxeo/thesource/" \l "!/view?docid=c1f1028b-e42c-4b4f-a4cf-cc0b42c91606"</w:instrText>
      </w:r>
      <w:r w:rsidRPr="00603635">
        <w:rPr>
          <w:rFonts w:cs="Helvetica"/>
          <w:bCs/>
          <w:shd w:val="clear" w:color="auto" w:fill="FFFFFF"/>
        </w:rPr>
      </w:r>
      <w:r w:rsidRPr="00603635">
        <w:rPr>
          <w:rFonts w:cs="Helvetica"/>
          <w:bCs/>
          <w:shd w:val="clear" w:color="auto" w:fill="FFFFFF"/>
        </w:rPr>
        <w:fldChar w:fldCharType="separate"/>
      </w:r>
      <w:r w:rsidR="00697093" w:rsidRPr="00603635">
        <w:rPr>
          <w:rStyle w:val="Hyperlink"/>
          <w:rFonts w:cs="Helvetica"/>
          <w:bCs/>
          <w:shd w:val="clear" w:color="auto" w:fill="FFFFFF"/>
        </w:rPr>
        <w:t>Customer Care Abbreviations, Definitions, and Terms</w:t>
      </w:r>
      <w:r w:rsidR="00C76DF6">
        <w:rPr>
          <w:rStyle w:val="Hyperlink"/>
          <w:rFonts w:cs="Helvetica"/>
          <w:bCs/>
          <w:shd w:val="clear" w:color="auto" w:fill="FFFFFF"/>
        </w:rPr>
        <w:t xml:space="preserve"> Index (017428)</w:t>
      </w:r>
    </w:p>
    <w:p w14:paraId="59F18B88" w14:textId="48043940" w:rsidR="00F37E39" w:rsidRPr="00603635" w:rsidRDefault="007E5CCC" w:rsidP="00A706B7">
      <w:pPr>
        <w:spacing w:before="120" w:after="120"/>
        <w:rPr>
          <w:rStyle w:val="Hyperlink"/>
          <w:shd w:val="clear" w:color="auto" w:fill="FFFFFF"/>
        </w:rPr>
      </w:pPr>
      <w:r w:rsidRPr="00603635">
        <w:rPr>
          <w:rFonts w:cs="Helvetica"/>
          <w:bCs/>
          <w:shd w:val="clear" w:color="auto" w:fill="FFFFFF"/>
        </w:rPr>
        <w:fldChar w:fldCharType="end"/>
      </w:r>
      <w:r w:rsidR="00F37E39" w:rsidRPr="00603635">
        <w:rPr>
          <w:rStyle w:val="Hyperlink"/>
          <w:b/>
          <w:color w:val="auto"/>
          <w:u w:val="none"/>
        </w:rPr>
        <w:t xml:space="preserve">Parent </w:t>
      </w:r>
      <w:r w:rsidR="00D76B8C" w:rsidRPr="00603635">
        <w:rPr>
          <w:rStyle w:val="Hyperlink"/>
          <w:b/>
          <w:color w:val="auto"/>
          <w:u w:val="none"/>
        </w:rPr>
        <w:t>Document</w:t>
      </w:r>
      <w:r w:rsidR="00F37E39" w:rsidRPr="00603635">
        <w:rPr>
          <w:rStyle w:val="Hyperlink"/>
          <w:b/>
          <w:color w:val="auto"/>
          <w:u w:val="none"/>
        </w:rPr>
        <w:t xml:space="preserve">: </w:t>
      </w:r>
      <w:r w:rsidR="001B5CF4" w:rsidRPr="00603635">
        <w:rPr>
          <w:rStyle w:val="Hyperlink"/>
          <w:b/>
          <w:color w:val="auto"/>
          <w:u w:val="none"/>
        </w:rPr>
        <w:t xml:space="preserve"> </w:t>
      </w:r>
      <w:hyperlink r:id="rId53" w:tgtFrame="_blank" w:history="1">
        <w:r w:rsidR="00F37E39" w:rsidRPr="00603635">
          <w:rPr>
            <w:color w:val="0000FF"/>
            <w:u w:val="single"/>
          </w:rPr>
          <w:t>CALL 0049 Customer Care Internal and External Call Handling</w:t>
        </w:r>
      </w:hyperlink>
    </w:p>
    <w:p w14:paraId="1F58B8A3" w14:textId="4F83595A" w:rsidR="00FB6A42" w:rsidRDefault="00657D53" w:rsidP="00770FB6">
      <w:pPr>
        <w:jc w:val="right"/>
      </w:pPr>
      <w:hyperlink w:anchor="_top" w:history="1">
        <w:r w:rsidRPr="00760C7A">
          <w:rPr>
            <w:rStyle w:val="Hyperlink"/>
          </w:rPr>
          <w:t>Top of the Document</w:t>
        </w:r>
      </w:hyperlink>
    </w:p>
    <w:p w14:paraId="29AFFE9D" w14:textId="77777777" w:rsidR="00FB6A42" w:rsidRDefault="00FB6A42" w:rsidP="00F37E39">
      <w:pPr>
        <w:rPr>
          <w:sz w:val="16"/>
          <w:szCs w:val="16"/>
        </w:rPr>
      </w:pPr>
    </w:p>
    <w:p w14:paraId="5FC785C1" w14:textId="77777777" w:rsidR="00FB6A42" w:rsidRDefault="00FB6A42" w:rsidP="00FB6A42">
      <w:pPr>
        <w:jc w:val="center"/>
        <w:rPr>
          <w:sz w:val="16"/>
          <w:szCs w:val="16"/>
        </w:rPr>
      </w:pPr>
    </w:p>
    <w:p w14:paraId="04632A36" w14:textId="48CA143B" w:rsidR="00FB6A42" w:rsidRPr="00C247CB" w:rsidRDefault="00FB6A42" w:rsidP="00FB6A42">
      <w:pPr>
        <w:jc w:val="center"/>
        <w:rPr>
          <w:sz w:val="16"/>
          <w:szCs w:val="16"/>
        </w:rPr>
      </w:pPr>
      <w:r w:rsidRPr="00C247CB">
        <w:rPr>
          <w:sz w:val="16"/>
          <w:szCs w:val="16"/>
        </w:rPr>
        <w:t xml:space="preserve">Not to </w:t>
      </w:r>
      <w:r w:rsidR="000A2BA3">
        <w:rPr>
          <w:sz w:val="16"/>
          <w:szCs w:val="16"/>
        </w:rPr>
        <w:t>b</w:t>
      </w:r>
      <w:r w:rsidRPr="00C247CB">
        <w:rPr>
          <w:sz w:val="16"/>
          <w:szCs w:val="16"/>
        </w:rPr>
        <w:t>e Reproduced or Disclosed to Others without Prior Written Approval</w:t>
      </w:r>
    </w:p>
    <w:p w14:paraId="6B571F13" w14:textId="77777777" w:rsidR="00FB6A42" w:rsidRPr="00C247CB" w:rsidRDefault="00FB6A42" w:rsidP="00FB6A42">
      <w:pPr>
        <w:jc w:val="center"/>
        <w:rPr>
          <w:b/>
          <w:color w:val="000000"/>
          <w:sz w:val="16"/>
          <w:szCs w:val="16"/>
        </w:rPr>
      </w:pPr>
      <w:r w:rsidRPr="00C247CB">
        <w:rPr>
          <w:b/>
          <w:color w:val="000000"/>
          <w:sz w:val="16"/>
          <w:szCs w:val="16"/>
        </w:rPr>
        <w:t xml:space="preserve">ELECTRONIC DATA = OFFICIAL VERSION </w:t>
      </w:r>
      <w:r>
        <w:rPr>
          <w:b/>
          <w:color w:val="000000"/>
          <w:sz w:val="16"/>
          <w:szCs w:val="16"/>
        </w:rPr>
        <w:t>/</w:t>
      </w:r>
      <w:r w:rsidRPr="00C247CB">
        <w:rPr>
          <w:b/>
          <w:color w:val="000000"/>
          <w:sz w:val="16"/>
          <w:szCs w:val="16"/>
        </w:rPr>
        <w:t xml:space="preserve"> PAPER COPY </w:t>
      </w:r>
      <w:r>
        <w:rPr>
          <w:b/>
          <w:color w:val="000000"/>
          <w:sz w:val="16"/>
          <w:szCs w:val="16"/>
        </w:rPr>
        <w:t>=</w:t>
      </w:r>
      <w:r w:rsidRPr="00C247CB">
        <w:rPr>
          <w:b/>
          <w:color w:val="000000"/>
          <w:sz w:val="16"/>
          <w:szCs w:val="16"/>
        </w:rPr>
        <w:t xml:space="preserve"> INFORMATIONAL ONLY</w:t>
      </w:r>
    </w:p>
    <w:sectPr w:rsidR="00FB6A42" w:rsidRPr="00C247CB">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24DE0" w14:textId="77777777" w:rsidR="00DD6924" w:rsidRDefault="00DD6924">
      <w:r>
        <w:separator/>
      </w:r>
    </w:p>
  </w:endnote>
  <w:endnote w:type="continuationSeparator" w:id="0">
    <w:p w14:paraId="256A43CA" w14:textId="77777777" w:rsidR="00DD6924" w:rsidRDefault="00DD6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IDFont+F4">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A7C72" w14:textId="77777777" w:rsidR="00DD6924" w:rsidRDefault="00DD6924">
      <w:r>
        <w:separator/>
      </w:r>
    </w:p>
  </w:footnote>
  <w:footnote w:type="continuationSeparator" w:id="0">
    <w:p w14:paraId="5FB16735" w14:textId="77777777" w:rsidR="00DD6924" w:rsidRDefault="00DD6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8.75pt;height:16.5pt;visibility:visible;mso-wrap-style:square" o:bullet="t">
        <v:imagedata r:id="rId1" o:title=""/>
      </v:shape>
    </w:pict>
  </w:numPicBullet>
  <w:numPicBullet w:numPicBulletId="1">
    <w:pict>
      <v:shape id="_x0000_i1075" type="#_x0000_t75" style="width:18.75pt;height:16.5pt;visibility:visible;mso-wrap-style:square" o:bullet="t">
        <v:imagedata r:id="rId2" o:title=""/>
      </v:shape>
    </w:pict>
  </w:numPicBullet>
  <w:abstractNum w:abstractNumId="0" w15:restartNumberingAfterBreak="0">
    <w:nsid w:val="0663341E"/>
    <w:multiLevelType w:val="hybridMultilevel"/>
    <w:tmpl w:val="530A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57C49"/>
    <w:multiLevelType w:val="hybridMultilevel"/>
    <w:tmpl w:val="06321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922"/>
    <w:multiLevelType w:val="hybridMultilevel"/>
    <w:tmpl w:val="3C40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95F3F"/>
    <w:multiLevelType w:val="hybridMultilevel"/>
    <w:tmpl w:val="AC7213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A0BBB"/>
    <w:multiLevelType w:val="hybridMultilevel"/>
    <w:tmpl w:val="59DE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54D30"/>
    <w:multiLevelType w:val="hybridMultilevel"/>
    <w:tmpl w:val="F1E4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92950"/>
    <w:multiLevelType w:val="hybridMultilevel"/>
    <w:tmpl w:val="534AA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E3794"/>
    <w:multiLevelType w:val="hybridMultilevel"/>
    <w:tmpl w:val="19AC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978FD"/>
    <w:multiLevelType w:val="multilevel"/>
    <w:tmpl w:val="9FBC8848"/>
    <w:lvl w:ilvl="0">
      <w:start w:val="2"/>
      <w:numFmt w:val="bullet"/>
      <w:lvlText w:val=""/>
      <w:lvlJc w:val="left"/>
      <w:pPr>
        <w:tabs>
          <w:tab w:val="num" w:pos="720"/>
        </w:tabs>
        <w:ind w:left="720" w:hanging="360"/>
      </w:pPr>
      <w:rPr>
        <w:rFonts w:ascii="Symbol" w:hAnsi="Symbol" w:hint="default"/>
        <w:sz w:val="24"/>
        <w:szCs w:val="32"/>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AD0F7B"/>
    <w:multiLevelType w:val="hybridMultilevel"/>
    <w:tmpl w:val="F1166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9B3F1E"/>
    <w:multiLevelType w:val="hybridMultilevel"/>
    <w:tmpl w:val="27B81B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D35E4E"/>
    <w:multiLevelType w:val="multilevel"/>
    <w:tmpl w:val="3B720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96178"/>
    <w:multiLevelType w:val="hybridMultilevel"/>
    <w:tmpl w:val="596848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91A8F"/>
    <w:multiLevelType w:val="hybridMultilevel"/>
    <w:tmpl w:val="41326E9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00633D1"/>
    <w:multiLevelType w:val="hybridMultilevel"/>
    <w:tmpl w:val="357E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A510D"/>
    <w:multiLevelType w:val="hybridMultilevel"/>
    <w:tmpl w:val="D6B6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5272B"/>
    <w:multiLevelType w:val="hybridMultilevel"/>
    <w:tmpl w:val="FF9CC770"/>
    <w:lvl w:ilvl="0" w:tplc="0409000F">
      <w:start w:val="1"/>
      <w:numFmt w:val="decimal"/>
      <w:lvlText w:val="%1."/>
      <w:lvlJc w:val="left"/>
      <w:pPr>
        <w:ind w:left="720" w:hanging="360"/>
      </w:pPr>
      <w:rPr>
        <w:rFonts w:hint="default"/>
      </w:rPr>
    </w:lvl>
    <w:lvl w:ilvl="1" w:tplc="AD02B4A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DA4052"/>
    <w:multiLevelType w:val="hybridMultilevel"/>
    <w:tmpl w:val="0654F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743022D"/>
    <w:multiLevelType w:val="hybridMultilevel"/>
    <w:tmpl w:val="717C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3D1FE7"/>
    <w:multiLevelType w:val="hybridMultilevel"/>
    <w:tmpl w:val="1484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5703C4"/>
    <w:multiLevelType w:val="hybridMultilevel"/>
    <w:tmpl w:val="69B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872AB2"/>
    <w:multiLevelType w:val="hybridMultilevel"/>
    <w:tmpl w:val="6CAC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A658C"/>
    <w:multiLevelType w:val="hybridMultilevel"/>
    <w:tmpl w:val="D6CAAA2C"/>
    <w:lvl w:ilvl="0" w:tplc="09183BCC">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1475F9"/>
    <w:multiLevelType w:val="hybridMultilevel"/>
    <w:tmpl w:val="D5329B68"/>
    <w:lvl w:ilvl="0" w:tplc="8BF6E732">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646C"/>
    <w:multiLevelType w:val="hybridMultilevel"/>
    <w:tmpl w:val="4FFCC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C704379"/>
    <w:multiLevelType w:val="hybridMultilevel"/>
    <w:tmpl w:val="21AA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80D04"/>
    <w:multiLevelType w:val="hybridMultilevel"/>
    <w:tmpl w:val="D93C62B0"/>
    <w:lvl w:ilvl="0" w:tplc="09183BCC">
      <w:start w:val="1"/>
      <w:numFmt w:val="bullet"/>
      <w:lvlText w:val=""/>
      <w:lvlJc w:val="left"/>
      <w:pPr>
        <w:tabs>
          <w:tab w:val="num" w:pos="1080"/>
        </w:tabs>
        <w:ind w:left="108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color w:val="000000"/>
      </w:rPr>
    </w:lvl>
    <w:lvl w:ilvl="2" w:tplc="04090003">
      <w:start w:val="1"/>
      <w:numFmt w:val="bullet"/>
      <w:lvlText w:val="o"/>
      <w:lvlJc w:val="left"/>
      <w:pPr>
        <w:tabs>
          <w:tab w:val="num" w:pos="2520"/>
        </w:tabs>
        <w:ind w:left="2520" w:hanging="360"/>
      </w:pPr>
      <w:rPr>
        <w:rFonts w:ascii="Courier New" w:hAnsi="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4E2BD2"/>
    <w:multiLevelType w:val="hybridMultilevel"/>
    <w:tmpl w:val="4392A8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1DE14BB"/>
    <w:multiLevelType w:val="hybridMultilevel"/>
    <w:tmpl w:val="1F26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3111F2"/>
    <w:multiLevelType w:val="hybridMultilevel"/>
    <w:tmpl w:val="43F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6538C0"/>
    <w:multiLevelType w:val="hybridMultilevel"/>
    <w:tmpl w:val="6332DFF0"/>
    <w:lvl w:ilvl="0" w:tplc="AA9C8E88">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F719C7"/>
    <w:multiLevelType w:val="multilevel"/>
    <w:tmpl w:val="36B8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9173ED"/>
    <w:multiLevelType w:val="hybridMultilevel"/>
    <w:tmpl w:val="58BC8530"/>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color w:val="auto"/>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AC66003"/>
    <w:multiLevelType w:val="hybridMultilevel"/>
    <w:tmpl w:val="1682D43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E6322B"/>
    <w:multiLevelType w:val="hybridMultilevel"/>
    <w:tmpl w:val="ABF8CF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E1E217D"/>
    <w:multiLevelType w:val="hybridMultilevel"/>
    <w:tmpl w:val="EDE890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64541F"/>
    <w:multiLevelType w:val="hybridMultilevel"/>
    <w:tmpl w:val="E982B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432AD8"/>
    <w:multiLevelType w:val="hybridMultilevel"/>
    <w:tmpl w:val="C3C63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0338B"/>
    <w:multiLevelType w:val="hybridMultilevel"/>
    <w:tmpl w:val="9866EE70"/>
    <w:lvl w:ilvl="0" w:tplc="D778AC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00004"/>
    <w:multiLevelType w:val="hybridMultilevel"/>
    <w:tmpl w:val="A6D0EA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5C4EA0"/>
    <w:multiLevelType w:val="hybridMultilevel"/>
    <w:tmpl w:val="C480F16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5D508E"/>
    <w:multiLevelType w:val="hybridMultilevel"/>
    <w:tmpl w:val="508A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1FEA"/>
    <w:multiLevelType w:val="hybridMultilevel"/>
    <w:tmpl w:val="3B72E02A"/>
    <w:lvl w:ilvl="0" w:tplc="362A599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E1092E"/>
    <w:multiLevelType w:val="hybridMultilevel"/>
    <w:tmpl w:val="C52A98A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293C7F"/>
    <w:multiLevelType w:val="hybridMultilevel"/>
    <w:tmpl w:val="23A26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51324"/>
    <w:multiLevelType w:val="hybridMultilevel"/>
    <w:tmpl w:val="16BA27B6"/>
    <w:lvl w:ilvl="0" w:tplc="053081EC">
      <w:start w:val="1"/>
      <w:numFmt w:val="bullet"/>
      <w:lvlText w:val=""/>
      <w:lvlJc w:val="left"/>
      <w:pPr>
        <w:tabs>
          <w:tab w:val="num" w:pos="720"/>
        </w:tabs>
        <w:ind w:left="720" w:hanging="360"/>
      </w:pPr>
      <w:rPr>
        <w:rFonts w:ascii="Symbol" w:hAnsi="Symbol" w:hint="default"/>
        <w:color w:val="000000"/>
      </w:rPr>
    </w:lvl>
    <w:lvl w:ilvl="1" w:tplc="91F021BC">
      <w:start w:val="1"/>
      <w:numFmt w:val="bullet"/>
      <w:lvlText w:val=""/>
      <w:lvlJc w:val="left"/>
      <w:pPr>
        <w:tabs>
          <w:tab w:val="num" w:pos="1440"/>
        </w:tabs>
        <w:ind w:left="1440" w:hanging="360"/>
      </w:pPr>
      <w:rPr>
        <w:rFonts w:ascii="Symbol" w:hAnsi="Symbol" w:hint="default"/>
        <w:color w:val="00000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39171058">
    <w:abstractNumId w:val="22"/>
  </w:num>
  <w:num w:numId="2" w16cid:durableId="2058505909">
    <w:abstractNumId w:val="26"/>
  </w:num>
  <w:num w:numId="3" w16cid:durableId="1793941699">
    <w:abstractNumId w:val="35"/>
  </w:num>
  <w:num w:numId="4" w16cid:durableId="1149134066">
    <w:abstractNumId w:val="27"/>
  </w:num>
  <w:num w:numId="5" w16cid:durableId="1015961520">
    <w:abstractNumId w:val="24"/>
  </w:num>
  <w:num w:numId="6" w16cid:durableId="2049408974">
    <w:abstractNumId w:val="13"/>
  </w:num>
  <w:num w:numId="7" w16cid:durableId="1354844160">
    <w:abstractNumId w:val="45"/>
  </w:num>
  <w:num w:numId="8" w16cid:durableId="1519807799">
    <w:abstractNumId w:val="17"/>
  </w:num>
  <w:num w:numId="9" w16cid:durableId="1285431567">
    <w:abstractNumId w:val="32"/>
  </w:num>
  <w:num w:numId="10" w16cid:durableId="470443269">
    <w:abstractNumId w:val="8"/>
  </w:num>
  <w:num w:numId="11" w16cid:durableId="188220645">
    <w:abstractNumId w:val="23"/>
  </w:num>
  <w:num w:numId="12" w16cid:durableId="1593775277">
    <w:abstractNumId w:val="5"/>
  </w:num>
  <w:num w:numId="13" w16cid:durableId="2036736187">
    <w:abstractNumId w:val="9"/>
  </w:num>
  <w:num w:numId="14" w16cid:durableId="1848984824">
    <w:abstractNumId w:val="43"/>
  </w:num>
  <w:num w:numId="15" w16cid:durableId="118379922">
    <w:abstractNumId w:val="33"/>
  </w:num>
  <w:num w:numId="16" w16cid:durableId="1884250661">
    <w:abstractNumId w:val="34"/>
  </w:num>
  <w:num w:numId="17" w16cid:durableId="1153596744">
    <w:abstractNumId w:val="12"/>
  </w:num>
  <w:num w:numId="18" w16cid:durableId="1984893440">
    <w:abstractNumId w:val="29"/>
  </w:num>
  <w:num w:numId="19" w16cid:durableId="1186940209">
    <w:abstractNumId w:val="42"/>
  </w:num>
  <w:num w:numId="20" w16cid:durableId="1242642508">
    <w:abstractNumId w:val="0"/>
  </w:num>
  <w:num w:numId="21" w16cid:durableId="700469999">
    <w:abstractNumId w:val="36"/>
  </w:num>
  <w:num w:numId="22" w16cid:durableId="968587175">
    <w:abstractNumId w:val="1"/>
  </w:num>
  <w:num w:numId="23" w16cid:durableId="1537540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7851395">
    <w:abstractNumId w:val="40"/>
  </w:num>
  <w:num w:numId="25" w16cid:durableId="2099981983">
    <w:abstractNumId w:val="25"/>
  </w:num>
  <w:num w:numId="26" w16cid:durableId="1600678422">
    <w:abstractNumId w:val="7"/>
  </w:num>
  <w:num w:numId="27" w16cid:durableId="815025044">
    <w:abstractNumId w:val="21"/>
  </w:num>
  <w:num w:numId="28" w16cid:durableId="963727906">
    <w:abstractNumId w:val="10"/>
  </w:num>
  <w:num w:numId="29" w16cid:durableId="1388339168">
    <w:abstractNumId w:val="10"/>
  </w:num>
  <w:num w:numId="30" w16cid:durableId="1866824641">
    <w:abstractNumId w:val="31"/>
  </w:num>
  <w:num w:numId="31" w16cid:durableId="122385783">
    <w:abstractNumId w:val="11"/>
  </w:num>
  <w:num w:numId="32" w16cid:durableId="1189029247">
    <w:abstractNumId w:val="14"/>
  </w:num>
  <w:num w:numId="33" w16cid:durableId="1052269641">
    <w:abstractNumId w:val="20"/>
  </w:num>
  <w:num w:numId="34" w16cid:durableId="1117605396">
    <w:abstractNumId w:val="2"/>
  </w:num>
  <w:num w:numId="35" w16cid:durableId="1241139303">
    <w:abstractNumId w:val="38"/>
  </w:num>
  <w:num w:numId="36" w16cid:durableId="471560662">
    <w:abstractNumId w:val="44"/>
  </w:num>
  <w:num w:numId="37" w16cid:durableId="1549028757">
    <w:abstractNumId w:val="3"/>
  </w:num>
  <w:num w:numId="38" w16cid:durableId="469514284">
    <w:abstractNumId w:val="28"/>
  </w:num>
  <w:num w:numId="39" w16cid:durableId="389429902">
    <w:abstractNumId w:val="18"/>
  </w:num>
  <w:num w:numId="40" w16cid:durableId="1581866487">
    <w:abstractNumId w:val="6"/>
  </w:num>
  <w:num w:numId="41" w16cid:durableId="2091920919">
    <w:abstractNumId w:val="37"/>
  </w:num>
  <w:num w:numId="42" w16cid:durableId="300037998">
    <w:abstractNumId w:val="30"/>
  </w:num>
  <w:num w:numId="43" w16cid:durableId="150021323">
    <w:abstractNumId w:val="19"/>
  </w:num>
  <w:num w:numId="44" w16cid:durableId="632906000">
    <w:abstractNumId w:val="39"/>
  </w:num>
  <w:num w:numId="45" w16cid:durableId="778066523">
    <w:abstractNumId w:val="4"/>
  </w:num>
  <w:num w:numId="46" w16cid:durableId="689649361">
    <w:abstractNumId w:val="15"/>
  </w:num>
  <w:num w:numId="47" w16cid:durableId="1937054890">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AC4"/>
    <w:rsid w:val="00000CF2"/>
    <w:rsid w:val="00000D33"/>
    <w:rsid w:val="00001205"/>
    <w:rsid w:val="00002199"/>
    <w:rsid w:val="00005B93"/>
    <w:rsid w:val="00014703"/>
    <w:rsid w:val="00016C4D"/>
    <w:rsid w:val="00017350"/>
    <w:rsid w:val="00023BAA"/>
    <w:rsid w:val="00024F09"/>
    <w:rsid w:val="00025022"/>
    <w:rsid w:val="000267B2"/>
    <w:rsid w:val="0002691E"/>
    <w:rsid w:val="0002708A"/>
    <w:rsid w:val="00030790"/>
    <w:rsid w:val="00034CAD"/>
    <w:rsid w:val="00036A9C"/>
    <w:rsid w:val="00046682"/>
    <w:rsid w:val="00053E96"/>
    <w:rsid w:val="00054440"/>
    <w:rsid w:val="00055F13"/>
    <w:rsid w:val="0005667D"/>
    <w:rsid w:val="0005770B"/>
    <w:rsid w:val="0006173B"/>
    <w:rsid w:val="0006246D"/>
    <w:rsid w:val="00065C02"/>
    <w:rsid w:val="000701E5"/>
    <w:rsid w:val="0007153C"/>
    <w:rsid w:val="0007475D"/>
    <w:rsid w:val="00074822"/>
    <w:rsid w:val="00077B9F"/>
    <w:rsid w:val="00080E6B"/>
    <w:rsid w:val="00087300"/>
    <w:rsid w:val="00087CFF"/>
    <w:rsid w:val="00091425"/>
    <w:rsid w:val="000940E8"/>
    <w:rsid w:val="0009530F"/>
    <w:rsid w:val="00096396"/>
    <w:rsid w:val="000A2959"/>
    <w:rsid w:val="000A2BA3"/>
    <w:rsid w:val="000A2C29"/>
    <w:rsid w:val="000A4138"/>
    <w:rsid w:val="000A72EA"/>
    <w:rsid w:val="000B0E87"/>
    <w:rsid w:val="000B1689"/>
    <w:rsid w:val="000B225C"/>
    <w:rsid w:val="000B3D8B"/>
    <w:rsid w:val="000B5DB2"/>
    <w:rsid w:val="000B609C"/>
    <w:rsid w:val="000B70DC"/>
    <w:rsid w:val="000C4084"/>
    <w:rsid w:val="000C43E8"/>
    <w:rsid w:val="000D2009"/>
    <w:rsid w:val="000E1F8E"/>
    <w:rsid w:val="000E2617"/>
    <w:rsid w:val="000E3860"/>
    <w:rsid w:val="000E3AFB"/>
    <w:rsid w:val="000E674D"/>
    <w:rsid w:val="000F210B"/>
    <w:rsid w:val="000F430F"/>
    <w:rsid w:val="000F7C51"/>
    <w:rsid w:val="00101B76"/>
    <w:rsid w:val="00101D96"/>
    <w:rsid w:val="00105382"/>
    <w:rsid w:val="001062EB"/>
    <w:rsid w:val="001124C2"/>
    <w:rsid w:val="00113B88"/>
    <w:rsid w:val="00114284"/>
    <w:rsid w:val="001159CF"/>
    <w:rsid w:val="00115A78"/>
    <w:rsid w:val="001162C7"/>
    <w:rsid w:val="001171DA"/>
    <w:rsid w:val="00117501"/>
    <w:rsid w:val="00120964"/>
    <w:rsid w:val="001213F8"/>
    <w:rsid w:val="00122459"/>
    <w:rsid w:val="00124F3D"/>
    <w:rsid w:val="0012746F"/>
    <w:rsid w:val="001277FC"/>
    <w:rsid w:val="00131027"/>
    <w:rsid w:val="00131388"/>
    <w:rsid w:val="00133789"/>
    <w:rsid w:val="00134EB2"/>
    <w:rsid w:val="00140661"/>
    <w:rsid w:val="0015035B"/>
    <w:rsid w:val="00150F2B"/>
    <w:rsid w:val="00155474"/>
    <w:rsid w:val="00162BA6"/>
    <w:rsid w:val="00166728"/>
    <w:rsid w:val="001801AE"/>
    <w:rsid w:val="001813BF"/>
    <w:rsid w:val="00182EEB"/>
    <w:rsid w:val="0018572E"/>
    <w:rsid w:val="001869D5"/>
    <w:rsid w:val="0019002A"/>
    <w:rsid w:val="001910D6"/>
    <w:rsid w:val="001940FD"/>
    <w:rsid w:val="001A160B"/>
    <w:rsid w:val="001A1A48"/>
    <w:rsid w:val="001A348B"/>
    <w:rsid w:val="001A3E0C"/>
    <w:rsid w:val="001A4D1C"/>
    <w:rsid w:val="001A696A"/>
    <w:rsid w:val="001A76E8"/>
    <w:rsid w:val="001B3418"/>
    <w:rsid w:val="001B4B40"/>
    <w:rsid w:val="001B5CF4"/>
    <w:rsid w:val="001C06FC"/>
    <w:rsid w:val="001C266A"/>
    <w:rsid w:val="001C2D53"/>
    <w:rsid w:val="001C3C63"/>
    <w:rsid w:val="001C41D3"/>
    <w:rsid w:val="001C4C8D"/>
    <w:rsid w:val="001C7182"/>
    <w:rsid w:val="001D33AC"/>
    <w:rsid w:val="001D4250"/>
    <w:rsid w:val="001D48F2"/>
    <w:rsid w:val="001E082C"/>
    <w:rsid w:val="001E1651"/>
    <w:rsid w:val="001E2BCF"/>
    <w:rsid w:val="001E346B"/>
    <w:rsid w:val="001E74A7"/>
    <w:rsid w:val="001F04A5"/>
    <w:rsid w:val="001F1E4F"/>
    <w:rsid w:val="001F4509"/>
    <w:rsid w:val="00200EB2"/>
    <w:rsid w:val="00202423"/>
    <w:rsid w:val="00204656"/>
    <w:rsid w:val="00205AA4"/>
    <w:rsid w:val="00207013"/>
    <w:rsid w:val="002078E6"/>
    <w:rsid w:val="00210D09"/>
    <w:rsid w:val="0021137D"/>
    <w:rsid w:val="002136EA"/>
    <w:rsid w:val="00214DEA"/>
    <w:rsid w:val="002159A1"/>
    <w:rsid w:val="002160A0"/>
    <w:rsid w:val="002214E3"/>
    <w:rsid w:val="00223521"/>
    <w:rsid w:val="00224CFA"/>
    <w:rsid w:val="0022775B"/>
    <w:rsid w:val="0023010A"/>
    <w:rsid w:val="002323B9"/>
    <w:rsid w:val="00233BE2"/>
    <w:rsid w:val="002358AA"/>
    <w:rsid w:val="00260C44"/>
    <w:rsid w:val="002629EA"/>
    <w:rsid w:val="0026475D"/>
    <w:rsid w:val="00266EE5"/>
    <w:rsid w:val="002670E6"/>
    <w:rsid w:val="00273D20"/>
    <w:rsid w:val="0027430C"/>
    <w:rsid w:val="002825D0"/>
    <w:rsid w:val="002852F5"/>
    <w:rsid w:val="00285D35"/>
    <w:rsid w:val="0028749C"/>
    <w:rsid w:val="00290E5F"/>
    <w:rsid w:val="00290F7E"/>
    <w:rsid w:val="00293AE3"/>
    <w:rsid w:val="002A066B"/>
    <w:rsid w:val="002A185B"/>
    <w:rsid w:val="002A4DDF"/>
    <w:rsid w:val="002B1AEB"/>
    <w:rsid w:val="002B3186"/>
    <w:rsid w:val="002B4B15"/>
    <w:rsid w:val="002B50AF"/>
    <w:rsid w:val="002B5782"/>
    <w:rsid w:val="002B58AF"/>
    <w:rsid w:val="002C02B5"/>
    <w:rsid w:val="002C02DA"/>
    <w:rsid w:val="002C4397"/>
    <w:rsid w:val="002C5878"/>
    <w:rsid w:val="002C5B15"/>
    <w:rsid w:val="002C6CBA"/>
    <w:rsid w:val="002D0EB7"/>
    <w:rsid w:val="002D17B7"/>
    <w:rsid w:val="002D4897"/>
    <w:rsid w:val="002D494C"/>
    <w:rsid w:val="002E0DAE"/>
    <w:rsid w:val="002E22C9"/>
    <w:rsid w:val="002F0E68"/>
    <w:rsid w:val="002F15BF"/>
    <w:rsid w:val="002F2BE8"/>
    <w:rsid w:val="002F4BE5"/>
    <w:rsid w:val="002F649D"/>
    <w:rsid w:val="002F7935"/>
    <w:rsid w:val="0030290F"/>
    <w:rsid w:val="003029EA"/>
    <w:rsid w:val="00305A42"/>
    <w:rsid w:val="00305F88"/>
    <w:rsid w:val="00307098"/>
    <w:rsid w:val="003127AD"/>
    <w:rsid w:val="00321287"/>
    <w:rsid w:val="0032392B"/>
    <w:rsid w:val="00324A8F"/>
    <w:rsid w:val="00324F98"/>
    <w:rsid w:val="00331E9A"/>
    <w:rsid w:val="003361C9"/>
    <w:rsid w:val="00336386"/>
    <w:rsid w:val="00336E52"/>
    <w:rsid w:val="00337342"/>
    <w:rsid w:val="00341DF5"/>
    <w:rsid w:val="003422D0"/>
    <w:rsid w:val="00342655"/>
    <w:rsid w:val="0034466E"/>
    <w:rsid w:val="00345E6E"/>
    <w:rsid w:val="003460EC"/>
    <w:rsid w:val="0034748C"/>
    <w:rsid w:val="0035262D"/>
    <w:rsid w:val="00352CEF"/>
    <w:rsid w:val="0035445F"/>
    <w:rsid w:val="00363A8A"/>
    <w:rsid w:val="00365A70"/>
    <w:rsid w:val="00373433"/>
    <w:rsid w:val="00374582"/>
    <w:rsid w:val="00376737"/>
    <w:rsid w:val="003874E7"/>
    <w:rsid w:val="0038771C"/>
    <w:rsid w:val="00387CDD"/>
    <w:rsid w:val="003907B1"/>
    <w:rsid w:val="00392502"/>
    <w:rsid w:val="00392BCC"/>
    <w:rsid w:val="003953D6"/>
    <w:rsid w:val="00396D36"/>
    <w:rsid w:val="003A149E"/>
    <w:rsid w:val="003A2AD4"/>
    <w:rsid w:val="003A4594"/>
    <w:rsid w:val="003A5D64"/>
    <w:rsid w:val="003B04D1"/>
    <w:rsid w:val="003B0F39"/>
    <w:rsid w:val="003B45A8"/>
    <w:rsid w:val="003B4E74"/>
    <w:rsid w:val="003B6FD1"/>
    <w:rsid w:val="003B7632"/>
    <w:rsid w:val="003C2C9B"/>
    <w:rsid w:val="003C2EF0"/>
    <w:rsid w:val="003C53DF"/>
    <w:rsid w:val="003C690A"/>
    <w:rsid w:val="003D2582"/>
    <w:rsid w:val="003D327F"/>
    <w:rsid w:val="003D5DCC"/>
    <w:rsid w:val="003F0CCC"/>
    <w:rsid w:val="003F3F1A"/>
    <w:rsid w:val="003F55F7"/>
    <w:rsid w:val="003F7CC2"/>
    <w:rsid w:val="0040048A"/>
    <w:rsid w:val="004043BD"/>
    <w:rsid w:val="004047A6"/>
    <w:rsid w:val="00406324"/>
    <w:rsid w:val="00406705"/>
    <w:rsid w:val="00415A12"/>
    <w:rsid w:val="00415AAC"/>
    <w:rsid w:val="004210B2"/>
    <w:rsid w:val="00421F50"/>
    <w:rsid w:val="00422F46"/>
    <w:rsid w:val="004240AD"/>
    <w:rsid w:val="00424172"/>
    <w:rsid w:val="004268AD"/>
    <w:rsid w:val="004275E0"/>
    <w:rsid w:val="004352AB"/>
    <w:rsid w:val="00436277"/>
    <w:rsid w:val="00436FA8"/>
    <w:rsid w:val="00437335"/>
    <w:rsid w:val="0043763F"/>
    <w:rsid w:val="00443D9E"/>
    <w:rsid w:val="004445BD"/>
    <w:rsid w:val="0044593E"/>
    <w:rsid w:val="0044685E"/>
    <w:rsid w:val="00450FD6"/>
    <w:rsid w:val="00453981"/>
    <w:rsid w:val="0046051F"/>
    <w:rsid w:val="00462123"/>
    <w:rsid w:val="004628D4"/>
    <w:rsid w:val="00465EEC"/>
    <w:rsid w:val="00467054"/>
    <w:rsid w:val="00467A78"/>
    <w:rsid w:val="004700C1"/>
    <w:rsid w:val="00472038"/>
    <w:rsid w:val="00482439"/>
    <w:rsid w:val="00482E08"/>
    <w:rsid w:val="00483C47"/>
    <w:rsid w:val="0048456E"/>
    <w:rsid w:val="004853DE"/>
    <w:rsid w:val="00486A3F"/>
    <w:rsid w:val="00486D23"/>
    <w:rsid w:val="00487CF3"/>
    <w:rsid w:val="00493B9D"/>
    <w:rsid w:val="00493D84"/>
    <w:rsid w:val="00495BE0"/>
    <w:rsid w:val="004A3824"/>
    <w:rsid w:val="004A47A9"/>
    <w:rsid w:val="004B25C7"/>
    <w:rsid w:val="004B2A43"/>
    <w:rsid w:val="004B39D9"/>
    <w:rsid w:val="004B4321"/>
    <w:rsid w:val="004B4B38"/>
    <w:rsid w:val="004B51BF"/>
    <w:rsid w:val="004C0782"/>
    <w:rsid w:val="004C0BB3"/>
    <w:rsid w:val="004C535C"/>
    <w:rsid w:val="004C70E7"/>
    <w:rsid w:val="004C7FFE"/>
    <w:rsid w:val="004D3F82"/>
    <w:rsid w:val="004D5C7F"/>
    <w:rsid w:val="004E0806"/>
    <w:rsid w:val="004E0EC5"/>
    <w:rsid w:val="004E115D"/>
    <w:rsid w:val="004E2D55"/>
    <w:rsid w:val="004E3646"/>
    <w:rsid w:val="004E4247"/>
    <w:rsid w:val="004E43BA"/>
    <w:rsid w:val="004E45A0"/>
    <w:rsid w:val="004E74A7"/>
    <w:rsid w:val="004F34F8"/>
    <w:rsid w:val="004F4C1E"/>
    <w:rsid w:val="004F7FDF"/>
    <w:rsid w:val="00502F07"/>
    <w:rsid w:val="00504EC1"/>
    <w:rsid w:val="005063CA"/>
    <w:rsid w:val="005134C6"/>
    <w:rsid w:val="00514D93"/>
    <w:rsid w:val="00516D3E"/>
    <w:rsid w:val="00521DF6"/>
    <w:rsid w:val="00521E6C"/>
    <w:rsid w:val="005232F5"/>
    <w:rsid w:val="005269F4"/>
    <w:rsid w:val="00530ABA"/>
    <w:rsid w:val="0053135D"/>
    <w:rsid w:val="005319BF"/>
    <w:rsid w:val="00536917"/>
    <w:rsid w:val="00536A53"/>
    <w:rsid w:val="00537616"/>
    <w:rsid w:val="00537D1F"/>
    <w:rsid w:val="00537E40"/>
    <w:rsid w:val="00547182"/>
    <w:rsid w:val="0054737B"/>
    <w:rsid w:val="005510AE"/>
    <w:rsid w:val="00552E01"/>
    <w:rsid w:val="00556EA7"/>
    <w:rsid w:val="00563BE6"/>
    <w:rsid w:val="00566721"/>
    <w:rsid w:val="0056727C"/>
    <w:rsid w:val="00570BE6"/>
    <w:rsid w:val="00572BE2"/>
    <w:rsid w:val="00573072"/>
    <w:rsid w:val="0057385D"/>
    <w:rsid w:val="005765FE"/>
    <w:rsid w:val="00576ABB"/>
    <w:rsid w:val="00576D4D"/>
    <w:rsid w:val="005776D5"/>
    <w:rsid w:val="00577CE0"/>
    <w:rsid w:val="0058486C"/>
    <w:rsid w:val="00585975"/>
    <w:rsid w:val="005876C8"/>
    <w:rsid w:val="00590F2D"/>
    <w:rsid w:val="00593ABA"/>
    <w:rsid w:val="00594530"/>
    <w:rsid w:val="00594B0C"/>
    <w:rsid w:val="00596237"/>
    <w:rsid w:val="005A6410"/>
    <w:rsid w:val="005B19DD"/>
    <w:rsid w:val="005B3665"/>
    <w:rsid w:val="005B5E00"/>
    <w:rsid w:val="005B759C"/>
    <w:rsid w:val="005B7DE6"/>
    <w:rsid w:val="005C0558"/>
    <w:rsid w:val="005C0945"/>
    <w:rsid w:val="005C0998"/>
    <w:rsid w:val="005C71D8"/>
    <w:rsid w:val="005D0A5D"/>
    <w:rsid w:val="005D2036"/>
    <w:rsid w:val="005D2571"/>
    <w:rsid w:val="005D6EBB"/>
    <w:rsid w:val="005E3C97"/>
    <w:rsid w:val="005F235C"/>
    <w:rsid w:val="005F4283"/>
    <w:rsid w:val="00603635"/>
    <w:rsid w:val="00606493"/>
    <w:rsid w:val="006071F9"/>
    <w:rsid w:val="00617013"/>
    <w:rsid w:val="006236EE"/>
    <w:rsid w:val="00624E44"/>
    <w:rsid w:val="006260DB"/>
    <w:rsid w:val="0062744D"/>
    <w:rsid w:val="00627B78"/>
    <w:rsid w:val="00630E16"/>
    <w:rsid w:val="0063393E"/>
    <w:rsid w:val="00633A67"/>
    <w:rsid w:val="006342A4"/>
    <w:rsid w:val="00635037"/>
    <w:rsid w:val="0064279E"/>
    <w:rsid w:val="006462EA"/>
    <w:rsid w:val="00646310"/>
    <w:rsid w:val="00647644"/>
    <w:rsid w:val="00657D53"/>
    <w:rsid w:val="00660A89"/>
    <w:rsid w:val="00660E92"/>
    <w:rsid w:val="0066317E"/>
    <w:rsid w:val="00663312"/>
    <w:rsid w:val="006712B8"/>
    <w:rsid w:val="00671526"/>
    <w:rsid w:val="00673458"/>
    <w:rsid w:val="00674100"/>
    <w:rsid w:val="00675209"/>
    <w:rsid w:val="00675E52"/>
    <w:rsid w:val="006801C7"/>
    <w:rsid w:val="0068C665"/>
    <w:rsid w:val="00691A74"/>
    <w:rsid w:val="00692C92"/>
    <w:rsid w:val="00697093"/>
    <w:rsid w:val="006A2F26"/>
    <w:rsid w:val="006A5047"/>
    <w:rsid w:val="006A5976"/>
    <w:rsid w:val="006A71BD"/>
    <w:rsid w:val="006B0244"/>
    <w:rsid w:val="006B19EE"/>
    <w:rsid w:val="006B22C9"/>
    <w:rsid w:val="006B23C9"/>
    <w:rsid w:val="006B5A8C"/>
    <w:rsid w:val="006B5D3C"/>
    <w:rsid w:val="006B5D50"/>
    <w:rsid w:val="006B6790"/>
    <w:rsid w:val="006C2BE1"/>
    <w:rsid w:val="006C4B7B"/>
    <w:rsid w:val="006C55E7"/>
    <w:rsid w:val="006D53FA"/>
    <w:rsid w:val="006D5676"/>
    <w:rsid w:val="006D7D21"/>
    <w:rsid w:val="006E1249"/>
    <w:rsid w:val="006E2982"/>
    <w:rsid w:val="006E4229"/>
    <w:rsid w:val="006E44A2"/>
    <w:rsid w:val="006E45A1"/>
    <w:rsid w:val="006E67CD"/>
    <w:rsid w:val="006E6B8C"/>
    <w:rsid w:val="006F4BD0"/>
    <w:rsid w:val="006F53DE"/>
    <w:rsid w:val="006F6932"/>
    <w:rsid w:val="0070055A"/>
    <w:rsid w:val="00700E77"/>
    <w:rsid w:val="007043D7"/>
    <w:rsid w:val="00704635"/>
    <w:rsid w:val="00706810"/>
    <w:rsid w:val="007078AC"/>
    <w:rsid w:val="007121EE"/>
    <w:rsid w:val="00717CE9"/>
    <w:rsid w:val="007201BE"/>
    <w:rsid w:val="00722ECC"/>
    <w:rsid w:val="00722F20"/>
    <w:rsid w:val="007235B1"/>
    <w:rsid w:val="0072493A"/>
    <w:rsid w:val="00725417"/>
    <w:rsid w:val="00727E00"/>
    <w:rsid w:val="00730181"/>
    <w:rsid w:val="00730E5B"/>
    <w:rsid w:val="007311A8"/>
    <w:rsid w:val="00731262"/>
    <w:rsid w:val="007347BD"/>
    <w:rsid w:val="007366BD"/>
    <w:rsid w:val="00736858"/>
    <w:rsid w:val="00737129"/>
    <w:rsid w:val="007556B1"/>
    <w:rsid w:val="00760C7A"/>
    <w:rsid w:val="00762EB7"/>
    <w:rsid w:val="00765B7F"/>
    <w:rsid w:val="00770F7C"/>
    <w:rsid w:val="00770FB6"/>
    <w:rsid w:val="00772A7C"/>
    <w:rsid w:val="00773CD8"/>
    <w:rsid w:val="00784833"/>
    <w:rsid w:val="00785019"/>
    <w:rsid w:val="0078526C"/>
    <w:rsid w:val="00796054"/>
    <w:rsid w:val="0079682B"/>
    <w:rsid w:val="00796B5A"/>
    <w:rsid w:val="00796DF0"/>
    <w:rsid w:val="00796FD5"/>
    <w:rsid w:val="007A0795"/>
    <w:rsid w:val="007A402A"/>
    <w:rsid w:val="007A547A"/>
    <w:rsid w:val="007A715D"/>
    <w:rsid w:val="007B4D7D"/>
    <w:rsid w:val="007B7237"/>
    <w:rsid w:val="007C44A5"/>
    <w:rsid w:val="007C4932"/>
    <w:rsid w:val="007C584B"/>
    <w:rsid w:val="007D2D2F"/>
    <w:rsid w:val="007D7F5B"/>
    <w:rsid w:val="007E0FCE"/>
    <w:rsid w:val="007E4A7F"/>
    <w:rsid w:val="007E5CCC"/>
    <w:rsid w:val="007F63FB"/>
    <w:rsid w:val="00801161"/>
    <w:rsid w:val="00802287"/>
    <w:rsid w:val="008043E9"/>
    <w:rsid w:val="008078FC"/>
    <w:rsid w:val="00810818"/>
    <w:rsid w:val="008112CC"/>
    <w:rsid w:val="00811F4E"/>
    <w:rsid w:val="00812A13"/>
    <w:rsid w:val="00813999"/>
    <w:rsid w:val="00813BEE"/>
    <w:rsid w:val="00815206"/>
    <w:rsid w:val="0081593C"/>
    <w:rsid w:val="00826317"/>
    <w:rsid w:val="00830FFC"/>
    <w:rsid w:val="00831D05"/>
    <w:rsid w:val="008337F7"/>
    <w:rsid w:val="00842EA2"/>
    <w:rsid w:val="00845743"/>
    <w:rsid w:val="00846966"/>
    <w:rsid w:val="00847177"/>
    <w:rsid w:val="00850582"/>
    <w:rsid w:val="00852FCB"/>
    <w:rsid w:val="0085369D"/>
    <w:rsid w:val="008552BC"/>
    <w:rsid w:val="00864A6F"/>
    <w:rsid w:val="008668BF"/>
    <w:rsid w:val="00873477"/>
    <w:rsid w:val="00882708"/>
    <w:rsid w:val="008833FA"/>
    <w:rsid w:val="0088371D"/>
    <w:rsid w:val="00884880"/>
    <w:rsid w:val="00884AC7"/>
    <w:rsid w:val="00887E2C"/>
    <w:rsid w:val="00887ED5"/>
    <w:rsid w:val="0089056E"/>
    <w:rsid w:val="00891B40"/>
    <w:rsid w:val="008970A9"/>
    <w:rsid w:val="008A27AB"/>
    <w:rsid w:val="008A78A9"/>
    <w:rsid w:val="008B0C48"/>
    <w:rsid w:val="008B1DC5"/>
    <w:rsid w:val="008B36EF"/>
    <w:rsid w:val="008B4A5A"/>
    <w:rsid w:val="008C1F19"/>
    <w:rsid w:val="008C3176"/>
    <w:rsid w:val="008C5179"/>
    <w:rsid w:val="008C6F09"/>
    <w:rsid w:val="008D0C69"/>
    <w:rsid w:val="008D1F56"/>
    <w:rsid w:val="008D3BDA"/>
    <w:rsid w:val="008D6831"/>
    <w:rsid w:val="008E24CB"/>
    <w:rsid w:val="008E3CE9"/>
    <w:rsid w:val="008E590D"/>
    <w:rsid w:val="008F3D93"/>
    <w:rsid w:val="008F627F"/>
    <w:rsid w:val="008F7710"/>
    <w:rsid w:val="00903864"/>
    <w:rsid w:val="00906227"/>
    <w:rsid w:val="009111DF"/>
    <w:rsid w:val="00912623"/>
    <w:rsid w:val="00914362"/>
    <w:rsid w:val="00916265"/>
    <w:rsid w:val="0092328F"/>
    <w:rsid w:val="00924722"/>
    <w:rsid w:val="00925FBB"/>
    <w:rsid w:val="009311E0"/>
    <w:rsid w:val="00933540"/>
    <w:rsid w:val="0093603A"/>
    <w:rsid w:val="00937E81"/>
    <w:rsid w:val="00940003"/>
    <w:rsid w:val="0094106E"/>
    <w:rsid w:val="009425A1"/>
    <w:rsid w:val="009445AB"/>
    <w:rsid w:val="00944821"/>
    <w:rsid w:val="00951A22"/>
    <w:rsid w:val="00952088"/>
    <w:rsid w:val="00956C0E"/>
    <w:rsid w:val="009600A5"/>
    <w:rsid w:val="00960E22"/>
    <w:rsid w:val="00962295"/>
    <w:rsid w:val="0096250F"/>
    <w:rsid w:val="00964E53"/>
    <w:rsid w:val="00966091"/>
    <w:rsid w:val="00967E8B"/>
    <w:rsid w:val="009742C0"/>
    <w:rsid w:val="0097438B"/>
    <w:rsid w:val="00974AC0"/>
    <w:rsid w:val="00976608"/>
    <w:rsid w:val="00976AC1"/>
    <w:rsid w:val="00981A04"/>
    <w:rsid w:val="00982C37"/>
    <w:rsid w:val="00986BDF"/>
    <w:rsid w:val="00991038"/>
    <w:rsid w:val="009910E5"/>
    <w:rsid w:val="00992371"/>
    <w:rsid w:val="00994F7C"/>
    <w:rsid w:val="009A02D4"/>
    <w:rsid w:val="009A176E"/>
    <w:rsid w:val="009A1956"/>
    <w:rsid w:val="009A390C"/>
    <w:rsid w:val="009C07A6"/>
    <w:rsid w:val="009C0C17"/>
    <w:rsid w:val="009C307F"/>
    <w:rsid w:val="009C3EF7"/>
    <w:rsid w:val="009C44E3"/>
    <w:rsid w:val="009C4ADA"/>
    <w:rsid w:val="009C564F"/>
    <w:rsid w:val="009C612F"/>
    <w:rsid w:val="009C76D6"/>
    <w:rsid w:val="009D0640"/>
    <w:rsid w:val="009D080F"/>
    <w:rsid w:val="009D2516"/>
    <w:rsid w:val="009D4397"/>
    <w:rsid w:val="009D68BB"/>
    <w:rsid w:val="009E0156"/>
    <w:rsid w:val="009E1D6D"/>
    <w:rsid w:val="009E2D38"/>
    <w:rsid w:val="009E5079"/>
    <w:rsid w:val="009E6D32"/>
    <w:rsid w:val="009E7934"/>
    <w:rsid w:val="009F047A"/>
    <w:rsid w:val="009F1C09"/>
    <w:rsid w:val="00A01FB5"/>
    <w:rsid w:val="00A03C50"/>
    <w:rsid w:val="00A044CD"/>
    <w:rsid w:val="00A05EFD"/>
    <w:rsid w:val="00A122F1"/>
    <w:rsid w:val="00A1612A"/>
    <w:rsid w:val="00A16609"/>
    <w:rsid w:val="00A20D11"/>
    <w:rsid w:val="00A214AF"/>
    <w:rsid w:val="00A2155B"/>
    <w:rsid w:val="00A21EE6"/>
    <w:rsid w:val="00A238D7"/>
    <w:rsid w:val="00A3138B"/>
    <w:rsid w:val="00A344A6"/>
    <w:rsid w:val="00A35433"/>
    <w:rsid w:val="00A35773"/>
    <w:rsid w:val="00A35A03"/>
    <w:rsid w:val="00A412D6"/>
    <w:rsid w:val="00A43BE6"/>
    <w:rsid w:val="00A448B2"/>
    <w:rsid w:val="00A454C9"/>
    <w:rsid w:val="00A45EEC"/>
    <w:rsid w:val="00A515EF"/>
    <w:rsid w:val="00A55009"/>
    <w:rsid w:val="00A560B7"/>
    <w:rsid w:val="00A56902"/>
    <w:rsid w:val="00A6442B"/>
    <w:rsid w:val="00A65FAE"/>
    <w:rsid w:val="00A6763D"/>
    <w:rsid w:val="00A67D35"/>
    <w:rsid w:val="00A706B7"/>
    <w:rsid w:val="00A70BFD"/>
    <w:rsid w:val="00A71BA6"/>
    <w:rsid w:val="00A73287"/>
    <w:rsid w:val="00A74298"/>
    <w:rsid w:val="00A7605C"/>
    <w:rsid w:val="00A80806"/>
    <w:rsid w:val="00A8155E"/>
    <w:rsid w:val="00A817A0"/>
    <w:rsid w:val="00A83241"/>
    <w:rsid w:val="00A859F8"/>
    <w:rsid w:val="00A87031"/>
    <w:rsid w:val="00A87654"/>
    <w:rsid w:val="00A879C2"/>
    <w:rsid w:val="00A90A5D"/>
    <w:rsid w:val="00A924A7"/>
    <w:rsid w:val="00A92E62"/>
    <w:rsid w:val="00A975EB"/>
    <w:rsid w:val="00AA032E"/>
    <w:rsid w:val="00AA0E72"/>
    <w:rsid w:val="00AA5412"/>
    <w:rsid w:val="00AA66CF"/>
    <w:rsid w:val="00AA6765"/>
    <w:rsid w:val="00AB4505"/>
    <w:rsid w:val="00AB52FC"/>
    <w:rsid w:val="00AB5817"/>
    <w:rsid w:val="00AC006F"/>
    <w:rsid w:val="00AC0D7C"/>
    <w:rsid w:val="00AC0DEC"/>
    <w:rsid w:val="00AC4D32"/>
    <w:rsid w:val="00AC79BD"/>
    <w:rsid w:val="00AD467D"/>
    <w:rsid w:val="00AD5ECF"/>
    <w:rsid w:val="00AE2B81"/>
    <w:rsid w:val="00AE2D47"/>
    <w:rsid w:val="00AE3143"/>
    <w:rsid w:val="00AE4171"/>
    <w:rsid w:val="00AE5F87"/>
    <w:rsid w:val="00AE70D4"/>
    <w:rsid w:val="00AE72A4"/>
    <w:rsid w:val="00AF390D"/>
    <w:rsid w:val="00AF5135"/>
    <w:rsid w:val="00AF72EA"/>
    <w:rsid w:val="00AF7B3B"/>
    <w:rsid w:val="00B04A2E"/>
    <w:rsid w:val="00B07B7E"/>
    <w:rsid w:val="00B105A0"/>
    <w:rsid w:val="00B10E0D"/>
    <w:rsid w:val="00B14785"/>
    <w:rsid w:val="00B20987"/>
    <w:rsid w:val="00B21268"/>
    <w:rsid w:val="00B233CF"/>
    <w:rsid w:val="00B24123"/>
    <w:rsid w:val="00B25943"/>
    <w:rsid w:val="00B26281"/>
    <w:rsid w:val="00B31942"/>
    <w:rsid w:val="00B3472C"/>
    <w:rsid w:val="00B36086"/>
    <w:rsid w:val="00B367FC"/>
    <w:rsid w:val="00B447ED"/>
    <w:rsid w:val="00B46C7D"/>
    <w:rsid w:val="00B4779D"/>
    <w:rsid w:val="00B52565"/>
    <w:rsid w:val="00B565DF"/>
    <w:rsid w:val="00B60437"/>
    <w:rsid w:val="00B64F18"/>
    <w:rsid w:val="00B65BF9"/>
    <w:rsid w:val="00B65E28"/>
    <w:rsid w:val="00B66CE7"/>
    <w:rsid w:val="00B7190F"/>
    <w:rsid w:val="00B72145"/>
    <w:rsid w:val="00B72365"/>
    <w:rsid w:val="00B771E7"/>
    <w:rsid w:val="00B80423"/>
    <w:rsid w:val="00B81F2A"/>
    <w:rsid w:val="00B8206E"/>
    <w:rsid w:val="00B84FDF"/>
    <w:rsid w:val="00B85CD0"/>
    <w:rsid w:val="00B86167"/>
    <w:rsid w:val="00B87BD9"/>
    <w:rsid w:val="00B91701"/>
    <w:rsid w:val="00B923C0"/>
    <w:rsid w:val="00B937C0"/>
    <w:rsid w:val="00B93C2B"/>
    <w:rsid w:val="00B94180"/>
    <w:rsid w:val="00BA2853"/>
    <w:rsid w:val="00BA4475"/>
    <w:rsid w:val="00BA780E"/>
    <w:rsid w:val="00BB01FB"/>
    <w:rsid w:val="00BB4031"/>
    <w:rsid w:val="00BB4156"/>
    <w:rsid w:val="00BB5DA4"/>
    <w:rsid w:val="00BB6BB3"/>
    <w:rsid w:val="00BC13F0"/>
    <w:rsid w:val="00BC485A"/>
    <w:rsid w:val="00BD1576"/>
    <w:rsid w:val="00BD1A19"/>
    <w:rsid w:val="00BD39D7"/>
    <w:rsid w:val="00BD6A8C"/>
    <w:rsid w:val="00BD7DCB"/>
    <w:rsid w:val="00BE3E76"/>
    <w:rsid w:val="00BF21CE"/>
    <w:rsid w:val="00BF56B1"/>
    <w:rsid w:val="00BF6148"/>
    <w:rsid w:val="00C00AD8"/>
    <w:rsid w:val="00C03003"/>
    <w:rsid w:val="00C037FE"/>
    <w:rsid w:val="00C0386A"/>
    <w:rsid w:val="00C07235"/>
    <w:rsid w:val="00C1293C"/>
    <w:rsid w:val="00C153E9"/>
    <w:rsid w:val="00C201C5"/>
    <w:rsid w:val="00C22098"/>
    <w:rsid w:val="00C22DF6"/>
    <w:rsid w:val="00C24B75"/>
    <w:rsid w:val="00C250E5"/>
    <w:rsid w:val="00C262B7"/>
    <w:rsid w:val="00C330AA"/>
    <w:rsid w:val="00C34FBF"/>
    <w:rsid w:val="00C35864"/>
    <w:rsid w:val="00C409EB"/>
    <w:rsid w:val="00C41D11"/>
    <w:rsid w:val="00C43A4A"/>
    <w:rsid w:val="00C43C9C"/>
    <w:rsid w:val="00C440EF"/>
    <w:rsid w:val="00C458EE"/>
    <w:rsid w:val="00C45E80"/>
    <w:rsid w:val="00C47A82"/>
    <w:rsid w:val="00C51847"/>
    <w:rsid w:val="00C54DAE"/>
    <w:rsid w:val="00C61CB6"/>
    <w:rsid w:val="00C6476D"/>
    <w:rsid w:val="00C647A3"/>
    <w:rsid w:val="00C659E6"/>
    <w:rsid w:val="00C7007D"/>
    <w:rsid w:val="00C75714"/>
    <w:rsid w:val="00C76DF6"/>
    <w:rsid w:val="00C76F9E"/>
    <w:rsid w:val="00C8429D"/>
    <w:rsid w:val="00C91EB4"/>
    <w:rsid w:val="00C92014"/>
    <w:rsid w:val="00C929A8"/>
    <w:rsid w:val="00C95A69"/>
    <w:rsid w:val="00C95C8F"/>
    <w:rsid w:val="00CA50F5"/>
    <w:rsid w:val="00CA5BF4"/>
    <w:rsid w:val="00CA6C09"/>
    <w:rsid w:val="00CB0B88"/>
    <w:rsid w:val="00CB3ACD"/>
    <w:rsid w:val="00CB6B97"/>
    <w:rsid w:val="00CB6BE0"/>
    <w:rsid w:val="00CC252E"/>
    <w:rsid w:val="00CC3456"/>
    <w:rsid w:val="00CC3DEE"/>
    <w:rsid w:val="00CC7307"/>
    <w:rsid w:val="00CD2A0F"/>
    <w:rsid w:val="00CD3F9A"/>
    <w:rsid w:val="00CE05BB"/>
    <w:rsid w:val="00CE6DCB"/>
    <w:rsid w:val="00CE711E"/>
    <w:rsid w:val="00CE7C14"/>
    <w:rsid w:val="00CF2CA8"/>
    <w:rsid w:val="00CF6414"/>
    <w:rsid w:val="00CF65C3"/>
    <w:rsid w:val="00CF6DC8"/>
    <w:rsid w:val="00D002FD"/>
    <w:rsid w:val="00D00B5F"/>
    <w:rsid w:val="00D03764"/>
    <w:rsid w:val="00D0424D"/>
    <w:rsid w:val="00D0785B"/>
    <w:rsid w:val="00D1310D"/>
    <w:rsid w:val="00D15B43"/>
    <w:rsid w:val="00D1746B"/>
    <w:rsid w:val="00D17B27"/>
    <w:rsid w:val="00D21ED6"/>
    <w:rsid w:val="00D23717"/>
    <w:rsid w:val="00D259BC"/>
    <w:rsid w:val="00D329B8"/>
    <w:rsid w:val="00D33516"/>
    <w:rsid w:val="00D34B5A"/>
    <w:rsid w:val="00D35EBB"/>
    <w:rsid w:val="00D40BE3"/>
    <w:rsid w:val="00D4376E"/>
    <w:rsid w:val="00D4399A"/>
    <w:rsid w:val="00D44B79"/>
    <w:rsid w:val="00D45103"/>
    <w:rsid w:val="00D4762A"/>
    <w:rsid w:val="00D47BD7"/>
    <w:rsid w:val="00D564DD"/>
    <w:rsid w:val="00D613AA"/>
    <w:rsid w:val="00D61D3C"/>
    <w:rsid w:val="00D6487E"/>
    <w:rsid w:val="00D65649"/>
    <w:rsid w:val="00D67E9F"/>
    <w:rsid w:val="00D759A1"/>
    <w:rsid w:val="00D76B8C"/>
    <w:rsid w:val="00D76E29"/>
    <w:rsid w:val="00D76E74"/>
    <w:rsid w:val="00D77F8D"/>
    <w:rsid w:val="00D824BB"/>
    <w:rsid w:val="00D8262A"/>
    <w:rsid w:val="00D826D3"/>
    <w:rsid w:val="00D83AE9"/>
    <w:rsid w:val="00D83E44"/>
    <w:rsid w:val="00D870E0"/>
    <w:rsid w:val="00D903B8"/>
    <w:rsid w:val="00D9188F"/>
    <w:rsid w:val="00D9250A"/>
    <w:rsid w:val="00D928FF"/>
    <w:rsid w:val="00D9460F"/>
    <w:rsid w:val="00D95F6F"/>
    <w:rsid w:val="00D96B15"/>
    <w:rsid w:val="00DA0A43"/>
    <w:rsid w:val="00DA3A20"/>
    <w:rsid w:val="00DC0D7C"/>
    <w:rsid w:val="00DC35E3"/>
    <w:rsid w:val="00DD07C8"/>
    <w:rsid w:val="00DD18EB"/>
    <w:rsid w:val="00DD1DE4"/>
    <w:rsid w:val="00DD2D18"/>
    <w:rsid w:val="00DD5A4F"/>
    <w:rsid w:val="00DD5FA4"/>
    <w:rsid w:val="00DD6924"/>
    <w:rsid w:val="00DE0FA1"/>
    <w:rsid w:val="00DE2B89"/>
    <w:rsid w:val="00DF1E23"/>
    <w:rsid w:val="00DF4A66"/>
    <w:rsid w:val="00E02578"/>
    <w:rsid w:val="00E02D4A"/>
    <w:rsid w:val="00E0303D"/>
    <w:rsid w:val="00E0313C"/>
    <w:rsid w:val="00E031AA"/>
    <w:rsid w:val="00E10FBA"/>
    <w:rsid w:val="00E12CBC"/>
    <w:rsid w:val="00E13829"/>
    <w:rsid w:val="00E14AC8"/>
    <w:rsid w:val="00E150E1"/>
    <w:rsid w:val="00E1573A"/>
    <w:rsid w:val="00E16C3D"/>
    <w:rsid w:val="00E179BB"/>
    <w:rsid w:val="00E206CD"/>
    <w:rsid w:val="00E22A29"/>
    <w:rsid w:val="00E23C4B"/>
    <w:rsid w:val="00E23CB9"/>
    <w:rsid w:val="00E24EA0"/>
    <w:rsid w:val="00E2651A"/>
    <w:rsid w:val="00E27AC4"/>
    <w:rsid w:val="00E27B00"/>
    <w:rsid w:val="00E30559"/>
    <w:rsid w:val="00E339EC"/>
    <w:rsid w:val="00E3663F"/>
    <w:rsid w:val="00E413B1"/>
    <w:rsid w:val="00E4271F"/>
    <w:rsid w:val="00E46ECA"/>
    <w:rsid w:val="00E53651"/>
    <w:rsid w:val="00E53B24"/>
    <w:rsid w:val="00E5423F"/>
    <w:rsid w:val="00E5619B"/>
    <w:rsid w:val="00E57FCC"/>
    <w:rsid w:val="00E611BA"/>
    <w:rsid w:val="00E717D9"/>
    <w:rsid w:val="00E71A9C"/>
    <w:rsid w:val="00E72565"/>
    <w:rsid w:val="00E729FE"/>
    <w:rsid w:val="00E73258"/>
    <w:rsid w:val="00E75AB4"/>
    <w:rsid w:val="00E7678F"/>
    <w:rsid w:val="00E77D47"/>
    <w:rsid w:val="00E83498"/>
    <w:rsid w:val="00E83EA9"/>
    <w:rsid w:val="00E9105C"/>
    <w:rsid w:val="00E92E7E"/>
    <w:rsid w:val="00E945CA"/>
    <w:rsid w:val="00E94AFE"/>
    <w:rsid w:val="00E94E13"/>
    <w:rsid w:val="00E9507C"/>
    <w:rsid w:val="00E97160"/>
    <w:rsid w:val="00E97C3F"/>
    <w:rsid w:val="00EA09EB"/>
    <w:rsid w:val="00EA2979"/>
    <w:rsid w:val="00EA3FF4"/>
    <w:rsid w:val="00EA54C7"/>
    <w:rsid w:val="00EA6556"/>
    <w:rsid w:val="00EA6968"/>
    <w:rsid w:val="00EA7563"/>
    <w:rsid w:val="00EA7807"/>
    <w:rsid w:val="00EB023B"/>
    <w:rsid w:val="00EB0833"/>
    <w:rsid w:val="00EB1FCA"/>
    <w:rsid w:val="00EB24C8"/>
    <w:rsid w:val="00EB55E6"/>
    <w:rsid w:val="00EB690B"/>
    <w:rsid w:val="00EC073E"/>
    <w:rsid w:val="00EC0887"/>
    <w:rsid w:val="00EC7A0F"/>
    <w:rsid w:val="00ED0473"/>
    <w:rsid w:val="00ED3D45"/>
    <w:rsid w:val="00ED4276"/>
    <w:rsid w:val="00ED5A0A"/>
    <w:rsid w:val="00ED638C"/>
    <w:rsid w:val="00ED6510"/>
    <w:rsid w:val="00EE0780"/>
    <w:rsid w:val="00EE37D7"/>
    <w:rsid w:val="00EE56F7"/>
    <w:rsid w:val="00EF23FB"/>
    <w:rsid w:val="00EF339D"/>
    <w:rsid w:val="00EF61A5"/>
    <w:rsid w:val="00EF6D6F"/>
    <w:rsid w:val="00F0096C"/>
    <w:rsid w:val="00F00CC0"/>
    <w:rsid w:val="00F00E45"/>
    <w:rsid w:val="00F02AA9"/>
    <w:rsid w:val="00F06ABF"/>
    <w:rsid w:val="00F1119F"/>
    <w:rsid w:val="00F1655C"/>
    <w:rsid w:val="00F211FB"/>
    <w:rsid w:val="00F273D0"/>
    <w:rsid w:val="00F305B2"/>
    <w:rsid w:val="00F309BE"/>
    <w:rsid w:val="00F30CBF"/>
    <w:rsid w:val="00F3494E"/>
    <w:rsid w:val="00F37C41"/>
    <w:rsid w:val="00F37E39"/>
    <w:rsid w:val="00F40E1F"/>
    <w:rsid w:val="00F41F33"/>
    <w:rsid w:val="00F428E2"/>
    <w:rsid w:val="00F44352"/>
    <w:rsid w:val="00F47946"/>
    <w:rsid w:val="00F5452C"/>
    <w:rsid w:val="00F55331"/>
    <w:rsid w:val="00F55792"/>
    <w:rsid w:val="00F573A4"/>
    <w:rsid w:val="00F61470"/>
    <w:rsid w:val="00F62DDC"/>
    <w:rsid w:val="00F7147A"/>
    <w:rsid w:val="00F76C8B"/>
    <w:rsid w:val="00F80D3B"/>
    <w:rsid w:val="00F82FF5"/>
    <w:rsid w:val="00F877A7"/>
    <w:rsid w:val="00F91796"/>
    <w:rsid w:val="00F9208E"/>
    <w:rsid w:val="00F936DA"/>
    <w:rsid w:val="00F95302"/>
    <w:rsid w:val="00FA01B7"/>
    <w:rsid w:val="00FA65A0"/>
    <w:rsid w:val="00FB2730"/>
    <w:rsid w:val="00FB2AB7"/>
    <w:rsid w:val="00FB3A58"/>
    <w:rsid w:val="00FB40AF"/>
    <w:rsid w:val="00FB53AD"/>
    <w:rsid w:val="00FB6A42"/>
    <w:rsid w:val="00FC0A41"/>
    <w:rsid w:val="00FC344A"/>
    <w:rsid w:val="00FC5D75"/>
    <w:rsid w:val="00FD3AFC"/>
    <w:rsid w:val="00FD53BA"/>
    <w:rsid w:val="00FD5564"/>
    <w:rsid w:val="00FD623C"/>
    <w:rsid w:val="00FD6493"/>
    <w:rsid w:val="00FD7A32"/>
    <w:rsid w:val="00FE2A51"/>
    <w:rsid w:val="00FE6F68"/>
    <w:rsid w:val="00FF030E"/>
    <w:rsid w:val="00FF2CA0"/>
    <w:rsid w:val="00FF3EA2"/>
    <w:rsid w:val="00FF515C"/>
    <w:rsid w:val="00FF6046"/>
    <w:rsid w:val="00FF6757"/>
    <w:rsid w:val="00FF7583"/>
    <w:rsid w:val="0120AE3B"/>
    <w:rsid w:val="012D3077"/>
    <w:rsid w:val="020BE666"/>
    <w:rsid w:val="0250BEF5"/>
    <w:rsid w:val="02E85C76"/>
    <w:rsid w:val="0307C2AD"/>
    <w:rsid w:val="0379E0BF"/>
    <w:rsid w:val="03EAC434"/>
    <w:rsid w:val="0431EAFB"/>
    <w:rsid w:val="046F84B1"/>
    <w:rsid w:val="04748EA1"/>
    <w:rsid w:val="047722CE"/>
    <w:rsid w:val="05E5FE08"/>
    <w:rsid w:val="0655C1A7"/>
    <w:rsid w:val="06632DC4"/>
    <w:rsid w:val="06BAD268"/>
    <w:rsid w:val="06F57984"/>
    <w:rsid w:val="0749AC46"/>
    <w:rsid w:val="07C04775"/>
    <w:rsid w:val="08177DCE"/>
    <w:rsid w:val="09719FE7"/>
    <w:rsid w:val="0985DB78"/>
    <w:rsid w:val="0A375A5B"/>
    <w:rsid w:val="0A860747"/>
    <w:rsid w:val="0AADE901"/>
    <w:rsid w:val="0AEF695E"/>
    <w:rsid w:val="0B139C64"/>
    <w:rsid w:val="0B51F3E3"/>
    <w:rsid w:val="0BF67EE8"/>
    <w:rsid w:val="0C130CA8"/>
    <w:rsid w:val="0C68B7AC"/>
    <w:rsid w:val="0C7FB726"/>
    <w:rsid w:val="0CA11FAC"/>
    <w:rsid w:val="0D18B178"/>
    <w:rsid w:val="0D2947F5"/>
    <w:rsid w:val="0D99AAF0"/>
    <w:rsid w:val="0D9F7C83"/>
    <w:rsid w:val="0DF70232"/>
    <w:rsid w:val="0E17C543"/>
    <w:rsid w:val="0E892110"/>
    <w:rsid w:val="0FCDE7D4"/>
    <w:rsid w:val="0FE081D6"/>
    <w:rsid w:val="1002D36E"/>
    <w:rsid w:val="103B041F"/>
    <w:rsid w:val="1089BE2F"/>
    <w:rsid w:val="11060BA1"/>
    <w:rsid w:val="11624500"/>
    <w:rsid w:val="11B1E053"/>
    <w:rsid w:val="11FDA9A6"/>
    <w:rsid w:val="121D4C82"/>
    <w:rsid w:val="122BAB7A"/>
    <w:rsid w:val="1284D706"/>
    <w:rsid w:val="12F8760E"/>
    <w:rsid w:val="13BB2C98"/>
    <w:rsid w:val="141D7330"/>
    <w:rsid w:val="1453C199"/>
    <w:rsid w:val="148CE416"/>
    <w:rsid w:val="149955F5"/>
    <w:rsid w:val="14B13DF5"/>
    <w:rsid w:val="14F7545B"/>
    <w:rsid w:val="1567BDBA"/>
    <w:rsid w:val="1636E051"/>
    <w:rsid w:val="163D932B"/>
    <w:rsid w:val="16BD2A34"/>
    <w:rsid w:val="1765CFF7"/>
    <w:rsid w:val="17792EF3"/>
    <w:rsid w:val="17AF4859"/>
    <w:rsid w:val="17E823C9"/>
    <w:rsid w:val="197D1B4E"/>
    <w:rsid w:val="197E66C8"/>
    <w:rsid w:val="1B11F30B"/>
    <w:rsid w:val="1B624131"/>
    <w:rsid w:val="1C274098"/>
    <w:rsid w:val="1C86CCE1"/>
    <w:rsid w:val="1D55C075"/>
    <w:rsid w:val="1D7CC9D0"/>
    <w:rsid w:val="1EB4208E"/>
    <w:rsid w:val="1EBCFE67"/>
    <w:rsid w:val="1FA4732C"/>
    <w:rsid w:val="1FB44277"/>
    <w:rsid w:val="1FFAF9A1"/>
    <w:rsid w:val="20792FB4"/>
    <w:rsid w:val="21B0C3B0"/>
    <w:rsid w:val="21D789F5"/>
    <w:rsid w:val="21E85382"/>
    <w:rsid w:val="229CD3D8"/>
    <w:rsid w:val="2337EBDA"/>
    <w:rsid w:val="23F8C646"/>
    <w:rsid w:val="24B67463"/>
    <w:rsid w:val="24D47315"/>
    <w:rsid w:val="24E320D0"/>
    <w:rsid w:val="24EF442B"/>
    <w:rsid w:val="24F692DB"/>
    <w:rsid w:val="250BC38D"/>
    <w:rsid w:val="2547E9FC"/>
    <w:rsid w:val="256AE772"/>
    <w:rsid w:val="25A2EBA4"/>
    <w:rsid w:val="27017FDC"/>
    <w:rsid w:val="2738B38D"/>
    <w:rsid w:val="273BB771"/>
    <w:rsid w:val="282BCE89"/>
    <w:rsid w:val="28416277"/>
    <w:rsid w:val="2859F089"/>
    <w:rsid w:val="2911A95B"/>
    <w:rsid w:val="29832C63"/>
    <w:rsid w:val="29E1DD7D"/>
    <w:rsid w:val="2A8AA685"/>
    <w:rsid w:val="2B77D4AF"/>
    <w:rsid w:val="2BF88FF5"/>
    <w:rsid w:val="2BFA8FCA"/>
    <w:rsid w:val="2C062EA7"/>
    <w:rsid w:val="2C0B8552"/>
    <w:rsid w:val="2C433ACD"/>
    <w:rsid w:val="2CB984B2"/>
    <w:rsid w:val="2CD81FF2"/>
    <w:rsid w:val="2D67F7AE"/>
    <w:rsid w:val="2E35A204"/>
    <w:rsid w:val="2E42DC73"/>
    <w:rsid w:val="2EA9AABF"/>
    <w:rsid w:val="2F03BE7A"/>
    <w:rsid w:val="2F31B696"/>
    <w:rsid w:val="2F8B4E34"/>
    <w:rsid w:val="2FB8F883"/>
    <w:rsid w:val="2FEE6A7D"/>
    <w:rsid w:val="30062470"/>
    <w:rsid w:val="3011FA7B"/>
    <w:rsid w:val="30EF9CE4"/>
    <w:rsid w:val="3120B268"/>
    <w:rsid w:val="31A811FD"/>
    <w:rsid w:val="31B7E7C0"/>
    <w:rsid w:val="31F2C050"/>
    <w:rsid w:val="3259CB31"/>
    <w:rsid w:val="326C6258"/>
    <w:rsid w:val="329645ED"/>
    <w:rsid w:val="32B856A4"/>
    <w:rsid w:val="332C7E17"/>
    <w:rsid w:val="33553ABC"/>
    <w:rsid w:val="33892064"/>
    <w:rsid w:val="3450029B"/>
    <w:rsid w:val="3527853C"/>
    <w:rsid w:val="3640AAB3"/>
    <w:rsid w:val="3649096C"/>
    <w:rsid w:val="376D53D3"/>
    <w:rsid w:val="37DC7B47"/>
    <w:rsid w:val="3947D2CE"/>
    <w:rsid w:val="39BC06FB"/>
    <w:rsid w:val="39C68F34"/>
    <w:rsid w:val="3A0FAFBC"/>
    <w:rsid w:val="3A2F6B4F"/>
    <w:rsid w:val="3A51FACA"/>
    <w:rsid w:val="3A85C606"/>
    <w:rsid w:val="3AB09546"/>
    <w:rsid w:val="3B1BD0E9"/>
    <w:rsid w:val="3BD27C1B"/>
    <w:rsid w:val="3BF4899F"/>
    <w:rsid w:val="3BFA7682"/>
    <w:rsid w:val="3C172043"/>
    <w:rsid w:val="3CA6AB12"/>
    <w:rsid w:val="3E3055AA"/>
    <w:rsid w:val="3E43F8CA"/>
    <w:rsid w:val="3E81141A"/>
    <w:rsid w:val="3EE53529"/>
    <w:rsid w:val="3FE736AA"/>
    <w:rsid w:val="40D45463"/>
    <w:rsid w:val="41254FA3"/>
    <w:rsid w:val="413983C4"/>
    <w:rsid w:val="41B480D9"/>
    <w:rsid w:val="427E4A0C"/>
    <w:rsid w:val="42B80C2B"/>
    <w:rsid w:val="42CE9918"/>
    <w:rsid w:val="4313C38D"/>
    <w:rsid w:val="43CC83C3"/>
    <w:rsid w:val="45147C13"/>
    <w:rsid w:val="45437617"/>
    <w:rsid w:val="45E8EA11"/>
    <w:rsid w:val="461CC59A"/>
    <w:rsid w:val="461DDE62"/>
    <w:rsid w:val="473CFE1F"/>
    <w:rsid w:val="476F3BEC"/>
    <w:rsid w:val="478113E4"/>
    <w:rsid w:val="479F08A6"/>
    <w:rsid w:val="481561FA"/>
    <w:rsid w:val="48286E16"/>
    <w:rsid w:val="4845DE00"/>
    <w:rsid w:val="48592F6B"/>
    <w:rsid w:val="4863B239"/>
    <w:rsid w:val="4938902A"/>
    <w:rsid w:val="49B44E98"/>
    <w:rsid w:val="4A83111A"/>
    <w:rsid w:val="4BA87264"/>
    <w:rsid w:val="4C991664"/>
    <w:rsid w:val="4CDD2F40"/>
    <w:rsid w:val="4CED88B4"/>
    <w:rsid w:val="4D71DB18"/>
    <w:rsid w:val="4DB1A7D4"/>
    <w:rsid w:val="4DCC4DBE"/>
    <w:rsid w:val="4E3B3F44"/>
    <w:rsid w:val="4E484E84"/>
    <w:rsid w:val="4E6A3145"/>
    <w:rsid w:val="4E90094D"/>
    <w:rsid w:val="4EEB7D65"/>
    <w:rsid w:val="4F13601E"/>
    <w:rsid w:val="4F163371"/>
    <w:rsid w:val="5008E803"/>
    <w:rsid w:val="50ED5311"/>
    <w:rsid w:val="51263281"/>
    <w:rsid w:val="521D2249"/>
    <w:rsid w:val="524E8EA0"/>
    <w:rsid w:val="55143707"/>
    <w:rsid w:val="557BC3C1"/>
    <w:rsid w:val="5586E324"/>
    <w:rsid w:val="55C2807A"/>
    <w:rsid w:val="5605DDFD"/>
    <w:rsid w:val="56B036CD"/>
    <w:rsid w:val="56BE2871"/>
    <w:rsid w:val="5721348B"/>
    <w:rsid w:val="572962FD"/>
    <w:rsid w:val="5855B9DE"/>
    <w:rsid w:val="5859A0DC"/>
    <w:rsid w:val="587B25F2"/>
    <w:rsid w:val="5894D54A"/>
    <w:rsid w:val="59D5E0A9"/>
    <w:rsid w:val="5A9190B3"/>
    <w:rsid w:val="5AF69C18"/>
    <w:rsid w:val="5B4FBE7C"/>
    <w:rsid w:val="5BB99800"/>
    <w:rsid w:val="5BE0BC39"/>
    <w:rsid w:val="5D4A325C"/>
    <w:rsid w:val="5D4DFD91"/>
    <w:rsid w:val="5D51FE49"/>
    <w:rsid w:val="5DA10B3E"/>
    <w:rsid w:val="5F448E81"/>
    <w:rsid w:val="5F9F36F8"/>
    <w:rsid w:val="5FA86C7B"/>
    <w:rsid w:val="5FCE1921"/>
    <w:rsid w:val="6038911B"/>
    <w:rsid w:val="60594B23"/>
    <w:rsid w:val="607EF0F0"/>
    <w:rsid w:val="60BFE9FB"/>
    <w:rsid w:val="616342AC"/>
    <w:rsid w:val="61BB685F"/>
    <w:rsid w:val="621DE2AD"/>
    <w:rsid w:val="635DD4F2"/>
    <w:rsid w:val="642AE822"/>
    <w:rsid w:val="6460C480"/>
    <w:rsid w:val="64EBFBF8"/>
    <w:rsid w:val="6549985B"/>
    <w:rsid w:val="65AB44A2"/>
    <w:rsid w:val="66105DDA"/>
    <w:rsid w:val="665CC3DF"/>
    <w:rsid w:val="6675B59B"/>
    <w:rsid w:val="672B87DE"/>
    <w:rsid w:val="67433FF4"/>
    <w:rsid w:val="6766818F"/>
    <w:rsid w:val="68960FB8"/>
    <w:rsid w:val="68E6621D"/>
    <w:rsid w:val="6928FCEE"/>
    <w:rsid w:val="6973C367"/>
    <w:rsid w:val="69F7156C"/>
    <w:rsid w:val="6A515228"/>
    <w:rsid w:val="6A52D2C9"/>
    <w:rsid w:val="6A7CC49F"/>
    <w:rsid w:val="6ABB2B1F"/>
    <w:rsid w:val="6BDC3264"/>
    <w:rsid w:val="6C1C95C3"/>
    <w:rsid w:val="6C4CF5C8"/>
    <w:rsid w:val="6CD40191"/>
    <w:rsid w:val="6CDE0267"/>
    <w:rsid w:val="6D56BD71"/>
    <w:rsid w:val="6E0E1519"/>
    <w:rsid w:val="6E6912BB"/>
    <w:rsid w:val="6E862D44"/>
    <w:rsid w:val="6E8EC9A4"/>
    <w:rsid w:val="6ECE3744"/>
    <w:rsid w:val="6F2728EC"/>
    <w:rsid w:val="6FA37EBD"/>
    <w:rsid w:val="6FD790CE"/>
    <w:rsid w:val="7000AFE6"/>
    <w:rsid w:val="70C89C08"/>
    <w:rsid w:val="70CAD059"/>
    <w:rsid w:val="70FBB365"/>
    <w:rsid w:val="712ED251"/>
    <w:rsid w:val="7135A4C0"/>
    <w:rsid w:val="716B9DDC"/>
    <w:rsid w:val="731C995C"/>
    <w:rsid w:val="73233E6C"/>
    <w:rsid w:val="73AA1FB9"/>
    <w:rsid w:val="73F08291"/>
    <w:rsid w:val="73F8CBA7"/>
    <w:rsid w:val="74869BA9"/>
    <w:rsid w:val="74DA437D"/>
    <w:rsid w:val="74EFCDEE"/>
    <w:rsid w:val="75CE7C13"/>
    <w:rsid w:val="763CEDFD"/>
    <w:rsid w:val="7722F3A4"/>
    <w:rsid w:val="775AE567"/>
    <w:rsid w:val="78F47B0C"/>
    <w:rsid w:val="794C7186"/>
    <w:rsid w:val="796CC4B9"/>
    <w:rsid w:val="79E2E827"/>
    <w:rsid w:val="7AFDFD57"/>
    <w:rsid w:val="7BA0E060"/>
    <w:rsid w:val="7C1AA29D"/>
    <w:rsid w:val="7C5D29A9"/>
    <w:rsid w:val="7CCD952F"/>
    <w:rsid w:val="7D752A87"/>
    <w:rsid w:val="7D7E1756"/>
    <w:rsid w:val="7D95CC92"/>
    <w:rsid w:val="7D9CFB8B"/>
    <w:rsid w:val="7DCA3F39"/>
    <w:rsid w:val="7ED2835D"/>
    <w:rsid w:val="7F08DD7D"/>
    <w:rsid w:val="7F1A355B"/>
    <w:rsid w:val="7FA3DACF"/>
    <w:rsid w:val="7FA6A4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9CCE53"/>
  <w15:chartTrackingRefBased/>
  <w15:docId w15:val="{62FE059A-4380-40FE-B390-4D634F39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CBC"/>
    <w:rPr>
      <w:rFonts w:ascii="Verdana" w:hAnsi="Verdana"/>
      <w:sz w:val="24"/>
      <w:szCs w:val="24"/>
    </w:rPr>
  </w:style>
  <w:style w:type="paragraph" w:styleId="Heading1">
    <w:name w:val="heading 1"/>
    <w:basedOn w:val="Normal"/>
    <w:next w:val="Heading4"/>
    <w:qFormat/>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44685E"/>
    <w:pPr>
      <w:keepNext/>
      <w:spacing w:before="240" w:after="60"/>
      <w:outlineLvl w:val="1"/>
    </w:pPr>
    <w:rPr>
      <w:b/>
      <w:bCs/>
      <w:iCs/>
      <w:sz w:val="28"/>
      <w:szCs w:val="28"/>
      <w:lang w:val="x-none" w:eastAsia="x-non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alloonText">
    <w:name w:val="Balloon Text"/>
    <w:basedOn w:val="Normal"/>
    <w:semiHidden/>
    <w:rsid w:val="0040048A"/>
    <w:rPr>
      <w:rFonts w:ascii="Tahoma" w:hAnsi="Tahoma" w:cs="Tahoma"/>
      <w:sz w:val="16"/>
      <w:szCs w:val="16"/>
    </w:rPr>
  </w:style>
  <w:style w:type="table" w:styleId="TableGrid">
    <w:name w:val="Table Grid"/>
    <w:basedOn w:val="TableNormal"/>
    <w:rsid w:val="00C43C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rPr>
      <w:rFonts w:ascii="Arial" w:hAnsi="Arial" w:cs="Arial"/>
      <w:b/>
      <w:bCs/>
      <w:sz w:val="26"/>
      <w:szCs w:val="26"/>
      <w:lang w:val="en-US" w:eastAsia="en-US" w:bidi="ar-SA"/>
    </w:rPr>
  </w:style>
  <w:style w:type="character" w:customStyle="1" w:styleId="Heading1Char">
    <w:name w:val="Heading 1 Char"/>
    <w:rPr>
      <w:rFonts w:ascii="Arial" w:hAnsi="Arial" w:cs="Arial"/>
      <w:b/>
      <w:color w:val="FF9900"/>
      <w:sz w:val="32"/>
      <w:lang w:val="en-US" w:eastAsia="en-US" w:bidi="ar-SA"/>
    </w:rPr>
  </w:style>
  <w:style w:type="character" w:styleId="FollowedHyperlink">
    <w:name w:val="FollowedHyperlink"/>
    <w:rPr>
      <w:color w:val="800080"/>
      <w:u w:val="single"/>
    </w:rPr>
  </w:style>
  <w:style w:type="paragraph" w:styleId="BodyTextIndent2">
    <w:name w:val="Body Text Indent 2"/>
    <w:basedOn w:val="Normal"/>
    <w:link w:val="BodyTextIndent2Char"/>
    <w:rsid w:val="00C43C9C"/>
    <w:pPr>
      <w:spacing w:after="120" w:line="480" w:lineRule="auto"/>
      <w:ind w:left="360"/>
    </w:pPr>
  </w:style>
  <w:style w:type="character" w:styleId="Strong">
    <w:name w:val="Strong"/>
    <w:qForma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cs="Tahoma"/>
      <w:sz w:val="20"/>
      <w:szCs w:val="20"/>
    </w:rPr>
  </w:style>
  <w:style w:type="paragraph" w:customStyle="1" w:styleId="BodyLevel3">
    <w:name w:val="BodyLevel3"/>
    <w:basedOn w:val="Normal"/>
    <w:pPr>
      <w:overflowPunct w:val="0"/>
      <w:autoSpaceDE w:val="0"/>
      <w:autoSpaceDN w:val="0"/>
      <w:adjustRightInd w:val="0"/>
      <w:spacing w:before="160"/>
      <w:ind w:left="1080"/>
      <w:textAlignment w:val="baseline"/>
    </w:pPr>
    <w:rPr>
      <w:rFonts w:ascii="Arial" w:hAnsi="Arial"/>
      <w:color w:val="000000"/>
      <w:sz w:val="22"/>
      <w:szCs w:val="20"/>
    </w:rPr>
  </w:style>
  <w:style w:type="character" w:styleId="CommentReference">
    <w:name w:val="annotation reference"/>
    <w:semiHidden/>
    <w:rsid w:val="000E2617"/>
    <w:rPr>
      <w:sz w:val="16"/>
      <w:szCs w:val="16"/>
    </w:rPr>
  </w:style>
  <w:style w:type="paragraph" w:styleId="CommentText">
    <w:name w:val="annotation text"/>
    <w:basedOn w:val="Normal"/>
    <w:link w:val="CommentTextChar"/>
    <w:rsid w:val="000E2617"/>
    <w:rPr>
      <w:sz w:val="20"/>
      <w:szCs w:val="20"/>
    </w:rPr>
  </w:style>
  <w:style w:type="paragraph" w:styleId="CommentSubject">
    <w:name w:val="annotation subject"/>
    <w:basedOn w:val="CommentText"/>
    <w:next w:val="CommentText"/>
    <w:semiHidden/>
    <w:rsid w:val="000E2617"/>
    <w:rPr>
      <w:b/>
      <w:bCs/>
    </w:rPr>
  </w:style>
  <w:style w:type="character" w:customStyle="1" w:styleId="Heading2Char">
    <w:name w:val="Heading 2 Char"/>
    <w:link w:val="Heading2"/>
    <w:locked/>
    <w:rsid w:val="0044685E"/>
    <w:rPr>
      <w:rFonts w:ascii="Verdana" w:hAnsi="Verdana"/>
      <w:b/>
      <w:bCs/>
      <w:iCs/>
      <w:sz w:val="28"/>
      <w:szCs w:val="28"/>
      <w:lang w:val="x-none" w:eastAsia="x-none"/>
    </w:rPr>
  </w:style>
  <w:style w:type="paragraph" w:styleId="TOC1">
    <w:name w:val="toc 1"/>
    <w:basedOn w:val="Normal"/>
    <w:next w:val="Normal"/>
    <w:autoRedefine/>
    <w:uiPriority w:val="39"/>
    <w:rsid w:val="004E0806"/>
  </w:style>
  <w:style w:type="paragraph" w:styleId="TOC2">
    <w:name w:val="toc 2"/>
    <w:basedOn w:val="Normal"/>
    <w:next w:val="Normal"/>
    <w:autoRedefine/>
    <w:uiPriority w:val="39"/>
    <w:rsid w:val="00727E00"/>
    <w:pPr>
      <w:tabs>
        <w:tab w:val="right" w:leader="dot" w:pos="12950"/>
      </w:tabs>
    </w:pPr>
    <w:rPr>
      <w:rFonts w:cs="Arial"/>
      <w:b/>
      <w:bCs/>
      <w:iCs/>
      <w:noProof/>
    </w:rPr>
  </w:style>
  <w:style w:type="paragraph" w:styleId="ListParagraph">
    <w:name w:val="List Paragraph"/>
    <w:basedOn w:val="Normal"/>
    <w:uiPriority w:val="34"/>
    <w:qFormat/>
    <w:rsid w:val="00B25943"/>
    <w:pPr>
      <w:ind w:left="720"/>
      <w:contextualSpacing/>
    </w:pPr>
  </w:style>
  <w:style w:type="character" w:customStyle="1" w:styleId="CommentTextChar">
    <w:name w:val="Comment Text Char"/>
    <w:link w:val="CommentText"/>
    <w:rsid w:val="00C92014"/>
  </w:style>
  <w:style w:type="character" w:styleId="UnresolvedMention">
    <w:name w:val="Unresolved Mention"/>
    <w:basedOn w:val="DefaultParagraphFont"/>
    <w:uiPriority w:val="99"/>
    <w:semiHidden/>
    <w:unhideWhenUsed/>
    <w:rsid w:val="00FF7583"/>
    <w:rPr>
      <w:color w:val="605E5C"/>
      <w:shd w:val="clear" w:color="auto" w:fill="E1DFDD"/>
    </w:rPr>
  </w:style>
  <w:style w:type="paragraph" w:styleId="NormalWeb">
    <w:name w:val="Normal (Web)"/>
    <w:basedOn w:val="Normal"/>
    <w:uiPriority w:val="99"/>
    <w:unhideWhenUsed/>
    <w:rsid w:val="006D5676"/>
    <w:pPr>
      <w:spacing w:before="100" w:beforeAutospacing="1" w:after="100" w:afterAutospacing="1"/>
    </w:pPr>
  </w:style>
  <w:style w:type="paragraph" w:styleId="Revision">
    <w:name w:val="Revision"/>
    <w:hidden/>
    <w:uiPriority w:val="99"/>
    <w:semiHidden/>
    <w:rsid w:val="00DE2B89"/>
    <w:rPr>
      <w:sz w:val="24"/>
      <w:szCs w:val="24"/>
    </w:rPr>
  </w:style>
  <w:style w:type="character" w:customStyle="1" w:styleId="BodyTextIndent2Char">
    <w:name w:val="Body Text Indent 2 Char"/>
    <w:basedOn w:val="DefaultParagraphFont"/>
    <w:link w:val="BodyTextIndent2"/>
    <w:rsid w:val="00266EE5"/>
    <w:rPr>
      <w:sz w:val="24"/>
      <w:szCs w:val="24"/>
    </w:rPr>
  </w:style>
  <w:style w:type="character" w:styleId="Mention">
    <w:name w:val="Mention"/>
    <w:basedOn w:val="DefaultParagraphFont"/>
    <w:uiPriority w:val="99"/>
    <w:unhideWhenUsed/>
    <w:rsid w:val="002825D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990">
      <w:bodyDiv w:val="1"/>
      <w:marLeft w:val="0"/>
      <w:marRight w:val="0"/>
      <w:marTop w:val="0"/>
      <w:marBottom w:val="0"/>
      <w:divBdr>
        <w:top w:val="none" w:sz="0" w:space="0" w:color="auto"/>
        <w:left w:val="none" w:sz="0" w:space="0" w:color="auto"/>
        <w:bottom w:val="none" w:sz="0" w:space="0" w:color="auto"/>
        <w:right w:val="none" w:sz="0" w:space="0" w:color="auto"/>
      </w:divBdr>
    </w:div>
    <w:div w:id="32770713">
      <w:bodyDiv w:val="1"/>
      <w:marLeft w:val="0"/>
      <w:marRight w:val="0"/>
      <w:marTop w:val="0"/>
      <w:marBottom w:val="0"/>
      <w:divBdr>
        <w:top w:val="none" w:sz="0" w:space="0" w:color="auto"/>
        <w:left w:val="none" w:sz="0" w:space="0" w:color="auto"/>
        <w:bottom w:val="none" w:sz="0" w:space="0" w:color="auto"/>
        <w:right w:val="none" w:sz="0" w:space="0" w:color="auto"/>
      </w:divBdr>
    </w:div>
    <w:div w:id="122769037">
      <w:bodyDiv w:val="1"/>
      <w:marLeft w:val="0"/>
      <w:marRight w:val="0"/>
      <w:marTop w:val="0"/>
      <w:marBottom w:val="0"/>
      <w:divBdr>
        <w:top w:val="none" w:sz="0" w:space="0" w:color="auto"/>
        <w:left w:val="none" w:sz="0" w:space="0" w:color="auto"/>
        <w:bottom w:val="none" w:sz="0" w:space="0" w:color="auto"/>
        <w:right w:val="none" w:sz="0" w:space="0" w:color="auto"/>
      </w:divBdr>
    </w:div>
    <w:div w:id="166020563">
      <w:bodyDiv w:val="1"/>
      <w:marLeft w:val="0"/>
      <w:marRight w:val="0"/>
      <w:marTop w:val="0"/>
      <w:marBottom w:val="0"/>
      <w:divBdr>
        <w:top w:val="none" w:sz="0" w:space="0" w:color="auto"/>
        <w:left w:val="none" w:sz="0" w:space="0" w:color="auto"/>
        <w:bottom w:val="none" w:sz="0" w:space="0" w:color="auto"/>
        <w:right w:val="none" w:sz="0" w:space="0" w:color="auto"/>
      </w:divBdr>
    </w:div>
    <w:div w:id="170223715">
      <w:bodyDiv w:val="1"/>
      <w:marLeft w:val="0"/>
      <w:marRight w:val="0"/>
      <w:marTop w:val="0"/>
      <w:marBottom w:val="0"/>
      <w:divBdr>
        <w:top w:val="none" w:sz="0" w:space="0" w:color="auto"/>
        <w:left w:val="none" w:sz="0" w:space="0" w:color="auto"/>
        <w:bottom w:val="none" w:sz="0" w:space="0" w:color="auto"/>
        <w:right w:val="none" w:sz="0" w:space="0" w:color="auto"/>
      </w:divBdr>
    </w:div>
    <w:div w:id="175732684">
      <w:bodyDiv w:val="1"/>
      <w:marLeft w:val="0"/>
      <w:marRight w:val="0"/>
      <w:marTop w:val="0"/>
      <w:marBottom w:val="0"/>
      <w:divBdr>
        <w:top w:val="none" w:sz="0" w:space="0" w:color="auto"/>
        <w:left w:val="none" w:sz="0" w:space="0" w:color="auto"/>
        <w:bottom w:val="none" w:sz="0" w:space="0" w:color="auto"/>
        <w:right w:val="none" w:sz="0" w:space="0" w:color="auto"/>
      </w:divBdr>
    </w:div>
    <w:div w:id="192500383">
      <w:bodyDiv w:val="1"/>
      <w:marLeft w:val="0"/>
      <w:marRight w:val="0"/>
      <w:marTop w:val="0"/>
      <w:marBottom w:val="0"/>
      <w:divBdr>
        <w:top w:val="none" w:sz="0" w:space="0" w:color="auto"/>
        <w:left w:val="none" w:sz="0" w:space="0" w:color="auto"/>
        <w:bottom w:val="none" w:sz="0" w:space="0" w:color="auto"/>
        <w:right w:val="none" w:sz="0" w:space="0" w:color="auto"/>
      </w:divBdr>
    </w:div>
    <w:div w:id="217396297">
      <w:bodyDiv w:val="1"/>
      <w:marLeft w:val="0"/>
      <w:marRight w:val="0"/>
      <w:marTop w:val="0"/>
      <w:marBottom w:val="0"/>
      <w:divBdr>
        <w:top w:val="none" w:sz="0" w:space="0" w:color="auto"/>
        <w:left w:val="none" w:sz="0" w:space="0" w:color="auto"/>
        <w:bottom w:val="none" w:sz="0" w:space="0" w:color="auto"/>
        <w:right w:val="none" w:sz="0" w:space="0" w:color="auto"/>
      </w:divBdr>
    </w:div>
    <w:div w:id="266741765">
      <w:bodyDiv w:val="1"/>
      <w:marLeft w:val="0"/>
      <w:marRight w:val="0"/>
      <w:marTop w:val="0"/>
      <w:marBottom w:val="0"/>
      <w:divBdr>
        <w:top w:val="none" w:sz="0" w:space="0" w:color="auto"/>
        <w:left w:val="none" w:sz="0" w:space="0" w:color="auto"/>
        <w:bottom w:val="none" w:sz="0" w:space="0" w:color="auto"/>
        <w:right w:val="none" w:sz="0" w:space="0" w:color="auto"/>
      </w:divBdr>
    </w:div>
    <w:div w:id="274750424">
      <w:bodyDiv w:val="1"/>
      <w:marLeft w:val="0"/>
      <w:marRight w:val="0"/>
      <w:marTop w:val="0"/>
      <w:marBottom w:val="0"/>
      <w:divBdr>
        <w:top w:val="none" w:sz="0" w:space="0" w:color="auto"/>
        <w:left w:val="none" w:sz="0" w:space="0" w:color="auto"/>
        <w:bottom w:val="none" w:sz="0" w:space="0" w:color="auto"/>
        <w:right w:val="none" w:sz="0" w:space="0" w:color="auto"/>
      </w:divBdr>
    </w:div>
    <w:div w:id="298220283">
      <w:bodyDiv w:val="1"/>
      <w:marLeft w:val="0"/>
      <w:marRight w:val="0"/>
      <w:marTop w:val="0"/>
      <w:marBottom w:val="0"/>
      <w:divBdr>
        <w:top w:val="none" w:sz="0" w:space="0" w:color="auto"/>
        <w:left w:val="none" w:sz="0" w:space="0" w:color="auto"/>
        <w:bottom w:val="none" w:sz="0" w:space="0" w:color="auto"/>
        <w:right w:val="none" w:sz="0" w:space="0" w:color="auto"/>
      </w:divBdr>
    </w:div>
    <w:div w:id="334381325">
      <w:bodyDiv w:val="1"/>
      <w:marLeft w:val="0"/>
      <w:marRight w:val="0"/>
      <w:marTop w:val="0"/>
      <w:marBottom w:val="0"/>
      <w:divBdr>
        <w:top w:val="none" w:sz="0" w:space="0" w:color="auto"/>
        <w:left w:val="none" w:sz="0" w:space="0" w:color="auto"/>
        <w:bottom w:val="none" w:sz="0" w:space="0" w:color="auto"/>
        <w:right w:val="none" w:sz="0" w:space="0" w:color="auto"/>
      </w:divBdr>
    </w:div>
    <w:div w:id="355811779">
      <w:bodyDiv w:val="1"/>
      <w:marLeft w:val="0"/>
      <w:marRight w:val="0"/>
      <w:marTop w:val="0"/>
      <w:marBottom w:val="0"/>
      <w:divBdr>
        <w:top w:val="none" w:sz="0" w:space="0" w:color="auto"/>
        <w:left w:val="none" w:sz="0" w:space="0" w:color="auto"/>
        <w:bottom w:val="none" w:sz="0" w:space="0" w:color="auto"/>
        <w:right w:val="none" w:sz="0" w:space="0" w:color="auto"/>
      </w:divBdr>
    </w:div>
    <w:div w:id="441651779">
      <w:bodyDiv w:val="1"/>
      <w:marLeft w:val="0"/>
      <w:marRight w:val="0"/>
      <w:marTop w:val="0"/>
      <w:marBottom w:val="0"/>
      <w:divBdr>
        <w:top w:val="none" w:sz="0" w:space="0" w:color="auto"/>
        <w:left w:val="none" w:sz="0" w:space="0" w:color="auto"/>
        <w:bottom w:val="none" w:sz="0" w:space="0" w:color="auto"/>
        <w:right w:val="none" w:sz="0" w:space="0" w:color="auto"/>
      </w:divBdr>
      <w:divsChild>
        <w:div w:id="1797678482">
          <w:marLeft w:val="0"/>
          <w:marRight w:val="0"/>
          <w:marTop w:val="0"/>
          <w:marBottom w:val="0"/>
          <w:divBdr>
            <w:top w:val="none" w:sz="0" w:space="0" w:color="auto"/>
            <w:left w:val="none" w:sz="0" w:space="0" w:color="auto"/>
            <w:bottom w:val="none" w:sz="0" w:space="0" w:color="auto"/>
            <w:right w:val="none" w:sz="0" w:space="0" w:color="auto"/>
          </w:divBdr>
          <w:divsChild>
            <w:div w:id="843546032">
              <w:marLeft w:val="0"/>
              <w:marRight w:val="0"/>
              <w:marTop w:val="0"/>
              <w:marBottom w:val="0"/>
              <w:divBdr>
                <w:top w:val="none" w:sz="0" w:space="0" w:color="auto"/>
                <w:left w:val="none" w:sz="0" w:space="0" w:color="auto"/>
                <w:bottom w:val="none" w:sz="0" w:space="0" w:color="auto"/>
                <w:right w:val="none" w:sz="0" w:space="0" w:color="auto"/>
              </w:divBdr>
              <w:divsChild>
                <w:div w:id="2111005010">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650093017">
          <w:marLeft w:val="0"/>
          <w:marRight w:val="0"/>
          <w:marTop w:val="0"/>
          <w:marBottom w:val="0"/>
          <w:divBdr>
            <w:top w:val="none" w:sz="0" w:space="0" w:color="auto"/>
            <w:left w:val="none" w:sz="0" w:space="0" w:color="auto"/>
            <w:bottom w:val="none" w:sz="0" w:space="0" w:color="auto"/>
            <w:right w:val="none" w:sz="0" w:space="0" w:color="auto"/>
          </w:divBdr>
          <w:divsChild>
            <w:div w:id="108923159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458914224">
      <w:bodyDiv w:val="1"/>
      <w:marLeft w:val="0"/>
      <w:marRight w:val="0"/>
      <w:marTop w:val="0"/>
      <w:marBottom w:val="0"/>
      <w:divBdr>
        <w:top w:val="none" w:sz="0" w:space="0" w:color="auto"/>
        <w:left w:val="none" w:sz="0" w:space="0" w:color="auto"/>
        <w:bottom w:val="none" w:sz="0" w:space="0" w:color="auto"/>
        <w:right w:val="none" w:sz="0" w:space="0" w:color="auto"/>
      </w:divBdr>
    </w:div>
    <w:div w:id="531381137">
      <w:bodyDiv w:val="1"/>
      <w:marLeft w:val="0"/>
      <w:marRight w:val="0"/>
      <w:marTop w:val="0"/>
      <w:marBottom w:val="0"/>
      <w:divBdr>
        <w:top w:val="none" w:sz="0" w:space="0" w:color="auto"/>
        <w:left w:val="none" w:sz="0" w:space="0" w:color="auto"/>
        <w:bottom w:val="none" w:sz="0" w:space="0" w:color="auto"/>
        <w:right w:val="none" w:sz="0" w:space="0" w:color="auto"/>
      </w:divBdr>
    </w:div>
    <w:div w:id="598371926">
      <w:bodyDiv w:val="1"/>
      <w:marLeft w:val="0"/>
      <w:marRight w:val="0"/>
      <w:marTop w:val="0"/>
      <w:marBottom w:val="0"/>
      <w:divBdr>
        <w:top w:val="none" w:sz="0" w:space="0" w:color="auto"/>
        <w:left w:val="none" w:sz="0" w:space="0" w:color="auto"/>
        <w:bottom w:val="none" w:sz="0" w:space="0" w:color="auto"/>
        <w:right w:val="none" w:sz="0" w:space="0" w:color="auto"/>
      </w:divBdr>
    </w:div>
    <w:div w:id="604077922">
      <w:bodyDiv w:val="1"/>
      <w:marLeft w:val="0"/>
      <w:marRight w:val="0"/>
      <w:marTop w:val="0"/>
      <w:marBottom w:val="0"/>
      <w:divBdr>
        <w:top w:val="none" w:sz="0" w:space="0" w:color="auto"/>
        <w:left w:val="none" w:sz="0" w:space="0" w:color="auto"/>
        <w:bottom w:val="none" w:sz="0" w:space="0" w:color="auto"/>
        <w:right w:val="none" w:sz="0" w:space="0" w:color="auto"/>
      </w:divBdr>
    </w:div>
    <w:div w:id="638920025">
      <w:bodyDiv w:val="1"/>
      <w:marLeft w:val="0"/>
      <w:marRight w:val="0"/>
      <w:marTop w:val="0"/>
      <w:marBottom w:val="0"/>
      <w:divBdr>
        <w:top w:val="none" w:sz="0" w:space="0" w:color="auto"/>
        <w:left w:val="none" w:sz="0" w:space="0" w:color="auto"/>
        <w:bottom w:val="none" w:sz="0" w:space="0" w:color="auto"/>
        <w:right w:val="none" w:sz="0" w:space="0" w:color="auto"/>
      </w:divBdr>
    </w:div>
    <w:div w:id="672033454">
      <w:bodyDiv w:val="1"/>
      <w:marLeft w:val="0"/>
      <w:marRight w:val="0"/>
      <w:marTop w:val="0"/>
      <w:marBottom w:val="0"/>
      <w:divBdr>
        <w:top w:val="none" w:sz="0" w:space="0" w:color="auto"/>
        <w:left w:val="none" w:sz="0" w:space="0" w:color="auto"/>
        <w:bottom w:val="none" w:sz="0" w:space="0" w:color="auto"/>
        <w:right w:val="none" w:sz="0" w:space="0" w:color="auto"/>
      </w:divBdr>
    </w:div>
    <w:div w:id="696541351">
      <w:bodyDiv w:val="1"/>
      <w:marLeft w:val="0"/>
      <w:marRight w:val="0"/>
      <w:marTop w:val="0"/>
      <w:marBottom w:val="0"/>
      <w:divBdr>
        <w:top w:val="none" w:sz="0" w:space="0" w:color="auto"/>
        <w:left w:val="none" w:sz="0" w:space="0" w:color="auto"/>
        <w:bottom w:val="none" w:sz="0" w:space="0" w:color="auto"/>
        <w:right w:val="none" w:sz="0" w:space="0" w:color="auto"/>
      </w:divBdr>
    </w:div>
    <w:div w:id="726535145">
      <w:bodyDiv w:val="1"/>
      <w:marLeft w:val="0"/>
      <w:marRight w:val="0"/>
      <w:marTop w:val="0"/>
      <w:marBottom w:val="0"/>
      <w:divBdr>
        <w:top w:val="none" w:sz="0" w:space="0" w:color="auto"/>
        <w:left w:val="none" w:sz="0" w:space="0" w:color="auto"/>
        <w:bottom w:val="none" w:sz="0" w:space="0" w:color="auto"/>
        <w:right w:val="none" w:sz="0" w:space="0" w:color="auto"/>
      </w:divBdr>
    </w:div>
    <w:div w:id="744494712">
      <w:bodyDiv w:val="1"/>
      <w:marLeft w:val="0"/>
      <w:marRight w:val="0"/>
      <w:marTop w:val="0"/>
      <w:marBottom w:val="0"/>
      <w:divBdr>
        <w:top w:val="none" w:sz="0" w:space="0" w:color="auto"/>
        <w:left w:val="none" w:sz="0" w:space="0" w:color="auto"/>
        <w:bottom w:val="none" w:sz="0" w:space="0" w:color="auto"/>
        <w:right w:val="none" w:sz="0" w:space="0" w:color="auto"/>
      </w:divBdr>
    </w:div>
    <w:div w:id="752824102">
      <w:bodyDiv w:val="1"/>
      <w:marLeft w:val="0"/>
      <w:marRight w:val="0"/>
      <w:marTop w:val="0"/>
      <w:marBottom w:val="0"/>
      <w:divBdr>
        <w:top w:val="none" w:sz="0" w:space="0" w:color="auto"/>
        <w:left w:val="none" w:sz="0" w:space="0" w:color="auto"/>
        <w:bottom w:val="none" w:sz="0" w:space="0" w:color="auto"/>
        <w:right w:val="none" w:sz="0" w:space="0" w:color="auto"/>
      </w:divBdr>
    </w:div>
    <w:div w:id="765882038">
      <w:bodyDiv w:val="1"/>
      <w:marLeft w:val="0"/>
      <w:marRight w:val="0"/>
      <w:marTop w:val="0"/>
      <w:marBottom w:val="0"/>
      <w:divBdr>
        <w:top w:val="none" w:sz="0" w:space="0" w:color="auto"/>
        <w:left w:val="none" w:sz="0" w:space="0" w:color="auto"/>
        <w:bottom w:val="none" w:sz="0" w:space="0" w:color="auto"/>
        <w:right w:val="none" w:sz="0" w:space="0" w:color="auto"/>
      </w:divBdr>
    </w:div>
    <w:div w:id="794762536">
      <w:bodyDiv w:val="1"/>
      <w:marLeft w:val="0"/>
      <w:marRight w:val="0"/>
      <w:marTop w:val="0"/>
      <w:marBottom w:val="0"/>
      <w:divBdr>
        <w:top w:val="none" w:sz="0" w:space="0" w:color="auto"/>
        <w:left w:val="none" w:sz="0" w:space="0" w:color="auto"/>
        <w:bottom w:val="none" w:sz="0" w:space="0" w:color="auto"/>
        <w:right w:val="none" w:sz="0" w:space="0" w:color="auto"/>
      </w:divBdr>
    </w:div>
    <w:div w:id="912930113">
      <w:bodyDiv w:val="1"/>
      <w:marLeft w:val="0"/>
      <w:marRight w:val="0"/>
      <w:marTop w:val="0"/>
      <w:marBottom w:val="0"/>
      <w:divBdr>
        <w:top w:val="none" w:sz="0" w:space="0" w:color="auto"/>
        <w:left w:val="none" w:sz="0" w:space="0" w:color="auto"/>
        <w:bottom w:val="none" w:sz="0" w:space="0" w:color="auto"/>
        <w:right w:val="none" w:sz="0" w:space="0" w:color="auto"/>
      </w:divBdr>
    </w:div>
    <w:div w:id="923222586">
      <w:bodyDiv w:val="1"/>
      <w:marLeft w:val="0"/>
      <w:marRight w:val="0"/>
      <w:marTop w:val="0"/>
      <w:marBottom w:val="0"/>
      <w:divBdr>
        <w:top w:val="none" w:sz="0" w:space="0" w:color="auto"/>
        <w:left w:val="none" w:sz="0" w:space="0" w:color="auto"/>
        <w:bottom w:val="none" w:sz="0" w:space="0" w:color="auto"/>
        <w:right w:val="none" w:sz="0" w:space="0" w:color="auto"/>
      </w:divBdr>
    </w:div>
    <w:div w:id="962688084">
      <w:bodyDiv w:val="1"/>
      <w:marLeft w:val="0"/>
      <w:marRight w:val="0"/>
      <w:marTop w:val="0"/>
      <w:marBottom w:val="0"/>
      <w:divBdr>
        <w:top w:val="none" w:sz="0" w:space="0" w:color="auto"/>
        <w:left w:val="none" w:sz="0" w:space="0" w:color="auto"/>
        <w:bottom w:val="none" w:sz="0" w:space="0" w:color="auto"/>
        <w:right w:val="none" w:sz="0" w:space="0" w:color="auto"/>
      </w:divBdr>
    </w:div>
    <w:div w:id="1000236280">
      <w:bodyDiv w:val="1"/>
      <w:marLeft w:val="0"/>
      <w:marRight w:val="0"/>
      <w:marTop w:val="0"/>
      <w:marBottom w:val="0"/>
      <w:divBdr>
        <w:top w:val="none" w:sz="0" w:space="0" w:color="auto"/>
        <w:left w:val="none" w:sz="0" w:space="0" w:color="auto"/>
        <w:bottom w:val="none" w:sz="0" w:space="0" w:color="auto"/>
        <w:right w:val="none" w:sz="0" w:space="0" w:color="auto"/>
      </w:divBdr>
    </w:div>
    <w:div w:id="1006597532">
      <w:bodyDiv w:val="1"/>
      <w:marLeft w:val="0"/>
      <w:marRight w:val="0"/>
      <w:marTop w:val="0"/>
      <w:marBottom w:val="0"/>
      <w:divBdr>
        <w:top w:val="none" w:sz="0" w:space="0" w:color="auto"/>
        <w:left w:val="none" w:sz="0" w:space="0" w:color="auto"/>
        <w:bottom w:val="none" w:sz="0" w:space="0" w:color="auto"/>
        <w:right w:val="none" w:sz="0" w:space="0" w:color="auto"/>
      </w:divBdr>
    </w:div>
    <w:div w:id="1008630600">
      <w:bodyDiv w:val="1"/>
      <w:marLeft w:val="0"/>
      <w:marRight w:val="0"/>
      <w:marTop w:val="0"/>
      <w:marBottom w:val="0"/>
      <w:divBdr>
        <w:top w:val="none" w:sz="0" w:space="0" w:color="auto"/>
        <w:left w:val="none" w:sz="0" w:space="0" w:color="auto"/>
        <w:bottom w:val="none" w:sz="0" w:space="0" w:color="auto"/>
        <w:right w:val="none" w:sz="0" w:space="0" w:color="auto"/>
      </w:divBdr>
    </w:div>
    <w:div w:id="1020545053">
      <w:bodyDiv w:val="1"/>
      <w:marLeft w:val="0"/>
      <w:marRight w:val="0"/>
      <w:marTop w:val="0"/>
      <w:marBottom w:val="0"/>
      <w:divBdr>
        <w:top w:val="none" w:sz="0" w:space="0" w:color="auto"/>
        <w:left w:val="none" w:sz="0" w:space="0" w:color="auto"/>
        <w:bottom w:val="none" w:sz="0" w:space="0" w:color="auto"/>
        <w:right w:val="none" w:sz="0" w:space="0" w:color="auto"/>
      </w:divBdr>
    </w:div>
    <w:div w:id="1031955483">
      <w:bodyDiv w:val="1"/>
      <w:marLeft w:val="0"/>
      <w:marRight w:val="0"/>
      <w:marTop w:val="0"/>
      <w:marBottom w:val="0"/>
      <w:divBdr>
        <w:top w:val="none" w:sz="0" w:space="0" w:color="auto"/>
        <w:left w:val="none" w:sz="0" w:space="0" w:color="auto"/>
        <w:bottom w:val="none" w:sz="0" w:space="0" w:color="auto"/>
        <w:right w:val="none" w:sz="0" w:space="0" w:color="auto"/>
      </w:divBdr>
    </w:div>
    <w:div w:id="1047952074">
      <w:bodyDiv w:val="1"/>
      <w:marLeft w:val="0"/>
      <w:marRight w:val="0"/>
      <w:marTop w:val="0"/>
      <w:marBottom w:val="0"/>
      <w:divBdr>
        <w:top w:val="none" w:sz="0" w:space="0" w:color="auto"/>
        <w:left w:val="none" w:sz="0" w:space="0" w:color="auto"/>
        <w:bottom w:val="none" w:sz="0" w:space="0" w:color="auto"/>
        <w:right w:val="none" w:sz="0" w:space="0" w:color="auto"/>
      </w:divBdr>
    </w:div>
    <w:div w:id="1066103775">
      <w:bodyDiv w:val="1"/>
      <w:marLeft w:val="0"/>
      <w:marRight w:val="0"/>
      <w:marTop w:val="0"/>
      <w:marBottom w:val="0"/>
      <w:divBdr>
        <w:top w:val="none" w:sz="0" w:space="0" w:color="auto"/>
        <w:left w:val="none" w:sz="0" w:space="0" w:color="auto"/>
        <w:bottom w:val="none" w:sz="0" w:space="0" w:color="auto"/>
        <w:right w:val="none" w:sz="0" w:space="0" w:color="auto"/>
      </w:divBdr>
    </w:div>
    <w:div w:id="1116020758">
      <w:bodyDiv w:val="1"/>
      <w:marLeft w:val="0"/>
      <w:marRight w:val="0"/>
      <w:marTop w:val="0"/>
      <w:marBottom w:val="0"/>
      <w:divBdr>
        <w:top w:val="none" w:sz="0" w:space="0" w:color="auto"/>
        <w:left w:val="none" w:sz="0" w:space="0" w:color="auto"/>
        <w:bottom w:val="none" w:sz="0" w:space="0" w:color="auto"/>
        <w:right w:val="none" w:sz="0" w:space="0" w:color="auto"/>
      </w:divBdr>
    </w:div>
    <w:div w:id="1186482507">
      <w:bodyDiv w:val="1"/>
      <w:marLeft w:val="0"/>
      <w:marRight w:val="0"/>
      <w:marTop w:val="0"/>
      <w:marBottom w:val="0"/>
      <w:divBdr>
        <w:top w:val="none" w:sz="0" w:space="0" w:color="auto"/>
        <w:left w:val="none" w:sz="0" w:space="0" w:color="auto"/>
        <w:bottom w:val="none" w:sz="0" w:space="0" w:color="auto"/>
        <w:right w:val="none" w:sz="0" w:space="0" w:color="auto"/>
      </w:divBdr>
    </w:div>
    <w:div w:id="1262028509">
      <w:bodyDiv w:val="1"/>
      <w:marLeft w:val="0"/>
      <w:marRight w:val="0"/>
      <w:marTop w:val="0"/>
      <w:marBottom w:val="0"/>
      <w:divBdr>
        <w:top w:val="none" w:sz="0" w:space="0" w:color="auto"/>
        <w:left w:val="none" w:sz="0" w:space="0" w:color="auto"/>
        <w:bottom w:val="none" w:sz="0" w:space="0" w:color="auto"/>
        <w:right w:val="none" w:sz="0" w:space="0" w:color="auto"/>
      </w:divBdr>
    </w:div>
    <w:div w:id="1278828918">
      <w:bodyDiv w:val="1"/>
      <w:marLeft w:val="0"/>
      <w:marRight w:val="0"/>
      <w:marTop w:val="0"/>
      <w:marBottom w:val="0"/>
      <w:divBdr>
        <w:top w:val="none" w:sz="0" w:space="0" w:color="auto"/>
        <w:left w:val="none" w:sz="0" w:space="0" w:color="auto"/>
        <w:bottom w:val="none" w:sz="0" w:space="0" w:color="auto"/>
        <w:right w:val="none" w:sz="0" w:space="0" w:color="auto"/>
      </w:divBdr>
    </w:div>
    <w:div w:id="1294140782">
      <w:bodyDiv w:val="1"/>
      <w:marLeft w:val="0"/>
      <w:marRight w:val="0"/>
      <w:marTop w:val="0"/>
      <w:marBottom w:val="0"/>
      <w:divBdr>
        <w:top w:val="none" w:sz="0" w:space="0" w:color="auto"/>
        <w:left w:val="none" w:sz="0" w:space="0" w:color="auto"/>
        <w:bottom w:val="none" w:sz="0" w:space="0" w:color="auto"/>
        <w:right w:val="none" w:sz="0" w:space="0" w:color="auto"/>
      </w:divBdr>
    </w:div>
    <w:div w:id="1301105828">
      <w:bodyDiv w:val="1"/>
      <w:marLeft w:val="0"/>
      <w:marRight w:val="0"/>
      <w:marTop w:val="0"/>
      <w:marBottom w:val="0"/>
      <w:divBdr>
        <w:top w:val="none" w:sz="0" w:space="0" w:color="auto"/>
        <w:left w:val="none" w:sz="0" w:space="0" w:color="auto"/>
        <w:bottom w:val="none" w:sz="0" w:space="0" w:color="auto"/>
        <w:right w:val="none" w:sz="0" w:space="0" w:color="auto"/>
      </w:divBdr>
    </w:div>
    <w:div w:id="1321734830">
      <w:bodyDiv w:val="1"/>
      <w:marLeft w:val="0"/>
      <w:marRight w:val="0"/>
      <w:marTop w:val="0"/>
      <w:marBottom w:val="0"/>
      <w:divBdr>
        <w:top w:val="none" w:sz="0" w:space="0" w:color="auto"/>
        <w:left w:val="none" w:sz="0" w:space="0" w:color="auto"/>
        <w:bottom w:val="none" w:sz="0" w:space="0" w:color="auto"/>
        <w:right w:val="none" w:sz="0" w:space="0" w:color="auto"/>
      </w:divBdr>
    </w:div>
    <w:div w:id="1335768948">
      <w:bodyDiv w:val="1"/>
      <w:marLeft w:val="0"/>
      <w:marRight w:val="0"/>
      <w:marTop w:val="0"/>
      <w:marBottom w:val="0"/>
      <w:divBdr>
        <w:top w:val="none" w:sz="0" w:space="0" w:color="auto"/>
        <w:left w:val="none" w:sz="0" w:space="0" w:color="auto"/>
        <w:bottom w:val="none" w:sz="0" w:space="0" w:color="auto"/>
        <w:right w:val="none" w:sz="0" w:space="0" w:color="auto"/>
      </w:divBdr>
    </w:div>
    <w:div w:id="1341658756">
      <w:bodyDiv w:val="1"/>
      <w:marLeft w:val="0"/>
      <w:marRight w:val="0"/>
      <w:marTop w:val="0"/>
      <w:marBottom w:val="0"/>
      <w:divBdr>
        <w:top w:val="none" w:sz="0" w:space="0" w:color="auto"/>
        <w:left w:val="none" w:sz="0" w:space="0" w:color="auto"/>
        <w:bottom w:val="none" w:sz="0" w:space="0" w:color="auto"/>
        <w:right w:val="none" w:sz="0" w:space="0" w:color="auto"/>
      </w:divBdr>
    </w:div>
    <w:div w:id="1438794959">
      <w:bodyDiv w:val="1"/>
      <w:marLeft w:val="0"/>
      <w:marRight w:val="0"/>
      <w:marTop w:val="0"/>
      <w:marBottom w:val="0"/>
      <w:divBdr>
        <w:top w:val="none" w:sz="0" w:space="0" w:color="auto"/>
        <w:left w:val="none" w:sz="0" w:space="0" w:color="auto"/>
        <w:bottom w:val="none" w:sz="0" w:space="0" w:color="auto"/>
        <w:right w:val="none" w:sz="0" w:space="0" w:color="auto"/>
      </w:divBdr>
    </w:div>
    <w:div w:id="1458798484">
      <w:bodyDiv w:val="1"/>
      <w:marLeft w:val="0"/>
      <w:marRight w:val="0"/>
      <w:marTop w:val="0"/>
      <w:marBottom w:val="0"/>
      <w:divBdr>
        <w:top w:val="none" w:sz="0" w:space="0" w:color="auto"/>
        <w:left w:val="none" w:sz="0" w:space="0" w:color="auto"/>
        <w:bottom w:val="none" w:sz="0" w:space="0" w:color="auto"/>
        <w:right w:val="none" w:sz="0" w:space="0" w:color="auto"/>
      </w:divBdr>
    </w:div>
    <w:div w:id="1507091536">
      <w:bodyDiv w:val="1"/>
      <w:marLeft w:val="0"/>
      <w:marRight w:val="0"/>
      <w:marTop w:val="0"/>
      <w:marBottom w:val="0"/>
      <w:divBdr>
        <w:top w:val="none" w:sz="0" w:space="0" w:color="auto"/>
        <w:left w:val="none" w:sz="0" w:space="0" w:color="auto"/>
        <w:bottom w:val="none" w:sz="0" w:space="0" w:color="auto"/>
        <w:right w:val="none" w:sz="0" w:space="0" w:color="auto"/>
      </w:divBdr>
    </w:div>
    <w:div w:id="1539392032">
      <w:bodyDiv w:val="1"/>
      <w:marLeft w:val="0"/>
      <w:marRight w:val="0"/>
      <w:marTop w:val="0"/>
      <w:marBottom w:val="0"/>
      <w:divBdr>
        <w:top w:val="none" w:sz="0" w:space="0" w:color="auto"/>
        <w:left w:val="none" w:sz="0" w:space="0" w:color="auto"/>
        <w:bottom w:val="none" w:sz="0" w:space="0" w:color="auto"/>
        <w:right w:val="none" w:sz="0" w:space="0" w:color="auto"/>
      </w:divBdr>
    </w:div>
    <w:div w:id="1608461519">
      <w:bodyDiv w:val="1"/>
      <w:marLeft w:val="0"/>
      <w:marRight w:val="0"/>
      <w:marTop w:val="0"/>
      <w:marBottom w:val="0"/>
      <w:divBdr>
        <w:top w:val="none" w:sz="0" w:space="0" w:color="auto"/>
        <w:left w:val="none" w:sz="0" w:space="0" w:color="auto"/>
        <w:bottom w:val="none" w:sz="0" w:space="0" w:color="auto"/>
        <w:right w:val="none" w:sz="0" w:space="0" w:color="auto"/>
      </w:divBdr>
    </w:div>
    <w:div w:id="1657608620">
      <w:bodyDiv w:val="1"/>
      <w:marLeft w:val="0"/>
      <w:marRight w:val="0"/>
      <w:marTop w:val="0"/>
      <w:marBottom w:val="0"/>
      <w:divBdr>
        <w:top w:val="none" w:sz="0" w:space="0" w:color="auto"/>
        <w:left w:val="none" w:sz="0" w:space="0" w:color="auto"/>
        <w:bottom w:val="none" w:sz="0" w:space="0" w:color="auto"/>
        <w:right w:val="none" w:sz="0" w:space="0" w:color="auto"/>
      </w:divBdr>
    </w:div>
    <w:div w:id="1676297288">
      <w:bodyDiv w:val="1"/>
      <w:marLeft w:val="0"/>
      <w:marRight w:val="0"/>
      <w:marTop w:val="0"/>
      <w:marBottom w:val="0"/>
      <w:divBdr>
        <w:top w:val="none" w:sz="0" w:space="0" w:color="auto"/>
        <w:left w:val="none" w:sz="0" w:space="0" w:color="auto"/>
        <w:bottom w:val="none" w:sz="0" w:space="0" w:color="auto"/>
        <w:right w:val="none" w:sz="0" w:space="0" w:color="auto"/>
      </w:divBdr>
    </w:div>
    <w:div w:id="1678383845">
      <w:bodyDiv w:val="1"/>
      <w:marLeft w:val="0"/>
      <w:marRight w:val="0"/>
      <w:marTop w:val="0"/>
      <w:marBottom w:val="0"/>
      <w:divBdr>
        <w:top w:val="none" w:sz="0" w:space="0" w:color="auto"/>
        <w:left w:val="none" w:sz="0" w:space="0" w:color="auto"/>
        <w:bottom w:val="none" w:sz="0" w:space="0" w:color="auto"/>
        <w:right w:val="none" w:sz="0" w:space="0" w:color="auto"/>
      </w:divBdr>
    </w:div>
    <w:div w:id="1685596914">
      <w:bodyDiv w:val="1"/>
      <w:marLeft w:val="0"/>
      <w:marRight w:val="0"/>
      <w:marTop w:val="0"/>
      <w:marBottom w:val="0"/>
      <w:divBdr>
        <w:top w:val="none" w:sz="0" w:space="0" w:color="auto"/>
        <w:left w:val="none" w:sz="0" w:space="0" w:color="auto"/>
        <w:bottom w:val="none" w:sz="0" w:space="0" w:color="auto"/>
        <w:right w:val="none" w:sz="0" w:space="0" w:color="auto"/>
      </w:divBdr>
    </w:div>
    <w:div w:id="1692104135">
      <w:bodyDiv w:val="1"/>
      <w:marLeft w:val="0"/>
      <w:marRight w:val="0"/>
      <w:marTop w:val="0"/>
      <w:marBottom w:val="0"/>
      <w:divBdr>
        <w:top w:val="none" w:sz="0" w:space="0" w:color="auto"/>
        <w:left w:val="none" w:sz="0" w:space="0" w:color="auto"/>
        <w:bottom w:val="none" w:sz="0" w:space="0" w:color="auto"/>
        <w:right w:val="none" w:sz="0" w:space="0" w:color="auto"/>
      </w:divBdr>
    </w:div>
    <w:div w:id="1755737862">
      <w:bodyDiv w:val="1"/>
      <w:marLeft w:val="0"/>
      <w:marRight w:val="0"/>
      <w:marTop w:val="0"/>
      <w:marBottom w:val="0"/>
      <w:divBdr>
        <w:top w:val="none" w:sz="0" w:space="0" w:color="auto"/>
        <w:left w:val="none" w:sz="0" w:space="0" w:color="auto"/>
        <w:bottom w:val="none" w:sz="0" w:space="0" w:color="auto"/>
        <w:right w:val="none" w:sz="0" w:space="0" w:color="auto"/>
      </w:divBdr>
    </w:div>
    <w:div w:id="1784760744">
      <w:bodyDiv w:val="1"/>
      <w:marLeft w:val="0"/>
      <w:marRight w:val="0"/>
      <w:marTop w:val="0"/>
      <w:marBottom w:val="0"/>
      <w:divBdr>
        <w:top w:val="none" w:sz="0" w:space="0" w:color="auto"/>
        <w:left w:val="none" w:sz="0" w:space="0" w:color="auto"/>
        <w:bottom w:val="none" w:sz="0" w:space="0" w:color="auto"/>
        <w:right w:val="none" w:sz="0" w:space="0" w:color="auto"/>
      </w:divBdr>
    </w:div>
    <w:div w:id="1786919760">
      <w:bodyDiv w:val="1"/>
      <w:marLeft w:val="0"/>
      <w:marRight w:val="0"/>
      <w:marTop w:val="0"/>
      <w:marBottom w:val="0"/>
      <w:divBdr>
        <w:top w:val="none" w:sz="0" w:space="0" w:color="auto"/>
        <w:left w:val="none" w:sz="0" w:space="0" w:color="auto"/>
        <w:bottom w:val="none" w:sz="0" w:space="0" w:color="auto"/>
        <w:right w:val="none" w:sz="0" w:space="0" w:color="auto"/>
      </w:divBdr>
    </w:div>
    <w:div w:id="1835144008">
      <w:bodyDiv w:val="1"/>
      <w:marLeft w:val="0"/>
      <w:marRight w:val="0"/>
      <w:marTop w:val="0"/>
      <w:marBottom w:val="0"/>
      <w:divBdr>
        <w:top w:val="none" w:sz="0" w:space="0" w:color="auto"/>
        <w:left w:val="none" w:sz="0" w:space="0" w:color="auto"/>
        <w:bottom w:val="none" w:sz="0" w:space="0" w:color="auto"/>
        <w:right w:val="none" w:sz="0" w:space="0" w:color="auto"/>
      </w:divBdr>
    </w:div>
    <w:div w:id="1963531866">
      <w:bodyDiv w:val="1"/>
      <w:marLeft w:val="0"/>
      <w:marRight w:val="0"/>
      <w:marTop w:val="0"/>
      <w:marBottom w:val="0"/>
      <w:divBdr>
        <w:top w:val="none" w:sz="0" w:space="0" w:color="auto"/>
        <w:left w:val="none" w:sz="0" w:space="0" w:color="auto"/>
        <w:bottom w:val="none" w:sz="0" w:space="0" w:color="auto"/>
        <w:right w:val="none" w:sz="0" w:space="0" w:color="auto"/>
      </w:divBdr>
    </w:div>
    <w:div w:id="1989439641">
      <w:bodyDiv w:val="1"/>
      <w:marLeft w:val="0"/>
      <w:marRight w:val="0"/>
      <w:marTop w:val="0"/>
      <w:marBottom w:val="0"/>
      <w:divBdr>
        <w:top w:val="none" w:sz="0" w:space="0" w:color="auto"/>
        <w:left w:val="none" w:sz="0" w:space="0" w:color="auto"/>
        <w:bottom w:val="none" w:sz="0" w:space="0" w:color="auto"/>
        <w:right w:val="none" w:sz="0" w:space="0" w:color="auto"/>
      </w:divBdr>
    </w:div>
    <w:div w:id="2036038199">
      <w:bodyDiv w:val="1"/>
      <w:marLeft w:val="0"/>
      <w:marRight w:val="0"/>
      <w:marTop w:val="0"/>
      <w:marBottom w:val="0"/>
      <w:divBdr>
        <w:top w:val="none" w:sz="0" w:space="0" w:color="auto"/>
        <w:left w:val="none" w:sz="0" w:space="0" w:color="auto"/>
        <w:bottom w:val="none" w:sz="0" w:space="0" w:color="auto"/>
        <w:right w:val="none" w:sz="0" w:space="0" w:color="auto"/>
      </w:divBdr>
    </w:div>
    <w:div w:id="2050834433">
      <w:bodyDiv w:val="1"/>
      <w:marLeft w:val="0"/>
      <w:marRight w:val="0"/>
      <w:marTop w:val="0"/>
      <w:marBottom w:val="0"/>
      <w:divBdr>
        <w:top w:val="none" w:sz="0" w:space="0" w:color="auto"/>
        <w:left w:val="none" w:sz="0" w:space="0" w:color="auto"/>
        <w:bottom w:val="none" w:sz="0" w:space="0" w:color="auto"/>
        <w:right w:val="none" w:sz="0" w:space="0" w:color="auto"/>
      </w:divBdr>
    </w:div>
    <w:div w:id="2071153911">
      <w:bodyDiv w:val="1"/>
      <w:marLeft w:val="0"/>
      <w:marRight w:val="0"/>
      <w:marTop w:val="0"/>
      <w:marBottom w:val="0"/>
      <w:divBdr>
        <w:top w:val="none" w:sz="0" w:space="0" w:color="auto"/>
        <w:left w:val="none" w:sz="0" w:space="0" w:color="auto"/>
        <w:bottom w:val="none" w:sz="0" w:space="0" w:color="auto"/>
        <w:right w:val="none" w:sz="0" w:space="0" w:color="auto"/>
      </w:divBdr>
      <w:divsChild>
        <w:div w:id="1705863891">
          <w:marLeft w:val="0"/>
          <w:marRight w:val="0"/>
          <w:marTop w:val="0"/>
          <w:marBottom w:val="0"/>
          <w:divBdr>
            <w:top w:val="none" w:sz="0" w:space="0" w:color="auto"/>
            <w:left w:val="none" w:sz="0" w:space="0" w:color="auto"/>
            <w:bottom w:val="none" w:sz="0" w:space="0" w:color="auto"/>
            <w:right w:val="none" w:sz="0" w:space="0" w:color="auto"/>
          </w:divBdr>
          <w:divsChild>
            <w:div w:id="196045093">
              <w:marLeft w:val="0"/>
              <w:marRight w:val="0"/>
              <w:marTop w:val="0"/>
              <w:marBottom w:val="0"/>
              <w:divBdr>
                <w:top w:val="none" w:sz="0" w:space="0" w:color="auto"/>
                <w:left w:val="none" w:sz="0" w:space="0" w:color="auto"/>
                <w:bottom w:val="none" w:sz="0" w:space="0" w:color="auto"/>
                <w:right w:val="none" w:sz="0" w:space="0" w:color="auto"/>
              </w:divBdr>
              <w:divsChild>
                <w:div w:id="1631014464">
                  <w:marLeft w:val="2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2.png"/><Relationship Id="rId50" Type="http://schemas.openxmlformats.org/officeDocument/2006/relationships/hyperlink" Target="https://thesource.cvshealth.com/nuxeo/thesource/"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cid:image008.png@01D93A0A.C7BF3060" TargetMode="External"/><Relationship Id="rId46" Type="http://schemas.openxmlformats.org/officeDocument/2006/relationships/hyperlink" Target="https://thesource.cvshealth.com/nuxeo/thesourc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hesource.cvshealth.com/nuxeo/thesourc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cid:image010.png@01D93A0C.5C3B29A0" TargetMode="External"/><Relationship Id="rId45" Type="http://schemas.openxmlformats.org/officeDocument/2006/relationships/hyperlink" Target="https://thesource.cvshealth.com/nuxeo/thesource/" TargetMode="External"/><Relationship Id="rId53" Type="http://schemas.openxmlformats.org/officeDocument/2006/relationships/hyperlink" Target="https://policy.corp.cvscaremark.com/pnp/faces/DocRenderer?documentId=CALL-0049" TargetMode="External"/><Relationship Id="rId5"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hesource.cvshealth.com/nuxeo/thesource/" TargetMode="External"/><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4942C34D83FF4FA91571050E536A93" ma:contentTypeVersion="6" ma:contentTypeDescription="Create a new document." ma:contentTypeScope="" ma:versionID="6d519dc933cfb08945c308d964b1a8ee">
  <xsd:schema xmlns:xsd="http://www.w3.org/2001/XMLSchema" xmlns:xs="http://www.w3.org/2001/XMLSchema" xmlns:p="http://schemas.microsoft.com/office/2006/metadata/properties" xmlns:ns2="810b087e-e63c-4859-ac56-9c3d955541ca" xmlns:ns3="89dc5ef0-1810-41f1-9388-914db552e87d" targetNamespace="http://schemas.microsoft.com/office/2006/metadata/properties" ma:root="true" ma:fieldsID="88c8ad6de65165f782b9df854fe14144" ns2:_="" ns3:_="">
    <xsd:import namespace="810b087e-e63c-4859-ac56-9c3d955541ca"/>
    <xsd:import namespace="89dc5ef0-1810-41f1-9388-914db552e87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0b087e-e63c-4859-ac56-9c3d955541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dc5ef0-1810-41f1-9388-914db552e8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29827-4680-4AB4-B5EE-68DE157EB0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C986D2-7B5A-4C48-B641-CAB6267FC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0b087e-e63c-4859-ac56-9c3d955541ca"/>
    <ds:schemaRef ds:uri="89dc5ef0-1810-41f1-9388-914db552e8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0FF666-1547-443E-8B73-B57FB60A7E6D}">
  <ds:schemaRefs>
    <ds:schemaRef ds:uri="http://schemas.openxmlformats.org/officeDocument/2006/bibliography"/>
  </ds:schemaRefs>
</ds:datastoreItem>
</file>

<file path=customXml/itemProps4.xml><?xml version="1.0" encoding="utf-8"?>
<ds:datastoreItem xmlns:ds="http://schemas.openxmlformats.org/officeDocument/2006/customXml" ds:itemID="{441471C6-780A-41CF-B074-AC4AD41D3D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TotalTime>
  <Pages>1</Pages>
  <Words>4057</Words>
  <Characters>23127</Characters>
  <Application>Microsoft Office Word</Application>
  <DocSecurity>2</DocSecurity>
  <Lines>192</Lines>
  <Paragraphs>54</Paragraphs>
  <ScaleCrop>false</ScaleCrop>
  <Company>Caremark</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Um1zeup</dc:creator>
  <cp:keywords/>
  <cp:lastModifiedBy>Gingras, Susan</cp:lastModifiedBy>
  <cp:revision>2</cp:revision>
  <dcterms:created xsi:type="dcterms:W3CDTF">2025-09-03T15:00:00Z</dcterms:created>
  <dcterms:modified xsi:type="dcterms:W3CDTF">2025-09-03T15:00:00Z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2021-09-28T12:18:58Z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307b4785-ee17-49f5-9308-ff0bfa8367c8</vt:lpwstr>
  </property>
  <property fmtid="{D5CDD505-2E9C-101B-9397-08002B2CF9AE}" pid="8" name="MSIP_Label_67599526-06ca-49cc-9fa9-5307800a949a_ContentBits">
    <vt:lpwstr>0</vt:lpwstr>
  </property>
  <property fmtid="{D5CDD505-2E9C-101B-9397-08002B2CF9AE}" pid="9" name="ContentTypeId">
    <vt:lpwstr>0x010100C54942C34D83FF4FA91571050E536A93</vt:lpwstr>
  </property>
</Properties>
</file>