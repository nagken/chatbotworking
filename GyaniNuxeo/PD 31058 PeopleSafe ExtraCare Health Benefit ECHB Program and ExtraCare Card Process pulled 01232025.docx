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5C966" w14:textId="32B82878" w:rsidR="00882D64" w:rsidRPr="001272B1" w:rsidRDefault="00ED2D8E" w:rsidP="0030365A">
      <w:pPr>
        <w:pStyle w:val="Heading1"/>
        <w:spacing w:after="120"/>
        <w:rPr>
          <w:rFonts w:ascii="Verdana" w:hAnsi="Verdana"/>
          <w:color w:val="auto"/>
          <w:sz w:val="36"/>
          <w:szCs w:val="36"/>
        </w:rPr>
      </w:pPr>
      <w:bookmarkStart w:id="0" w:name="_top"/>
      <w:bookmarkEnd w:id="0"/>
      <w:r w:rsidRPr="001272B1">
        <w:rPr>
          <w:rFonts w:ascii="Verdana" w:hAnsi="Verdana"/>
          <w:color w:val="auto"/>
          <w:sz w:val="36"/>
          <w:szCs w:val="36"/>
        </w:rPr>
        <w:t xml:space="preserve">PeopleSafe - </w:t>
      </w:r>
      <w:r w:rsidR="00BF636E" w:rsidRPr="001272B1">
        <w:rPr>
          <w:rFonts w:ascii="Verdana" w:hAnsi="Verdana"/>
          <w:color w:val="auto"/>
          <w:sz w:val="36"/>
          <w:szCs w:val="36"/>
        </w:rPr>
        <w:t xml:space="preserve">ExtraCare Health Benefit (ECHB) Program </w:t>
      </w:r>
      <w:r w:rsidR="00C140A2" w:rsidRPr="001272B1">
        <w:rPr>
          <w:rFonts w:ascii="Verdana" w:hAnsi="Verdana"/>
          <w:color w:val="auto"/>
          <w:sz w:val="36"/>
          <w:szCs w:val="36"/>
        </w:rPr>
        <w:t>and ExtraCare Card</w:t>
      </w:r>
      <w:r w:rsidR="00864868" w:rsidRPr="001272B1">
        <w:rPr>
          <w:rFonts w:ascii="Verdana" w:hAnsi="Verdana"/>
          <w:color w:val="auto"/>
          <w:sz w:val="36"/>
          <w:szCs w:val="36"/>
        </w:rPr>
        <w:t xml:space="preserve"> Process</w:t>
      </w:r>
    </w:p>
    <w:p w14:paraId="5719BDC8" w14:textId="77777777" w:rsidR="00DF748D" w:rsidRDefault="00DF748D" w:rsidP="00A06710">
      <w:pPr>
        <w:pStyle w:val="TOC2"/>
      </w:pPr>
      <w:bookmarkStart w:id="1" w:name="_Overview"/>
      <w:bookmarkEnd w:id="1"/>
    </w:p>
    <w:p w14:paraId="3887BCE2" w14:textId="69B4CE1F" w:rsidR="0006023D" w:rsidRPr="00673855" w:rsidRDefault="00066B78">
      <w:pPr>
        <w:pStyle w:val="TOC2"/>
        <w:rPr>
          <w:rFonts w:asciiTheme="minorHAnsi" w:eastAsiaTheme="minorEastAsia" w:hAnsiTheme="minorHAnsi" w:cstheme="minorBidi"/>
          <w:b w:val="0"/>
          <w:bCs w:val="0"/>
          <w:kern w:val="2"/>
          <w14:ligatures w14:val="standardContextual"/>
        </w:rPr>
      </w:pPr>
      <w:r w:rsidRPr="00673855">
        <w:rPr>
          <w:b w:val="0"/>
          <w:bCs w:val="0"/>
        </w:rPr>
        <w:fldChar w:fldCharType="begin"/>
      </w:r>
      <w:r w:rsidRPr="00673855">
        <w:rPr>
          <w:b w:val="0"/>
          <w:bCs w:val="0"/>
        </w:rPr>
        <w:instrText xml:space="preserve"> TOC \o "2-3" \n \p " " \h \z \u </w:instrText>
      </w:r>
      <w:r w:rsidRPr="00673855">
        <w:rPr>
          <w:b w:val="0"/>
          <w:bCs w:val="0"/>
        </w:rPr>
        <w:fldChar w:fldCharType="separate"/>
      </w:r>
      <w:hyperlink w:anchor="_Toc188515188" w:history="1">
        <w:r w:rsidR="0006023D" w:rsidRPr="00673855">
          <w:rPr>
            <w:rStyle w:val="Hyperlink"/>
            <w:b w:val="0"/>
            <w:bCs w:val="0"/>
          </w:rPr>
          <w:t>High Level Process (HLP Guide)</w:t>
        </w:r>
      </w:hyperlink>
    </w:p>
    <w:p w14:paraId="4A660870" w14:textId="381D836D"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89" w:history="1">
        <w:r w:rsidRPr="00673855">
          <w:rPr>
            <w:rStyle w:val="Hyperlink"/>
            <w:b w:val="0"/>
            <w:bCs w:val="0"/>
          </w:rPr>
          <w:t>ExtraCare Health Benefit Terminate or Replacement for Lost Card</w:t>
        </w:r>
      </w:hyperlink>
    </w:p>
    <w:p w14:paraId="475E7E77" w14:textId="5E6F558D"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0" w:history="1">
        <w:r w:rsidRPr="00673855">
          <w:rPr>
            <w:rStyle w:val="Hyperlink"/>
            <w:b w:val="0"/>
            <w:bCs w:val="0"/>
          </w:rPr>
          <w:t>ECHB Status Messages</w:t>
        </w:r>
      </w:hyperlink>
    </w:p>
    <w:p w14:paraId="0F26638A" w14:textId="4383A71B"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1" w:history="1">
        <w:r w:rsidRPr="00673855">
          <w:rPr>
            <w:rStyle w:val="Hyperlink"/>
            <w:b w:val="0"/>
            <w:bCs w:val="0"/>
          </w:rPr>
          <w:t>Linking ExtraCare Health Benefits to the ExtraCare Card</w:t>
        </w:r>
      </w:hyperlink>
    </w:p>
    <w:p w14:paraId="4EC56379" w14:textId="3FF001FA"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2" w:history="1">
        <w:r w:rsidRPr="00673855">
          <w:rPr>
            <w:rStyle w:val="Hyperlink"/>
            <w:b w:val="0"/>
            <w:bCs w:val="0"/>
          </w:rPr>
          <w:t>Transfer Points Between Existing ExtraCare Health Benefits &amp; ExtraCare Cards</w:t>
        </w:r>
      </w:hyperlink>
    </w:p>
    <w:p w14:paraId="0585F798" w14:textId="1769BED8"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3" w:history="1">
        <w:r w:rsidRPr="00673855">
          <w:rPr>
            <w:rStyle w:val="Hyperlink"/>
            <w:b w:val="0"/>
            <w:bCs w:val="0"/>
          </w:rPr>
          <w:t>Resolving System Error when Transferring ExtraCare Health Benefit (White Card) Points to Existing ECHB (White Card)</w:t>
        </w:r>
      </w:hyperlink>
    </w:p>
    <w:p w14:paraId="7F784580" w14:textId="6405C6AF"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4" w:history="1">
        <w:r w:rsidRPr="00673855">
          <w:rPr>
            <w:rStyle w:val="Hyperlink"/>
            <w:b w:val="0"/>
            <w:bCs w:val="0"/>
          </w:rPr>
          <w:t>Questions and Answers for ExtraCare Cards (Red) and ExtraCare Health Benefit</w:t>
        </w:r>
      </w:hyperlink>
    </w:p>
    <w:p w14:paraId="440F440C" w14:textId="4BE54506"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5" w:history="1">
        <w:r w:rsidRPr="00673855">
          <w:rPr>
            <w:rStyle w:val="Hyperlink"/>
            <w:b w:val="0"/>
            <w:bCs w:val="0"/>
          </w:rPr>
          <w:t>ExtraCare Card Request (Red CVS Pharmacy Card)</w:t>
        </w:r>
      </w:hyperlink>
    </w:p>
    <w:p w14:paraId="18B266A4" w14:textId="4EDF85BB"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6" w:history="1">
        <w:r w:rsidRPr="00673855">
          <w:rPr>
            <w:rStyle w:val="Hyperlink"/>
            <w:b w:val="0"/>
            <w:bCs w:val="0"/>
          </w:rPr>
          <w:t>ECHB Program Discontinued</w:t>
        </w:r>
      </w:hyperlink>
    </w:p>
    <w:p w14:paraId="0F1852BC" w14:textId="37D3AD58" w:rsidR="0006023D" w:rsidRPr="00673855" w:rsidRDefault="0006023D">
      <w:pPr>
        <w:pStyle w:val="TOC2"/>
        <w:rPr>
          <w:rFonts w:asciiTheme="minorHAnsi" w:eastAsiaTheme="minorEastAsia" w:hAnsiTheme="minorHAnsi" w:cstheme="minorBidi"/>
          <w:b w:val="0"/>
          <w:bCs w:val="0"/>
          <w:kern w:val="2"/>
          <w14:ligatures w14:val="standardContextual"/>
        </w:rPr>
      </w:pPr>
      <w:hyperlink w:anchor="_Toc188515197" w:history="1">
        <w:r w:rsidRPr="00673855">
          <w:rPr>
            <w:rStyle w:val="Hyperlink"/>
            <w:b w:val="0"/>
            <w:bCs w:val="0"/>
          </w:rPr>
          <w:t>Related Documents</w:t>
        </w:r>
      </w:hyperlink>
    </w:p>
    <w:p w14:paraId="37B6FFE8" w14:textId="768F4167" w:rsidR="00066B78" w:rsidRPr="00427665" w:rsidRDefault="00066B78" w:rsidP="001F7D88">
      <w:pPr>
        <w:rPr>
          <w:sz w:val="22"/>
          <w:szCs w:val="22"/>
        </w:rPr>
      </w:pPr>
      <w:r w:rsidRPr="00673855">
        <w:fldChar w:fldCharType="end"/>
      </w:r>
    </w:p>
    <w:p w14:paraId="028435A9" w14:textId="77777777" w:rsidR="00066B78" w:rsidRPr="00400E1A" w:rsidRDefault="00066B78" w:rsidP="001F7D88">
      <w:pPr>
        <w:pStyle w:val="TOC2"/>
      </w:pPr>
    </w:p>
    <w:p w14:paraId="250B47B9" w14:textId="07E2BFFA" w:rsidR="00A01D9F" w:rsidRDefault="003D70E0" w:rsidP="00F2296D">
      <w:pPr>
        <w:rPr>
          <w:rStyle w:val="Hyperlink"/>
        </w:rPr>
      </w:pPr>
      <w:r w:rsidRPr="00400E1A">
        <w:rPr>
          <w:b/>
        </w:rPr>
        <w:t>Description:</w:t>
      </w:r>
      <w:r w:rsidRPr="00400E1A">
        <w:t xml:space="preserve">  </w:t>
      </w:r>
      <w:bookmarkStart w:id="2" w:name="OLE_LINK10"/>
      <w:r w:rsidR="00864868" w:rsidRPr="00400E1A">
        <w:rPr>
          <w:rFonts w:cs="Arial"/>
        </w:rPr>
        <w:t>ExtraCare Health Benefit</w:t>
      </w:r>
      <w:r w:rsidR="00A762B4">
        <w:rPr>
          <w:rFonts w:cs="Arial"/>
        </w:rPr>
        <w:t xml:space="preserve"> (ECHB)</w:t>
      </w:r>
      <w:r w:rsidR="00864868" w:rsidRPr="00400E1A">
        <w:rPr>
          <w:rFonts w:cs="Arial"/>
        </w:rPr>
        <w:t xml:space="preserve"> procedures on how to request </w:t>
      </w:r>
      <w:r w:rsidR="00864868">
        <w:rPr>
          <w:rFonts w:cs="Arial"/>
        </w:rPr>
        <w:t xml:space="preserve">a </w:t>
      </w:r>
      <w:r w:rsidR="00864868" w:rsidRPr="00400E1A">
        <w:rPr>
          <w:rFonts w:cs="Arial"/>
        </w:rPr>
        <w:t>replacement</w:t>
      </w:r>
      <w:r w:rsidR="00864868">
        <w:rPr>
          <w:rFonts w:cs="Arial"/>
        </w:rPr>
        <w:t>, terminate this benefit, transfer points, linking health benefit to red card and resolving system errors</w:t>
      </w:r>
      <w:r w:rsidR="00A762B4">
        <w:rPr>
          <w:rFonts w:cs="Arial"/>
        </w:rPr>
        <w:t xml:space="preserve"> including the discontinuation of the ECHB program for certain client members</w:t>
      </w:r>
      <w:r w:rsidR="00563C4D">
        <w:rPr>
          <w:rFonts w:cs="Arial"/>
        </w:rPr>
        <w:t xml:space="preserve">. </w:t>
      </w:r>
      <w:r w:rsidR="00BC1B41">
        <w:rPr>
          <w:rFonts w:cs="Arial"/>
        </w:rPr>
        <w:t>It includes information related to the sunsetting of the ECHB.</w:t>
      </w:r>
      <w:r w:rsidR="00864868">
        <w:rPr>
          <w:rFonts w:cs="Arial"/>
        </w:rPr>
        <w:t xml:space="preserve"> </w:t>
      </w:r>
    </w:p>
    <w:bookmarkEnd w:id="2"/>
    <w:p w14:paraId="3CCB47F2" w14:textId="77777777" w:rsidR="005A5E37" w:rsidRPr="00B314DD" w:rsidRDefault="005A5E37" w:rsidP="005A5E37"/>
    <w:tbl>
      <w:tblPr>
        <w:tblW w:w="5000" w:type="pct"/>
        <w:jc w:val="center"/>
        <w:tblCellMar>
          <w:top w:w="173" w:type="dxa"/>
          <w:left w:w="115" w:type="dxa"/>
          <w:bottom w:w="115" w:type="dxa"/>
          <w:right w:w="115" w:type="dxa"/>
        </w:tblCellMar>
        <w:tblLook w:val="04A0" w:firstRow="1" w:lastRow="0" w:firstColumn="1" w:lastColumn="0" w:noHBand="0" w:noVBand="1"/>
      </w:tblPr>
      <w:tblGrid>
        <w:gridCol w:w="5162"/>
        <w:gridCol w:w="7752"/>
      </w:tblGrid>
      <w:tr w:rsidR="005A5E37" w:rsidRPr="00B314DD" w14:paraId="0D32B2DA" w14:textId="77777777" w:rsidTr="00806911">
        <w:trPr>
          <w:jc w:val="center"/>
        </w:trPr>
        <w:tc>
          <w:tcPr>
            <w:tcW w:w="12914" w:type="dxa"/>
            <w:gridSpan w:val="2"/>
            <w:tcBorders>
              <w:top w:val="single" w:sz="18" w:space="0" w:color="FFC000" w:themeColor="accent4"/>
              <w:left w:val="single" w:sz="18" w:space="0" w:color="FFC000" w:themeColor="accent4"/>
              <w:right w:val="single" w:sz="18" w:space="0" w:color="FFC000" w:themeColor="accent4"/>
            </w:tcBorders>
            <w:shd w:val="clear" w:color="auto" w:fill="FFC000" w:themeFill="accent4"/>
          </w:tcPr>
          <w:p w14:paraId="5D93E12F" w14:textId="7EC3E3FE" w:rsidR="005A5E37" w:rsidRPr="009C2672" w:rsidRDefault="005A5E37" w:rsidP="00F2296D">
            <w:pPr>
              <w:pStyle w:val="Heading2"/>
              <w:spacing w:before="120" w:after="120"/>
              <w:rPr>
                <w:rFonts w:ascii="Verdana" w:hAnsi="Verdana"/>
                <w:i w:val="0"/>
                <w:sz w:val="16"/>
                <w:szCs w:val="16"/>
              </w:rPr>
            </w:pPr>
            <w:bookmarkStart w:id="3" w:name="_High_Level_Process_1"/>
            <w:bookmarkStart w:id="4" w:name="_High_Level_Process"/>
            <w:bookmarkStart w:id="5" w:name="_Toc6998605"/>
            <w:bookmarkStart w:id="6" w:name="_Toc188515188"/>
            <w:bookmarkEnd w:id="3"/>
            <w:bookmarkEnd w:id="4"/>
            <w:r w:rsidRPr="009C2672">
              <w:rPr>
                <w:rFonts w:ascii="Verdana" w:hAnsi="Verdana"/>
                <w:i w:val="0"/>
              </w:rPr>
              <w:t>High Level Process</w:t>
            </w:r>
            <w:bookmarkEnd w:id="5"/>
            <w:r w:rsidRPr="009C2672">
              <w:rPr>
                <w:rFonts w:ascii="Verdana" w:hAnsi="Verdana"/>
                <w:i w:val="0"/>
              </w:rPr>
              <w:t xml:space="preserve"> (HLP Guide)</w:t>
            </w:r>
            <w:bookmarkEnd w:id="6"/>
          </w:p>
        </w:tc>
      </w:tr>
      <w:tr w:rsidR="005A5E37" w:rsidRPr="00B314DD" w14:paraId="363997F0" w14:textId="77777777" w:rsidTr="00806911">
        <w:trPr>
          <w:trHeight w:val="2968"/>
          <w:jc w:val="center"/>
        </w:trPr>
        <w:tc>
          <w:tcPr>
            <w:tcW w:w="5162" w:type="dxa"/>
            <w:tcBorders>
              <w:left w:val="single" w:sz="18" w:space="0" w:color="FFC000" w:themeColor="accent4"/>
              <w:right w:val="single" w:sz="18" w:space="0" w:color="FFC000" w:themeColor="accent4"/>
            </w:tcBorders>
            <w:shd w:val="clear" w:color="auto" w:fill="auto"/>
          </w:tcPr>
          <w:p w14:paraId="6D040273" w14:textId="437B71BB" w:rsidR="005A5E37" w:rsidRPr="00673855" w:rsidRDefault="005A5E37" w:rsidP="00562707">
            <w:pPr>
              <w:pStyle w:val="ListParagraph"/>
              <w:numPr>
                <w:ilvl w:val="0"/>
                <w:numId w:val="20"/>
              </w:numPr>
              <w:rPr>
                <w:b/>
                <w:color w:val="000000" w:themeColor="text1"/>
              </w:rPr>
            </w:pPr>
            <w:hyperlink w:anchor="DeterminetheMembersNeed" w:history="1">
              <w:r w:rsidRPr="00673855">
                <w:rPr>
                  <w:rStyle w:val="Hyperlink"/>
                  <w:b/>
                </w:rPr>
                <w:t>Determine</w:t>
              </w:r>
            </w:hyperlink>
            <w:r w:rsidRPr="00673855">
              <w:rPr>
                <w:b/>
                <w:color w:val="000000" w:themeColor="text1"/>
              </w:rPr>
              <w:t xml:space="preserve"> the </w:t>
            </w:r>
            <w:r w:rsidR="00673855" w:rsidRPr="00673855">
              <w:rPr>
                <w:b/>
                <w:color w:val="000000" w:themeColor="text1"/>
              </w:rPr>
              <w:t>members’</w:t>
            </w:r>
            <w:r w:rsidRPr="00673855">
              <w:rPr>
                <w:b/>
                <w:color w:val="000000" w:themeColor="text1"/>
              </w:rPr>
              <w:t xml:space="preserve"> need and process the request.</w:t>
            </w:r>
          </w:p>
          <w:p w14:paraId="4DDEEAE4" w14:textId="238289B6" w:rsidR="005A5E37" w:rsidRPr="00491655" w:rsidRDefault="00491655" w:rsidP="00673855">
            <w:pPr>
              <w:pStyle w:val="ListParagraph"/>
              <w:numPr>
                <w:ilvl w:val="0"/>
                <w:numId w:val="40"/>
              </w:numPr>
              <w:ind w:left="765"/>
              <w:rPr>
                <w:rStyle w:val="Hyperlink"/>
              </w:rPr>
            </w:pPr>
            <w:r>
              <w:fldChar w:fldCharType="begin"/>
            </w:r>
            <w:r>
              <w:instrText xml:space="preserve"> HYPERLINK  \l "_ExtraCare_Health_Benefit" </w:instrText>
            </w:r>
            <w:r>
              <w:fldChar w:fldCharType="separate"/>
            </w:r>
            <w:r w:rsidR="005A5E37" w:rsidRPr="00491655">
              <w:rPr>
                <w:rStyle w:val="Hyperlink"/>
              </w:rPr>
              <w:t>Terminate</w:t>
            </w:r>
          </w:p>
          <w:p w14:paraId="0E8F1094" w14:textId="13F78772" w:rsidR="00D772F8" w:rsidRPr="00491655" w:rsidRDefault="00491655" w:rsidP="00673855">
            <w:pPr>
              <w:pStyle w:val="ListParagraph"/>
              <w:numPr>
                <w:ilvl w:val="0"/>
                <w:numId w:val="40"/>
              </w:numPr>
              <w:ind w:left="765"/>
              <w:rPr>
                <w:rStyle w:val="Hyperlink"/>
              </w:rPr>
            </w:pPr>
            <w:r>
              <w:fldChar w:fldCharType="end"/>
            </w:r>
            <w:r>
              <w:fldChar w:fldCharType="begin"/>
            </w:r>
            <w:r>
              <w:instrText xml:space="preserve"> HYPERLINK  \l "_ExtraCare_Health_Benefit" </w:instrText>
            </w:r>
            <w:r>
              <w:fldChar w:fldCharType="separate"/>
            </w:r>
            <w:r w:rsidR="005A5E37" w:rsidRPr="00491655">
              <w:rPr>
                <w:rStyle w:val="Hyperlink"/>
              </w:rPr>
              <w:t>Replac</w:t>
            </w:r>
            <w:r w:rsidR="00D772F8" w:rsidRPr="00491655">
              <w:rPr>
                <w:rStyle w:val="Hyperlink"/>
              </w:rPr>
              <w:t>ement</w:t>
            </w:r>
          </w:p>
          <w:p w14:paraId="108311D9" w14:textId="41005096" w:rsidR="00864868" w:rsidRPr="00491655" w:rsidRDefault="00491655" w:rsidP="00673855">
            <w:pPr>
              <w:pStyle w:val="ListParagraph"/>
              <w:numPr>
                <w:ilvl w:val="0"/>
                <w:numId w:val="40"/>
              </w:numPr>
              <w:ind w:left="765"/>
              <w:rPr>
                <w:rStyle w:val="Hyperlink"/>
              </w:rPr>
            </w:pPr>
            <w:r>
              <w:fldChar w:fldCharType="end"/>
            </w:r>
            <w:r>
              <w:fldChar w:fldCharType="begin"/>
            </w:r>
            <w:r>
              <w:instrText xml:space="preserve"> HYPERLINK  \l "_Transferring_Points_between" </w:instrText>
            </w:r>
            <w:r>
              <w:fldChar w:fldCharType="separate"/>
            </w:r>
            <w:r w:rsidR="00864868" w:rsidRPr="00491655">
              <w:rPr>
                <w:rStyle w:val="Hyperlink"/>
              </w:rPr>
              <w:t>Transfer Points</w:t>
            </w:r>
          </w:p>
          <w:p w14:paraId="0F506F47" w14:textId="372B76CC" w:rsidR="00864868" w:rsidRPr="00491655" w:rsidRDefault="00491655" w:rsidP="00673855">
            <w:pPr>
              <w:pStyle w:val="ListParagraph"/>
              <w:numPr>
                <w:ilvl w:val="0"/>
                <w:numId w:val="40"/>
              </w:numPr>
              <w:ind w:left="765"/>
              <w:rPr>
                <w:rStyle w:val="Hyperlink"/>
              </w:rPr>
            </w:pPr>
            <w:r>
              <w:fldChar w:fldCharType="end"/>
            </w:r>
            <w:r w:rsidRPr="00491655">
              <w:fldChar w:fldCharType="begin"/>
            </w:r>
            <w:r>
              <w:instrText xml:space="preserve"> HYPERLINK  \l "_Linking_ExtraCare_Health" </w:instrText>
            </w:r>
            <w:r w:rsidRPr="00491655">
              <w:fldChar w:fldCharType="separate"/>
            </w:r>
            <w:r w:rsidR="00864868" w:rsidRPr="00491655">
              <w:rPr>
                <w:rStyle w:val="Hyperlink"/>
              </w:rPr>
              <w:t>Link Health Benefit to Red Card</w:t>
            </w:r>
          </w:p>
          <w:p w14:paraId="22456E5D" w14:textId="14A71966" w:rsidR="00864868" w:rsidRPr="00491655" w:rsidRDefault="00491655" w:rsidP="00673855">
            <w:pPr>
              <w:pStyle w:val="ListParagraph"/>
              <w:numPr>
                <w:ilvl w:val="0"/>
                <w:numId w:val="40"/>
              </w:numPr>
              <w:ind w:left="765"/>
              <w:rPr>
                <w:rStyle w:val="Hyperlink"/>
                <w:b/>
                <w:color w:val="000000" w:themeColor="text1"/>
                <w:sz w:val="28"/>
                <w:szCs w:val="28"/>
                <w:u w:val="none"/>
              </w:rPr>
            </w:pPr>
            <w:r w:rsidRPr="00491655">
              <w:fldChar w:fldCharType="end"/>
            </w:r>
            <w:hyperlink w:anchor="_ExtraCare_Card_Request" w:history="1">
              <w:r w:rsidR="00864868" w:rsidRPr="00491655">
                <w:rPr>
                  <w:rStyle w:val="Hyperlink"/>
                </w:rPr>
                <w:t>ExtraCare Card request</w:t>
              </w:r>
            </w:hyperlink>
          </w:p>
          <w:p w14:paraId="4210A600" w14:textId="219ADC99" w:rsidR="00864868" w:rsidRPr="00850058" w:rsidRDefault="00376948" w:rsidP="00673855">
            <w:pPr>
              <w:pStyle w:val="ListParagraph"/>
              <w:numPr>
                <w:ilvl w:val="0"/>
                <w:numId w:val="40"/>
              </w:numPr>
              <w:ind w:left="765"/>
              <w:rPr>
                <w:b/>
                <w:color w:val="000000" w:themeColor="text1"/>
                <w:sz w:val="28"/>
                <w:szCs w:val="28"/>
              </w:rPr>
            </w:pPr>
            <w:hyperlink w:anchor="_ExtraCare_Cards_(Red)" w:history="1">
              <w:r w:rsidRPr="00850058">
                <w:rPr>
                  <w:rStyle w:val="Hyperlink"/>
                  <w:iCs/>
                </w:rPr>
                <w:t xml:space="preserve">Questions and Answers for ExtraCare Cards (Red) and ExtraCare Health Benefit Pharmacy </w:t>
              </w:r>
            </w:hyperlink>
            <w:r w:rsidRPr="00850058">
              <w:rPr>
                <w:iCs/>
              </w:rPr>
              <w:t xml:space="preserve"> </w:t>
            </w:r>
          </w:p>
        </w:tc>
        <w:tc>
          <w:tcPr>
            <w:tcW w:w="7752" w:type="dxa"/>
            <w:tcBorders>
              <w:left w:val="single" w:sz="18" w:space="0" w:color="FFC000" w:themeColor="accent4"/>
              <w:right w:val="single" w:sz="18" w:space="0" w:color="FFC000" w:themeColor="accent4"/>
            </w:tcBorders>
            <w:shd w:val="clear" w:color="auto" w:fill="auto"/>
          </w:tcPr>
          <w:p w14:paraId="13BD2D89" w14:textId="4D0D9872" w:rsidR="005A5E37" w:rsidRPr="00B314DD" w:rsidRDefault="005A5E37" w:rsidP="00F2296D">
            <w:r>
              <w:rPr>
                <w:bCs/>
                <w:noProof/>
              </w:rPr>
              <w:drawing>
                <wp:inline distT="0" distB="0" distL="0" distR="0" wp14:anchorId="18DF0EAA" wp14:editId="4042555E">
                  <wp:extent cx="238095" cy="20952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con - Important Information.png"/>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Cs/>
              </w:rPr>
              <w:t xml:space="preserve"> </w:t>
            </w:r>
            <w:r w:rsidR="00864868" w:rsidRPr="00E1311D">
              <w:rPr>
                <w:bCs/>
              </w:rPr>
              <w:t>T</w:t>
            </w:r>
            <w:r w:rsidR="00864868" w:rsidRPr="00BE2227">
              <w:rPr>
                <w:bCs/>
              </w:rPr>
              <w:t>he ExtraCare Health</w:t>
            </w:r>
            <w:r w:rsidR="00864868">
              <w:rPr>
                <w:bCs/>
              </w:rPr>
              <w:t xml:space="preserve"> White Cards and </w:t>
            </w:r>
            <w:r w:rsidR="00864868" w:rsidRPr="002E06D2">
              <w:rPr>
                <w:rFonts w:cs="Arial"/>
                <w:color w:val="000000"/>
              </w:rPr>
              <w:t>Plastic key fobs are no longer offered but remain valid for use</w:t>
            </w:r>
            <w:r w:rsidR="00864868">
              <w:rPr>
                <w:rFonts w:cs="Arial"/>
                <w:color w:val="000000"/>
              </w:rPr>
              <w:t xml:space="preserve"> however </w:t>
            </w:r>
            <w:r w:rsidR="00864868" w:rsidRPr="00106DC6">
              <w:rPr>
                <w:color w:val="000000"/>
              </w:rPr>
              <w:t xml:space="preserve">the ExtraCare Health benefit </w:t>
            </w:r>
            <w:r w:rsidR="00864868">
              <w:rPr>
                <w:color w:val="000000"/>
              </w:rPr>
              <w:t xml:space="preserve">needs to </w:t>
            </w:r>
            <w:r w:rsidR="00864868" w:rsidRPr="00106DC6">
              <w:rPr>
                <w:color w:val="000000"/>
              </w:rPr>
              <w:t xml:space="preserve">be </w:t>
            </w:r>
            <w:r w:rsidR="00864868">
              <w:rPr>
                <w:color w:val="000000"/>
              </w:rPr>
              <w:t xml:space="preserve">linked </w:t>
            </w:r>
            <w:r w:rsidR="00864868" w:rsidRPr="00106DC6">
              <w:rPr>
                <w:color w:val="000000"/>
              </w:rPr>
              <w:t>to a</w:t>
            </w:r>
            <w:r w:rsidR="00864868">
              <w:rPr>
                <w:color w:val="000000"/>
              </w:rPr>
              <w:t>n</w:t>
            </w:r>
            <w:r w:rsidR="00864868" w:rsidRPr="00106DC6">
              <w:rPr>
                <w:color w:val="000000"/>
              </w:rPr>
              <w:t xml:space="preserve"> ExtraCare CVS Retail Pharmacy </w:t>
            </w:r>
            <w:r w:rsidR="00864868">
              <w:rPr>
                <w:color w:val="000000"/>
              </w:rPr>
              <w:t xml:space="preserve">(red) </w:t>
            </w:r>
            <w:r w:rsidR="00864868" w:rsidRPr="00106DC6">
              <w:rPr>
                <w:color w:val="000000"/>
              </w:rPr>
              <w:t>card.</w:t>
            </w:r>
          </w:p>
          <w:p w14:paraId="5B88AAF2" w14:textId="77777777" w:rsidR="005A5E37" w:rsidRDefault="005A5E37" w:rsidP="00F2296D">
            <w:pPr>
              <w:ind w:left="360"/>
              <w:rPr>
                <w:color w:val="000000"/>
              </w:rPr>
            </w:pPr>
          </w:p>
          <w:p w14:paraId="1363B5DE" w14:textId="4E9B750A" w:rsidR="00A762B4" w:rsidRDefault="00934742" w:rsidP="1FAD3703">
            <w:pPr>
              <w:rPr>
                <w:color w:val="000000"/>
              </w:rPr>
            </w:pPr>
            <w:r>
              <w:rPr>
                <w:noProof/>
                <w:color w:val="000000" w:themeColor="text1"/>
              </w:rPr>
              <w:drawing>
                <wp:inline distT="0" distB="0" distL="0" distR="0" wp14:anchorId="3CE5D467" wp14:editId="4BEEA78A">
                  <wp:extent cx="304762" cy="30476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9E2AE9">
              <w:rPr>
                <w:color w:val="000000" w:themeColor="text1"/>
              </w:rPr>
              <w:t xml:space="preserve"> </w:t>
            </w:r>
            <w:r w:rsidR="006C4AB2" w:rsidRPr="1FAD3703">
              <w:rPr>
                <w:color w:val="000000" w:themeColor="text1"/>
              </w:rPr>
              <w:t xml:space="preserve">This product is offered to </w:t>
            </w:r>
            <w:r w:rsidR="6C2EAF7F" w:rsidRPr="1FAD3703">
              <w:rPr>
                <w:color w:val="000000" w:themeColor="text1"/>
              </w:rPr>
              <w:t xml:space="preserve">some </w:t>
            </w:r>
            <w:r w:rsidR="006C4AB2" w:rsidRPr="1FAD3703">
              <w:rPr>
                <w:color w:val="000000" w:themeColor="text1"/>
              </w:rPr>
              <w:t>PBM</w:t>
            </w:r>
            <w:r w:rsidR="6F5079EA" w:rsidRPr="1FAD3703">
              <w:rPr>
                <w:color w:val="000000" w:themeColor="text1"/>
              </w:rPr>
              <w:t xml:space="preserve"> clients</w:t>
            </w:r>
            <w:r w:rsidR="00563C4D" w:rsidRPr="1FAD3703">
              <w:rPr>
                <w:color w:val="000000" w:themeColor="text1"/>
              </w:rPr>
              <w:t xml:space="preserve">. </w:t>
            </w:r>
          </w:p>
          <w:p w14:paraId="59E7BB46" w14:textId="77777777" w:rsidR="00A762B4" w:rsidRDefault="00A762B4" w:rsidP="00F2296D">
            <w:pPr>
              <w:rPr>
                <w:bCs/>
                <w:color w:val="000000"/>
              </w:rPr>
            </w:pPr>
          </w:p>
          <w:p w14:paraId="2512FF60" w14:textId="31A9B96F" w:rsidR="006C4AB2" w:rsidRPr="00A91209" w:rsidRDefault="00A762B4" w:rsidP="00F2296D">
            <w:pPr>
              <w:rPr>
                <w:color w:val="000000"/>
              </w:rPr>
            </w:pPr>
            <w:r>
              <w:rPr>
                <w:bCs/>
                <w:color w:val="000000"/>
              </w:rPr>
              <w:t>ExtraCare Health Card (red) issuance for</w:t>
            </w:r>
            <w:r w:rsidR="006C4AB2" w:rsidRPr="00400E1A">
              <w:rPr>
                <w:bCs/>
                <w:color w:val="000000"/>
              </w:rPr>
              <w:t xml:space="preserve"> a non-PBM </w:t>
            </w:r>
            <w:proofErr w:type="gramStart"/>
            <w:r w:rsidR="006C4AB2" w:rsidRPr="00400E1A">
              <w:rPr>
                <w:bCs/>
                <w:color w:val="000000"/>
              </w:rPr>
              <w:t>client member</w:t>
            </w:r>
            <w:proofErr w:type="gramEnd"/>
            <w:r w:rsidR="006C4AB2" w:rsidRPr="00400E1A">
              <w:rPr>
                <w:bCs/>
                <w:color w:val="000000"/>
              </w:rPr>
              <w:t xml:space="preserve"> </w:t>
            </w:r>
            <w:r w:rsidR="00A33978" w:rsidRPr="00400E1A">
              <w:rPr>
                <w:bCs/>
                <w:color w:val="000000"/>
              </w:rPr>
              <w:t>call</w:t>
            </w:r>
            <w:r w:rsidR="007215EE">
              <w:rPr>
                <w:bCs/>
                <w:color w:val="000000"/>
              </w:rPr>
              <w:t>, then</w:t>
            </w:r>
            <w:r w:rsidR="006C4AB2" w:rsidRPr="00400E1A">
              <w:rPr>
                <w:bCs/>
                <w:color w:val="000000"/>
              </w:rPr>
              <w:t xml:space="preserve"> direct them</w:t>
            </w:r>
            <w:r w:rsidR="00677C90">
              <w:rPr>
                <w:bCs/>
                <w:color w:val="000000"/>
              </w:rPr>
              <w:t xml:space="preserve"> or cold transfer</w:t>
            </w:r>
            <w:r w:rsidR="006C4AB2" w:rsidRPr="00400E1A">
              <w:rPr>
                <w:bCs/>
                <w:color w:val="000000"/>
              </w:rPr>
              <w:t xml:space="preserve"> to </w:t>
            </w:r>
            <w:r w:rsidR="006C4AB2" w:rsidRPr="00F2296D">
              <w:rPr>
                <w:b/>
                <w:color w:val="000000"/>
              </w:rPr>
              <w:t>1-800-</w:t>
            </w:r>
            <w:r w:rsidR="00511DFA">
              <w:rPr>
                <w:b/>
                <w:color w:val="000000"/>
              </w:rPr>
              <w:t>746-7287 (</w:t>
            </w:r>
            <w:r w:rsidR="006C4AB2" w:rsidRPr="00F2296D">
              <w:rPr>
                <w:b/>
                <w:color w:val="000000"/>
              </w:rPr>
              <w:t>SHOP-CVS</w:t>
            </w:r>
            <w:r w:rsidR="00511DFA">
              <w:rPr>
                <w:b/>
                <w:color w:val="000000"/>
              </w:rPr>
              <w:t>)</w:t>
            </w:r>
            <w:r w:rsidR="006C4AB2" w:rsidRPr="00400E1A">
              <w:rPr>
                <w:bCs/>
                <w:color w:val="000000"/>
              </w:rPr>
              <w:t xml:space="preserve"> for assistance</w:t>
            </w:r>
            <w:r w:rsidR="00563C4D" w:rsidRPr="00400E1A">
              <w:rPr>
                <w:bCs/>
                <w:color w:val="000000"/>
              </w:rPr>
              <w:t xml:space="preserve">. </w:t>
            </w:r>
            <w:r w:rsidR="006C4AB2" w:rsidRPr="006C4AB2">
              <w:rPr>
                <w:color w:val="000000"/>
              </w:rPr>
              <w:fldChar w:fldCharType="begin"/>
            </w:r>
            <w:r w:rsidR="006C4AB2" w:rsidRPr="00A91209">
              <w:rPr>
                <w:color w:val="000000"/>
              </w:rPr>
              <w:instrText xml:space="preserve"> TOC \o "2-3" \n \p " " \h \z \u </w:instrText>
            </w:r>
            <w:r w:rsidR="006C4AB2" w:rsidRPr="006C4AB2">
              <w:rPr>
                <w:color w:val="000000"/>
              </w:rPr>
              <w:fldChar w:fldCharType="separate"/>
            </w:r>
          </w:p>
          <w:p w14:paraId="5EE94644" w14:textId="00B9B316" w:rsidR="005A5E37" w:rsidRPr="00B314DD" w:rsidRDefault="006C4AB2" w:rsidP="00F2296D">
            <w:pPr>
              <w:rPr>
                <w:color w:val="0000FF"/>
                <w:u w:val="single"/>
              </w:rPr>
            </w:pPr>
            <w:r w:rsidRPr="006C4AB2">
              <w:rPr>
                <w:color w:val="000000"/>
              </w:rPr>
              <w:fldChar w:fldCharType="end"/>
            </w:r>
          </w:p>
        </w:tc>
      </w:tr>
      <w:tr w:rsidR="005A5E37" w:rsidRPr="00B314DD" w14:paraId="7DF3035B" w14:textId="77777777" w:rsidTr="00806911">
        <w:trPr>
          <w:trHeight w:val="495"/>
          <w:jc w:val="center"/>
        </w:trPr>
        <w:tc>
          <w:tcPr>
            <w:tcW w:w="5162" w:type="dxa"/>
            <w:tcBorders>
              <w:left w:val="single" w:sz="18" w:space="0" w:color="FFC000" w:themeColor="accent4"/>
              <w:right w:val="single" w:sz="18" w:space="0" w:color="FFC000" w:themeColor="accent4"/>
            </w:tcBorders>
            <w:shd w:val="clear" w:color="auto" w:fill="auto"/>
          </w:tcPr>
          <w:p w14:paraId="5A86A7FB" w14:textId="77777777" w:rsidR="005A5E37" w:rsidRPr="00673855" w:rsidRDefault="005A5E37" w:rsidP="00562707">
            <w:pPr>
              <w:pStyle w:val="ListParagraph"/>
              <w:numPr>
                <w:ilvl w:val="0"/>
                <w:numId w:val="20"/>
              </w:numPr>
              <w:rPr>
                <w:b/>
                <w:color w:val="0000FF"/>
                <w:u w:val="single"/>
              </w:rPr>
            </w:pPr>
            <w:hyperlink w:anchor="Determinethestatusoftherequest" w:history="1">
              <w:r w:rsidRPr="00673855">
                <w:rPr>
                  <w:rStyle w:val="Hyperlink"/>
                  <w:b/>
                </w:rPr>
                <w:t>Determine</w:t>
              </w:r>
            </w:hyperlink>
            <w:r w:rsidRPr="00673855">
              <w:rPr>
                <w:b/>
              </w:rPr>
              <w:t xml:space="preserve"> the status of the request.</w:t>
            </w:r>
          </w:p>
          <w:p w14:paraId="7AE72132" w14:textId="77777777" w:rsidR="005A5E37" w:rsidRPr="00B314DD" w:rsidRDefault="005A5E37" w:rsidP="00562707">
            <w:pPr>
              <w:numPr>
                <w:ilvl w:val="0"/>
                <w:numId w:val="20"/>
              </w:numPr>
              <w:rPr>
                <w:b/>
                <w:color w:val="0000FF"/>
                <w:sz w:val="28"/>
                <w:szCs w:val="28"/>
                <w:u w:val="single"/>
              </w:rPr>
            </w:pPr>
            <w:hyperlink w:anchor="EducateMemberonTurnaroundandwhattoexpect" w:history="1">
              <w:r w:rsidRPr="00673855">
                <w:rPr>
                  <w:rStyle w:val="Hyperlink"/>
                  <w:b/>
                </w:rPr>
                <w:t>Educate</w:t>
              </w:r>
            </w:hyperlink>
            <w:r w:rsidRPr="00673855">
              <w:rPr>
                <w:b/>
                <w:color w:val="000000" w:themeColor="text1"/>
              </w:rPr>
              <w:t xml:space="preserve"> member on turnaround time and what to expect.</w:t>
            </w:r>
          </w:p>
        </w:tc>
        <w:tc>
          <w:tcPr>
            <w:tcW w:w="7752" w:type="dxa"/>
            <w:tcBorders>
              <w:left w:val="single" w:sz="18" w:space="0" w:color="FFC000" w:themeColor="accent4"/>
              <w:right w:val="single" w:sz="18" w:space="0" w:color="FFC000" w:themeColor="accent4"/>
            </w:tcBorders>
            <w:shd w:val="clear" w:color="auto" w:fill="auto"/>
          </w:tcPr>
          <w:p w14:paraId="0FF17347" w14:textId="3BB12D0B" w:rsidR="005A5E37" w:rsidRDefault="004C19F3" w:rsidP="00F2296D">
            <w:pPr>
              <w:tabs>
                <w:tab w:val="left" w:pos="360"/>
                <w:tab w:val="left" w:pos="1080"/>
                <w:tab w:val="left" w:pos="1440"/>
                <w:tab w:val="left" w:pos="1800"/>
                <w:tab w:val="left" w:pos="2160"/>
              </w:tabs>
              <w:rPr>
                <w:rFonts w:eastAsia="Calibri" w:cs="Arial"/>
                <w:color w:val="000000"/>
              </w:rPr>
            </w:pPr>
            <w:r>
              <w:rPr>
                <w:rFonts w:cs="Arial"/>
                <w:b/>
                <w:bCs/>
                <w:noProof/>
                <w:color w:val="000000"/>
              </w:rPr>
              <w:drawing>
                <wp:inline distT="0" distB="0" distL="0" distR="0" wp14:anchorId="1719D551" wp14:editId="2074EE41">
                  <wp:extent cx="304762" cy="304762"/>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805AA">
              <w:rPr>
                <w:rFonts w:cs="Arial"/>
                <w:b/>
                <w:bCs/>
                <w:color w:val="000000"/>
              </w:rPr>
              <w:t xml:space="preserve"> </w:t>
            </w:r>
            <w:r w:rsidR="00F73261" w:rsidRPr="00850058">
              <w:rPr>
                <w:rFonts w:cs="Arial"/>
                <w:b/>
                <w:bCs/>
                <w:color w:val="000000"/>
              </w:rPr>
              <w:t>ExtraCare</w:t>
            </w:r>
            <w:r w:rsidR="00A762B4" w:rsidRPr="00850058">
              <w:rPr>
                <w:rFonts w:cs="Arial"/>
                <w:b/>
                <w:bCs/>
                <w:color w:val="000000"/>
              </w:rPr>
              <w:t xml:space="preserve"> Health Benefit:</w:t>
            </w:r>
            <w:r w:rsidR="00A762B4">
              <w:rPr>
                <w:rFonts w:cs="Arial"/>
                <w:color w:val="000000"/>
              </w:rPr>
              <w:t xml:space="preserve">  It</w:t>
            </w:r>
            <w:r w:rsidR="005A5E37" w:rsidRPr="005A5E37">
              <w:rPr>
                <w:rFonts w:cs="Arial"/>
                <w:color w:val="000000"/>
              </w:rPr>
              <w:t xml:space="preserve"> </w:t>
            </w:r>
            <w:r w:rsidR="005A5E37" w:rsidRPr="005A5E37">
              <w:rPr>
                <w:rFonts w:eastAsia="Calibri" w:cs="Arial"/>
                <w:color w:val="000000"/>
              </w:rPr>
              <w:t>provides 20</w:t>
            </w:r>
            <w:r w:rsidR="00DB55BE">
              <w:rPr>
                <w:rFonts w:eastAsia="Calibri" w:cs="Arial"/>
                <w:color w:val="000000"/>
              </w:rPr>
              <w:t>%</w:t>
            </w:r>
            <w:r w:rsidR="005A5E37" w:rsidRPr="005A5E37">
              <w:rPr>
                <w:rFonts w:eastAsia="Calibri" w:cs="Arial"/>
                <w:color w:val="000000"/>
              </w:rPr>
              <w:t xml:space="preserve"> </w:t>
            </w:r>
            <w:r w:rsidR="00DA3300" w:rsidRPr="005A5E37">
              <w:rPr>
                <w:rFonts w:eastAsia="Calibri" w:cs="Arial"/>
                <w:color w:val="000000"/>
              </w:rPr>
              <w:t>off</w:t>
            </w:r>
            <w:r w:rsidR="005A5E37" w:rsidRPr="005A5E37">
              <w:rPr>
                <w:rFonts w:eastAsia="Calibri" w:cs="Arial"/>
                <w:color w:val="000000"/>
              </w:rPr>
              <w:t xml:space="preserve"> thousands of regularly priced CVS Health Brand health-related items</w:t>
            </w:r>
            <w:r w:rsidR="00897FF6">
              <w:rPr>
                <w:rFonts w:eastAsia="Calibri" w:cs="Arial"/>
                <w:color w:val="000000"/>
              </w:rPr>
              <w:t>, not included in any active promotions,</w:t>
            </w:r>
            <w:r w:rsidR="005A5E37" w:rsidRPr="005A5E37">
              <w:rPr>
                <w:rFonts w:eastAsia="Calibri" w:cs="Arial"/>
                <w:color w:val="000000"/>
              </w:rPr>
              <w:t xml:space="preserve"> </w:t>
            </w:r>
            <w:r w:rsidR="005D51AC">
              <w:rPr>
                <w:rFonts w:eastAsia="Calibri" w:cs="Arial"/>
                <w:color w:val="000000"/>
              </w:rPr>
              <w:t xml:space="preserve">valued of at least $1.00 or more </w:t>
            </w:r>
            <w:r w:rsidR="005A5E37" w:rsidRPr="005A5E37">
              <w:rPr>
                <w:rFonts w:eastAsia="Calibri" w:cs="Arial"/>
                <w:color w:val="000000"/>
              </w:rPr>
              <w:t>such as pain relievers, allergy, cough and cold remedies, heartburn and stomach remedies, vitamins, first aid, baby care and more at our CVS Retail Pharmacy stores.</w:t>
            </w:r>
          </w:p>
          <w:p w14:paraId="18DCC1D9" w14:textId="51E7E4F8" w:rsidR="00376908" w:rsidRPr="005A5E37" w:rsidRDefault="00376908" w:rsidP="00F2296D">
            <w:pPr>
              <w:tabs>
                <w:tab w:val="left" w:pos="360"/>
                <w:tab w:val="left" w:pos="1080"/>
                <w:tab w:val="left" w:pos="1440"/>
                <w:tab w:val="left" w:pos="1800"/>
                <w:tab w:val="left" w:pos="2160"/>
              </w:tabs>
              <w:rPr>
                <w:rFonts w:cs="Arial"/>
                <w:color w:val="000000"/>
              </w:rPr>
            </w:pPr>
            <w:r w:rsidRPr="1FAD3703">
              <w:rPr>
                <w:rFonts w:eastAsia="Calibri" w:cs="Arial"/>
                <w:b/>
                <w:bCs/>
                <w:color w:val="000000" w:themeColor="text1"/>
              </w:rPr>
              <w:t>Note:</w:t>
            </w:r>
            <w:r w:rsidRPr="1FAD3703">
              <w:rPr>
                <w:rFonts w:eastAsia="Calibri" w:cs="Arial"/>
                <w:color w:val="000000" w:themeColor="text1"/>
              </w:rPr>
              <w:t xml:space="preserve">  This program is being discontinued for some clients</w:t>
            </w:r>
            <w:r w:rsidR="00563C4D" w:rsidRPr="1FAD3703">
              <w:rPr>
                <w:rFonts w:eastAsia="Calibri" w:cs="Arial"/>
                <w:color w:val="000000" w:themeColor="text1"/>
              </w:rPr>
              <w:t xml:space="preserve">. </w:t>
            </w:r>
            <w:r w:rsidRPr="1FAD3703">
              <w:rPr>
                <w:rFonts w:eastAsia="Calibri" w:cs="Arial"/>
                <w:color w:val="000000" w:themeColor="text1"/>
              </w:rPr>
              <w:t xml:space="preserve">Refer to </w:t>
            </w:r>
            <w:hyperlink r:id="rId13" w:anchor="!/view?docid=1e234589-8f19-4914-a276-27ad26382914" w:history="1">
              <w:r w:rsidR="00385666">
                <w:rPr>
                  <w:rStyle w:val="Hyperlink"/>
                  <w:rFonts w:eastAsia="Calibri" w:cs="Arial"/>
                </w:rPr>
                <w:t>ExtraCare Health Benefit (ECHB) Program Sunsetting Client List by Year (047924)</w:t>
              </w:r>
            </w:hyperlink>
            <w:r w:rsidR="00385666" w:rsidRPr="001F7D88">
              <w:rPr>
                <w:rStyle w:val="Hyperlink"/>
                <w:rFonts w:eastAsia="Calibri" w:cs="Arial"/>
                <w:color w:val="auto"/>
                <w:u w:val="none"/>
              </w:rPr>
              <w:t>.</w:t>
            </w:r>
          </w:p>
          <w:p w14:paraId="3CE024DD" w14:textId="5A5153B6" w:rsidR="005A5E37" w:rsidRPr="00B314DD" w:rsidRDefault="005A5E37" w:rsidP="00F2296D">
            <w:pPr>
              <w:rPr>
                <w:b/>
                <w:color w:val="0000FF"/>
                <w:sz w:val="28"/>
                <w:szCs w:val="28"/>
                <w:u w:val="single"/>
              </w:rPr>
            </w:pPr>
            <w:r>
              <w:rPr>
                <w:rFonts w:eastAsia="Calibri" w:cs="Arial"/>
                <w:noProof/>
                <w:color w:val="000000"/>
              </w:rPr>
              <w:drawing>
                <wp:inline distT="0" distB="0" distL="0" distR="0" wp14:anchorId="4BD1C72C" wp14:editId="3B9C06C8">
                  <wp:extent cx="238095" cy="20952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con - Important Information.png"/>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eastAsia="Calibri" w:cs="Arial"/>
                <w:color w:val="000000"/>
              </w:rPr>
              <w:t xml:space="preserve"> </w:t>
            </w:r>
            <w:r w:rsidRPr="00106DC6">
              <w:rPr>
                <w:rFonts w:eastAsia="Calibri" w:cs="Arial"/>
                <w:color w:val="000000"/>
              </w:rPr>
              <w:t xml:space="preserve">This </w:t>
            </w:r>
            <w:r w:rsidR="00A762B4">
              <w:rPr>
                <w:rFonts w:eastAsia="Calibri" w:cs="Arial"/>
                <w:color w:val="000000"/>
              </w:rPr>
              <w:t>program</w:t>
            </w:r>
            <w:r w:rsidR="00376908">
              <w:rPr>
                <w:rFonts w:eastAsia="Calibri" w:cs="Arial"/>
                <w:color w:val="000000"/>
              </w:rPr>
              <w:t xml:space="preserve"> </w:t>
            </w:r>
            <w:r w:rsidRPr="00106DC6">
              <w:rPr>
                <w:rFonts w:eastAsia="Calibri" w:cs="Arial"/>
                <w:color w:val="000000"/>
              </w:rPr>
              <w:t>does not include the</w:t>
            </w:r>
            <w:r w:rsidR="00376908">
              <w:rPr>
                <w:rFonts w:eastAsia="Calibri" w:cs="Arial"/>
                <w:color w:val="000000"/>
              </w:rPr>
              <w:t xml:space="preserve"> </w:t>
            </w:r>
            <w:r w:rsidRPr="00106DC6">
              <w:rPr>
                <w:rFonts w:eastAsia="Calibri" w:cs="Arial"/>
                <w:color w:val="000000"/>
              </w:rPr>
              <w:t>retail pharmacy inside of Target</w:t>
            </w:r>
            <w:r>
              <w:rPr>
                <w:rFonts w:eastAsia="Calibri" w:cs="Arial"/>
                <w:color w:val="000000"/>
              </w:rPr>
              <w:t>.</w:t>
            </w:r>
          </w:p>
        </w:tc>
      </w:tr>
      <w:tr w:rsidR="005A5E37" w:rsidRPr="00B314DD" w14:paraId="29E7B073" w14:textId="77777777" w:rsidTr="00806911">
        <w:trPr>
          <w:trHeight w:val="495"/>
          <w:jc w:val="center"/>
        </w:trPr>
        <w:tc>
          <w:tcPr>
            <w:tcW w:w="5162" w:type="dxa"/>
            <w:tcBorders>
              <w:left w:val="single" w:sz="18" w:space="0" w:color="FFC000" w:themeColor="accent4"/>
              <w:right w:val="single" w:sz="18" w:space="0" w:color="FFC000" w:themeColor="accent4"/>
            </w:tcBorders>
            <w:shd w:val="clear" w:color="auto" w:fill="auto"/>
          </w:tcPr>
          <w:p w14:paraId="6ED4A86D" w14:textId="76FD2DD9" w:rsidR="005A5E37" w:rsidRPr="00B314DD" w:rsidRDefault="005A5E37" w:rsidP="00BE35F9">
            <w:pPr>
              <w:rPr>
                <w:b/>
                <w:color w:val="0000FF"/>
                <w:sz w:val="28"/>
                <w:szCs w:val="28"/>
                <w:u w:val="single"/>
              </w:rPr>
            </w:pPr>
          </w:p>
        </w:tc>
        <w:tc>
          <w:tcPr>
            <w:tcW w:w="7752" w:type="dxa"/>
            <w:tcBorders>
              <w:left w:val="single" w:sz="18" w:space="0" w:color="FFC000" w:themeColor="accent4"/>
              <w:right w:val="single" w:sz="18" w:space="0" w:color="FFC000" w:themeColor="accent4"/>
            </w:tcBorders>
            <w:shd w:val="clear" w:color="auto" w:fill="auto"/>
          </w:tcPr>
          <w:p w14:paraId="0947F661" w14:textId="4A43D070" w:rsidR="005A5E37" w:rsidRDefault="00864868" w:rsidP="00F2296D">
            <w:pPr>
              <w:rPr>
                <w:rFonts w:cs="Arial"/>
                <w:color w:val="000000"/>
              </w:rPr>
            </w:pPr>
            <w:r>
              <w:rPr>
                <w:rFonts w:cs="Arial"/>
                <w:color w:val="000000"/>
              </w:rPr>
              <w:t xml:space="preserve">The </w:t>
            </w:r>
            <w:r w:rsidRPr="00106DC6">
              <w:rPr>
                <w:rFonts w:cs="Arial"/>
                <w:color w:val="000000"/>
              </w:rPr>
              <w:t xml:space="preserve">ExtraCare </w:t>
            </w:r>
            <w:r w:rsidR="00A33978" w:rsidRPr="00106DC6">
              <w:rPr>
                <w:rFonts w:cs="Arial"/>
                <w:b/>
                <w:color w:val="000000"/>
              </w:rPr>
              <w:t>Health</w:t>
            </w:r>
            <w:r w:rsidR="00A33978" w:rsidRPr="00106DC6">
              <w:rPr>
                <w:rFonts w:cs="Arial"/>
                <w:color w:val="000000"/>
              </w:rPr>
              <w:t xml:space="preserve"> </w:t>
            </w:r>
            <w:r w:rsidR="00A33978">
              <w:rPr>
                <w:rFonts w:cs="Arial"/>
                <w:color w:val="000000"/>
              </w:rPr>
              <w:t>Benefit</w:t>
            </w:r>
            <w:r w:rsidRPr="00106DC6">
              <w:rPr>
                <w:rFonts w:cs="Arial"/>
                <w:color w:val="000000"/>
              </w:rPr>
              <w:t xml:space="preserve"> cannot be linked on our Mail Order web portal, members can only link these cards </w:t>
            </w:r>
            <w:r>
              <w:rPr>
                <w:rFonts w:cs="Arial"/>
                <w:color w:val="000000"/>
              </w:rPr>
              <w:t xml:space="preserve">through the landing page url: </w:t>
            </w:r>
            <w:hyperlink r:id="rId14" w:history="1">
              <w:r w:rsidR="00850058" w:rsidRPr="00C75A37">
                <w:rPr>
                  <w:rStyle w:val="Hyperlink"/>
                  <w:rFonts w:cs="Arial"/>
                </w:rPr>
                <w:t>https://www.caremark.com/wps/portal/ECHC_DIGITAL_CARD</w:t>
              </w:r>
            </w:hyperlink>
          </w:p>
          <w:p w14:paraId="6F4E4CDD" w14:textId="7D1E2A41" w:rsidR="00850058" w:rsidRPr="00B314DD" w:rsidRDefault="00850058" w:rsidP="00F2296D">
            <w:pPr>
              <w:rPr>
                <w:b/>
                <w:color w:val="0000FF"/>
                <w:sz w:val="28"/>
                <w:szCs w:val="28"/>
                <w:u w:val="single"/>
              </w:rPr>
            </w:pPr>
          </w:p>
        </w:tc>
      </w:tr>
      <w:tr w:rsidR="005A5E37" w:rsidRPr="00B314DD" w14:paraId="76C0F6C2" w14:textId="77777777" w:rsidTr="00806911">
        <w:trPr>
          <w:trHeight w:val="2257"/>
          <w:jc w:val="center"/>
        </w:trPr>
        <w:tc>
          <w:tcPr>
            <w:tcW w:w="5162" w:type="dxa"/>
            <w:tcBorders>
              <w:left w:val="single" w:sz="18" w:space="0" w:color="FFC000" w:themeColor="accent4"/>
              <w:right w:val="single" w:sz="18" w:space="0" w:color="FFC000" w:themeColor="accent4"/>
            </w:tcBorders>
            <w:shd w:val="clear" w:color="auto" w:fill="auto"/>
          </w:tcPr>
          <w:p w14:paraId="3868F07D" w14:textId="69D4CFB9" w:rsidR="005A5E37" w:rsidRPr="00B314DD" w:rsidRDefault="005A5E37" w:rsidP="00BE35F9">
            <w:pPr>
              <w:rPr>
                <w:b/>
                <w:color w:val="0000FF"/>
                <w:sz w:val="28"/>
                <w:szCs w:val="28"/>
                <w:u w:val="single"/>
              </w:rPr>
            </w:pPr>
          </w:p>
        </w:tc>
        <w:tc>
          <w:tcPr>
            <w:tcW w:w="7752" w:type="dxa"/>
            <w:tcBorders>
              <w:left w:val="single" w:sz="18" w:space="0" w:color="FFC000" w:themeColor="accent4"/>
              <w:right w:val="single" w:sz="18" w:space="0" w:color="FFC000" w:themeColor="accent4"/>
            </w:tcBorders>
            <w:shd w:val="clear" w:color="auto" w:fill="auto"/>
          </w:tcPr>
          <w:p w14:paraId="2CDEB48B" w14:textId="41AA8002" w:rsidR="005A5E37" w:rsidRPr="00B314DD" w:rsidRDefault="005A5E37" w:rsidP="00F2296D">
            <w:pPr>
              <w:rPr>
                <w:b/>
                <w:color w:val="0000FF"/>
                <w:sz w:val="28"/>
                <w:szCs w:val="28"/>
                <w:u w:val="single"/>
              </w:rPr>
            </w:pPr>
            <w:r w:rsidRPr="00106DC6">
              <w:rPr>
                <w:color w:val="000000"/>
              </w:rPr>
              <w:t xml:space="preserve">For </w:t>
            </w:r>
            <w:proofErr w:type="spellStart"/>
            <w:r w:rsidRPr="00106DC6">
              <w:rPr>
                <w:color w:val="000000"/>
              </w:rPr>
              <w:t>Non Members</w:t>
            </w:r>
            <w:proofErr w:type="spellEnd"/>
            <w:r w:rsidRPr="00106DC6">
              <w:rPr>
                <w:color w:val="000000"/>
              </w:rPr>
              <w:t xml:space="preserve"> or plan that do not offer the ExtraCare Health Benefit program, they can still obtain an ExtraCare CVS Retail Pharmacy card to take advantage of the standard benefits such as ExtraBucks at our local retail pharmacy stores or r</w:t>
            </w:r>
            <w:r w:rsidRPr="00106DC6">
              <w:t xml:space="preserve">efer to </w:t>
            </w:r>
            <w:hyperlink r:id="rId15" w:anchor="!/view?docid=021dd44c-2576-4289-b194-4f5f38167c41" w:history="1">
              <w:r w:rsidR="003A2005">
                <w:rPr>
                  <w:rStyle w:val="Hyperlink"/>
                </w:rPr>
                <w:t>CarePass (020482)</w:t>
              </w:r>
            </w:hyperlink>
            <w:r w:rsidRPr="00106DC6">
              <w:t xml:space="preserve"> as a possible alternative.</w:t>
            </w:r>
            <w:r w:rsidR="00806911" w:rsidRPr="00B314DD">
              <w:rPr>
                <w:b/>
                <w:color w:val="0000FF"/>
                <w:sz w:val="28"/>
                <w:szCs w:val="28"/>
                <w:u w:val="single"/>
              </w:rPr>
              <w:t xml:space="preserve"> </w:t>
            </w:r>
          </w:p>
        </w:tc>
      </w:tr>
      <w:tr w:rsidR="005A5E37" w:rsidRPr="00B314DD" w14:paraId="4FBB89D2" w14:textId="77777777" w:rsidTr="00806911">
        <w:trPr>
          <w:trHeight w:val="27"/>
          <w:jc w:val="center"/>
        </w:trPr>
        <w:tc>
          <w:tcPr>
            <w:tcW w:w="12914" w:type="dxa"/>
            <w:gridSpan w:val="2"/>
            <w:tcBorders>
              <w:left w:val="single" w:sz="18" w:space="0" w:color="FFC000" w:themeColor="accent4"/>
              <w:bottom w:val="single" w:sz="18" w:space="0" w:color="FFC000" w:themeColor="accent4"/>
              <w:right w:val="single" w:sz="18" w:space="0" w:color="FFC000" w:themeColor="accent4"/>
            </w:tcBorders>
            <w:shd w:val="clear" w:color="auto" w:fill="auto"/>
          </w:tcPr>
          <w:p w14:paraId="005ECBC2" w14:textId="77777777" w:rsidR="005A5E37" w:rsidRPr="00B314DD" w:rsidRDefault="005A5E37" w:rsidP="006876D0">
            <w:pPr>
              <w:rPr>
                <w:color w:val="0000FF"/>
                <w:sz w:val="20"/>
                <w:szCs w:val="20"/>
                <w:u w:val="single"/>
              </w:rPr>
            </w:pPr>
          </w:p>
        </w:tc>
      </w:tr>
    </w:tbl>
    <w:p w14:paraId="68A32DE8" w14:textId="77777777" w:rsidR="005A5E37" w:rsidRDefault="005A5E37" w:rsidP="00400E1A">
      <w:pPr>
        <w:jc w:val="right"/>
        <w:rPr>
          <w:b/>
          <w:sz w:val="28"/>
          <w:szCs w:val="28"/>
        </w:rPr>
      </w:pPr>
    </w:p>
    <w:p w14:paraId="572505BB" w14:textId="073BFC5E" w:rsidR="005A5E37" w:rsidRPr="00D40568" w:rsidRDefault="0053482F" w:rsidP="00ED6637">
      <w:pPr>
        <w:jc w:val="right"/>
        <w:rPr>
          <w:color w:val="0000FF"/>
          <w:u w:val="single"/>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2737D7" w:rsidRPr="00992FEA" w14:paraId="07101FE6" w14:textId="77777777" w:rsidTr="005C15F1">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tcPr>
          <w:p w14:paraId="4259B8B7" w14:textId="572D6A30" w:rsidR="002737D7" w:rsidRPr="00992FEA" w:rsidRDefault="002737D7" w:rsidP="00F2296D">
            <w:pPr>
              <w:pStyle w:val="Heading2"/>
              <w:spacing w:before="120" w:after="120"/>
              <w:rPr>
                <w:rFonts w:ascii="Verdana" w:hAnsi="Verdana"/>
                <w:i w:val="0"/>
              </w:rPr>
            </w:pPr>
            <w:bookmarkStart w:id="7" w:name="_ExtraCare_Health_Benefit"/>
            <w:bookmarkStart w:id="8" w:name="_Toc11921619"/>
            <w:bookmarkStart w:id="9" w:name="OLE_LINK1"/>
            <w:bookmarkStart w:id="10" w:name="_Toc188515189"/>
            <w:bookmarkEnd w:id="7"/>
            <w:r>
              <w:rPr>
                <w:rFonts w:ascii="Verdana" w:hAnsi="Verdana"/>
                <w:i w:val="0"/>
              </w:rPr>
              <w:t>ExtraCare Health Benefit</w:t>
            </w:r>
            <w:r w:rsidR="005860BC">
              <w:rPr>
                <w:rFonts w:ascii="Verdana" w:hAnsi="Verdana"/>
                <w:i w:val="0"/>
              </w:rPr>
              <w:t xml:space="preserve"> </w:t>
            </w:r>
            <w:r w:rsidR="00864868">
              <w:rPr>
                <w:rFonts w:ascii="Verdana" w:hAnsi="Verdana"/>
                <w:i w:val="0"/>
              </w:rPr>
              <w:t>Terminate or Replacement for Lost Card</w:t>
            </w:r>
            <w:bookmarkEnd w:id="8"/>
            <w:bookmarkEnd w:id="9"/>
            <w:bookmarkEnd w:id="10"/>
          </w:p>
        </w:tc>
      </w:tr>
    </w:tbl>
    <w:p w14:paraId="0CD394F7" w14:textId="3C72F394" w:rsidR="006053A6" w:rsidRDefault="00864868" w:rsidP="00F2296D">
      <w:pPr>
        <w:rPr>
          <w:rFonts w:cs="Arial"/>
        </w:rPr>
      </w:pPr>
      <w:r>
        <w:rPr>
          <w:rFonts w:cs="Arial"/>
          <w:color w:val="000000"/>
        </w:rPr>
        <w:t>The ExtraCare Health Benefit is offered to clients that have a managed pharmacy network, Maintenance Choice and/or a Managed pharmacy network in place</w:t>
      </w:r>
      <w:r w:rsidR="00563C4D">
        <w:rPr>
          <w:rFonts w:cs="Arial"/>
          <w:color w:val="000000"/>
        </w:rPr>
        <w:t xml:space="preserve">. </w:t>
      </w:r>
      <w:r w:rsidR="002737D7">
        <w:rPr>
          <w:rFonts w:cs="Arial"/>
        </w:rPr>
        <w:t>Follow the steps below:</w:t>
      </w:r>
    </w:p>
    <w:tbl>
      <w:tblPr>
        <w:tblW w:w="50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5"/>
        <w:gridCol w:w="3072"/>
        <w:gridCol w:w="9050"/>
      </w:tblGrid>
      <w:tr w:rsidR="002737D7" w:rsidRPr="002D4FE0" w14:paraId="1BABBBF5" w14:textId="77777777" w:rsidTr="00676647">
        <w:tc>
          <w:tcPr>
            <w:tcW w:w="340" w:type="pct"/>
            <w:shd w:val="clear" w:color="auto" w:fill="E5E5E5"/>
            <w:tcMar>
              <w:top w:w="0" w:type="dxa"/>
              <w:left w:w="101" w:type="dxa"/>
              <w:bottom w:w="0" w:type="dxa"/>
              <w:right w:w="101" w:type="dxa"/>
            </w:tcMar>
            <w:hideMark/>
          </w:tcPr>
          <w:p w14:paraId="2C067776" w14:textId="77777777" w:rsidR="002737D7" w:rsidRPr="002D4FE0" w:rsidRDefault="002737D7" w:rsidP="00E77A83">
            <w:pPr>
              <w:spacing w:line="240" w:lineRule="atLeast"/>
              <w:jc w:val="center"/>
            </w:pPr>
            <w:r w:rsidRPr="002D4FE0">
              <w:rPr>
                <w:b/>
                <w:bCs/>
              </w:rPr>
              <w:t>Step</w:t>
            </w:r>
          </w:p>
        </w:tc>
        <w:tc>
          <w:tcPr>
            <w:tcW w:w="4660" w:type="pct"/>
            <w:gridSpan w:val="2"/>
            <w:shd w:val="clear" w:color="auto" w:fill="E5E5E5"/>
            <w:tcMar>
              <w:top w:w="0" w:type="dxa"/>
              <w:left w:w="101" w:type="dxa"/>
              <w:bottom w:w="0" w:type="dxa"/>
              <w:right w:w="101" w:type="dxa"/>
            </w:tcMar>
            <w:hideMark/>
          </w:tcPr>
          <w:p w14:paraId="0F21B865" w14:textId="77777777" w:rsidR="002737D7" w:rsidRPr="002D4FE0" w:rsidRDefault="002737D7" w:rsidP="00E77A83">
            <w:pPr>
              <w:spacing w:line="240" w:lineRule="atLeast"/>
              <w:jc w:val="center"/>
            </w:pPr>
            <w:r w:rsidRPr="002D4FE0">
              <w:rPr>
                <w:b/>
                <w:bCs/>
              </w:rPr>
              <w:t>Action</w:t>
            </w:r>
          </w:p>
        </w:tc>
      </w:tr>
      <w:tr w:rsidR="004C4F27" w:rsidRPr="002737D7" w14:paraId="710B98B2" w14:textId="77777777" w:rsidTr="00676647">
        <w:trPr>
          <w:trHeight w:val="144"/>
        </w:trPr>
        <w:tc>
          <w:tcPr>
            <w:tcW w:w="340" w:type="pct"/>
            <w:tcMar>
              <w:top w:w="0" w:type="dxa"/>
              <w:left w:w="101" w:type="dxa"/>
              <w:bottom w:w="0" w:type="dxa"/>
              <w:right w:w="101" w:type="dxa"/>
            </w:tcMar>
          </w:tcPr>
          <w:p w14:paraId="26566180" w14:textId="061AFFB9" w:rsidR="004C4F27" w:rsidRDefault="004C4F27" w:rsidP="00E77A83">
            <w:pPr>
              <w:spacing w:line="240" w:lineRule="atLeast"/>
              <w:jc w:val="center"/>
              <w:rPr>
                <w:b/>
                <w:bCs/>
              </w:rPr>
            </w:pPr>
            <w:r>
              <w:rPr>
                <w:b/>
                <w:bCs/>
              </w:rPr>
              <w:t>1</w:t>
            </w:r>
          </w:p>
        </w:tc>
        <w:tc>
          <w:tcPr>
            <w:tcW w:w="4660" w:type="pct"/>
            <w:gridSpan w:val="2"/>
            <w:tcMar>
              <w:top w:w="0" w:type="dxa"/>
              <w:left w:w="101" w:type="dxa"/>
              <w:bottom w:w="0" w:type="dxa"/>
              <w:right w:w="101" w:type="dxa"/>
            </w:tcMar>
          </w:tcPr>
          <w:p w14:paraId="5AE72784" w14:textId="4E2697D9" w:rsidR="004C4F27" w:rsidRDefault="008E4C99" w:rsidP="00E77A83">
            <w:pPr>
              <w:pStyle w:val="CommentText"/>
              <w:rPr>
                <w:rStyle w:val="Hyperlink"/>
                <w:bCs/>
                <w:sz w:val="24"/>
                <w:szCs w:val="24"/>
              </w:rPr>
            </w:pPr>
            <w:hyperlink r:id="rId16" w:anchor="!/view?docid=57660ff2-9cac-4009-8267-7231e754b512" w:history="1">
              <w:r>
                <w:rPr>
                  <w:rStyle w:val="Hyperlink"/>
                  <w:bCs/>
                  <w:sz w:val="24"/>
                  <w:szCs w:val="24"/>
                </w:rPr>
                <w:t>Search and locate (027257)</w:t>
              </w:r>
            </w:hyperlink>
            <w:r w:rsidR="004C4F27" w:rsidRPr="004C4F27">
              <w:rPr>
                <w:bCs/>
                <w:sz w:val="24"/>
                <w:szCs w:val="24"/>
              </w:rPr>
              <w:t xml:space="preserve"> the member in PeopleSafe</w:t>
            </w:r>
            <w:r w:rsidR="00563C4D" w:rsidRPr="004C4F27">
              <w:rPr>
                <w:bCs/>
                <w:sz w:val="24"/>
                <w:szCs w:val="24"/>
              </w:rPr>
              <w:t xml:space="preserve">. </w:t>
            </w:r>
          </w:p>
          <w:p w14:paraId="70E3DFBF" w14:textId="67574CE9" w:rsidR="00B5356C" w:rsidRPr="00087013" w:rsidRDefault="006D57E2" w:rsidP="009F2A44">
            <w:r>
              <w:pict w14:anchorId="638782E9">
                <v:shape id="Picture 32" o:spid="_x0000_i1026" type="#_x0000_t75" style="width:18.75pt;height:16.5pt;visibility:visible">
                  <v:imagedata r:id="rId17" o:title=""/>
                </v:shape>
              </w:pict>
            </w:r>
            <w:r w:rsidR="00087013" w:rsidRPr="00087013">
              <w:rPr>
                <w:rStyle w:val="Hyperlink"/>
                <w:bCs/>
                <w:u w:val="none"/>
              </w:rPr>
              <w:t xml:space="preserve"> </w:t>
            </w:r>
            <w:r w:rsidR="00087013" w:rsidRPr="00087013">
              <w:t xml:space="preserve">If the member is serviced by a dedicated team and you are not trained for the dedicated team, refer to </w:t>
            </w:r>
            <w:hyperlink r:id="rId18" w:anchor="!/view?docid=4c87518d-83f5-4884-8631-1f427b77da7d" w:history="1">
              <w:r w:rsidR="005D0117">
                <w:rPr>
                  <w:rStyle w:val="Hyperlink"/>
                  <w:rFonts w:cs="Helvetica"/>
                  <w:shd w:val="clear" w:color="auto" w:fill="FFFFFF"/>
                </w:rPr>
                <w:t>Compass and PeopleSafe - Transferring Calls to Dedicated Client Teams (062992)</w:t>
              </w:r>
            </w:hyperlink>
            <w:r w:rsidR="005D0117">
              <w:rPr>
                <w:rFonts w:cs="Helvetica"/>
                <w:color w:val="000000"/>
                <w:shd w:val="clear" w:color="auto" w:fill="FFFFFF"/>
              </w:rPr>
              <w:t>.</w:t>
            </w:r>
          </w:p>
        </w:tc>
      </w:tr>
      <w:tr w:rsidR="00D071D2" w:rsidRPr="00F2296D" w14:paraId="73D24F8B" w14:textId="77777777" w:rsidTr="00676647">
        <w:trPr>
          <w:trHeight w:val="144"/>
        </w:trPr>
        <w:tc>
          <w:tcPr>
            <w:tcW w:w="340" w:type="pct"/>
            <w:vMerge w:val="restart"/>
            <w:tcMar>
              <w:top w:w="0" w:type="dxa"/>
              <w:left w:w="101" w:type="dxa"/>
              <w:bottom w:w="0" w:type="dxa"/>
              <w:right w:w="101" w:type="dxa"/>
            </w:tcMar>
          </w:tcPr>
          <w:p w14:paraId="64EDDDAC" w14:textId="7D056107" w:rsidR="00D071D2" w:rsidRPr="00F2296D" w:rsidRDefault="00D071D2" w:rsidP="00E77A83">
            <w:pPr>
              <w:spacing w:line="240" w:lineRule="atLeast"/>
              <w:jc w:val="center"/>
              <w:rPr>
                <w:b/>
                <w:bCs/>
                <w:sz w:val="28"/>
                <w:szCs w:val="28"/>
              </w:rPr>
            </w:pPr>
            <w:r w:rsidRPr="003B07E0">
              <w:rPr>
                <w:b/>
                <w:bCs/>
              </w:rPr>
              <w:t>2</w:t>
            </w:r>
          </w:p>
        </w:tc>
        <w:tc>
          <w:tcPr>
            <w:tcW w:w="4660" w:type="pct"/>
            <w:gridSpan w:val="2"/>
            <w:tcMar>
              <w:top w:w="0" w:type="dxa"/>
              <w:left w:w="101" w:type="dxa"/>
              <w:bottom w:w="0" w:type="dxa"/>
              <w:right w:w="101" w:type="dxa"/>
            </w:tcMar>
          </w:tcPr>
          <w:p w14:paraId="145DF6D0" w14:textId="0218990E" w:rsidR="00D071D2" w:rsidRPr="00413BB1" w:rsidRDefault="00D071D2" w:rsidP="00E77A83">
            <w:pPr>
              <w:pStyle w:val="CommentText"/>
              <w:rPr>
                <w:sz w:val="24"/>
                <w:szCs w:val="24"/>
              </w:rPr>
            </w:pPr>
            <w:bookmarkStart w:id="11" w:name="DeterminetheMembersNeed"/>
            <w:r w:rsidRPr="00413BB1">
              <w:rPr>
                <w:sz w:val="24"/>
                <w:szCs w:val="24"/>
              </w:rPr>
              <w:t xml:space="preserve">Determine the </w:t>
            </w:r>
            <w:r w:rsidR="009F2A44" w:rsidRPr="00413BB1">
              <w:rPr>
                <w:sz w:val="24"/>
                <w:szCs w:val="24"/>
              </w:rPr>
              <w:t>members’</w:t>
            </w:r>
            <w:r w:rsidRPr="00413BB1">
              <w:rPr>
                <w:sz w:val="24"/>
                <w:szCs w:val="24"/>
              </w:rPr>
              <w:t xml:space="preserve"> need and process the request:</w:t>
            </w:r>
            <w:bookmarkEnd w:id="11"/>
          </w:p>
        </w:tc>
      </w:tr>
      <w:tr w:rsidR="00D071D2" w:rsidRPr="002737D7" w14:paraId="2F3D5FE5" w14:textId="77777777" w:rsidTr="00676647">
        <w:trPr>
          <w:trHeight w:val="144"/>
        </w:trPr>
        <w:tc>
          <w:tcPr>
            <w:tcW w:w="340" w:type="pct"/>
            <w:vMerge/>
            <w:tcMar>
              <w:top w:w="0" w:type="dxa"/>
              <w:left w:w="101" w:type="dxa"/>
              <w:bottom w:w="0" w:type="dxa"/>
              <w:right w:w="101" w:type="dxa"/>
            </w:tcMar>
          </w:tcPr>
          <w:p w14:paraId="66427A5C" w14:textId="77777777" w:rsidR="00D071D2" w:rsidRDefault="00D071D2" w:rsidP="00E77A83">
            <w:pPr>
              <w:spacing w:line="240" w:lineRule="atLeast"/>
              <w:jc w:val="center"/>
              <w:rPr>
                <w:b/>
                <w:bCs/>
              </w:rPr>
            </w:pPr>
          </w:p>
        </w:tc>
        <w:tc>
          <w:tcPr>
            <w:tcW w:w="1181" w:type="pct"/>
            <w:shd w:val="clear" w:color="auto" w:fill="D9D9D9" w:themeFill="background1" w:themeFillShade="D9"/>
            <w:tcMar>
              <w:top w:w="0" w:type="dxa"/>
              <w:left w:w="101" w:type="dxa"/>
              <w:bottom w:w="0" w:type="dxa"/>
              <w:right w:w="101" w:type="dxa"/>
            </w:tcMar>
          </w:tcPr>
          <w:p w14:paraId="1F5D06CC" w14:textId="77777777" w:rsidR="00D071D2" w:rsidRPr="00014111" w:rsidRDefault="00D071D2" w:rsidP="00E77A83">
            <w:pPr>
              <w:pStyle w:val="CommentText"/>
              <w:jc w:val="center"/>
              <w:rPr>
                <w:b/>
                <w:sz w:val="24"/>
                <w:szCs w:val="22"/>
              </w:rPr>
            </w:pPr>
            <w:r>
              <w:rPr>
                <w:b/>
                <w:sz w:val="24"/>
                <w:szCs w:val="22"/>
              </w:rPr>
              <w:t>If to…</w:t>
            </w:r>
          </w:p>
        </w:tc>
        <w:tc>
          <w:tcPr>
            <w:tcW w:w="3479" w:type="pct"/>
            <w:shd w:val="clear" w:color="auto" w:fill="D9D9D9" w:themeFill="background1" w:themeFillShade="D9"/>
          </w:tcPr>
          <w:p w14:paraId="4EDA7EC0" w14:textId="77777777" w:rsidR="00D071D2" w:rsidRPr="00014111" w:rsidRDefault="00D071D2" w:rsidP="00E77A83">
            <w:pPr>
              <w:pStyle w:val="CommentText"/>
              <w:jc w:val="center"/>
              <w:rPr>
                <w:b/>
                <w:sz w:val="24"/>
                <w:szCs w:val="22"/>
              </w:rPr>
            </w:pPr>
            <w:r>
              <w:rPr>
                <w:b/>
                <w:sz w:val="24"/>
                <w:szCs w:val="22"/>
              </w:rPr>
              <w:t>Then…</w:t>
            </w:r>
          </w:p>
        </w:tc>
      </w:tr>
      <w:tr w:rsidR="00D071D2" w:rsidRPr="002737D7" w14:paraId="23A9DE4E" w14:textId="77777777" w:rsidTr="00676647">
        <w:trPr>
          <w:trHeight w:val="1740"/>
        </w:trPr>
        <w:tc>
          <w:tcPr>
            <w:tcW w:w="340" w:type="pct"/>
            <w:vMerge/>
            <w:tcMar>
              <w:top w:w="0" w:type="dxa"/>
              <w:left w:w="101" w:type="dxa"/>
              <w:bottom w:w="0" w:type="dxa"/>
              <w:right w:w="101" w:type="dxa"/>
            </w:tcMar>
          </w:tcPr>
          <w:p w14:paraId="6094AD5B" w14:textId="77777777" w:rsidR="00D071D2" w:rsidRDefault="00D071D2" w:rsidP="00E77A83">
            <w:pPr>
              <w:spacing w:line="240" w:lineRule="atLeast"/>
              <w:jc w:val="center"/>
              <w:rPr>
                <w:b/>
                <w:bCs/>
              </w:rPr>
            </w:pPr>
          </w:p>
        </w:tc>
        <w:tc>
          <w:tcPr>
            <w:tcW w:w="1181" w:type="pct"/>
            <w:tcMar>
              <w:top w:w="0" w:type="dxa"/>
              <w:left w:w="101" w:type="dxa"/>
              <w:bottom w:w="0" w:type="dxa"/>
              <w:right w:w="101" w:type="dxa"/>
            </w:tcMar>
          </w:tcPr>
          <w:p w14:paraId="15DC615B" w14:textId="77777777" w:rsidR="00D071D2" w:rsidRPr="00413BB1" w:rsidRDefault="00D071D2" w:rsidP="00D071D2">
            <w:pPr>
              <w:rPr>
                <w:b/>
                <w:bCs/>
              </w:rPr>
            </w:pPr>
            <w:bookmarkStart w:id="12" w:name="_Toc11921620"/>
            <w:bookmarkStart w:id="13" w:name="Terminate"/>
            <w:r w:rsidRPr="00413BB1">
              <w:rPr>
                <w:b/>
                <w:bCs/>
              </w:rPr>
              <w:t xml:space="preserve">Replacement </w:t>
            </w:r>
          </w:p>
          <w:p w14:paraId="13F40FEF" w14:textId="04B75894" w:rsidR="00D071D2" w:rsidRPr="00CD5B61" w:rsidRDefault="2FABDE1E" w:rsidP="001F7D88">
            <w:r w:rsidRPr="1FAD3703">
              <w:t>(This option will cancel the current red card and health benefit then the member will receive new information via email or mail on how</w:t>
            </w:r>
            <w:r w:rsidRPr="1FAD3703">
              <w:rPr>
                <w:b/>
                <w:bCs/>
              </w:rPr>
              <w:t xml:space="preserve"> </w:t>
            </w:r>
            <w:r w:rsidRPr="1FAD3703">
              <w:t>to activate their benefit)</w:t>
            </w:r>
            <w:bookmarkEnd w:id="12"/>
            <w:bookmarkEnd w:id="13"/>
          </w:p>
        </w:tc>
        <w:tc>
          <w:tcPr>
            <w:tcW w:w="3479" w:type="pct"/>
          </w:tcPr>
          <w:p w14:paraId="3BE6E347" w14:textId="345033AE" w:rsidR="00D071D2" w:rsidRPr="00C6397A" w:rsidRDefault="00D071D2" w:rsidP="00CD5B61">
            <w:pPr>
              <w:ind w:left="91"/>
            </w:pPr>
            <w:r w:rsidRPr="00CD5B61">
              <w:t xml:space="preserve">Proceed to step 3. </w:t>
            </w:r>
          </w:p>
        </w:tc>
      </w:tr>
      <w:tr w:rsidR="00276DC2" w:rsidRPr="002737D7" w14:paraId="3B3AF9D6" w14:textId="77777777" w:rsidTr="00676647">
        <w:trPr>
          <w:trHeight w:val="4040"/>
        </w:trPr>
        <w:tc>
          <w:tcPr>
            <w:tcW w:w="340" w:type="pct"/>
            <w:vMerge/>
            <w:tcMar>
              <w:top w:w="0" w:type="dxa"/>
              <w:left w:w="101" w:type="dxa"/>
              <w:bottom w:w="0" w:type="dxa"/>
              <w:right w:w="101" w:type="dxa"/>
            </w:tcMar>
          </w:tcPr>
          <w:p w14:paraId="4955BB09" w14:textId="77777777" w:rsidR="00276DC2" w:rsidRDefault="00276DC2" w:rsidP="00E77A83">
            <w:pPr>
              <w:spacing w:line="240" w:lineRule="atLeast"/>
              <w:jc w:val="center"/>
              <w:rPr>
                <w:b/>
                <w:bCs/>
              </w:rPr>
            </w:pPr>
          </w:p>
        </w:tc>
        <w:tc>
          <w:tcPr>
            <w:tcW w:w="1181" w:type="pct"/>
            <w:tcMar>
              <w:top w:w="0" w:type="dxa"/>
              <w:left w:w="101" w:type="dxa"/>
              <w:bottom w:w="0" w:type="dxa"/>
              <w:right w:w="101" w:type="dxa"/>
            </w:tcMar>
          </w:tcPr>
          <w:p w14:paraId="2C79AA65" w14:textId="77777777" w:rsidR="00276DC2" w:rsidRPr="00413BB1" w:rsidRDefault="00276DC2" w:rsidP="00D071D2">
            <w:pPr>
              <w:rPr>
                <w:b/>
                <w:bCs/>
              </w:rPr>
            </w:pPr>
            <w:r w:rsidRPr="00413BB1">
              <w:rPr>
                <w:b/>
                <w:bCs/>
              </w:rPr>
              <w:t xml:space="preserve">Terminate </w:t>
            </w:r>
          </w:p>
          <w:p w14:paraId="528A9E29" w14:textId="77777777" w:rsidR="00276DC2" w:rsidRDefault="00276DC2" w:rsidP="001F7D88">
            <w:r>
              <w:t>(Would only be used when the member does not want to receive any discounted benefits as part of the client’s benefits with us).</w:t>
            </w:r>
          </w:p>
          <w:p w14:paraId="78F52F25" w14:textId="29B460CC" w:rsidR="00276DC2" w:rsidRPr="00413BB1" w:rsidRDefault="00276DC2" w:rsidP="00732412">
            <w:pPr>
              <w:rPr>
                <w:b/>
                <w:bCs/>
              </w:rPr>
            </w:pPr>
            <w:r>
              <w:rPr>
                <w:noProof/>
                <w:szCs w:val="22"/>
              </w:rPr>
              <w:drawing>
                <wp:inline distT="0" distB="0" distL="0" distR="0" wp14:anchorId="4C13DCE3" wp14:editId="310DDCAA">
                  <wp:extent cx="238095" cy="2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con - Important Information.png"/>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szCs w:val="22"/>
              </w:rPr>
              <w:t xml:space="preserve"> Not used for Lost Cards, refer to Replacement.</w:t>
            </w:r>
          </w:p>
        </w:tc>
        <w:tc>
          <w:tcPr>
            <w:tcW w:w="3479" w:type="pct"/>
          </w:tcPr>
          <w:p w14:paraId="6C5CA539" w14:textId="589638FD" w:rsidR="00276DC2" w:rsidRPr="00F2296D" w:rsidRDefault="00276DC2" w:rsidP="001F7D88">
            <w:pPr>
              <w:numPr>
                <w:ilvl w:val="0"/>
                <w:numId w:val="54"/>
              </w:numPr>
            </w:pPr>
            <w:r w:rsidRPr="00F2296D">
              <w:t xml:space="preserve">Select the </w:t>
            </w:r>
            <w:r w:rsidRPr="00F2296D">
              <w:rPr>
                <w:b/>
              </w:rPr>
              <w:t>Order Card kit</w:t>
            </w:r>
            <w:r w:rsidRPr="00F2296D">
              <w:t xml:space="preserve"> button from the Main screen then select </w:t>
            </w:r>
            <w:r w:rsidRPr="00F2296D">
              <w:rPr>
                <w:b/>
              </w:rPr>
              <w:t xml:space="preserve">ExtraCare Health Card - Terminate Card </w:t>
            </w:r>
            <w:r w:rsidRPr="00F2296D">
              <w:t xml:space="preserve">button and </w:t>
            </w:r>
            <w:r>
              <w:t>c</w:t>
            </w:r>
            <w:r w:rsidRPr="00F2296D">
              <w:t xml:space="preserve">lick the </w:t>
            </w:r>
            <w:r w:rsidRPr="00F2296D">
              <w:rPr>
                <w:b/>
              </w:rPr>
              <w:t>Save</w:t>
            </w:r>
            <w:r w:rsidRPr="00F2296D">
              <w:t xml:space="preserve"> button. </w:t>
            </w:r>
          </w:p>
          <w:p w14:paraId="393B7372" w14:textId="3E6A69D7" w:rsidR="00276DC2" w:rsidRDefault="00276DC2" w:rsidP="001F7D88">
            <w:pPr>
              <w:ind w:left="720"/>
              <w:rPr>
                <w:bCs/>
                <w:sz w:val="22"/>
                <w:szCs w:val="22"/>
              </w:rPr>
            </w:pPr>
            <w:r w:rsidRPr="007F14BC">
              <w:rPr>
                <w:b/>
                <w:bCs/>
              </w:rPr>
              <w:t>Result:</w:t>
            </w:r>
            <w:r>
              <w:rPr>
                <w:bCs/>
              </w:rPr>
              <w:t xml:space="preserve">  Message displays:  Item request saved</w:t>
            </w:r>
            <w:r w:rsidR="00563C4D">
              <w:rPr>
                <w:bCs/>
              </w:rPr>
              <w:t xml:space="preserve">. </w:t>
            </w:r>
            <w:r w:rsidRPr="00B5356C">
              <w:rPr>
                <w:color w:val="000000"/>
              </w:rPr>
              <w:t>Once the Save Button is selected, the Status of the request changes to Pending</w:t>
            </w:r>
            <w:r w:rsidR="00563C4D" w:rsidRPr="00B5356C">
              <w:rPr>
                <w:color w:val="000000"/>
              </w:rPr>
              <w:t>.</w:t>
            </w:r>
            <w:r w:rsidR="00563C4D" w:rsidRPr="0028085B">
              <w:rPr>
                <w:bCs/>
                <w:sz w:val="22"/>
                <w:szCs w:val="22"/>
              </w:rPr>
              <w:t xml:space="preserve"> </w:t>
            </w:r>
          </w:p>
          <w:p w14:paraId="38C8B102" w14:textId="77777777" w:rsidR="00276DC2" w:rsidRPr="0028085B" w:rsidRDefault="00276DC2" w:rsidP="001F7D88">
            <w:pPr>
              <w:numPr>
                <w:ilvl w:val="0"/>
                <w:numId w:val="54"/>
              </w:numPr>
              <w:rPr>
                <w:color w:val="000000"/>
                <w:szCs w:val="20"/>
              </w:rPr>
            </w:pPr>
            <w:r w:rsidRPr="0028085B">
              <w:rPr>
                <w:bCs/>
              </w:rPr>
              <w:t xml:space="preserve">Notify the member that </w:t>
            </w:r>
            <w:r w:rsidRPr="0028085B">
              <w:rPr>
                <w:color w:val="000000"/>
                <w:szCs w:val="20"/>
              </w:rPr>
              <w:t>the card has been terminated.</w:t>
            </w:r>
          </w:p>
          <w:p w14:paraId="063B7657" w14:textId="07C45539" w:rsidR="00276DC2" w:rsidRDefault="00276DC2" w:rsidP="001F7D88">
            <w:pPr>
              <w:ind w:left="720"/>
              <w:rPr>
                <w:rStyle w:val="Hyperlink"/>
              </w:rPr>
            </w:pPr>
            <w:r w:rsidRPr="00B5356C">
              <w:rPr>
                <w:b/>
              </w:rPr>
              <w:t>Reminder:</w:t>
            </w:r>
            <w:r w:rsidRPr="00B5356C">
              <w:t xml:space="preserve">  If the member wishes to reinstate this benefit, </w:t>
            </w:r>
            <w:r>
              <w:t xml:space="preserve">refer to </w:t>
            </w:r>
            <w:hyperlink w:anchor="_ExtraCare_Health_Benefit" w:history="1">
              <w:r w:rsidRPr="005E233E">
                <w:rPr>
                  <w:rStyle w:val="Hyperlink"/>
                </w:rPr>
                <w:t>Replacement.</w:t>
              </w:r>
            </w:hyperlink>
            <w:r w:rsidRPr="00B5356C">
              <w:t xml:space="preserve">  </w:t>
            </w:r>
          </w:p>
          <w:p w14:paraId="3237AE90" w14:textId="77777777" w:rsidR="00276DC2" w:rsidRDefault="00276DC2" w:rsidP="001F7D88">
            <w:pPr>
              <w:rPr>
                <w:sz w:val="22"/>
                <w:szCs w:val="22"/>
              </w:rPr>
            </w:pPr>
          </w:p>
          <w:p w14:paraId="30215FC6" w14:textId="77777777" w:rsidR="00276DC2" w:rsidRPr="00F2296D" w:rsidRDefault="00276DC2" w:rsidP="00B74875">
            <w:pPr>
              <w:pStyle w:val="ListParagraph"/>
              <w:ind w:left="450"/>
              <w:jc w:val="right"/>
              <w:rPr>
                <w:bCs/>
              </w:rPr>
            </w:pPr>
            <w:r w:rsidRPr="00C6397A">
              <w:t xml:space="preserve">                                                             </w:t>
            </w:r>
            <w:hyperlink w:anchor="_High_Level_Process_1" w:history="1">
              <w:r w:rsidRPr="00C6397A">
                <w:rPr>
                  <w:rStyle w:val="Hyperlink"/>
                </w:rPr>
                <w:t>Return to HLP Guide</w:t>
              </w:r>
            </w:hyperlink>
          </w:p>
          <w:p w14:paraId="711E8757" w14:textId="47724B57" w:rsidR="00276DC2" w:rsidRPr="00F2296D" w:rsidRDefault="00276DC2" w:rsidP="00CD5B61">
            <w:pPr>
              <w:pStyle w:val="CommentText"/>
              <w:ind w:left="91" w:right="175"/>
              <w:rPr>
                <w:bCs/>
              </w:rPr>
            </w:pPr>
          </w:p>
        </w:tc>
      </w:tr>
      <w:tr w:rsidR="00445EEF" w:rsidRPr="002737D7" w14:paraId="6792828E" w14:textId="77777777" w:rsidTr="00676647">
        <w:trPr>
          <w:trHeight w:val="100"/>
        </w:trPr>
        <w:tc>
          <w:tcPr>
            <w:tcW w:w="340" w:type="pct"/>
            <w:vMerge w:val="restart"/>
            <w:tcMar>
              <w:top w:w="0" w:type="dxa"/>
              <w:left w:w="101" w:type="dxa"/>
              <w:bottom w:w="0" w:type="dxa"/>
              <w:right w:w="101" w:type="dxa"/>
            </w:tcMar>
          </w:tcPr>
          <w:p w14:paraId="71EFFA54" w14:textId="06C11E67" w:rsidR="00445EEF" w:rsidRDefault="004C4F27" w:rsidP="00400E1A">
            <w:pPr>
              <w:spacing w:line="240" w:lineRule="atLeast"/>
              <w:jc w:val="center"/>
              <w:rPr>
                <w:b/>
                <w:bCs/>
              </w:rPr>
            </w:pPr>
            <w:r>
              <w:rPr>
                <w:b/>
                <w:bCs/>
              </w:rPr>
              <w:t>3</w:t>
            </w:r>
          </w:p>
        </w:tc>
        <w:tc>
          <w:tcPr>
            <w:tcW w:w="4660" w:type="pct"/>
            <w:gridSpan w:val="2"/>
            <w:tcMar>
              <w:top w:w="0" w:type="dxa"/>
              <w:left w:w="101" w:type="dxa"/>
              <w:bottom w:w="0" w:type="dxa"/>
              <w:right w:w="101" w:type="dxa"/>
            </w:tcMar>
          </w:tcPr>
          <w:p w14:paraId="1E636E7D" w14:textId="77777777" w:rsidR="00445EEF" w:rsidRDefault="00445EEF" w:rsidP="00400E1A">
            <w:pPr>
              <w:pStyle w:val="CommentText"/>
              <w:rPr>
                <w:sz w:val="24"/>
                <w:szCs w:val="22"/>
              </w:rPr>
            </w:pPr>
            <w:r>
              <w:rPr>
                <w:sz w:val="24"/>
                <w:szCs w:val="22"/>
              </w:rPr>
              <w:t xml:space="preserve">Determine </w:t>
            </w:r>
            <w:r w:rsidR="0028085B">
              <w:rPr>
                <w:sz w:val="24"/>
                <w:szCs w:val="22"/>
              </w:rPr>
              <w:t>how the member wishes to have their card replaced.</w:t>
            </w:r>
          </w:p>
        </w:tc>
      </w:tr>
      <w:tr w:rsidR="00B7739E" w:rsidRPr="002737D7" w14:paraId="2C200704" w14:textId="77777777" w:rsidTr="00676647">
        <w:trPr>
          <w:trHeight w:val="97"/>
        </w:trPr>
        <w:tc>
          <w:tcPr>
            <w:tcW w:w="340" w:type="pct"/>
            <w:vMerge/>
            <w:tcMar>
              <w:top w:w="0" w:type="dxa"/>
              <w:left w:w="101" w:type="dxa"/>
              <w:bottom w:w="0" w:type="dxa"/>
              <w:right w:w="101" w:type="dxa"/>
            </w:tcMar>
          </w:tcPr>
          <w:p w14:paraId="7AA776EC" w14:textId="77777777" w:rsidR="00445EEF" w:rsidRDefault="00445EEF" w:rsidP="00400E1A">
            <w:pPr>
              <w:spacing w:line="240" w:lineRule="atLeast"/>
              <w:jc w:val="center"/>
              <w:rPr>
                <w:b/>
                <w:bCs/>
              </w:rPr>
            </w:pPr>
          </w:p>
        </w:tc>
        <w:tc>
          <w:tcPr>
            <w:tcW w:w="1181" w:type="pct"/>
            <w:shd w:val="clear" w:color="auto" w:fill="D9D9D9" w:themeFill="background1" w:themeFillShade="D9"/>
            <w:tcMar>
              <w:top w:w="0" w:type="dxa"/>
              <w:left w:w="101" w:type="dxa"/>
              <w:bottom w:w="0" w:type="dxa"/>
              <w:right w:w="101" w:type="dxa"/>
            </w:tcMar>
          </w:tcPr>
          <w:p w14:paraId="058A26D0" w14:textId="77777777" w:rsidR="00445EEF" w:rsidRPr="00302475" w:rsidRDefault="00445EEF" w:rsidP="00400E1A">
            <w:pPr>
              <w:pStyle w:val="CommentText"/>
              <w:jc w:val="center"/>
              <w:rPr>
                <w:b/>
                <w:sz w:val="24"/>
                <w:szCs w:val="22"/>
              </w:rPr>
            </w:pPr>
            <w:r>
              <w:rPr>
                <w:b/>
                <w:sz w:val="24"/>
                <w:szCs w:val="22"/>
              </w:rPr>
              <w:t xml:space="preserve">If </w:t>
            </w:r>
            <w:r w:rsidR="00254183">
              <w:rPr>
                <w:b/>
                <w:sz w:val="24"/>
                <w:szCs w:val="22"/>
              </w:rPr>
              <w:t xml:space="preserve">the </w:t>
            </w:r>
            <w:r>
              <w:rPr>
                <w:b/>
                <w:sz w:val="24"/>
                <w:szCs w:val="22"/>
              </w:rPr>
              <w:t>member…</w:t>
            </w:r>
          </w:p>
        </w:tc>
        <w:tc>
          <w:tcPr>
            <w:tcW w:w="3479" w:type="pct"/>
            <w:shd w:val="clear" w:color="auto" w:fill="D9D9D9" w:themeFill="background1" w:themeFillShade="D9"/>
          </w:tcPr>
          <w:p w14:paraId="1FFF9C68" w14:textId="77777777" w:rsidR="00445EEF" w:rsidRPr="00302475" w:rsidRDefault="00445EEF" w:rsidP="00400E1A">
            <w:pPr>
              <w:pStyle w:val="CommentText"/>
              <w:jc w:val="center"/>
              <w:rPr>
                <w:b/>
                <w:sz w:val="24"/>
                <w:szCs w:val="22"/>
              </w:rPr>
            </w:pPr>
            <w:r>
              <w:rPr>
                <w:b/>
                <w:sz w:val="24"/>
                <w:szCs w:val="22"/>
              </w:rPr>
              <w:t>Then…</w:t>
            </w:r>
          </w:p>
        </w:tc>
      </w:tr>
      <w:tr w:rsidR="00F66751" w:rsidRPr="002737D7" w14:paraId="1433A0B6" w14:textId="77777777" w:rsidTr="00676647">
        <w:trPr>
          <w:trHeight w:val="1728"/>
        </w:trPr>
        <w:tc>
          <w:tcPr>
            <w:tcW w:w="340" w:type="pct"/>
            <w:vMerge/>
            <w:tcMar>
              <w:top w:w="0" w:type="dxa"/>
              <w:left w:w="101" w:type="dxa"/>
              <w:bottom w:w="0" w:type="dxa"/>
              <w:right w:w="101" w:type="dxa"/>
            </w:tcMar>
          </w:tcPr>
          <w:p w14:paraId="63B9F7FF" w14:textId="77777777" w:rsidR="00445EEF" w:rsidRDefault="00445EEF" w:rsidP="00400E1A">
            <w:pPr>
              <w:spacing w:line="240" w:lineRule="atLeast"/>
              <w:jc w:val="center"/>
              <w:rPr>
                <w:b/>
                <w:bCs/>
              </w:rPr>
            </w:pPr>
          </w:p>
        </w:tc>
        <w:tc>
          <w:tcPr>
            <w:tcW w:w="1181" w:type="pct"/>
            <w:tcMar>
              <w:top w:w="0" w:type="dxa"/>
              <w:left w:w="101" w:type="dxa"/>
              <w:bottom w:w="0" w:type="dxa"/>
              <w:right w:w="101" w:type="dxa"/>
            </w:tcMar>
          </w:tcPr>
          <w:p w14:paraId="706BDFC7" w14:textId="2A2FDDD8" w:rsidR="000B7B82" w:rsidRPr="001F7D88" w:rsidRDefault="00F66751" w:rsidP="001F7D88">
            <w:pPr>
              <w:rPr>
                <w:b/>
                <w:bCs/>
              </w:rPr>
            </w:pPr>
            <w:r w:rsidRPr="001F7D88">
              <w:rPr>
                <w:b/>
                <w:bCs/>
              </w:rPr>
              <w:t>Want</w:t>
            </w:r>
            <w:r w:rsidR="004C4F27" w:rsidRPr="001F7D88">
              <w:rPr>
                <w:b/>
                <w:bCs/>
              </w:rPr>
              <w:t>s</w:t>
            </w:r>
            <w:r w:rsidRPr="001F7D88">
              <w:rPr>
                <w:b/>
                <w:bCs/>
              </w:rPr>
              <w:t xml:space="preserve"> </w:t>
            </w:r>
            <w:proofErr w:type="gramStart"/>
            <w:r w:rsidR="000B7B82" w:rsidRPr="001F7D88">
              <w:rPr>
                <w:b/>
                <w:bCs/>
              </w:rPr>
              <w:t>Most</w:t>
            </w:r>
            <w:proofErr w:type="gramEnd"/>
            <w:r w:rsidR="000B7B82" w:rsidRPr="001F7D88">
              <w:rPr>
                <w:b/>
                <w:bCs/>
              </w:rPr>
              <w:t xml:space="preserve"> Efficient</w:t>
            </w:r>
            <w:r w:rsidRPr="001F7D88">
              <w:rPr>
                <w:b/>
                <w:bCs/>
              </w:rPr>
              <w:t xml:space="preserve"> method</w:t>
            </w:r>
            <w:r w:rsidR="000B7B82" w:rsidRPr="001F7D88">
              <w:rPr>
                <w:b/>
                <w:bCs/>
              </w:rPr>
              <w:t>:</w:t>
            </w:r>
          </w:p>
          <w:p w14:paraId="7574D5F1" w14:textId="77777777" w:rsidR="00F66751" w:rsidRDefault="00F66751" w:rsidP="00400E1A">
            <w:pPr>
              <w:pStyle w:val="CommentText"/>
              <w:rPr>
                <w:sz w:val="24"/>
                <w:szCs w:val="22"/>
              </w:rPr>
            </w:pPr>
          </w:p>
          <w:p w14:paraId="1E407A1C" w14:textId="77777777" w:rsidR="00445EEF" w:rsidRDefault="00F66751" w:rsidP="001F7D88">
            <w:r>
              <w:t>U</w:t>
            </w:r>
            <w:r w:rsidR="00445EEF">
              <w:t>s</w:t>
            </w:r>
            <w:r w:rsidR="00445EEF" w:rsidRPr="00DD01EE">
              <w:t xml:space="preserve">e the </w:t>
            </w:r>
            <w:bookmarkStart w:id="14" w:name="CVSPharmacyRetailApp"/>
            <w:r w:rsidR="00445EEF" w:rsidRPr="00DD01EE">
              <w:t xml:space="preserve">CVS </w:t>
            </w:r>
            <w:r w:rsidR="00445EEF">
              <w:t xml:space="preserve">Retail </w:t>
            </w:r>
            <w:r w:rsidR="00445EEF" w:rsidRPr="00DD01EE">
              <w:t>Pharmacy App</w:t>
            </w:r>
            <w:r w:rsidR="00445EEF">
              <w:t xml:space="preserve"> </w:t>
            </w:r>
            <w:bookmarkEnd w:id="14"/>
            <w:r w:rsidR="00B7739E">
              <w:t>via</w:t>
            </w:r>
            <w:r w:rsidR="00445EEF">
              <w:t xml:space="preserve"> their cell phone</w:t>
            </w:r>
            <w:r w:rsidR="00D65F04">
              <w:t xml:space="preserve"> or other similar devices.</w:t>
            </w:r>
          </w:p>
          <w:p w14:paraId="2A994BE1" w14:textId="77777777" w:rsidR="00445EEF" w:rsidRDefault="00445EEF" w:rsidP="00400E1A">
            <w:pPr>
              <w:pStyle w:val="CommentText"/>
              <w:rPr>
                <w:sz w:val="24"/>
                <w:szCs w:val="22"/>
              </w:rPr>
            </w:pPr>
          </w:p>
          <w:p w14:paraId="5600CA0F" w14:textId="77777777" w:rsidR="00445EEF" w:rsidRDefault="00445EEF" w:rsidP="00400E1A">
            <w:pPr>
              <w:pStyle w:val="CommentText"/>
              <w:rPr>
                <w:sz w:val="24"/>
                <w:szCs w:val="22"/>
              </w:rPr>
            </w:pPr>
          </w:p>
        </w:tc>
        <w:tc>
          <w:tcPr>
            <w:tcW w:w="3479" w:type="pct"/>
          </w:tcPr>
          <w:p w14:paraId="77547AB0" w14:textId="34345405" w:rsidR="00F66751" w:rsidRPr="001F7D88" w:rsidRDefault="00F66751" w:rsidP="001F7D88">
            <w:pPr>
              <w:numPr>
                <w:ilvl w:val="0"/>
                <w:numId w:val="55"/>
              </w:numPr>
            </w:pPr>
            <w:r w:rsidRPr="00D64AD6">
              <w:t xml:space="preserve">Ask member to locate, download and </w:t>
            </w:r>
            <w:r w:rsidR="00C700E4" w:rsidRPr="00D64AD6">
              <w:t>open</w:t>
            </w:r>
            <w:r w:rsidRPr="00D64AD6">
              <w:t xml:space="preserve"> the CVS Retail Pharmacy Digital application.</w:t>
            </w:r>
          </w:p>
          <w:p w14:paraId="7EF39896" w14:textId="71A91E60" w:rsidR="00F66751" w:rsidRPr="00F2296D" w:rsidRDefault="00F66751" w:rsidP="001F7D88">
            <w:pPr>
              <w:numPr>
                <w:ilvl w:val="0"/>
                <w:numId w:val="55"/>
              </w:numPr>
              <w:rPr>
                <w:i/>
              </w:rPr>
            </w:pPr>
            <w:r w:rsidRPr="00D64AD6">
              <w:t xml:space="preserve">Instruct </w:t>
            </w:r>
            <w:r w:rsidRPr="00F2296D">
              <w:t xml:space="preserve">member to tap on the </w:t>
            </w:r>
            <w:r w:rsidRPr="00F2296D">
              <w:rPr>
                <w:b/>
              </w:rPr>
              <w:t xml:space="preserve">My </w:t>
            </w:r>
            <w:r w:rsidR="007802A1">
              <w:rPr>
                <w:b/>
              </w:rPr>
              <w:t>Account</w:t>
            </w:r>
            <w:r w:rsidR="007802A1" w:rsidRPr="00F2296D">
              <w:t xml:space="preserve"> </w:t>
            </w:r>
            <w:r w:rsidRPr="00F2296D">
              <w:t>icon (</w:t>
            </w:r>
            <w:r w:rsidR="007802A1">
              <w:t>bottom</w:t>
            </w:r>
            <w:r w:rsidR="007802A1" w:rsidRPr="00F2296D">
              <w:t xml:space="preserve"> </w:t>
            </w:r>
            <w:r w:rsidRPr="00F2296D">
              <w:t>right side of screen)</w:t>
            </w:r>
            <w:r w:rsidR="00F2296D" w:rsidRPr="00F2296D">
              <w:t xml:space="preserve"> and </w:t>
            </w:r>
            <w:r w:rsidRPr="00F2296D">
              <w:t xml:space="preserve">select </w:t>
            </w:r>
            <w:r w:rsidRPr="00F2296D">
              <w:rPr>
                <w:b/>
              </w:rPr>
              <w:t xml:space="preserve">Link or Enroll your </w:t>
            </w:r>
            <w:proofErr w:type="spellStart"/>
            <w:r w:rsidRPr="00F2296D">
              <w:rPr>
                <w:b/>
              </w:rPr>
              <w:t>ExtraCard</w:t>
            </w:r>
            <w:proofErr w:type="spellEnd"/>
            <w:r w:rsidRPr="00F2296D">
              <w:t>.</w:t>
            </w:r>
          </w:p>
          <w:p w14:paraId="6231AD00" w14:textId="0C3C8B19" w:rsidR="00F66751" w:rsidRPr="00732412" w:rsidRDefault="006E6488" w:rsidP="00732412">
            <w:pPr>
              <w:pStyle w:val="CommentText"/>
              <w:ind w:left="720"/>
              <w:jc w:val="center"/>
              <w:rPr>
                <w:iCs/>
                <w:sz w:val="24"/>
                <w:szCs w:val="22"/>
              </w:rPr>
            </w:pPr>
            <w:r>
              <w:rPr>
                <w:noProof/>
              </w:rPr>
              <w:drawing>
                <wp:inline distT="0" distB="0" distL="0" distR="0" wp14:anchorId="7B34CA3B" wp14:editId="333F4361">
                  <wp:extent cx="2760345" cy="54864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0345" cy="5486400"/>
                          </a:xfrm>
                          <a:prstGeom prst="rect">
                            <a:avLst/>
                          </a:prstGeom>
                        </pic:spPr>
                      </pic:pic>
                    </a:graphicData>
                  </a:graphic>
                </wp:inline>
              </w:drawing>
            </w:r>
          </w:p>
          <w:p w14:paraId="26C6B23E" w14:textId="4EB78572" w:rsidR="00445EEF" w:rsidRDefault="00445EEF" w:rsidP="00400E1A">
            <w:pPr>
              <w:pStyle w:val="CommentText"/>
              <w:ind w:left="720"/>
              <w:jc w:val="center"/>
              <w:rPr>
                <w:sz w:val="24"/>
                <w:szCs w:val="22"/>
              </w:rPr>
            </w:pPr>
          </w:p>
          <w:p w14:paraId="2FB0B4D0" w14:textId="469B2509" w:rsidR="00F66751" w:rsidRPr="00F66751" w:rsidRDefault="00864868" w:rsidP="001F7D88">
            <w:pPr>
              <w:numPr>
                <w:ilvl w:val="0"/>
                <w:numId w:val="54"/>
              </w:numPr>
              <w:rPr>
                <w:i/>
              </w:rPr>
            </w:pPr>
            <w:r>
              <w:t>Member</w:t>
            </w:r>
            <w:r w:rsidRPr="00DD01EE">
              <w:t xml:space="preserve"> </w:t>
            </w:r>
            <w:r>
              <w:t xml:space="preserve">will input the ExtraCare Health Benefit card number </w:t>
            </w:r>
            <w:r w:rsidRPr="00DD01EE">
              <w:t xml:space="preserve">into the CVS </w:t>
            </w:r>
            <w:r>
              <w:t>Pharmacy</w:t>
            </w:r>
            <w:r w:rsidRPr="00DD01EE">
              <w:t xml:space="preserve"> </w:t>
            </w:r>
            <w:r>
              <w:t>Retail App</w:t>
            </w:r>
            <w:r w:rsidR="00C6397A">
              <w:t>.</w:t>
            </w:r>
          </w:p>
          <w:p w14:paraId="2915638F" w14:textId="1F1EE64F" w:rsidR="00F66751" w:rsidRPr="001D25B1" w:rsidRDefault="00F66751" w:rsidP="001F7D88">
            <w:pPr>
              <w:numPr>
                <w:ilvl w:val="0"/>
                <w:numId w:val="57"/>
              </w:numPr>
              <w:rPr>
                <w:i/>
                <w:szCs w:val="22"/>
              </w:rPr>
            </w:pPr>
            <w:r w:rsidRPr="00F2296D">
              <w:rPr>
                <w:szCs w:val="22"/>
              </w:rPr>
              <w:t xml:space="preserve">If the member needs the </w:t>
            </w:r>
            <w:bookmarkStart w:id="15" w:name="WhiteCardBenefitIDNumber"/>
            <w:r w:rsidRPr="00F2296D">
              <w:rPr>
                <w:szCs w:val="22"/>
              </w:rPr>
              <w:t>white card benefit number</w:t>
            </w:r>
            <w:bookmarkEnd w:id="15"/>
            <w:r w:rsidRPr="00F2296D">
              <w:rPr>
                <w:szCs w:val="22"/>
              </w:rPr>
              <w:t>,</w:t>
            </w:r>
            <w:r>
              <w:rPr>
                <w:b/>
                <w:szCs w:val="22"/>
              </w:rPr>
              <w:t xml:space="preserve"> </w:t>
            </w:r>
            <w:r w:rsidRPr="00B354E6">
              <w:rPr>
                <w:szCs w:val="22"/>
              </w:rPr>
              <w:t>r</w:t>
            </w:r>
            <w:r w:rsidRPr="00B71A90">
              <w:t xml:space="preserve">efer to </w:t>
            </w:r>
            <w:hyperlink w:anchor="_Transferring_Points_between" w:history="1">
              <w:r w:rsidR="00EB0595">
                <w:rPr>
                  <w:rStyle w:val="Hyperlink"/>
                  <w:bCs/>
                </w:rPr>
                <w:t>Transfer Points between Existing ExtraCare Health Benefits &amp; ExtraCare Cards</w:t>
              </w:r>
            </w:hyperlink>
            <w:r w:rsidRPr="002B4E8D">
              <w:t>,</w:t>
            </w:r>
            <w:r w:rsidRPr="00B71A90">
              <w:t xml:space="preserve"> steps 1 </w:t>
            </w:r>
            <w:r>
              <w:t>thru 3</w:t>
            </w:r>
            <w:r w:rsidR="00563C4D" w:rsidRPr="00B71A90">
              <w:t xml:space="preserve">. </w:t>
            </w:r>
            <w:r w:rsidRPr="00B71A90">
              <w:t xml:space="preserve">The card </w:t>
            </w:r>
            <w:r w:rsidR="00D65F04">
              <w:t>benefit/</w:t>
            </w:r>
            <w:r w:rsidRPr="00B71A90">
              <w:t>number display</w:t>
            </w:r>
            <w:r w:rsidR="00D65F04">
              <w:t>s</w:t>
            </w:r>
            <w:r w:rsidR="00563C4D" w:rsidRPr="00B71A90">
              <w:t xml:space="preserve">. </w:t>
            </w:r>
            <w:r>
              <w:t xml:space="preserve">Document the number and </w:t>
            </w:r>
            <w:proofErr w:type="gramStart"/>
            <w:r>
              <w:t>provide</w:t>
            </w:r>
            <w:proofErr w:type="gramEnd"/>
            <w:r>
              <w:t xml:space="preserve"> to the member</w:t>
            </w:r>
            <w:r w:rsidR="00563C4D">
              <w:t xml:space="preserve">. </w:t>
            </w:r>
          </w:p>
          <w:p w14:paraId="3499302E" w14:textId="193CA868" w:rsidR="00F66751" w:rsidRPr="00F66751" w:rsidRDefault="00FD6FE9" w:rsidP="00400E1A">
            <w:pPr>
              <w:pStyle w:val="CommentText"/>
              <w:ind w:left="720"/>
              <w:jc w:val="center"/>
              <w:rPr>
                <w:i/>
                <w:sz w:val="24"/>
                <w:szCs w:val="22"/>
              </w:rPr>
            </w:pPr>
            <w:r>
              <w:rPr>
                <w:noProof/>
              </w:rPr>
              <w:drawing>
                <wp:inline distT="0" distB="0" distL="0" distR="0" wp14:anchorId="47154AE3" wp14:editId="16E6CDA5">
                  <wp:extent cx="4457143" cy="300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143" cy="3000000"/>
                          </a:xfrm>
                          <a:prstGeom prst="rect">
                            <a:avLst/>
                          </a:prstGeom>
                        </pic:spPr>
                      </pic:pic>
                    </a:graphicData>
                  </a:graphic>
                </wp:inline>
              </w:drawing>
            </w:r>
          </w:p>
          <w:p w14:paraId="73DA1645" w14:textId="79BEABB6" w:rsidR="00F66751" w:rsidRPr="00F66751" w:rsidRDefault="00F66751" w:rsidP="001F7D88">
            <w:pPr>
              <w:numPr>
                <w:ilvl w:val="0"/>
                <w:numId w:val="54"/>
              </w:numPr>
              <w:rPr>
                <w:i/>
              </w:rPr>
            </w:pPr>
            <w:r>
              <w:t xml:space="preserve">Member selects </w:t>
            </w:r>
            <w:r w:rsidRPr="00F66751">
              <w:rPr>
                <w:b/>
              </w:rPr>
              <w:t>Link Card</w:t>
            </w:r>
            <w:r>
              <w:t>.</w:t>
            </w:r>
          </w:p>
          <w:p w14:paraId="109552CD" w14:textId="7261B2CF" w:rsidR="00F66751" w:rsidRPr="00B7739E" w:rsidRDefault="00F66751" w:rsidP="001F7D88">
            <w:pPr>
              <w:ind w:left="720"/>
              <w:rPr>
                <w:i/>
              </w:rPr>
            </w:pPr>
            <w:r w:rsidRPr="00F66751">
              <w:rPr>
                <w:b/>
              </w:rPr>
              <w:t>Result:</w:t>
            </w:r>
            <w:r>
              <w:t xml:space="preserve">  A </w:t>
            </w:r>
            <w:r w:rsidRPr="00DD01EE">
              <w:t xml:space="preserve">barcode </w:t>
            </w:r>
            <w:r>
              <w:t>displays to</w:t>
            </w:r>
            <w:r w:rsidRPr="00DD01EE">
              <w:t xml:space="preserve"> </w:t>
            </w:r>
            <w:proofErr w:type="gramStart"/>
            <w:r w:rsidRPr="00DD01EE">
              <w:t>use</w:t>
            </w:r>
            <w:proofErr w:type="gramEnd"/>
            <w:r w:rsidRPr="00DD01EE">
              <w:t xml:space="preserve"> in the same way as a physical card</w:t>
            </w:r>
            <w:r w:rsidR="00563C4D" w:rsidRPr="00DD01EE">
              <w:t xml:space="preserve">. </w:t>
            </w:r>
          </w:p>
          <w:p w14:paraId="4B962E28" w14:textId="104214F5" w:rsidR="00F66751" w:rsidRDefault="00087013" w:rsidP="001F7D88">
            <w:pPr>
              <w:ind w:left="720"/>
            </w:pPr>
            <w:r>
              <w:rPr>
                <w:noProof/>
              </w:rPr>
              <w:drawing>
                <wp:inline distT="0" distB="0" distL="0" distR="0" wp14:anchorId="3DE73600" wp14:editId="6A0F83FA">
                  <wp:extent cx="238095" cy="2095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con - Important Information.png"/>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F66751" w:rsidRPr="00DD01EE">
              <w:t>This prevent</w:t>
            </w:r>
            <w:r w:rsidR="00EC7445">
              <w:t>s</w:t>
            </w:r>
            <w:r w:rsidR="00F66751" w:rsidRPr="00DD01EE">
              <w:t xml:space="preserve"> members from losing any accumulated points that may have accrued on their white card benefit</w:t>
            </w:r>
            <w:r w:rsidR="00563C4D" w:rsidRPr="00DD01EE">
              <w:t xml:space="preserve">. </w:t>
            </w:r>
          </w:p>
          <w:p w14:paraId="5B758A66" w14:textId="77777777" w:rsidR="00F66751" w:rsidRPr="00F66751" w:rsidRDefault="00F66751" w:rsidP="00400E1A">
            <w:pPr>
              <w:pStyle w:val="CommentText"/>
              <w:ind w:left="720"/>
              <w:jc w:val="right"/>
              <w:rPr>
                <w:sz w:val="24"/>
                <w:szCs w:val="22"/>
              </w:rPr>
            </w:pPr>
          </w:p>
          <w:p w14:paraId="474B4B0A" w14:textId="5DBD72FD" w:rsidR="00A9068B" w:rsidRDefault="00A9068B" w:rsidP="009F2A44">
            <w:pPr>
              <w:ind w:left="556"/>
            </w:pPr>
            <w:r w:rsidRPr="00A9068B">
              <w:rPr>
                <w:b/>
              </w:rPr>
              <w:t>Note:</w:t>
            </w:r>
            <w:r>
              <w:t xml:space="preserve">  Updates to personal information such as </w:t>
            </w:r>
            <w:r w:rsidR="00433704">
              <w:t xml:space="preserve">the </w:t>
            </w:r>
            <w:r>
              <w:t>address</w:t>
            </w:r>
            <w:r w:rsidR="00A00D04">
              <w:t xml:space="preserve"> and</w:t>
            </w:r>
            <w:r>
              <w:t xml:space="preserve"> telephone can be made on the </w:t>
            </w:r>
            <w:r w:rsidR="00D65F04">
              <w:t xml:space="preserve">CVS website. </w:t>
            </w:r>
          </w:p>
          <w:p w14:paraId="2E8A8C43" w14:textId="77777777" w:rsidR="00A00D04" w:rsidRDefault="009C2672" w:rsidP="00400E1A">
            <w:pPr>
              <w:pStyle w:val="CommentText"/>
              <w:ind w:left="92"/>
              <w:jc w:val="right"/>
              <w:rPr>
                <w:sz w:val="24"/>
                <w:szCs w:val="22"/>
              </w:rPr>
            </w:pPr>
            <w:hyperlink w:anchor="_High_Level_Process_1" w:history="1">
              <w:r w:rsidRPr="009C2672">
                <w:rPr>
                  <w:rStyle w:val="Hyperlink"/>
                  <w:sz w:val="22"/>
                  <w:szCs w:val="22"/>
                </w:rPr>
                <w:t>Return to HLP Guide</w:t>
              </w:r>
            </w:hyperlink>
          </w:p>
        </w:tc>
      </w:tr>
      <w:tr w:rsidR="00F66751" w:rsidRPr="002737D7" w14:paraId="19F5A3DF" w14:textId="77777777" w:rsidTr="00676647">
        <w:trPr>
          <w:trHeight w:val="1728"/>
        </w:trPr>
        <w:tc>
          <w:tcPr>
            <w:tcW w:w="340" w:type="pct"/>
            <w:vMerge/>
            <w:tcMar>
              <w:top w:w="0" w:type="dxa"/>
              <w:left w:w="101" w:type="dxa"/>
              <w:bottom w:w="0" w:type="dxa"/>
              <w:right w:w="101" w:type="dxa"/>
            </w:tcMar>
          </w:tcPr>
          <w:p w14:paraId="1BA92CB4" w14:textId="77777777" w:rsidR="00445EEF" w:rsidRDefault="00445EEF" w:rsidP="0059525C">
            <w:pPr>
              <w:spacing w:line="240" w:lineRule="atLeast"/>
              <w:jc w:val="center"/>
              <w:rPr>
                <w:b/>
                <w:bCs/>
              </w:rPr>
            </w:pPr>
          </w:p>
        </w:tc>
        <w:tc>
          <w:tcPr>
            <w:tcW w:w="1181" w:type="pct"/>
            <w:tcMar>
              <w:top w:w="0" w:type="dxa"/>
              <w:left w:w="101" w:type="dxa"/>
              <w:bottom w:w="0" w:type="dxa"/>
              <w:right w:w="101" w:type="dxa"/>
            </w:tcMar>
          </w:tcPr>
          <w:p w14:paraId="4424ACEA" w14:textId="6EE38CF5" w:rsidR="00445EEF" w:rsidRPr="001F7D88" w:rsidRDefault="00AF42CD" w:rsidP="001F7D88">
            <w:pPr>
              <w:rPr>
                <w:b/>
                <w:bCs/>
              </w:rPr>
            </w:pPr>
            <w:r w:rsidRPr="001F7D88">
              <w:rPr>
                <w:b/>
                <w:bCs/>
              </w:rPr>
              <w:t>A “New” Member received a letter from us explaining their benefit and they w</w:t>
            </w:r>
            <w:r w:rsidR="00445EEF" w:rsidRPr="001F7D88">
              <w:rPr>
                <w:b/>
                <w:bCs/>
              </w:rPr>
              <w:t>ant a Red</w:t>
            </w:r>
            <w:r w:rsidR="00254183" w:rsidRPr="001F7D88">
              <w:rPr>
                <w:b/>
                <w:bCs/>
              </w:rPr>
              <w:t xml:space="preserve"> (Retail Pharmacy)</w:t>
            </w:r>
            <w:r w:rsidR="00445EEF" w:rsidRPr="001F7D88">
              <w:rPr>
                <w:b/>
                <w:bCs/>
              </w:rPr>
              <w:t xml:space="preserve"> Card without waiting</w:t>
            </w:r>
            <w:r w:rsidR="00C6397A" w:rsidRPr="001F7D88">
              <w:rPr>
                <w:b/>
                <w:bCs/>
              </w:rPr>
              <w:t>.</w:t>
            </w:r>
          </w:p>
        </w:tc>
        <w:tc>
          <w:tcPr>
            <w:tcW w:w="3479" w:type="pct"/>
          </w:tcPr>
          <w:p w14:paraId="4E0A5756" w14:textId="76328FB5" w:rsidR="00445EEF" w:rsidRDefault="00445EEF" w:rsidP="001F7D88">
            <w:r w:rsidRPr="004F0EE7">
              <w:t xml:space="preserve">Advise them to visit one of our </w:t>
            </w:r>
            <w:r w:rsidR="00864868">
              <w:t xml:space="preserve">CVS </w:t>
            </w:r>
            <w:r w:rsidR="00C6397A">
              <w:t>r</w:t>
            </w:r>
            <w:r w:rsidRPr="004F0EE7">
              <w:t>etail pharmacy stores to receive the red card.</w:t>
            </w:r>
          </w:p>
          <w:p w14:paraId="7DC55F45" w14:textId="77777777" w:rsidR="004351B0" w:rsidRPr="001F7D88" w:rsidRDefault="00445EEF" w:rsidP="001F7D88">
            <w:pPr>
              <w:rPr>
                <w:b/>
                <w:bCs/>
              </w:rPr>
            </w:pPr>
            <w:r w:rsidRPr="001F7D88">
              <w:rPr>
                <w:b/>
                <w:bCs/>
              </w:rPr>
              <w:t>Note</w:t>
            </w:r>
            <w:r w:rsidR="004351B0" w:rsidRPr="001F7D88">
              <w:rPr>
                <w:b/>
                <w:bCs/>
              </w:rPr>
              <w:t>s</w:t>
            </w:r>
            <w:r w:rsidRPr="001F7D88">
              <w:rPr>
                <w:b/>
                <w:bCs/>
              </w:rPr>
              <w:t xml:space="preserve">:  </w:t>
            </w:r>
          </w:p>
          <w:p w14:paraId="17E4E2E3" w14:textId="4969499E" w:rsidR="00445EEF" w:rsidRDefault="00445EEF" w:rsidP="001F7D88">
            <w:pPr>
              <w:numPr>
                <w:ilvl w:val="0"/>
                <w:numId w:val="57"/>
              </w:numPr>
            </w:pPr>
            <w:r>
              <w:t>The retail pharmacy is unable to link the red card to the ECHB</w:t>
            </w:r>
            <w:r w:rsidR="00563C4D">
              <w:t xml:space="preserve">. </w:t>
            </w:r>
          </w:p>
          <w:p w14:paraId="536F5C48" w14:textId="537D5E46" w:rsidR="00413BB1" w:rsidRPr="0089236D" w:rsidRDefault="00864868" w:rsidP="001F7D88">
            <w:pPr>
              <w:numPr>
                <w:ilvl w:val="0"/>
                <w:numId w:val="57"/>
              </w:numPr>
              <w:rPr>
                <w:rStyle w:val="Hyperlink"/>
                <w:color w:val="auto"/>
                <w:szCs w:val="22"/>
                <w:u w:val="none"/>
              </w:rPr>
            </w:pPr>
            <w:r w:rsidRPr="0089236D">
              <w:t xml:space="preserve">The red card will not be connected to the ExtraCare Health </w:t>
            </w:r>
            <w:r w:rsidR="006D11DE" w:rsidRPr="0089236D">
              <w:t>Benefit until</w:t>
            </w:r>
            <w:r w:rsidRPr="0089236D">
              <w:t xml:space="preserve"> the member goes to the activation landing page: </w:t>
            </w:r>
            <w:hyperlink r:id="rId21" w:history="1">
              <w:r w:rsidR="00413BB1" w:rsidRPr="0089236D">
                <w:rPr>
                  <w:rStyle w:val="Hyperlink"/>
                  <w:szCs w:val="22"/>
                </w:rPr>
                <w:t>https://www.caremark.com/wps/portal/ECHC_DIGITAL_CARD</w:t>
              </w:r>
            </w:hyperlink>
          </w:p>
          <w:p w14:paraId="402621DD" w14:textId="044FA9E7" w:rsidR="00413BB1" w:rsidRPr="0089236D" w:rsidRDefault="00864868" w:rsidP="001F7D88">
            <w:pPr>
              <w:numPr>
                <w:ilvl w:val="0"/>
                <w:numId w:val="57"/>
              </w:numPr>
            </w:pPr>
            <w:r w:rsidRPr="0089236D">
              <w:t xml:space="preserve">Once issued, the member will </w:t>
            </w:r>
            <w:r w:rsidR="00413BB1" w:rsidRPr="0089236D">
              <w:t xml:space="preserve">need to </w:t>
            </w:r>
            <w:r w:rsidRPr="0089236D">
              <w:t xml:space="preserve">wait </w:t>
            </w:r>
            <w:r w:rsidR="00285A44">
              <w:t>1</w:t>
            </w:r>
            <w:r w:rsidR="00DC3BAA">
              <w:t xml:space="preserve"> (one)</w:t>
            </w:r>
            <w:r w:rsidR="00285A44">
              <w:t xml:space="preserve"> business day</w:t>
            </w:r>
            <w:r w:rsidRPr="0089236D">
              <w:t xml:space="preserve"> and then connect the ExtraCare Health Benefit to the Red card by following the URL to link their newly issued red card to their ExtraCare Health Benefit</w:t>
            </w:r>
          </w:p>
          <w:p w14:paraId="49CB2F38" w14:textId="4CA04B1D" w:rsidR="00445EEF" w:rsidRDefault="00AF42CD" w:rsidP="001F7D88">
            <w:pPr>
              <w:numPr>
                <w:ilvl w:val="0"/>
                <w:numId w:val="57"/>
              </w:numPr>
              <w:rPr>
                <w:rFonts w:cs="Helvetica"/>
                <w:bCs/>
                <w:color w:val="000000"/>
                <w:shd w:val="clear" w:color="auto" w:fill="FFFFFF"/>
              </w:rPr>
            </w:pPr>
            <w:r>
              <w:t>R</w:t>
            </w:r>
            <w:r w:rsidRPr="00285165">
              <w:t xml:space="preserve">efer to </w:t>
            </w:r>
            <w:hyperlink w:anchor="_Linking_ExtraCare_Health" w:history="1">
              <w:r w:rsidRPr="00285165">
                <w:rPr>
                  <w:rStyle w:val="Hyperlink"/>
                </w:rPr>
                <w:t>Linking ExtraCare Health Benefits to the ExtraCare Card</w:t>
              </w:r>
              <w:r>
                <w:rPr>
                  <w:rStyle w:val="Hyperlink"/>
                </w:rPr>
                <w:t>.</w:t>
              </w:r>
            </w:hyperlink>
          </w:p>
          <w:p w14:paraId="12DF420D" w14:textId="77777777" w:rsidR="00445EEF" w:rsidRPr="00C6397A" w:rsidRDefault="009C2672" w:rsidP="006E0743">
            <w:pPr>
              <w:pStyle w:val="CommentText"/>
              <w:jc w:val="right"/>
              <w:rPr>
                <w:b/>
                <w:sz w:val="24"/>
                <w:szCs w:val="24"/>
              </w:rPr>
            </w:pPr>
            <w:hyperlink w:anchor="_High_Level_Process_1" w:history="1">
              <w:r w:rsidRPr="00C6397A">
                <w:rPr>
                  <w:rStyle w:val="Hyperlink"/>
                  <w:sz w:val="24"/>
                  <w:szCs w:val="24"/>
                </w:rPr>
                <w:t>Return to HLP Guide</w:t>
              </w:r>
            </w:hyperlink>
          </w:p>
        </w:tc>
      </w:tr>
      <w:tr w:rsidR="00F66751" w:rsidRPr="002737D7" w14:paraId="343A5653" w14:textId="77777777" w:rsidTr="00676647">
        <w:trPr>
          <w:trHeight w:val="2736"/>
        </w:trPr>
        <w:tc>
          <w:tcPr>
            <w:tcW w:w="340" w:type="pct"/>
            <w:vMerge/>
            <w:tcMar>
              <w:top w:w="0" w:type="dxa"/>
              <w:left w:w="101" w:type="dxa"/>
              <w:bottom w:w="0" w:type="dxa"/>
              <w:right w:w="101" w:type="dxa"/>
            </w:tcMar>
          </w:tcPr>
          <w:p w14:paraId="7F9C6FDC" w14:textId="77777777" w:rsidR="00445EEF" w:rsidRDefault="00445EEF" w:rsidP="0059525C">
            <w:pPr>
              <w:spacing w:line="240" w:lineRule="atLeast"/>
              <w:jc w:val="center"/>
              <w:rPr>
                <w:b/>
                <w:bCs/>
              </w:rPr>
            </w:pPr>
          </w:p>
        </w:tc>
        <w:tc>
          <w:tcPr>
            <w:tcW w:w="1181" w:type="pct"/>
            <w:tcMar>
              <w:top w:w="0" w:type="dxa"/>
              <w:left w:w="101" w:type="dxa"/>
              <w:bottom w:w="0" w:type="dxa"/>
              <w:right w:w="101" w:type="dxa"/>
            </w:tcMar>
          </w:tcPr>
          <w:p w14:paraId="2F7C4090" w14:textId="706DEAC8" w:rsidR="00445EEF" w:rsidRPr="001F7D88" w:rsidRDefault="00254183" w:rsidP="001F7D88">
            <w:pPr>
              <w:rPr>
                <w:b/>
                <w:bCs/>
              </w:rPr>
            </w:pPr>
            <w:proofErr w:type="gramStart"/>
            <w:r w:rsidRPr="001F7D88">
              <w:rPr>
                <w:b/>
                <w:bCs/>
              </w:rPr>
              <w:t>Is</w:t>
            </w:r>
            <w:proofErr w:type="gramEnd"/>
            <w:r w:rsidR="00445EEF" w:rsidRPr="001F7D88">
              <w:rPr>
                <w:b/>
                <w:bCs/>
              </w:rPr>
              <w:t xml:space="preserve"> adamant about receiving a </w:t>
            </w:r>
            <w:r w:rsidR="00DA3300" w:rsidRPr="001F7D88">
              <w:rPr>
                <w:b/>
                <w:bCs/>
              </w:rPr>
              <w:t>paper-based</w:t>
            </w:r>
            <w:r w:rsidR="00445EEF" w:rsidRPr="001F7D88">
              <w:rPr>
                <w:b/>
                <w:bCs/>
              </w:rPr>
              <w:t xml:space="preserve"> card</w:t>
            </w:r>
            <w:r w:rsidR="00563C4D" w:rsidRPr="001F7D88">
              <w:rPr>
                <w:b/>
                <w:bCs/>
              </w:rPr>
              <w:t xml:space="preserve">. </w:t>
            </w:r>
          </w:p>
          <w:p w14:paraId="4CC58EAE" w14:textId="77777777" w:rsidR="00445EEF" w:rsidRPr="001F7D88" w:rsidRDefault="00445EEF" w:rsidP="00E77A83">
            <w:pPr>
              <w:pStyle w:val="CommentText"/>
              <w:rPr>
                <w:b/>
                <w:bCs/>
                <w:sz w:val="24"/>
                <w:szCs w:val="22"/>
              </w:rPr>
            </w:pPr>
          </w:p>
          <w:p w14:paraId="51FF9628" w14:textId="77777777" w:rsidR="00445EEF" w:rsidRPr="001F7D88" w:rsidRDefault="00445EEF" w:rsidP="001F7D88">
            <w:pPr>
              <w:rPr>
                <w:b/>
                <w:bCs/>
              </w:rPr>
            </w:pPr>
            <w:r w:rsidRPr="001F7D88">
              <w:rPr>
                <w:b/>
                <w:bCs/>
              </w:rPr>
              <w:t>Or</w:t>
            </w:r>
          </w:p>
          <w:p w14:paraId="55305A6A" w14:textId="77777777" w:rsidR="00445EEF" w:rsidRPr="001F7D88" w:rsidRDefault="00445EEF" w:rsidP="001F7D88">
            <w:pPr>
              <w:rPr>
                <w:b/>
                <w:bCs/>
              </w:rPr>
            </w:pPr>
          </w:p>
          <w:p w14:paraId="3B098533" w14:textId="77777777" w:rsidR="00445EEF" w:rsidRPr="001F7D88" w:rsidRDefault="00445EEF" w:rsidP="001F7D88">
            <w:pPr>
              <w:rPr>
                <w:b/>
                <w:bCs/>
              </w:rPr>
            </w:pPr>
            <w:r w:rsidRPr="001F7D88">
              <w:rPr>
                <w:b/>
                <w:bCs/>
              </w:rPr>
              <w:t>Member is concerned about losing points on their card</w:t>
            </w:r>
            <w:r w:rsidR="00C6397A" w:rsidRPr="001F7D88">
              <w:rPr>
                <w:b/>
                <w:bCs/>
              </w:rPr>
              <w:t>.</w:t>
            </w:r>
          </w:p>
          <w:p w14:paraId="7747D68E" w14:textId="77777777" w:rsidR="00445EEF" w:rsidRDefault="00445EEF" w:rsidP="00E77A83">
            <w:pPr>
              <w:pStyle w:val="CommentText"/>
              <w:rPr>
                <w:sz w:val="24"/>
                <w:szCs w:val="22"/>
              </w:rPr>
            </w:pPr>
          </w:p>
          <w:p w14:paraId="19FF0E68" w14:textId="77777777" w:rsidR="00445EEF" w:rsidRDefault="00445EEF" w:rsidP="00E77A83">
            <w:pPr>
              <w:pStyle w:val="CommentText"/>
              <w:rPr>
                <w:b/>
                <w:sz w:val="24"/>
                <w:szCs w:val="22"/>
              </w:rPr>
            </w:pPr>
            <w:r>
              <w:rPr>
                <w:b/>
                <w:sz w:val="24"/>
                <w:szCs w:val="22"/>
              </w:rPr>
              <w:t xml:space="preserve"> </w:t>
            </w:r>
          </w:p>
          <w:p w14:paraId="68D87954" w14:textId="77777777" w:rsidR="00445EEF" w:rsidRDefault="00445EEF" w:rsidP="00E77A83">
            <w:pPr>
              <w:pStyle w:val="CommentText"/>
              <w:rPr>
                <w:b/>
                <w:sz w:val="24"/>
                <w:szCs w:val="22"/>
              </w:rPr>
            </w:pPr>
          </w:p>
          <w:p w14:paraId="53B38BA4" w14:textId="77777777" w:rsidR="00445EEF" w:rsidRPr="00FC008A" w:rsidRDefault="00445EEF" w:rsidP="00E77A83">
            <w:pPr>
              <w:pStyle w:val="CommentText"/>
              <w:ind w:left="360"/>
              <w:rPr>
                <w:sz w:val="24"/>
                <w:szCs w:val="22"/>
              </w:rPr>
            </w:pPr>
          </w:p>
          <w:p w14:paraId="2A0103A6" w14:textId="77777777" w:rsidR="00445EEF" w:rsidRDefault="00445EEF" w:rsidP="00E77A83">
            <w:pPr>
              <w:pStyle w:val="CommentText"/>
              <w:rPr>
                <w:sz w:val="24"/>
                <w:szCs w:val="22"/>
              </w:rPr>
            </w:pPr>
          </w:p>
        </w:tc>
        <w:tc>
          <w:tcPr>
            <w:tcW w:w="3479" w:type="pct"/>
          </w:tcPr>
          <w:p w14:paraId="03F5AE75" w14:textId="48BF8A03" w:rsidR="00C6397A" w:rsidRDefault="00445EEF" w:rsidP="00457B6D">
            <w:pPr>
              <w:numPr>
                <w:ilvl w:val="0"/>
                <w:numId w:val="61"/>
              </w:numPr>
              <w:ind w:left="826"/>
            </w:pPr>
            <w:r w:rsidRPr="004351B0">
              <w:rPr>
                <w:szCs w:val="22"/>
              </w:rPr>
              <w:t>Obtain the white card benefit number</w:t>
            </w:r>
            <w:r>
              <w:rPr>
                <w:b/>
                <w:szCs w:val="22"/>
              </w:rPr>
              <w:t xml:space="preserve">, </w:t>
            </w:r>
            <w:r w:rsidRPr="00B354E6">
              <w:rPr>
                <w:szCs w:val="22"/>
              </w:rPr>
              <w:t>r</w:t>
            </w:r>
            <w:r w:rsidRPr="00B71A90">
              <w:t xml:space="preserve">efer to </w:t>
            </w:r>
            <w:hyperlink w:anchor="_Transferring_Points_between" w:history="1">
              <w:r w:rsidR="00931653">
                <w:rPr>
                  <w:rStyle w:val="Hyperlink"/>
                  <w:bCs/>
                </w:rPr>
                <w:t xml:space="preserve">Transfer Points between Existing ExtraCare Health Benefits &amp; </w:t>
              </w:r>
              <w:r w:rsidR="00413BB1">
                <w:rPr>
                  <w:rStyle w:val="Hyperlink"/>
                  <w:bCs/>
                </w:rPr>
                <w:t>ExtraCare</w:t>
              </w:r>
              <w:r w:rsidR="00931653">
                <w:rPr>
                  <w:rStyle w:val="Hyperlink"/>
                  <w:bCs/>
                </w:rPr>
                <w:t xml:space="preserve"> Cards</w:t>
              </w:r>
            </w:hyperlink>
            <w:r w:rsidRPr="002B4E8D">
              <w:t>,</w:t>
            </w:r>
            <w:r w:rsidRPr="00B71A90">
              <w:t xml:space="preserve"> steps 1 </w:t>
            </w:r>
            <w:proofErr w:type="gramStart"/>
            <w:r>
              <w:t>thru</w:t>
            </w:r>
            <w:proofErr w:type="gramEnd"/>
            <w:r>
              <w:t xml:space="preserve"> 3</w:t>
            </w:r>
            <w:r w:rsidR="00563C4D" w:rsidRPr="00B71A90">
              <w:t xml:space="preserve">. </w:t>
            </w:r>
          </w:p>
          <w:p w14:paraId="033265FF" w14:textId="2421F57C" w:rsidR="00445EEF" w:rsidRDefault="00C6397A" w:rsidP="00457B6D">
            <w:pPr>
              <w:ind w:left="826"/>
            </w:pPr>
            <w:r>
              <w:rPr>
                <w:b/>
                <w:szCs w:val="22"/>
              </w:rPr>
              <w:t xml:space="preserve">Result:  </w:t>
            </w:r>
            <w:r w:rsidR="00445EEF" w:rsidRPr="00B71A90">
              <w:t>The card number display</w:t>
            </w:r>
            <w:r>
              <w:t>s</w:t>
            </w:r>
            <w:r w:rsidR="00563C4D" w:rsidRPr="00B71A90">
              <w:t xml:space="preserve">. </w:t>
            </w:r>
          </w:p>
          <w:p w14:paraId="3F7F908C" w14:textId="59F9DA56" w:rsidR="00445EEF" w:rsidRPr="00F2296D" w:rsidRDefault="00445EEF" w:rsidP="00457B6D">
            <w:pPr>
              <w:numPr>
                <w:ilvl w:val="0"/>
                <w:numId w:val="61"/>
              </w:numPr>
              <w:ind w:left="826"/>
              <w:rPr>
                <w:szCs w:val="22"/>
              </w:rPr>
            </w:pPr>
            <w:r w:rsidRPr="00F2296D">
              <w:t xml:space="preserve">Document the number and </w:t>
            </w:r>
            <w:proofErr w:type="gramStart"/>
            <w:r w:rsidRPr="00F2296D">
              <w:t>provide</w:t>
            </w:r>
            <w:proofErr w:type="gramEnd"/>
            <w:r w:rsidRPr="00F2296D">
              <w:t xml:space="preserve"> to the member</w:t>
            </w:r>
            <w:r w:rsidR="00F2296D" w:rsidRPr="00F2296D">
              <w:t xml:space="preserve"> then </w:t>
            </w:r>
            <w:r w:rsidR="00F2296D">
              <w:t>n</w:t>
            </w:r>
            <w:r w:rsidRPr="00F2296D">
              <w:rPr>
                <w:szCs w:val="22"/>
              </w:rPr>
              <w:t xml:space="preserve">otify the member that they will need to provide this number to the </w:t>
            </w:r>
            <w:r w:rsidR="00D9505F" w:rsidRPr="00F2296D">
              <w:rPr>
                <w:szCs w:val="22"/>
              </w:rPr>
              <w:t>ExtraCare Card team</w:t>
            </w:r>
            <w:r w:rsidRPr="00F2296D">
              <w:rPr>
                <w:szCs w:val="22"/>
              </w:rPr>
              <w:t xml:space="preserve"> where the call will be transferred</w:t>
            </w:r>
            <w:r w:rsidR="00563C4D" w:rsidRPr="00F2296D">
              <w:rPr>
                <w:szCs w:val="22"/>
              </w:rPr>
              <w:t xml:space="preserve">. </w:t>
            </w:r>
          </w:p>
          <w:p w14:paraId="1BD92B72" w14:textId="01960DEB" w:rsidR="00445EEF" w:rsidRDefault="002C3ABD" w:rsidP="00457B6D">
            <w:pPr>
              <w:numPr>
                <w:ilvl w:val="0"/>
                <w:numId w:val="61"/>
              </w:numPr>
              <w:ind w:left="826"/>
              <w:rPr>
                <w:szCs w:val="22"/>
              </w:rPr>
            </w:pPr>
            <w:r>
              <w:rPr>
                <w:szCs w:val="22"/>
              </w:rPr>
              <w:t xml:space="preserve"> </w:t>
            </w:r>
            <w:hyperlink r:id="rId22" w:anchor="!/view?docid=18c64566-0ebb-4760-96fe-04da06185de0" w:history="1">
              <w:r w:rsidR="005F2DA9" w:rsidRPr="006D57E2">
                <w:rPr>
                  <w:rStyle w:val="Hyperlink"/>
                  <w:szCs w:val="22"/>
                </w:rPr>
                <w:t>Cold transfer (066076)</w:t>
              </w:r>
            </w:hyperlink>
            <w:r w:rsidR="00DB55BE">
              <w:rPr>
                <w:szCs w:val="22"/>
              </w:rPr>
              <w:t xml:space="preserve"> the caller</w:t>
            </w:r>
            <w:r w:rsidR="00445EEF" w:rsidRPr="00DD01EE">
              <w:rPr>
                <w:szCs w:val="22"/>
              </w:rPr>
              <w:t xml:space="preserve"> to </w:t>
            </w:r>
            <w:r w:rsidR="00445EEF" w:rsidRPr="00F2296D">
              <w:rPr>
                <w:b/>
                <w:szCs w:val="22"/>
              </w:rPr>
              <w:t>1-800-SHOP-CVS</w:t>
            </w:r>
            <w:r w:rsidR="00445EEF">
              <w:rPr>
                <w:szCs w:val="22"/>
              </w:rPr>
              <w:t xml:space="preserve"> (</w:t>
            </w:r>
            <w:r w:rsidR="00445EEF" w:rsidRPr="006D374E">
              <w:rPr>
                <w:b/>
                <w:szCs w:val="22"/>
              </w:rPr>
              <w:t>1-800-746-7287</w:t>
            </w:r>
            <w:r w:rsidR="00445EEF">
              <w:rPr>
                <w:szCs w:val="22"/>
              </w:rPr>
              <w:t>)</w:t>
            </w:r>
            <w:r w:rsidR="00C6397A">
              <w:rPr>
                <w:szCs w:val="22"/>
              </w:rPr>
              <w:t>.</w:t>
            </w:r>
          </w:p>
          <w:p w14:paraId="7564840F" w14:textId="77777777" w:rsidR="006876D0" w:rsidRDefault="00E771E5" w:rsidP="00E77A83">
            <w:pPr>
              <w:tabs>
                <w:tab w:val="left" w:pos="360"/>
                <w:tab w:val="left" w:pos="1080"/>
                <w:tab w:val="left" w:pos="1440"/>
                <w:tab w:val="left" w:pos="1800"/>
                <w:tab w:val="left" w:pos="2160"/>
              </w:tabs>
              <w:rPr>
                <w:b/>
                <w:szCs w:val="22"/>
              </w:rPr>
            </w:pPr>
            <w:r>
              <w:rPr>
                <w:noProof/>
                <w:szCs w:val="22"/>
              </w:rPr>
              <w:t xml:space="preserve"> </w:t>
            </w:r>
            <w:r w:rsidR="00A91209">
              <w:rPr>
                <w:b/>
                <w:noProof/>
                <w:szCs w:val="22"/>
              </w:rPr>
              <w:t xml:space="preserve"> </w:t>
            </w:r>
            <w:r w:rsidR="006876D0">
              <w:rPr>
                <w:b/>
                <w:szCs w:val="22"/>
              </w:rPr>
              <w:t xml:space="preserve"> </w:t>
            </w:r>
          </w:p>
          <w:p w14:paraId="08BF482C" w14:textId="1C3EB6B4" w:rsidR="00F96CD3" w:rsidRDefault="00DB55BE" w:rsidP="00F96CD3">
            <w:pPr>
              <w:tabs>
                <w:tab w:val="left" w:pos="360"/>
                <w:tab w:val="left" w:pos="1080"/>
                <w:tab w:val="left" w:pos="1440"/>
                <w:tab w:val="left" w:pos="1800"/>
                <w:tab w:val="left" w:pos="2160"/>
              </w:tabs>
            </w:pPr>
            <w:r>
              <w:rPr>
                <w:rFonts w:cs="Verdana"/>
                <w:b/>
                <w:color w:val="000000"/>
              </w:rPr>
              <w:t xml:space="preserve"> </w:t>
            </w:r>
            <w:r w:rsidR="00184A12" w:rsidRPr="004C60A9">
              <w:rPr>
                <w:rFonts w:cs="Verdana"/>
                <w:b/>
                <w:color w:val="000000"/>
              </w:rPr>
              <w:t>Note:</w:t>
            </w:r>
            <w:r w:rsidR="00184A12">
              <w:rPr>
                <w:rFonts w:cs="Verdana"/>
                <w:color w:val="000000"/>
              </w:rPr>
              <w:t xml:space="preserve"> </w:t>
            </w:r>
            <w:r w:rsidR="00F96CD3">
              <w:rPr>
                <w:rFonts w:cs="Verdana"/>
                <w:color w:val="000000"/>
              </w:rPr>
              <w:t xml:space="preserve"> </w:t>
            </w:r>
            <w:r w:rsidR="00F96CD3">
              <w:t>White cards are no longer issued. We can retrigger the ExtraCare Health Benefit and then they will be able to link it to their red card.</w:t>
            </w:r>
          </w:p>
          <w:p w14:paraId="6FF1FB2F" w14:textId="38256F86" w:rsidR="00864868" w:rsidRDefault="00864868" w:rsidP="0030365A">
            <w:pPr>
              <w:tabs>
                <w:tab w:val="left" w:pos="360"/>
                <w:tab w:val="left" w:pos="1080"/>
                <w:tab w:val="left" w:pos="1440"/>
                <w:tab w:val="left" w:pos="1800"/>
                <w:tab w:val="left" w:pos="2160"/>
              </w:tabs>
            </w:pPr>
          </w:p>
          <w:p w14:paraId="3B54EF09" w14:textId="30AC91C3" w:rsidR="00981682" w:rsidRPr="006876D0" w:rsidRDefault="00981682" w:rsidP="00E77A83">
            <w:pPr>
              <w:pStyle w:val="ListParagraph"/>
              <w:rPr>
                <w:bCs/>
              </w:rPr>
            </w:pPr>
          </w:p>
          <w:p w14:paraId="4463025D" w14:textId="0AD3FCE9" w:rsidR="00D9505F" w:rsidRDefault="00D9505F" w:rsidP="00B84CEA">
            <w:pPr>
              <w:ind w:left="106"/>
            </w:pPr>
            <w:r w:rsidRPr="004F286A">
              <w:rPr>
                <w:b/>
              </w:rPr>
              <w:t>Result:</w:t>
            </w:r>
            <w:r>
              <w:t xml:space="preserve">  An ExtraCare (red) card will be issued linked to their ExtraCare Health Benefits within 6 weeks. </w:t>
            </w:r>
          </w:p>
          <w:p w14:paraId="255E7850" w14:textId="77777777" w:rsidR="00445EEF" w:rsidRPr="00C6397A" w:rsidRDefault="009C2672" w:rsidP="00E77A83">
            <w:pPr>
              <w:pStyle w:val="CommentText"/>
              <w:jc w:val="right"/>
              <w:rPr>
                <w:sz w:val="24"/>
                <w:szCs w:val="24"/>
              </w:rPr>
            </w:pPr>
            <w:hyperlink w:anchor="_High_Level_Process_1" w:history="1">
              <w:r w:rsidRPr="00C6397A">
                <w:rPr>
                  <w:rStyle w:val="Hyperlink"/>
                  <w:sz w:val="24"/>
                  <w:szCs w:val="24"/>
                </w:rPr>
                <w:t>Return to HLP Guide</w:t>
              </w:r>
            </w:hyperlink>
          </w:p>
        </w:tc>
      </w:tr>
      <w:tr w:rsidR="00F66751" w:rsidRPr="002737D7" w14:paraId="14B08237" w14:textId="77777777" w:rsidTr="00676647">
        <w:trPr>
          <w:trHeight w:val="2736"/>
        </w:trPr>
        <w:tc>
          <w:tcPr>
            <w:tcW w:w="340" w:type="pct"/>
            <w:vMerge/>
            <w:tcMar>
              <w:top w:w="0" w:type="dxa"/>
              <w:left w:w="101" w:type="dxa"/>
              <w:bottom w:w="0" w:type="dxa"/>
              <w:right w:w="101" w:type="dxa"/>
            </w:tcMar>
          </w:tcPr>
          <w:p w14:paraId="3D0E9002" w14:textId="77777777" w:rsidR="00445EEF" w:rsidRDefault="00445EEF" w:rsidP="0059525C">
            <w:pPr>
              <w:spacing w:line="240" w:lineRule="atLeast"/>
              <w:jc w:val="center"/>
              <w:rPr>
                <w:b/>
                <w:bCs/>
              </w:rPr>
            </w:pPr>
          </w:p>
        </w:tc>
        <w:tc>
          <w:tcPr>
            <w:tcW w:w="1181" w:type="pct"/>
            <w:tcMar>
              <w:top w:w="0" w:type="dxa"/>
              <w:left w:w="101" w:type="dxa"/>
              <w:bottom w:w="0" w:type="dxa"/>
              <w:right w:w="101" w:type="dxa"/>
            </w:tcMar>
          </w:tcPr>
          <w:p w14:paraId="72B77F1B" w14:textId="77777777" w:rsidR="00445EEF" w:rsidRPr="001F7D88" w:rsidRDefault="00445EEF" w:rsidP="001F7D88">
            <w:pPr>
              <w:rPr>
                <w:b/>
                <w:bCs/>
              </w:rPr>
            </w:pPr>
            <w:r w:rsidRPr="001F7D88">
              <w:rPr>
                <w:b/>
                <w:bCs/>
              </w:rPr>
              <w:t>Member does not want to provide an email address</w:t>
            </w:r>
            <w:r w:rsidR="00C6397A" w:rsidRPr="001F7D88">
              <w:rPr>
                <w:b/>
                <w:bCs/>
              </w:rPr>
              <w:t>.</w:t>
            </w:r>
          </w:p>
          <w:p w14:paraId="04941B9C" w14:textId="77777777" w:rsidR="00445EEF" w:rsidRPr="001F7D88" w:rsidRDefault="00445EEF" w:rsidP="001F7D88">
            <w:pPr>
              <w:rPr>
                <w:b/>
                <w:bCs/>
              </w:rPr>
            </w:pPr>
          </w:p>
        </w:tc>
        <w:tc>
          <w:tcPr>
            <w:tcW w:w="3479" w:type="pct"/>
          </w:tcPr>
          <w:p w14:paraId="40F3D942" w14:textId="77777777" w:rsidR="00164FD7" w:rsidRPr="004351B0" w:rsidRDefault="00164FD7" w:rsidP="00B84CEA">
            <w:pPr>
              <w:ind w:left="196"/>
            </w:pPr>
            <w:bookmarkStart w:id="16" w:name="IfMemberDoesntHaveRedCard"/>
            <w:r w:rsidRPr="004351B0">
              <w:t xml:space="preserve">Determine if </w:t>
            </w:r>
            <w:proofErr w:type="gramStart"/>
            <w:r w:rsidRPr="004351B0">
              <w:t>member</w:t>
            </w:r>
            <w:proofErr w:type="gramEnd"/>
            <w:r w:rsidRPr="004351B0">
              <w:t xml:space="preserve"> has the red (CVS Retail Pharmacy ExtraCare Card)</w:t>
            </w:r>
            <w:r w:rsidR="00C6397A" w:rsidRPr="004351B0">
              <w:t>.</w:t>
            </w:r>
          </w:p>
          <w:p w14:paraId="47C2F1FE" w14:textId="77777777" w:rsidR="00B84CEA" w:rsidRPr="00B84CEA" w:rsidRDefault="00445EEF" w:rsidP="00B84CEA">
            <w:pPr>
              <w:pStyle w:val="ListParagraph"/>
              <w:numPr>
                <w:ilvl w:val="0"/>
                <w:numId w:val="108"/>
              </w:numPr>
              <w:rPr>
                <w:color w:val="000000" w:themeColor="text1"/>
              </w:rPr>
            </w:pPr>
            <w:r w:rsidRPr="00B84CEA">
              <w:rPr>
                <w:bCs/>
              </w:rPr>
              <w:t xml:space="preserve">If </w:t>
            </w:r>
            <w:r w:rsidR="004125F9" w:rsidRPr="00B84CEA">
              <w:rPr>
                <w:bCs/>
              </w:rPr>
              <w:t>no</w:t>
            </w:r>
            <w:r w:rsidR="00B84CEA" w:rsidRPr="00B84CEA">
              <w:rPr>
                <w:bCs/>
              </w:rPr>
              <w:t>t</w:t>
            </w:r>
            <w:r w:rsidRPr="00B84CEA">
              <w:rPr>
                <w:bCs/>
              </w:rPr>
              <w:t>,</w:t>
            </w:r>
            <w:r>
              <w:t xml:space="preserve"> </w:t>
            </w:r>
            <w:bookmarkEnd w:id="16"/>
            <w:r w:rsidR="00BB2CCA">
              <w:t>a</w:t>
            </w:r>
            <w:r w:rsidR="00BB2CCA" w:rsidRPr="00857CEB">
              <w:t xml:space="preserve">dvise them to visit one of our </w:t>
            </w:r>
            <w:r w:rsidR="00D9505F">
              <w:t xml:space="preserve">CVS </w:t>
            </w:r>
            <w:r w:rsidR="006226F3">
              <w:t>r</w:t>
            </w:r>
            <w:r w:rsidR="00BB2CCA" w:rsidRPr="00857CEB">
              <w:t>etail pharmacy stores to receive the red card.</w:t>
            </w:r>
            <w:r w:rsidR="00B84CEA">
              <w:t xml:space="preserve"> </w:t>
            </w:r>
          </w:p>
          <w:p w14:paraId="64A5FE03" w14:textId="4E33CC1B" w:rsidR="006757A6" w:rsidRPr="00B84CEA" w:rsidRDefault="006757A6" w:rsidP="00B84CEA">
            <w:pPr>
              <w:pStyle w:val="ListParagraph"/>
              <w:numPr>
                <w:ilvl w:val="0"/>
                <w:numId w:val="108"/>
              </w:numPr>
              <w:rPr>
                <w:rStyle w:val="Hyperlink"/>
                <w:color w:val="000000" w:themeColor="text1"/>
                <w:u w:val="none"/>
              </w:rPr>
            </w:pPr>
            <w:r w:rsidRPr="00B84CEA">
              <w:rPr>
                <w:bCs/>
              </w:rPr>
              <w:t>If</w:t>
            </w:r>
            <w:r w:rsidRPr="00B84CEA">
              <w:rPr>
                <w:b/>
              </w:rPr>
              <w:t xml:space="preserve"> </w:t>
            </w:r>
            <w:r w:rsidRPr="00B84CEA">
              <w:rPr>
                <w:bCs/>
              </w:rPr>
              <w:t>yes,</w:t>
            </w:r>
            <w:r w:rsidRPr="00B84CEA">
              <w:rPr>
                <w:b/>
              </w:rPr>
              <w:t xml:space="preserve"> </w:t>
            </w:r>
            <w:r w:rsidRPr="00B84CEA">
              <w:rPr>
                <w:bCs/>
              </w:rPr>
              <w:t xml:space="preserve">member will </w:t>
            </w:r>
            <w:r w:rsidR="004125F9" w:rsidRPr="00B84CEA">
              <w:rPr>
                <w:bCs/>
              </w:rPr>
              <w:t xml:space="preserve">need to attempt </w:t>
            </w:r>
            <w:r w:rsidRPr="00B84CEA">
              <w:rPr>
                <w:bCs/>
              </w:rPr>
              <w:t>to connect the ECHB to the red card</w:t>
            </w:r>
            <w:r w:rsidR="00563C4D" w:rsidRPr="00B84CEA">
              <w:rPr>
                <w:bCs/>
              </w:rPr>
              <w:t>.</w:t>
            </w:r>
            <w:r w:rsidR="00563C4D" w:rsidRPr="000B7B82">
              <w:t xml:space="preserve"> </w:t>
            </w:r>
            <w:r w:rsidR="00B84CEA">
              <w:t xml:space="preserve"> </w:t>
            </w:r>
            <w:r w:rsidRPr="000B7B82">
              <w:t xml:space="preserve">Refer to </w:t>
            </w:r>
            <w:hyperlink w:anchor="_Linking_ExtraCare_Health" w:history="1">
              <w:r w:rsidRPr="000B7B82">
                <w:rPr>
                  <w:rStyle w:val="Hyperlink"/>
                </w:rPr>
                <w:t>Linking ExtraCare Health Benefits to the ExtraCare Card.</w:t>
              </w:r>
            </w:hyperlink>
            <w:r>
              <w:rPr>
                <w:rStyle w:val="Hyperlink"/>
              </w:rPr>
              <w:t xml:space="preserve"> </w:t>
            </w:r>
            <w:r w:rsidR="00B84CEA">
              <w:rPr>
                <w:rStyle w:val="Hyperlink"/>
              </w:rPr>
              <w:t xml:space="preserve"> </w:t>
            </w:r>
            <w:r w:rsidR="00B84CEA" w:rsidRPr="00B84CEA">
              <w:rPr>
                <w:rStyle w:val="Hyperlink"/>
                <w:color w:val="000000" w:themeColor="text1"/>
                <w:u w:val="none"/>
              </w:rPr>
              <w:t>I</w:t>
            </w:r>
            <w:r w:rsidRPr="00B84CEA">
              <w:rPr>
                <w:rStyle w:val="Hyperlink"/>
                <w:color w:val="000000" w:themeColor="text1"/>
                <w:u w:val="none"/>
              </w:rPr>
              <w:t xml:space="preserve">f unsuccessful, notify a supervisor to open a ticket with the IT Service Center </w:t>
            </w:r>
            <w:proofErr w:type="spellStart"/>
            <w:r w:rsidRPr="00B84CEA">
              <w:rPr>
                <w:rStyle w:val="Hyperlink"/>
                <w:color w:val="000000" w:themeColor="text1"/>
                <w:u w:val="none"/>
              </w:rPr>
              <w:t>HelpDesk</w:t>
            </w:r>
            <w:proofErr w:type="spellEnd"/>
            <w:r w:rsidRPr="00B84CEA">
              <w:rPr>
                <w:rStyle w:val="Hyperlink"/>
                <w:color w:val="000000" w:themeColor="text1"/>
                <w:u w:val="none"/>
              </w:rPr>
              <w:t xml:space="preserve"> (found on </w:t>
            </w:r>
            <w:r w:rsidR="002B2C6D" w:rsidRPr="00B84CEA">
              <w:rPr>
                <w:rStyle w:val="Hyperlink"/>
                <w:color w:val="000000" w:themeColor="text1"/>
                <w:u w:val="none"/>
              </w:rPr>
              <w:t>Heartbeat</w:t>
            </w:r>
            <w:r w:rsidRPr="00B84CEA">
              <w:rPr>
                <w:rStyle w:val="Hyperlink"/>
                <w:color w:val="000000" w:themeColor="text1"/>
                <w:u w:val="none"/>
              </w:rPr>
              <w:t>).</w:t>
            </w:r>
          </w:p>
          <w:p w14:paraId="4F0EA79C" w14:textId="77777777" w:rsidR="006757A6" w:rsidRDefault="006757A6" w:rsidP="00B84CEA">
            <w:pPr>
              <w:pStyle w:val="CommentText"/>
              <w:ind w:left="196"/>
              <w:rPr>
                <w:sz w:val="24"/>
                <w:szCs w:val="22"/>
              </w:rPr>
            </w:pPr>
          </w:p>
          <w:p w14:paraId="0040E271" w14:textId="104C417F" w:rsidR="00881835" w:rsidRDefault="00BB2CCA" w:rsidP="00B84CEA">
            <w:pPr>
              <w:ind w:left="196"/>
              <w:rPr>
                <w:rStyle w:val="Hyperlink"/>
              </w:rPr>
            </w:pPr>
            <w:r w:rsidRPr="00C91096">
              <w:rPr>
                <w:b/>
                <w:bCs/>
              </w:rPr>
              <w:t>Notes:</w:t>
            </w:r>
            <w:r w:rsidRPr="00C91096">
              <w:t xml:space="preserve"> </w:t>
            </w:r>
            <w:r w:rsidR="006757A6" w:rsidRPr="00C91096">
              <w:t xml:space="preserve"> </w:t>
            </w:r>
            <w:r w:rsidRPr="00C91096">
              <w:t xml:space="preserve">The </w:t>
            </w:r>
            <w:r w:rsidR="004125F9" w:rsidRPr="00C91096">
              <w:t>CVS R</w:t>
            </w:r>
            <w:r w:rsidRPr="00C91096">
              <w:t xml:space="preserve">etail </w:t>
            </w:r>
            <w:r w:rsidR="004125F9" w:rsidRPr="00C91096">
              <w:t>P</w:t>
            </w:r>
            <w:r w:rsidRPr="00C91096">
              <w:t>harmacy is unable to link the red card to the ECHB</w:t>
            </w:r>
            <w:r w:rsidR="00563C4D" w:rsidRPr="00C91096">
              <w:t xml:space="preserve">. </w:t>
            </w:r>
            <w:r w:rsidRPr="00C91096">
              <w:t xml:space="preserve">Once issued, </w:t>
            </w:r>
            <w:r w:rsidR="00F34DAC" w:rsidRPr="00C91096">
              <w:t xml:space="preserve">the member will wait </w:t>
            </w:r>
            <w:r w:rsidR="00285A44" w:rsidRPr="00C91096">
              <w:t>1 business day</w:t>
            </w:r>
            <w:r w:rsidR="00F34DAC" w:rsidRPr="00C91096">
              <w:t xml:space="preserve"> and then connect the ECHB to the </w:t>
            </w:r>
            <w:r w:rsidR="004125F9" w:rsidRPr="00C91096">
              <w:t>Extra</w:t>
            </w:r>
            <w:r w:rsidR="004125F9">
              <w:rPr>
                <w:szCs w:val="22"/>
              </w:rPr>
              <w:t xml:space="preserve"> Care (r</w:t>
            </w:r>
            <w:r w:rsidR="00F34DAC" w:rsidRPr="006757A6">
              <w:rPr>
                <w:szCs w:val="22"/>
              </w:rPr>
              <w:t>ed</w:t>
            </w:r>
            <w:r w:rsidR="004125F9">
              <w:rPr>
                <w:szCs w:val="22"/>
              </w:rPr>
              <w:t>)</w:t>
            </w:r>
            <w:r w:rsidR="00F34DAC" w:rsidRPr="006757A6">
              <w:rPr>
                <w:szCs w:val="22"/>
              </w:rPr>
              <w:t xml:space="preserve"> card by following the URL from the communication they received</w:t>
            </w:r>
            <w:r w:rsidR="00563C4D" w:rsidRPr="006757A6">
              <w:rPr>
                <w:szCs w:val="22"/>
              </w:rPr>
              <w:t xml:space="preserve">. </w:t>
            </w:r>
            <w:r w:rsidR="00F34DAC" w:rsidRPr="006757A6">
              <w:rPr>
                <w:szCs w:val="22"/>
              </w:rPr>
              <w:t xml:space="preserve">Refer to </w:t>
            </w:r>
            <w:hyperlink w:anchor="_Linking_ExtraCare_Health" w:history="1">
              <w:r w:rsidR="00F34DAC" w:rsidRPr="006757A6">
                <w:rPr>
                  <w:rStyle w:val="Hyperlink"/>
                </w:rPr>
                <w:t>Linking ExtraCare Health Benefits to the ExtraCare Card.</w:t>
              </w:r>
            </w:hyperlink>
          </w:p>
          <w:p w14:paraId="18A65FE7" w14:textId="77777777" w:rsidR="004125F9" w:rsidRPr="00304769" w:rsidRDefault="004125F9" w:rsidP="00B84CEA">
            <w:pPr>
              <w:pStyle w:val="CommentText"/>
              <w:ind w:left="196"/>
              <w:rPr>
                <w:rStyle w:val="Hyperlink"/>
                <w:color w:val="000000" w:themeColor="text1"/>
                <w:sz w:val="24"/>
                <w:szCs w:val="24"/>
                <w:u w:val="none"/>
              </w:rPr>
            </w:pPr>
          </w:p>
          <w:p w14:paraId="543BC990" w14:textId="77777777" w:rsidR="00445EEF" w:rsidRPr="006226F3" w:rsidRDefault="009C2672" w:rsidP="00B84CEA">
            <w:pPr>
              <w:pStyle w:val="CommentText"/>
              <w:ind w:left="196"/>
              <w:jc w:val="right"/>
              <w:rPr>
                <w:b/>
                <w:sz w:val="24"/>
                <w:szCs w:val="24"/>
              </w:rPr>
            </w:pPr>
            <w:hyperlink w:anchor="_High_Level_Process_1" w:history="1">
              <w:r w:rsidRPr="006226F3">
                <w:rPr>
                  <w:rStyle w:val="Hyperlink"/>
                  <w:sz w:val="24"/>
                  <w:szCs w:val="24"/>
                </w:rPr>
                <w:t>Return to HLP Guide</w:t>
              </w:r>
            </w:hyperlink>
          </w:p>
        </w:tc>
      </w:tr>
      <w:tr w:rsidR="00F66751" w:rsidRPr="002737D7" w14:paraId="79ECD279" w14:textId="77777777" w:rsidTr="00676647">
        <w:trPr>
          <w:trHeight w:val="97"/>
        </w:trPr>
        <w:tc>
          <w:tcPr>
            <w:tcW w:w="340" w:type="pct"/>
            <w:vMerge/>
            <w:tcMar>
              <w:top w:w="0" w:type="dxa"/>
              <w:left w:w="101" w:type="dxa"/>
              <w:bottom w:w="0" w:type="dxa"/>
              <w:right w:w="101" w:type="dxa"/>
            </w:tcMar>
          </w:tcPr>
          <w:p w14:paraId="5280453B" w14:textId="77777777" w:rsidR="00445EEF" w:rsidRDefault="00445EEF" w:rsidP="0059525C">
            <w:pPr>
              <w:spacing w:line="240" w:lineRule="atLeast"/>
              <w:jc w:val="center"/>
              <w:rPr>
                <w:b/>
                <w:bCs/>
              </w:rPr>
            </w:pPr>
          </w:p>
        </w:tc>
        <w:tc>
          <w:tcPr>
            <w:tcW w:w="1181" w:type="pct"/>
            <w:tcMar>
              <w:top w:w="0" w:type="dxa"/>
              <w:left w:w="101" w:type="dxa"/>
              <w:bottom w:w="0" w:type="dxa"/>
              <w:right w:w="101" w:type="dxa"/>
            </w:tcMar>
          </w:tcPr>
          <w:p w14:paraId="1DECCCB1" w14:textId="55F41BD1" w:rsidR="00445EEF" w:rsidRPr="001F7D88" w:rsidRDefault="00164FD7" w:rsidP="001F7D88">
            <w:pPr>
              <w:rPr>
                <w:b/>
                <w:bCs/>
              </w:rPr>
            </w:pPr>
            <w:r w:rsidRPr="001F7D88">
              <w:rPr>
                <w:b/>
                <w:bCs/>
              </w:rPr>
              <w:t>Replace</w:t>
            </w:r>
            <w:r w:rsidR="00445EEF" w:rsidRPr="001F7D88">
              <w:rPr>
                <w:b/>
                <w:bCs/>
              </w:rPr>
              <w:t xml:space="preserve"> ExtraCare Health </w:t>
            </w:r>
            <w:r w:rsidR="00864868" w:rsidRPr="001F7D88">
              <w:rPr>
                <w:b/>
                <w:bCs/>
              </w:rPr>
              <w:t xml:space="preserve">Benefit </w:t>
            </w:r>
            <w:r w:rsidR="00445EEF" w:rsidRPr="001F7D88">
              <w:rPr>
                <w:b/>
                <w:bCs/>
              </w:rPr>
              <w:t>to link to red card</w:t>
            </w:r>
            <w:r w:rsidR="006226F3" w:rsidRPr="001F7D88">
              <w:rPr>
                <w:b/>
                <w:bCs/>
              </w:rPr>
              <w:t>.</w:t>
            </w:r>
          </w:p>
          <w:p w14:paraId="20755721" w14:textId="77777777" w:rsidR="00445EEF" w:rsidRPr="003B07E0" w:rsidRDefault="00445EEF" w:rsidP="00881835">
            <w:pPr>
              <w:pStyle w:val="CommentText"/>
              <w:rPr>
                <w:b/>
                <w:bCs/>
                <w:sz w:val="24"/>
                <w:szCs w:val="22"/>
              </w:rPr>
            </w:pPr>
          </w:p>
          <w:p w14:paraId="509C42A3" w14:textId="77777777" w:rsidR="00445EEF" w:rsidRPr="003B07E0" w:rsidRDefault="00445EEF" w:rsidP="00881835">
            <w:pPr>
              <w:pStyle w:val="CommentText"/>
              <w:rPr>
                <w:b/>
                <w:bCs/>
                <w:sz w:val="24"/>
                <w:szCs w:val="22"/>
              </w:rPr>
            </w:pPr>
          </w:p>
        </w:tc>
        <w:tc>
          <w:tcPr>
            <w:tcW w:w="3479" w:type="pct"/>
          </w:tcPr>
          <w:p w14:paraId="15B54328" w14:textId="788FCE1E" w:rsidR="00445EEF" w:rsidRDefault="00304769" w:rsidP="00B84CEA">
            <w:pPr>
              <w:pStyle w:val="ListParagraph"/>
              <w:numPr>
                <w:ilvl w:val="0"/>
                <w:numId w:val="109"/>
              </w:numPr>
            </w:pPr>
            <w:r>
              <w:t xml:space="preserve">If </w:t>
            </w:r>
            <w:r w:rsidR="004125F9">
              <w:t xml:space="preserve">the </w:t>
            </w:r>
            <w:r>
              <w:t>member does not ask about the points, c</w:t>
            </w:r>
            <w:r w:rsidR="00164FD7">
              <w:t xml:space="preserve">ontinue to </w:t>
            </w:r>
            <w:proofErr w:type="gramStart"/>
            <w:r w:rsidR="00164FD7">
              <w:t>next</w:t>
            </w:r>
            <w:proofErr w:type="gramEnd"/>
            <w:r w:rsidR="00164FD7">
              <w:t xml:space="preserve"> step</w:t>
            </w:r>
            <w:r>
              <w:t>.</w:t>
            </w:r>
          </w:p>
          <w:p w14:paraId="65DE0422" w14:textId="72FA4DEE" w:rsidR="00304769" w:rsidRDefault="00304769" w:rsidP="00B84CEA">
            <w:pPr>
              <w:pStyle w:val="ListParagraph"/>
              <w:numPr>
                <w:ilvl w:val="0"/>
                <w:numId w:val="109"/>
              </w:numPr>
            </w:pPr>
            <w:r>
              <w:t xml:space="preserve">If the member asks about their </w:t>
            </w:r>
            <w:r w:rsidR="00602A99">
              <w:t>points,</w:t>
            </w:r>
            <w:r>
              <w:t xml:space="preserve"> then:</w:t>
            </w:r>
          </w:p>
          <w:p w14:paraId="11518BCF" w14:textId="34A0C0EF" w:rsidR="003D70E0" w:rsidRPr="006548CB" w:rsidRDefault="00864868" w:rsidP="001F7D88">
            <w:pPr>
              <w:numPr>
                <w:ilvl w:val="0"/>
                <w:numId w:val="63"/>
              </w:numPr>
              <w:rPr>
                <w:szCs w:val="22"/>
              </w:rPr>
            </w:pPr>
            <w:r w:rsidRPr="003B07E0">
              <w:rPr>
                <w:szCs w:val="22"/>
              </w:rPr>
              <w:t>Obtain the ExtraCare Health Benefit card number,</w:t>
            </w:r>
            <w:r w:rsidR="00304769" w:rsidRPr="006548CB">
              <w:rPr>
                <w:b/>
                <w:szCs w:val="22"/>
              </w:rPr>
              <w:t xml:space="preserve"> </w:t>
            </w:r>
            <w:r w:rsidR="00304769" w:rsidRPr="006548CB">
              <w:rPr>
                <w:szCs w:val="22"/>
              </w:rPr>
              <w:t>r</w:t>
            </w:r>
            <w:r w:rsidR="00304769" w:rsidRPr="006548CB">
              <w:t xml:space="preserve">efer to </w:t>
            </w:r>
            <w:hyperlink w:anchor="_Transferring_Points_between" w:history="1">
              <w:r w:rsidR="00931653" w:rsidRPr="006548CB">
                <w:rPr>
                  <w:rStyle w:val="Hyperlink"/>
                  <w:bCs/>
                </w:rPr>
                <w:t xml:space="preserve">Transfer Points between Existing ExtraCare Health Benefits &amp; </w:t>
              </w:r>
              <w:r w:rsidR="00413BB1">
                <w:rPr>
                  <w:rStyle w:val="Hyperlink"/>
                  <w:bCs/>
                </w:rPr>
                <w:t>ExtraCare</w:t>
              </w:r>
              <w:r w:rsidR="00931653" w:rsidRPr="006548CB">
                <w:rPr>
                  <w:rStyle w:val="Hyperlink"/>
                  <w:bCs/>
                </w:rPr>
                <w:t xml:space="preserve"> Cards</w:t>
              </w:r>
            </w:hyperlink>
            <w:r w:rsidR="00304769" w:rsidRPr="006548CB">
              <w:t xml:space="preserve">, steps 1 </w:t>
            </w:r>
            <w:proofErr w:type="gramStart"/>
            <w:r w:rsidR="00304769" w:rsidRPr="006548CB">
              <w:t>thru</w:t>
            </w:r>
            <w:proofErr w:type="gramEnd"/>
            <w:r w:rsidR="00304769" w:rsidRPr="006548CB">
              <w:t xml:space="preserve"> 3</w:t>
            </w:r>
            <w:r w:rsidR="00563C4D" w:rsidRPr="006548CB">
              <w:t>.</w:t>
            </w:r>
            <w:r w:rsidR="00563C4D">
              <w:t xml:space="preserve"> </w:t>
            </w:r>
            <w:r w:rsidR="003B07E0">
              <w:t>T</w:t>
            </w:r>
            <w:r w:rsidR="00304769" w:rsidRPr="006548CB">
              <w:t>he card number display</w:t>
            </w:r>
            <w:r w:rsidR="00EC7445">
              <w:t>s</w:t>
            </w:r>
            <w:r w:rsidR="00304769" w:rsidRPr="006548CB">
              <w:t>.</w:t>
            </w:r>
          </w:p>
          <w:p w14:paraId="006D368E" w14:textId="77777777" w:rsidR="00931653" w:rsidRPr="006757A6" w:rsidRDefault="00304769" w:rsidP="001F7D88">
            <w:pPr>
              <w:numPr>
                <w:ilvl w:val="0"/>
                <w:numId w:val="63"/>
              </w:numPr>
              <w:rPr>
                <w:szCs w:val="22"/>
              </w:rPr>
            </w:pPr>
            <w:r w:rsidRPr="006757A6">
              <w:rPr>
                <w:bCs/>
              </w:rPr>
              <w:t xml:space="preserve">Document the number and </w:t>
            </w:r>
            <w:proofErr w:type="gramStart"/>
            <w:r w:rsidRPr="006757A6">
              <w:rPr>
                <w:bCs/>
              </w:rPr>
              <w:t>provide</w:t>
            </w:r>
            <w:proofErr w:type="gramEnd"/>
            <w:r w:rsidRPr="006757A6">
              <w:rPr>
                <w:bCs/>
              </w:rPr>
              <w:t xml:space="preserve"> to the member</w:t>
            </w:r>
            <w:r w:rsidR="006757A6" w:rsidRPr="006757A6">
              <w:rPr>
                <w:bCs/>
              </w:rPr>
              <w:t xml:space="preserve"> then </w:t>
            </w:r>
            <w:r w:rsidR="006757A6">
              <w:rPr>
                <w:bCs/>
              </w:rPr>
              <w:t>n</w:t>
            </w:r>
            <w:r w:rsidRPr="006757A6">
              <w:rPr>
                <w:szCs w:val="22"/>
              </w:rPr>
              <w:t xml:space="preserve">otify the member that they will need to provide this number to the ExtraCare Card team where the call will be transferred. </w:t>
            </w:r>
          </w:p>
          <w:p w14:paraId="78D29B75" w14:textId="75D318A6" w:rsidR="00304769" w:rsidRPr="006226F3" w:rsidRDefault="00304769" w:rsidP="001F7D88">
            <w:pPr>
              <w:numPr>
                <w:ilvl w:val="0"/>
                <w:numId w:val="63"/>
              </w:numPr>
            </w:pPr>
            <w:proofErr w:type="gramStart"/>
            <w:r w:rsidRPr="00E2663A">
              <w:rPr>
                <w:szCs w:val="22"/>
              </w:rPr>
              <w:t>Cold</w:t>
            </w:r>
            <w:proofErr w:type="gramEnd"/>
            <w:r w:rsidRPr="00E2663A">
              <w:rPr>
                <w:szCs w:val="22"/>
              </w:rPr>
              <w:t xml:space="preserve"> transfer</w:t>
            </w:r>
            <w:r w:rsidRPr="006548CB">
              <w:rPr>
                <w:szCs w:val="22"/>
              </w:rPr>
              <w:t xml:space="preserve"> the caller to the </w:t>
            </w:r>
            <w:r w:rsidR="006226F3">
              <w:rPr>
                <w:szCs w:val="22"/>
              </w:rPr>
              <w:t>ExtraCare team at</w:t>
            </w:r>
            <w:r w:rsidRPr="006548CB">
              <w:rPr>
                <w:szCs w:val="22"/>
              </w:rPr>
              <w:t xml:space="preserve"> </w:t>
            </w:r>
            <w:r w:rsidRPr="006548CB">
              <w:rPr>
                <w:b/>
                <w:szCs w:val="22"/>
              </w:rPr>
              <w:t>1-800-746-7287</w:t>
            </w:r>
            <w:r w:rsidR="006757A6">
              <w:rPr>
                <w:b/>
                <w:szCs w:val="22"/>
              </w:rPr>
              <w:t>.</w:t>
            </w:r>
          </w:p>
          <w:p w14:paraId="42A2C859" w14:textId="77777777" w:rsidR="00304769" w:rsidRDefault="009C2672" w:rsidP="00881835">
            <w:pPr>
              <w:pStyle w:val="CommentText"/>
              <w:ind w:left="92"/>
              <w:jc w:val="right"/>
              <w:rPr>
                <w:sz w:val="24"/>
                <w:szCs w:val="22"/>
              </w:rPr>
            </w:pPr>
            <w:hyperlink w:anchor="_High_Level_Process_1" w:history="1">
              <w:r w:rsidRPr="006226F3">
                <w:rPr>
                  <w:rStyle w:val="Hyperlink"/>
                  <w:sz w:val="24"/>
                  <w:szCs w:val="24"/>
                </w:rPr>
                <w:t>Return to HLP Guide</w:t>
              </w:r>
            </w:hyperlink>
          </w:p>
        </w:tc>
      </w:tr>
      <w:tr w:rsidR="002737D7" w:rsidRPr="002D4FE0" w14:paraId="7364D61F" w14:textId="77777777" w:rsidTr="00676647">
        <w:tc>
          <w:tcPr>
            <w:tcW w:w="340" w:type="pct"/>
            <w:tcMar>
              <w:top w:w="0" w:type="dxa"/>
              <w:left w:w="101" w:type="dxa"/>
              <w:bottom w:w="0" w:type="dxa"/>
              <w:right w:w="101" w:type="dxa"/>
            </w:tcMar>
          </w:tcPr>
          <w:p w14:paraId="0D536B7D" w14:textId="77777777" w:rsidR="002737D7" w:rsidRDefault="00164FD7" w:rsidP="00881835">
            <w:pPr>
              <w:spacing w:line="240" w:lineRule="atLeast"/>
              <w:jc w:val="center"/>
              <w:rPr>
                <w:b/>
                <w:bCs/>
              </w:rPr>
            </w:pPr>
            <w:r>
              <w:rPr>
                <w:b/>
                <w:bCs/>
              </w:rPr>
              <w:t>4</w:t>
            </w:r>
          </w:p>
        </w:tc>
        <w:tc>
          <w:tcPr>
            <w:tcW w:w="4660" w:type="pct"/>
            <w:gridSpan w:val="2"/>
            <w:tcMar>
              <w:top w:w="0" w:type="dxa"/>
              <w:left w:w="101" w:type="dxa"/>
              <w:bottom w:w="0" w:type="dxa"/>
              <w:right w:w="101" w:type="dxa"/>
            </w:tcMar>
          </w:tcPr>
          <w:p w14:paraId="544F53E1" w14:textId="77777777" w:rsidR="002737D7" w:rsidRPr="0022619A" w:rsidRDefault="00A035DF" w:rsidP="00881835">
            <w:pPr>
              <w:rPr>
                <w:bCs/>
              </w:rPr>
            </w:pPr>
            <w:r>
              <w:rPr>
                <w:bCs/>
              </w:rPr>
              <w:t>D</w:t>
            </w:r>
            <w:r w:rsidR="002737D7" w:rsidRPr="0022619A">
              <w:rPr>
                <w:bCs/>
              </w:rPr>
              <w:t>etermine if there is an Email Address on file</w:t>
            </w:r>
            <w:r>
              <w:rPr>
                <w:bCs/>
              </w:rPr>
              <w:t xml:space="preserve"> for the primary member</w:t>
            </w:r>
            <w:r w:rsidR="009610D6" w:rsidRPr="0022619A">
              <w:rPr>
                <w:bCs/>
              </w:rPr>
              <w:t>.</w:t>
            </w:r>
          </w:p>
          <w:p w14:paraId="0251C4CB" w14:textId="77777777" w:rsidR="002737D7" w:rsidRDefault="00881835" w:rsidP="00881835">
            <w:pPr>
              <w:jc w:val="center"/>
              <w:rPr>
                <w:bCs/>
              </w:rPr>
            </w:pPr>
            <w:r>
              <w:rPr>
                <w:noProof/>
              </w:rPr>
              <w:drawing>
                <wp:inline distT="0" distB="0" distL="0" distR="0" wp14:anchorId="33D16BBA" wp14:editId="041E9F3B">
                  <wp:extent cx="3733992" cy="1168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992" cy="1168460"/>
                          </a:xfrm>
                          <a:prstGeom prst="rect">
                            <a:avLst/>
                          </a:prstGeom>
                        </pic:spPr>
                      </pic:pic>
                    </a:graphicData>
                  </a:graphic>
                </wp:inline>
              </w:drawing>
            </w:r>
          </w:p>
          <w:p w14:paraId="15F7625C" w14:textId="77777777" w:rsidR="002737D7" w:rsidRPr="004125F9" w:rsidRDefault="002737D7" w:rsidP="001F7D88">
            <w:pPr>
              <w:numPr>
                <w:ilvl w:val="0"/>
                <w:numId w:val="64"/>
              </w:numPr>
            </w:pPr>
            <w:r>
              <w:t xml:space="preserve">If </w:t>
            </w:r>
            <w:r w:rsidR="00AC4EED" w:rsidRPr="004125F9">
              <w:t>y</w:t>
            </w:r>
            <w:r w:rsidRPr="004125F9">
              <w:t>es, continue to next step</w:t>
            </w:r>
            <w:r w:rsidR="006226F3" w:rsidRPr="004125F9">
              <w:t>.</w:t>
            </w:r>
          </w:p>
          <w:p w14:paraId="4E852942" w14:textId="3E6FC30C" w:rsidR="00DC034D" w:rsidRPr="009E4819" w:rsidRDefault="002737D7" w:rsidP="001F7D88">
            <w:pPr>
              <w:numPr>
                <w:ilvl w:val="0"/>
                <w:numId w:val="64"/>
              </w:numPr>
              <w:rPr>
                <w:rFonts w:cs="Helvetica"/>
                <w:color w:val="000000"/>
                <w:szCs w:val="20"/>
                <w:shd w:val="clear" w:color="auto" w:fill="FFFFFF"/>
              </w:rPr>
            </w:pPr>
            <w:r w:rsidRPr="004125F9">
              <w:t xml:space="preserve">If </w:t>
            </w:r>
            <w:proofErr w:type="gramStart"/>
            <w:r w:rsidR="00AC4EED" w:rsidRPr="004125F9">
              <w:t>n</w:t>
            </w:r>
            <w:r w:rsidRPr="004125F9">
              <w:t>o</w:t>
            </w:r>
            <w:proofErr w:type="gramEnd"/>
            <w:r>
              <w:t xml:space="preserve">, click on </w:t>
            </w:r>
            <w:r w:rsidRPr="00DC034D">
              <w:rPr>
                <w:b/>
              </w:rPr>
              <w:t>Change Contact Info</w:t>
            </w:r>
            <w:r>
              <w:t xml:space="preserve"> button</w:t>
            </w:r>
            <w:r w:rsidR="00563C4D">
              <w:t xml:space="preserve">. </w:t>
            </w:r>
            <w:r w:rsidR="00DC034D">
              <w:t xml:space="preserve">Add the </w:t>
            </w:r>
            <w:hyperlink r:id="rId24" w:anchor="!/view?docid=a09925d4-9dbb-407b-b579-c17eec6e62ee" w:history="1">
              <w:r w:rsidR="00FA766B">
                <w:rPr>
                  <w:rStyle w:val="Hyperlink"/>
                  <w:bCs/>
                </w:rPr>
                <w:t>physical and email addresses (004566)</w:t>
              </w:r>
            </w:hyperlink>
            <w:r w:rsidR="00A035DF">
              <w:t xml:space="preserve"> (can only be updated by the primary member</w:t>
            </w:r>
            <w:r w:rsidR="009B0659">
              <w:t xml:space="preserve"> or</w:t>
            </w:r>
            <w:r w:rsidR="00A035DF">
              <w:t xml:space="preserve"> </w:t>
            </w:r>
            <w:r w:rsidR="009B0659">
              <w:t>Power of Attorney</w:t>
            </w:r>
            <w:r w:rsidR="00A035DF">
              <w:t>)</w:t>
            </w:r>
            <w:r w:rsidR="009B0659">
              <w:t>,</w:t>
            </w:r>
            <w:r w:rsidR="00DC034D">
              <w:t xml:space="preserve"> select </w:t>
            </w:r>
            <w:r w:rsidR="00DC034D" w:rsidRPr="00A035DF">
              <w:rPr>
                <w:b/>
              </w:rPr>
              <w:t>Save</w:t>
            </w:r>
            <w:r w:rsidR="00DC034D">
              <w:t xml:space="preserve"> and </w:t>
            </w:r>
            <w:r w:rsidR="009610D6">
              <w:t xml:space="preserve">then </w:t>
            </w:r>
            <w:r w:rsidR="00A035DF">
              <w:t xml:space="preserve">click on the </w:t>
            </w:r>
            <w:r w:rsidR="00A035DF" w:rsidRPr="00A035DF">
              <w:rPr>
                <w:b/>
              </w:rPr>
              <w:t>Home</w:t>
            </w:r>
            <w:r w:rsidR="00A035DF">
              <w:t xml:space="preserve"> button </w:t>
            </w:r>
            <w:r w:rsidR="00DC034D">
              <w:t>to</w:t>
            </w:r>
            <w:r w:rsidR="00A035DF">
              <w:t xml:space="preserve"> return</w:t>
            </w:r>
            <w:r w:rsidR="00DC034D">
              <w:t xml:space="preserve"> the Main screen. </w:t>
            </w:r>
          </w:p>
          <w:p w14:paraId="658C9E8B" w14:textId="77777777" w:rsidR="002737D7" w:rsidRPr="00254183" w:rsidRDefault="00DC034D" w:rsidP="00881835">
            <w:pPr>
              <w:jc w:val="center"/>
              <w:rPr>
                <w:bCs/>
              </w:rPr>
            </w:pPr>
            <w:r w:rsidRPr="009E4819">
              <w:rPr>
                <w:b/>
                <w:color w:val="000000"/>
                <w:szCs w:val="20"/>
              </w:rPr>
              <w:t xml:space="preserve"> </w:t>
            </w:r>
          </w:p>
          <w:p w14:paraId="5EAB24F8" w14:textId="1826E76E" w:rsidR="002737D7" w:rsidRDefault="00332BA0" w:rsidP="00881835">
            <w:pPr>
              <w:rPr>
                <w:sz w:val="20"/>
                <w:szCs w:val="20"/>
              </w:rPr>
            </w:pPr>
            <w:r w:rsidRPr="00332BA0">
              <w:rPr>
                <w:b/>
              </w:rPr>
              <w:t>Note:</w:t>
            </w:r>
            <w:r>
              <w:t xml:space="preserve">  When</w:t>
            </w:r>
            <w:r w:rsidR="001C3888">
              <w:t xml:space="preserve"> a member </w:t>
            </w:r>
            <w:r w:rsidR="001C3888" w:rsidRPr="00CB2AEB">
              <w:t>ha</w:t>
            </w:r>
            <w:r w:rsidR="001C3888">
              <w:t>s</w:t>
            </w:r>
            <w:r w:rsidR="001C3888" w:rsidRPr="00CB2AEB">
              <w:t xml:space="preserve"> selected “Don’t </w:t>
            </w:r>
            <w:r w:rsidR="001C3888">
              <w:t>A</w:t>
            </w:r>
            <w:r w:rsidR="001C3888" w:rsidRPr="00CB2AEB">
              <w:t xml:space="preserve">sk for </w:t>
            </w:r>
            <w:r w:rsidR="001C3888">
              <w:t>E-</w:t>
            </w:r>
            <w:r w:rsidR="001C3888" w:rsidRPr="00CB2AEB">
              <w:t xml:space="preserve">mail </w:t>
            </w:r>
            <w:r w:rsidR="001C3888">
              <w:t>A</w:t>
            </w:r>
            <w:r w:rsidR="001C3888" w:rsidRPr="00CB2AEB">
              <w:t>ddress</w:t>
            </w:r>
            <w:r w:rsidR="006D11DE">
              <w:t>,</w:t>
            </w:r>
            <w:r w:rsidR="001C3888" w:rsidRPr="00CB2AEB">
              <w:t>” try to connect the benefit on their behalf</w:t>
            </w:r>
            <w:r w:rsidR="00563C4D">
              <w:t xml:space="preserve">. </w:t>
            </w:r>
            <w:r w:rsidR="001C3888">
              <w:t xml:space="preserve">Refer to </w:t>
            </w:r>
            <w:hyperlink w:anchor="_Linking_ExtraCare_Health" w:history="1">
              <w:r w:rsidR="001C3888" w:rsidRPr="002B4E8D">
                <w:rPr>
                  <w:rStyle w:val="Hyperlink"/>
                  <w:szCs w:val="20"/>
                </w:rPr>
                <w:t>Linking ExtraCare Health Benefits to the ExtraCare Card</w:t>
              </w:r>
              <w:r w:rsidR="001C3888" w:rsidRPr="001F7D88">
                <w:rPr>
                  <w:rStyle w:val="Hyperlink"/>
                  <w:color w:val="auto"/>
                  <w:szCs w:val="20"/>
                  <w:u w:val="none"/>
                </w:rPr>
                <w:t>.</w:t>
              </w:r>
            </w:hyperlink>
            <w:r w:rsidR="001C3888">
              <w:rPr>
                <w:sz w:val="20"/>
                <w:szCs w:val="20"/>
              </w:rPr>
              <w:t xml:space="preserve"> </w:t>
            </w:r>
          </w:p>
          <w:p w14:paraId="66B61C34" w14:textId="77777777" w:rsidR="00881835" w:rsidRPr="00DC034D" w:rsidRDefault="00881835" w:rsidP="00881835">
            <w:pPr>
              <w:jc w:val="center"/>
              <w:rPr>
                <w:bCs/>
              </w:rPr>
            </w:pPr>
            <w:r w:rsidRPr="009E4819">
              <w:rPr>
                <w:noProof/>
              </w:rPr>
              <w:drawing>
                <wp:inline distT="0" distB="0" distL="0" distR="0" wp14:anchorId="25CF5A0D" wp14:editId="1EBE605E">
                  <wp:extent cx="4054475" cy="13804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4475" cy="1380490"/>
                          </a:xfrm>
                          <a:prstGeom prst="rect">
                            <a:avLst/>
                          </a:prstGeom>
                          <a:noFill/>
                          <a:ln>
                            <a:noFill/>
                          </a:ln>
                        </pic:spPr>
                      </pic:pic>
                    </a:graphicData>
                  </a:graphic>
                </wp:inline>
              </w:drawing>
            </w:r>
          </w:p>
        </w:tc>
      </w:tr>
      <w:tr w:rsidR="002737D7" w:rsidRPr="002D4FE0" w14:paraId="66B661AF" w14:textId="77777777" w:rsidTr="00676647">
        <w:tc>
          <w:tcPr>
            <w:tcW w:w="340" w:type="pct"/>
            <w:tcMar>
              <w:top w:w="0" w:type="dxa"/>
              <w:left w:w="101" w:type="dxa"/>
              <w:bottom w:w="0" w:type="dxa"/>
              <w:right w:w="101" w:type="dxa"/>
            </w:tcMar>
          </w:tcPr>
          <w:p w14:paraId="7E775E4A" w14:textId="61CE1F28" w:rsidR="002737D7" w:rsidRDefault="00164FD7" w:rsidP="00E77A83">
            <w:pPr>
              <w:spacing w:line="240" w:lineRule="atLeast"/>
              <w:jc w:val="center"/>
              <w:rPr>
                <w:b/>
                <w:bCs/>
              </w:rPr>
            </w:pPr>
            <w:r>
              <w:rPr>
                <w:b/>
                <w:bCs/>
              </w:rPr>
              <w:t>5</w:t>
            </w:r>
          </w:p>
        </w:tc>
        <w:tc>
          <w:tcPr>
            <w:tcW w:w="4660" w:type="pct"/>
            <w:gridSpan w:val="2"/>
            <w:tcMar>
              <w:top w:w="0" w:type="dxa"/>
              <w:left w:w="101" w:type="dxa"/>
              <w:bottom w:w="0" w:type="dxa"/>
              <w:right w:w="101" w:type="dxa"/>
            </w:tcMar>
          </w:tcPr>
          <w:p w14:paraId="446946FA" w14:textId="4DE327C4" w:rsidR="002737D7" w:rsidRDefault="00DC034D" w:rsidP="00E77A83">
            <w:pPr>
              <w:rPr>
                <w:bCs/>
              </w:rPr>
            </w:pPr>
            <w:r>
              <w:rPr>
                <w:bCs/>
              </w:rPr>
              <w:t xml:space="preserve">Select the </w:t>
            </w:r>
            <w:r w:rsidRPr="00FE5C37">
              <w:rPr>
                <w:b/>
                <w:bCs/>
              </w:rPr>
              <w:t>Order Card kit</w:t>
            </w:r>
            <w:r>
              <w:rPr>
                <w:bCs/>
              </w:rPr>
              <w:t xml:space="preserve"> button</w:t>
            </w:r>
            <w:r w:rsidR="007F14BC">
              <w:rPr>
                <w:bCs/>
              </w:rPr>
              <w:t xml:space="preserve"> from the Main screen.</w:t>
            </w:r>
          </w:p>
          <w:p w14:paraId="15D4B5AC" w14:textId="19496F63" w:rsidR="007F14BC" w:rsidRDefault="00F21A54" w:rsidP="00E77A83">
            <w:pPr>
              <w:jc w:val="center"/>
              <w:rPr>
                <w:bCs/>
              </w:rPr>
            </w:pPr>
            <w:r>
              <w:rPr>
                <w:noProof/>
              </w:rPr>
              <w:drawing>
                <wp:inline distT="0" distB="0" distL="0" distR="0" wp14:anchorId="3142DA92" wp14:editId="6CC7CFF4">
                  <wp:extent cx="2580952" cy="262857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0952" cy="2628571"/>
                          </a:xfrm>
                          <a:prstGeom prst="rect">
                            <a:avLst/>
                          </a:prstGeom>
                        </pic:spPr>
                      </pic:pic>
                    </a:graphicData>
                  </a:graphic>
                </wp:inline>
              </w:drawing>
            </w:r>
          </w:p>
          <w:p w14:paraId="0DF0815A" w14:textId="1B98585E" w:rsidR="004D63EB" w:rsidRPr="00850058" w:rsidRDefault="004D63EB" w:rsidP="001F7D88">
            <w:pPr>
              <w:numPr>
                <w:ilvl w:val="0"/>
                <w:numId w:val="65"/>
              </w:numPr>
            </w:pPr>
            <w:bookmarkStart w:id="17" w:name="OLE_LINK2"/>
            <w:r w:rsidRPr="00850058">
              <w:t xml:space="preserve">If receive the below error and the member is still active:  Network and ExtraCare Health Cards are not available for this client, refer to </w:t>
            </w:r>
            <w:hyperlink w:anchor="_ECHB_Program_Discontinued" w:history="1">
              <w:r w:rsidRPr="00850058">
                <w:rPr>
                  <w:rStyle w:val="Hyperlink"/>
                </w:rPr>
                <w:t>ECHB Program Discontinued</w:t>
              </w:r>
            </w:hyperlink>
            <w:r>
              <w:t xml:space="preserve"> for additional information</w:t>
            </w:r>
            <w:r w:rsidRPr="00850058">
              <w:t>.</w:t>
            </w:r>
          </w:p>
          <w:p w14:paraId="4A55A90A" w14:textId="231689D9" w:rsidR="004D63EB" w:rsidRDefault="004D63EB" w:rsidP="00850058">
            <w:pPr>
              <w:jc w:val="center"/>
              <w:rPr>
                <w:bCs/>
              </w:rPr>
            </w:pPr>
            <w:r>
              <w:rPr>
                <w:noProof/>
              </w:rPr>
              <w:drawing>
                <wp:inline distT="0" distB="0" distL="0" distR="0" wp14:anchorId="32B30C12" wp14:editId="7DC03044">
                  <wp:extent cx="5486400" cy="369164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91647"/>
                          </a:xfrm>
                          <a:prstGeom prst="rect">
                            <a:avLst/>
                          </a:prstGeom>
                          <a:noFill/>
                          <a:ln>
                            <a:noFill/>
                          </a:ln>
                        </pic:spPr>
                      </pic:pic>
                    </a:graphicData>
                  </a:graphic>
                </wp:inline>
              </w:drawing>
            </w:r>
          </w:p>
          <w:bookmarkEnd w:id="17"/>
          <w:p w14:paraId="1C4A3A97" w14:textId="77777777" w:rsidR="00B71A90" w:rsidRDefault="00B71A90" w:rsidP="00E77A83">
            <w:pPr>
              <w:jc w:val="center"/>
              <w:rPr>
                <w:bCs/>
              </w:rPr>
            </w:pPr>
          </w:p>
        </w:tc>
      </w:tr>
      <w:tr w:rsidR="007F14BC" w:rsidRPr="002D4FE0" w14:paraId="1A969EC0" w14:textId="77777777" w:rsidTr="00676647">
        <w:tc>
          <w:tcPr>
            <w:tcW w:w="340" w:type="pct"/>
            <w:tcMar>
              <w:top w:w="0" w:type="dxa"/>
              <w:left w:w="101" w:type="dxa"/>
              <w:bottom w:w="0" w:type="dxa"/>
              <w:right w:w="101" w:type="dxa"/>
            </w:tcMar>
          </w:tcPr>
          <w:p w14:paraId="7DCE6491" w14:textId="52D1D7CD" w:rsidR="007F14BC" w:rsidRDefault="00164FD7" w:rsidP="00E77A83">
            <w:pPr>
              <w:spacing w:line="240" w:lineRule="atLeast"/>
              <w:jc w:val="center"/>
              <w:rPr>
                <w:b/>
                <w:bCs/>
              </w:rPr>
            </w:pPr>
            <w:r>
              <w:rPr>
                <w:b/>
                <w:bCs/>
              </w:rPr>
              <w:t>6</w:t>
            </w:r>
          </w:p>
        </w:tc>
        <w:tc>
          <w:tcPr>
            <w:tcW w:w="4660" w:type="pct"/>
            <w:gridSpan w:val="2"/>
            <w:tcMar>
              <w:top w:w="0" w:type="dxa"/>
              <w:left w:w="101" w:type="dxa"/>
              <w:bottom w:w="0" w:type="dxa"/>
              <w:right w:w="101" w:type="dxa"/>
            </w:tcMar>
          </w:tcPr>
          <w:p w14:paraId="65EA4FAC" w14:textId="54576EDF" w:rsidR="004125F9" w:rsidRDefault="00864868" w:rsidP="00B84CEA">
            <w:pPr>
              <w:numPr>
                <w:ilvl w:val="0"/>
                <w:numId w:val="66"/>
              </w:numPr>
              <w:ind w:left="436"/>
            </w:pPr>
            <w:r w:rsidRPr="001C11A3">
              <w:t xml:space="preserve">Select the appropriate reason </w:t>
            </w:r>
            <w:r w:rsidRPr="0089236D">
              <w:t>for the ExtraCare</w:t>
            </w:r>
            <w:r w:rsidRPr="001C11A3">
              <w:t xml:space="preserve"> Health </w:t>
            </w:r>
            <w:r>
              <w:t>B</w:t>
            </w:r>
            <w:r w:rsidRPr="001C11A3">
              <w:t>enefit</w:t>
            </w:r>
            <w:r w:rsidR="00563C4D" w:rsidRPr="001C11A3">
              <w:t xml:space="preserve">. </w:t>
            </w:r>
          </w:p>
          <w:p w14:paraId="6B06B166" w14:textId="3B19C012" w:rsidR="00864868" w:rsidRPr="001C11A3" w:rsidRDefault="00864868" w:rsidP="001F7D88">
            <w:pPr>
              <w:ind w:left="360"/>
            </w:pPr>
            <w:r w:rsidRPr="001C11A3">
              <w:t>Options include:</w:t>
            </w:r>
          </w:p>
          <w:p w14:paraId="7AD07B21" w14:textId="77777777" w:rsidR="00864868" w:rsidRDefault="00864868" w:rsidP="001F7D88">
            <w:pPr>
              <w:numPr>
                <w:ilvl w:val="0"/>
                <w:numId w:val="67"/>
              </w:numPr>
              <w:rPr>
                <w:color w:val="000000"/>
                <w:szCs w:val="20"/>
              </w:rPr>
            </w:pPr>
            <w:r w:rsidRPr="00BE2227">
              <w:rPr>
                <w:color w:val="000000"/>
                <w:szCs w:val="20"/>
              </w:rPr>
              <w:t>Digital ExtraCare Health Benefit</w:t>
            </w:r>
            <w:r w:rsidRPr="000A61EA">
              <w:rPr>
                <w:color w:val="000000"/>
                <w:szCs w:val="20"/>
              </w:rPr>
              <w:t xml:space="preserve"> (Creates </w:t>
            </w:r>
            <w:proofErr w:type="gramStart"/>
            <w:r w:rsidRPr="000A61EA">
              <w:rPr>
                <w:color w:val="000000"/>
                <w:szCs w:val="20"/>
              </w:rPr>
              <w:t>a communication</w:t>
            </w:r>
            <w:proofErr w:type="gramEnd"/>
            <w:r w:rsidRPr="000A61EA">
              <w:rPr>
                <w:color w:val="000000"/>
                <w:szCs w:val="20"/>
              </w:rPr>
              <w:t xml:space="preserve"> to the member providing them with the HealthCare benefit number and instructs them how to link this number to the CVS red card)</w:t>
            </w:r>
          </w:p>
          <w:p w14:paraId="38386438" w14:textId="77777777" w:rsidR="00864868" w:rsidRDefault="00864868" w:rsidP="001F7D88">
            <w:pPr>
              <w:numPr>
                <w:ilvl w:val="0"/>
                <w:numId w:val="67"/>
              </w:numPr>
            </w:pPr>
            <w:r w:rsidRPr="00BE2227">
              <w:rPr>
                <w:color w:val="000000"/>
                <w:szCs w:val="20"/>
              </w:rPr>
              <w:t>Terminate ExtraCare Health Benefit</w:t>
            </w:r>
            <w:r>
              <w:t xml:space="preserve">  </w:t>
            </w:r>
          </w:p>
          <w:p w14:paraId="13717780" w14:textId="33AA2138" w:rsidR="00864868" w:rsidRDefault="00401DCB" w:rsidP="00E77A83">
            <w:pPr>
              <w:pStyle w:val="CommentText"/>
              <w:ind w:left="720"/>
              <w:jc w:val="center"/>
              <w:rPr>
                <w:sz w:val="24"/>
                <w:szCs w:val="24"/>
              </w:rPr>
            </w:pPr>
            <w:r>
              <w:rPr>
                <w:noProof/>
              </w:rPr>
              <w:drawing>
                <wp:inline distT="0" distB="0" distL="0" distR="0" wp14:anchorId="20C92CCC" wp14:editId="60C86493">
                  <wp:extent cx="2828571" cy="13428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8571" cy="1342857"/>
                          </a:xfrm>
                          <a:prstGeom prst="rect">
                            <a:avLst/>
                          </a:prstGeom>
                        </pic:spPr>
                      </pic:pic>
                    </a:graphicData>
                  </a:graphic>
                </wp:inline>
              </w:drawing>
            </w:r>
          </w:p>
          <w:p w14:paraId="341C13CB" w14:textId="68BD550E" w:rsidR="00293A9A" w:rsidRDefault="00293A9A" w:rsidP="00E77A83">
            <w:pPr>
              <w:pStyle w:val="CommentText"/>
              <w:ind w:left="720"/>
              <w:jc w:val="center"/>
              <w:rPr>
                <w:b/>
                <w:color w:val="000000"/>
                <w:sz w:val="24"/>
                <w:szCs w:val="24"/>
              </w:rPr>
            </w:pPr>
          </w:p>
          <w:p w14:paraId="1DEA48A5" w14:textId="12E56ADA" w:rsidR="00864868" w:rsidRDefault="00864868" w:rsidP="001F7D88">
            <w:r>
              <w:t xml:space="preserve">Current Configurations for ECHB field will be different based on </w:t>
            </w:r>
            <w:r w:rsidR="002E5CA4">
              <w:t>several</w:t>
            </w:r>
            <w:r>
              <w:t xml:space="preserve"> factors:</w:t>
            </w:r>
          </w:p>
          <w:p w14:paraId="3FF1ACF2" w14:textId="25442C01" w:rsidR="00864868" w:rsidRPr="00BE2227" w:rsidRDefault="00864868" w:rsidP="001F7D88">
            <w:pPr>
              <w:numPr>
                <w:ilvl w:val="0"/>
                <w:numId w:val="68"/>
              </w:numPr>
            </w:pPr>
            <w:r w:rsidRPr="00BE2227">
              <w:t>Email Only</w:t>
            </w:r>
            <w:r w:rsidRPr="001A0E97">
              <w:t xml:space="preserve">:  ExtraCare Health Benefit information is sent via </w:t>
            </w:r>
            <w:r w:rsidR="004276FB" w:rsidRPr="001A0E97">
              <w:t>email.</w:t>
            </w:r>
          </w:p>
          <w:p w14:paraId="358492F0" w14:textId="635DFF1F" w:rsidR="00864868" w:rsidRPr="00BE2227" w:rsidRDefault="00864868" w:rsidP="001F7D88">
            <w:pPr>
              <w:numPr>
                <w:ilvl w:val="0"/>
                <w:numId w:val="68"/>
              </w:numPr>
            </w:pPr>
            <w:r w:rsidRPr="00BE2227">
              <w:t>Sen</w:t>
            </w:r>
            <w:r w:rsidRPr="001A0E97">
              <w:t>d</w:t>
            </w:r>
            <w:r w:rsidRPr="00BE2227">
              <w:t xml:space="preserve"> Print Mailer if no email </w:t>
            </w:r>
            <w:proofErr w:type="gramStart"/>
            <w:r w:rsidRPr="00BE2227">
              <w:t>found</w:t>
            </w:r>
            <w:proofErr w:type="gramEnd"/>
            <w:r w:rsidRPr="001A0E97">
              <w:t xml:space="preserve">:  ExtraCare Health Benefit Information is sent via mail if there is no email on </w:t>
            </w:r>
            <w:r w:rsidR="004276FB" w:rsidRPr="001A0E97">
              <w:t>file.</w:t>
            </w:r>
          </w:p>
          <w:p w14:paraId="3A05BE8E" w14:textId="5ABD7F6F" w:rsidR="00864868" w:rsidRPr="001165C4" w:rsidRDefault="00864868" w:rsidP="001F7D88">
            <w:pPr>
              <w:numPr>
                <w:ilvl w:val="0"/>
                <w:numId w:val="68"/>
              </w:numPr>
            </w:pPr>
            <w:r w:rsidRPr="001A0E97">
              <w:t>Send Print Mailer Only:  ExtraCare</w:t>
            </w:r>
            <w:r>
              <w:t xml:space="preserve"> Health Benefit Information is sent via mail </w:t>
            </w:r>
            <w:r w:rsidR="004276FB">
              <w:t>only.</w:t>
            </w:r>
          </w:p>
          <w:p w14:paraId="096C1E5D" w14:textId="53DB8482" w:rsidR="00864868" w:rsidRDefault="00864868" w:rsidP="001F7D88">
            <w:pPr>
              <w:numPr>
                <w:ilvl w:val="0"/>
                <w:numId w:val="68"/>
              </w:numPr>
            </w:pPr>
            <w:r w:rsidRPr="001165C4">
              <w:t>Client</w:t>
            </w:r>
            <w:r>
              <w:t>-</w:t>
            </w:r>
            <w:r w:rsidRPr="001165C4">
              <w:t>Manage</w:t>
            </w:r>
            <w:r>
              <w:t>d</w:t>
            </w:r>
            <w:r w:rsidRPr="001165C4">
              <w:t xml:space="preserve"> Member Communication:  ExtraCare Health </w:t>
            </w:r>
            <w:r>
              <w:t xml:space="preserve">Benefit </w:t>
            </w:r>
            <w:r w:rsidRPr="001165C4">
              <w:t xml:space="preserve">information is sent by the </w:t>
            </w:r>
            <w:r w:rsidR="004276FB" w:rsidRPr="001165C4">
              <w:t>client.</w:t>
            </w:r>
            <w:r w:rsidRPr="001165C4">
              <w:t xml:space="preserve"> </w:t>
            </w:r>
          </w:p>
          <w:p w14:paraId="13D581EC" w14:textId="77777777" w:rsidR="00864868" w:rsidRDefault="00864868" w:rsidP="00E77A83">
            <w:pPr>
              <w:pStyle w:val="CommentText"/>
              <w:rPr>
                <w:sz w:val="24"/>
                <w:szCs w:val="24"/>
              </w:rPr>
            </w:pPr>
          </w:p>
          <w:p w14:paraId="1C22D5E0" w14:textId="71657CE7" w:rsidR="004125F9" w:rsidRDefault="00864868" w:rsidP="00676647">
            <w:pPr>
              <w:ind w:left="436"/>
            </w:pPr>
            <w:r w:rsidRPr="004125F9">
              <w:rPr>
                <w:b/>
                <w:bCs/>
              </w:rPr>
              <w:t>White Card</w:t>
            </w:r>
            <w:r w:rsidRPr="004125F9">
              <w:t xml:space="preserve">:  Clients with members who received a white ExtraCare Health Benefit card can continue to use the white card; however, white card replacements cannot be reordered. </w:t>
            </w:r>
          </w:p>
          <w:p w14:paraId="5F032F90" w14:textId="3E60A190" w:rsidR="00293A9A" w:rsidRPr="004125F9" w:rsidRDefault="00864868" w:rsidP="00E77A83">
            <w:pPr>
              <w:pStyle w:val="CommentText"/>
              <w:rPr>
                <w:color w:val="000000"/>
                <w:sz w:val="24"/>
                <w:szCs w:val="24"/>
              </w:rPr>
            </w:pPr>
            <w:r w:rsidRPr="004125F9">
              <w:rPr>
                <w:sz w:val="24"/>
                <w:szCs w:val="24"/>
              </w:rPr>
              <w:t xml:space="preserve">  </w:t>
            </w:r>
          </w:p>
          <w:p w14:paraId="18449862" w14:textId="60B5FE73" w:rsidR="00B71A90" w:rsidRDefault="00F474EA" w:rsidP="00676647">
            <w:pPr>
              <w:numPr>
                <w:ilvl w:val="0"/>
                <w:numId w:val="66"/>
              </w:numPr>
              <w:ind w:left="436"/>
              <w:rPr>
                <w:bCs/>
              </w:rPr>
            </w:pPr>
            <w:r w:rsidRPr="001F7D88">
              <w:t xml:space="preserve">To attach the benefit for one of the client members listed above, </w:t>
            </w:r>
            <w:r w:rsidR="001C11A3" w:rsidRPr="001F7D88">
              <w:t xml:space="preserve">refer to and </w:t>
            </w:r>
            <w:r w:rsidRPr="001F7D88">
              <w:t xml:space="preserve">complete one of the </w:t>
            </w:r>
            <w:r w:rsidR="00881835" w:rsidRPr="001F7D88">
              <w:t>fol</w:t>
            </w:r>
            <w:r w:rsidR="001C11A3" w:rsidRPr="001F7D88">
              <w:t>lowing</w:t>
            </w:r>
            <w:r w:rsidR="00293A9A" w:rsidRPr="001F7D88">
              <w:t>:</w:t>
            </w:r>
            <w:r w:rsidR="001C11A3" w:rsidRPr="001F7D88">
              <w:t xml:space="preserve">  </w:t>
            </w:r>
            <w:hyperlink w:anchor="CVSPharmacyRetailApp" w:history="1">
              <w:r w:rsidR="00B84CEA" w:rsidRPr="00B84CEA">
                <w:rPr>
                  <w:rStyle w:val="Hyperlink"/>
                </w:rPr>
                <w:t>CVS Pharmacy Retail App</w:t>
              </w:r>
            </w:hyperlink>
            <w:r w:rsidR="00B84CEA">
              <w:t xml:space="preserve"> </w:t>
            </w:r>
            <w:r w:rsidRPr="001F7D88">
              <w:t>process</w:t>
            </w:r>
            <w:r w:rsidR="001C11A3" w:rsidRPr="001F7D88">
              <w:t xml:space="preserve"> or</w:t>
            </w:r>
            <w:r w:rsidR="00B84CEA">
              <w:t xml:space="preserve"> </w:t>
            </w:r>
            <w:hyperlink r:id="rId29" w:anchor="!/view?docid=4c87518d-83f5-4884-8631-1f427b77da7d" w:history="1">
              <w:r w:rsidR="00B84CEA" w:rsidRPr="00520A67">
                <w:rPr>
                  <w:rStyle w:val="Hyperlink"/>
                </w:rPr>
                <w:t>Transferring Calls to Dedicated Client Teams</w:t>
              </w:r>
              <w:r w:rsidR="00520A67" w:rsidRPr="00520A67">
                <w:rPr>
                  <w:rStyle w:val="Hyperlink"/>
                </w:rPr>
                <w:t xml:space="preserve"> (062992)</w:t>
              </w:r>
            </w:hyperlink>
            <w:r w:rsidRPr="001F7D88">
              <w:t xml:space="preserve"> if applicable</w:t>
            </w:r>
            <w:r w:rsidR="00293A9A" w:rsidRPr="001F7D88">
              <w:t>.</w:t>
            </w:r>
            <w:r w:rsidRPr="001F7D88">
              <w:t xml:space="preserve">  If the member</w:t>
            </w:r>
            <w:r w:rsidRPr="00881835">
              <w:rPr>
                <w:bCs/>
                <w:color w:val="000000"/>
                <w:shd w:val="clear" w:color="auto" w:fill="FFFFFF"/>
              </w:rPr>
              <w:t xml:space="preserve"> is not part of a dedicated team, </w:t>
            </w:r>
            <w:hyperlink r:id="rId30" w:anchor="!/view?docid=18c64566-0ebb-4760-96fe-04da06185de0" w:history="1">
              <w:r w:rsidR="005F2DA9" w:rsidRPr="00F8028F">
                <w:rPr>
                  <w:rStyle w:val="Hyperlink"/>
                </w:rPr>
                <w:t>cold transfer (066076)</w:t>
              </w:r>
            </w:hyperlink>
            <w:r w:rsidRPr="00881835">
              <w:rPr>
                <w:color w:val="000000"/>
              </w:rPr>
              <w:t xml:space="preserve"> the call to the </w:t>
            </w:r>
            <w:r w:rsidRPr="00881835">
              <w:rPr>
                <w:szCs w:val="22"/>
              </w:rPr>
              <w:t xml:space="preserve">ExtraCare Card team </w:t>
            </w:r>
            <w:r w:rsidRPr="00881835">
              <w:t>(</w:t>
            </w:r>
            <w:r w:rsidRPr="00F2296D">
              <w:rPr>
                <w:rFonts w:cs="MS Sans Serif"/>
                <w:b/>
                <w:bCs/>
                <w:color w:val="000000"/>
              </w:rPr>
              <w:t>1-800-746-7287</w:t>
            </w:r>
            <w:r w:rsidRPr="00881835">
              <w:rPr>
                <w:rFonts w:cs="MS Sans Serif"/>
                <w:color w:val="000000"/>
              </w:rPr>
              <w:t>)</w:t>
            </w:r>
            <w:r w:rsidRPr="00881835">
              <w:rPr>
                <w:szCs w:val="22"/>
              </w:rPr>
              <w:t xml:space="preserve"> to obtain a new red card</w:t>
            </w:r>
            <w:r w:rsidR="005308D6" w:rsidRPr="00881835">
              <w:rPr>
                <w:szCs w:val="22"/>
              </w:rPr>
              <w:t>.</w:t>
            </w:r>
          </w:p>
        </w:tc>
      </w:tr>
      <w:tr w:rsidR="007F14BC" w:rsidRPr="002D4FE0" w14:paraId="3D82719B" w14:textId="77777777" w:rsidTr="00676647">
        <w:tc>
          <w:tcPr>
            <w:tcW w:w="340" w:type="pct"/>
            <w:tcMar>
              <w:top w:w="0" w:type="dxa"/>
              <w:left w:w="101" w:type="dxa"/>
              <w:bottom w:w="0" w:type="dxa"/>
              <w:right w:w="101" w:type="dxa"/>
            </w:tcMar>
          </w:tcPr>
          <w:p w14:paraId="1F54F99A" w14:textId="1077B634" w:rsidR="007F14BC" w:rsidRDefault="00164FD7" w:rsidP="00E77A83">
            <w:pPr>
              <w:spacing w:line="240" w:lineRule="atLeast"/>
              <w:jc w:val="center"/>
              <w:rPr>
                <w:b/>
                <w:bCs/>
              </w:rPr>
            </w:pPr>
            <w:r>
              <w:rPr>
                <w:b/>
                <w:bCs/>
              </w:rPr>
              <w:t>7</w:t>
            </w:r>
          </w:p>
        </w:tc>
        <w:tc>
          <w:tcPr>
            <w:tcW w:w="4660" w:type="pct"/>
            <w:gridSpan w:val="2"/>
            <w:tcMar>
              <w:top w:w="0" w:type="dxa"/>
              <w:left w:w="101" w:type="dxa"/>
              <w:bottom w:w="0" w:type="dxa"/>
              <w:right w:w="101" w:type="dxa"/>
            </w:tcMar>
          </w:tcPr>
          <w:p w14:paraId="19F85839" w14:textId="3571F897" w:rsidR="007F14BC" w:rsidRDefault="007F14BC" w:rsidP="00E77A83">
            <w:pPr>
              <w:rPr>
                <w:bCs/>
              </w:rPr>
            </w:pPr>
            <w:r>
              <w:rPr>
                <w:bCs/>
              </w:rPr>
              <w:t xml:space="preserve">Click the </w:t>
            </w:r>
            <w:r w:rsidRPr="007F14BC">
              <w:rPr>
                <w:b/>
                <w:bCs/>
              </w:rPr>
              <w:t>Save</w:t>
            </w:r>
            <w:r>
              <w:rPr>
                <w:bCs/>
              </w:rPr>
              <w:t xml:space="preserve"> button. </w:t>
            </w:r>
          </w:p>
          <w:p w14:paraId="675D3CED" w14:textId="77777777" w:rsidR="007F14BC" w:rsidRDefault="007F14BC" w:rsidP="00E77A83">
            <w:pPr>
              <w:rPr>
                <w:bCs/>
              </w:rPr>
            </w:pPr>
            <w:r w:rsidRPr="007F14BC">
              <w:rPr>
                <w:b/>
                <w:bCs/>
              </w:rPr>
              <w:t>Result:</w:t>
            </w:r>
            <w:r>
              <w:rPr>
                <w:bCs/>
              </w:rPr>
              <w:t xml:space="preserve">  Message displays:  Item request saved.</w:t>
            </w:r>
          </w:p>
          <w:p w14:paraId="7EF72F1A" w14:textId="7AF7BE4B" w:rsidR="007F14BC" w:rsidRDefault="007F14BC" w:rsidP="00E77A83">
            <w:pPr>
              <w:jc w:val="center"/>
              <w:rPr>
                <w:bCs/>
              </w:rPr>
            </w:pPr>
          </w:p>
          <w:p w14:paraId="6BD704EF" w14:textId="77777777" w:rsidR="002E06D2" w:rsidRDefault="002E06D2" w:rsidP="00E77A83">
            <w:pPr>
              <w:rPr>
                <w:color w:val="000000"/>
              </w:rPr>
            </w:pPr>
            <w:r w:rsidRPr="009E4819">
              <w:rPr>
                <w:color w:val="000000"/>
              </w:rPr>
              <w:t xml:space="preserve">Once the Save Button is selected, the Status of the request </w:t>
            </w:r>
            <w:r>
              <w:rPr>
                <w:color w:val="000000"/>
              </w:rPr>
              <w:t>status changes</w:t>
            </w:r>
            <w:r w:rsidRPr="009E4819">
              <w:rPr>
                <w:color w:val="000000"/>
              </w:rPr>
              <w:t xml:space="preserve"> to Pending</w:t>
            </w:r>
            <w:r>
              <w:rPr>
                <w:color w:val="000000"/>
              </w:rPr>
              <w:t>.</w:t>
            </w:r>
          </w:p>
          <w:p w14:paraId="545CBE2C" w14:textId="77777777" w:rsidR="005F74EC" w:rsidRDefault="005F74EC" w:rsidP="00E77A83">
            <w:pPr>
              <w:rPr>
                <w:color w:val="000000"/>
              </w:rPr>
            </w:pPr>
          </w:p>
          <w:p w14:paraId="32E534D8" w14:textId="5A099072" w:rsidR="002E06D2" w:rsidRDefault="005C3CB8" w:rsidP="00E77A83">
            <w:pPr>
              <w:jc w:val="center"/>
              <w:rPr>
                <w:bCs/>
              </w:rPr>
            </w:pPr>
            <w:r>
              <w:rPr>
                <w:noProof/>
              </w:rPr>
              <w:drawing>
                <wp:inline distT="0" distB="0" distL="0" distR="0" wp14:anchorId="3BF745FF" wp14:editId="2CEF9607">
                  <wp:extent cx="4447822" cy="1876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0519" cy="1881781"/>
                          </a:xfrm>
                          <a:prstGeom prst="rect">
                            <a:avLst/>
                          </a:prstGeom>
                        </pic:spPr>
                      </pic:pic>
                    </a:graphicData>
                  </a:graphic>
                </wp:inline>
              </w:drawing>
            </w:r>
          </w:p>
          <w:p w14:paraId="1E290B3A" w14:textId="77777777" w:rsidR="00965AF0" w:rsidRDefault="00965AF0" w:rsidP="00E77A83">
            <w:pPr>
              <w:rPr>
                <w:bCs/>
              </w:rPr>
            </w:pPr>
          </w:p>
          <w:p w14:paraId="110F7E02" w14:textId="77777777" w:rsidR="002E1365" w:rsidRDefault="002E1365" w:rsidP="00E77A83">
            <w:pPr>
              <w:autoSpaceDE w:val="0"/>
              <w:autoSpaceDN w:val="0"/>
              <w:adjustRightInd w:val="0"/>
              <w:rPr>
                <w:b/>
              </w:rPr>
            </w:pPr>
            <w:bookmarkStart w:id="18" w:name="DatabaseExecutionFailedErrorMessage"/>
            <w:r>
              <w:rPr>
                <w:b/>
              </w:rPr>
              <w:t>Database Execution Failed Error Message:</w:t>
            </w:r>
          </w:p>
          <w:p w14:paraId="1A61C049" w14:textId="77777777" w:rsidR="002E1365" w:rsidRPr="004F0EE7" w:rsidRDefault="002E1365" w:rsidP="00E77A83">
            <w:pPr>
              <w:autoSpaceDE w:val="0"/>
              <w:autoSpaceDN w:val="0"/>
              <w:adjustRightInd w:val="0"/>
            </w:pPr>
            <w:r w:rsidRPr="004F0EE7">
              <w:t>This indicates you are selecting an option when the member never had a white card issued.</w:t>
            </w:r>
          </w:p>
          <w:p w14:paraId="331A74C8" w14:textId="77777777" w:rsidR="002E1365" w:rsidRDefault="002E1365" w:rsidP="00E77A83">
            <w:pPr>
              <w:autoSpaceDE w:val="0"/>
              <w:autoSpaceDN w:val="0"/>
              <w:adjustRightInd w:val="0"/>
              <w:jc w:val="center"/>
              <w:rPr>
                <w:b/>
              </w:rPr>
            </w:pPr>
          </w:p>
          <w:p w14:paraId="18FEE258" w14:textId="7A119CB2" w:rsidR="002E1365" w:rsidRDefault="002E1365" w:rsidP="00E77A83">
            <w:pPr>
              <w:autoSpaceDE w:val="0"/>
              <w:autoSpaceDN w:val="0"/>
              <w:adjustRightInd w:val="0"/>
              <w:rPr>
                <w:b/>
              </w:rPr>
            </w:pPr>
            <w:r>
              <w:rPr>
                <w:b/>
              </w:rPr>
              <w:t>To determine if a white</w:t>
            </w:r>
            <w:r w:rsidR="00A762B4">
              <w:rPr>
                <w:b/>
              </w:rPr>
              <w:t xml:space="preserve"> (benefit)</w:t>
            </w:r>
            <w:r>
              <w:rPr>
                <w:b/>
              </w:rPr>
              <w:t xml:space="preserve"> card was issued:</w:t>
            </w:r>
          </w:p>
          <w:p w14:paraId="053DFA9A" w14:textId="77777777" w:rsidR="002E1365" w:rsidRDefault="002E1365" w:rsidP="001F7D88">
            <w:pPr>
              <w:numPr>
                <w:ilvl w:val="0"/>
                <w:numId w:val="70"/>
              </w:numPr>
            </w:pPr>
            <w:r>
              <w:t xml:space="preserve">Select the </w:t>
            </w:r>
            <w:r w:rsidRPr="002869FD">
              <w:rPr>
                <w:b/>
              </w:rPr>
              <w:t>Main Screen</w:t>
            </w:r>
            <w:r>
              <w:t xml:space="preserve"> button.</w:t>
            </w:r>
          </w:p>
          <w:p w14:paraId="35C39500" w14:textId="77777777" w:rsidR="002E1365" w:rsidRPr="004F0EE7" w:rsidRDefault="002E1365" w:rsidP="001F7D88">
            <w:pPr>
              <w:numPr>
                <w:ilvl w:val="0"/>
                <w:numId w:val="70"/>
              </w:numPr>
            </w:pPr>
            <w:r>
              <w:t>Select</w:t>
            </w:r>
            <w:r w:rsidRPr="004F0EE7">
              <w:t xml:space="preserve"> </w:t>
            </w:r>
            <w:r w:rsidRPr="00254183">
              <w:rPr>
                <w:b/>
              </w:rPr>
              <w:t>Order Card</w:t>
            </w:r>
            <w:r>
              <w:rPr>
                <w:b/>
              </w:rPr>
              <w:t>.</w:t>
            </w:r>
          </w:p>
          <w:p w14:paraId="2B37FD8A" w14:textId="77777777" w:rsidR="002E1365" w:rsidRPr="002869FD" w:rsidRDefault="002E1365" w:rsidP="001F7D88">
            <w:pPr>
              <w:numPr>
                <w:ilvl w:val="0"/>
                <w:numId w:val="70"/>
              </w:numPr>
            </w:pPr>
            <w:r w:rsidRPr="004F0EE7">
              <w:t xml:space="preserve">Select </w:t>
            </w:r>
            <w:r w:rsidRPr="00254183">
              <w:rPr>
                <w:b/>
              </w:rPr>
              <w:t>Transfer ECH Points</w:t>
            </w:r>
            <w:r>
              <w:rPr>
                <w:b/>
              </w:rPr>
              <w:t xml:space="preserve"> </w:t>
            </w:r>
            <w:r w:rsidRPr="002869FD">
              <w:t>(lower left side of screen next to Update Address)</w:t>
            </w:r>
            <w:r>
              <w:t>.</w:t>
            </w:r>
            <w:r>
              <w:rPr>
                <w:b/>
              </w:rPr>
              <w:t xml:space="preserve"> </w:t>
            </w:r>
          </w:p>
          <w:p w14:paraId="1E065720" w14:textId="77777777" w:rsidR="002E1365" w:rsidRPr="005308D6" w:rsidRDefault="002E1365" w:rsidP="001F7D88">
            <w:pPr>
              <w:ind w:left="720"/>
            </w:pPr>
            <w:r>
              <w:rPr>
                <w:b/>
              </w:rPr>
              <w:t xml:space="preserve">Note:  </w:t>
            </w:r>
            <w:r w:rsidRPr="002869FD">
              <w:t>I</w:t>
            </w:r>
            <w:r w:rsidRPr="005308D6">
              <w:t>f this option does not display, this indicates the white card/benefits were never issued).</w:t>
            </w:r>
          </w:p>
          <w:p w14:paraId="74491EBE" w14:textId="77777777" w:rsidR="002E1365" w:rsidRDefault="002E1365" w:rsidP="00E77A83">
            <w:pPr>
              <w:autoSpaceDE w:val="0"/>
              <w:autoSpaceDN w:val="0"/>
              <w:adjustRightInd w:val="0"/>
              <w:ind w:left="1080"/>
            </w:pPr>
            <w:r>
              <w:rPr>
                <w:b/>
              </w:rPr>
              <w:t xml:space="preserve"> </w:t>
            </w:r>
          </w:p>
          <w:p w14:paraId="342D611A" w14:textId="5A9F85A8" w:rsidR="002E1365" w:rsidRPr="006757A6" w:rsidRDefault="002E1365" w:rsidP="00E77A83">
            <w:pPr>
              <w:tabs>
                <w:tab w:val="left" w:pos="360"/>
                <w:tab w:val="left" w:pos="1080"/>
                <w:tab w:val="left" w:pos="1440"/>
                <w:tab w:val="left" w:pos="1800"/>
                <w:tab w:val="left" w:pos="2160"/>
              </w:tabs>
              <w:rPr>
                <w:bCs/>
                <w:color w:val="000000"/>
              </w:rPr>
            </w:pPr>
            <w:r>
              <w:rPr>
                <w:b/>
                <w:color w:val="000000"/>
              </w:rPr>
              <w:t xml:space="preserve">Error Message:  </w:t>
            </w:r>
            <w:r w:rsidRPr="006757A6">
              <w:rPr>
                <w:bCs/>
                <w:color w:val="000000"/>
              </w:rPr>
              <w:t>Select A Label Type</w:t>
            </w:r>
          </w:p>
          <w:p w14:paraId="69C173C0" w14:textId="7E28A255" w:rsidR="004E41CB" w:rsidRDefault="002E1365" w:rsidP="00676647">
            <w:pPr>
              <w:tabs>
                <w:tab w:val="left" w:pos="360"/>
                <w:tab w:val="left" w:pos="1080"/>
                <w:tab w:val="left" w:pos="1440"/>
                <w:tab w:val="left" w:pos="1800"/>
                <w:tab w:val="left" w:pos="2160"/>
              </w:tabs>
              <w:rPr>
                <w:bCs/>
              </w:rPr>
            </w:pPr>
            <w:r w:rsidRPr="0006372C">
              <w:rPr>
                <w:b/>
                <w:color w:val="000000"/>
              </w:rPr>
              <w:t>To Correct:</w:t>
            </w:r>
            <w:r>
              <w:rPr>
                <w:color w:val="000000"/>
              </w:rPr>
              <w:t xml:space="preserve">  Click </w:t>
            </w:r>
            <w:r w:rsidRPr="002869FD">
              <w:rPr>
                <w:b/>
                <w:color w:val="000000"/>
              </w:rPr>
              <w:t xml:space="preserve">OK </w:t>
            </w:r>
            <w:r>
              <w:rPr>
                <w:color w:val="000000"/>
              </w:rPr>
              <w:t xml:space="preserve">then complete step 4 beginning with </w:t>
            </w:r>
            <w:r>
              <w:rPr>
                <w:bCs/>
              </w:rPr>
              <w:t xml:space="preserve">If No, click on </w:t>
            </w:r>
            <w:r w:rsidRPr="00DC034D">
              <w:rPr>
                <w:b/>
                <w:bCs/>
              </w:rPr>
              <w:t>Change Contact Info</w:t>
            </w:r>
            <w:r>
              <w:rPr>
                <w:bCs/>
              </w:rPr>
              <w:t xml:space="preserve"> button and continue </w:t>
            </w:r>
            <w:proofErr w:type="gramStart"/>
            <w:r>
              <w:rPr>
                <w:bCs/>
              </w:rPr>
              <w:t>t</w:t>
            </w:r>
            <w:r>
              <w:rPr>
                <w:color w:val="000000"/>
              </w:rPr>
              <w:t>hru</w:t>
            </w:r>
            <w:proofErr w:type="gramEnd"/>
            <w:r>
              <w:rPr>
                <w:color w:val="000000"/>
              </w:rPr>
              <w:t xml:space="preserve"> step 7 in this section.</w:t>
            </w:r>
            <w:bookmarkEnd w:id="18"/>
          </w:p>
        </w:tc>
      </w:tr>
      <w:tr w:rsidR="002E06D2" w:rsidRPr="002D4FE0" w14:paraId="14585046" w14:textId="77777777" w:rsidTr="00676647">
        <w:tc>
          <w:tcPr>
            <w:tcW w:w="340" w:type="pct"/>
            <w:tcMar>
              <w:top w:w="0" w:type="dxa"/>
              <w:left w:w="101" w:type="dxa"/>
              <w:bottom w:w="0" w:type="dxa"/>
              <w:right w:w="101" w:type="dxa"/>
            </w:tcMar>
          </w:tcPr>
          <w:p w14:paraId="504D0D84" w14:textId="458B9593" w:rsidR="002E06D2" w:rsidRDefault="00164FD7" w:rsidP="00E77A83">
            <w:pPr>
              <w:spacing w:line="240" w:lineRule="atLeast"/>
              <w:jc w:val="center"/>
              <w:rPr>
                <w:b/>
                <w:bCs/>
              </w:rPr>
            </w:pPr>
            <w:r>
              <w:rPr>
                <w:b/>
                <w:bCs/>
              </w:rPr>
              <w:t>8</w:t>
            </w:r>
          </w:p>
        </w:tc>
        <w:tc>
          <w:tcPr>
            <w:tcW w:w="4660" w:type="pct"/>
            <w:gridSpan w:val="2"/>
            <w:tcMar>
              <w:top w:w="0" w:type="dxa"/>
              <w:left w:w="101" w:type="dxa"/>
              <w:bottom w:w="0" w:type="dxa"/>
              <w:right w:w="101" w:type="dxa"/>
            </w:tcMar>
          </w:tcPr>
          <w:p w14:paraId="370C625C" w14:textId="148DDE57" w:rsidR="002E06D2" w:rsidRPr="006226F3" w:rsidRDefault="00B73AA6" w:rsidP="00E77A83">
            <w:pPr>
              <w:rPr>
                <w:bCs/>
              </w:rPr>
            </w:pPr>
            <w:bookmarkStart w:id="19" w:name="Determinethestatusoftherequest"/>
            <w:r w:rsidRPr="006226F3">
              <w:rPr>
                <w:bCs/>
              </w:rPr>
              <w:t xml:space="preserve">Determine the status of the request </w:t>
            </w:r>
            <w:bookmarkEnd w:id="19"/>
            <w:r w:rsidRPr="006226F3">
              <w:rPr>
                <w:bCs/>
              </w:rPr>
              <w:t>by c</w:t>
            </w:r>
            <w:r w:rsidR="002E06D2" w:rsidRPr="006226F3">
              <w:rPr>
                <w:bCs/>
              </w:rPr>
              <w:t>lick</w:t>
            </w:r>
            <w:r w:rsidRPr="006226F3">
              <w:rPr>
                <w:bCs/>
              </w:rPr>
              <w:t>ing</w:t>
            </w:r>
            <w:r w:rsidR="002E06D2" w:rsidRPr="006226F3">
              <w:rPr>
                <w:bCs/>
              </w:rPr>
              <w:t xml:space="preserve"> on the </w:t>
            </w:r>
            <w:r w:rsidR="002869FD" w:rsidRPr="006226F3">
              <w:rPr>
                <w:b/>
                <w:bCs/>
              </w:rPr>
              <w:t>Status</w:t>
            </w:r>
            <w:r w:rsidR="002E06D2" w:rsidRPr="006226F3">
              <w:rPr>
                <w:bCs/>
              </w:rPr>
              <w:t xml:space="preserve"> hyperlink and a </w:t>
            </w:r>
            <w:r w:rsidR="005C3CB8" w:rsidRPr="006226F3">
              <w:rPr>
                <w:bCs/>
              </w:rPr>
              <w:t>pop-up</w:t>
            </w:r>
            <w:r w:rsidR="002E06D2" w:rsidRPr="006226F3">
              <w:rPr>
                <w:bCs/>
              </w:rPr>
              <w:t xml:space="preserve"> box </w:t>
            </w:r>
            <w:proofErr w:type="gramStart"/>
            <w:r w:rsidR="002E06D2" w:rsidRPr="006226F3">
              <w:rPr>
                <w:bCs/>
              </w:rPr>
              <w:t>displays</w:t>
            </w:r>
            <w:proofErr w:type="gramEnd"/>
            <w:r w:rsidR="002E06D2" w:rsidRPr="006226F3">
              <w:rPr>
                <w:bCs/>
              </w:rPr>
              <w:t>.</w:t>
            </w:r>
          </w:p>
          <w:p w14:paraId="6E4CD370" w14:textId="1DF257C7" w:rsidR="0045471D" w:rsidRPr="006226F3" w:rsidRDefault="000D342D" w:rsidP="00676647">
            <w:pPr>
              <w:rPr>
                <w:bCs/>
              </w:rPr>
            </w:pPr>
            <w:r w:rsidRPr="006226F3">
              <w:rPr>
                <w:b/>
                <w:color w:val="000000"/>
              </w:rPr>
              <w:t>Note:</w:t>
            </w:r>
            <w:r w:rsidRPr="006226F3">
              <w:rPr>
                <w:color w:val="000000"/>
              </w:rPr>
              <w:t xml:space="preserve">  A variety of other status may display, refer to </w:t>
            </w:r>
            <w:hyperlink w:anchor="_Status_of_ECHB" w:history="1">
              <w:r w:rsidRPr="006226F3">
                <w:rPr>
                  <w:rStyle w:val="Hyperlink"/>
                  <w:bCs/>
                </w:rPr>
                <w:t>ECH</w:t>
              </w:r>
              <w:r w:rsidR="002F4A21">
                <w:rPr>
                  <w:rStyle w:val="Hyperlink"/>
                  <w:bCs/>
                </w:rPr>
                <w:t xml:space="preserve">B Status </w:t>
              </w:r>
              <w:proofErr w:type="spellStart"/>
              <w:r w:rsidR="002F4A21">
                <w:rPr>
                  <w:rStyle w:val="Hyperlink"/>
                  <w:bCs/>
                </w:rPr>
                <w:t>Messages</w:t>
              </w:r>
            </w:hyperlink>
            <w:r w:rsidRPr="006226F3">
              <w:rPr>
                <w:color w:val="000000"/>
              </w:rPr>
              <w:t>.</w:t>
            </w:r>
            <w:hyperlink w:anchor="_High_Level_Process_1" w:history="1">
              <w:r w:rsidR="009C2672" w:rsidRPr="006226F3">
                <w:rPr>
                  <w:rStyle w:val="Hyperlink"/>
                </w:rPr>
                <w:t>Return</w:t>
              </w:r>
              <w:proofErr w:type="spellEnd"/>
              <w:r w:rsidR="009C2672" w:rsidRPr="006226F3">
                <w:rPr>
                  <w:rStyle w:val="Hyperlink"/>
                </w:rPr>
                <w:t xml:space="preserve"> to HLP Guide</w:t>
              </w:r>
            </w:hyperlink>
          </w:p>
        </w:tc>
      </w:tr>
      <w:tr w:rsidR="002E06D2" w:rsidRPr="002D4FE0" w14:paraId="34ACBDE4" w14:textId="77777777" w:rsidTr="00676647">
        <w:tc>
          <w:tcPr>
            <w:tcW w:w="340" w:type="pct"/>
            <w:tcMar>
              <w:top w:w="0" w:type="dxa"/>
              <w:left w:w="101" w:type="dxa"/>
              <w:bottom w:w="0" w:type="dxa"/>
              <w:right w:w="101" w:type="dxa"/>
            </w:tcMar>
          </w:tcPr>
          <w:p w14:paraId="1B0C4627" w14:textId="282B9F11" w:rsidR="002E06D2" w:rsidRDefault="00164FD7" w:rsidP="00E77A83">
            <w:pPr>
              <w:spacing w:line="240" w:lineRule="atLeast"/>
              <w:jc w:val="center"/>
              <w:rPr>
                <w:b/>
                <w:bCs/>
              </w:rPr>
            </w:pPr>
            <w:r>
              <w:rPr>
                <w:b/>
                <w:bCs/>
              </w:rPr>
              <w:t>9</w:t>
            </w:r>
          </w:p>
        </w:tc>
        <w:tc>
          <w:tcPr>
            <w:tcW w:w="4660" w:type="pct"/>
            <w:gridSpan w:val="2"/>
            <w:tcMar>
              <w:top w:w="0" w:type="dxa"/>
              <w:left w:w="101" w:type="dxa"/>
              <w:bottom w:w="0" w:type="dxa"/>
              <w:right w:w="101" w:type="dxa"/>
            </w:tcMar>
          </w:tcPr>
          <w:p w14:paraId="40EC0CE7" w14:textId="3F504352" w:rsidR="00B73AA6" w:rsidRPr="007352D2" w:rsidRDefault="00B73AA6" w:rsidP="00E77A83">
            <w:pPr>
              <w:rPr>
                <w:bCs/>
              </w:rPr>
            </w:pPr>
            <w:bookmarkStart w:id="20" w:name="EducateMemberonTurnaroundandwhattoexpect"/>
            <w:bookmarkStart w:id="21" w:name="EducateMember"/>
            <w:r w:rsidRPr="007352D2">
              <w:rPr>
                <w:bCs/>
              </w:rPr>
              <w:t xml:space="preserve">Educate member on </w:t>
            </w:r>
            <w:proofErr w:type="gramStart"/>
            <w:r w:rsidRPr="007352D2">
              <w:rPr>
                <w:bCs/>
              </w:rPr>
              <w:t>turnaround</w:t>
            </w:r>
            <w:proofErr w:type="gramEnd"/>
            <w:r w:rsidRPr="007352D2">
              <w:rPr>
                <w:bCs/>
              </w:rPr>
              <w:t xml:space="preserve"> and what to expect</w:t>
            </w:r>
            <w:r w:rsidR="007352D2" w:rsidRPr="007352D2">
              <w:rPr>
                <w:bCs/>
              </w:rPr>
              <w:t xml:space="preserve"> by completing the following:</w:t>
            </w:r>
          </w:p>
          <w:bookmarkEnd w:id="20"/>
          <w:p w14:paraId="3AB7BF61" w14:textId="7F35BD0F" w:rsidR="002E06D2" w:rsidRPr="006226F3" w:rsidRDefault="00B73AA6" w:rsidP="00676647">
            <w:pPr>
              <w:numPr>
                <w:ilvl w:val="0"/>
                <w:numId w:val="71"/>
              </w:numPr>
              <w:ind w:left="436"/>
            </w:pPr>
            <w:r w:rsidRPr="006226F3">
              <w:rPr>
                <w:bCs/>
              </w:rPr>
              <w:t xml:space="preserve">Notify </w:t>
            </w:r>
            <w:bookmarkEnd w:id="21"/>
            <w:r w:rsidR="002E06D2" w:rsidRPr="006226F3">
              <w:rPr>
                <w:bCs/>
              </w:rPr>
              <w:t xml:space="preserve">the member that </w:t>
            </w:r>
            <w:r w:rsidR="002E06D2" w:rsidRPr="006226F3">
              <w:t xml:space="preserve">they will receive an email within </w:t>
            </w:r>
            <w:r w:rsidR="002E06D2" w:rsidRPr="00427665">
              <w:rPr>
                <w:bCs/>
              </w:rPr>
              <w:t>two</w:t>
            </w:r>
            <w:r w:rsidR="002E06D2" w:rsidRPr="006226F3">
              <w:t xml:space="preserve"> business days with a </w:t>
            </w:r>
            <w:r w:rsidR="000D342D" w:rsidRPr="006226F3">
              <w:t>W</w:t>
            </w:r>
            <w:r w:rsidR="002E06D2" w:rsidRPr="006226F3">
              <w:t xml:space="preserve">eb </w:t>
            </w:r>
            <w:r w:rsidR="000D342D" w:rsidRPr="006226F3">
              <w:t>hyperlink</w:t>
            </w:r>
            <w:r w:rsidR="002E06D2" w:rsidRPr="006226F3">
              <w:t xml:space="preserve"> asking them to connect their </w:t>
            </w:r>
            <w:r w:rsidR="000D342D" w:rsidRPr="006226F3">
              <w:t>ExtraCare Health Benefit</w:t>
            </w:r>
            <w:r w:rsidR="002E06D2" w:rsidRPr="006226F3">
              <w:t xml:space="preserve"> to the ExtraCare Card </w:t>
            </w:r>
            <w:r w:rsidR="005C3CB8" w:rsidRPr="006226F3">
              <w:t>to</w:t>
            </w:r>
            <w:r w:rsidR="002E06D2" w:rsidRPr="006226F3">
              <w:t xml:space="preserve"> receive their benefits.</w:t>
            </w:r>
          </w:p>
          <w:p w14:paraId="446D87EF" w14:textId="32C9AE05" w:rsidR="002066CC" w:rsidRPr="004F0EE7" w:rsidRDefault="002066CC" w:rsidP="001F7D88">
            <w:pPr>
              <w:ind w:left="720"/>
            </w:pPr>
            <w:r w:rsidRPr="004F0EE7">
              <w:rPr>
                <w:b/>
              </w:rPr>
              <w:t>Note:</w:t>
            </w:r>
            <w:r>
              <w:t xml:space="preserve">  The member will have </w:t>
            </w:r>
            <w:r w:rsidR="00285A44">
              <w:t>2</w:t>
            </w:r>
            <w:r w:rsidR="009040EE">
              <w:t xml:space="preserve"> (two)</w:t>
            </w:r>
            <w:r w:rsidR="00285A44">
              <w:t xml:space="preserve"> business days</w:t>
            </w:r>
            <w:r>
              <w:t xml:space="preserve"> following receipt to access the website and connect their ECHB to the red card</w:t>
            </w:r>
            <w:r w:rsidR="00563C4D">
              <w:t xml:space="preserve">. </w:t>
            </w:r>
            <w:r w:rsidRPr="004F0EE7">
              <w:t xml:space="preserve">If the member fails to </w:t>
            </w:r>
            <w:r>
              <w:t>access the website and connect their benefits</w:t>
            </w:r>
            <w:r w:rsidRPr="004F0EE7">
              <w:t xml:space="preserve"> within this time frame, they will contact Commercial Care for a </w:t>
            </w:r>
            <w:r>
              <w:t>replacement</w:t>
            </w:r>
            <w:r w:rsidRPr="004F0EE7">
              <w:t xml:space="preserve"> of the card</w:t>
            </w:r>
            <w:r>
              <w:t xml:space="preserve"> benefit</w:t>
            </w:r>
            <w:r w:rsidR="006226F3">
              <w:t xml:space="preserve">, begin at step 7 and continue </w:t>
            </w:r>
            <w:proofErr w:type="gramStart"/>
            <w:r w:rsidR="006226F3">
              <w:t>thru</w:t>
            </w:r>
            <w:proofErr w:type="gramEnd"/>
            <w:r w:rsidR="006226F3">
              <w:t xml:space="preserve"> to the end of this step</w:t>
            </w:r>
            <w:r w:rsidRPr="004F0EE7">
              <w:t xml:space="preserve">. </w:t>
            </w:r>
          </w:p>
          <w:p w14:paraId="3904B73D" w14:textId="77777777" w:rsidR="002E06D2" w:rsidRDefault="002E06D2" w:rsidP="00E77A83">
            <w:pPr>
              <w:rPr>
                <w:bCs/>
              </w:rPr>
            </w:pPr>
          </w:p>
          <w:p w14:paraId="04F669B8" w14:textId="29BD656B" w:rsidR="00903567" w:rsidRPr="00903567" w:rsidRDefault="00903567" w:rsidP="00E77A83">
            <w:pPr>
              <w:rPr>
                <w:b/>
                <w:bCs/>
              </w:rPr>
            </w:pPr>
            <w:r w:rsidRPr="00903567">
              <w:rPr>
                <w:b/>
                <w:bCs/>
              </w:rPr>
              <w:t xml:space="preserve">Mailer </w:t>
            </w:r>
            <w:r w:rsidR="0006163A">
              <w:rPr>
                <w:b/>
                <w:bCs/>
              </w:rPr>
              <w:t xml:space="preserve">(Email and Mail) </w:t>
            </w:r>
            <w:r w:rsidRPr="00903567">
              <w:rPr>
                <w:b/>
                <w:bCs/>
              </w:rPr>
              <w:t>Information:</w:t>
            </w:r>
          </w:p>
          <w:p w14:paraId="7C42610D" w14:textId="6953AACD" w:rsidR="00903567" w:rsidRPr="00927555" w:rsidRDefault="002E1365" w:rsidP="001F7D88">
            <w:pPr>
              <w:numPr>
                <w:ilvl w:val="0"/>
                <w:numId w:val="72"/>
              </w:numPr>
            </w:pPr>
            <w:r w:rsidRPr="00927555">
              <w:t>Our mailer is printed and sent from Fiserv</w:t>
            </w:r>
            <w:r w:rsidR="00563C4D" w:rsidRPr="00927555">
              <w:t xml:space="preserve">. </w:t>
            </w:r>
            <w:r w:rsidRPr="00927555">
              <w:t xml:space="preserve">It includes </w:t>
            </w:r>
            <w:r w:rsidRPr="00927555">
              <w:rPr>
                <w:bCs/>
              </w:rPr>
              <w:t xml:space="preserve">the URL address, </w:t>
            </w:r>
            <w:r w:rsidRPr="00927555">
              <w:rPr>
                <w:b/>
                <w:bCs/>
              </w:rPr>
              <w:t xml:space="preserve">listed as </w:t>
            </w:r>
            <w:r w:rsidRPr="00927555">
              <w:t>bit.ly/</w:t>
            </w:r>
            <w:proofErr w:type="spellStart"/>
            <w:r w:rsidRPr="00927555">
              <w:t>extracarehealth</w:t>
            </w:r>
            <w:proofErr w:type="spellEnd"/>
            <w:r w:rsidRPr="00927555">
              <w:rPr>
                <w:bCs/>
              </w:rPr>
              <w:t xml:space="preserve"> on the mailer. When the member types in the URL, it redirects them to  </w:t>
            </w:r>
            <w:hyperlink r:id="rId32" w:history="1">
              <w:r w:rsidRPr="00927555">
                <w:rPr>
                  <w:rStyle w:val="Hyperlink"/>
                </w:rPr>
                <w:t>https://www.caremark.com/wps/portal/ECHC_DIGITAL_CARD</w:t>
              </w:r>
            </w:hyperlink>
            <w:r w:rsidR="00563C4D" w:rsidRPr="00927555">
              <w:t xml:space="preserve">. </w:t>
            </w:r>
            <w:r w:rsidR="0006163A" w:rsidRPr="00927555">
              <w:t>It is available 24 hours a day/</w:t>
            </w:r>
            <w:r w:rsidR="00C95A20">
              <w:t xml:space="preserve"> </w:t>
            </w:r>
            <w:r w:rsidR="0006163A" w:rsidRPr="00927555">
              <w:t>7 days a week</w:t>
            </w:r>
            <w:r w:rsidR="00451F52" w:rsidRPr="00927555">
              <w:t xml:space="preserve"> unless system enhancements are occurring.</w:t>
            </w:r>
          </w:p>
          <w:p w14:paraId="7C439544" w14:textId="77777777" w:rsidR="0089236D" w:rsidRPr="0089236D" w:rsidRDefault="0089236D" w:rsidP="001F7D88">
            <w:pPr>
              <w:rPr>
                <w:sz w:val="27"/>
                <w:szCs w:val="27"/>
              </w:rPr>
            </w:pPr>
          </w:p>
          <w:p w14:paraId="19922C2E" w14:textId="40ED7A2A" w:rsidR="001C11A3" w:rsidRPr="00927555" w:rsidRDefault="0006163A" w:rsidP="001F7D88">
            <w:pPr>
              <w:numPr>
                <w:ilvl w:val="0"/>
                <w:numId w:val="72"/>
              </w:numPr>
              <w:rPr>
                <w:sz w:val="27"/>
                <w:szCs w:val="27"/>
              </w:rPr>
            </w:pPr>
            <w:r w:rsidRPr="00927555">
              <w:t>It includes a unique ExtraCare Health Member ID</w:t>
            </w:r>
            <w:r w:rsidR="000D342D" w:rsidRPr="00927555">
              <w:t xml:space="preserve"> (white card number)</w:t>
            </w:r>
            <w:r w:rsidR="00563C4D" w:rsidRPr="00927555">
              <w:t xml:space="preserve">. </w:t>
            </w:r>
            <w:r w:rsidR="000D342D" w:rsidRPr="00927555">
              <w:rPr>
                <w:rFonts w:cs="MS Sans Serif"/>
                <w:iCs/>
              </w:rPr>
              <w:t xml:space="preserve">To locate, </w:t>
            </w:r>
            <w:r w:rsidR="00FD3A24" w:rsidRPr="00FD3A24">
              <w:rPr>
                <w:rFonts w:cs="MS Sans Serif"/>
                <w:iCs/>
              </w:rPr>
              <w:t>refer to</w:t>
            </w:r>
            <w:r w:rsidR="000D342D" w:rsidRPr="00927555">
              <w:rPr>
                <w:rFonts w:cs="MS Sans Serif"/>
                <w:iCs/>
              </w:rPr>
              <w:t xml:space="preserve"> </w:t>
            </w:r>
            <w:hyperlink w:anchor="_Transferring_Points_between" w:history="1">
              <w:r w:rsidRPr="00927555">
                <w:rPr>
                  <w:rStyle w:val="Hyperlink"/>
                  <w:rFonts w:cs="MS Sans Serif"/>
                  <w:iCs/>
                </w:rPr>
                <w:t>Transferring Points</w:t>
              </w:r>
              <w:r w:rsidR="006226F3" w:rsidRPr="00927555">
                <w:rPr>
                  <w:rStyle w:val="Hyperlink"/>
                  <w:rFonts w:cs="MS Sans Serif"/>
                  <w:iCs/>
                </w:rPr>
                <w:t>.</w:t>
              </w:r>
              <w:r w:rsidRPr="00927555">
                <w:rPr>
                  <w:rStyle w:val="Hyperlink"/>
                  <w:rFonts w:cs="MS Sans Serif"/>
                  <w:iCs/>
                </w:rPr>
                <w:t xml:space="preserve"> </w:t>
              </w:r>
            </w:hyperlink>
            <w:r w:rsidR="000D342D" w:rsidRPr="00927555">
              <w:rPr>
                <w:rFonts w:cs="MS Sans Serif"/>
                <w:iCs/>
              </w:rPr>
              <w:t xml:space="preserve"> </w:t>
            </w:r>
          </w:p>
          <w:p w14:paraId="04FB00F6" w14:textId="77777777" w:rsidR="0089236D" w:rsidRPr="0089236D" w:rsidRDefault="0089236D" w:rsidP="001F7D88">
            <w:pPr>
              <w:rPr>
                <w:sz w:val="27"/>
                <w:szCs w:val="27"/>
              </w:rPr>
            </w:pPr>
          </w:p>
          <w:p w14:paraId="17B5AF50" w14:textId="199CE7B1" w:rsidR="00903567" w:rsidRPr="00927555" w:rsidRDefault="001C11A3" w:rsidP="001F7D88">
            <w:pPr>
              <w:numPr>
                <w:ilvl w:val="0"/>
                <w:numId w:val="72"/>
              </w:numPr>
              <w:rPr>
                <w:sz w:val="27"/>
                <w:szCs w:val="27"/>
              </w:rPr>
            </w:pPr>
            <w:r w:rsidRPr="00927555">
              <w:t>B</w:t>
            </w:r>
            <w:r w:rsidR="00903567" w:rsidRPr="00927555">
              <w:t>enefits can be linked to an existing or new ExtraCare card that they obtain online</w:t>
            </w:r>
            <w:r w:rsidR="00563C4D" w:rsidRPr="00927555">
              <w:t xml:space="preserve">. </w:t>
            </w:r>
            <w:r w:rsidR="00903567" w:rsidRPr="00927555">
              <w:t xml:space="preserve">If obtained online, the member </w:t>
            </w:r>
            <w:r w:rsidR="007352D2" w:rsidRPr="00927555">
              <w:t>can</w:t>
            </w:r>
            <w:r w:rsidR="00903567" w:rsidRPr="00927555">
              <w:t xml:space="preserve"> print the ExtraCare card on their home printer.</w:t>
            </w:r>
          </w:p>
          <w:p w14:paraId="12398245" w14:textId="77777777" w:rsidR="0089236D" w:rsidRDefault="0089236D" w:rsidP="001F7D88">
            <w:pPr>
              <w:rPr>
                <w:rFonts w:eastAsia="Calibri"/>
              </w:rPr>
            </w:pPr>
          </w:p>
          <w:p w14:paraId="3013584B" w14:textId="17BC2B09" w:rsidR="006226F3" w:rsidRPr="00927555" w:rsidRDefault="0006163A" w:rsidP="001F7D88">
            <w:pPr>
              <w:numPr>
                <w:ilvl w:val="0"/>
                <w:numId w:val="72"/>
              </w:numPr>
              <w:rPr>
                <w:rFonts w:eastAsia="Calibri"/>
              </w:rPr>
            </w:pPr>
            <w:r w:rsidRPr="00927555">
              <w:rPr>
                <w:rFonts w:eastAsia="Calibri"/>
              </w:rPr>
              <w:t xml:space="preserve">Members need Internet access </w:t>
            </w:r>
            <w:r w:rsidR="007352D2" w:rsidRPr="00927555">
              <w:rPr>
                <w:rFonts w:eastAsia="Calibri"/>
              </w:rPr>
              <w:t xml:space="preserve">(home or at a community facility such as a library) </w:t>
            </w:r>
            <w:r w:rsidRPr="00927555">
              <w:rPr>
                <w:rFonts w:eastAsia="Calibri"/>
              </w:rPr>
              <w:t>to link their benefit one time using a computer or mobile device</w:t>
            </w:r>
            <w:r w:rsidR="00563C4D" w:rsidRPr="00927555">
              <w:rPr>
                <w:rFonts w:eastAsia="Calibri"/>
              </w:rPr>
              <w:t xml:space="preserve">. </w:t>
            </w:r>
          </w:p>
          <w:p w14:paraId="35F809F1" w14:textId="73968B39" w:rsidR="0006163A" w:rsidRPr="006226F3" w:rsidRDefault="0006163A" w:rsidP="001F7D88">
            <w:pPr>
              <w:numPr>
                <w:ilvl w:val="1"/>
                <w:numId w:val="72"/>
              </w:numPr>
              <w:rPr>
                <w:rFonts w:eastAsia="Calibri"/>
              </w:rPr>
            </w:pPr>
            <w:r w:rsidRPr="006226F3">
              <w:rPr>
                <w:rFonts w:eastAsia="Calibri"/>
              </w:rPr>
              <w:t xml:space="preserve">If the member does not have either of these </w:t>
            </w:r>
            <w:proofErr w:type="gramStart"/>
            <w:r w:rsidRPr="006226F3">
              <w:rPr>
                <w:rFonts w:eastAsia="Calibri"/>
              </w:rPr>
              <w:t>options</w:t>
            </w:r>
            <w:r w:rsidR="006226F3">
              <w:rPr>
                <w:rFonts w:eastAsia="Calibri"/>
              </w:rPr>
              <w:t>;</w:t>
            </w:r>
            <w:proofErr w:type="gramEnd"/>
            <w:r w:rsidR="006226F3">
              <w:rPr>
                <w:rFonts w:eastAsia="Calibri"/>
              </w:rPr>
              <w:t xml:space="preserve"> </w:t>
            </w:r>
            <w:r w:rsidRPr="00427665">
              <w:rPr>
                <w:rFonts w:eastAsia="Calibri"/>
                <w:bCs/>
              </w:rPr>
              <w:t>refer to</w:t>
            </w:r>
            <w:r w:rsidRPr="00427665">
              <w:t xml:space="preserve"> </w:t>
            </w:r>
            <w:hyperlink w:anchor="_Linking_ExtraCare_Health" w:history="1">
              <w:r w:rsidRPr="006226F3">
                <w:rPr>
                  <w:rStyle w:val="Hyperlink"/>
                </w:rPr>
                <w:t>Linking ExtraCare Health Benefits to the ExtraCare Card</w:t>
              </w:r>
              <w:r w:rsidR="006226F3">
                <w:rPr>
                  <w:rStyle w:val="Hyperlink"/>
                </w:rPr>
                <w:t>.</w:t>
              </w:r>
              <w:r w:rsidRPr="006226F3">
                <w:rPr>
                  <w:rStyle w:val="Hyperlink"/>
                  <w:highlight w:val="yellow"/>
                </w:rPr>
                <w:t xml:space="preserve"> </w:t>
              </w:r>
            </w:hyperlink>
          </w:p>
          <w:p w14:paraId="211D2EA9" w14:textId="77777777" w:rsidR="0089236D" w:rsidRDefault="0089236D" w:rsidP="00E77A83">
            <w:pPr>
              <w:rPr>
                <w:b/>
                <w:bCs/>
              </w:rPr>
            </w:pPr>
          </w:p>
          <w:p w14:paraId="7289C150" w14:textId="61A9A696" w:rsidR="00BE08DD" w:rsidRPr="00BE08DD" w:rsidRDefault="000C2409" w:rsidP="00E77A83">
            <w:pPr>
              <w:rPr>
                <w:rFonts w:eastAsia="Calibri" w:cs="Arial"/>
                <w:color w:val="000000"/>
              </w:rPr>
            </w:pPr>
            <w:r>
              <w:rPr>
                <w:b/>
                <w:bCs/>
              </w:rPr>
              <w:t xml:space="preserve">Email </w:t>
            </w:r>
            <w:r w:rsidRPr="000C2409">
              <w:rPr>
                <w:b/>
                <w:bCs/>
              </w:rPr>
              <w:t>Example:</w:t>
            </w:r>
            <w:r w:rsidR="007352D2">
              <w:rPr>
                <w:b/>
                <w:bCs/>
              </w:rPr>
              <w:t xml:space="preserve"> </w:t>
            </w:r>
            <w:r w:rsidR="00B55473">
              <w:rPr>
                <w:b/>
                <w:bCs/>
              </w:rPr>
              <w:t xml:space="preserve"> </w:t>
            </w:r>
            <w:r w:rsidR="007352D2" w:rsidRPr="007352D2">
              <w:t>(</w:t>
            </w:r>
            <w:r w:rsidR="00BE08DD" w:rsidRPr="00BE08DD">
              <w:rPr>
                <w:rFonts w:eastAsia="Calibri" w:cs="Arial"/>
                <w:color w:val="000000"/>
              </w:rPr>
              <w:t xml:space="preserve">Members receive a personalized email that outlines the simple, three-step process to link the discount to their </w:t>
            </w:r>
            <w:r w:rsidR="002E1365" w:rsidRPr="00BE08DD">
              <w:rPr>
                <w:rFonts w:eastAsia="Calibri" w:cs="Arial"/>
                <w:color w:val="000000"/>
              </w:rPr>
              <w:t>E</w:t>
            </w:r>
            <w:r w:rsidR="002E1365">
              <w:rPr>
                <w:rFonts w:eastAsia="Calibri" w:cs="Arial"/>
                <w:color w:val="000000"/>
              </w:rPr>
              <w:t>xtra</w:t>
            </w:r>
            <w:r w:rsidR="002E1365" w:rsidRPr="00BE08DD">
              <w:rPr>
                <w:rFonts w:eastAsia="Calibri" w:cs="Arial"/>
                <w:color w:val="000000"/>
              </w:rPr>
              <w:t>C</w:t>
            </w:r>
            <w:r w:rsidR="002E1365">
              <w:rPr>
                <w:rFonts w:eastAsia="Calibri" w:cs="Arial"/>
                <w:color w:val="000000"/>
              </w:rPr>
              <w:t>are</w:t>
            </w:r>
            <w:r w:rsidR="00BE08DD" w:rsidRPr="00BE08DD">
              <w:rPr>
                <w:rFonts w:eastAsia="Calibri" w:cs="Arial"/>
                <w:color w:val="000000"/>
              </w:rPr>
              <w:t xml:space="preserve"> account</w:t>
            </w:r>
            <w:r w:rsidR="007352D2">
              <w:rPr>
                <w:rFonts w:eastAsia="Calibri" w:cs="Arial"/>
                <w:color w:val="000000"/>
              </w:rPr>
              <w:t>)</w:t>
            </w:r>
            <w:r w:rsidR="00BE08DD" w:rsidRPr="00BE08DD">
              <w:rPr>
                <w:rFonts w:eastAsia="Calibri" w:cs="Arial"/>
                <w:color w:val="000000"/>
              </w:rPr>
              <w:t xml:space="preserve">. </w:t>
            </w:r>
          </w:p>
          <w:p w14:paraId="29CA0CA1" w14:textId="77777777" w:rsidR="00BE08DD" w:rsidRPr="00BE08DD" w:rsidRDefault="00BE08DD" w:rsidP="001F7D88">
            <w:pPr>
              <w:numPr>
                <w:ilvl w:val="0"/>
                <w:numId w:val="73"/>
              </w:numPr>
              <w:rPr>
                <w:rFonts w:eastAsia="Calibri"/>
              </w:rPr>
            </w:pPr>
            <w:r w:rsidRPr="00BE08DD">
              <w:rPr>
                <w:rFonts w:eastAsia="Calibri"/>
              </w:rPr>
              <w:t xml:space="preserve">The email is embedded with the ECH website </w:t>
            </w:r>
            <w:r w:rsidR="000D342D">
              <w:rPr>
                <w:rFonts w:eastAsia="Calibri"/>
              </w:rPr>
              <w:t>hyper</w:t>
            </w:r>
            <w:r w:rsidRPr="00BE08DD">
              <w:rPr>
                <w:rFonts w:eastAsia="Calibri"/>
              </w:rPr>
              <w:t xml:space="preserve">link. </w:t>
            </w:r>
          </w:p>
          <w:p w14:paraId="7C370C5C" w14:textId="77777777" w:rsidR="0089236D" w:rsidRDefault="0089236D" w:rsidP="001F7D88">
            <w:pPr>
              <w:rPr>
                <w:rFonts w:eastAsia="Calibri"/>
              </w:rPr>
            </w:pPr>
          </w:p>
          <w:p w14:paraId="47534BFD" w14:textId="7793CD47" w:rsidR="00BE08DD" w:rsidRDefault="00BE08DD" w:rsidP="001F7D88">
            <w:pPr>
              <w:numPr>
                <w:ilvl w:val="0"/>
                <w:numId w:val="73"/>
              </w:numPr>
              <w:rPr>
                <w:rFonts w:eastAsia="Calibri"/>
              </w:rPr>
            </w:pPr>
            <w:r w:rsidRPr="00BE08DD">
              <w:rPr>
                <w:rFonts w:eastAsia="Calibri"/>
              </w:rPr>
              <w:t xml:space="preserve">Once members click on the </w:t>
            </w:r>
            <w:r w:rsidR="000D342D">
              <w:rPr>
                <w:rFonts w:eastAsia="Calibri"/>
              </w:rPr>
              <w:t>hyper</w:t>
            </w:r>
            <w:r w:rsidRPr="00BE08DD">
              <w:rPr>
                <w:rFonts w:eastAsia="Calibri"/>
              </w:rPr>
              <w:t xml:space="preserve">link and provide the personal information requested to validate eligibility, they can link their </w:t>
            </w:r>
            <w:r w:rsidR="002E1365">
              <w:rPr>
                <w:rFonts w:eastAsia="Calibri"/>
              </w:rPr>
              <w:t>ExtraCare Health Benefit</w:t>
            </w:r>
            <w:r w:rsidR="002E1365" w:rsidRPr="00BE08DD">
              <w:rPr>
                <w:rFonts w:eastAsia="Calibri"/>
              </w:rPr>
              <w:t xml:space="preserve"> </w:t>
            </w:r>
            <w:r w:rsidRPr="00BE08DD">
              <w:rPr>
                <w:rFonts w:eastAsia="Calibri"/>
              </w:rPr>
              <w:t xml:space="preserve">to the </w:t>
            </w:r>
            <w:r w:rsidR="002E1365" w:rsidRPr="00BE08DD">
              <w:rPr>
                <w:rFonts w:eastAsia="Calibri"/>
              </w:rPr>
              <w:t>E</w:t>
            </w:r>
            <w:r w:rsidR="002E1365">
              <w:rPr>
                <w:rFonts w:eastAsia="Calibri"/>
              </w:rPr>
              <w:t>xtra</w:t>
            </w:r>
            <w:r w:rsidR="002E1365" w:rsidRPr="00BE08DD">
              <w:rPr>
                <w:rFonts w:eastAsia="Calibri"/>
              </w:rPr>
              <w:t>C</w:t>
            </w:r>
            <w:r w:rsidR="002E1365">
              <w:rPr>
                <w:rFonts w:eastAsia="Calibri"/>
              </w:rPr>
              <w:t>are</w:t>
            </w:r>
            <w:r w:rsidR="002E1365" w:rsidRPr="00BE08DD" w:rsidDel="002E1365">
              <w:rPr>
                <w:rFonts w:eastAsia="Calibri"/>
              </w:rPr>
              <w:t xml:space="preserve"> </w:t>
            </w:r>
            <w:r w:rsidRPr="00BE08DD">
              <w:rPr>
                <w:rFonts w:eastAsia="Calibri"/>
              </w:rPr>
              <w:t>card.</w:t>
            </w:r>
          </w:p>
          <w:p w14:paraId="09B6A050" w14:textId="77777777" w:rsidR="0089236D" w:rsidRDefault="0089236D" w:rsidP="001F7D88">
            <w:pPr>
              <w:rPr>
                <w:rFonts w:eastAsia="Calibri"/>
              </w:rPr>
            </w:pPr>
          </w:p>
          <w:p w14:paraId="6196F808" w14:textId="1ED20DA1" w:rsidR="00BE08DD" w:rsidRDefault="00BE08DD" w:rsidP="001F7D88">
            <w:pPr>
              <w:numPr>
                <w:ilvl w:val="0"/>
                <w:numId w:val="73"/>
              </w:numPr>
              <w:rPr>
                <w:rFonts w:eastAsia="Calibri"/>
              </w:rPr>
            </w:pPr>
            <w:r>
              <w:rPr>
                <w:rFonts w:eastAsia="Calibri"/>
              </w:rPr>
              <w:t>Need Help when online, r</w:t>
            </w:r>
            <w:r w:rsidR="00A9068B">
              <w:rPr>
                <w:rFonts w:eastAsia="Calibri"/>
              </w:rPr>
              <w:t>efer to the phone number listed below the Activate Savings button when online.</w:t>
            </w:r>
          </w:p>
          <w:p w14:paraId="6CA560A5" w14:textId="77777777" w:rsidR="00401DCB" w:rsidRPr="00401DCB" w:rsidRDefault="00401DCB" w:rsidP="00401DCB">
            <w:pPr>
              <w:pStyle w:val="ListParagraph"/>
              <w:rPr>
                <w:rFonts w:eastAsia="Calibri" w:cs="Arial"/>
                <w:color w:val="000000"/>
              </w:rPr>
            </w:pPr>
          </w:p>
          <w:p w14:paraId="7B61A935" w14:textId="77777777" w:rsidR="00401DCB" w:rsidRDefault="00401DCB" w:rsidP="00401DCB">
            <w:pPr>
              <w:pStyle w:val="ListParagraph"/>
              <w:ind w:left="450"/>
              <w:rPr>
                <w:rFonts w:eastAsia="Calibri" w:cs="Arial"/>
                <w:color w:val="000000"/>
              </w:rPr>
            </w:pPr>
          </w:p>
          <w:p w14:paraId="49A97B9B" w14:textId="2FED4683" w:rsidR="002E1365" w:rsidRPr="00BE08DD" w:rsidRDefault="002E1365" w:rsidP="00E77A83">
            <w:pPr>
              <w:pStyle w:val="ListParagraph"/>
              <w:ind w:left="450"/>
              <w:jc w:val="center"/>
              <w:rPr>
                <w:rFonts w:eastAsia="Calibri" w:cs="Arial"/>
                <w:color w:val="000000"/>
              </w:rPr>
            </w:pPr>
            <w:r>
              <w:rPr>
                <w:noProof/>
              </w:rPr>
              <w:drawing>
                <wp:inline distT="0" distB="0" distL="0" distR="0" wp14:anchorId="3CB6DB45" wp14:editId="4E06C214">
                  <wp:extent cx="4618379" cy="3685540"/>
                  <wp:effectExtent l="19050" t="19050" r="10795" b="1016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620224" cy="3687012"/>
                          </a:xfrm>
                          <a:prstGeom prst="rect">
                            <a:avLst/>
                          </a:prstGeom>
                          <a:ln>
                            <a:solidFill>
                              <a:sysClr val="windowText" lastClr="000000"/>
                            </a:solidFill>
                          </a:ln>
                        </pic:spPr>
                      </pic:pic>
                    </a:graphicData>
                  </a:graphic>
                </wp:inline>
              </w:drawing>
            </w:r>
          </w:p>
          <w:p w14:paraId="77B643EA" w14:textId="77777777" w:rsidR="00BE08DD" w:rsidRPr="000C2409" w:rsidRDefault="00BE08DD" w:rsidP="00E77A83">
            <w:pPr>
              <w:rPr>
                <w:b/>
                <w:bCs/>
              </w:rPr>
            </w:pPr>
          </w:p>
          <w:p w14:paraId="26584F43" w14:textId="5386BEA4" w:rsidR="000C2409" w:rsidRDefault="000C2409" w:rsidP="00E77A83">
            <w:pPr>
              <w:jc w:val="center"/>
              <w:rPr>
                <w:bCs/>
              </w:rPr>
            </w:pPr>
          </w:p>
          <w:p w14:paraId="24E57C82" w14:textId="77777777" w:rsidR="000C2409" w:rsidRDefault="000C2409" w:rsidP="00E77A83">
            <w:pPr>
              <w:rPr>
                <w:bCs/>
              </w:rPr>
            </w:pPr>
          </w:p>
          <w:p w14:paraId="12E63F6D" w14:textId="77777777" w:rsidR="000C2409" w:rsidRDefault="000C2409" w:rsidP="00E77A83">
            <w:pPr>
              <w:rPr>
                <w:b/>
                <w:bCs/>
              </w:rPr>
            </w:pPr>
            <w:r w:rsidRPr="000C2409">
              <w:rPr>
                <w:b/>
                <w:bCs/>
              </w:rPr>
              <w:t xml:space="preserve">Paper Mailer Example:  </w:t>
            </w:r>
          </w:p>
          <w:p w14:paraId="261BF4EB" w14:textId="77777777" w:rsidR="000C2409" w:rsidRDefault="000C2409" w:rsidP="00E77A83">
            <w:pPr>
              <w:jc w:val="center"/>
              <w:rPr>
                <w:b/>
                <w:bCs/>
              </w:rPr>
            </w:pPr>
            <w:r w:rsidRPr="0005395A">
              <w:rPr>
                <w:noProof/>
              </w:rPr>
              <w:drawing>
                <wp:inline distT="0" distB="0" distL="0" distR="0" wp14:anchorId="7BD0782C" wp14:editId="4D49792A">
                  <wp:extent cx="7315200" cy="4570307"/>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200" cy="4570307"/>
                          </a:xfrm>
                          <a:prstGeom prst="rect">
                            <a:avLst/>
                          </a:prstGeom>
                          <a:noFill/>
                          <a:ln w="3175">
                            <a:solidFill>
                              <a:schemeClr val="tx1"/>
                            </a:solidFill>
                          </a:ln>
                        </pic:spPr>
                      </pic:pic>
                    </a:graphicData>
                  </a:graphic>
                </wp:inline>
              </w:drawing>
            </w:r>
          </w:p>
          <w:p w14:paraId="198F9751" w14:textId="77777777" w:rsidR="00733D10" w:rsidRPr="000C2409" w:rsidRDefault="009C2672" w:rsidP="00E77A83">
            <w:pPr>
              <w:jc w:val="right"/>
              <w:rPr>
                <w:b/>
                <w:bCs/>
              </w:rPr>
            </w:pPr>
            <w:hyperlink w:anchor="_High_Level_Process_1" w:history="1">
              <w:r w:rsidRPr="006226F3">
                <w:rPr>
                  <w:rStyle w:val="Hyperlink"/>
                </w:rPr>
                <w:t>Return to HLP Guide</w:t>
              </w:r>
            </w:hyperlink>
          </w:p>
        </w:tc>
      </w:tr>
    </w:tbl>
    <w:p w14:paraId="61FDA7E5" w14:textId="77777777" w:rsidR="000C2409" w:rsidRDefault="000C2409" w:rsidP="000C2409">
      <w:pPr>
        <w:jc w:val="right"/>
        <w:rPr>
          <w:rStyle w:val="Hyperlink"/>
          <w:sz w:val="22"/>
          <w:szCs w:val="22"/>
        </w:rPr>
      </w:pPr>
    </w:p>
    <w:p w14:paraId="5B1EF4C0" w14:textId="40C9390D" w:rsidR="005718D2" w:rsidRPr="0028085B" w:rsidRDefault="0053482F" w:rsidP="00EC41E3">
      <w:pPr>
        <w:jc w:val="right"/>
        <w:rPr>
          <w:color w:val="0000FF"/>
          <w:u w:val="single"/>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5718D2" w:rsidRPr="001A353A" w14:paraId="19CC1854" w14:textId="77777777" w:rsidTr="001C11A3">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4DA04D8E" w14:textId="4BA2E6DA" w:rsidR="005718D2" w:rsidRPr="001A353A" w:rsidRDefault="005718D2" w:rsidP="00E77A83">
            <w:pPr>
              <w:pStyle w:val="Heading2"/>
              <w:spacing w:before="120" w:after="120"/>
              <w:rPr>
                <w:rFonts w:ascii="Verdana" w:hAnsi="Verdana"/>
                <w:i w:val="0"/>
              </w:rPr>
            </w:pPr>
            <w:bookmarkStart w:id="22" w:name="_Status_of_ECHB"/>
            <w:bookmarkStart w:id="23" w:name="_Toc11921623"/>
            <w:bookmarkStart w:id="24" w:name="_Toc188515190"/>
            <w:bookmarkEnd w:id="22"/>
            <w:r w:rsidRPr="001A353A">
              <w:rPr>
                <w:rFonts w:ascii="Verdana" w:hAnsi="Verdana"/>
                <w:i w:val="0"/>
              </w:rPr>
              <w:t xml:space="preserve">ECHB </w:t>
            </w:r>
            <w:bookmarkEnd w:id="23"/>
            <w:r w:rsidR="002E1365">
              <w:rPr>
                <w:rFonts w:ascii="Verdana" w:hAnsi="Verdana"/>
                <w:i w:val="0"/>
              </w:rPr>
              <w:t>Status Messages</w:t>
            </w:r>
            <w:bookmarkEnd w:id="24"/>
          </w:p>
        </w:tc>
      </w:tr>
    </w:tbl>
    <w:p w14:paraId="0F373085" w14:textId="67641D2E" w:rsidR="005718D2" w:rsidRPr="00FA47D1" w:rsidRDefault="005718D2" w:rsidP="00EC3137">
      <w:pPr>
        <w:rPr>
          <w:rStyle w:val="Hyperlink"/>
          <w:color w:val="000000" w:themeColor="text1"/>
          <w:u w:val="none"/>
        </w:rPr>
      </w:pPr>
      <w:r w:rsidRPr="00FA47D1">
        <w:rPr>
          <w:rStyle w:val="Hyperlink"/>
          <w:color w:val="000000" w:themeColor="text1"/>
          <w:u w:val="none"/>
        </w:rPr>
        <w:t xml:space="preserve">Once an addition or replacement of the ExtraCare Health Benefit is input, </w:t>
      </w:r>
      <w:proofErr w:type="gramStart"/>
      <w:r w:rsidRPr="00FA47D1">
        <w:rPr>
          <w:rStyle w:val="Hyperlink"/>
          <w:color w:val="000000" w:themeColor="text1"/>
          <w:u w:val="none"/>
        </w:rPr>
        <w:t>a status</w:t>
      </w:r>
      <w:proofErr w:type="gramEnd"/>
      <w:r w:rsidRPr="00FA47D1">
        <w:rPr>
          <w:rStyle w:val="Hyperlink"/>
          <w:color w:val="000000" w:themeColor="text1"/>
          <w:u w:val="none"/>
        </w:rPr>
        <w:t xml:space="preserve"> of the request will display</w:t>
      </w:r>
      <w:r w:rsidR="00563C4D" w:rsidRPr="00FA47D1">
        <w:rPr>
          <w:rStyle w:val="Hyperlink"/>
          <w:color w:val="000000" w:themeColor="text1"/>
          <w:u w:val="none"/>
        </w:rPr>
        <w:t xml:space="preserve">. </w:t>
      </w:r>
      <w:r w:rsidRPr="00FA47D1">
        <w:rPr>
          <w:rStyle w:val="Hyperlink"/>
          <w:color w:val="000000" w:themeColor="text1"/>
          <w:u w:val="none"/>
        </w:rPr>
        <w:t>To review the</w:t>
      </w:r>
      <w:r w:rsidR="00C51DB1" w:rsidRPr="00FA47D1">
        <w:rPr>
          <w:rStyle w:val="Hyperlink"/>
          <w:color w:val="000000" w:themeColor="text1"/>
          <w:u w:val="none"/>
        </w:rPr>
        <w:t xml:space="preserve"> status, click on the hyperlink and a </w:t>
      </w:r>
      <w:r w:rsidR="00045B20" w:rsidRPr="00FA47D1">
        <w:rPr>
          <w:rStyle w:val="Hyperlink"/>
          <w:color w:val="000000" w:themeColor="text1"/>
          <w:u w:val="none"/>
        </w:rPr>
        <w:t>pop-up</w:t>
      </w:r>
      <w:r w:rsidR="00C51DB1" w:rsidRPr="00FA47D1">
        <w:rPr>
          <w:rStyle w:val="Hyperlink"/>
          <w:color w:val="000000" w:themeColor="text1"/>
          <w:u w:val="none"/>
        </w:rPr>
        <w:t xml:space="preserve"> box display with additional detail.</w:t>
      </w:r>
    </w:p>
    <w:p w14:paraId="51202E5A" w14:textId="21F0A502" w:rsidR="00C51DB1" w:rsidRPr="00FA47D1" w:rsidRDefault="00C51DB1" w:rsidP="00EC3137">
      <w:pPr>
        <w:rPr>
          <w:noProof/>
          <w:color w:val="000000"/>
        </w:rPr>
      </w:pPr>
      <w:r w:rsidRPr="00FA47D1">
        <w:rPr>
          <w:noProof/>
          <w:color w:val="000000"/>
        </w:rPr>
        <w:t xml:space="preserve">Refer to status below and </w:t>
      </w:r>
      <w:r w:rsidR="002E1365" w:rsidRPr="00FA47D1">
        <w:rPr>
          <w:noProof/>
          <w:color w:val="000000"/>
        </w:rPr>
        <w:t>respond</w:t>
      </w:r>
      <w:r w:rsidRPr="00FA47D1">
        <w:rPr>
          <w:noProof/>
          <w:color w:val="000000"/>
        </w:rPr>
        <w:t xml:space="preserve"> as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46"/>
        <w:gridCol w:w="10704"/>
      </w:tblGrid>
      <w:tr w:rsidR="00C51DB1" w:rsidRPr="001D072B" w14:paraId="699F1180" w14:textId="77777777" w:rsidTr="004466BF">
        <w:trPr>
          <w:trHeight w:val="422"/>
        </w:trPr>
        <w:tc>
          <w:tcPr>
            <w:tcW w:w="867" w:type="pct"/>
            <w:shd w:val="clear" w:color="auto" w:fill="D9D9D9" w:themeFill="background1" w:themeFillShade="D9"/>
            <w:tcMar>
              <w:top w:w="0" w:type="dxa"/>
              <w:left w:w="101" w:type="dxa"/>
              <w:bottom w:w="0" w:type="dxa"/>
              <w:right w:w="101" w:type="dxa"/>
            </w:tcMar>
          </w:tcPr>
          <w:p w14:paraId="5A9F2688" w14:textId="77777777" w:rsidR="00C51DB1" w:rsidRPr="001D072B" w:rsidRDefault="00C51DB1" w:rsidP="00FA47D1">
            <w:pPr>
              <w:contextualSpacing/>
              <w:jc w:val="center"/>
              <w:rPr>
                <w:b/>
              </w:rPr>
            </w:pPr>
            <w:r w:rsidRPr="001D072B">
              <w:rPr>
                <w:b/>
              </w:rPr>
              <w:t>If the status indicates…</w:t>
            </w:r>
          </w:p>
        </w:tc>
        <w:tc>
          <w:tcPr>
            <w:tcW w:w="4133" w:type="pct"/>
            <w:shd w:val="clear" w:color="auto" w:fill="D9D9D9" w:themeFill="background1" w:themeFillShade="D9"/>
          </w:tcPr>
          <w:p w14:paraId="26962891" w14:textId="77777777" w:rsidR="00C51DB1" w:rsidRPr="001D072B" w:rsidRDefault="00C51DB1" w:rsidP="00FA47D1">
            <w:pPr>
              <w:contextualSpacing/>
              <w:jc w:val="center"/>
              <w:rPr>
                <w:b/>
              </w:rPr>
            </w:pPr>
            <w:r w:rsidRPr="001D072B">
              <w:rPr>
                <w:b/>
              </w:rPr>
              <w:t>Then…</w:t>
            </w:r>
          </w:p>
        </w:tc>
      </w:tr>
      <w:tr w:rsidR="002E1365" w14:paraId="4B016B5D" w14:textId="77777777" w:rsidTr="004466BF">
        <w:trPr>
          <w:trHeight w:val="51"/>
        </w:trPr>
        <w:tc>
          <w:tcPr>
            <w:tcW w:w="867" w:type="pct"/>
            <w:tcMar>
              <w:top w:w="0" w:type="dxa"/>
              <w:left w:w="101" w:type="dxa"/>
              <w:bottom w:w="0" w:type="dxa"/>
              <w:right w:w="101" w:type="dxa"/>
            </w:tcMar>
          </w:tcPr>
          <w:p w14:paraId="722DC4EB" w14:textId="77777777" w:rsidR="002E1365" w:rsidDel="00466DE4" w:rsidRDefault="002E1365" w:rsidP="0005764B">
            <w:r w:rsidRPr="003B1329">
              <w:rPr>
                <w:noProof/>
                <w:color w:val="000000"/>
                <w:szCs w:val="20"/>
              </w:rPr>
              <w:t>ADHOC PENDIN</w:t>
            </w:r>
          </w:p>
        </w:tc>
        <w:tc>
          <w:tcPr>
            <w:tcW w:w="4133" w:type="pct"/>
          </w:tcPr>
          <w:p w14:paraId="60E84DE6" w14:textId="253F30FB" w:rsidR="002E1365" w:rsidRDefault="00927555" w:rsidP="0005764B">
            <w:pPr>
              <w:tabs>
                <w:tab w:val="left" w:pos="360"/>
                <w:tab w:val="left" w:pos="1080"/>
                <w:tab w:val="left" w:pos="1440"/>
                <w:tab w:val="left" w:pos="1800"/>
                <w:tab w:val="left" w:pos="2160"/>
              </w:tabs>
              <w:ind w:left="156"/>
            </w:pPr>
            <w:r>
              <w:t>A</w:t>
            </w:r>
            <w:r w:rsidR="002E1365">
              <w:t xml:space="preserve">n ad hoc print mailer is pending with the vendor </w:t>
            </w:r>
          </w:p>
        </w:tc>
      </w:tr>
      <w:tr w:rsidR="00C51DB1" w:rsidRPr="001D072B" w14:paraId="0089DC60" w14:textId="77777777" w:rsidTr="004466BF">
        <w:trPr>
          <w:trHeight w:val="51"/>
        </w:trPr>
        <w:tc>
          <w:tcPr>
            <w:tcW w:w="867" w:type="pct"/>
            <w:tcMar>
              <w:top w:w="0" w:type="dxa"/>
              <w:left w:w="101" w:type="dxa"/>
              <w:bottom w:w="0" w:type="dxa"/>
              <w:right w:w="101" w:type="dxa"/>
            </w:tcMar>
          </w:tcPr>
          <w:p w14:paraId="166F38A4" w14:textId="35957BA8" w:rsidR="00C51DB1" w:rsidRPr="002D4FE0" w:rsidRDefault="00C75E55" w:rsidP="001C11A3">
            <w:r>
              <w:t>CANCELLED</w:t>
            </w:r>
          </w:p>
        </w:tc>
        <w:tc>
          <w:tcPr>
            <w:tcW w:w="4133" w:type="pct"/>
          </w:tcPr>
          <w:p w14:paraId="43DC9696" w14:textId="77777777" w:rsidR="00C51DB1" w:rsidRPr="001D072B" w:rsidRDefault="00C51DB1" w:rsidP="001C11A3">
            <w:pPr>
              <w:tabs>
                <w:tab w:val="left" w:pos="360"/>
                <w:tab w:val="left" w:pos="1080"/>
                <w:tab w:val="left" w:pos="1440"/>
                <w:tab w:val="left" w:pos="1800"/>
                <w:tab w:val="left" w:pos="2160"/>
              </w:tabs>
              <w:ind w:left="156"/>
            </w:pPr>
            <w:r>
              <w:t xml:space="preserve">Request was cancelled prior to submission to vendor. </w:t>
            </w:r>
          </w:p>
        </w:tc>
      </w:tr>
      <w:tr w:rsidR="00C75E55" w14:paraId="03399E6A" w14:textId="77777777" w:rsidTr="004466BF">
        <w:trPr>
          <w:trHeight w:val="51"/>
        </w:trPr>
        <w:tc>
          <w:tcPr>
            <w:tcW w:w="867" w:type="pct"/>
            <w:tcMar>
              <w:top w:w="0" w:type="dxa"/>
              <w:left w:w="101" w:type="dxa"/>
              <w:bottom w:w="0" w:type="dxa"/>
              <w:right w:w="101" w:type="dxa"/>
            </w:tcMar>
          </w:tcPr>
          <w:p w14:paraId="44D8FF34" w14:textId="77777777" w:rsidR="00C75E55" w:rsidDel="00284BF0" w:rsidRDefault="00C75E55" w:rsidP="0005764B">
            <w:r>
              <w:t>CLT MANAGED</w:t>
            </w:r>
          </w:p>
        </w:tc>
        <w:tc>
          <w:tcPr>
            <w:tcW w:w="4133" w:type="pct"/>
          </w:tcPr>
          <w:p w14:paraId="53C3379F" w14:textId="77777777" w:rsidR="00C75E55" w:rsidRDefault="00C75E55" w:rsidP="0005764B">
            <w:pPr>
              <w:tabs>
                <w:tab w:val="left" w:pos="360"/>
                <w:tab w:val="left" w:pos="1080"/>
                <w:tab w:val="left" w:pos="1440"/>
                <w:tab w:val="left" w:pos="1800"/>
                <w:tab w:val="left" w:pos="2160"/>
              </w:tabs>
              <w:ind w:left="156"/>
            </w:pPr>
            <w:r>
              <w:rPr>
                <w:noProof/>
                <w:color w:val="000000"/>
                <w:szCs w:val="20"/>
              </w:rPr>
              <w:t xml:space="preserve">Members that belong to a client/carrier who manages the communicaton have already activated their benefit and linked to an ExtraCare (red) card. </w:t>
            </w:r>
          </w:p>
        </w:tc>
      </w:tr>
      <w:tr w:rsidR="00C75E55" w:rsidRPr="002D4FE0" w14:paraId="3C421EE2" w14:textId="77777777" w:rsidTr="004466BF">
        <w:trPr>
          <w:trHeight w:val="51"/>
        </w:trPr>
        <w:tc>
          <w:tcPr>
            <w:tcW w:w="867" w:type="pct"/>
            <w:tcMar>
              <w:top w:w="0" w:type="dxa"/>
              <w:left w:w="101" w:type="dxa"/>
              <w:bottom w:w="0" w:type="dxa"/>
              <w:right w:w="101" w:type="dxa"/>
            </w:tcMar>
          </w:tcPr>
          <w:p w14:paraId="0612CF0E" w14:textId="50A38BF0" w:rsidR="00C75E55" w:rsidRDefault="00C75E55" w:rsidP="00C75E55">
            <w:r>
              <w:t>CLT MANAGE COMM</w:t>
            </w:r>
          </w:p>
        </w:tc>
        <w:tc>
          <w:tcPr>
            <w:tcW w:w="4133" w:type="pct"/>
          </w:tcPr>
          <w:p w14:paraId="1A9E0C14" w14:textId="2D3C58DF" w:rsidR="00C75E55" w:rsidRDefault="00C75E55" w:rsidP="00C75E55">
            <w:pPr>
              <w:tabs>
                <w:tab w:val="left" w:pos="360"/>
                <w:tab w:val="left" w:pos="1080"/>
                <w:tab w:val="left" w:pos="1440"/>
                <w:tab w:val="left" w:pos="1800"/>
                <w:tab w:val="left" w:pos="2160"/>
              </w:tabs>
              <w:ind w:left="156"/>
            </w:pPr>
            <w:r>
              <w:t>Communications relating to the ExtraCare Health Benefit are managed by the client.</w:t>
            </w:r>
          </w:p>
        </w:tc>
      </w:tr>
      <w:tr w:rsidR="00C75E55" w:rsidRPr="002D4FE0" w14:paraId="74FEC479" w14:textId="77777777" w:rsidTr="004466BF">
        <w:trPr>
          <w:trHeight w:val="51"/>
        </w:trPr>
        <w:tc>
          <w:tcPr>
            <w:tcW w:w="867" w:type="pct"/>
            <w:tcMar>
              <w:top w:w="0" w:type="dxa"/>
              <w:left w:w="101" w:type="dxa"/>
              <w:bottom w:w="0" w:type="dxa"/>
              <w:right w:w="101" w:type="dxa"/>
            </w:tcMar>
          </w:tcPr>
          <w:p w14:paraId="43D80739" w14:textId="42B5BF03" w:rsidR="00C75E55" w:rsidRPr="002D4FE0" w:rsidRDefault="00C75E55" w:rsidP="00C75E55">
            <w:r>
              <w:t>SENT TO VENDOR</w:t>
            </w:r>
          </w:p>
        </w:tc>
        <w:tc>
          <w:tcPr>
            <w:tcW w:w="4133" w:type="pct"/>
          </w:tcPr>
          <w:p w14:paraId="03EF93AD" w14:textId="633F4F76" w:rsidR="00927555" w:rsidRDefault="00C75E55" w:rsidP="00C75E55">
            <w:pPr>
              <w:tabs>
                <w:tab w:val="left" w:pos="360"/>
                <w:tab w:val="left" w:pos="1080"/>
                <w:tab w:val="left" w:pos="1440"/>
                <w:tab w:val="left" w:pos="1800"/>
                <w:tab w:val="left" w:pos="2160"/>
              </w:tabs>
              <w:ind w:left="181"/>
            </w:pPr>
            <w:r>
              <w:t>A print mailer request was sent to the vendor</w:t>
            </w:r>
            <w:r w:rsidR="00563C4D">
              <w:t xml:space="preserve">. </w:t>
            </w:r>
            <w:r>
              <w:t xml:space="preserve">The mailing is in process and will be sent to the primary member’s </w:t>
            </w:r>
            <w:r w:rsidR="004276FB">
              <w:t>address.</w:t>
            </w:r>
            <w:r w:rsidDel="00C75E55">
              <w:t xml:space="preserve"> </w:t>
            </w:r>
          </w:p>
          <w:p w14:paraId="1731C5E6" w14:textId="03D324A5" w:rsidR="00C75E55" w:rsidRDefault="00C75E55" w:rsidP="00C75E55">
            <w:pPr>
              <w:tabs>
                <w:tab w:val="left" w:pos="360"/>
                <w:tab w:val="left" w:pos="1080"/>
                <w:tab w:val="left" w:pos="1440"/>
                <w:tab w:val="left" w:pos="1800"/>
                <w:tab w:val="left" w:pos="2160"/>
              </w:tabs>
              <w:ind w:left="181"/>
            </w:pPr>
            <w:r w:rsidRPr="00B64E8F">
              <w:rPr>
                <w:b/>
                <w:noProof/>
              </w:rPr>
              <w:t>Note:</w:t>
            </w:r>
            <w:r w:rsidRPr="00B64E8F">
              <w:rPr>
                <w:noProof/>
              </w:rPr>
              <w:t xml:space="preserve">  The mailer will be sent to </w:t>
            </w:r>
            <w:r>
              <w:rPr>
                <w:noProof/>
              </w:rPr>
              <w:t>the address</w:t>
            </w:r>
            <w:r w:rsidRPr="00B64E8F">
              <w:rPr>
                <w:noProof/>
              </w:rPr>
              <w:t xml:space="preserve"> listed on this screen if the member were to receive in the mail</w:t>
            </w:r>
            <w:r>
              <w:rPr>
                <w:noProof/>
              </w:rPr>
              <w:t>,</w:t>
            </w:r>
            <w:r w:rsidRPr="00B64E8F">
              <w:rPr>
                <w:noProof/>
              </w:rPr>
              <w:t xml:space="preserve"> however only new clients that have approved mailers will have this option. </w:t>
            </w:r>
            <w:r w:rsidR="0089236D">
              <w:rPr>
                <w:noProof/>
              </w:rPr>
              <w:t xml:space="preserve"> </w:t>
            </w:r>
            <w:r w:rsidRPr="00B64E8F">
              <w:rPr>
                <w:noProof/>
              </w:rPr>
              <w:t>All others will require the email to be sent out.</w:t>
            </w:r>
            <w:r>
              <w:rPr>
                <w:noProof/>
              </w:rPr>
              <w:t xml:space="preserve">  </w:t>
            </w:r>
          </w:p>
          <w:p w14:paraId="6B81C0C0" w14:textId="77777777" w:rsidR="00C75E55" w:rsidRDefault="00C75E55" w:rsidP="00C75E55">
            <w:pPr>
              <w:tabs>
                <w:tab w:val="left" w:pos="360"/>
                <w:tab w:val="left" w:pos="1080"/>
                <w:tab w:val="left" w:pos="1440"/>
                <w:tab w:val="left" w:pos="1800"/>
                <w:tab w:val="left" w:pos="2160"/>
              </w:tabs>
              <w:ind w:left="156"/>
              <w:rPr>
                <w:noProof/>
              </w:rPr>
            </w:pPr>
            <w:r w:rsidRPr="00C71689">
              <w:rPr>
                <w:b/>
              </w:rPr>
              <w:t>Example:</w:t>
            </w:r>
          </w:p>
          <w:p w14:paraId="6BCC686E" w14:textId="77777777" w:rsidR="00C75E55" w:rsidRDefault="00C75E55" w:rsidP="00C75E55">
            <w:pPr>
              <w:tabs>
                <w:tab w:val="left" w:pos="360"/>
                <w:tab w:val="left" w:pos="1080"/>
                <w:tab w:val="left" w:pos="1440"/>
                <w:tab w:val="left" w:pos="1800"/>
                <w:tab w:val="left" w:pos="2160"/>
              </w:tabs>
              <w:jc w:val="center"/>
            </w:pPr>
            <w:r w:rsidRPr="00C6641C">
              <w:rPr>
                <w:noProof/>
              </w:rPr>
              <w:drawing>
                <wp:inline distT="0" distB="0" distL="0" distR="0" wp14:anchorId="0061BAB0" wp14:editId="5781536C">
                  <wp:extent cx="3036869" cy="1828800"/>
                  <wp:effectExtent l="19050" t="19050" r="1143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869" cy="1828800"/>
                          </a:xfrm>
                          <a:prstGeom prst="rect">
                            <a:avLst/>
                          </a:prstGeom>
                          <a:noFill/>
                          <a:ln w="3175">
                            <a:solidFill>
                              <a:schemeClr val="tx1"/>
                            </a:solidFill>
                          </a:ln>
                        </pic:spPr>
                      </pic:pic>
                    </a:graphicData>
                  </a:graphic>
                </wp:inline>
              </w:drawing>
            </w:r>
          </w:p>
          <w:p w14:paraId="1BCF2658" w14:textId="77777777" w:rsidR="00C75E55" w:rsidRPr="002D4FE0" w:rsidRDefault="00C75E55" w:rsidP="00C75E55">
            <w:pPr>
              <w:tabs>
                <w:tab w:val="left" w:pos="360"/>
                <w:tab w:val="left" w:pos="1080"/>
                <w:tab w:val="left" w:pos="1440"/>
                <w:tab w:val="left" w:pos="1800"/>
                <w:tab w:val="left" w:pos="2160"/>
              </w:tabs>
              <w:ind w:left="181"/>
            </w:pPr>
          </w:p>
        </w:tc>
      </w:tr>
      <w:tr w:rsidR="00C75E55" w14:paraId="104E4DD6" w14:textId="77777777" w:rsidTr="004466BF">
        <w:trPr>
          <w:trHeight w:val="51"/>
        </w:trPr>
        <w:tc>
          <w:tcPr>
            <w:tcW w:w="867" w:type="pct"/>
            <w:tcMar>
              <w:top w:w="0" w:type="dxa"/>
              <w:left w:w="101" w:type="dxa"/>
              <w:bottom w:w="0" w:type="dxa"/>
              <w:right w:w="101" w:type="dxa"/>
            </w:tcMar>
          </w:tcPr>
          <w:p w14:paraId="085D4873" w14:textId="77777777" w:rsidR="00C75E55" w:rsidRDefault="00C75E55" w:rsidP="0005764B">
            <w:r>
              <w:rPr>
                <w:noProof/>
                <w:color w:val="000000"/>
                <w:szCs w:val="20"/>
              </w:rPr>
              <w:t>CARD REGISTERED</w:t>
            </w:r>
          </w:p>
        </w:tc>
        <w:tc>
          <w:tcPr>
            <w:tcW w:w="4133" w:type="pct"/>
          </w:tcPr>
          <w:p w14:paraId="7DB127BC" w14:textId="77777777" w:rsidR="00C75E55" w:rsidRDefault="00C75E55" w:rsidP="0005764B">
            <w:pPr>
              <w:tabs>
                <w:tab w:val="left" w:pos="360"/>
                <w:tab w:val="left" w:pos="1080"/>
                <w:tab w:val="left" w:pos="1440"/>
                <w:tab w:val="left" w:pos="1800"/>
                <w:tab w:val="left" w:pos="2160"/>
              </w:tabs>
              <w:ind w:left="181"/>
            </w:pPr>
            <w:r>
              <w:rPr>
                <w:noProof/>
                <w:color w:val="000000"/>
                <w:szCs w:val="20"/>
              </w:rPr>
              <w:t>Member was notified of the ExtraCare HealthCare benefit via email and the member has activated their ExtraCare Health Benefit and linked it to an ExtraCare red card.</w:t>
            </w:r>
          </w:p>
        </w:tc>
      </w:tr>
      <w:tr w:rsidR="00C75E55" w:rsidRPr="001D072B" w14:paraId="61BD7114" w14:textId="77777777" w:rsidTr="004466BF">
        <w:trPr>
          <w:trHeight w:val="51"/>
        </w:trPr>
        <w:tc>
          <w:tcPr>
            <w:tcW w:w="867" w:type="pct"/>
            <w:tcMar>
              <w:top w:w="0" w:type="dxa"/>
              <w:left w:w="101" w:type="dxa"/>
              <w:bottom w:w="0" w:type="dxa"/>
              <w:right w:w="101" w:type="dxa"/>
            </w:tcMar>
          </w:tcPr>
          <w:p w14:paraId="6CC4533C" w14:textId="08A261CD" w:rsidR="00C75E55" w:rsidRPr="002D4FE0" w:rsidRDefault="00C75E55" w:rsidP="00C75E55">
            <w:r>
              <w:t>EMAIL SUBMITTED</w:t>
            </w:r>
          </w:p>
        </w:tc>
        <w:tc>
          <w:tcPr>
            <w:tcW w:w="4133" w:type="pct"/>
          </w:tcPr>
          <w:p w14:paraId="17980211" w14:textId="77777777" w:rsidR="00C75E55" w:rsidRDefault="00C75E55" w:rsidP="00C75E55">
            <w:pPr>
              <w:tabs>
                <w:tab w:val="left" w:pos="360"/>
                <w:tab w:val="left" w:pos="1080"/>
                <w:tab w:val="left" w:pos="1440"/>
                <w:tab w:val="left" w:pos="1800"/>
                <w:tab w:val="left" w:pos="2160"/>
              </w:tabs>
              <w:ind w:left="181"/>
            </w:pPr>
            <w:proofErr w:type="gramStart"/>
            <w:r>
              <w:t>Request</w:t>
            </w:r>
            <w:proofErr w:type="gramEnd"/>
            <w:r>
              <w:t xml:space="preserve"> was sent to email vendor who will send the member the ExtraCare Health Benefit email. It will be at least two days before the email is sent to the member.</w:t>
            </w:r>
          </w:p>
          <w:p w14:paraId="78755667" w14:textId="77777777" w:rsidR="00C75E55" w:rsidRPr="00C71689" w:rsidRDefault="00C75E55" w:rsidP="00C75E55">
            <w:pPr>
              <w:tabs>
                <w:tab w:val="left" w:pos="360"/>
                <w:tab w:val="left" w:pos="1080"/>
                <w:tab w:val="left" w:pos="1440"/>
                <w:tab w:val="left" w:pos="1800"/>
                <w:tab w:val="left" w:pos="2160"/>
              </w:tabs>
              <w:ind w:left="181"/>
              <w:rPr>
                <w:b/>
                <w:iCs/>
              </w:rPr>
            </w:pPr>
            <w:r w:rsidRPr="00C71689">
              <w:rPr>
                <w:b/>
                <w:iCs/>
              </w:rPr>
              <w:t>Example:</w:t>
            </w:r>
          </w:p>
          <w:p w14:paraId="48809A5D" w14:textId="77777777" w:rsidR="00C75E55" w:rsidRDefault="00C75E55" w:rsidP="00C75E55">
            <w:pPr>
              <w:tabs>
                <w:tab w:val="left" w:pos="360"/>
                <w:tab w:val="left" w:pos="1080"/>
                <w:tab w:val="left" w:pos="1440"/>
                <w:tab w:val="left" w:pos="1800"/>
                <w:tab w:val="left" w:pos="2160"/>
              </w:tabs>
              <w:jc w:val="center"/>
            </w:pPr>
            <w:r>
              <w:rPr>
                <w:noProof/>
              </w:rPr>
              <w:drawing>
                <wp:inline distT="0" distB="0" distL="0" distR="0" wp14:anchorId="007AEAAC" wp14:editId="06898914">
                  <wp:extent cx="3657600" cy="95415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954156"/>
                          </a:xfrm>
                          <a:prstGeom prst="rect">
                            <a:avLst/>
                          </a:prstGeom>
                        </pic:spPr>
                      </pic:pic>
                    </a:graphicData>
                  </a:graphic>
                </wp:inline>
              </w:drawing>
            </w:r>
          </w:p>
          <w:p w14:paraId="08AEBFD3" w14:textId="77777777" w:rsidR="00C75E55" w:rsidRDefault="00C75E55" w:rsidP="00C75E55">
            <w:pPr>
              <w:tabs>
                <w:tab w:val="left" w:pos="360"/>
                <w:tab w:val="left" w:pos="1080"/>
                <w:tab w:val="left" w:pos="1440"/>
                <w:tab w:val="left" w:pos="1800"/>
                <w:tab w:val="left" w:pos="2160"/>
              </w:tabs>
              <w:jc w:val="center"/>
            </w:pPr>
          </w:p>
          <w:p w14:paraId="3301B38E" w14:textId="1131270B" w:rsidR="00C75E55" w:rsidRDefault="00C75E55" w:rsidP="00562707">
            <w:pPr>
              <w:pStyle w:val="ListParagraph"/>
              <w:numPr>
                <w:ilvl w:val="0"/>
                <w:numId w:val="14"/>
              </w:numPr>
              <w:tabs>
                <w:tab w:val="left" w:pos="1080"/>
                <w:tab w:val="left" w:pos="1440"/>
                <w:tab w:val="left" w:pos="1800"/>
                <w:tab w:val="left" w:pos="2160"/>
              </w:tabs>
              <w:ind w:left="462"/>
              <w:rPr>
                <w:iCs/>
              </w:rPr>
            </w:pPr>
            <w:r w:rsidRPr="00733D10">
              <w:t xml:space="preserve">If the member indicates they </w:t>
            </w:r>
            <w:proofErr w:type="gramStart"/>
            <w:r w:rsidRPr="00733D10">
              <w:t>never</w:t>
            </w:r>
            <w:proofErr w:type="gramEnd"/>
            <w:r w:rsidRPr="00733D10">
              <w:t xml:space="preserve"> received the email </w:t>
            </w:r>
            <w:r>
              <w:t xml:space="preserve">and Email Submitted displays as the Status; </w:t>
            </w:r>
            <w:r w:rsidRPr="00733D10">
              <w:t>order the card again</w:t>
            </w:r>
            <w:r w:rsidR="00563C4D" w:rsidRPr="00733D10">
              <w:t xml:space="preserve">. </w:t>
            </w:r>
            <w:r w:rsidRPr="001D072B">
              <w:t xml:space="preserve">Refer to </w:t>
            </w:r>
            <w:hyperlink w:anchor="_ExtraCare_Health_Benefit" w:history="1">
              <w:r>
                <w:rPr>
                  <w:rStyle w:val="Hyperlink"/>
                  <w:iCs/>
                </w:rPr>
                <w:t>ExtraCare Health Benefit</w:t>
              </w:r>
              <w:r w:rsidR="00AF0698">
                <w:rPr>
                  <w:rStyle w:val="Hyperlink"/>
                  <w:iCs/>
                </w:rPr>
                <w:t xml:space="preserve"> Terminate or Replacement for Lost Card</w:t>
              </w:r>
            </w:hyperlink>
            <w:r>
              <w:rPr>
                <w:rStyle w:val="Hyperlink"/>
                <w:iCs/>
              </w:rPr>
              <w:t>.</w:t>
            </w:r>
          </w:p>
          <w:p w14:paraId="63522760" w14:textId="437F2385" w:rsidR="00C75E55" w:rsidRPr="001D072B" w:rsidRDefault="00C75E55" w:rsidP="00C75E55">
            <w:pPr>
              <w:pStyle w:val="ListParagraph"/>
              <w:tabs>
                <w:tab w:val="left" w:pos="360"/>
                <w:tab w:val="left" w:pos="1080"/>
                <w:tab w:val="left" w:pos="1440"/>
                <w:tab w:val="left" w:pos="1800"/>
                <w:tab w:val="left" w:pos="2160"/>
              </w:tabs>
              <w:ind w:left="462"/>
            </w:pPr>
            <w:r w:rsidRPr="002875AA">
              <w:rPr>
                <w:b/>
              </w:rPr>
              <w:t>Note:</w:t>
            </w:r>
            <w:r>
              <w:t xml:space="preserve">  </w:t>
            </w:r>
            <w:r w:rsidRPr="00733D10">
              <w:t xml:space="preserve">The first request will be </w:t>
            </w:r>
            <w:r w:rsidR="00A30547" w:rsidRPr="00733D10">
              <w:t>cancelled,</w:t>
            </w:r>
            <w:r w:rsidRPr="00733D10">
              <w:t xml:space="preserve"> and the new request will </w:t>
            </w:r>
            <w:proofErr w:type="gramStart"/>
            <w:r w:rsidRPr="00733D10">
              <w:t>process</w:t>
            </w:r>
            <w:proofErr w:type="gramEnd"/>
            <w:r w:rsidRPr="00733D10">
              <w:t xml:space="preserve"> within </w:t>
            </w:r>
            <w:r w:rsidR="00285A44">
              <w:t xml:space="preserve">2 </w:t>
            </w:r>
            <w:r w:rsidR="00073580">
              <w:t xml:space="preserve">(two) </w:t>
            </w:r>
            <w:r w:rsidR="00285A44">
              <w:t>business days</w:t>
            </w:r>
            <w:r>
              <w:t>.</w:t>
            </w:r>
          </w:p>
        </w:tc>
      </w:tr>
      <w:tr w:rsidR="00C75E55" w:rsidRPr="002D4FE0" w14:paraId="22A297CF" w14:textId="77777777" w:rsidTr="004466BF">
        <w:trPr>
          <w:trHeight w:val="51"/>
        </w:trPr>
        <w:tc>
          <w:tcPr>
            <w:tcW w:w="867" w:type="pct"/>
            <w:tcMar>
              <w:top w:w="0" w:type="dxa"/>
              <w:left w:w="101" w:type="dxa"/>
              <w:bottom w:w="0" w:type="dxa"/>
              <w:right w:w="101" w:type="dxa"/>
            </w:tcMar>
          </w:tcPr>
          <w:p w14:paraId="3BA7F8FD" w14:textId="5824B321" w:rsidR="00C75E55" w:rsidRPr="002D4FE0" w:rsidRDefault="00C75E55" w:rsidP="00E77A83">
            <w:r>
              <w:t>EMAIL SUCCESS</w:t>
            </w:r>
          </w:p>
        </w:tc>
        <w:tc>
          <w:tcPr>
            <w:tcW w:w="4133" w:type="pct"/>
          </w:tcPr>
          <w:p w14:paraId="49593FE2" w14:textId="77777777" w:rsidR="00C75E55" w:rsidRDefault="00C75E55" w:rsidP="00E77A83">
            <w:pPr>
              <w:tabs>
                <w:tab w:val="left" w:pos="360"/>
                <w:tab w:val="left" w:pos="1080"/>
                <w:tab w:val="left" w:pos="1440"/>
                <w:tab w:val="left" w:pos="1800"/>
                <w:tab w:val="left" w:pos="2160"/>
              </w:tabs>
              <w:ind w:left="181"/>
            </w:pPr>
            <w:r>
              <w:t xml:space="preserve">Member received the email. </w:t>
            </w:r>
          </w:p>
          <w:p w14:paraId="6ACBAC6C" w14:textId="16CF328F" w:rsidR="00C75E55" w:rsidRPr="002D4FE0" w:rsidRDefault="00C75E55" w:rsidP="00E77A83">
            <w:pPr>
              <w:tabs>
                <w:tab w:val="left" w:pos="360"/>
                <w:tab w:val="left" w:pos="1080"/>
                <w:tab w:val="left" w:pos="1440"/>
                <w:tab w:val="left" w:pos="1800"/>
                <w:tab w:val="left" w:pos="2160"/>
              </w:tabs>
              <w:ind w:left="181"/>
            </w:pPr>
            <w:r w:rsidRPr="00E65746">
              <w:rPr>
                <w:b/>
              </w:rPr>
              <w:t>Note:</w:t>
            </w:r>
            <w:r>
              <w:t xml:space="preserve">  If the member never opens or deletes their email, it will remain in this status.</w:t>
            </w:r>
          </w:p>
        </w:tc>
      </w:tr>
      <w:tr w:rsidR="00C75E55" w:rsidRPr="002D4FE0" w14:paraId="7024627A" w14:textId="77777777" w:rsidTr="004466BF">
        <w:trPr>
          <w:trHeight w:val="86"/>
        </w:trPr>
        <w:tc>
          <w:tcPr>
            <w:tcW w:w="867" w:type="pct"/>
            <w:tcMar>
              <w:top w:w="0" w:type="dxa"/>
              <w:left w:w="101" w:type="dxa"/>
              <w:bottom w:w="0" w:type="dxa"/>
              <w:right w:w="101" w:type="dxa"/>
            </w:tcMar>
          </w:tcPr>
          <w:p w14:paraId="353993E5" w14:textId="7A6592B5" w:rsidR="00C75E55" w:rsidRPr="002D4FE0" w:rsidRDefault="00C75E55" w:rsidP="00E77A83">
            <w:pPr>
              <w:tabs>
                <w:tab w:val="left" w:pos="421"/>
              </w:tabs>
            </w:pPr>
            <w:r>
              <w:t>PENDING</w:t>
            </w:r>
          </w:p>
        </w:tc>
        <w:tc>
          <w:tcPr>
            <w:tcW w:w="4133" w:type="pct"/>
          </w:tcPr>
          <w:p w14:paraId="59536A5D" w14:textId="211E6C36" w:rsidR="00C75E55" w:rsidRPr="002D4FE0" w:rsidRDefault="00C75E55" w:rsidP="00E77A83">
            <w:pPr>
              <w:ind w:left="151"/>
            </w:pPr>
            <w:r>
              <w:t>This means that the ExtraCare Health Benefit was entered into the system and the r</w:t>
            </w:r>
            <w:r w:rsidRPr="00D96283">
              <w:t xml:space="preserve">equest </w:t>
            </w:r>
            <w:r>
              <w:t>is being processed.</w:t>
            </w:r>
          </w:p>
        </w:tc>
      </w:tr>
      <w:tr w:rsidR="00C75E55" w:rsidRPr="002D4FE0" w14:paraId="114A315A" w14:textId="77777777" w:rsidTr="004466BF">
        <w:trPr>
          <w:trHeight w:val="86"/>
        </w:trPr>
        <w:tc>
          <w:tcPr>
            <w:tcW w:w="867" w:type="pct"/>
            <w:tcMar>
              <w:top w:w="0" w:type="dxa"/>
              <w:left w:w="101" w:type="dxa"/>
              <w:bottom w:w="0" w:type="dxa"/>
              <w:right w:w="101" w:type="dxa"/>
            </w:tcMar>
          </w:tcPr>
          <w:p w14:paraId="3EE2C35A" w14:textId="2662BABB" w:rsidR="00C75E55" w:rsidRPr="002D4FE0" w:rsidRDefault="00C75E55" w:rsidP="00E77A83">
            <w:r>
              <w:t>MAILED</w:t>
            </w:r>
          </w:p>
        </w:tc>
        <w:tc>
          <w:tcPr>
            <w:tcW w:w="4133" w:type="pct"/>
          </w:tcPr>
          <w:p w14:paraId="22617ECD" w14:textId="6FC844D4" w:rsidR="00C75E55" w:rsidRPr="002D4FE0" w:rsidRDefault="00927555" w:rsidP="00E77A83">
            <w:pPr>
              <w:ind w:left="151"/>
            </w:pPr>
            <w:r>
              <w:t>T</w:t>
            </w:r>
            <w:r w:rsidR="00C75E55">
              <w:t>h</w:t>
            </w:r>
            <w:r>
              <w:t>is is the</w:t>
            </w:r>
            <w:r w:rsidR="00C75E55">
              <w:t xml:space="preserve"> legacy ExtraCare white card holders (prior to 2021). This means the vendor sent a white card to the member. </w:t>
            </w:r>
          </w:p>
        </w:tc>
      </w:tr>
      <w:tr w:rsidR="00C75E55" w:rsidRPr="002D4FE0" w14:paraId="188C8BBA" w14:textId="77777777" w:rsidTr="004466BF">
        <w:trPr>
          <w:trHeight w:val="129"/>
        </w:trPr>
        <w:tc>
          <w:tcPr>
            <w:tcW w:w="867" w:type="pct"/>
            <w:tcMar>
              <w:top w:w="0" w:type="dxa"/>
              <w:left w:w="101" w:type="dxa"/>
              <w:bottom w:w="0" w:type="dxa"/>
              <w:right w:w="101" w:type="dxa"/>
            </w:tcMar>
          </w:tcPr>
          <w:p w14:paraId="665409FB" w14:textId="47A2F511" w:rsidR="00C75E55" w:rsidRPr="002D4FE0" w:rsidRDefault="00C75E55" w:rsidP="00E77A83">
            <w:r>
              <w:t>EMAIL UNDELIVER</w:t>
            </w:r>
          </w:p>
        </w:tc>
        <w:tc>
          <w:tcPr>
            <w:tcW w:w="4133" w:type="pct"/>
          </w:tcPr>
          <w:p w14:paraId="410FDC8B" w14:textId="74DC5162" w:rsidR="00C75E55" w:rsidRPr="002D4FE0" w:rsidRDefault="00C75E55" w:rsidP="00E77A83">
            <w:pPr>
              <w:tabs>
                <w:tab w:val="left" w:pos="360"/>
                <w:tab w:val="left" w:pos="1080"/>
                <w:tab w:val="left" w:pos="1440"/>
                <w:tab w:val="left" w:pos="1800"/>
                <w:tab w:val="left" w:pos="2160"/>
              </w:tabs>
              <w:ind w:left="151"/>
            </w:pPr>
            <w:r>
              <w:t>The email we have on file is not working/invalid</w:t>
            </w:r>
            <w:r w:rsidR="00563C4D">
              <w:t xml:space="preserve">. </w:t>
            </w:r>
            <w:r>
              <w:t xml:space="preserve">Update the primary member’s physical and email address. </w:t>
            </w:r>
          </w:p>
        </w:tc>
      </w:tr>
      <w:tr w:rsidR="00C75E55" w:rsidRPr="002D4FE0" w14:paraId="6F6D07DD" w14:textId="77777777" w:rsidTr="004466BF">
        <w:trPr>
          <w:trHeight w:val="129"/>
        </w:trPr>
        <w:tc>
          <w:tcPr>
            <w:tcW w:w="867" w:type="pct"/>
            <w:tcMar>
              <w:top w:w="0" w:type="dxa"/>
              <w:left w:w="101" w:type="dxa"/>
              <w:bottom w:w="0" w:type="dxa"/>
              <w:right w:w="101" w:type="dxa"/>
            </w:tcMar>
          </w:tcPr>
          <w:p w14:paraId="62D92021" w14:textId="5A52B335" w:rsidR="00C75E55" w:rsidRPr="002D4FE0" w:rsidRDefault="00C75E55" w:rsidP="00E77A83">
            <w:r>
              <w:t>EMAIL MISSING</w:t>
            </w:r>
          </w:p>
        </w:tc>
        <w:tc>
          <w:tcPr>
            <w:tcW w:w="4133" w:type="pct"/>
          </w:tcPr>
          <w:p w14:paraId="3672DBF5" w14:textId="652E3CEA" w:rsidR="00C75E55" w:rsidRPr="002D4FE0" w:rsidRDefault="00754C00" w:rsidP="00E77A83">
            <w:pPr>
              <w:tabs>
                <w:tab w:val="left" w:pos="360"/>
                <w:tab w:val="left" w:pos="1080"/>
                <w:tab w:val="left" w:pos="1440"/>
                <w:tab w:val="left" w:pos="1800"/>
                <w:tab w:val="left" w:pos="2160"/>
              </w:tabs>
              <w:ind w:left="151"/>
            </w:pPr>
            <w:r>
              <w:t>N</w:t>
            </w:r>
            <w:r w:rsidR="00C75E55">
              <w:t xml:space="preserve">o email address is on </w:t>
            </w:r>
            <w:proofErr w:type="gramStart"/>
            <w:r w:rsidR="00C75E55">
              <w:t>file</w:t>
            </w:r>
            <w:proofErr w:type="gramEnd"/>
            <w:r w:rsidR="00C75E55">
              <w:t xml:space="preserve"> for the member</w:t>
            </w:r>
            <w:r w:rsidR="00563C4D">
              <w:t xml:space="preserve">. </w:t>
            </w:r>
            <w:r w:rsidR="00C75E55">
              <w:t xml:space="preserve">Update the primary member’s physical and email address. </w:t>
            </w:r>
          </w:p>
        </w:tc>
      </w:tr>
      <w:tr w:rsidR="00C75E55" w:rsidRPr="002D4FE0" w14:paraId="15E421A7" w14:textId="77777777" w:rsidTr="004466BF">
        <w:trPr>
          <w:trHeight w:val="129"/>
        </w:trPr>
        <w:tc>
          <w:tcPr>
            <w:tcW w:w="867" w:type="pct"/>
            <w:tcMar>
              <w:top w:w="0" w:type="dxa"/>
              <w:left w:w="101" w:type="dxa"/>
              <w:bottom w:w="0" w:type="dxa"/>
              <w:right w:w="101" w:type="dxa"/>
            </w:tcMar>
          </w:tcPr>
          <w:p w14:paraId="44D39C86" w14:textId="359FB913" w:rsidR="00C75E55" w:rsidRPr="002D4FE0" w:rsidRDefault="00754C00" w:rsidP="00C75E55">
            <w:r w:rsidRPr="003B1329">
              <w:rPr>
                <w:noProof/>
                <w:color w:val="000000"/>
                <w:szCs w:val="20"/>
              </w:rPr>
              <w:t>WELCOME</w:t>
            </w:r>
            <w:r>
              <w:rPr>
                <w:noProof/>
                <w:color w:val="000000"/>
                <w:szCs w:val="20"/>
              </w:rPr>
              <w:t xml:space="preserve"> </w:t>
            </w:r>
            <w:r w:rsidRPr="003B1329">
              <w:rPr>
                <w:noProof/>
                <w:color w:val="000000"/>
                <w:szCs w:val="20"/>
              </w:rPr>
              <w:t xml:space="preserve">KIT SENT </w:t>
            </w:r>
            <w:r>
              <w:t xml:space="preserve"> </w:t>
            </w:r>
          </w:p>
        </w:tc>
        <w:tc>
          <w:tcPr>
            <w:tcW w:w="4133" w:type="pct"/>
          </w:tcPr>
          <w:p w14:paraId="1A5793CF" w14:textId="5D395875" w:rsidR="00754C00" w:rsidRDefault="00754C00" w:rsidP="00754C00">
            <w:pPr>
              <w:tabs>
                <w:tab w:val="left" w:pos="360"/>
                <w:tab w:val="left" w:pos="1080"/>
                <w:tab w:val="left" w:pos="1440"/>
                <w:tab w:val="left" w:pos="1800"/>
                <w:tab w:val="left" w:pos="2160"/>
              </w:tabs>
              <w:ind w:left="156"/>
            </w:pPr>
            <w:r w:rsidRPr="005826FC">
              <w:t xml:space="preserve">Welcome </w:t>
            </w:r>
            <w:r w:rsidR="00B871A8">
              <w:t>K</w:t>
            </w:r>
            <w:r w:rsidRPr="005826FC">
              <w:t>it was sent to the member which includes a</w:t>
            </w:r>
            <w:r>
              <w:t>n</w:t>
            </w:r>
            <w:r w:rsidRPr="005826FC">
              <w:t xml:space="preserve"> </w:t>
            </w:r>
            <w:r>
              <w:t>insert for the member to visit the ExtraCare Health Benefit website.</w:t>
            </w:r>
          </w:p>
          <w:p w14:paraId="2CCE2FC9" w14:textId="36790CD7" w:rsidR="00754C00" w:rsidRDefault="00754C00" w:rsidP="00754C00">
            <w:pPr>
              <w:tabs>
                <w:tab w:val="left" w:pos="360"/>
                <w:tab w:val="left" w:pos="1080"/>
                <w:tab w:val="left" w:pos="1440"/>
                <w:tab w:val="left" w:pos="1800"/>
                <w:tab w:val="left" w:pos="2160"/>
              </w:tabs>
              <w:ind w:left="156"/>
              <w:rPr>
                <w:bCs/>
              </w:rPr>
            </w:pPr>
            <w:r w:rsidRPr="004B130B">
              <w:rPr>
                <w:b/>
              </w:rPr>
              <w:t>Example</w:t>
            </w:r>
            <w:r w:rsidRPr="00BE2227">
              <w:rPr>
                <w:bCs/>
              </w:rPr>
              <w:t xml:space="preserve">:  In </w:t>
            </w:r>
            <w:r w:rsidR="00B871A8">
              <w:rPr>
                <w:bCs/>
              </w:rPr>
              <w:t>this</w:t>
            </w:r>
            <w:r w:rsidRPr="00BE2227">
              <w:rPr>
                <w:bCs/>
              </w:rPr>
              <w:t xml:space="preserve"> </w:t>
            </w:r>
            <w:proofErr w:type="gramStart"/>
            <w:r w:rsidRPr="00BE2227">
              <w:rPr>
                <w:bCs/>
              </w:rPr>
              <w:t>illustration</w:t>
            </w:r>
            <w:r w:rsidR="00B871A8">
              <w:rPr>
                <w:bCs/>
              </w:rPr>
              <w:t>;</w:t>
            </w:r>
            <w:proofErr w:type="gramEnd"/>
            <w:r w:rsidRPr="00BE2227">
              <w:rPr>
                <w:bCs/>
              </w:rPr>
              <w:t xml:space="preserve"> a Welcome Kit was sent however it was never linked to the red card. </w:t>
            </w:r>
          </w:p>
          <w:p w14:paraId="7CE05579" w14:textId="20F034C3" w:rsidR="00754C00" w:rsidRDefault="00754C00" w:rsidP="00C75E55">
            <w:pPr>
              <w:jc w:val="center"/>
            </w:pPr>
          </w:p>
          <w:p w14:paraId="2C5A0E52" w14:textId="77777777" w:rsidR="00C75E55" w:rsidRPr="002D4FE0" w:rsidRDefault="00C75E55" w:rsidP="001F7D88">
            <w:pPr>
              <w:numPr>
                <w:ilvl w:val="0"/>
                <w:numId w:val="14"/>
              </w:numPr>
            </w:pPr>
            <w:r w:rsidRPr="001C11A3">
              <w:rPr>
                <w:noProof/>
              </w:rPr>
              <w:t xml:space="preserve">If the member indicates that they did not receive their Welcome Kit, refer to obtaining the </w:t>
            </w:r>
            <w:hyperlink w:anchor="WhiteCardBenefitIDNumber" w:history="1">
              <w:r w:rsidRPr="001C11A3">
                <w:rPr>
                  <w:rStyle w:val="Hyperlink"/>
                  <w:noProof/>
                </w:rPr>
                <w:t>ExtraCare Health Benefit ID number</w:t>
              </w:r>
            </w:hyperlink>
            <w:r w:rsidRPr="001C11A3">
              <w:rPr>
                <w:noProof/>
              </w:rPr>
              <w:t xml:space="preserve"> and refer to </w:t>
            </w:r>
            <w:hyperlink w:anchor="_Linking_ExtraCare_Health" w:history="1">
              <w:r w:rsidRPr="001C11A3">
                <w:rPr>
                  <w:rStyle w:val="Hyperlink"/>
                  <w:noProof/>
                </w:rPr>
                <w:t>Linking ExtraCare Health Benefits to the ExtraCare Card</w:t>
              </w:r>
            </w:hyperlink>
            <w:r w:rsidRPr="001C11A3">
              <w:rPr>
                <w:b/>
                <w:noProof/>
              </w:rPr>
              <w:t>.</w:t>
            </w:r>
          </w:p>
        </w:tc>
      </w:tr>
      <w:tr w:rsidR="00C75E55" w:rsidRPr="002D4FE0" w14:paraId="0EAEF5BB" w14:textId="77777777" w:rsidTr="004466BF">
        <w:trPr>
          <w:trHeight w:val="129"/>
        </w:trPr>
        <w:tc>
          <w:tcPr>
            <w:tcW w:w="867" w:type="pct"/>
            <w:tcMar>
              <w:top w:w="0" w:type="dxa"/>
              <w:left w:w="101" w:type="dxa"/>
              <w:bottom w:w="0" w:type="dxa"/>
              <w:right w:w="101" w:type="dxa"/>
            </w:tcMar>
          </w:tcPr>
          <w:p w14:paraId="6BEBD08B" w14:textId="4EDE9248" w:rsidR="00C75E55" w:rsidRPr="002D4FE0" w:rsidRDefault="00754C00" w:rsidP="00E77A83">
            <w:r>
              <w:t>CARD TERMINATED</w:t>
            </w:r>
          </w:p>
        </w:tc>
        <w:tc>
          <w:tcPr>
            <w:tcW w:w="4133" w:type="pct"/>
          </w:tcPr>
          <w:p w14:paraId="50AC4C45" w14:textId="700FD2D2" w:rsidR="00C75E55" w:rsidRDefault="00927555" w:rsidP="00E77A83">
            <w:pPr>
              <w:tabs>
                <w:tab w:val="left" w:pos="360"/>
                <w:tab w:val="left" w:pos="1080"/>
                <w:tab w:val="left" w:pos="1440"/>
                <w:tab w:val="left" w:pos="1800"/>
                <w:tab w:val="left" w:pos="2160"/>
              </w:tabs>
              <w:ind w:left="156"/>
            </w:pPr>
            <w:r>
              <w:t>T</w:t>
            </w:r>
            <w:r w:rsidR="00C75E55">
              <w:t>he card has been closed (terminated) and cannot be used</w:t>
            </w:r>
            <w:r w:rsidR="00563C4D">
              <w:t xml:space="preserve">. </w:t>
            </w:r>
          </w:p>
          <w:p w14:paraId="266CCBEF" w14:textId="748A5E72" w:rsidR="00C75E55" w:rsidRPr="00B871A8" w:rsidRDefault="00754C00" w:rsidP="001F7D88">
            <w:pPr>
              <w:numPr>
                <w:ilvl w:val="0"/>
                <w:numId w:val="14"/>
              </w:numPr>
              <w:rPr>
                <w:b/>
              </w:rPr>
            </w:pPr>
            <w:r w:rsidRPr="00076CDC">
              <w:t>If the member</w:t>
            </w:r>
            <w:r w:rsidRPr="00B871A8">
              <w:t xml:space="preserve"> is requesting an ExtraCare Health Benefit card, a new one would need to be ordered if the member is still eligible for the benefit. </w:t>
            </w:r>
          </w:p>
          <w:p w14:paraId="12DEFF57" w14:textId="77777777" w:rsidR="00B871A8" w:rsidRPr="00076CDC" w:rsidRDefault="00B871A8" w:rsidP="00E77A83">
            <w:pPr>
              <w:pStyle w:val="CommentText"/>
              <w:ind w:left="102"/>
              <w:rPr>
                <w:b/>
                <w:bCs/>
                <w:sz w:val="24"/>
                <w:szCs w:val="22"/>
              </w:rPr>
            </w:pPr>
          </w:p>
          <w:p w14:paraId="36D852E3" w14:textId="3AA2CEA9" w:rsidR="00C75E55" w:rsidRPr="001F7D88" w:rsidRDefault="00C75E55" w:rsidP="00B35AC1">
            <w:pPr>
              <w:ind w:left="151"/>
              <w:rPr>
                <w:b/>
                <w:bCs/>
              </w:rPr>
            </w:pPr>
            <w:r w:rsidRPr="001F7D88">
              <w:rPr>
                <w:b/>
                <w:bCs/>
              </w:rPr>
              <w:t xml:space="preserve">Determine if </w:t>
            </w:r>
            <w:proofErr w:type="gramStart"/>
            <w:r w:rsidRPr="001F7D88">
              <w:rPr>
                <w:b/>
                <w:bCs/>
              </w:rPr>
              <w:t>member</w:t>
            </w:r>
            <w:proofErr w:type="gramEnd"/>
            <w:r w:rsidRPr="001F7D88">
              <w:rPr>
                <w:b/>
                <w:bCs/>
              </w:rPr>
              <w:t xml:space="preserve"> has the red (CVS Retail Pharmacy ExtraCare Card).</w:t>
            </w:r>
          </w:p>
          <w:p w14:paraId="23F097BF" w14:textId="77777777" w:rsidR="00C75E55" w:rsidRDefault="00C75E55" w:rsidP="001F7D88">
            <w:pPr>
              <w:numPr>
                <w:ilvl w:val="0"/>
                <w:numId w:val="14"/>
              </w:numPr>
            </w:pPr>
            <w:r w:rsidRPr="002875AA">
              <w:t>If member does not have a (red) ExtraCare Card,</w:t>
            </w:r>
            <w:r>
              <w:t xml:space="preserve"> a</w:t>
            </w:r>
            <w:r w:rsidRPr="00857CEB">
              <w:t xml:space="preserve">dvise them to visit one of our </w:t>
            </w:r>
            <w:r>
              <w:t>CVS r</w:t>
            </w:r>
            <w:r w:rsidRPr="00857CEB">
              <w:t>etail pharmacy stores to receive the red card.</w:t>
            </w:r>
          </w:p>
          <w:p w14:paraId="5FFA4696" w14:textId="786B419F" w:rsidR="00C75E55" w:rsidRDefault="004466BF" w:rsidP="008B0DDE">
            <w:pPr>
              <w:pStyle w:val="CommentText"/>
              <w:ind w:left="1080"/>
              <w:jc w:val="center"/>
              <w:rPr>
                <w:b/>
                <w:sz w:val="24"/>
                <w:szCs w:val="22"/>
              </w:rPr>
            </w:pPr>
            <w:r>
              <w:rPr>
                <w:noProof/>
              </w:rPr>
              <w:drawing>
                <wp:inline distT="0" distB="0" distL="0" distR="0" wp14:anchorId="799DF4CE" wp14:editId="3BC56FDB">
                  <wp:extent cx="5076190" cy="3580952"/>
                  <wp:effectExtent l="0" t="0" r="0" b="635"/>
                  <wp:docPr id="14301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85349" name=""/>
                          <pic:cNvPicPr/>
                        </pic:nvPicPr>
                        <pic:blipFill>
                          <a:blip r:embed="rId37"/>
                          <a:stretch>
                            <a:fillRect/>
                          </a:stretch>
                        </pic:blipFill>
                        <pic:spPr>
                          <a:xfrm>
                            <a:off x="0" y="0"/>
                            <a:ext cx="5076190" cy="3580952"/>
                          </a:xfrm>
                          <a:prstGeom prst="rect">
                            <a:avLst/>
                          </a:prstGeom>
                        </pic:spPr>
                      </pic:pic>
                    </a:graphicData>
                  </a:graphic>
                </wp:inline>
              </w:drawing>
            </w:r>
          </w:p>
          <w:p w14:paraId="1F72DE48" w14:textId="77777777" w:rsidR="00C75E55" w:rsidRDefault="00C75E55" w:rsidP="00E77A83">
            <w:pPr>
              <w:pStyle w:val="CommentText"/>
              <w:ind w:left="102"/>
              <w:rPr>
                <w:sz w:val="24"/>
                <w:szCs w:val="22"/>
              </w:rPr>
            </w:pPr>
            <w:r w:rsidRPr="00857CEB">
              <w:rPr>
                <w:b/>
                <w:sz w:val="24"/>
                <w:szCs w:val="22"/>
              </w:rPr>
              <w:t>Note</w:t>
            </w:r>
            <w:r>
              <w:rPr>
                <w:b/>
                <w:sz w:val="24"/>
                <w:szCs w:val="22"/>
              </w:rPr>
              <w:t>s</w:t>
            </w:r>
            <w:r w:rsidRPr="00857CEB">
              <w:rPr>
                <w:b/>
                <w:sz w:val="24"/>
                <w:szCs w:val="22"/>
              </w:rPr>
              <w:t>:</w:t>
            </w:r>
            <w:r>
              <w:rPr>
                <w:sz w:val="24"/>
                <w:szCs w:val="22"/>
              </w:rPr>
              <w:t xml:space="preserve">  </w:t>
            </w:r>
          </w:p>
          <w:p w14:paraId="14C63851" w14:textId="6A34689F" w:rsidR="00C75E55" w:rsidRPr="00857CEB" w:rsidRDefault="00C75E55" w:rsidP="001F7D88">
            <w:pPr>
              <w:numPr>
                <w:ilvl w:val="0"/>
                <w:numId w:val="14"/>
              </w:numPr>
            </w:pPr>
            <w:r>
              <w:t>The retail pharmacy is unable to link the red card to the ECHB</w:t>
            </w:r>
            <w:r w:rsidR="00563C4D">
              <w:t xml:space="preserve">. </w:t>
            </w:r>
          </w:p>
          <w:p w14:paraId="136B2BD5" w14:textId="322AA394" w:rsidR="00C75E55" w:rsidRDefault="00C75E55" w:rsidP="001F7D88">
            <w:pPr>
              <w:numPr>
                <w:ilvl w:val="0"/>
                <w:numId w:val="14"/>
              </w:numPr>
            </w:pPr>
            <w:r>
              <w:t>Once issued</w:t>
            </w:r>
            <w:r w:rsidRPr="00B95E68">
              <w:t xml:space="preserve">, the member will wait </w:t>
            </w:r>
            <w:r w:rsidR="00285A44">
              <w:t xml:space="preserve">1 </w:t>
            </w:r>
            <w:r w:rsidR="00B35AC1">
              <w:t xml:space="preserve">(one) </w:t>
            </w:r>
            <w:r w:rsidR="00285A44">
              <w:t>business day</w:t>
            </w:r>
            <w:r w:rsidRPr="00B95E68">
              <w:t xml:space="preserve"> and then b</w:t>
            </w:r>
            <w:r>
              <w:t xml:space="preserve">e able to connect the ECHB to the Red card by following the URL to link their newly issued red card to their ECHB Benefits. </w:t>
            </w:r>
          </w:p>
          <w:p w14:paraId="117D4AE5" w14:textId="090395EE" w:rsidR="00C75E55" w:rsidRPr="00C51DB1" w:rsidRDefault="00C75E55" w:rsidP="00B35AC1">
            <w:pPr>
              <w:ind w:left="151"/>
            </w:pPr>
            <w:r>
              <w:rPr>
                <w:szCs w:val="22"/>
              </w:rPr>
              <w:t>R</w:t>
            </w:r>
            <w:r w:rsidRPr="00285165">
              <w:rPr>
                <w:szCs w:val="22"/>
              </w:rPr>
              <w:t xml:space="preserve">efer to </w:t>
            </w:r>
            <w:hyperlink w:anchor="_Linking_ExtraCare_Health" w:history="1">
              <w:r w:rsidRPr="00D74235">
                <w:rPr>
                  <w:rStyle w:val="Hyperlink"/>
                </w:rPr>
                <w:t>Linking ExtraCare Health Benefits to the ExtraCare Card</w:t>
              </w:r>
            </w:hyperlink>
            <w:r w:rsidR="00563C4D" w:rsidRPr="00B95E68">
              <w:rPr>
                <w:rStyle w:val="Hyperlink"/>
              </w:rPr>
              <w:t>.</w:t>
            </w:r>
            <w:r w:rsidR="00563C4D" w:rsidRPr="00F2296D">
              <w:rPr>
                <w:rStyle w:val="Hyperlink"/>
                <w:u w:val="none"/>
              </w:rPr>
              <w:t xml:space="preserve"> </w:t>
            </w:r>
            <w:r w:rsidRPr="00B95E68">
              <w:rPr>
                <w:rStyle w:val="Hyperlink"/>
                <w:color w:val="000000" w:themeColor="text1"/>
                <w:u w:val="none"/>
              </w:rPr>
              <w:t xml:space="preserve">If unsuccessful, notify a supervisor to open a ticket with the IT Service Center </w:t>
            </w:r>
            <w:proofErr w:type="spellStart"/>
            <w:r w:rsidRPr="00B95E68">
              <w:rPr>
                <w:rStyle w:val="Hyperlink"/>
                <w:color w:val="000000" w:themeColor="text1"/>
                <w:u w:val="none"/>
              </w:rPr>
              <w:t>HelpDesk</w:t>
            </w:r>
            <w:proofErr w:type="spellEnd"/>
            <w:r w:rsidRPr="00B95E68">
              <w:rPr>
                <w:rStyle w:val="Hyperlink"/>
                <w:color w:val="000000" w:themeColor="text1"/>
                <w:u w:val="none"/>
              </w:rPr>
              <w:t>.</w:t>
            </w:r>
          </w:p>
        </w:tc>
      </w:tr>
      <w:tr w:rsidR="00754C00" w14:paraId="6CFDE733" w14:textId="77777777" w:rsidTr="004466BF">
        <w:trPr>
          <w:trHeight w:val="129"/>
        </w:trPr>
        <w:tc>
          <w:tcPr>
            <w:tcW w:w="867" w:type="pct"/>
            <w:tcMar>
              <w:top w:w="0" w:type="dxa"/>
              <w:left w:w="101" w:type="dxa"/>
              <w:bottom w:w="0" w:type="dxa"/>
              <w:right w:w="101" w:type="dxa"/>
            </w:tcMar>
          </w:tcPr>
          <w:p w14:paraId="01F66F3B" w14:textId="77777777" w:rsidR="00754C00" w:rsidRDefault="00754C00" w:rsidP="00E77A83">
            <w:r w:rsidRPr="003B1329">
              <w:rPr>
                <w:noProof/>
                <w:color w:val="000000"/>
                <w:szCs w:val="20"/>
              </w:rPr>
              <w:t>MAILER LINKED</w:t>
            </w:r>
          </w:p>
        </w:tc>
        <w:tc>
          <w:tcPr>
            <w:tcW w:w="4133" w:type="pct"/>
          </w:tcPr>
          <w:p w14:paraId="6615CA47" w14:textId="77777777" w:rsidR="00754C00" w:rsidRDefault="00754C00" w:rsidP="00E77A83">
            <w:pPr>
              <w:tabs>
                <w:tab w:val="left" w:pos="360"/>
                <w:tab w:val="left" w:pos="1080"/>
                <w:tab w:val="left" w:pos="1440"/>
                <w:tab w:val="left" w:pos="1800"/>
                <w:tab w:val="left" w:pos="2160"/>
              </w:tabs>
              <w:ind w:left="156"/>
            </w:pPr>
            <w:r>
              <w:rPr>
                <w:noProof/>
                <w:color w:val="000000"/>
                <w:szCs w:val="20"/>
              </w:rPr>
              <w:t>The member was sent a print mailer by the vendor and the member has activated their ExtraCare Health Benefit and linked it to an ExtraCare red card.</w:t>
            </w:r>
          </w:p>
        </w:tc>
      </w:tr>
      <w:tr w:rsidR="00754C00" w14:paraId="24580A42" w14:textId="77777777" w:rsidTr="004466BF">
        <w:trPr>
          <w:trHeight w:val="989"/>
        </w:trPr>
        <w:tc>
          <w:tcPr>
            <w:tcW w:w="867" w:type="pct"/>
            <w:tcMar>
              <w:top w:w="0" w:type="dxa"/>
              <w:left w:w="101" w:type="dxa"/>
              <w:bottom w:w="0" w:type="dxa"/>
              <w:right w:w="101" w:type="dxa"/>
            </w:tcMar>
          </w:tcPr>
          <w:p w14:paraId="605BFC79" w14:textId="222B0E79" w:rsidR="00754C00" w:rsidRPr="003B1329" w:rsidRDefault="00754C00" w:rsidP="00E77A83">
            <w:pPr>
              <w:rPr>
                <w:noProof/>
                <w:color w:val="000000"/>
                <w:szCs w:val="20"/>
              </w:rPr>
            </w:pPr>
            <w:r w:rsidRPr="003B1329">
              <w:rPr>
                <w:noProof/>
                <w:color w:val="000000"/>
                <w:szCs w:val="20"/>
              </w:rPr>
              <w:t>SENT WHITE CARD</w:t>
            </w:r>
          </w:p>
        </w:tc>
        <w:tc>
          <w:tcPr>
            <w:tcW w:w="4133" w:type="pct"/>
          </w:tcPr>
          <w:p w14:paraId="1DAFC794" w14:textId="77777777" w:rsidR="00871E67" w:rsidRDefault="00754C00" w:rsidP="00E77A83">
            <w:pPr>
              <w:tabs>
                <w:tab w:val="left" w:pos="360"/>
                <w:tab w:val="left" w:pos="1080"/>
                <w:tab w:val="left" w:pos="1440"/>
                <w:tab w:val="left" w:pos="1800"/>
                <w:tab w:val="left" w:pos="2160"/>
              </w:tabs>
              <w:ind w:left="156"/>
              <w:rPr>
                <w:noProof/>
                <w:color w:val="000000"/>
                <w:szCs w:val="20"/>
              </w:rPr>
            </w:pPr>
            <w:r>
              <w:rPr>
                <w:noProof/>
                <w:color w:val="000000"/>
                <w:szCs w:val="20"/>
              </w:rPr>
              <w:t xml:space="preserve">White card was sent to member.  </w:t>
            </w:r>
          </w:p>
          <w:p w14:paraId="43F18A6B" w14:textId="15A608E4" w:rsidR="00754C00" w:rsidRDefault="00754C00" w:rsidP="00E77A83">
            <w:pPr>
              <w:tabs>
                <w:tab w:val="left" w:pos="360"/>
                <w:tab w:val="left" w:pos="1080"/>
                <w:tab w:val="left" w:pos="1440"/>
                <w:tab w:val="left" w:pos="1800"/>
                <w:tab w:val="left" w:pos="2160"/>
              </w:tabs>
              <w:ind w:left="156"/>
              <w:rPr>
                <w:noProof/>
                <w:color w:val="000000"/>
                <w:szCs w:val="20"/>
              </w:rPr>
            </w:pPr>
            <w:r w:rsidRPr="00BE2227">
              <w:rPr>
                <w:b/>
                <w:bCs/>
                <w:noProof/>
                <w:color w:val="000000"/>
                <w:szCs w:val="20"/>
              </w:rPr>
              <w:t>Note:</w:t>
            </w:r>
            <w:r>
              <w:rPr>
                <w:noProof/>
                <w:color w:val="000000"/>
                <w:szCs w:val="20"/>
              </w:rPr>
              <w:t xml:space="preserve">  This was prior to 2021.  As of 2021 No new white cards are being sent. </w:t>
            </w:r>
          </w:p>
        </w:tc>
      </w:tr>
      <w:tr w:rsidR="00754C00" w14:paraId="2DA4B229" w14:textId="77777777" w:rsidTr="004466BF">
        <w:trPr>
          <w:trHeight w:val="129"/>
        </w:trPr>
        <w:tc>
          <w:tcPr>
            <w:tcW w:w="867" w:type="pct"/>
            <w:tcMar>
              <w:top w:w="0" w:type="dxa"/>
              <w:left w:w="101" w:type="dxa"/>
              <w:bottom w:w="0" w:type="dxa"/>
              <w:right w:w="101" w:type="dxa"/>
            </w:tcMar>
          </w:tcPr>
          <w:p w14:paraId="608E4238" w14:textId="77777777" w:rsidR="00754C00" w:rsidRPr="003B1329" w:rsidRDefault="00754C00" w:rsidP="00E77A83">
            <w:pPr>
              <w:rPr>
                <w:noProof/>
                <w:color w:val="000000"/>
                <w:szCs w:val="20"/>
              </w:rPr>
            </w:pPr>
            <w:r>
              <w:rPr>
                <w:noProof/>
                <w:color w:val="000000"/>
                <w:szCs w:val="20"/>
              </w:rPr>
              <w:t>WEL KIT LINKED</w:t>
            </w:r>
          </w:p>
        </w:tc>
        <w:tc>
          <w:tcPr>
            <w:tcW w:w="4133" w:type="pct"/>
          </w:tcPr>
          <w:p w14:paraId="4C8F39AE" w14:textId="77777777" w:rsidR="00754C00" w:rsidRDefault="00754C00" w:rsidP="00E77A83">
            <w:pPr>
              <w:tabs>
                <w:tab w:val="left" w:pos="360"/>
                <w:tab w:val="left" w:pos="1080"/>
                <w:tab w:val="left" w:pos="1440"/>
                <w:tab w:val="left" w:pos="1800"/>
                <w:tab w:val="left" w:pos="2160"/>
              </w:tabs>
              <w:ind w:left="156"/>
              <w:rPr>
                <w:noProof/>
                <w:color w:val="000000"/>
                <w:szCs w:val="20"/>
              </w:rPr>
            </w:pPr>
            <w:r>
              <w:rPr>
                <w:noProof/>
                <w:color w:val="000000"/>
                <w:szCs w:val="20"/>
              </w:rPr>
              <w:t xml:space="preserve">The member was sent ExtraCare Health Benefit information in their Welcome Kit and the member has activated their ExtraCare Health Benefit and linked it to an ExtraCare red card. </w:t>
            </w:r>
          </w:p>
        </w:tc>
      </w:tr>
      <w:tr w:rsidR="00754C00" w14:paraId="4ACCE973" w14:textId="77777777" w:rsidTr="004466BF">
        <w:trPr>
          <w:trHeight w:val="129"/>
        </w:trPr>
        <w:tc>
          <w:tcPr>
            <w:tcW w:w="867" w:type="pct"/>
            <w:tcMar>
              <w:top w:w="0" w:type="dxa"/>
              <w:left w:w="101" w:type="dxa"/>
              <w:bottom w:w="0" w:type="dxa"/>
              <w:right w:w="101" w:type="dxa"/>
            </w:tcMar>
          </w:tcPr>
          <w:p w14:paraId="2253A297" w14:textId="77777777" w:rsidR="00754C00" w:rsidRPr="003B1329" w:rsidRDefault="00754C00" w:rsidP="00E77A83">
            <w:pPr>
              <w:rPr>
                <w:noProof/>
                <w:color w:val="000000"/>
                <w:szCs w:val="20"/>
              </w:rPr>
            </w:pPr>
            <w:r w:rsidRPr="003B1329">
              <w:rPr>
                <w:noProof/>
                <w:color w:val="000000"/>
                <w:szCs w:val="20"/>
              </w:rPr>
              <w:t xml:space="preserve">PROCESSING     </w:t>
            </w:r>
          </w:p>
        </w:tc>
        <w:tc>
          <w:tcPr>
            <w:tcW w:w="4133" w:type="pct"/>
          </w:tcPr>
          <w:p w14:paraId="7D915092" w14:textId="0C58D46D" w:rsidR="00754C00" w:rsidRDefault="00754C00" w:rsidP="00E77A83">
            <w:pPr>
              <w:tabs>
                <w:tab w:val="left" w:pos="360"/>
                <w:tab w:val="left" w:pos="1080"/>
                <w:tab w:val="left" w:pos="1440"/>
                <w:tab w:val="left" w:pos="1800"/>
                <w:tab w:val="left" w:pos="2160"/>
              </w:tabs>
              <w:ind w:left="156"/>
              <w:rPr>
                <w:noProof/>
                <w:color w:val="000000"/>
                <w:szCs w:val="20"/>
              </w:rPr>
            </w:pPr>
            <w:r>
              <w:rPr>
                <w:noProof/>
                <w:color w:val="000000"/>
                <w:szCs w:val="20"/>
              </w:rPr>
              <w:t>The print vendor is processing the ExtraCare Health Benefit mailing</w:t>
            </w:r>
            <w:r w:rsidR="00C14B4B">
              <w:rPr>
                <w:noProof/>
                <w:color w:val="000000"/>
                <w:szCs w:val="20"/>
              </w:rPr>
              <w:t>.</w:t>
            </w:r>
          </w:p>
        </w:tc>
      </w:tr>
      <w:tr w:rsidR="00754C00" w:rsidDel="002821E5" w14:paraId="3E06369D" w14:textId="77777777" w:rsidTr="004466BF">
        <w:trPr>
          <w:trHeight w:val="129"/>
        </w:trPr>
        <w:tc>
          <w:tcPr>
            <w:tcW w:w="867" w:type="pct"/>
            <w:tcMar>
              <w:top w:w="0" w:type="dxa"/>
              <w:left w:w="101" w:type="dxa"/>
              <w:bottom w:w="0" w:type="dxa"/>
              <w:right w:w="101" w:type="dxa"/>
            </w:tcMar>
          </w:tcPr>
          <w:p w14:paraId="3224B6B9" w14:textId="77777777" w:rsidR="00754C00" w:rsidRPr="003B1329" w:rsidRDefault="00754C00" w:rsidP="0005764B">
            <w:pPr>
              <w:rPr>
                <w:noProof/>
                <w:color w:val="000000"/>
                <w:szCs w:val="20"/>
              </w:rPr>
            </w:pPr>
            <w:r>
              <w:rPr>
                <w:noProof/>
                <w:color w:val="000000"/>
                <w:szCs w:val="20"/>
              </w:rPr>
              <w:t>MAILER SENT</w:t>
            </w:r>
          </w:p>
        </w:tc>
        <w:tc>
          <w:tcPr>
            <w:tcW w:w="4133" w:type="pct"/>
          </w:tcPr>
          <w:p w14:paraId="458297CC" w14:textId="77777777" w:rsidR="00754C00" w:rsidDel="002821E5" w:rsidRDefault="00754C00" w:rsidP="0005764B">
            <w:pPr>
              <w:tabs>
                <w:tab w:val="left" w:pos="360"/>
                <w:tab w:val="left" w:pos="1080"/>
                <w:tab w:val="left" w:pos="1440"/>
                <w:tab w:val="left" w:pos="1800"/>
                <w:tab w:val="left" w:pos="2160"/>
              </w:tabs>
              <w:ind w:left="156"/>
              <w:rPr>
                <w:noProof/>
                <w:color w:val="000000"/>
                <w:szCs w:val="20"/>
              </w:rPr>
            </w:pPr>
            <w:r>
              <w:rPr>
                <w:noProof/>
                <w:color w:val="000000"/>
                <w:szCs w:val="20"/>
              </w:rPr>
              <w:t>The print vendor has mailed the ExtraCare Health Benefit print mailer to the member.</w:t>
            </w:r>
          </w:p>
        </w:tc>
      </w:tr>
      <w:tr w:rsidR="00754C00" w:rsidRPr="00F11975" w14:paraId="03072A26" w14:textId="77777777" w:rsidTr="004466BF">
        <w:trPr>
          <w:trHeight w:val="129"/>
        </w:trPr>
        <w:tc>
          <w:tcPr>
            <w:tcW w:w="867" w:type="pct"/>
            <w:tcMar>
              <w:top w:w="0" w:type="dxa"/>
              <w:left w:w="101" w:type="dxa"/>
              <w:bottom w:w="0" w:type="dxa"/>
              <w:right w:w="101" w:type="dxa"/>
            </w:tcMar>
          </w:tcPr>
          <w:p w14:paraId="0F6A0625" w14:textId="77777777" w:rsidR="00754C00" w:rsidRDefault="00754C00" w:rsidP="0005764B">
            <w:pPr>
              <w:rPr>
                <w:noProof/>
                <w:color w:val="000000"/>
                <w:szCs w:val="20"/>
              </w:rPr>
            </w:pPr>
            <w:r>
              <w:rPr>
                <w:noProof/>
                <w:color w:val="000000"/>
                <w:szCs w:val="20"/>
              </w:rPr>
              <w:t>SUBMITTED</w:t>
            </w:r>
          </w:p>
        </w:tc>
        <w:tc>
          <w:tcPr>
            <w:tcW w:w="4133" w:type="pct"/>
          </w:tcPr>
          <w:p w14:paraId="717A7C80" w14:textId="0B7307EB" w:rsidR="00754C00" w:rsidRPr="00F11975" w:rsidRDefault="00754C00" w:rsidP="0005764B">
            <w:pPr>
              <w:tabs>
                <w:tab w:val="left" w:pos="360"/>
                <w:tab w:val="left" w:pos="1080"/>
                <w:tab w:val="left" w:pos="1440"/>
                <w:tab w:val="left" w:pos="1800"/>
                <w:tab w:val="left" w:pos="2160"/>
              </w:tabs>
              <w:ind w:left="156"/>
              <w:rPr>
                <w:noProof/>
                <w:color w:val="000000"/>
                <w:szCs w:val="20"/>
              </w:rPr>
            </w:pPr>
            <w:r w:rsidRPr="00BE2227">
              <w:rPr>
                <w:noProof/>
                <w:color w:val="000000"/>
                <w:szCs w:val="20"/>
              </w:rPr>
              <w:t>This is</w:t>
            </w:r>
            <w:r>
              <w:rPr>
                <w:b/>
                <w:bCs/>
                <w:noProof/>
                <w:color w:val="000000"/>
                <w:szCs w:val="20"/>
              </w:rPr>
              <w:t xml:space="preserve"> </w:t>
            </w:r>
            <w:r>
              <w:rPr>
                <w:noProof/>
                <w:color w:val="000000"/>
                <w:szCs w:val="20"/>
              </w:rPr>
              <w:t xml:space="preserve">for the legacy white card (prior to 2021). </w:t>
            </w:r>
            <w:r w:rsidR="00927555">
              <w:rPr>
                <w:noProof/>
                <w:color w:val="000000"/>
                <w:szCs w:val="20"/>
              </w:rPr>
              <w:t xml:space="preserve"> A</w:t>
            </w:r>
            <w:r>
              <w:rPr>
                <w:noProof/>
                <w:color w:val="000000"/>
                <w:szCs w:val="20"/>
              </w:rPr>
              <w:t xml:space="preserve"> request to print a white card was sent to the vendor. </w:t>
            </w:r>
          </w:p>
        </w:tc>
      </w:tr>
    </w:tbl>
    <w:p w14:paraId="6915C5CC" w14:textId="77777777" w:rsidR="00400E1A" w:rsidRDefault="00400E1A" w:rsidP="009C2672">
      <w:pPr>
        <w:jc w:val="right"/>
        <w:rPr>
          <w:rStyle w:val="Hyperlink"/>
        </w:rPr>
      </w:pPr>
    </w:p>
    <w:p w14:paraId="03520C2A" w14:textId="77777777" w:rsidR="00C51DB1" w:rsidRPr="009C2672" w:rsidRDefault="009C2672" w:rsidP="009C2672">
      <w:pPr>
        <w:jc w:val="right"/>
        <w:rPr>
          <w:rStyle w:val="Hyperlink"/>
        </w:rPr>
      </w:pPr>
      <w:hyperlink w:anchor="_High_Level_Process_1" w:history="1">
        <w:r w:rsidRPr="009C2672">
          <w:rPr>
            <w:rStyle w:val="Hyperlink"/>
          </w:rPr>
          <w:t>Return to HLP Guide</w:t>
        </w:r>
      </w:hyperlink>
    </w:p>
    <w:p w14:paraId="7DA94DB1" w14:textId="47073ABC" w:rsidR="000C2409" w:rsidRPr="0028085B" w:rsidRDefault="0053482F" w:rsidP="00A23E11">
      <w:pPr>
        <w:jc w:val="right"/>
        <w:rPr>
          <w:color w:val="0000FF"/>
          <w:u w:val="single"/>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237598" w:rsidRPr="00882D64" w14:paraId="7231B495" w14:textId="77777777" w:rsidTr="00464BCA">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63168679" w14:textId="5CBD5CD4" w:rsidR="00237598" w:rsidRPr="00882D64" w:rsidRDefault="00237598" w:rsidP="00E77A83">
            <w:pPr>
              <w:pStyle w:val="Heading2"/>
              <w:spacing w:before="120" w:after="120"/>
              <w:rPr>
                <w:rFonts w:ascii="Verdana" w:hAnsi="Verdana"/>
                <w:i w:val="0"/>
              </w:rPr>
            </w:pPr>
            <w:bookmarkStart w:id="25" w:name="_Linking_ExtraCare_Health"/>
            <w:bookmarkStart w:id="26" w:name="_Toc8038691"/>
            <w:bookmarkStart w:id="27" w:name="_Toc11921624"/>
            <w:bookmarkStart w:id="28" w:name="_Toc188515191"/>
            <w:bookmarkStart w:id="29" w:name="OLE_LINK3"/>
            <w:bookmarkEnd w:id="25"/>
            <w:r>
              <w:rPr>
                <w:rFonts w:ascii="Verdana" w:hAnsi="Verdana"/>
                <w:i w:val="0"/>
              </w:rPr>
              <w:t>Linking ExtraCare Health Benefits to the ExtraCare Card</w:t>
            </w:r>
            <w:bookmarkEnd w:id="26"/>
            <w:bookmarkEnd w:id="27"/>
            <w:bookmarkEnd w:id="28"/>
            <w:r w:rsidR="00E771E5">
              <w:rPr>
                <w:rFonts w:ascii="Verdana" w:hAnsi="Verdana"/>
                <w:i w:val="0"/>
              </w:rPr>
              <w:t xml:space="preserve"> </w:t>
            </w:r>
            <w:r w:rsidR="006876D0">
              <w:rPr>
                <w:rFonts w:ascii="Verdana" w:hAnsi="Verdana"/>
                <w:b w:val="0"/>
                <w:i w:val="0"/>
              </w:rPr>
              <w:t xml:space="preserve"> </w:t>
            </w:r>
            <w:bookmarkEnd w:id="29"/>
          </w:p>
        </w:tc>
      </w:tr>
    </w:tbl>
    <w:p w14:paraId="5BFE0A73" w14:textId="51CB3B57" w:rsidR="00EE0D9D" w:rsidRDefault="006D57E2" w:rsidP="00E77A83">
      <w:pPr>
        <w:rPr>
          <w:color w:val="000000" w:themeColor="text1"/>
        </w:rPr>
      </w:pPr>
      <w:r>
        <w:pict w14:anchorId="74552686">
          <v:shape id="Picture 13" o:spid="_x0000_i1027" type="#_x0000_t75" style="width:18.75pt;height:16.5pt;visibility:visible">
            <v:imagedata r:id="rId17" o:title=""/>
          </v:shape>
        </w:pict>
      </w:r>
      <w:r w:rsidR="00EE0D9D">
        <w:rPr>
          <w:b/>
          <w:color w:val="FF0000"/>
        </w:rPr>
        <w:t xml:space="preserve"> </w:t>
      </w:r>
      <w:r w:rsidR="00EE0D9D" w:rsidRPr="00E771E5">
        <w:rPr>
          <w:color w:val="000000" w:themeColor="text1"/>
        </w:rPr>
        <w:t xml:space="preserve">The member </w:t>
      </w:r>
      <w:r w:rsidR="00EC7445" w:rsidRPr="00427665">
        <w:rPr>
          <w:bCs/>
          <w:color w:val="000000" w:themeColor="text1"/>
        </w:rPr>
        <w:t>cannot</w:t>
      </w:r>
      <w:r w:rsidR="00EC7445" w:rsidRPr="00E771E5">
        <w:rPr>
          <w:color w:val="000000" w:themeColor="text1"/>
        </w:rPr>
        <w:t xml:space="preserve"> </w:t>
      </w:r>
      <w:r w:rsidR="00EE0D9D" w:rsidRPr="00E771E5">
        <w:rPr>
          <w:color w:val="000000" w:themeColor="text1"/>
        </w:rPr>
        <w:t xml:space="preserve">use their Insurance (Caremark Client ID) card to link the </w:t>
      </w:r>
      <w:proofErr w:type="gramStart"/>
      <w:r w:rsidR="00413BB1">
        <w:rPr>
          <w:color w:val="000000" w:themeColor="text1"/>
        </w:rPr>
        <w:t>ExtraCare</w:t>
      </w:r>
      <w:r w:rsidR="00EE0D9D" w:rsidRPr="00E771E5">
        <w:rPr>
          <w:color w:val="000000" w:themeColor="text1"/>
        </w:rPr>
        <w:t xml:space="preserve"> card</w:t>
      </w:r>
      <w:proofErr w:type="gramEnd"/>
      <w:r w:rsidR="00EE0D9D" w:rsidRPr="00E771E5">
        <w:rPr>
          <w:color w:val="000000" w:themeColor="text1"/>
        </w:rPr>
        <w:t xml:space="preserve"> benefits</w:t>
      </w:r>
      <w:r w:rsidR="00563C4D" w:rsidRPr="00E771E5">
        <w:rPr>
          <w:color w:val="000000" w:themeColor="text1"/>
        </w:rPr>
        <w:t xml:space="preserve">. </w:t>
      </w:r>
      <w:r w:rsidR="00EE0D9D" w:rsidRPr="00E771E5">
        <w:rPr>
          <w:color w:val="000000" w:themeColor="text1"/>
        </w:rPr>
        <w:t xml:space="preserve">The CVS Caremark Prescription card is different than the ExtraCare </w:t>
      </w:r>
      <w:r w:rsidR="00563C4D" w:rsidRPr="00E771E5">
        <w:rPr>
          <w:color w:val="000000" w:themeColor="text1"/>
        </w:rPr>
        <w:t xml:space="preserve">Card. </w:t>
      </w:r>
    </w:p>
    <w:p w14:paraId="47E3893D" w14:textId="77777777" w:rsidR="0055163C" w:rsidRPr="00E771E5" w:rsidRDefault="0055163C" w:rsidP="00E77A83">
      <w:pPr>
        <w:rPr>
          <w:color w:val="000000" w:themeColor="text1"/>
        </w:rPr>
      </w:pPr>
    </w:p>
    <w:p w14:paraId="2CB9DB09" w14:textId="77777777" w:rsidR="00237598" w:rsidRPr="00882D64" w:rsidRDefault="00237598" w:rsidP="00E77A83">
      <w:pPr>
        <w:rPr>
          <w:color w:val="000000"/>
          <w:sz w:val="22"/>
          <w:szCs w:val="22"/>
        </w:rPr>
      </w:pPr>
      <w:r>
        <w:rPr>
          <w:color w:val="000000"/>
        </w:rPr>
        <w:t>Perform the steps below:</w:t>
      </w:r>
      <w:r w:rsidRPr="00882D64">
        <w:rPr>
          <w:color w:val="000000"/>
          <w:sz w:val="22"/>
          <w:szCs w:val="22"/>
        </w:rP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96"/>
        <w:gridCol w:w="2098"/>
        <w:gridCol w:w="9956"/>
      </w:tblGrid>
      <w:tr w:rsidR="00237598" w:rsidRPr="002D4FE0" w14:paraId="6DA7B13F" w14:textId="77777777" w:rsidTr="009C0A20">
        <w:tc>
          <w:tcPr>
            <w:tcW w:w="346" w:type="pct"/>
            <w:shd w:val="clear" w:color="auto" w:fill="D9D9D9" w:themeFill="background1" w:themeFillShade="D9"/>
            <w:tcMar>
              <w:top w:w="0" w:type="dxa"/>
              <w:left w:w="101" w:type="dxa"/>
              <w:bottom w:w="0" w:type="dxa"/>
              <w:right w:w="101" w:type="dxa"/>
            </w:tcMar>
            <w:hideMark/>
          </w:tcPr>
          <w:p w14:paraId="7114A3AF" w14:textId="77777777" w:rsidR="00237598" w:rsidRPr="002D4FE0" w:rsidRDefault="00237598" w:rsidP="00E77A83">
            <w:pPr>
              <w:spacing w:line="240" w:lineRule="atLeast"/>
              <w:jc w:val="center"/>
            </w:pPr>
            <w:r w:rsidRPr="002D4FE0">
              <w:rPr>
                <w:b/>
                <w:bCs/>
              </w:rPr>
              <w:t>Step</w:t>
            </w:r>
          </w:p>
        </w:tc>
        <w:tc>
          <w:tcPr>
            <w:tcW w:w="4654" w:type="pct"/>
            <w:gridSpan w:val="2"/>
            <w:shd w:val="clear" w:color="auto" w:fill="D9D9D9" w:themeFill="background1" w:themeFillShade="D9"/>
            <w:tcMar>
              <w:top w:w="0" w:type="dxa"/>
              <w:left w:w="101" w:type="dxa"/>
              <w:bottom w:w="0" w:type="dxa"/>
              <w:right w:w="101" w:type="dxa"/>
            </w:tcMar>
            <w:hideMark/>
          </w:tcPr>
          <w:p w14:paraId="3FD8725A" w14:textId="77777777" w:rsidR="00237598" w:rsidRPr="002D4FE0" w:rsidRDefault="00237598" w:rsidP="00E77A83">
            <w:pPr>
              <w:spacing w:line="240" w:lineRule="atLeast"/>
              <w:jc w:val="center"/>
            </w:pPr>
            <w:r w:rsidRPr="002D4FE0">
              <w:rPr>
                <w:b/>
                <w:bCs/>
              </w:rPr>
              <w:t>Action</w:t>
            </w:r>
          </w:p>
        </w:tc>
      </w:tr>
      <w:tr w:rsidR="00237598" w:rsidRPr="002D4FE0" w14:paraId="03F41870" w14:textId="77777777" w:rsidTr="009C0A20">
        <w:tc>
          <w:tcPr>
            <w:tcW w:w="346" w:type="pct"/>
            <w:tcMar>
              <w:top w:w="0" w:type="dxa"/>
              <w:left w:w="101" w:type="dxa"/>
              <w:bottom w:w="0" w:type="dxa"/>
              <w:right w:w="101" w:type="dxa"/>
            </w:tcMar>
          </w:tcPr>
          <w:p w14:paraId="5547B3D3" w14:textId="3E8EC25D" w:rsidR="00237598" w:rsidRPr="002D4FE0" w:rsidRDefault="00237598" w:rsidP="00E77A83">
            <w:pPr>
              <w:spacing w:line="240" w:lineRule="atLeast"/>
              <w:jc w:val="center"/>
              <w:rPr>
                <w:b/>
                <w:bCs/>
              </w:rPr>
            </w:pPr>
            <w:r>
              <w:rPr>
                <w:b/>
                <w:bCs/>
              </w:rPr>
              <w:t>1</w:t>
            </w:r>
          </w:p>
        </w:tc>
        <w:tc>
          <w:tcPr>
            <w:tcW w:w="4654" w:type="pct"/>
            <w:gridSpan w:val="2"/>
            <w:tcMar>
              <w:top w:w="0" w:type="dxa"/>
              <w:left w:w="101" w:type="dxa"/>
              <w:bottom w:w="0" w:type="dxa"/>
              <w:right w:w="101" w:type="dxa"/>
            </w:tcMar>
          </w:tcPr>
          <w:p w14:paraId="3ACA7BE5" w14:textId="0BDE03BA" w:rsidR="000A1E37" w:rsidRPr="00B871A8" w:rsidRDefault="000A1E37" w:rsidP="005A7AFC">
            <w:bookmarkStart w:id="30" w:name="AssistwithaddingECHBtoECC"/>
            <w:r w:rsidRPr="006757A6">
              <w:rPr>
                <w:rStyle w:val="Hyperlink"/>
                <w:bCs/>
                <w:color w:val="000000" w:themeColor="text1"/>
                <w:u w:val="none"/>
              </w:rPr>
              <w:t>Assist with Adding the ExtraCare Health Benefits to the ExtraCare card</w:t>
            </w:r>
            <w:r w:rsidR="00B13906">
              <w:rPr>
                <w:rStyle w:val="Hyperlink"/>
                <w:bCs/>
                <w:color w:val="000000" w:themeColor="text1"/>
                <w:u w:val="none"/>
              </w:rPr>
              <w:t>.</w:t>
            </w:r>
          </w:p>
          <w:bookmarkEnd w:id="30"/>
          <w:p w14:paraId="79A3BAAB" w14:textId="77777777" w:rsidR="00B13906" w:rsidRDefault="00B13906" w:rsidP="005A7AFC"/>
          <w:p w14:paraId="04FFDCA8" w14:textId="5E583986" w:rsidR="00237598" w:rsidRDefault="00237598" w:rsidP="005A7AFC">
            <w:pPr>
              <w:rPr>
                <w:b/>
              </w:rPr>
            </w:pPr>
            <w:r w:rsidRPr="004A2AE0">
              <w:t>Ask the member to open the email they received and click</w:t>
            </w:r>
            <w:r>
              <w:rPr>
                <w:b/>
              </w:rPr>
              <w:t xml:space="preserve"> Activate savings.</w:t>
            </w:r>
          </w:p>
          <w:p w14:paraId="572BB450" w14:textId="77777777" w:rsidR="008B0DDE" w:rsidRDefault="008B0DDE" w:rsidP="005A7AFC">
            <w:pPr>
              <w:rPr>
                <w:b/>
              </w:rPr>
            </w:pPr>
          </w:p>
          <w:p w14:paraId="578BD629" w14:textId="2430B3D4" w:rsidR="004B2A0B" w:rsidRDefault="004B2A0B" w:rsidP="00E77A83">
            <w:pPr>
              <w:jc w:val="center"/>
              <w:rPr>
                <w:b/>
                <w:bCs/>
              </w:rPr>
            </w:pPr>
            <w:r>
              <w:rPr>
                <w:noProof/>
              </w:rPr>
              <w:drawing>
                <wp:inline distT="0" distB="0" distL="0" distR="0" wp14:anchorId="48B466B8" wp14:editId="4BD56A6C">
                  <wp:extent cx="4618379" cy="3685540"/>
                  <wp:effectExtent l="19050" t="19050" r="1079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620224" cy="3687012"/>
                          </a:xfrm>
                          <a:prstGeom prst="rect">
                            <a:avLst/>
                          </a:prstGeom>
                          <a:ln>
                            <a:solidFill>
                              <a:sysClr val="windowText" lastClr="000000"/>
                            </a:solidFill>
                          </a:ln>
                        </pic:spPr>
                      </pic:pic>
                    </a:graphicData>
                  </a:graphic>
                </wp:inline>
              </w:drawing>
            </w:r>
          </w:p>
          <w:p w14:paraId="66C0D20D" w14:textId="78949F09" w:rsidR="00237598" w:rsidRDefault="00237598" w:rsidP="00E77A83">
            <w:pPr>
              <w:jc w:val="center"/>
              <w:rPr>
                <w:b/>
                <w:bCs/>
              </w:rPr>
            </w:pPr>
          </w:p>
          <w:p w14:paraId="0E471F55" w14:textId="77777777" w:rsidR="00237598" w:rsidRPr="009E4819" w:rsidRDefault="00237598" w:rsidP="00E77A83">
            <w:pPr>
              <w:tabs>
                <w:tab w:val="left" w:pos="360"/>
                <w:tab w:val="left" w:pos="1080"/>
                <w:tab w:val="left" w:pos="1440"/>
                <w:tab w:val="left" w:pos="1800"/>
                <w:tab w:val="left" w:pos="2160"/>
              </w:tabs>
            </w:pPr>
            <w:r w:rsidRPr="00303C72">
              <w:rPr>
                <w:b/>
              </w:rPr>
              <w:t>Result:</w:t>
            </w:r>
            <w:r>
              <w:t xml:space="preserve">  The</w:t>
            </w:r>
            <w:r w:rsidRPr="009E4819">
              <w:t xml:space="preserve"> ExtraCare Health website</w:t>
            </w:r>
            <w:r>
              <w:t xml:space="preserve"> displays</w:t>
            </w:r>
            <w:r w:rsidRPr="009E4819">
              <w:t>.</w:t>
            </w:r>
          </w:p>
          <w:p w14:paraId="5989B4DA" w14:textId="19B2C2C7" w:rsidR="00237598" w:rsidRDefault="00237598" w:rsidP="00E77A83">
            <w:pPr>
              <w:tabs>
                <w:tab w:val="left" w:pos="360"/>
                <w:tab w:val="left" w:pos="1080"/>
                <w:tab w:val="left" w:pos="1440"/>
                <w:tab w:val="left" w:pos="1800"/>
                <w:tab w:val="left" w:pos="2160"/>
              </w:tabs>
              <w:ind w:left="-18"/>
              <w:jc w:val="center"/>
              <w:rPr>
                <w:noProof/>
              </w:rPr>
            </w:pPr>
          </w:p>
          <w:p w14:paraId="12EBF926" w14:textId="5F41B030" w:rsidR="00237598" w:rsidRDefault="00237598" w:rsidP="00B13906">
            <w:pPr>
              <w:pStyle w:val="ListParagraph"/>
              <w:numPr>
                <w:ilvl w:val="0"/>
                <w:numId w:val="110"/>
              </w:numPr>
              <w:tabs>
                <w:tab w:val="left" w:pos="360"/>
                <w:tab w:val="left" w:pos="1080"/>
                <w:tab w:val="left" w:pos="1440"/>
                <w:tab w:val="left" w:pos="1800"/>
                <w:tab w:val="left" w:pos="2160"/>
              </w:tabs>
            </w:pPr>
            <w:r>
              <w:t>If the member does not have the email, provide them with th</w:t>
            </w:r>
            <w:r w:rsidR="00310C1B">
              <w:t>is URL:</w:t>
            </w:r>
            <w:r>
              <w:t xml:space="preserve"> </w:t>
            </w:r>
            <w:hyperlink r:id="rId38" w:history="1">
              <w:r w:rsidR="00B731F8" w:rsidRPr="00B731F8">
                <w:rPr>
                  <w:rStyle w:val="Hyperlink"/>
                </w:rPr>
                <w:t>https://www.caremark.com/wps/portal/ECHC_DIGITAL_CARD</w:t>
              </w:r>
            </w:hyperlink>
            <w:r>
              <w:rPr>
                <w:rStyle w:val="Hyperlink"/>
              </w:rPr>
              <w:t>)</w:t>
            </w:r>
            <w:r w:rsidR="00B731F8">
              <w:t>.</w:t>
            </w:r>
          </w:p>
          <w:p w14:paraId="01C1D424" w14:textId="1388DF8A" w:rsidR="00237598" w:rsidRPr="00B13906" w:rsidRDefault="00237598" w:rsidP="00B13906">
            <w:pPr>
              <w:pStyle w:val="ListParagraph"/>
              <w:numPr>
                <w:ilvl w:val="0"/>
                <w:numId w:val="110"/>
              </w:numPr>
              <w:tabs>
                <w:tab w:val="left" w:pos="360"/>
                <w:tab w:val="left" w:pos="1080"/>
                <w:tab w:val="left" w:pos="1440"/>
                <w:tab w:val="left" w:pos="1800"/>
                <w:tab w:val="left" w:pos="2160"/>
              </w:tabs>
              <w:rPr>
                <w:b/>
                <w:bCs/>
              </w:rPr>
            </w:pPr>
            <w:r w:rsidRPr="00512805">
              <w:t>If the</w:t>
            </w:r>
            <w:r>
              <w:t xml:space="preserve"> member is </w:t>
            </w:r>
            <w:r w:rsidRPr="00512805">
              <w:t>not able to go online, navigate to the URL</w:t>
            </w:r>
            <w:r w:rsidRPr="00B13906">
              <w:rPr>
                <w:b/>
              </w:rPr>
              <w:t xml:space="preserve"> </w:t>
            </w:r>
            <w:r w:rsidRPr="00512805">
              <w:t xml:space="preserve">and click on </w:t>
            </w:r>
            <w:r w:rsidRPr="00B13906">
              <w:rPr>
                <w:b/>
              </w:rPr>
              <w:t>Start Linking Benefit</w:t>
            </w:r>
            <w:r w:rsidRPr="00512805">
              <w:t xml:space="preserve"> then continue to the next step on behalf of the member. </w:t>
            </w:r>
          </w:p>
        </w:tc>
      </w:tr>
      <w:tr w:rsidR="00237598" w:rsidRPr="002D4FE0" w14:paraId="53222BB6" w14:textId="77777777" w:rsidTr="009C0A20">
        <w:tc>
          <w:tcPr>
            <w:tcW w:w="346" w:type="pct"/>
            <w:tcMar>
              <w:top w:w="0" w:type="dxa"/>
              <w:left w:w="101" w:type="dxa"/>
              <w:bottom w:w="0" w:type="dxa"/>
              <w:right w:w="101" w:type="dxa"/>
            </w:tcMar>
          </w:tcPr>
          <w:p w14:paraId="465A2C5F" w14:textId="05EF04ED" w:rsidR="00237598" w:rsidRPr="002D4FE0" w:rsidRDefault="00237598" w:rsidP="00D711A2">
            <w:pPr>
              <w:spacing w:line="240" w:lineRule="atLeast"/>
              <w:jc w:val="center"/>
              <w:rPr>
                <w:b/>
              </w:rPr>
            </w:pPr>
            <w:r>
              <w:rPr>
                <w:b/>
              </w:rPr>
              <w:t>2</w:t>
            </w:r>
          </w:p>
        </w:tc>
        <w:tc>
          <w:tcPr>
            <w:tcW w:w="4654" w:type="pct"/>
            <w:gridSpan w:val="2"/>
            <w:tcMar>
              <w:top w:w="0" w:type="dxa"/>
              <w:left w:w="101" w:type="dxa"/>
              <w:bottom w:w="0" w:type="dxa"/>
              <w:right w:w="101" w:type="dxa"/>
            </w:tcMar>
          </w:tcPr>
          <w:p w14:paraId="0C652560" w14:textId="28EE5E1D" w:rsidR="00237598" w:rsidRPr="00E71C65" w:rsidRDefault="00B871A8" w:rsidP="00B13906">
            <w:pPr>
              <w:numPr>
                <w:ilvl w:val="0"/>
                <w:numId w:val="74"/>
              </w:numPr>
              <w:ind w:left="406"/>
            </w:pPr>
            <w:r>
              <w:t>Member will c</w:t>
            </w:r>
            <w:r w:rsidR="00237598" w:rsidRPr="00E71C65">
              <w:t xml:space="preserve">omplete the required </w:t>
            </w:r>
            <w:r w:rsidR="004276FB" w:rsidRPr="00E71C65">
              <w:t>fields.</w:t>
            </w:r>
            <w:r w:rsidR="00237598" w:rsidRPr="00E71C65">
              <w:t xml:space="preserve"> </w:t>
            </w:r>
          </w:p>
          <w:p w14:paraId="1F579B82" w14:textId="77777777" w:rsidR="00237598" w:rsidRPr="004A2AE0" w:rsidRDefault="00237598" w:rsidP="00B13906">
            <w:pPr>
              <w:numPr>
                <w:ilvl w:val="0"/>
                <w:numId w:val="76"/>
              </w:numPr>
              <w:ind w:left="856"/>
            </w:pPr>
            <w:r w:rsidRPr="004A2AE0">
              <w:t>First and Last Name</w:t>
            </w:r>
          </w:p>
          <w:p w14:paraId="7EF59693" w14:textId="56318C22" w:rsidR="00237598" w:rsidRDefault="00E71C65" w:rsidP="00B13906">
            <w:pPr>
              <w:numPr>
                <w:ilvl w:val="0"/>
                <w:numId w:val="76"/>
              </w:numPr>
              <w:ind w:left="856"/>
            </w:pPr>
            <w:r>
              <w:t xml:space="preserve">Find Benefit Using: </w:t>
            </w:r>
            <w:r w:rsidR="0089236D">
              <w:t xml:space="preserve"> </w:t>
            </w:r>
            <w:r w:rsidR="00237598" w:rsidRPr="004A2AE0">
              <w:t>Date of Birth or Member number</w:t>
            </w:r>
          </w:p>
          <w:p w14:paraId="2E9E8921" w14:textId="530DB57F" w:rsidR="00237598" w:rsidRPr="00E771E5" w:rsidRDefault="00237598" w:rsidP="001F7D88">
            <w:pPr>
              <w:ind w:left="1080"/>
              <w:rPr>
                <w:color w:val="000000" w:themeColor="text1"/>
              </w:rPr>
            </w:pPr>
            <w:r w:rsidRPr="003D6DD7">
              <w:rPr>
                <w:b/>
              </w:rPr>
              <w:t>Note:</w:t>
            </w:r>
            <w:r>
              <w:t xml:space="preserve">  The member can use the ExtraCare Health Member ID included in their email or mailer or use the member number provided by their employer/health plan</w:t>
            </w:r>
            <w:r w:rsidR="00563C4D">
              <w:t xml:space="preserve">. </w:t>
            </w:r>
            <w:r w:rsidR="00EE0D9D" w:rsidRPr="00E771E5">
              <w:rPr>
                <w:color w:val="000000" w:themeColor="text1"/>
              </w:rPr>
              <w:t>The Member ID mentioned here is NOT the Member ID card for their Health/Prescription Benefits from their Insurance Company</w:t>
            </w:r>
            <w:r w:rsidR="00563C4D" w:rsidRPr="00E771E5">
              <w:rPr>
                <w:color w:val="000000" w:themeColor="text1"/>
              </w:rPr>
              <w:t xml:space="preserve">. </w:t>
            </w:r>
            <w:r w:rsidR="00EE0D9D" w:rsidRPr="00E771E5">
              <w:rPr>
                <w:color w:val="000000" w:themeColor="text1"/>
              </w:rPr>
              <w:t xml:space="preserve">It is a separate number that Identifies their ExtraCare card. </w:t>
            </w:r>
          </w:p>
          <w:p w14:paraId="12FF770E" w14:textId="77777777" w:rsidR="00D711A2" w:rsidRDefault="00D711A2" w:rsidP="00D711A2">
            <w:pPr>
              <w:pStyle w:val="ListParagraph"/>
              <w:ind w:left="360"/>
            </w:pPr>
          </w:p>
          <w:p w14:paraId="6D87132C" w14:textId="516EDE1E" w:rsidR="00E71C65" w:rsidRDefault="00E71C65" w:rsidP="00B13906">
            <w:pPr>
              <w:numPr>
                <w:ilvl w:val="0"/>
                <w:numId w:val="74"/>
              </w:numPr>
              <w:ind w:left="406"/>
            </w:pPr>
            <w:r>
              <w:t>C</w:t>
            </w:r>
            <w:r w:rsidRPr="00E71C65">
              <w:t>lick Find My Benefit.</w:t>
            </w:r>
          </w:p>
          <w:p w14:paraId="71F77CF0" w14:textId="11F87DCB" w:rsidR="002875AA" w:rsidRDefault="006D57E2" w:rsidP="00D711A2">
            <w:pPr>
              <w:tabs>
                <w:tab w:val="left" w:pos="360"/>
                <w:tab w:val="left" w:pos="1080"/>
                <w:tab w:val="left" w:pos="1440"/>
                <w:tab w:val="left" w:pos="1800"/>
                <w:tab w:val="left" w:pos="2160"/>
              </w:tabs>
              <w:ind w:left="360"/>
            </w:pPr>
            <w:r>
              <w:pict w14:anchorId="338A753A">
                <v:shape id="Picture 24" o:spid="_x0000_i1028" type="#_x0000_t75" alt="Icon - Important Information" style="width:18.75pt;height:16.5pt;visibility:visible">
                  <v:imagedata r:id="rId17" o:title="Icon - Important Information"/>
                </v:shape>
              </w:pict>
            </w:r>
            <w:r w:rsidR="00953E48" w:rsidRPr="00997F14">
              <w:rPr>
                <w:b/>
              </w:rPr>
              <w:t xml:space="preserve"> </w:t>
            </w:r>
            <w:r w:rsidR="00953E48" w:rsidRPr="00740AA9">
              <w:t xml:space="preserve">After </w:t>
            </w:r>
            <w:r w:rsidR="00B871A8">
              <w:t>five</w:t>
            </w:r>
            <w:r w:rsidR="00953E48" w:rsidRPr="00740AA9">
              <w:t xml:space="preserve"> searches, the member will be blocked for 30 minutes then they can try again</w:t>
            </w:r>
            <w:r w:rsidR="00563C4D" w:rsidRPr="00740AA9">
              <w:t xml:space="preserve">. </w:t>
            </w:r>
          </w:p>
          <w:p w14:paraId="163027CB" w14:textId="58D3C52D" w:rsidR="0055163C" w:rsidRPr="00AC0BCE" w:rsidRDefault="00953E48" w:rsidP="00AC0BCE">
            <w:pPr>
              <w:pStyle w:val="ListParagraph"/>
              <w:numPr>
                <w:ilvl w:val="0"/>
                <w:numId w:val="104"/>
              </w:numPr>
              <w:rPr>
                <w:rFonts w:cs="Arial"/>
                <w:color w:val="000000"/>
              </w:rPr>
            </w:pPr>
            <w:r w:rsidRPr="00FC6013">
              <w:t>If the member cannot make this work</w:t>
            </w:r>
            <w:r w:rsidR="00563C4D" w:rsidRPr="00FC6013">
              <w:t xml:space="preserve">. </w:t>
            </w:r>
            <w:r w:rsidR="00FC6013" w:rsidRPr="00AC0BCE">
              <w:rPr>
                <w:rFonts w:cs="MS Sans Serif"/>
                <w:color w:val="000000"/>
              </w:rPr>
              <w:t>A</w:t>
            </w:r>
            <w:r w:rsidR="0055163C" w:rsidRPr="00AC0BCE">
              <w:rPr>
                <w:rFonts w:cs="MS Sans Serif"/>
                <w:color w:val="000000"/>
              </w:rPr>
              <w:t xml:space="preserve">pologize for the inconvenience and </w:t>
            </w:r>
            <w:r w:rsidR="0055163C" w:rsidRPr="00AC0BCE">
              <w:rPr>
                <w:rFonts w:cs="Arial"/>
                <w:color w:val="000000"/>
              </w:rPr>
              <w:t xml:space="preserve">determine if the program has been discontinued by checking the </w:t>
            </w:r>
            <w:hyperlink r:id="rId39" w:anchor="!/view?docid=1e234589-8f19-4914-a276-27ad26382914" w:history="1">
              <w:r w:rsidR="005C720F" w:rsidRPr="00AC0BCE">
                <w:rPr>
                  <w:rStyle w:val="Hyperlink"/>
                  <w:rFonts w:eastAsia="Calibri" w:cs="Arial"/>
                </w:rPr>
                <w:t>ExtraCare Health Benefit (ECHB) Program Sunsetting Client List by Year (047924)</w:t>
              </w:r>
            </w:hyperlink>
            <w:r w:rsidR="0055163C" w:rsidRPr="00AC0BCE">
              <w:rPr>
                <w:rFonts w:eastAsia="Calibri" w:cs="Arial"/>
                <w:color w:val="000000"/>
              </w:rPr>
              <w:t xml:space="preserve"> and if so refer to </w:t>
            </w:r>
            <w:hyperlink w:anchor="_ECHB_Program_Discontinued" w:history="1">
              <w:r w:rsidR="0055163C" w:rsidRPr="00AC0BCE">
                <w:rPr>
                  <w:rStyle w:val="Hyperlink"/>
                  <w:rFonts w:eastAsia="Calibri" w:cs="Arial"/>
                </w:rPr>
                <w:t>ECHB Program Discontinued</w:t>
              </w:r>
            </w:hyperlink>
            <w:r w:rsidR="0055163C" w:rsidRPr="00AC0BCE">
              <w:rPr>
                <w:rFonts w:eastAsia="Calibri" w:cs="Arial"/>
                <w:color w:val="000000"/>
              </w:rPr>
              <w:t xml:space="preserve">.   If the Client is not </w:t>
            </w:r>
            <w:r w:rsidR="00376948" w:rsidRPr="00AC0BCE">
              <w:rPr>
                <w:rFonts w:eastAsia="Calibri" w:cs="Arial"/>
                <w:color w:val="000000"/>
              </w:rPr>
              <w:t xml:space="preserve">on </w:t>
            </w:r>
            <w:r w:rsidR="0055163C" w:rsidRPr="00AC0BCE">
              <w:rPr>
                <w:rFonts w:eastAsia="Calibri" w:cs="Arial"/>
                <w:color w:val="000000"/>
              </w:rPr>
              <w:t>this list, perform the setup for the member</w:t>
            </w:r>
            <w:r w:rsidR="004D63EB" w:rsidRPr="00AC0BCE">
              <w:rPr>
                <w:rFonts w:eastAsia="Calibri" w:cs="Arial"/>
                <w:color w:val="000000"/>
              </w:rPr>
              <w:t>.</w:t>
            </w:r>
          </w:p>
          <w:p w14:paraId="72A050C9" w14:textId="5A692A96" w:rsidR="00953E48" w:rsidRPr="00E71C65" w:rsidRDefault="00953E48" w:rsidP="001F7D88"/>
          <w:p w14:paraId="4BB37037" w14:textId="77777777" w:rsidR="00961EED" w:rsidRDefault="00961EED" w:rsidP="00F55BBC">
            <w:pPr>
              <w:pStyle w:val="ListParagraph"/>
              <w:ind w:left="1080"/>
              <w:jc w:val="center"/>
              <w:rPr>
                <w:noProof/>
              </w:rPr>
            </w:pPr>
          </w:p>
          <w:p w14:paraId="6602410E" w14:textId="77777777" w:rsidR="00961EED" w:rsidRDefault="00961EED" w:rsidP="00F55BBC">
            <w:pPr>
              <w:pStyle w:val="ListParagraph"/>
              <w:ind w:left="1080"/>
              <w:jc w:val="center"/>
              <w:rPr>
                <w:noProof/>
              </w:rPr>
            </w:pPr>
          </w:p>
          <w:p w14:paraId="0B481B38" w14:textId="28CC7A23" w:rsidR="00237598" w:rsidRDefault="00857E8B" w:rsidP="001F7D88">
            <w:pPr>
              <w:pStyle w:val="ListParagraph"/>
              <w:ind w:left="-114"/>
              <w:jc w:val="center"/>
            </w:pPr>
            <w:r>
              <w:rPr>
                <w:noProof/>
              </w:rPr>
              <w:drawing>
                <wp:inline distT="0" distB="0" distL="0" distR="0" wp14:anchorId="12DCA940" wp14:editId="7B4493E0">
                  <wp:extent cx="3217982" cy="2894965"/>
                  <wp:effectExtent l="0" t="0" r="190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3217982" cy="2894965"/>
                          </a:xfrm>
                          <a:prstGeom prst="rect">
                            <a:avLst/>
                          </a:prstGeom>
                        </pic:spPr>
                      </pic:pic>
                    </a:graphicData>
                  </a:graphic>
                </wp:inline>
              </w:drawing>
            </w:r>
          </w:p>
          <w:p w14:paraId="6E8FD655" w14:textId="1EF8CB83" w:rsidR="00E41839" w:rsidRDefault="00E41839" w:rsidP="00F55BBC">
            <w:pPr>
              <w:pStyle w:val="ListParagraph"/>
              <w:ind w:left="1080"/>
              <w:jc w:val="center"/>
            </w:pPr>
          </w:p>
          <w:p w14:paraId="788FEAB8" w14:textId="77777777" w:rsidR="007C5710" w:rsidRDefault="007C5710" w:rsidP="00F55BBC">
            <w:pPr>
              <w:pStyle w:val="ListParagraph"/>
              <w:ind w:left="1080"/>
              <w:jc w:val="center"/>
            </w:pPr>
          </w:p>
          <w:p w14:paraId="6848F1E8" w14:textId="0E35D137" w:rsidR="00237598" w:rsidRDefault="00237598" w:rsidP="004A2521">
            <w:pPr>
              <w:ind w:left="720"/>
            </w:pPr>
            <w:r w:rsidRPr="004A2AE0">
              <w:rPr>
                <w:b/>
              </w:rPr>
              <w:t>Result:</w:t>
            </w:r>
            <w:r>
              <w:t xml:space="preserve">  Message displays, Success</w:t>
            </w:r>
            <w:r w:rsidR="00563C4D">
              <w:t xml:space="preserve">. </w:t>
            </w:r>
            <w:r>
              <w:t>We found your benefit.</w:t>
            </w:r>
          </w:p>
          <w:p w14:paraId="144CFC79" w14:textId="77777777" w:rsidR="007C5710" w:rsidRDefault="007C5710" w:rsidP="00D711A2">
            <w:pPr>
              <w:ind w:left="720"/>
            </w:pPr>
          </w:p>
          <w:p w14:paraId="517544D2" w14:textId="729F8076" w:rsidR="00237598" w:rsidRDefault="004466BF" w:rsidP="00961EED">
            <w:pPr>
              <w:jc w:val="center"/>
            </w:pPr>
            <w:r>
              <w:rPr>
                <w:noProof/>
              </w:rPr>
              <w:drawing>
                <wp:inline distT="0" distB="0" distL="0" distR="0" wp14:anchorId="0C42EA9F" wp14:editId="7E2FA050">
                  <wp:extent cx="3552381" cy="2038095"/>
                  <wp:effectExtent l="0" t="0" r="0" b="635"/>
                  <wp:docPr id="122299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6125" name=""/>
                          <pic:cNvPicPr/>
                        </pic:nvPicPr>
                        <pic:blipFill>
                          <a:blip r:embed="rId41"/>
                          <a:stretch>
                            <a:fillRect/>
                          </a:stretch>
                        </pic:blipFill>
                        <pic:spPr>
                          <a:xfrm>
                            <a:off x="0" y="0"/>
                            <a:ext cx="3552381" cy="2038095"/>
                          </a:xfrm>
                          <a:prstGeom prst="rect">
                            <a:avLst/>
                          </a:prstGeom>
                        </pic:spPr>
                      </pic:pic>
                    </a:graphicData>
                  </a:graphic>
                </wp:inline>
              </w:drawing>
            </w:r>
          </w:p>
          <w:p w14:paraId="423753E0" w14:textId="77777777" w:rsidR="00FE2B26" w:rsidRDefault="00FE2B26" w:rsidP="00F55BBC">
            <w:pPr>
              <w:jc w:val="center"/>
            </w:pPr>
          </w:p>
          <w:p w14:paraId="5EEDBCB7" w14:textId="60AEF8EF" w:rsidR="004B2A0B" w:rsidRPr="00BE2227" w:rsidRDefault="004B2A0B" w:rsidP="00B13906">
            <w:pPr>
              <w:pStyle w:val="ListParagraph"/>
              <w:numPr>
                <w:ilvl w:val="0"/>
                <w:numId w:val="111"/>
              </w:numPr>
              <w:rPr>
                <w:rStyle w:val="Hyperlink"/>
              </w:rPr>
            </w:pPr>
            <w:r>
              <w:t xml:space="preserve">If the member receives a message </w:t>
            </w:r>
            <w:r w:rsidR="00C95A20">
              <w:t>stating,</w:t>
            </w:r>
            <w:r>
              <w:t xml:space="preserve"> “The benefit has expired</w:t>
            </w:r>
            <w:r w:rsidR="00C14B4B">
              <w:t>,</w:t>
            </w:r>
            <w:r>
              <w:t xml:space="preserve">” review eligibility of member in </w:t>
            </w:r>
            <w:r w:rsidRPr="00055A2C">
              <w:t>PeopleSafe for the HealthCare</w:t>
            </w:r>
            <w:r w:rsidRPr="002821E5">
              <w:t xml:space="preserve"> benefit</w:t>
            </w:r>
            <w:r w:rsidR="00563C4D" w:rsidRPr="002821E5">
              <w:t xml:space="preserve">. </w:t>
            </w:r>
            <w:r w:rsidRPr="002821E5">
              <w:t xml:space="preserve">If it displays and the benefit will not </w:t>
            </w:r>
            <w:proofErr w:type="gramStart"/>
            <w:r w:rsidRPr="002821E5">
              <w:t>link</w:t>
            </w:r>
            <w:proofErr w:type="gramEnd"/>
            <w:r w:rsidRPr="002821E5">
              <w:t xml:space="preserve">, open an IT ECHC service request ticket providing the following information and then create an email to </w:t>
            </w:r>
            <w:bookmarkStart w:id="31" w:name="OLE_LINK9"/>
            <w:bookmarkStart w:id="32" w:name="_Hlk59017804"/>
            <w:r w:rsidR="0089236D" w:rsidRPr="00B13906">
              <w:rPr>
                <w:color w:val="000000"/>
                <w:shd w:val="clear" w:color="auto" w:fill="FFFFFF"/>
              </w:rPr>
              <w:t>Charlotte Chinnery</w:t>
            </w:r>
            <w:r w:rsidR="0089236D">
              <w:t> </w:t>
            </w:r>
            <w:bookmarkEnd w:id="31"/>
            <w:r w:rsidRPr="00BE2227">
              <w:t>with the following information</w:t>
            </w:r>
            <w:bookmarkEnd w:id="32"/>
            <w:r>
              <w:t>:</w:t>
            </w:r>
          </w:p>
          <w:p w14:paraId="616D9A09" w14:textId="77777777" w:rsidR="004B2A0B" w:rsidRPr="00BE2227" w:rsidRDefault="004B2A0B" w:rsidP="00B13906">
            <w:pPr>
              <w:numPr>
                <w:ilvl w:val="0"/>
                <w:numId w:val="112"/>
              </w:numPr>
            </w:pPr>
            <w:r w:rsidRPr="00BE2227">
              <w:t>Client/Plan Name</w:t>
            </w:r>
          </w:p>
          <w:p w14:paraId="44BB3824" w14:textId="41028F00" w:rsidR="004B2A0B" w:rsidRPr="00BE2227" w:rsidRDefault="004B2A0B" w:rsidP="00B13906">
            <w:pPr>
              <w:numPr>
                <w:ilvl w:val="0"/>
                <w:numId w:val="112"/>
              </w:numPr>
            </w:pPr>
            <w:r w:rsidRPr="00BE2227">
              <w:t>Client Carrier/Carrier Account Group ID</w:t>
            </w:r>
          </w:p>
          <w:p w14:paraId="5D6593FE" w14:textId="77777777" w:rsidR="004B2A0B" w:rsidRPr="00BE2227" w:rsidRDefault="004B2A0B" w:rsidP="00B13906">
            <w:pPr>
              <w:numPr>
                <w:ilvl w:val="0"/>
                <w:numId w:val="112"/>
              </w:numPr>
            </w:pPr>
            <w:r w:rsidRPr="00BE2227">
              <w:t>Member Name</w:t>
            </w:r>
          </w:p>
          <w:p w14:paraId="1CEB6C17" w14:textId="77777777" w:rsidR="004B2A0B" w:rsidRPr="00BE2227" w:rsidRDefault="004B2A0B" w:rsidP="00B13906">
            <w:pPr>
              <w:numPr>
                <w:ilvl w:val="0"/>
                <w:numId w:val="112"/>
              </w:numPr>
            </w:pPr>
            <w:r w:rsidRPr="00BE2227">
              <w:t>Member Date of Birth</w:t>
            </w:r>
          </w:p>
          <w:p w14:paraId="0E9E68A7" w14:textId="77777777" w:rsidR="004B2A0B" w:rsidRPr="00BE2227" w:rsidRDefault="004B2A0B" w:rsidP="00B13906">
            <w:pPr>
              <w:numPr>
                <w:ilvl w:val="0"/>
                <w:numId w:val="112"/>
              </w:numPr>
            </w:pPr>
            <w:r w:rsidRPr="00BE2227">
              <w:t>Member Address</w:t>
            </w:r>
          </w:p>
          <w:p w14:paraId="6E218E48" w14:textId="77777777" w:rsidR="004B2A0B" w:rsidRPr="00BE2227" w:rsidRDefault="004B2A0B" w:rsidP="00B13906">
            <w:pPr>
              <w:numPr>
                <w:ilvl w:val="0"/>
                <w:numId w:val="112"/>
              </w:numPr>
            </w:pPr>
            <w:r w:rsidRPr="00BE2227">
              <w:t>ExtraCare Card number (If known)</w:t>
            </w:r>
          </w:p>
          <w:p w14:paraId="1ADE0994" w14:textId="237CC6A9" w:rsidR="00953E48" w:rsidRPr="004A2AE0" w:rsidRDefault="004B2A0B" w:rsidP="009C0A20">
            <w:pPr>
              <w:ind w:left="1080"/>
            </w:pPr>
            <w:r w:rsidRPr="00BE2227">
              <w:rPr>
                <w:b/>
                <w:bCs/>
              </w:rPr>
              <w:t>Result</w:t>
            </w:r>
            <w:r w:rsidRPr="00BE2227">
              <w:rPr>
                <w:b/>
                <w:bCs/>
                <w:color w:val="000000" w:themeColor="text1"/>
              </w:rPr>
              <w:t>:</w:t>
            </w:r>
            <w:r w:rsidRPr="00BE2227">
              <w:rPr>
                <w:color w:val="000000" w:themeColor="text1"/>
              </w:rPr>
              <w:t xml:space="preserve">  </w:t>
            </w:r>
            <w:r w:rsidR="0089236D">
              <w:rPr>
                <w:color w:val="000000"/>
                <w:shd w:val="clear" w:color="auto" w:fill="FFFFFF"/>
              </w:rPr>
              <w:t>Charlotte Chinnery</w:t>
            </w:r>
            <w:r w:rsidR="0089236D">
              <w:t> </w:t>
            </w:r>
            <w:r w:rsidRPr="00BE2227">
              <w:rPr>
                <w:rStyle w:val="Hyperlink"/>
                <w:color w:val="000000" w:themeColor="text1"/>
                <w:u w:val="none"/>
              </w:rPr>
              <w:t>will follow up with an email to the requestor once IT resolves the issue.</w:t>
            </w:r>
          </w:p>
        </w:tc>
      </w:tr>
      <w:tr w:rsidR="00237598" w:rsidRPr="002D4FE0" w14:paraId="495C0F92" w14:textId="77777777" w:rsidTr="009C0A20">
        <w:tc>
          <w:tcPr>
            <w:tcW w:w="346" w:type="pct"/>
            <w:tcMar>
              <w:top w:w="0" w:type="dxa"/>
              <w:left w:w="101" w:type="dxa"/>
              <w:bottom w:w="0" w:type="dxa"/>
              <w:right w:w="101" w:type="dxa"/>
            </w:tcMar>
          </w:tcPr>
          <w:p w14:paraId="60F3C0C1" w14:textId="77777777" w:rsidR="00237598" w:rsidRPr="002D4FE0" w:rsidRDefault="00237598" w:rsidP="00D711A2">
            <w:pPr>
              <w:spacing w:line="240" w:lineRule="atLeast"/>
              <w:jc w:val="center"/>
              <w:rPr>
                <w:b/>
              </w:rPr>
            </w:pPr>
            <w:r>
              <w:rPr>
                <w:b/>
              </w:rPr>
              <w:t>3</w:t>
            </w:r>
          </w:p>
        </w:tc>
        <w:tc>
          <w:tcPr>
            <w:tcW w:w="4654" w:type="pct"/>
            <w:gridSpan w:val="2"/>
            <w:tcMar>
              <w:top w:w="0" w:type="dxa"/>
              <w:left w:w="101" w:type="dxa"/>
              <w:bottom w:w="0" w:type="dxa"/>
              <w:right w:w="101" w:type="dxa"/>
            </w:tcMar>
          </w:tcPr>
          <w:p w14:paraId="02368B93" w14:textId="77777777" w:rsidR="00237598" w:rsidRDefault="00237598" w:rsidP="00D711A2">
            <w:r>
              <w:t>Review the street address, zip code and email address to ensure the correct benefit was found.</w:t>
            </w:r>
          </w:p>
          <w:p w14:paraId="0195499E" w14:textId="77777777" w:rsidR="00237598" w:rsidRPr="00B871A8" w:rsidRDefault="00237598" w:rsidP="009C0A20">
            <w:pPr>
              <w:numPr>
                <w:ilvl w:val="0"/>
                <w:numId w:val="78"/>
              </w:numPr>
              <w:ind w:left="496"/>
            </w:pPr>
            <w:r w:rsidRPr="004A2AE0">
              <w:t xml:space="preserve">If </w:t>
            </w:r>
            <w:r w:rsidR="00E71C65" w:rsidRPr="00B871A8">
              <w:t>y</w:t>
            </w:r>
            <w:r w:rsidRPr="00B871A8">
              <w:t xml:space="preserve">es, click on </w:t>
            </w:r>
            <w:r w:rsidRPr="00B871A8">
              <w:rPr>
                <w:b/>
                <w:bCs/>
              </w:rPr>
              <w:t>Continue</w:t>
            </w:r>
            <w:r w:rsidRPr="00B871A8">
              <w:t xml:space="preserve"> then proceed to the next step.</w:t>
            </w:r>
          </w:p>
          <w:p w14:paraId="5735E341" w14:textId="1F788739" w:rsidR="00237598" w:rsidRPr="002D4FE0" w:rsidRDefault="00237598" w:rsidP="009C0A20">
            <w:pPr>
              <w:numPr>
                <w:ilvl w:val="0"/>
                <w:numId w:val="78"/>
              </w:numPr>
              <w:ind w:left="496"/>
            </w:pPr>
            <w:r w:rsidRPr="00B871A8">
              <w:t xml:space="preserve">If </w:t>
            </w:r>
            <w:r w:rsidR="00E71C65" w:rsidRPr="00B871A8">
              <w:t>n</w:t>
            </w:r>
            <w:r w:rsidRPr="00B871A8">
              <w:t>o</w:t>
            </w:r>
            <w:r w:rsidR="009C0A20">
              <w:t>t</w:t>
            </w:r>
            <w:r w:rsidRPr="00B871A8">
              <w:t>,</w:t>
            </w:r>
            <w:r w:rsidRPr="004A2AE0">
              <w:t xml:space="preserve"> click on </w:t>
            </w:r>
            <w:r w:rsidRPr="00250E43">
              <w:rPr>
                <w:b/>
              </w:rPr>
              <w:t>Go Back</w:t>
            </w:r>
            <w:r w:rsidRPr="004A2AE0">
              <w:t xml:space="preserve"> and perform Search again.</w:t>
            </w:r>
          </w:p>
        </w:tc>
      </w:tr>
      <w:tr w:rsidR="00237598" w:rsidRPr="002D4FE0" w14:paraId="7897FA48" w14:textId="77777777" w:rsidTr="009C0A20">
        <w:tc>
          <w:tcPr>
            <w:tcW w:w="346" w:type="pct"/>
            <w:vMerge w:val="restart"/>
            <w:tcMar>
              <w:top w:w="0" w:type="dxa"/>
              <w:left w:w="101" w:type="dxa"/>
              <w:bottom w:w="0" w:type="dxa"/>
              <w:right w:w="101" w:type="dxa"/>
            </w:tcMar>
          </w:tcPr>
          <w:p w14:paraId="6BCE2E66" w14:textId="77777777" w:rsidR="00237598" w:rsidRPr="002D4FE0" w:rsidRDefault="00237598" w:rsidP="00D711A2">
            <w:pPr>
              <w:spacing w:line="240" w:lineRule="atLeast"/>
              <w:jc w:val="center"/>
              <w:rPr>
                <w:b/>
              </w:rPr>
            </w:pPr>
            <w:r>
              <w:rPr>
                <w:b/>
              </w:rPr>
              <w:t>4</w:t>
            </w:r>
          </w:p>
        </w:tc>
        <w:tc>
          <w:tcPr>
            <w:tcW w:w="4654" w:type="pct"/>
            <w:gridSpan w:val="2"/>
            <w:tcMar>
              <w:top w:w="0" w:type="dxa"/>
              <w:left w:w="101" w:type="dxa"/>
              <w:bottom w:w="0" w:type="dxa"/>
              <w:right w:w="101" w:type="dxa"/>
            </w:tcMar>
          </w:tcPr>
          <w:p w14:paraId="5FD70181" w14:textId="6F4884FE" w:rsidR="00237598" w:rsidRDefault="00B871A8" w:rsidP="00D711A2">
            <w:pPr>
              <w:contextualSpacing/>
            </w:pPr>
            <w:r>
              <w:t>Member will c</w:t>
            </w:r>
            <w:r w:rsidR="00237598">
              <w:t>omplete the required fields.</w:t>
            </w:r>
          </w:p>
          <w:p w14:paraId="4C22E455" w14:textId="77777777" w:rsidR="00D56D1C" w:rsidRDefault="00D56D1C" w:rsidP="00D711A2">
            <w:pPr>
              <w:contextualSpacing/>
            </w:pPr>
          </w:p>
          <w:p w14:paraId="11972A90" w14:textId="77777777" w:rsidR="00237598" w:rsidRDefault="00D56D1C" w:rsidP="00D711A2">
            <w:pPr>
              <w:contextualSpacing/>
              <w:jc w:val="center"/>
            </w:pPr>
            <w:r>
              <w:rPr>
                <w:noProof/>
              </w:rPr>
              <w:drawing>
                <wp:inline distT="0" distB="0" distL="0" distR="0" wp14:anchorId="156FAA47" wp14:editId="77E422C8">
                  <wp:extent cx="2695238" cy="30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238" cy="3038095"/>
                          </a:xfrm>
                          <a:prstGeom prst="rect">
                            <a:avLst/>
                          </a:prstGeom>
                        </pic:spPr>
                      </pic:pic>
                    </a:graphicData>
                  </a:graphic>
                </wp:inline>
              </w:drawing>
            </w:r>
          </w:p>
          <w:p w14:paraId="566194D8" w14:textId="7EFB812A" w:rsidR="00D56D1C" w:rsidRPr="002D4FE0" w:rsidRDefault="00D56D1C" w:rsidP="00D711A2">
            <w:pPr>
              <w:contextualSpacing/>
              <w:jc w:val="center"/>
            </w:pPr>
          </w:p>
        </w:tc>
      </w:tr>
      <w:tr w:rsidR="00237598" w:rsidRPr="002D4FE0" w14:paraId="0F9FA6FF" w14:textId="77777777" w:rsidTr="009C0A20">
        <w:trPr>
          <w:trHeight w:val="54"/>
        </w:trPr>
        <w:tc>
          <w:tcPr>
            <w:tcW w:w="346" w:type="pct"/>
            <w:vMerge/>
            <w:tcMar>
              <w:top w:w="0" w:type="dxa"/>
              <w:left w:w="101" w:type="dxa"/>
              <w:bottom w:w="0" w:type="dxa"/>
              <w:right w:w="101" w:type="dxa"/>
            </w:tcMar>
          </w:tcPr>
          <w:p w14:paraId="796997DC" w14:textId="77777777" w:rsidR="00237598" w:rsidRPr="002D4FE0" w:rsidRDefault="00237598" w:rsidP="00464BCA">
            <w:pPr>
              <w:spacing w:line="240" w:lineRule="atLeast"/>
              <w:jc w:val="center"/>
              <w:rPr>
                <w:b/>
              </w:rPr>
            </w:pPr>
          </w:p>
        </w:tc>
        <w:tc>
          <w:tcPr>
            <w:tcW w:w="810" w:type="pct"/>
            <w:shd w:val="clear" w:color="auto" w:fill="BFBFBF" w:themeFill="background1" w:themeFillShade="BF"/>
            <w:tcMar>
              <w:top w:w="0" w:type="dxa"/>
              <w:left w:w="101" w:type="dxa"/>
              <w:bottom w:w="0" w:type="dxa"/>
              <w:right w:w="101" w:type="dxa"/>
            </w:tcMar>
          </w:tcPr>
          <w:p w14:paraId="62F3CEED" w14:textId="77777777" w:rsidR="00237598" w:rsidRPr="00250E43" w:rsidRDefault="00237598" w:rsidP="00D711A2">
            <w:pPr>
              <w:jc w:val="center"/>
              <w:rPr>
                <w:b/>
              </w:rPr>
            </w:pPr>
            <w:r>
              <w:rPr>
                <w:b/>
              </w:rPr>
              <w:t>If the ExtraCare Health Card</w:t>
            </w:r>
            <w:r w:rsidRPr="00250E43">
              <w:rPr>
                <w:b/>
              </w:rPr>
              <w:t>…</w:t>
            </w:r>
          </w:p>
        </w:tc>
        <w:tc>
          <w:tcPr>
            <w:tcW w:w="3844" w:type="pct"/>
            <w:shd w:val="clear" w:color="auto" w:fill="BFBFBF" w:themeFill="background1" w:themeFillShade="BF"/>
          </w:tcPr>
          <w:p w14:paraId="3E564B9D" w14:textId="77777777" w:rsidR="00237598" w:rsidRPr="00250E43" w:rsidRDefault="00237598" w:rsidP="00D711A2">
            <w:pPr>
              <w:jc w:val="center"/>
              <w:rPr>
                <w:b/>
              </w:rPr>
            </w:pPr>
            <w:r w:rsidRPr="00250E43">
              <w:rPr>
                <w:b/>
              </w:rPr>
              <w:t>Then…</w:t>
            </w:r>
          </w:p>
        </w:tc>
      </w:tr>
      <w:tr w:rsidR="00237598" w:rsidRPr="002D4FE0" w14:paraId="7506D802" w14:textId="77777777" w:rsidTr="009C0A20">
        <w:trPr>
          <w:trHeight w:val="51"/>
        </w:trPr>
        <w:tc>
          <w:tcPr>
            <w:tcW w:w="346" w:type="pct"/>
            <w:vMerge/>
            <w:tcMar>
              <w:top w:w="0" w:type="dxa"/>
              <w:left w:w="101" w:type="dxa"/>
              <w:bottom w:w="0" w:type="dxa"/>
              <w:right w:w="101" w:type="dxa"/>
            </w:tcMar>
          </w:tcPr>
          <w:p w14:paraId="7AD639C2" w14:textId="77777777" w:rsidR="00237598" w:rsidRPr="002D4FE0" w:rsidRDefault="00237598" w:rsidP="00464BCA">
            <w:pPr>
              <w:spacing w:line="240" w:lineRule="atLeast"/>
              <w:jc w:val="center"/>
              <w:rPr>
                <w:b/>
              </w:rPr>
            </w:pPr>
          </w:p>
        </w:tc>
        <w:tc>
          <w:tcPr>
            <w:tcW w:w="810" w:type="pct"/>
            <w:tcMar>
              <w:top w:w="0" w:type="dxa"/>
              <w:left w:w="101" w:type="dxa"/>
              <w:bottom w:w="0" w:type="dxa"/>
              <w:right w:w="101" w:type="dxa"/>
            </w:tcMar>
          </w:tcPr>
          <w:p w14:paraId="0772BF5E" w14:textId="77777777" w:rsidR="00237598" w:rsidRPr="002D4FE0" w:rsidRDefault="00237598" w:rsidP="00D711A2">
            <w:proofErr w:type="gramStart"/>
            <w:r>
              <w:t>Number</w:t>
            </w:r>
            <w:proofErr w:type="gramEnd"/>
            <w:r>
              <w:t xml:space="preserve"> is Known</w:t>
            </w:r>
          </w:p>
        </w:tc>
        <w:tc>
          <w:tcPr>
            <w:tcW w:w="3844" w:type="pct"/>
          </w:tcPr>
          <w:p w14:paraId="58241E3D" w14:textId="77777777" w:rsidR="00237598" w:rsidRPr="006757A6" w:rsidRDefault="00237598" w:rsidP="009C0A20">
            <w:pPr>
              <w:numPr>
                <w:ilvl w:val="0"/>
                <w:numId w:val="79"/>
              </w:numPr>
              <w:ind w:left="541"/>
            </w:pPr>
            <w:r w:rsidRPr="006757A6">
              <w:t>Type the number into the ExtraCare Health Benefit number field</w:t>
            </w:r>
            <w:r w:rsidR="006757A6" w:rsidRPr="006757A6">
              <w:t xml:space="preserve"> then t</w:t>
            </w:r>
            <w:r w:rsidRPr="006757A6">
              <w:t>ype the member’s last name</w:t>
            </w:r>
            <w:r w:rsidR="006757A6" w:rsidRPr="006757A6">
              <w:t xml:space="preserve"> and </w:t>
            </w:r>
            <w:r w:rsidR="006757A6">
              <w:t>s</w:t>
            </w:r>
            <w:r w:rsidRPr="006757A6">
              <w:t xml:space="preserve">elect </w:t>
            </w:r>
            <w:r w:rsidRPr="006757A6">
              <w:rPr>
                <w:b/>
              </w:rPr>
              <w:t>Find My Card</w:t>
            </w:r>
            <w:r w:rsidRPr="006757A6">
              <w:t>.</w:t>
            </w:r>
          </w:p>
          <w:p w14:paraId="7CA8E0A0" w14:textId="77777777" w:rsidR="00237598" w:rsidRDefault="00237598" w:rsidP="009C0A20">
            <w:pPr>
              <w:ind w:left="541"/>
            </w:pPr>
            <w:r w:rsidRPr="003D6DD7">
              <w:rPr>
                <w:b/>
              </w:rPr>
              <w:t>Result:</w:t>
            </w:r>
            <w:r>
              <w:t xml:space="preserve">  Card including last name was found and the message displays:  Great, </w:t>
            </w:r>
            <w:r w:rsidR="00DA3300">
              <w:t>we</w:t>
            </w:r>
            <w:r>
              <w:t xml:space="preserve"> found your card.</w:t>
            </w:r>
          </w:p>
          <w:p w14:paraId="75BE4B7D" w14:textId="77777777" w:rsidR="00237598" w:rsidRPr="00C8210A" w:rsidRDefault="00237598" w:rsidP="009C0A20">
            <w:pPr>
              <w:numPr>
                <w:ilvl w:val="0"/>
                <w:numId w:val="79"/>
              </w:numPr>
              <w:ind w:left="541"/>
            </w:pPr>
            <w:r>
              <w:t xml:space="preserve">Click on the </w:t>
            </w:r>
            <w:r w:rsidRPr="003D6DD7">
              <w:t>Agree to Policy</w:t>
            </w:r>
            <w:r w:rsidR="002875AA">
              <w:t>.</w:t>
            </w:r>
          </w:p>
          <w:p w14:paraId="2062F3DF" w14:textId="40C19549" w:rsidR="00237598" w:rsidRDefault="00700EF7" w:rsidP="00D711A2">
            <w:pPr>
              <w:pStyle w:val="ListParagraph"/>
              <w:tabs>
                <w:tab w:val="left" w:pos="360"/>
                <w:tab w:val="left" w:pos="1080"/>
                <w:tab w:val="left" w:pos="1440"/>
                <w:tab w:val="left" w:pos="1800"/>
                <w:tab w:val="left" w:pos="2160"/>
              </w:tabs>
              <w:jc w:val="center"/>
            </w:pPr>
            <w:r>
              <w:rPr>
                <w:noProof/>
              </w:rPr>
              <w:drawing>
                <wp:inline distT="0" distB="0" distL="0" distR="0" wp14:anchorId="216B9475" wp14:editId="372B05AD">
                  <wp:extent cx="4352381" cy="3085714"/>
                  <wp:effectExtent l="0" t="0" r="0" b="635"/>
                  <wp:docPr id="33389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1197" name=""/>
                          <pic:cNvPicPr/>
                        </pic:nvPicPr>
                        <pic:blipFill>
                          <a:blip r:embed="rId43"/>
                          <a:stretch>
                            <a:fillRect/>
                          </a:stretch>
                        </pic:blipFill>
                        <pic:spPr>
                          <a:xfrm>
                            <a:off x="0" y="0"/>
                            <a:ext cx="4352381" cy="3085714"/>
                          </a:xfrm>
                          <a:prstGeom prst="rect">
                            <a:avLst/>
                          </a:prstGeom>
                        </pic:spPr>
                      </pic:pic>
                    </a:graphicData>
                  </a:graphic>
                </wp:inline>
              </w:drawing>
            </w:r>
          </w:p>
          <w:p w14:paraId="0F32766D" w14:textId="77777777" w:rsidR="00237598" w:rsidRDefault="00237598" w:rsidP="009C0A20">
            <w:pPr>
              <w:numPr>
                <w:ilvl w:val="0"/>
                <w:numId w:val="79"/>
              </w:numPr>
              <w:ind w:left="541"/>
            </w:pPr>
            <w:r>
              <w:t xml:space="preserve">Click on </w:t>
            </w:r>
            <w:r w:rsidRPr="003D6DD7">
              <w:t>Link Benefit</w:t>
            </w:r>
            <w:r w:rsidR="002875AA">
              <w:t>.</w:t>
            </w:r>
          </w:p>
          <w:p w14:paraId="1DF5E0DB" w14:textId="057EECD4" w:rsidR="00237598" w:rsidRDefault="00237598" w:rsidP="001F7D88">
            <w:pPr>
              <w:ind w:left="720"/>
            </w:pPr>
            <w:r>
              <w:rPr>
                <w:b/>
              </w:rPr>
              <w:t xml:space="preserve">Result:  </w:t>
            </w:r>
            <w:r w:rsidRPr="00C8210A">
              <w:t xml:space="preserve">An </w:t>
            </w:r>
            <w:r w:rsidR="00F81154">
              <w:t>“</w:t>
            </w:r>
            <w:r w:rsidRPr="00C8210A">
              <w:t>All Set</w:t>
            </w:r>
            <w:r w:rsidR="00F81154">
              <w:t>”</w:t>
            </w:r>
            <w:r w:rsidRPr="00C8210A">
              <w:t xml:space="preserve"> message displays when successfully linked.</w:t>
            </w:r>
            <w:r>
              <w:t xml:space="preserve"> The entire transaction is confirmed when completed. </w:t>
            </w:r>
          </w:p>
          <w:p w14:paraId="2FC44B52" w14:textId="77777777" w:rsidR="003D069D" w:rsidRDefault="003D069D" w:rsidP="00D711A2">
            <w:pPr>
              <w:pStyle w:val="ListParagraph"/>
              <w:tabs>
                <w:tab w:val="left" w:pos="360"/>
                <w:tab w:val="left" w:pos="1080"/>
                <w:tab w:val="left" w:pos="1440"/>
                <w:tab w:val="left" w:pos="1800"/>
                <w:tab w:val="left" w:pos="2160"/>
              </w:tabs>
            </w:pPr>
          </w:p>
          <w:p w14:paraId="7CC0004E" w14:textId="6659B8A6" w:rsidR="00237598" w:rsidRPr="00C8210A" w:rsidRDefault="003D069D" w:rsidP="00D711A2">
            <w:pPr>
              <w:pStyle w:val="ListParagraph"/>
              <w:tabs>
                <w:tab w:val="left" w:pos="360"/>
                <w:tab w:val="left" w:pos="1080"/>
                <w:tab w:val="left" w:pos="1440"/>
                <w:tab w:val="left" w:pos="1800"/>
                <w:tab w:val="left" w:pos="2160"/>
              </w:tabs>
              <w:jc w:val="center"/>
            </w:pPr>
            <w:r>
              <w:rPr>
                <w:noProof/>
              </w:rPr>
              <w:drawing>
                <wp:inline distT="0" distB="0" distL="0" distR="0" wp14:anchorId="1B0DA2B2" wp14:editId="6212EE39">
                  <wp:extent cx="3657600" cy="388982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3889828"/>
                          </a:xfrm>
                          <a:prstGeom prst="rect">
                            <a:avLst/>
                          </a:prstGeom>
                        </pic:spPr>
                      </pic:pic>
                    </a:graphicData>
                  </a:graphic>
                </wp:inline>
              </w:drawing>
            </w:r>
          </w:p>
          <w:p w14:paraId="6CD8ACDD" w14:textId="470CB1B1" w:rsidR="00237598" w:rsidRDefault="00237598" w:rsidP="001F7D88">
            <w:pPr>
              <w:tabs>
                <w:tab w:val="left" w:pos="360"/>
              </w:tabs>
              <w:ind w:left="720"/>
              <w:rPr>
                <w:noProof/>
              </w:rPr>
            </w:pPr>
            <w:r>
              <w:rPr>
                <w:b/>
                <w:noProof/>
              </w:rPr>
              <w:t>Note:</w:t>
            </w:r>
            <w:r>
              <w:rPr>
                <w:noProof/>
              </w:rPr>
              <w:t xml:space="preserve">  </w:t>
            </w:r>
            <w:r w:rsidRPr="000B14CB">
              <w:rPr>
                <w:noProof/>
              </w:rPr>
              <w:t xml:space="preserve">There is also an option to </w:t>
            </w:r>
            <w:r w:rsidRPr="000B14CB">
              <w:rPr>
                <w:b/>
                <w:noProof/>
              </w:rPr>
              <w:t>Start Shopping</w:t>
            </w:r>
            <w:r w:rsidRPr="000B14CB">
              <w:rPr>
                <w:noProof/>
              </w:rPr>
              <w:t>.</w:t>
            </w:r>
          </w:p>
          <w:p w14:paraId="13CE8667" w14:textId="4D09A44C" w:rsidR="00237598" w:rsidRPr="00C8210A" w:rsidRDefault="00237598" w:rsidP="001F7D88">
            <w:pPr>
              <w:tabs>
                <w:tab w:val="left" w:pos="360"/>
              </w:tabs>
              <w:ind w:left="738"/>
            </w:pPr>
            <w:r w:rsidRPr="00C8210A">
              <w:rPr>
                <w:b/>
                <w:noProof/>
              </w:rPr>
              <w:t>Result:</w:t>
            </w:r>
            <w:r w:rsidRPr="00C8210A">
              <w:rPr>
                <w:noProof/>
              </w:rPr>
              <w:t xml:space="preserve">  Displays the CVS Pharmacy web screen</w:t>
            </w:r>
            <w:r w:rsidR="002875AA">
              <w:rPr>
                <w:noProof/>
              </w:rPr>
              <w:t>.</w:t>
            </w:r>
            <w:r w:rsidR="00171966">
              <w:rPr>
                <w:rStyle w:val="Hyperlink"/>
              </w:rPr>
              <w:t xml:space="preserve"> </w:t>
            </w:r>
          </w:p>
        </w:tc>
      </w:tr>
      <w:tr w:rsidR="00740AA9" w:rsidRPr="002D4FE0" w14:paraId="28859F99" w14:textId="77777777" w:rsidTr="009C0A20">
        <w:trPr>
          <w:trHeight w:val="12973"/>
        </w:trPr>
        <w:tc>
          <w:tcPr>
            <w:tcW w:w="346" w:type="pct"/>
            <w:vMerge/>
            <w:tcMar>
              <w:top w:w="0" w:type="dxa"/>
              <w:left w:w="101" w:type="dxa"/>
              <w:bottom w:w="0" w:type="dxa"/>
              <w:right w:w="101" w:type="dxa"/>
            </w:tcMar>
          </w:tcPr>
          <w:p w14:paraId="2299C694" w14:textId="77777777" w:rsidR="00740AA9" w:rsidRPr="002D4FE0" w:rsidRDefault="00740AA9" w:rsidP="00464BCA">
            <w:pPr>
              <w:spacing w:line="240" w:lineRule="atLeast"/>
              <w:jc w:val="center"/>
              <w:rPr>
                <w:b/>
              </w:rPr>
            </w:pPr>
          </w:p>
        </w:tc>
        <w:tc>
          <w:tcPr>
            <w:tcW w:w="810" w:type="pct"/>
            <w:tcMar>
              <w:top w:w="0" w:type="dxa"/>
              <w:left w:w="101" w:type="dxa"/>
              <w:bottom w:w="0" w:type="dxa"/>
              <w:right w:w="101" w:type="dxa"/>
            </w:tcMar>
          </w:tcPr>
          <w:p w14:paraId="0063ED5E" w14:textId="77777777" w:rsidR="00740AA9" w:rsidRPr="002D4FE0" w:rsidRDefault="00740AA9" w:rsidP="00D711A2">
            <w:r>
              <w:t>Number Is Not Known</w:t>
            </w:r>
          </w:p>
        </w:tc>
        <w:tc>
          <w:tcPr>
            <w:tcW w:w="3844" w:type="pct"/>
          </w:tcPr>
          <w:p w14:paraId="1495DB36" w14:textId="77777777" w:rsidR="00740AA9" w:rsidRPr="006757A6" w:rsidRDefault="00740AA9" w:rsidP="00562707">
            <w:pPr>
              <w:pStyle w:val="ListParagraph"/>
              <w:numPr>
                <w:ilvl w:val="0"/>
                <w:numId w:val="17"/>
              </w:numPr>
              <w:tabs>
                <w:tab w:val="left" w:pos="1080"/>
                <w:tab w:val="left" w:pos="1440"/>
                <w:tab w:val="left" w:pos="1800"/>
                <w:tab w:val="left" w:pos="2160"/>
              </w:tabs>
              <w:ind w:left="426"/>
              <w:rPr>
                <w:color w:val="000000" w:themeColor="text1"/>
              </w:rPr>
            </w:pPr>
            <w:r w:rsidRPr="006757A6">
              <w:rPr>
                <w:color w:val="000000" w:themeColor="text1"/>
              </w:rPr>
              <w:t xml:space="preserve">Select </w:t>
            </w:r>
            <w:r w:rsidRPr="006757A6">
              <w:rPr>
                <w:b/>
                <w:color w:val="000000" w:themeColor="text1"/>
              </w:rPr>
              <w:t xml:space="preserve">Contact Information </w:t>
            </w:r>
            <w:r w:rsidRPr="006757A6">
              <w:rPr>
                <w:color w:val="000000" w:themeColor="text1"/>
              </w:rPr>
              <w:t xml:space="preserve">from the </w:t>
            </w:r>
            <w:r w:rsidR="00DA3300" w:rsidRPr="006757A6">
              <w:rPr>
                <w:color w:val="000000" w:themeColor="text1"/>
              </w:rPr>
              <w:t>drop-down</w:t>
            </w:r>
            <w:r w:rsidRPr="006757A6">
              <w:rPr>
                <w:color w:val="000000" w:themeColor="text1"/>
              </w:rPr>
              <w:t xml:space="preserve"> box</w:t>
            </w:r>
            <w:r w:rsidR="006757A6" w:rsidRPr="006757A6">
              <w:rPr>
                <w:color w:val="000000" w:themeColor="text1"/>
              </w:rPr>
              <w:t xml:space="preserve"> then </w:t>
            </w:r>
            <w:r w:rsidR="006757A6">
              <w:rPr>
                <w:color w:val="000000" w:themeColor="text1"/>
              </w:rPr>
              <w:t>c</w:t>
            </w:r>
            <w:r w:rsidRPr="006757A6">
              <w:rPr>
                <w:color w:val="000000" w:themeColor="text1"/>
              </w:rPr>
              <w:t xml:space="preserve">omplete the required fields and select </w:t>
            </w:r>
            <w:r w:rsidRPr="006757A6">
              <w:rPr>
                <w:b/>
                <w:color w:val="000000" w:themeColor="text1"/>
              </w:rPr>
              <w:t>Find My Card</w:t>
            </w:r>
            <w:r w:rsidRPr="006757A6">
              <w:rPr>
                <w:color w:val="000000" w:themeColor="text1"/>
              </w:rPr>
              <w:t xml:space="preserve">. </w:t>
            </w:r>
          </w:p>
          <w:p w14:paraId="5407529A" w14:textId="77777777" w:rsidR="00740AA9" w:rsidRPr="00740AA9" w:rsidRDefault="00740AA9" w:rsidP="00B871A8">
            <w:pPr>
              <w:ind w:left="451"/>
              <w:rPr>
                <w:color w:val="000000" w:themeColor="text1"/>
              </w:rPr>
            </w:pPr>
            <w:r w:rsidRPr="00055E2B">
              <w:rPr>
                <w:b/>
                <w:color w:val="000000" w:themeColor="text1"/>
              </w:rPr>
              <w:t>Note:</w:t>
            </w:r>
            <w:r w:rsidRPr="00055E2B">
              <w:rPr>
                <w:color w:val="000000" w:themeColor="text1"/>
              </w:rPr>
              <w:t xml:space="preserve"> For this to search properly, the last name, email address, phone number and zip code must match the primary member information on PeopleSafe.</w:t>
            </w:r>
          </w:p>
          <w:p w14:paraId="37F8B7B1" w14:textId="32387D40" w:rsidR="00740AA9" w:rsidRDefault="001B4E0B" w:rsidP="00D711A2">
            <w:pPr>
              <w:tabs>
                <w:tab w:val="left" w:pos="360"/>
                <w:tab w:val="left" w:pos="1080"/>
                <w:tab w:val="left" w:pos="1440"/>
                <w:tab w:val="left" w:pos="1800"/>
                <w:tab w:val="left" w:pos="2160"/>
              </w:tabs>
              <w:ind w:left="360"/>
              <w:jc w:val="center"/>
              <w:rPr>
                <w:noProof/>
              </w:rPr>
            </w:pPr>
            <w:r>
              <w:rPr>
                <w:noProof/>
              </w:rPr>
              <w:drawing>
                <wp:inline distT="0" distB="0" distL="0" distR="0" wp14:anchorId="3C29BD51" wp14:editId="2850A7B1">
                  <wp:extent cx="2876190" cy="3333333"/>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6190" cy="3333333"/>
                          </a:xfrm>
                          <a:prstGeom prst="rect">
                            <a:avLst/>
                          </a:prstGeom>
                        </pic:spPr>
                      </pic:pic>
                    </a:graphicData>
                  </a:graphic>
                </wp:inline>
              </w:drawing>
            </w:r>
          </w:p>
          <w:p w14:paraId="5BABD3DF" w14:textId="77777777" w:rsidR="00740AA9" w:rsidRPr="00740AA9" w:rsidRDefault="00740AA9" w:rsidP="00562707">
            <w:pPr>
              <w:pStyle w:val="ListParagraph"/>
              <w:numPr>
                <w:ilvl w:val="0"/>
                <w:numId w:val="17"/>
              </w:numPr>
              <w:ind w:left="426"/>
            </w:pPr>
            <w:r w:rsidRPr="00740AA9">
              <w:t>Verify that this is the correct card.</w:t>
            </w:r>
          </w:p>
          <w:p w14:paraId="69EBF24B" w14:textId="77777777" w:rsidR="00740AA9" w:rsidRPr="00B871A8" w:rsidRDefault="00740AA9" w:rsidP="006757A6">
            <w:pPr>
              <w:pStyle w:val="ListParagraph"/>
              <w:numPr>
                <w:ilvl w:val="0"/>
                <w:numId w:val="5"/>
              </w:numPr>
              <w:ind w:left="786"/>
            </w:pPr>
            <w:r w:rsidRPr="00BB492C">
              <w:t xml:space="preserve">If </w:t>
            </w:r>
            <w:r w:rsidRPr="00B871A8">
              <w:t xml:space="preserve">yes, click on the </w:t>
            </w:r>
            <w:r w:rsidRPr="00B871A8">
              <w:rPr>
                <w:b/>
                <w:bCs/>
              </w:rPr>
              <w:t>Agree to policy</w:t>
            </w:r>
            <w:r w:rsidRPr="00B871A8">
              <w:t>.</w:t>
            </w:r>
          </w:p>
          <w:p w14:paraId="1BBB10BF" w14:textId="322CBADE" w:rsidR="00740AA9" w:rsidRDefault="00740AA9" w:rsidP="006757A6">
            <w:pPr>
              <w:pStyle w:val="ListParagraph"/>
              <w:numPr>
                <w:ilvl w:val="0"/>
                <w:numId w:val="5"/>
              </w:numPr>
              <w:ind w:left="786"/>
            </w:pPr>
            <w:r w:rsidRPr="00B871A8">
              <w:t>If no</w:t>
            </w:r>
            <w:r w:rsidR="009C0A20">
              <w:t>t</w:t>
            </w:r>
            <w:r w:rsidRPr="00BB492C">
              <w:t xml:space="preserve">, </w:t>
            </w:r>
            <w:r w:rsidR="00B871A8">
              <w:t xml:space="preserve">click </w:t>
            </w:r>
            <w:r w:rsidR="00B871A8" w:rsidRPr="00B871A8">
              <w:rPr>
                <w:b/>
                <w:bCs/>
              </w:rPr>
              <w:t>Continue</w:t>
            </w:r>
            <w:r w:rsidR="00B871A8">
              <w:t xml:space="preserve"> then proceed</w:t>
            </w:r>
            <w:r w:rsidRPr="00BB492C">
              <w:t xml:space="preserve"> to </w:t>
            </w:r>
            <w:r w:rsidR="00B871A8">
              <w:t>S</w:t>
            </w:r>
            <w:r w:rsidRPr="00BB492C">
              <w:t>tep 5.</w:t>
            </w:r>
          </w:p>
          <w:p w14:paraId="727E3FA2" w14:textId="64B80245" w:rsidR="00740AA9" w:rsidRPr="00BB492C" w:rsidRDefault="0089721F" w:rsidP="00D711A2">
            <w:pPr>
              <w:pStyle w:val="ListParagraph"/>
              <w:ind w:left="1080"/>
              <w:jc w:val="center"/>
            </w:pPr>
            <w:r>
              <w:rPr>
                <w:noProof/>
              </w:rPr>
              <w:drawing>
                <wp:inline distT="0" distB="0" distL="0" distR="0" wp14:anchorId="023C0416" wp14:editId="53756C80">
                  <wp:extent cx="3609524" cy="2704762"/>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524" cy="2704762"/>
                          </a:xfrm>
                          <a:prstGeom prst="rect">
                            <a:avLst/>
                          </a:prstGeom>
                        </pic:spPr>
                      </pic:pic>
                    </a:graphicData>
                  </a:graphic>
                </wp:inline>
              </w:drawing>
            </w:r>
          </w:p>
          <w:p w14:paraId="705C184B" w14:textId="77777777" w:rsidR="00740AA9" w:rsidRDefault="00740AA9" w:rsidP="00562707">
            <w:pPr>
              <w:pStyle w:val="ListParagraph"/>
              <w:numPr>
                <w:ilvl w:val="0"/>
                <w:numId w:val="17"/>
              </w:numPr>
              <w:ind w:left="426"/>
            </w:pPr>
            <w:r w:rsidRPr="00740AA9">
              <w:t xml:space="preserve">Click on </w:t>
            </w:r>
            <w:r w:rsidRPr="00740AA9">
              <w:rPr>
                <w:b/>
              </w:rPr>
              <w:t>Link Benefit</w:t>
            </w:r>
            <w:r w:rsidRPr="00740AA9">
              <w:t>.</w:t>
            </w:r>
          </w:p>
          <w:p w14:paraId="181CEB90" w14:textId="36D05EE7" w:rsidR="00740AA9" w:rsidRPr="002D4FE0" w:rsidRDefault="00953E48" w:rsidP="00562707">
            <w:pPr>
              <w:pStyle w:val="ListParagraph"/>
              <w:numPr>
                <w:ilvl w:val="0"/>
                <w:numId w:val="18"/>
              </w:numPr>
              <w:ind w:left="786"/>
            </w:pPr>
            <w:r w:rsidRPr="00D711A2">
              <w:t xml:space="preserve">If unable to find the member’s card information, </w:t>
            </w:r>
            <w:r w:rsidR="00B871A8">
              <w:t>proceed</w:t>
            </w:r>
            <w:r w:rsidRPr="00D711A2">
              <w:t xml:space="preserve"> to </w:t>
            </w:r>
            <w:r w:rsidR="00B871A8">
              <w:t>S</w:t>
            </w:r>
            <w:r w:rsidRPr="00D711A2">
              <w:t xml:space="preserve">tep 5. </w:t>
            </w:r>
          </w:p>
        </w:tc>
      </w:tr>
      <w:tr w:rsidR="00237598" w:rsidRPr="002D4FE0" w14:paraId="13751140" w14:textId="77777777" w:rsidTr="009C0A20">
        <w:trPr>
          <w:trHeight w:val="51"/>
        </w:trPr>
        <w:tc>
          <w:tcPr>
            <w:tcW w:w="346" w:type="pct"/>
            <w:vMerge/>
            <w:tcMar>
              <w:top w:w="0" w:type="dxa"/>
              <w:left w:w="101" w:type="dxa"/>
              <w:bottom w:w="0" w:type="dxa"/>
              <w:right w:w="101" w:type="dxa"/>
            </w:tcMar>
          </w:tcPr>
          <w:p w14:paraId="29487179" w14:textId="77777777" w:rsidR="00237598" w:rsidRPr="002D4FE0" w:rsidRDefault="00237598" w:rsidP="00464BCA">
            <w:pPr>
              <w:spacing w:line="240" w:lineRule="atLeast"/>
              <w:jc w:val="center"/>
              <w:rPr>
                <w:b/>
              </w:rPr>
            </w:pPr>
          </w:p>
        </w:tc>
        <w:tc>
          <w:tcPr>
            <w:tcW w:w="810" w:type="pct"/>
            <w:tcMar>
              <w:top w:w="0" w:type="dxa"/>
              <w:left w:w="101" w:type="dxa"/>
              <w:bottom w:w="0" w:type="dxa"/>
              <w:right w:w="101" w:type="dxa"/>
            </w:tcMar>
          </w:tcPr>
          <w:p w14:paraId="5B35EDF8" w14:textId="77777777" w:rsidR="00237598" w:rsidRPr="002D4FE0" w:rsidRDefault="00237598" w:rsidP="00D711A2">
            <w:r>
              <w:t>Last Name does not match in the system to the ExtraCare Card number</w:t>
            </w:r>
            <w:r w:rsidR="002875AA">
              <w:t>.</w:t>
            </w:r>
          </w:p>
        </w:tc>
        <w:tc>
          <w:tcPr>
            <w:tcW w:w="3844" w:type="pct"/>
          </w:tcPr>
          <w:p w14:paraId="3EF73A15" w14:textId="2A37A09E" w:rsidR="00237598" w:rsidRDefault="00740AA9" w:rsidP="00D711A2">
            <w:pPr>
              <w:ind w:left="91"/>
            </w:pPr>
            <w:r>
              <w:t xml:space="preserve">Upon selecting </w:t>
            </w:r>
            <w:r w:rsidRPr="00740AA9">
              <w:rPr>
                <w:b/>
              </w:rPr>
              <w:t>Find My Card</w:t>
            </w:r>
            <w:r>
              <w:t>, a</w:t>
            </w:r>
            <w:r w:rsidR="00237598">
              <w:t xml:space="preserve"> message displays:  We </w:t>
            </w:r>
            <w:r w:rsidR="00F37C9C">
              <w:t>cannot</w:t>
            </w:r>
            <w:r w:rsidR="00237598">
              <w:t xml:space="preserve"> find your card</w:t>
            </w:r>
            <w:r w:rsidR="002875AA">
              <w:t>.</w:t>
            </w:r>
          </w:p>
          <w:p w14:paraId="2D7BFC31" w14:textId="77777777" w:rsidR="00237598" w:rsidRDefault="00237598" w:rsidP="00D711A2">
            <w:pPr>
              <w:ind w:left="91"/>
            </w:pPr>
            <w:r w:rsidRPr="00F4390F">
              <w:rPr>
                <w:b/>
              </w:rPr>
              <w:t>Note:</w:t>
            </w:r>
            <w:r>
              <w:t xml:space="preserve">  This happens when a name has been changed.</w:t>
            </w:r>
          </w:p>
          <w:p w14:paraId="08869EFF" w14:textId="77777777" w:rsidR="00237598" w:rsidRDefault="00237598" w:rsidP="00D711A2"/>
          <w:p w14:paraId="2F8E6325" w14:textId="4526CC87" w:rsidR="00237598" w:rsidRPr="00110D9C" w:rsidRDefault="00740AA9" w:rsidP="001F7D88">
            <w:pPr>
              <w:numPr>
                <w:ilvl w:val="0"/>
                <w:numId w:val="18"/>
              </w:numPr>
            </w:pPr>
            <w:r w:rsidRPr="00110D9C">
              <w:t>If the last name does not match</w:t>
            </w:r>
            <w:r w:rsidR="00D711A2" w:rsidRPr="00110D9C">
              <w:t xml:space="preserve">, it will </w:t>
            </w:r>
            <w:r w:rsidRPr="00110D9C">
              <w:t xml:space="preserve">need to be updated in PeopleSafe then a new </w:t>
            </w:r>
            <w:r w:rsidR="00413BB1" w:rsidRPr="00110D9C">
              <w:t>ExtraCare</w:t>
            </w:r>
            <w:r w:rsidRPr="00110D9C">
              <w:t xml:space="preserve"> card will need to be </w:t>
            </w:r>
            <w:r w:rsidR="00237598" w:rsidRPr="00110D9C">
              <w:t>order</w:t>
            </w:r>
            <w:r w:rsidRPr="00110D9C">
              <w:t>ed</w:t>
            </w:r>
            <w:r w:rsidR="00953E48" w:rsidRPr="00110D9C">
              <w:t xml:space="preserve"> by calling the ExtraCare card team at </w:t>
            </w:r>
            <w:r w:rsidR="00953E48" w:rsidRPr="00110D9C">
              <w:rPr>
                <w:rFonts w:cs="MS Sans Serif"/>
                <w:b/>
                <w:bCs/>
                <w:color w:val="000000"/>
              </w:rPr>
              <w:t>1-800-746-7287</w:t>
            </w:r>
            <w:r w:rsidR="002875AA" w:rsidRPr="00110D9C">
              <w:rPr>
                <w:rFonts w:cs="MS Sans Serif"/>
                <w:b/>
                <w:bCs/>
                <w:color w:val="000000"/>
              </w:rPr>
              <w:t>.</w:t>
            </w:r>
          </w:p>
          <w:p w14:paraId="047E595D" w14:textId="77777777" w:rsidR="00237598" w:rsidRDefault="00237598" w:rsidP="00D711A2">
            <w:pPr>
              <w:tabs>
                <w:tab w:val="left" w:pos="360"/>
                <w:tab w:val="left" w:pos="1080"/>
                <w:tab w:val="left" w:pos="1440"/>
                <w:tab w:val="left" w:pos="1800"/>
                <w:tab w:val="left" w:pos="2160"/>
              </w:tabs>
              <w:ind w:left="-18"/>
              <w:rPr>
                <w:b/>
              </w:rPr>
            </w:pPr>
          </w:p>
          <w:p w14:paraId="7E36ECDE" w14:textId="4C1738E2" w:rsidR="00953E48" w:rsidRDefault="0089721F" w:rsidP="00D711A2">
            <w:pPr>
              <w:tabs>
                <w:tab w:val="left" w:pos="360"/>
                <w:tab w:val="left" w:pos="1080"/>
                <w:tab w:val="left" w:pos="1440"/>
                <w:tab w:val="left" w:pos="1800"/>
                <w:tab w:val="left" w:pos="2160"/>
              </w:tabs>
              <w:ind w:left="-18"/>
              <w:jc w:val="center"/>
              <w:rPr>
                <w:b/>
              </w:rPr>
            </w:pPr>
            <w:r>
              <w:rPr>
                <w:noProof/>
              </w:rPr>
              <w:drawing>
                <wp:inline distT="0" distB="0" distL="0" distR="0" wp14:anchorId="31EE0E85" wp14:editId="14AFC4AF">
                  <wp:extent cx="4123809" cy="2133333"/>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3809" cy="2133333"/>
                          </a:xfrm>
                          <a:prstGeom prst="rect">
                            <a:avLst/>
                          </a:prstGeom>
                        </pic:spPr>
                      </pic:pic>
                    </a:graphicData>
                  </a:graphic>
                </wp:inline>
              </w:drawing>
            </w:r>
          </w:p>
          <w:p w14:paraId="1C2A07AC" w14:textId="4AE3F3D3" w:rsidR="00237598" w:rsidRPr="002D4FE0" w:rsidRDefault="00237598" w:rsidP="00D711A2">
            <w:pPr>
              <w:jc w:val="right"/>
            </w:pPr>
          </w:p>
        </w:tc>
      </w:tr>
      <w:tr w:rsidR="00237598" w:rsidRPr="002D4FE0" w14:paraId="0794E622" w14:textId="77777777" w:rsidTr="009C0A20">
        <w:tc>
          <w:tcPr>
            <w:tcW w:w="346" w:type="pct"/>
            <w:tcMar>
              <w:top w:w="0" w:type="dxa"/>
              <w:left w:w="101" w:type="dxa"/>
              <w:bottom w:w="0" w:type="dxa"/>
              <w:right w:w="101" w:type="dxa"/>
            </w:tcMar>
          </w:tcPr>
          <w:p w14:paraId="0D238DD5" w14:textId="620FA456" w:rsidR="00237598" w:rsidRPr="002D4FE0" w:rsidRDefault="00237598" w:rsidP="00D711A2">
            <w:pPr>
              <w:spacing w:line="240" w:lineRule="atLeast"/>
              <w:jc w:val="center"/>
              <w:rPr>
                <w:b/>
              </w:rPr>
            </w:pPr>
            <w:r>
              <w:rPr>
                <w:b/>
              </w:rPr>
              <w:t>5</w:t>
            </w:r>
          </w:p>
        </w:tc>
        <w:tc>
          <w:tcPr>
            <w:tcW w:w="4654" w:type="pct"/>
            <w:gridSpan w:val="2"/>
            <w:tcMar>
              <w:top w:w="0" w:type="dxa"/>
              <w:left w:w="101" w:type="dxa"/>
              <w:bottom w:w="0" w:type="dxa"/>
              <w:right w:w="101" w:type="dxa"/>
            </w:tcMar>
          </w:tcPr>
          <w:p w14:paraId="2804E618" w14:textId="51B36612" w:rsidR="00237598" w:rsidRDefault="00237598" w:rsidP="00D711A2">
            <w:r>
              <w:t xml:space="preserve">Search by using 3 of 4 indicators </w:t>
            </w:r>
            <w:r w:rsidR="00B871A8">
              <w:t>(</w:t>
            </w:r>
            <w:r>
              <w:t>Last Name, Email, Phone number and/or zip code</w:t>
            </w:r>
            <w:r w:rsidR="00B871A8">
              <w:t>)</w:t>
            </w:r>
            <w:r>
              <w:t xml:space="preserve"> then click on </w:t>
            </w:r>
            <w:r w:rsidRPr="00F4390F">
              <w:rPr>
                <w:b/>
              </w:rPr>
              <w:t>Find My Card</w:t>
            </w:r>
            <w:r>
              <w:t xml:space="preserve"> and then proceed to the next step. </w:t>
            </w:r>
          </w:p>
          <w:p w14:paraId="2BE3D2EC" w14:textId="0197E5A4" w:rsidR="0089236D" w:rsidRDefault="00237598" w:rsidP="0055163C">
            <w:pPr>
              <w:tabs>
                <w:tab w:val="left" w:pos="360"/>
                <w:tab w:val="left" w:pos="1080"/>
                <w:tab w:val="left" w:pos="1440"/>
                <w:tab w:val="left" w:pos="1800"/>
                <w:tab w:val="left" w:pos="2160"/>
              </w:tabs>
            </w:pPr>
            <w:r w:rsidRPr="00997F14">
              <w:rPr>
                <w:b/>
              </w:rPr>
              <w:t>Note</w:t>
            </w:r>
            <w:r w:rsidR="0089236D">
              <w:rPr>
                <w:b/>
              </w:rPr>
              <w:t>s</w:t>
            </w:r>
            <w:r w:rsidRPr="00997F14">
              <w:rPr>
                <w:b/>
              </w:rPr>
              <w:t>:</w:t>
            </w:r>
            <w:r w:rsidRPr="00997F14">
              <w:t xml:space="preserve">  </w:t>
            </w:r>
            <w:r w:rsidR="0089236D">
              <w:t xml:space="preserve"> </w:t>
            </w:r>
          </w:p>
          <w:p w14:paraId="3FF9624A" w14:textId="04A8430C" w:rsidR="0055163C" w:rsidRPr="0089236D" w:rsidRDefault="0055163C" w:rsidP="001F7D88">
            <w:pPr>
              <w:numPr>
                <w:ilvl w:val="0"/>
                <w:numId w:val="81"/>
              </w:numPr>
              <w:rPr>
                <w:rFonts w:cs="Arial"/>
                <w:color w:val="000000"/>
              </w:rPr>
            </w:pPr>
            <w:r w:rsidRPr="0089236D">
              <w:rPr>
                <w:rFonts w:cs="MS Sans Serif"/>
                <w:color w:val="000000"/>
              </w:rPr>
              <w:t>I</w:t>
            </w:r>
            <w:r w:rsidRPr="0089236D">
              <w:rPr>
                <w:rFonts w:cs="Arial"/>
                <w:color w:val="000000"/>
              </w:rPr>
              <w:t xml:space="preserve">f the program has been discontinued by checking the </w:t>
            </w:r>
            <w:hyperlink r:id="rId48" w:anchor="!/view?docid=1e234589-8f19-4914-a276-27ad26382914" w:history="1">
              <w:r w:rsidR="0047276B">
                <w:rPr>
                  <w:rStyle w:val="Hyperlink"/>
                  <w:rFonts w:eastAsia="Calibri" w:cs="Arial"/>
                </w:rPr>
                <w:t>ExtraCare Health Benefit (ECHB) Program Sunsetting Client List by Year (047924)</w:t>
              </w:r>
            </w:hyperlink>
            <w:r w:rsidRPr="0089236D">
              <w:rPr>
                <w:rFonts w:eastAsia="Calibri" w:cs="Arial"/>
                <w:color w:val="000000"/>
              </w:rPr>
              <w:t xml:space="preserve">.  Refer to </w:t>
            </w:r>
            <w:hyperlink w:anchor="_ECHB_Program_Discontinued" w:history="1">
              <w:r w:rsidRPr="0089236D">
                <w:rPr>
                  <w:rStyle w:val="Hyperlink"/>
                  <w:rFonts w:eastAsia="Calibri" w:cs="Arial"/>
                </w:rPr>
                <w:t>ECHB Program Discontinued</w:t>
              </w:r>
            </w:hyperlink>
            <w:r w:rsidR="00563C4D" w:rsidRPr="0089236D">
              <w:rPr>
                <w:rFonts w:eastAsia="Calibri" w:cs="Arial"/>
                <w:color w:val="000000"/>
              </w:rPr>
              <w:t xml:space="preserve">. </w:t>
            </w:r>
            <w:r w:rsidRPr="0089236D">
              <w:rPr>
                <w:rFonts w:eastAsia="Calibri" w:cs="Arial"/>
                <w:color w:val="000000"/>
              </w:rPr>
              <w:t>If the Client is not this list, continue to the next bulleted process below.</w:t>
            </w:r>
          </w:p>
          <w:p w14:paraId="251BE5DB" w14:textId="77777777" w:rsidR="0089236D" w:rsidRDefault="0089236D" w:rsidP="001F7D88"/>
          <w:p w14:paraId="00A64E0E" w14:textId="2C077615" w:rsidR="00953E48" w:rsidRPr="00173BF8" w:rsidRDefault="00237598" w:rsidP="001F7D88">
            <w:pPr>
              <w:numPr>
                <w:ilvl w:val="0"/>
                <w:numId w:val="81"/>
              </w:numPr>
            </w:pPr>
            <w:r w:rsidRPr="00173BF8">
              <w:t xml:space="preserve">If the system is unable to find the 3 of </w:t>
            </w:r>
            <w:r w:rsidR="002875AA" w:rsidRPr="00173BF8">
              <w:t xml:space="preserve">the </w:t>
            </w:r>
            <w:r w:rsidRPr="00173BF8">
              <w:t>4 matches and there is an existing phone number on file, it will display possible matches</w:t>
            </w:r>
            <w:r w:rsidR="00563C4D" w:rsidRPr="00173BF8">
              <w:t xml:space="preserve">. </w:t>
            </w:r>
          </w:p>
          <w:p w14:paraId="070D1168" w14:textId="77777777" w:rsidR="00237598" w:rsidRPr="00173BF8" w:rsidRDefault="00237598" w:rsidP="009C0A20">
            <w:pPr>
              <w:pStyle w:val="ListParagraph"/>
              <w:numPr>
                <w:ilvl w:val="0"/>
                <w:numId w:val="101"/>
              </w:numPr>
              <w:ind w:left="1126"/>
            </w:pPr>
            <w:r w:rsidRPr="00173BF8">
              <w:t>Click on the radio button to the left of the information that matches your name.</w:t>
            </w:r>
          </w:p>
          <w:p w14:paraId="11ED34FA" w14:textId="77777777" w:rsidR="009C0A20" w:rsidRDefault="009C0A20" w:rsidP="0055163C">
            <w:pPr>
              <w:tabs>
                <w:tab w:val="left" w:pos="360"/>
                <w:tab w:val="left" w:pos="1080"/>
                <w:tab w:val="left" w:pos="1440"/>
                <w:tab w:val="left" w:pos="1800"/>
                <w:tab w:val="left" w:pos="2160"/>
              </w:tabs>
              <w:rPr>
                <w:b/>
              </w:rPr>
            </w:pPr>
          </w:p>
          <w:p w14:paraId="1B617D9B" w14:textId="20A4789A" w:rsidR="00237598" w:rsidRPr="00997F14" w:rsidRDefault="00237598" w:rsidP="009C0A20">
            <w:pPr>
              <w:tabs>
                <w:tab w:val="left" w:pos="360"/>
                <w:tab w:val="left" w:pos="1080"/>
                <w:tab w:val="left" w:pos="1440"/>
                <w:tab w:val="left" w:pos="1800"/>
                <w:tab w:val="left" w:pos="2160"/>
              </w:tabs>
            </w:pPr>
            <w:r w:rsidRPr="00EA5E88">
              <w:rPr>
                <w:b/>
              </w:rPr>
              <w:t>Note:</w:t>
            </w:r>
            <w:r>
              <w:t xml:space="preserve">  </w:t>
            </w:r>
            <w:r w:rsidRPr="00997F14">
              <w:t>Some members may have multiple cards issued to them</w:t>
            </w:r>
            <w:r w:rsidR="00563C4D" w:rsidRPr="00997F14">
              <w:t xml:space="preserve">. </w:t>
            </w:r>
            <w:r w:rsidRPr="00997F14">
              <w:t xml:space="preserve">They </w:t>
            </w:r>
            <w:r w:rsidR="00173BF8">
              <w:t>need</w:t>
            </w:r>
            <w:r w:rsidRPr="00997F14">
              <w:t xml:space="preserve"> to select the profile with the most recent Last Transaction date.</w:t>
            </w:r>
            <w:r w:rsidR="0055163C" w:rsidRPr="0005395A">
              <w:rPr>
                <w:rFonts w:cs="MS Sans Serif"/>
                <w:color w:val="000000"/>
              </w:rPr>
              <w:t xml:space="preserve"> </w:t>
            </w:r>
          </w:p>
          <w:p w14:paraId="061C527B" w14:textId="77777777" w:rsidR="009A152A" w:rsidRPr="002D4FE0" w:rsidRDefault="00D711A2" w:rsidP="00D711A2">
            <w:pPr>
              <w:jc w:val="center"/>
            </w:pPr>
            <w:r>
              <w:rPr>
                <w:noProof/>
              </w:rPr>
              <w:drawing>
                <wp:inline distT="0" distB="0" distL="0" distR="0" wp14:anchorId="63D9C62B" wp14:editId="349442E7">
                  <wp:extent cx="2743341" cy="222261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341" cy="2222614"/>
                          </a:xfrm>
                          <a:prstGeom prst="rect">
                            <a:avLst/>
                          </a:prstGeom>
                        </pic:spPr>
                      </pic:pic>
                    </a:graphicData>
                  </a:graphic>
                </wp:inline>
              </w:drawing>
            </w:r>
          </w:p>
        </w:tc>
      </w:tr>
      <w:tr w:rsidR="00237598" w:rsidRPr="002D4FE0" w14:paraId="6D7923CA" w14:textId="77777777" w:rsidTr="009C0A20">
        <w:tc>
          <w:tcPr>
            <w:tcW w:w="346" w:type="pct"/>
            <w:tcMar>
              <w:top w:w="0" w:type="dxa"/>
              <w:left w:w="101" w:type="dxa"/>
              <w:bottom w:w="0" w:type="dxa"/>
              <w:right w:w="101" w:type="dxa"/>
            </w:tcMar>
          </w:tcPr>
          <w:p w14:paraId="764D4CF9" w14:textId="77777777" w:rsidR="00237598" w:rsidRPr="002D4FE0" w:rsidRDefault="00237598" w:rsidP="00D711A2">
            <w:pPr>
              <w:spacing w:line="240" w:lineRule="atLeast"/>
              <w:jc w:val="center"/>
              <w:rPr>
                <w:b/>
              </w:rPr>
            </w:pPr>
            <w:r>
              <w:rPr>
                <w:b/>
              </w:rPr>
              <w:t>6</w:t>
            </w:r>
          </w:p>
        </w:tc>
        <w:tc>
          <w:tcPr>
            <w:tcW w:w="4654" w:type="pct"/>
            <w:gridSpan w:val="2"/>
            <w:tcMar>
              <w:top w:w="0" w:type="dxa"/>
              <w:left w:w="101" w:type="dxa"/>
              <w:bottom w:w="0" w:type="dxa"/>
              <w:right w:w="101" w:type="dxa"/>
            </w:tcMar>
          </w:tcPr>
          <w:p w14:paraId="0E8EF1DF" w14:textId="39220657" w:rsidR="00237598" w:rsidRPr="00EA5E88" w:rsidRDefault="00B871A8" w:rsidP="009C0A20">
            <w:pPr>
              <w:numPr>
                <w:ilvl w:val="0"/>
                <w:numId w:val="83"/>
              </w:numPr>
              <w:ind w:left="406"/>
            </w:pPr>
            <w:r>
              <w:t>C</w:t>
            </w:r>
            <w:r w:rsidR="00237598" w:rsidRPr="00997F14">
              <w:t xml:space="preserve">lick on the </w:t>
            </w:r>
            <w:r w:rsidR="00237598" w:rsidRPr="00EA5E88">
              <w:t>Privacy Policy hyperlink</w:t>
            </w:r>
            <w:r w:rsidR="00237598">
              <w:t>.</w:t>
            </w:r>
          </w:p>
          <w:p w14:paraId="1CE1A831" w14:textId="35072681" w:rsidR="00237598" w:rsidRPr="006757A6" w:rsidRDefault="00055E2B" w:rsidP="009C0A20">
            <w:pPr>
              <w:numPr>
                <w:ilvl w:val="0"/>
                <w:numId w:val="83"/>
              </w:numPr>
              <w:ind w:left="406"/>
            </w:pPr>
            <w:r w:rsidRPr="006757A6">
              <w:t>Read and s</w:t>
            </w:r>
            <w:r w:rsidR="00237598" w:rsidRPr="006757A6">
              <w:t>elect the box to the left of the Privacy Policy</w:t>
            </w:r>
            <w:r w:rsidR="006757A6" w:rsidRPr="006757A6">
              <w:t xml:space="preserve"> then </w:t>
            </w:r>
            <w:r w:rsidR="006757A6">
              <w:t>c</w:t>
            </w:r>
            <w:r w:rsidR="00237598" w:rsidRPr="006757A6">
              <w:t>lick Link Benefit</w:t>
            </w:r>
            <w:r w:rsidR="00563C4D" w:rsidRPr="006757A6">
              <w:t xml:space="preserve">. </w:t>
            </w:r>
          </w:p>
          <w:p w14:paraId="3F4C58A3" w14:textId="77777777" w:rsidR="00C328C9" w:rsidRDefault="00237598" w:rsidP="001F7D88">
            <w:pPr>
              <w:pStyle w:val="ListParagraph"/>
              <w:numPr>
                <w:ilvl w:val="0"/>
                <w:numId w:val="84"/>
              </w:numPr>
              <w:tabs>
                <w:tab w:val="left" w:pos="360"/>
                <w:tab w:val="left" w:pos="1800"/>
                <w:tab w:val="left" w:pos="2160"/>
              </w:tabs>
            </w:pPr>
            <w:r w:rsidRPr="00C328C9">
              <w:t xml:space="preserve">If they do not have an ExtraCare card, </w:t>
            </w:r>
            <w:r w:rsidR="00C328C9">
              <w:t>complete the following:</w:t>
            </w:r>
          </w:p>
          <w:p w14:paraId="450A53DC" w14:textId="383FF5EA" w:rsidR="00C328C9" w:rsidRPr="00C328C9" w:rsidRDefault="00C328C9" w:rsidP="00CE7D1B">
            <w:pPr>
              <w:numPr>
                <w:ilvl w:val="0"/>
                <w:numId w:val="113"/>
              </w:numPr>
              <w:ind w:left="1396"/>
            </w:pPr>
            <w:r w:rsidRPr="00C328C9">
              <w:t>S</w:t>
            </w:r>
            <w:r w:rsidR="00237598" w:rsidRPr="00C328C9">
              <w:t xml:space="preserve">elect the hyperlink for </w:t>
            </w:r>
            <w:r w:rsidR="00237598" w:rsidRPr="00C328C9">
              <w:rPr>
                <w:b/>
              </w:rPr>
              <w:t>Get a new ExtraCare card</w:t>
            </w:r>
            <w:r w:rsidR="00237598" w:rsidRPr="00C328C9">
              <w:t xml:space="preserve">. </w:t>
            </w:r>
          </w:p>
          <w:p w14:paraId="3ABD9259" w14:textId="3D63E25F" w:rsidR="00C328C9" w:rsidRDefault="00237598" w:rsidP="00CE7D1B">
            <w:pPr>
              <w:numPr>
                <w:ilvl w:val="0"/>
                <w:numId w:val="113"/>
              </w:numPr>
              <w:ind w:left="1396"/>
            </w:pPr>
            <w:r w:rsidRPr="00C328C9">
              <w:t>Input first and last name, email address and phone number</w:t>
            </w:r>
            <w:r w:rsidR="00C14B4B">
              <w:t>.</w:t>
            </w:r>
          </w:p>
          <w:p w14:paraId="7F576F03" w14:textId="584AD2F4" w:rsidR="00C328C9" w:rsidRDefault="00C328C9" w:rsidP="00CE7D1B">
            <w:pPr>
              <w:numPr>
                <w:ilvl w:val="0"/>
                <w:numId w:val="113"/>
              </w:numPr>
              <w:ind w:left="1396"/>
            </w:pPr>
            <w:r>
              <w:t>R</w:t>
            </w:r>
            <w:r w:rsidR="00055E2B" w:rsidRPr="00C328C9">
              <w:t>ead and c</w:t>
            </w:r>
            <w:r w:rsidR="00237598" w:rsidRPr="00C328C9">
              <w:t xml:space="preserve">lick on the </w:t>
            </w:r>
            <w:r w:rsidR="00237598" w:rsidRPr="00C328C9">
              <w:rPr>
                <w:b/>
              </w:rPr>
              <w:t>Privacy Agreement</w:t>
            </w:r>
            <w:r w:rsidR="00237598" w:rsidRPr="00C328C9">
              <w:t xml:space="preserve"> and </w:t>
            </w:r>
            <w:r w:rsidR="00237598" w:rsidRPr="00C328C9">
              <w:rPr>
                <w:b/>
              </w:rPr>
              <w:t>Privacy Policy</w:t>
            </w:r>
            <w:r w:rsidR="00237598" w:rsidRPr="00C328C9">
              <w:t xml:space="preserve"> hyperlinks</w:t>
            </w:r>
            <w:r w:rsidR="00436BCE" w:rsidRPr="00C328C9">
              <w:t>.</w:t>
            </w:r>
            <w:r w:rsidRPr="00C328C9">
              <w:t xml:space="preserve"> </w:t>
            </w:r>
          </w:p>
          <w:p w14:paraId="430B9683" w14:textId="41414095" w:rsidR="00237598" w:rsidRPr="00C328C9" w:rsidRDefault="00237598" w:rsidP="00CE7D1B">
            <w:pPr>
              <w:numPr>
                <w:ilvl w:val="0"/>
                <w:numId w:val="113"/>
              </w:numPr>
              <w:ind w:left="1396"/>
            </w:pPr>
            <w:r w:rsidRPr="00C328C9">
              <w:t xml:space="preserve">Select the </w:t>
            </w:r>
            <w:r w:rsidRPr="00B11248">
              <w:rPr>
                <w:b/>
                <w:bCs/>
              </w:rPr>
              <w:t>box</w:t>
            </w:r>
            <w:r w:rsidRPr="00C328C9">
              <w:t xml:space="preserve"> to the left of the Privacy Agreement and Privacy Policy</w:t>
            </w:r>
            <w:r w:rsidR="00DA3300" w:rsidRPr="00C328C9">
              <w:t xml:space="preserve"> then c</w:t>
            </w:r>
            <w:r w:rsidRPr="00C328C9">
              <w:t xml:space="preserve">lick </w:t>
            </w:r>
            <w:r w:rsidRPr="00C328C9">
              <w:rPr>
                <w:b/>
              </w:rPr>
              <w:t>Get ExtraCare</w:t>
            </w:r>
            <w:r w:rsidR="00436BCE" w:rsidRPr="00C328C9">
              <w:rPr>
                <w:b/>
              </w:rPr>
              <w:t>.</w:t>
            </w:r>
          </w:p>
          <w:p w14:paraId="2E9A03D8" w14:textId="7501D3D4" w:rsidR="00237598" w:rsidRDefault="00237598" w:rsidP="00D711A2">
            <w:pPr>
              <w:jc w:val="center"/>
            </w:pPr>
            <w:r>
              <w:t>`</w:t>
            </w:r>
            <w:r w:rsidR="00F80D4D">
              <w:rPr>
                <w:noProof/>
              </w:rPr>
              <w:drawing>
                <wp:inline distT="0" distB="0" distL="0" distR="0" wp14:anchorId="62286D91" wp14:editId="44002FC3">
                  <wp:extent cx="3523809" cy="3209524"/>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3809" cy="3209524"/>
                          </a:xfrm>
                          <a:prstGeom prst="rect">
                            <a:avLst/>
                          </a:prstGeom>
                        </pic:spPr>
                      </pic:pic>
                    </a:graphicData>
                  </a:graphic>
                </wp:inline>
              </w:drawing>
            </w:r>
          </w:p>
          <w:p w14:paraId="659250A8" w14:textId="77777777" w:rsidR="0059297D" w:rsidRDefault="0059297D" w:rsidP="00D711A2"/>
          <w:p w14:paraId="392D190B" w14:textId="7297B3EA" w:rsidR="004351B0" w:rsidRDefault="0059297D" w:rsidP="00CE7D1B">
            <w:pPr>
              <w:numPr>
                <w:ilvl w:val="0"/>
                <w:numId w:val="82"/>
              </w:numPr>
              <w:ind w:left="1486"/>
            </w:pPr>
            <w:r w:rsidRPr="00436982">
              <w:t xml:space="preserve">If </w:t>
            </w:r>
            <w:r w:rsidR="001D2BBA">
              <w:t xml:space="preserve">you </w:t>
            </w:r>
            <w:r w:rsidRPr="00436982">
              <w:t>receive an error stating "The benefit connected to the following information is from a physical ExtraCare Health card and cannot be linked to an ExtraCare card (data partially hidden for security)."  This mean</w:t>
            </w:r>
            <w:r w:rsidR="00436BCE">
              <w:t>s</w:t>
            </w:r>
            <w:r w:rsidRPr="00436982">
              <w:t xml:space="preserve"> that we do not allow existing white </w:t>
            </w:r>
            <w:r w:rsidR="00436BCE">
              <w:t xml:space="preserve">(benefit) </w:t>
            </w:r>
            <w:r w:rsidRPr="00436982">
              <w:t xml:space="preserve">cards to </w:t>
            </w:r>
            <w:r w:rsidR="00436BCE">
              <w:t xml:space="preserve">be </w:t>
            </w:r>
            <w:proofErr w:type="gramStart"/>
            <w:r w:rsidRPr="00436982">
              <w:t>attach</w:t>
            </w:r>
            <w:proofErr w:type="gramEnd"/>
            <w:r w:rsidRPr="00436982">
              <w:t xml:space="preserve"> </w:t>
            </w:r>
            <w:r w:rsidR="00436BCE">
              <w:t xml:space="preserve">to </w:t>
            </w:r>
            <w:r w:rsidRPr="00436982">
              <w:t>their red card digitally</w:t>
            </w:r>
            <w:r w:rsidR="00563C4D" w:rsidRPr="00436982">
              <w:t xml:space="preserve">. </w:t>
            </w:r>
            <w:r w:rsidRPr="00436982">
              <w:t>Anyone in this situation can and should continue to use their white card</w:t>
            </w:r>
            <w:r w:rsidR="00563C4D" w:rsidRPr="00436982">
              <w:t xml:space="preserve">. </w:t>
            </w:r>
          </w:p>
          <w:p w14:paraId="122696F0" w14:textId="6F6EA68C" w:rsidR="009A152A" w:rsidRPr="002D4FE0" w:rsidRDefault="0059297D" w:rsidP="00CE7D1B">
            <w:pPr>
              <w:numPr>
                <w:ilvl w:val="0"/>
                <w:numId w:val="82"/>
              </w:numPr>
              <w:ind w:left="1486"/>
            </w:pPr>
            <w:r w:rsidRPr="00436982">
              <w:t xml:space="preserve">If they have lost their white card, </w:t>
            </w:r>
            <w:r w:rsidR="00B871A8">
              <w:t xml:space="preserve">we will </w:t>
            </w:r>
            <w:r w:rsidRPr="00436982">
              <w:t>cancel the existing card and retrigger a new benefit, which will be digitally enabled</w:t>
            </w:r>
            <w:r w:rsidR="00563C4D" w:rsidRPr="00436982">
              <w:t xml:space="preserve">. </w:t>
            </w:r>
          </w:p>
        </w:tc>
      </w:tr>
      <w:tr w:rsidR="00237598" w:rsidRPr="002D4FE0" w14:paraId="50FEA6F4" w14:textId="77777777" w:rsidTr="009C0A20">
        <w:trPr>
          <w:trHeight w:val="49"/>
        </w:trPr>
        <w:tc>
          <w:tcPr>
            <w:tcW w:w="346" w:type="pct"/>
            <w:tcMar>
              <w:top w:w="0" w:type="dxa"/>
              <w:left w:w="101" w:type="dxa"/>
              <w:bottom w:w="0" w:type="dxa"/>
              <w:right w:w="101" w:type="dxa"/>
            </w:tcMar>
          </w:tcPr>
          <w:p w14:paraId="5B5EFBD6" w14:textId="77777777" w:rsidR="00237598" w:rsidRPr="002D4FE0" w:rsidRDefault="00237598" w:rsidP="00D711A2">
            <w:pPr>
              <w:spacing w:line="240" w:lineRule="atLeast"/>
              <w:jc w:val="center"/>
              <w:rPr>
                <w:b/>
              </w:rPr>
            </w:pPr>
            <w:r>
              <w:rPr>
                <w:b/>
              </w:rPr>
              <w:t>7</w:t>
            </w:r>
          </w:p>
        </w:tc>
        <w:tc>
          <w:tcPr>
            <w:tcW w:w="4654" w:type="pct"/>
            <w:gridSpan w:val="2"/>
            <w:tcMar>
              <w:top w:w="0" w:type="dxa"/>
              <w:left w:w="101" w:type="dxa"/>
              <w:bottom w:w="0" w:type="dxa"/>
              <w:right w:w="101" w:type="dxa"/>
            </w:tcMar>
          </w:tcPr>
          <w:p w14:paraId="65F01988" w14:textId="5AB53BC4" w:rsidR="00237598" w:rsidRPr="00963C4E" w:rsidRDefault="00237598" w:rsidP="00D711A2">
            <w:pPr>
              <w:tabs>
                <w:tab w:val="left" w:pos="360"/>
                <w:tab w:val="left" w:pos="1080"/>
                <w:tab w:val="left" w:pos="1440"/>
                <w:tab w:val="left" w:pos="1800"/>
                <w:tab w:val="left" w:pos="2160"/>
              </w:tabs>
            </w:pPr>
            <w:r w:rsidRPr="00963C4E">
              <w:t xml:space="preserve">Great, </w:t>
            </w:r>
            <w:r w:rsidR="002E1B0A">
              <w:t>w</w:t>
            </w:r>
            <w:r w:rsidR="002E1B0A" w:rsidRPr="00963C4E">
              <w:t xml:space="preserve">e </w:t>
            </w:r>
            <w:r w:rsidRPr="00963C4E">
              <w:t>found your card.</w:t>
            </w:r>
          </w:p>
          <w:p w14:paraId="4710599C" w14:textId="77777777" w:rsidR="00237598" w:rsidRPr="00963C4E" w:rsidRDefault="00237598" w:rsidP="00CE7D1B">
            <w:pPr>
              <w:numPr>
                <w:ilvl w:val="0"/>
                <w:numId w:val="86"/>
              </w:numPr>
              <w:ind w:left="406"/>
            </w:pPr>
            <w:r w:rsidRPr="00963C4E">
              <w:t>Click on the Agree to Policy</w:t>
            </w:r>
            <w:r w:rsidR="00436BCE">
              <w:t>.</w:t>
            </w:r>
          </w:p>
          <w:p w14:paraId="594AA264" w14:textId="7DF2BB8C" w:rsidR="00237598" w:rsidRDefault="00FD389E" w:rsidP="00D711A2">
            <w:pPr>
              <w:pStyle w:val="ListParagraph"/>
              <w:ind w:left="520"/>
              <w:jc w:val="center"/>
            </w:pPr>
            <w:r>
              <w:rPr>
                <w:noProof/>
              </w:rPr>
              <w:drawing>
                <wp:inline distT="0" distB="0" distL="0" distR="0" wp14:anchorId="3D59E61B" wp14:editId="3CDD70BA">
                  <wp:extent cx="3142857" cy="2295238"/>
                  <wp:effectExtent l="0" t="0" r="635" b="0"/>
                  <wp:docPr id="4364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8471" name=""/>
                          <pic:cNvPicPr/>
                        </pic:nvPicPr>
                        <pic:blipFill>
                          <a:blip r:embed="rId51"/>
                          <a:stretch>
                            <a:fillRect/>
                          </a:stretch>
                        </pic:blipFill>
                        <pic:spPr>
                          <a:xfrm>
                            <a:off x="0" y="0"/>
                            <a:ext cx="3142857" cy="2295238"/>
                          </a:xfrm>
                          <a:prstGeom prst="rect">
                            <a:avLst/>
                          </a:prstGeom>
                        </pic:spPr>
                      </pic:pic>
                    </a:graphicData>
                  </a:graphic>
                </wp:inline>
              </w:drawing>
            </w:r>
          </w:p>
          <w:p w14:paraId="1F44C5AD" w14:textId="77777777" w:rsidR="00237598" w:rsidRPr="00DA3300" w:rsidRDefault="00237598" w:rsidP="00CE7D1B">
            <w:pPr>
              <w:numPr>
                <w:ilvl w:val="0"/>
                <w:numId w:val="86"/>
              </w:numPr>
              <w:ind w:left="406"/>
            </w:pPr>
            <w:r w:rsidRPr="00DA3300">
              <w:t>Click on Link Benefit</w:t>
            </w:r>
            <w:r w:rsidR="00436BCE" w:rsidRPr="00DA3300">
              <w:t>.</w:t>
            </w:r>
          </w:p>
          <w:p w14:paraId="2C602E2E" w14:textId="6FE87BDB" w:rsidR="00D711A2" w:rsidRDefault="00237598" w:rsidP="001F7D88">
            <w:pPr>
              <w:ind w:left="720"/>
              <w:rPr>
                <w:noProof/>
              </w:rPr>
            </w:pPr>
            <w:r>
              <w:rPr>
                <w:b/>
              </w:rPr>
              <w:t xml:space="preserve">Result:  </w:t>
            </w:r>
            <w:r w:rsidRPr="00C8210A">
              <w:t xml:space="preserve">An </w:t>
            </w:r>
            <w:r w:rsidR="00D56D1C">
              <w:t>“</w:t>
            </w:r>
            <w:r w:rsidRPr="00C8210A">
              <w:t>All Set</w:t>
            </w:r>
            <w:r w:rsidR="00D56D1C">
              <w:t>”</w:t>
            </w:r>
            <w:r w:rsidRPr="00C8210A">
              <w:t xml:space="preserve"> message displays when successfully linked.</w:t>
            </w:r>
            <w:r>
              <w:t xml:space="preserve"> The entire transaction is confirmed when completed. </w:t>
            </w:r>
            <w:r w:rsidR="00D711A2" w:rsidRPr="000B14CB">
              <w:rPr>
                <w:noProof/>
              </w:rPr>
              <w:t xml:space="preserve">There is an option to </w:t>
            </w:r>
            <w:r w:rsidR="00D711A2" w:rsidRPr="00D711A2">
              <w:rPr>
                <w:noProof/>
              </w:rPr>
              <w:t>Start Shopping</w:t>
            </w:r>
            <w:r w:rsidR="00D711A2" w:rsidRPr="000B14CB">
              <w:rPr>
                <w:noProof/>
              </w:rPr>
              <w:t>.</w:t>
            </w:r>
          </w:p>
          <w:p w14:paraId="00D85443" w14:textId="77777777" w:rsidR="00D711A2" w:rsidRDefault="00D711A2" w:rsidP="00D711A2">
            <w:pPr>
              <w:pStyle w:val="ListParagraph"/>
              <w:ind w:left="520"/>
            </w:pPr>
          </w:p>
          <w:p w14:paraId="06252EA3" w14:textId="004B3466" w:rsidR="00237598" w:rsidRPr="00C8210A" w:rsidRDefault="00ED5074" w:rsidP="00D711A2">
            <w:pPr>
              <w:pStyle w:val="ListParagraph"/>
              <w:tabs>
                <w:tab w:val="left" w:pos="360"/>
                <w:tab w:val="left" w:pos="1080"/>
                <w:tab w:val="left" w:pos="1440"/>
                <w:tab w:val="left" w:pos="1800"/>
                <w:tab w:val="left" w:pos="2160"/>
              </w:tabs>
              <w:jc w:val="center"/>
            </w:pPr>
            <w:r>
              <w:rPr>
                <w:noProof/>
              </w:rPr>
              <w:drawing>
                <wp:inline distT="0" distB="0" distL="0" distR="0" wp14:anchorId="6025D0DE" wp14:editId="25CACE1C">
                  <wp:extent cx="2647619" cy="2857143"/>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7619" cy="2857143"/>
                          </a:xfrm>
                          <a:prstGeom prst="rect">
                            <a:avLst/>
                          </a:prstGeom>
                        </pic:spPr>
                      </pic:pic>
                    </a:graphicData>
                  </a:graphic>
                </wp:inline>
              </w:drawing>
            </w:r>
          </w:p>
          <w:p w14:paraId="5B7AE1B4" w14:textId="77777777" w:rsidR="00237598" w:rsidRDefault="00237598" w:rsidP="00D711A2">
            <w:pPr>
              <w:tabs>
                <w:tab w:val="left" w:pos="360"/>
                <w:tab w:val="left" w:pos="1080"/>
                <w:tab w:val="left" w:pos="1440"/>
                <w:tab w:val="left" w:pos="1800"/>
                <w:tab w:val="left" w:pos="2160"/>
              </w:tabs>
              <w:rPr>
                <w:noProof/>
              </w:rPr>
            </w:pPr>
            <w:r w:rsidRPr="00C8210A">
              <w:rPr>
                <w:b/>
                <w:noProof/>
              </w:rPr>
              <w:t>Result:</w:t>
            </w:r>
            <w:r w:rsidRPr="00C8210A">
              <w:rPr>
                <w:noProof/>
              </w:rPr>
              <w:t xml:space="preserve">  Displays the CVS Pharmacy web screen</w:t>
            </w:r>
            <w:r w:rsidR="00436BCE">
              <w:rPr>
                <w:noProof/>
              </w:rPr>
              <w:t>.</w:t>
            </w:r>
          </w:p>
          <w:p w14:paraId="1431AE76" w14:textId="349A30DE" w:rsidR="004146B1" w:rsidRPr="002D4FE0" w:rsidRDefault="004146B1" w:rsidP="00D711A2">
            <w:r w:rsidRPr="004146B1">
              <w:rPr>
                <w:b/>
              </w:rPr>
              <w:t>Error Message:</w:t>
            </w:r>
            <w:r>
              <w:t xml:space="preserve">  If the ExtraCare (red) Card has been previously linked to an ExtraCare Health Benefit, an error message displays:  We </w:t>
            </w:r>
            <w:r w:rsidR="009B72EF">
              <w:t>cannot</w:t>
            </w:r>
            <w:r>
              <w:t xml:space="preserve"> link that benefit</w:t>
            </w:r>
            <w:r w:rsidR="00563C4D">
              <w:t xml:space="preserve">. </w:t>
            </w:r>
          </w:p>
        </w:tc>
      </w:tr>
    </w:tbl>
    <w:p w14:paraId="457DCAA6" w14:textId="260DB813" w:rsidR="009C2672" w:rsidRPr="009C2672" w:rsidRDefault="009C2672" w:rsidP="009C2672">
      <w:pPr>
        <w:jc w:val="right"/>
        <w:rPr>
          <w:rStyle w:val="Hyperlink"/>
        </w:rPr>
      </w:pPr>
    </w:p>
    <w:p w14:paraId="05D40CDD" w14:textId="6558ADBC" w:rsidR="00464BCA" w:rsidRPr="00436BCE" w:rsidRDefault="0053482F" w:rsidP="003778C4">
      <w:pPr>
        <w:jc w:val="right"/>
        <w:rPr>
          <w:color w:val="000000"/>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464BCA" w:rsidRPr="00882D64" w14:paraId="5AA4953A" w14:textId="77777777" w:rsidTr="00F2296D">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32FE237F" w14:textId="0BAA2975" w:rsidR="00464BCA" w:rsidRPr="00882D64" w:rsidRDefault="00464BCA" w:rsidP="00DA3300">
            <w:pPr>
              <w:pStyle w:val="Heading2"/>
              <w:spacing w:before="120" w:after="120"/>
              <w:rPr>
                <w:rFonts w:ascii="Verdana" w:hAnsi="Verdana"/>
                <w:i w:val="0"/>
              </w:rPr>
            </w:pPr>
            <w:bookmarkStart w:id="33" w:name="_Transferring_Points_between"/>
            <w:bookmarkStart w:id="34" w:name="_Transfer_Points_between"/>
            <w:bookmarkStart w:id="35" w:name="_Toc8226509"/>
            <w:bookmarkStart w:id="36" w:name="_Toc11921625"/>
            <w:bookmarkStart w:id="37" w:name="_Toc188515192"/>
            <w:bookmarkEnd w:id="33"/>
            <w:bookmarkEnd w:id="34"/>
            <w:r>
              <w:rPr>
                <w:rFonts w:ascii="Verdana" w:hAnsi="Verdana"/>
                <w:i w:val="0"/>
              </w:rPr>
              <w:t xml:space="preserve">Transfer Points </w:t>
            </w:r>
            <w:r w:rsidR="00BE35F9">
              <w:rPr>
                <w:rFonts w:ascii="Verdana" w:hAnsi="Verdana"/>
                <w:i w:val="0"/>
              </w:rPr>
              <w:t xml:space="preserve">Between </w:t>
            </w:r>
            <w:r>
              <w:rPr>
                <w:rFonts w:ascii="Verdana" w:hAnsi="Verdana"/>
                <w:i w:val="0"/>
              </w:rPr>
              <w:t xml:space="preserve">Existing ExtraCare Health </w:t>
            </w:r>
            <w:r w:rsidR="00B95E68">
              <w:rPr>
                <w:rFonts w:ascii="Verdana" w:hAnsi="Verdana"/>
                <w:i w:val="0"/>
              </w:rPr>
              <w:t>Benefits</w:t>
            </w:r>
            <w:r>
              <w:rPr>
                <w:rFonts w:ascii="Verdana" w:hAnsi="Verdana"/>
                <w:i w:val="0"/>
              </w:rPr>
              <w:t xml:space="preserve"> </w:t>
            </w:r>
            <w:bookmarkEnd w:id="35"/>
            <w:bookmarkEnd w:id="36"/>
            <w:r w:rsidR="00B95E68">
              <w:rPr>
                <w:rFonts w:ascii="Verdana" w:hAnsi="Verdana"/>
                <w:i w:val="0"/>
              </w:rPr>
              <w:t xml:space="preserve">&amp; </w:t>
            </w:r>
            <w:r w:rsidR="00413BB1">
              <w:rPr>
                <w:rFonts w:ascii="Verdana" w:hAnsi="Verdana"/>
                <w:i w:val="0"/>
              </w:rPr>
              <w:t>ExtraCare</w:t>
            </w:r>
            <w:r w:rsidR="00B95E68">
              <w:rPr>
                <w:rFonts w:ascii="Verdana" w:hAnsi="Verdana"/>
                <w:i w:val="0"/>
              </w:rPr>
              <w:t xml:space="preserve"> Cards</w:t>
            </w:r>
            <w:bookmarkEnd w:id="37"/>
          </w:p>
        </w:tc>
      </w:tr>
    </w:tbl>
    <w:p w14:paraId="00C68CA2" w14:textId="2279C630" w:rsidR="00464BCA" w:rsidRDefault="00464BCA" w:rsidP="00E77A83">
      <w:pPr>
        <w:rPr>
          <w:bCs/>
        </w:rPr>
      </w:pPr>
      <w:r>
        <w:rPr>
          <w:bCs/>
        </w:rPr>
        <w:t>This functionality works for transferring ExtraCare Health Benefit (white cards) to existing ECHB white cards</w:t>
      </w:r>
      <w:r w:rsidR="00B95E68">
        <w:rPr>
          <w:bCs/>
        </w:rPr>
        <w:t xml:space="preserve"> </w:t>
      </w:r>
      <w:r w:rsidR="00DA3300">
        <w:rPr>
          <w:bCs/>
        </w:rPr>
        <w:t>and</w:t>
      </w:r>
      <w:r w:rsidR="007F7F9D">
        <w:rPr>
          <w:bCs/>
        </w:rPr>
        <w:t xml:space="preserve"> for</w:t>
      </w:r>
      <w:r w:rsidR="00B95E68">
        <w:rPr>
          <w:bCs/>
        </w:rPr>
        <w:t xml:space="preserve"> transferring to the </w:t>
      </w:r>
      <w:r w:rsidR="007F7F9D">
        <w:rPr>
          <w:bCs/>
        </w:rPr>
        <w:t>(r</w:t>
      </w:r>
      <w:r w:rsidR="00B95E68">
        <w:rPr>
          <w:bCs/>
        </w:rPr>
        <w:t>ed</w:t>
      </w:r>
      <w:r w:rsidR="007F7F9D">
        <w:rPr>
          <w:bCs/>
        </w:rPr>
        <w:t>)</w:t>
      </w:r>
      <w:r w:rsidR="00B95E68">
        <w:rPr>
          <w:bCs/>
        </w:rPr>
        <w:t xml:space="preserve"> Retail card</w:t>
      </w:r>
      <w:r w:rsidR="00563C4D">
        <w:rPr>
          <w:bCs/>
        </w:rPr>
        <w:t xml:space="preserve">. </w:t>
      </w:r>
    </w:p>
    <w:p w14:paraId="15F7273B" w14:textId="77777777" w:rsidR="00A762B4" w:rsidRDefault="00A762B4" w:rsidP="00E77A83">
      <w:pPr>
        <w:rPr>
          <w:bCs/>
        </w:rPr>
      </w:pPr>
    </w:p>
    <w:p w14:paraId="5C0DDE6B" w14:textId="77777777" w:rsidR="00464BCA" w:rsidRPr="00882D64" w:rsidRDefault="00464BCA" w:rsidP="00E77A83">
      <w:pPr>
        <w:rPr>
          <w:color w:val="000000"/>
          <w:sz w:val="22"/>
          <w:szCs w:val="22"/>
        </w:rPr>
      </w:pPr>
      <w:r>
        <w:rPr>
          <w:color w:val="000000"/>
        </w:rPr>
        <w:t>Perform the steps below:</w:t>
      </w:r>
      <w:r w:rsidRPr="00882D64">
        <w:rPr>
          <w:color w:val="000000"/>
          <w:sz w:val="22"/>
          <w:szCs w:val="22"/>
        </w:rP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96"/>
        <w:gridCol w:w="12054"/>
      </w:tblGrid>
      <w:tr w:rsidR="00464BCA" w:rsidRPr="002D4FE0" w14:paraId="6F09AD5A" w14:textId="77777777" w:rsidTr="00372CD6">
        <w:tc>
          <w:tcPr>
            <w:tcW w:w="346" w:type="pct"/>
            <w:shd w:val="clear" w:color="auto" w:fill="D9D9D9" w:themeFill="background1" w:themeFillShade="D9"/>
            <w:tcMar>
              <w:top w:w="0" w:type="dxa"/>
              <w:left w:w="101" w:type="dxa"/>
              <w:bottom w:w="0" w:type="dxa"/>
              <w:right w:w="101" w:type="dxa"/>
            </w:tcMar>
            <w:hideMark/>
          </w:tcPr>
          <w:p w14:paraId="1B1A9839" w14:textId="77777777" w:rsidR="00464BCA" w:rsidRPr="002D4FE0" w:rsidRDefault="00464BCA" w:rsidP="00E77A83">
            <w:pPr>
              <w:spacing w:line="240" w:lineRule="atLeast"/>
              <w:jc w:val="center"/>
            </w:pPr>
            <w:r w:rsidRPr="002D4FE0">
              <w:rPr>
                <w:b/>
                <w:bCs/>
              </w:rPr>
              <w:t>Step</w:t>
            </w:r>
          </w:p>
        </w:tc>
        <w:tc>
          <w:tcPr>
            <w:tcW w:w="4654" w:type="pct"/>
            <w:shd w:val="clear" w:color="auto" w:fill="D9D9D9" w:themeFill="background1" w:themeFillShade="D9"/>
            <w:tcMar>
              <w:top w:w="0" w:type="dxa"/>
              <w:left w:w="101" w:type="dxa"/>
              <w:bottom w:w="0" w:type="dxa"/>
              <w:right w:w="101" w:type="dxa"/>
            </w:tcMar>
            <w:hideMark/>
          </w:tcPr>
          <w:p w14:paraId="664E907B" w14:textId="77777777" w:rsidR="00464BCA" w:rsidRPr="002D4FE0" w:rsidRDefault="00464BCA" w:rsidP="00E77A83">
            <w:pPr>
              <w:spacing w:line="240" w:lineRule="atLeast"/>
              <w:jc w:val="center"/>
            </w:pPr>
            <w:r w:rsidRPr="002D4FE0">
              <w:rPr>
                <w:b/>
                <w:bCs/>
              </w:rPr>
              <w:t>Action</w:t>
            </w:r>
          </w:p>
        </w:tc>
      </w:tr>
      <w:tr w:rsidR="00464BCA" w:rsidRPr="002D4FE0" w14:paraId="0561390E" w14:textId="77777777" w:rsidTr="00372CD6">
        <w:tc>
          <w:tcPr>
            <w:tcW w:w="346" w:type="pct"/>
            <w:tcMar>
              <w:top w:w="0" w:type="dxa"/>
              <w:left w:w="101" w:type="dxa"/>
              <w:bottom w:w="0" w:type="dxa"/>
              <w:right w:w="101" w:type="dxa"/>
            </w:tcMar>
          </w:tcPr>
          <w:p w14:paraId="614C3A66" w14:textId="06D85549" w:rsidR="00464BCA" w:rsidRPr="002D4FE0" w:rsidRDefault="00464BCA" w:rsidP="00E77A83">
            <w:pPr>
              <w:spacing w:line="240" w:lineRule="atLeast"/>
              <w:jc w:val="center"/>
              <w:rPr>
                <w:b/>
                <w:bCs/>
              </w:rPr>
            </w:pPr>
            <w:r>
              <w:rPr>
                <w:b/>
                <w:bCs/>
              </w:rPr>
              <w:t>1</w:t>
            </w:r>
          </w:p>
        </w:tc>
        <w:tc>
          <w:tcPr>
            <w:tcW w:w="4654" w:type="pct"/>
            <w:tcMar>
              <w:top w:w="0" w:type="dxa"/>
              <w:left w:w="101" w:type="dxa"/>
              <w:bottom w:w="0" w:type="dxa"/>
              <w:right w:w="101" w:type="dxa"/>
            </w:tcMar>
          </w:tcPr>
          <w:p w14:paraId="446939B0" w14:textId="3291FD99" w:rsidR="00464BCA" w:rsidRDefault="00464BCA" w:rsidP="00E77A83">
            <w:pPr>
              <w:tabs>
                <w:tab w:val="left" w:pos="360"/>
                <w:tab w:val="left" w:pos="1080"/>
                <w:tab w:val="left" w:pos="1440"/>
                <w:tab w:val="left" w:pos="1800"/>
                <w:tab w:val="left" w:pos="2160"/>
              </w:tabs>
              <w:ind w:left="-18"/>
              <w:rPr>
                <w:bCs/>
              </w:rPr>
            </w:pPr>
            <w:r>
              <w:rPr>
                <w:bCs/>
              </w:rPr>
              <w:t xml:space="preserve">Access the </w:t>
            </w:r>
            <w:r w:rsidRPr="00D079D2">
              <w:t>PeopleSafe Main</w:t>
            </w:r>
            <w:r>
              <w:rPr>
                <w:bCs/>
              </w:rPr>
              <w:t xml:space="preserve"> screen and click on the </w:t>
            </w:r>
            <w:r w:rsidRPr="00C2434F">
              <w:rPr>
                <w:b/>
                <w:bCs/>
              </w:rPr>
              <w:t>Order Card</w:t>
            </w:r>
            <w:r>
              <w:rPr>
                <w:bCs/>
              </w:rPr>
              <w:t xml:space="preserve"> kit button</w:t>
            </w:r>
            <w:r w:rsidR="00563C4D">
              <w:rPr>
                <w:bCs/>
              </w:rPr>
              <w:t xml:space="preserve">. </w:t>
            </w:r>
          </w:p>
          <w:p w14:paraId="13D6FE97" w14:textId="60566A32" w:rsidR="00464BCA" w:rsidRDefault="00372CD6" w:rsidP="00E77A83">
            <w:pPr>
              <w:tabs>
                <w:tab w:val="left" w:pos="360"/>
                <w:tab w:val="left" w:pos="1080"/>
                <w:tab w:val="left" w:pos="1440"/>
                <w:tab w:val="left" w:pos="1800"/>
                <w:tab w:val="left" w:pos="2160"/>
              </w:tabs>
              <w:ind w:left="-18"/>
              <w:jc w:val="center"/>
              <w:rPr>
                <w:bCs/>
              </w:rPr>
            </w:pPr>
            <w:r>
              <w:rPr>
                <w:noProof/>
              </w:rPr>
              <w:drawing>
                <wp:inline distT="0" distB="0" distL="0" distR="0" wp14:anchorId="6E34F9E9" wp14:editId="016456EF">
                  <wp:extent cx="2400000" cy="26380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000" cy="2638095"/>
                          </a:xfrm>
                          <a:prstGeom prst="rect">
                            <a:avLst/>
                          </a:prstGeom>
                        </pic:spPr>
                      </pic:pic>
                    </a:graphicData>
                  </a:graphic>
                </wp:inline>
              </w:drawing>
            </w:r>
          </w:p>
          <w:p w14:paraId="26E5C5FC" w14:textId="77777777" w:rsidR="00464BCA" w:rsidRDefault="00464BCA" w:rsidP="00E77A83">
            <w:pPr>
              <w:tabs>
                <w:tab w:val="left" w:pos="360"/>
                <w:tab w:val="left" w:pos="1080"/>
                <w:tab w:val="left" w:pos="1440"/>
                <w:tab w:val="left" w:pos="1800"/>
                <w:tab w:val="left" w:pos="2160"/>
              </w:tabs>
            </w:pPr>
            <w:r w:rsidRPr="00D62CBD">
              <w:rPr>
                <w:b/>
              </w:rPr>
              <w:t>R</w:t>
            </w:r>
            <w:r w:rsidRPr="0004427A">
              <w:rPr>
                <w:b/>
              </w:rPr>
              <w:t>esult:</w:t>
            </w:r>
            <w:r w:rsidRPr="0004427A">
              <w:t xml:space="preserve">  Order Kit Card screen displays the Balance Transfer button only</w:t>
            </w:r>
            <w:r w:rsidRPr="00D62CBD">
              <w:t xml:space="preserve"> </w:t>
            </w:r>
            <w:r w:rsidR="004351B0" w:rsidRPr="00427665">
              <w:rPr>
                <w:bCs/>
              </w:rPr>
              <w:t>if</w:t>
            </w:r>
            <w:r w:rsidRPr="0004427A">
              <w:t xml:space="preserve"> the member has an </w:t>
            </w:r>
            <w:r w:rsidRPr="00D079D2">
              <w:rPr>
                <w:bCs/>
              </w:rPr>
              <w:t>ExtraCare Health Card (ECHC)</w:t>
            </w:r>
            <w:r w:rsidRPr="00D62CBD">
              <w:t xml:space="preserve"> and is eligible.</w:t>
            </w:r>
          </w:p>
          <w:p w14:paraId="224A3B54" w14:textId="77777777" w:rsidR="00F0393A" w:rsidRDefault="00F0393A" w:rsidP="00E77A83">
            <w:pPr>
              <w:tabs>
                <w:tab w:val="left" w:pos="360"/>
                <w:tab w:val="left" w:pos="1080"/>
                <w:tab w:val="left" w:pos="1440"/>
                <w:tab w:val="left" w:pos="1800"/>
                <w:tab w:val="left" w:pos="2160"/>
              </w:tabs>
              <w:rPr>
                <w:b/>
              </w:rPr>
            </w:pPr>
          </w:p>
          <w:p w14:paraId="716B6590" w14:textId="205267B6" w:rsidR="00F0393A" w:rsidRDefault="00F0393A" w:rsidP="001F7D88">
            <w:pPr>
              <w:numPr>
                <w:ilvl w:val="0"/>
                <w:numId w:val="87"/>
              </w:numPr>
            </w:pPr>
            <w:r>
              <w:t xml:space="preserve">If receive the below error and the member is still active:  Network and ExtraCare Health Cards are not available for this client, refer to </w:t>
            </w:r>
            <w:hyperlink w:anchor="_ECHB_Program_Discontinued" w:history="1">
              <w:r>
                <w:rPr>
                  <w:rStyle w:val="Hyperlink"/>
                  <w:bCs/>
                </w:rPr>
                <w:t>ECHB Program Discontinued</w:t>
              </w:r>
            </w:hyperlink>
            <w:r>
              <w:t xml:space="preserve"> for additional information.</w:t>
            </w:r>
          </w:p>
          <w:p w14:paraId="4024346E" w14:textId="605391F8" w:rsidR="00F0393A" w:rsidRDefault="00F0393A" w:rsidP="00F0393A">
            <w:pPr>
              <w:jc w:val="center"/>
              <w:rPr>
                <w:bCs/>
              </w:rPr>
            </w:pPr>
            <w:r>
              <w:rPr>
                <w:noProof/>
              </w:rPr>
              <w:drawing>
                <wp:inline distT="0" distB="0" distL="0" distR="0" wp14:anchorId="0B164BEC" wp14:editId="112F581A">
                  <wp:extent cx="548640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95700"/>
                          </a:xfrm>
                          <a:prstGeom prst="rect">
                            <a:avLst/>
                          </a:prstGeom>
                          <a:noFill/>
                          <a:ln>
                            <a:noFill/>
                          </a:ln>
                        </pic:spPr>
                      </pic:pic>
                    </a:graphicData>
                  </a:graphic>
                </wp:inline>
              </w:drawing>
            </w:r>
          </w:p>
          <w:p w14:paraId="39F19EAE" w14:textId="57E90AA5" w:rsidR="00F0393A" w:rsidRPr="002D4FE0" w:rsidRDefault="00F0393A" w:rsidP="00E77A83">
            <w:pPr>
              <w:tabs>
                <w:tab w:val="left" w:pos="360"/>
                <w:tab w:val="left" w:pos="1080"/>
                <w:tab w:val="left" w:pos="1440"/>
                <w:tab w:val="left" w:pos="1800"/>
                <w:tab w:val="left" w:pos="2160"/>
              </w:tabs>
              <w:rPr>
                <w:b/>
                <w:bCs/>
              </w:rPr>
            </w:pPr>
          </w:p>
        </w:tc>
      </w:tr>
      <w:tr w:rsidR="007A3AEA" w:rsidRPr="002D4FE0" w14:paraId="61092BF3" w14:textId="77777777" w:rsidTr="00372CD6">
        <w:tc>
          <w:tcPr>
            <w:tcW w:w="346" w:type="pct"/>
            <w:tcMar>
              <w:top w:w="0" w:type="dxa"/>
              <w:left w:w="101" w:type="dxa"/>
              <w:bottom w:w="0" w:type="dxa"/>
              <w:right w:w="101" w:type="dxa"/>
            </w:tcMar>
          </w:tcPr>
          <w:p w14:paraId="3B4B7A87" w14:textId="2559E453" w:rsidR="007A3AEA" w:rsidRPr="002D4FE0" w:rsidRDefault="007A3AEA" w:rsidP="0005764B">
            <w:pPr>
              <w:spacing w:line="240" w:lineRule="atLeast"/>
              <w:jc w:val="center"/>
              <w:rPr>
                <w:b/>
                <w:bCs/>
              </w:rPr>
            </w:pPr>
            <w:r>
              <w:rPr>
                <w:b/>
                <w:bCs/>
              </w:rPr>
              <w:t>2</w:t>
            </w:r>
          </w:p>
        </w:tc>
        <w:tc>
          <w:tcPr>
            <w:tcW w:w="4654" w:type="pct"/>
            <w:tcMar>
              <w:top w:w="0" w:type="dxa"/>
              <w:left w:w="101" w:type="dxa"/>
              <w:bottom w:w="0" w:type="dxa"/>
              <w:right w:w="101" w:type="dxa"/>
            </w:tcMar>
          </w:tcPr>
          <w:p w14:paraId="6C988077" w14:textId="3DE505B2" w:rsidR="007A3AEA" w:rsidRDefault="007A3AEA" w:rsidP="007A3AEA">
            <w:pPr>
              <w:tabs>
                <w:tab w:val="left" w:pos="360"/>
                <w:tab w:val="left" w:pos="1080"/>
                <w:tab w:val="left" w:pos="1440"/>
                <w:tab w:val="left" w:pos="1800"/>
                <w:tab w:val="left" w:pos="2160"/>
              </w:tabs>
              <w:ind w:left="-18"/>
            </w:pPr>
            <w:r w:rsidRPr="00D92F1D">
              <w:t xml:space="preserve">Click on </w:t>
            </w:r>
            <w:r>
              <w:rPr>
                <w:b/>
              </w:rPr>
              <w:t>Transfer</w:t>
            </w:r>
            <w:r w:rsidRPr="00D92F1D">
              <w:rPr>
                <w:b/>
              </w:rPr>
              <w:t xml:space="preserve"> Points </w:t>
            </w:r>
            <w:r w:rsidRPr="00D92F1D">
              <w:t>button</w:t>
            </w:r>
            <w:r>
              <w:t xml:space="preserve"> (bottom left side of screen) then t</w:t>
            </w:r>
            <w:r w:rsidRPr="00D92F1D">
              <w:t xml:space="preserve">ype the </w:t>
            </w:r>
            <w:r w:rsidRPr="00D92F1D">
              <w:rPr>
                <w:b/>
              </w:rPr>
              <w:t>13</w:t>
            </w:r>
            <w:r w:rsidR="00F73261">
              <w:rPr>
                <w:b/>
              </w:rPr>
              <w:t>-</w:t>
            </w:r>
            <w:r w:rsidRPr="00D92F1D">
              <w:rPr>
                <w:b/>
              </w:rPr>
              <w:t xml:space="preserve">digit numeric number </w:t>
            </w:r>
            <w:r w:rsidRPr="00D92F1D">
              <w:t xml:space="preserve">from the member’s existing card in the </w:t>
            </w:r>
            <w:r w:rsidRPr="00D92F1D">
              <w:rPr>
                <w:b/>
              </w:rPr>
              <w:t>“From”</w:t>
            </w:r>
            <w:r w:rsidRPr="00D92F1D">
              <w:t xml:space="preserve"> field.</w:t>
            </w:r>
          </w:p>
          <w:p w14:paraId="318544CD" w14:textId="45A8AE0B" w:rsidR="007A3AEA" w:rsidRDefault="007A3AEA" w:rsidP="001F7D88">
            <w:r w:rsidRPr="00D62CBD">
              <w:rPr>
                <w:b/>
              </w:rPr>
              <w:t>Note:</w:t>
            </w:r>
            <w:r w:rsidRPr="0004427A">
              <w:t xml:space="preserve">  If the </w:t>
            </w:r>
            <w:r w:rsidRPr="0004427A">
              <w:rPr>
                <w:b/>
              </w:rPr>
              <w:t>“To Card”</w:t>
            </w:r>
            <w:r w:rsidRPr="00D62CBD">
              <w:t xml:space="preserve"> field is not automatically populated, ask the member for the number on their new ECHC card and type it there.</w:t>
            </w:r>
          </w:p>
          <w:p w14:paraId="494E5454" w14:textId="236AAF2F" w:rsidR="007A3AEA" w:rsidRPr="00D62CBD" w:rsidRDefault="007A3AEA" w:rsidP="007A3AEA">
            <w:pPr>
              <w:pStyle w:val="TableText"/>
              <w:tabs>
                <w:tab w:val="left" w:pos="360"/>
                <w:tab w:val="left" w:pos="1080"/>
                <w:tab w:val="left" w:pos="1440"/>
                <w:tab w:val="left" w:pos="1800"/>
                <w:tab w:val="left" w:pos="2160"/>
              </w:tabs>
              <w:jc w:val="center"/>
              <w:rPr>
                <w:szCs w:val="24"/>
              </w:rPr>
            </w:pPr>
            <w:r w:rsidRPr="00D92F1D">
              <w:rPr>
                <w:noProof/>
              </w:rPr>
              <w:drawing>
                <wp:inline distT="0" distB="0" distL="0" distR="0" wp14:anchorId="4ECF66C1" wp14:editId="05A5DB4D">
                  <wp:extent cx="5486400" cy="2156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156460"/>
                          </a:xfrm>
                          <a:prstGeom prst="rect">
                            <a:avLst/>
                          </a:prstGeom>
                          <a:noFill/>
                          <a:ln>
                            <a:noFill/>
                          </a:ln>
                        </pic:spPr>
                      </pic:pic>
                    </a:graphicData>
                  </a:graphic>
                </wp:inline>
              </w:drawing>
            </w:r>
          </w:p>
          <w:p w14:paraId="5D6AB0B0" w14:textId="3CB76FF6" w:rsidR="007A3AEA" w:rsidRPr="002D4FE0" w:rsidRDefault="007A3AEA" w:rsidP="0005764B">
            <w:pPr>
              <w:tabs>
                <w:tab w:val="left" w:pos="360"/>
                <w:tab w:val="left" w:pos="1080"/>
                <w:tab w:val="left" w:pos="1440"/>
                <w:tab w:val="left" w:pos="1800"/>
                <w:tab w:val="left" w:pos="2160"/>
              </w:tabs>
              <w:rPr>
                <w:b/>
                <w:bCs/>
              </w:rPr>
            </w:pPr>
          </w:p>
        </w:tc>
      </w:tr>
      <w:tr w:rsidR="00464BCA" w:rsidRPr="002D4FE0" w14:paraId="55C07B4B" w14:textId="77777777" w:rsidTr="00372CD6">
        <w:tc>
          <w:tcPr>
            <w:tcW w:w="346" w:type="pct"/>
            <w:tcMar>
              <w:top w:w="0" w:type="dxa"/>
              <w:left w:w="101" w:type="dxa"/>
              <w:bottom w:w="0" w:type="dxa"/>
              <w:right w:w="101" w:type="dxa"/>
            </w:tcMar>
          </w:tcPr>
          <w:p w14:paraId="06203913" w14:textId="4FAD8EF5" w:rsidR="00464BCA" w:rsidRDefault="004B2A0B" w:rsidP="00D711A2">
            <w:pPr>
              <w:spacing w:line="240" w:lineRule="atLeast"/>
              <w:jc w:val="center"/>
              <w:rPr>
                <w:b/>
                <w:bCs/>
              </w:rPr>
            </w:pPr>
            <w:r>
              <w:rPr>
                <w:b/>
                <w:bCs/>
              </w:rPr>
              <w:t>3</w:t>
            </w:r>
          </w:p>
        </w:tc>
        <w:tc>
          <w:tcPr>
            <w:tcW w:w="4654" w:type="pct"/>
            <w:tcMar>
              <w:top w:w="0" w:type="dxa"/>
              <w:left w:w="101" w:type="dxa"/>
              <w:bottom w:w="0" w:type="dxa"/>
              <w:right w:w="101" w:type="dxa"/>
            </w:tcMar>
          </w:tcPr>
          <w:p w14:paraId="1D3A30F9" w14:textId="77777777" w:rsidR="00464BCA" w:rsidRPr="00427665" w:rsidRDefault="00464BCA" w:rsidP="00D711A2">
            <w:pPr>
              <w:tabs>
                <w:tab w:val="left" w:pos="360"/>
                <w:tab w:val="left" w:pos="1080"/>
                <w:tab w:val="left" w:pos="1440"/>
                <w:tab w:val="left" w:pos="1800"/>
                <w:tab w:val="left" w:pos="2160"/>
              </w:tabs>
              <w:ind w:left="-18"/>
            </w:pPr>
            <w:r w:rsidRPr="00427665">
              <w:t>Click the</w:t>
            </w:r>
            <w:r w:rsidRPr="00427665">
              <w:rPr>
                <w:b/>
              </w:rPr>
              <w:t xml:space="preserve"> Transfer Points </w:t>
            </w:r>
            <w:r w:rsidRPr="00427665">
              <w:t>button.</w:t>
            </w:r>
          </w:p>
          <w:p w14:paraId="5C75743B" w14:textId="06A01A61" w:rsidR="00464BCA" w:rsidRPr="00427665" w:rsidRDefault="00464BCA" w:rsidP="001F7D88">
            <w:pPr>
              <w:rPr>
                <w:b/>
                <w:i/>
              </w:rPr>
            </w:pPr>
            <w:r w:rsidRPr="00427665">
              <w:rPr>
                <w:b/>
              </w:rPr>
              <w:t>Result:</w:t>
            </w:r>
            <w:r w:rsidRPr="00427665">
              <w:t xml:space="preserve">  The ECHC – Balance Transfer screen display</w:t>
            </w:r>
            <w:r w:rsidR="00436BCE" w:rsidRPr="00427665">
              <w:t>s</w:t>
            </w:r>
            <w:r w:rsidRPr="00427665">
              <w:t xml:space="preserve"> the message “Save was successful</w:t>
            </w:r>
            <w:r w:rsidR="00563C4D" w:rsidRPr="00427665">
              <w:t>.”</w:t>
            </w:r>
          </w:p>
          <w:p w14:paraId="080EAE18" w14:textId="17FBB206" w:rsidR="00464BCA" w:rsidRPr="00427665" w:rsidRDefault="00464BCA" w:rsidP="00E475DD">
            <w:pPr>
              <w:numPr>
                <w:ilvl w:val="0"/>
                <w:numId w:val="114"/>
              </w:numPr>
              <w:rPr>
                <w:rStyle w:val="Hyperlink"/>
              </w:rPr>
            </w:pPr>
            <w:r w:rsidRPr="00427665">
              <w:t>If receive an error</w:t>
            </w:r>
            <w:r w:rsidR="00B95E68" w:rsidRPr="00427665">
              <w:t xml:space="preserve"> transferring a </w:t>
            </w:r>
            <w:r w:rsidR="00372CD6" w:rsidRPr="00427665">
              <w:t>white-to-white</w:t>
            </w:r>
            <w:r w:rsidR="00B95E68" w:rsidRPr="00427665">
              <w:t xml:space="preserve"> benefit</w:t>
            </w:r>
            <w:r w:rsidRPr="00427665">
              <w:t xml:space="preserve">, refer to </w:t>
            </w:r>
            <w:hyperlink w:anchor="_Resolving_System_Error" w:history="1">
              <w:r w:rsidR="00C2434F" w:rsidRPr="00427665">
                <w:rPr>
                  <w:rStyle w:val="Hyperlink"/>
                </w:rPr>
                <w:t>Resolving System Error when Transferring ExtraCare Health Benefit (White Card</w:t>
              </w:r>
              <w:r w:rsidR="007A3AEA">
                <w:rPr>
                  <w:rStyle w:val="Hyperlink"/>
                </w:rPr>
                <w:t>)</w:t>
              </w:r>
              <w:r w:rsidR="00C2434F" w:rsidRPr="00427665">
                <w:rPr>
                  <w:rStyle w:val="Hyperlink"/>
                </w:rPr>
                <w:t xml:space="preserve"> Points to </w:t>
              </w:r>
              <w:r w:rsidR="003A07F4">
                <w:rPr>
                  <w:rStyle w:val="Hyperlink"/>
                </w:rPr>
                <w:t>E</w:t>
              </w:r>
              <w:r w:rsidR="00C2434F" w:rsidRPr="00427665">
                <w:rPr>
                  <w:rStyle w:val="Hyperlink"/>
                </w:rPr>
                <w:t>xisting ECHB (White Card).</w:t>
              </w:r>
            </w:hyperlink>
          </w:p>
          <w:p w14:paraId="36397815" w14:textId="2E75AD5F" w:rsidR="00C2434F" w:rsidRPr="00427665" w:rsidRDefault="00B95E68" w:rsidP="001F7D88">
            <w:pPr>
              <w:numPr>
                <w:ilvl w:val="0"/>
                <w:numId w:val="87"/>
              </w:numPr>
            </w:pPr>
            <w:r w:rsidRPr="00427665">
              <w:t xml:space="preserve">If receive an error transferring a white benefit to a red card, </w:t>
            </w:r>
            <w:r w:rsidR="0099148C" w:rsidRPr="0005395A">
              <w:rPr>
                <w:rFonts w:cs="MS Sans Serif"/>
              </w:rPr>
              <w:t xml:space="preserve">Apologize for the inconvenience </w:t>
            </w:r>
            <w:r w:rsidR="0099148C">
              <w:rPr>
                <w:rFonts w:cs="MS Sans Serif"/>
              </w:rPr>
              <w:t xml:space="preserve">and </w:t>
            </w:r>
            <w:r w:rsidR="0099148C">
              <w:rPr>
                <w:rFonts w:cs="Arial"/>
              </w:rPr>
              <w:t xml:space="preserve">determine if the program has been discontinued by checking the </w:t>
            </w:r>
            <w:hyperlink r:id="rId55" w:anchor="!/view?docid=1e234589-8f19-4914-a276-27ad26382914" w:history="1">
              <w:r w:rsidR="00222181">
                <w:rPr>
                  <w:rStyle w:val="Hyperlink"/>
                  <w:rFonts w:eastAsia="Calibri" w:cs="Arial"/>
                </w:rPr>
                <w:t>ExtraCare Health Benefit (ECHB) Program Sunsetting Client List by Year (047924)</w:t>
              </w:r>
            </w:hyperlink>
            <w:r w:rsidR="0099148C" w:rsidRPr="00850058">
              <w:rPr>
                <w:rFonts w:eastAsia="Calibri" w:cs="Arial"/>
              </w:rPr>
              <w:t xml:space="preserve"> and if so refer to </w:t>
            </w:r>
            <w:hyperlink w:anchor="_ECHB_Program_Discontinued" w:history="1">
              <w:r w:rsidR="0099148C" w:rsidRPr="00850058">
                <w:rPr>
                  <w:rStyle w:val="Hyperlink"/>
                  <w:rFonts w:eastAsia="Calibri" w:cs="Arial"/>
                </w:rPr>
                <w:t>ECHB Program Discontinued</w:t>
              </w:r>
            </w:hyperlink>
            <w:r w:rsidR="0099148C" w:rsidRPr="00850058">
              <w:rPr>
                <w:rFonts w:eastAsia="Calibri" w:cs="Arial"/>
              </w:rPr>
              <w:t xml:space="preserve">.  If the client member is not </w:t>
            </w:r>
            <w:r w:rsidR="00372CD6" w:rsidRPr="00850058">
              <w:rPr>
                <w:rFonts w:eastAsia="Calibri" w:cs="Arial"/>
              </w:rPr>
              <w:t>liste</w:t>
            </w:r>
            <w:r w:rsidR="00372CD6">
              <w:rPr>
                <w:rFonts w:eastAsia="Calibri" w:cs="Arial"/>
              </w:rPr>
              <w:t>d,</w:t>
            </w:r>
            <w:r w:rsidR="0099148C" w:rsidRPr="00850058">
              <w:rPr>
                <w:rFonts w:eastAsia="Calibri" w:cs="Arial"/>
              </w:rPr>
              <w:t xml:space="preserve"> then </w:t>
            </w:r>
            <w:hyperlink r:id="rId56" w:anchor="!/view?docid=18c64566-0ebb-4760-96fe-04da06185de0" w:history="1">
              <w:r w:rsidR="005F2DA9" w:rsidRPr="00651AAE">
                <w:rPr>
                  <w:rStyle w:val="Hyperlink"/>
                </w:rPr>
                <w:t>cold transfer (066076)</w:t>
              </w:r>
            </w:hyperlink>
            <w:r w:rsidRPr="00850058">
              <w:t xml:space="preserve"> to </w:t>
            </w:r>
            <w:r w:rsidRPr="00850058">
              <w:rPr>
                <w:b/>
                <w:bCs/>
              </w:rPr>
              <w:t>1-800-746-7287</w:t>
            </w:r>
            <w:r w:rsidRPr="00427665">
              <w:t xml:space="preserve"> </w:t>
            </w:r>
            <w:r w:rsidR="00413BB1">
              <w:t>ExtraCare</w:t>
            </w:r>
            <w:r w:rsidRPr="00427665">
              <w:t xml:space="preserve"> Team.</w:t>
            </w:r>
          </w:p>
        </w:tc>
      </w:tr>
    </w:tbl>
    <w:p w14:paraId="3CFB8B34" w14:textId="7F4540DD" w:rsidR="009C2672" w:rsidRPr="00D711A2" w:rsidRDefault="009C2672" w:rsidP="009C2672">
      <w:pPr>
        <w:jc w:val="right"/>
        <w:rPr>
          <w:rStyle w:val="Hyperlink"/>
        </w:rPr>
      </w:pPr>
    </w:p>
    <w:p w14:paraId="191824B5" w14:textId="11567469" w:rsidR="00237598" w:rsidRPr="00D711A2" w:rsidRDefault="0053482F" w:rsidP="003778C4">
      <w:pPr>
        <w:jc w:val="right"/>
        <w:rPr>
          <w:color w:val="000000"/>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C2434F" w:rsidRPr="00C2434F" w14:paraId="45420A47" w14:textId="77777777" w:rsidTr="00BA4488">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4E44ECEC" w14:textId="16629849" w:rsidR="00C2434F" w:rsidRPr="00C2434F" w:rsidRDefault="00C2434F" w:rsidP="00DA3300">
            <w:pPr>
              <w:pStyle w:val="Heading2"/>
              <w:spacing w:before="120" w:after="120"/>
              <w:rPr>
                <w:rFonts w:ascii="Verdana" w:hAnsi="Verdana"/>
                <w:i w:val="0"/>
              </w:rPr>
            </w:pPr>
            <w:bookmarkStart w:id="38" w:name="_Resolving_System_Error"/>
            <w:bookmarkStart w:id="39" w:name="_Toc11921626"/>
            <w:bookmarkStart w:id="40" w:name="OLE_LINK4"/>
            <w:bookmarkStart w:id="41" w:name="_Toc188515193"/>
            <w:bookmarkEnd w:id="38"/>
            <w:r w:rsidRPr="00C2434F">
              <w:rPr>
                <w:rFonts w:ascii="Verdana" w:hAnsi="Verdana"/>
                <w:i w:val="0"/>
              </w:rPr>
              <w:t>Resolving System Error when Transferring ExtraCare Health Benefit (White Card) Points to Existing ECHB (White Card)</w:t>
            </w:r>
            <w:bookmarkEnd w:id="39"/>
            <w:bookmarkEnd w:id="40"/>
            <w:bookmarkEnd w:id="41"/>
          </w:p>
        </w:tc>
      </w:tr>
    </w:tbl>
    <w:p w14:paraId="119118E4" w14:textId="77777777" w:rsidR="00C2434F" w:rsidRPr="00882D64" w:rsidRDefault="00C2434F" w:rsidP="00E77A83">
      <w:pPr>
        <w:rPr>
          <w:color w:val="000000"/>
          <w:sz w:val="22"/>
          <w:szCs w:val="22"/>
        </w:rPr>
      </w:pPr>
      <w:r>
        <w:rPr>
          <w:color w:val="000000"/>
        </w:rPr>
        <w:t>Perform the steps below:</w:t>
      </w:r>
      <w:r w:rsidRPr="00882D64">
        <w:rPr>
          <w:color w:val="000000"/>
          <w:sz w:val="22"/>
          <w:szCs w:val="22"/>
        </w:rPr>
        <w: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96"/>
        <w:gridCol w:w="12054"/>
      </w:tblGrid>
      <w:tr w:rsidR="00C2434F" w:rsidRPr="002D4FE0" w14:paraId="106B3785" w14:textId="77777777" w:rsidTr="00AF3467">
        <w:tc>
          <w:tcPr>
            <w:tcW w:w="346" w:type="pct"/>
            <w:shd w:val="clear" w:color="auto" w:fill="D9D9D9" w:themeFill="background1" w:themeFillShade="D9"/>
            <w:tcMar>
              <w:top w:w="0" w:type="dxa"/>
              <w:left w:w="101" w:type="dxa"/>
              <w:bottom w:w="0" w:type="dxa"/>
              <w:right w:w="101" w:type="dxa"/>
            </w:tcMar>
            <w:hideMark/>
          </w:tcPr>
          <w:p w14:paraId="0674A72B" w14:textId="77777777" w:rsidR="00C2434F" w:rsidRPr="002D4FE0" w:rsidRDefault="00C2434F" w:rsidP="00E77A83">
            <w:pPr>
              <w:spacing w:line="240" w:lineRule="atLeast"/>
              <w:jc w:val="center"/>
            </w:pPr>
            <w:r w:rsidRPr="002D4FE0">
              <w:rPr>
                <w:b/>
                <w:bCs/>
              </w:rPr>
              <w:t>Step</w:t>
            </w:r>
          </w:p>
        </w:tc>
        <w:tc>
          <w:tcPr>
            <w:tcW w:w="4654" w:type="pct"/>
            <w:shd w:val="clear" w:color="auto" w:fill="D9D9D9" w:themeFill="background1" w:themeFillShade="D9"/>
            <w:tcMar>
              <w:top w:w="0" w:type="dxa"/>
              <w:left w:w="101" w:type="dxa"/>
              <w:bottom w:w="0" w:type="dxa"/>
              <w:right w:w="101" w:type="dxa"/>
            </w:tcMar>
            <w:hideMark/>
          </w:tcPr>
          <w:p w14:paraId="443DC2E9" w14:textId="77777777" w:rsidR="00C2434F" w:rsidRPr="002D4FE0" w:rsidRDefault="00C2434F" w:rsidP="00E77A83">
            <w:pPr>
              <w:spacing w:line="240" w:lineRule="atLeast"/>
              <w:jc w:val="center"/>
            </w:pPr>
            <w:r w:rsidRPr="002D4FE0">
              <w:rPr>
                <w:b/>
                <w:bCs/>
              </w:rPr>
              <w:t>Action</w:t>
            </w:r>
          </w:p>
        </w:tc>
      </w:tr>
      <w:tr w:rsidR="00DB55BE" w:rsidRPr="002D4FE0" w14:paraId="5D1BDB96" w14:textId="77777777" w:rsidTr="00AF3467">
        <w:trPr>
          <w:trHeight w:val="7990"/>
        </w:trPr>
        <w:tc>
          <w:tcPr>
            <w:tcW w:w="346" w:type="pct"/>
            <w:tcMar>
              <w:top w:w="0" w:type="dxa"/>
              <w:left w:w="101" w:type="dxa"/>
              <w:bottom w:w="0" w:type="dxa"/>
              <w:right w:w="101" w:type="dxa"/>
            </w:tcMar>
          </w:tcPr>
          <w:p w14:paraId="7C3D98BE" w14:textId="29C9F608" w:rsidR="00DB55BE" w:rsidRPr="002D4FE0" w:rsidRDefault="00DB55BE" w:rsidP="00E77A83">
            <w:pPr>
              <w:spacing w:line="240" w:lineRule="atLeast"/>
              <w:jc w:val="center"/>
              <w:rPr>
                <w:b/>
                <w:bCs/>
              </w:rPr>
            </w:pPr>
            <w:r>
              <w:rPr>
                <w:b/>
                <w:bCs/>
              </w:rPr>
              <w:t>1</w:t>
            </w:r>
          </w:p>
        </w:tc>
        <w:tc>
          <w:tcPr>
            <w:tcW w:w="4654" w:type="pct"/>
            <w:tcMar>
              <w:top w:w="0" w:type="dxa"/>
              <w:left w:w="101" w:type="dxa"/>
              <w:bottom w:w="0" w:type="dxa"/>
              <w:right w:w="101" w:type="dxa"/>
            </w:tcMar>
          </w:tcPr>
          <w:p w14:paraId="4AEA1323" w14:textId="5DE91C12" w:rsidR="0055163C" w:rsidRDefault="0055163C" w:rsidP="00E475DD">
            <w:pPr>
              <w:numPr>
                <w:ilvl w:val="0"/>
                <w:numId w:val="88"/>
              </w:numPr>
              <w:ind w:left="406"/>
              <w:rPr>
                <w:bCs/>
              </w:rPr>
            </w:pPr>
            <w:r w:rsidRPr="0005395A">
              <w:rPr>
                <w:rFonts w:cs="MS Sans Serif"/>
                <w:color w:val="000000"/>
              </w:rPr>
              <w:t xml:space="preserve">Apologize for the inconvenience </w:t>
            </w:r>
            <w:r>
              <w:rPr>
                <w:rFonts w:cs="MS Sans Serif"/>
                <w:color w:val="000000"/>
              </w:rPr>
              <w:t xml:space="preserve">and </w:t>
            </w:r>
            <w:r>
              <w:rPr>
                <w:rFonts w:cs="Arial"/>
                <w:color w:val="000000"/>
              </w:rPr>
              <w:t xml:space="preserve">determine if the program has been discontinued by checking </w:t>
            </w:r>
            <w:r w:rsidRPr="00850058">
              <w:rPr>
                <w:rFonts w:cs="Arial"/>
                <w:color w:val="000000"/>
              </w:rPr>
              <w:t xml:space="preserve">the </w:t>
            </w:r>
            <w:hyperlink r:id="rId57" w:anchor="!/view?docid=1e234589-8f19-4914-a276-27ad26382914" w:history="1">
              <w:r w:rsidR="00AF3467">
                <w:rPr>
                  <w:rStyle w:val="Hyperlink"/>
                  <w:rFonts w:eastAsia="Calibri" w:cs="Arial"/>
                </w:rPr>
                <w:t>ExtraCare Health Benefit (ECHB) Program Sunsetting Client List by Year (047924)</w:t>
              </w:r>
            </w:hyperlink>
            <w:r w:rsidRPr="00850058">
              <w:rPr>
                <w:rFonts w:eastAsia="Calibri" w:cs="Arial"/>
                <w:color w:val="000000"/>
              </w:rPr>
              <w:t xml:space="preserve"> and if so refer</w:t>
            </w:r>
            <w:r>
              <w:rPr>
                <w:rFonts w:eastAsia="Calibri" w:cs="Arial"/>
                <w:color w:val="000000"/>
              </w:rPr>
              <w:t xml:space="preserve"> to </w:t>
            </w:r>
            <w:hyperlink w:anchor="_ECHB_Program_Discontinued" w:history="1">
              <w:r w:rsidRPr="0055163C">
                <w:rPr>
                  <w:rStyle w:val="Hyperlink"/>
                  <w:rFonts w:eastAsia="Calibri" w:cs="Arial"/>
                </w:rPr>
                <w:t>ECHB Program Discontinued</w:t>
              </w:r>
            </w:hyperlink>
            <w:r w:rsidR="00376948">
              <w:rPr>
                <w:rFonts w:eastAsia="Calibri" w:cs="Arial"/>
                <w:color w:val="000000"/>
              </w:rPr>
              <w:t>.</w:t>
            </w:r>
          </w:p>
          <w:p w14:paraId="6219B066" w14:textId="7A0FCAF5" w:rsidR="00DB55BE" w:rsidRPr="00DB55BE" w:rsidRDefault="00DB55BE" w:rsidP="00E475DD">
            <w:pPr>
              <w:numPr>
                <w:ilvl w:val="0"/>
                <w:numId w:val="88"/>
              </w:numPr>
              <w:ind w:left="406"/>
              <w:rPr>
                <w:bCs/>
              </w:rPr>
            </w:pPr>
            <w:r>
              <w:rPr>
                <w:bCs/>
              </w:rPr>
              <w:t>In PeopleSafe, c</w:t>
            </w:r>
            <w:r w:rsidRPr="00DB55BE">
              <w:rPr>
                <w:bCs/>
              </w:rPr>
              <w:t>lick on the</w:t>
            </w:r>
            <w:r w:rsidRPr="00DB55BE">
              <w:rPr>
                <w:b/>
                <w:bCs/>
              </w:rPr>
              <w:t xml:space="preserve"> Resolution Manager (New) </w:t>
            </w:r>
            <w:r w:rsidRPr="00DB55BE">
              <w:rPr>
                <w:bCs/>
              </w:rPr>
              <w:t>navigational tab.</w:t>
            </w:r>
          </w:p>
          <w:p w14:paraId="0E91312B" w14:textId="1C83B04B" w:rsidR="00DB55BE" w:rsidRDefault="00DB55BE" w:rsidP="001F7D88">
            <w:pPr>
              <w:ind w:left="720"/>
            </w:pPr>
            <w:r w:rsidRPr="009A152A">
              <w:rPr>
                <w:b/>
              </w:rPr>
              <w:t>Note:</w:t>
            </w:r>
            <w:r>
              <w:t xml:space="preserve">  </w:t>
            </w:r>
            <w:r w:rsidRPr="00CF0E7A">
              <w:t>The following Resolution Manager Task must be utilized when</w:t>
            </w:r>
            <w:r>
              <w:t xml:space="preserve"> the </w:t>
            </w:r>
            <w:r w:rsidRPr="00D92F1D">
              <w:t>Balance Transfer Screen does not display the “Processing Complete” message box (System Time Out</w:t>
            </w:r>
            <w:r w:rsidR="0078287D" w:rsidRPr="00D92F1D">
              <w:t>),</w:t>
            </w:r>
            <w:r>
              <w:t xml:space="preserve"> or a reject message displays</w:t>
            </w:r>
            <w:r w:rsidRPr="00D92F1D">
              <w:t>.</w:t>
            </w:r>
          </w:p>
          <w:p w14:paraId="7317F89D" w14:textId="77777777" w:rsidR="00DB55BE" w:rsidRPr="002D4FE0" w:rsidRDefault="00DB55BE" w:rsidP="00E77A83">
            <w:pPr>
              <w:jc w:val="center"/>
              <w:rPr>
                <w:b/>
                <w:bCs/>
              </w:rPr>
            </w:pPr>
            <w:r w:rsidRPr="00DC5900">
              <w:rPr>
                <w:noProof/>
                <w:color w:val="000000"/>
              </w:rPr>
              <w:drawing>
                <wp:inline distT="0" distB="0" distL="0" distR="0" wp14:anchorId="7A9199B5" wp14:editId="3EC2A0BA">
                  <wp:extent cx="5029200" cy="3286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3286760"/>
                          </a:xfrm>
                          <a:prstGeom prst="rect">
                            <a:avLst/>
                          </a:prstGeom>
                          <a:noFill/>
                          <a:ln>
                            <a:noFill/>
                          </a:ln>
                        </pic:spPr>
                      </pic:pic>
                    </a:graphicData>
                  </a:graphic>
                </wp:inline>
              </w:drawing>
            </w:r>
          </w:p>
          <w:p w14:paraId="79A98F80" w14:textId="52E6BEE5" w:rsidR="00DB55BE" w:rsidRPr="00DB55BE" w:rsidRDefault="00DA3300" w:rsidP="00E475DD">
            <w:pPr>
              <w:numPr>
                <w:ilvl w:val="0"/>
                <w:numId w:val="88"/>
              </w:numPr>
              <w:ind w:left="406"/>
            </w:pPr>
            <w:r>
              <w:t xml:space="preserve">Add </w:t>
            </w:r>
            <w:r w:rsidR="00DB55BE" w:rsidRPr="00DB55BE">
              <w:t>the following options:</w:t>
            </w:r>
          </w:p>
          <w:p w14:paraId="78F31410" w14:textId="77777777" w:rsidR="00DB55BE" w:rsidRPr="00436BCE" w:rsidRDefault="00DB55BE" w:rsidP="00E475DD">
            <w:pPr>
              <w:numPr>
                <w:ilvl w:val="0"/>
                <w:numId w:val="90"/>
              </w:numPr>
              <w:ind w:left="766"/>
            </w:pPr>
            <w:r w:rsidRPr="001F7D88">
              <w:rPr>
                <w:b/>
                <w:bCs/>
              </w:rPr>
              <w:t>Task Category:</w:t>
            </w:r>
            <w:r w:rsidRPr="00436BCE">
              <w:t xml:space="preserve">  Customer Care Internal Process</w:t>
            </w:r>
          </w:p>
          <w:p w14:paraId="20559FAD" w14:textId="77777777" w:rsidR="00DB55BE" w:rsidRPr="00436BCE" w:rsidRDefault="00DB55BE" w:rsidP="00E475DD">
            <w:pPr>
              <w:numPr>
                <w:ilvl w:val="0"/>
                <w:numId w:val="90"/>
              </w:numPr>
              <w:ind w:left="766"/>
            </w:pPr>
            <w:r w:rsidRPr="001F7D88">
              <w:rPr>
                <w:b/>
                <w:bCs/>
              </w:rPr>
              <w:t>Task Type:</w:t>
            </w:r>
            <w:r w:rsidRPr="00436BCE">
              <w:t xml:space="preserve">  ECHC Transfer Points</w:t>
            </w:r>
          </w:p>
          <w:p w14:paraId="72A5C8F9" w14:textId="2E512CB2" w:rsidR="00DB55BE" w:rsidRPr="002D4FE0" w:rsidRDefault="00DB55BE" w:rsidP="00E475DD">
            <w:pPr>
              <w:numPr>
                <w:ilvl w:val="0"/>
                <w:numId w:val="90"/>
              </w:numPr>
              <w:ind w:left="766"/>
            </w:pPr>
            <w:r w:rsidRPr="001F7D88">
              <w:rPr>
                <w:b/>
                <w:bCs/>
              </w:rPr>
              <w:t>Queue:</w:t>
            </w:r>
            <w:r w:rsidRPr="00436BCE">
              <w:t xml:space="preserve">  CC Internal Research/Richardson</w:t>
            </w:r>
          </w:p>
        </w:tc>
      </w:tr>
      <w:tr w:rsidR="00DB55BE" w:rsidRPr="002D4FE0" w14:paraId="525EB522" w14:textId="77777777" w:rsidTr="00AF3467">
        <w:trPr>
          <w:trHeight w:val="1450"/>
        </w:trPr>
        <w:tc>
          <w:tcPr>
            <w:tcW w:w="346" w:type="pct"/>
            <w:tcMar>
              <w:top w:w="0" w:type="dxa"/>
              <w:left w:w="101" w:type="dxa"/>
              <w:bottom w:w="0" w:type="dxa"/>
              <w:right w:w="101" w:type="dxa"/>
            </w:tcMar>
          </w:tcPr>
          <w:p w14:paraId="10C3EF53" w14:textId="77777777" w:rsidR="00DB55BE" w:rsidRDefault="00DB55BE" w:rsidP="00DB55BE">
            <w:pPr>
              <w:spacing w:line="240" w:lineRule="atLeast"/>
              <w:jc w:val="center"/>
              <w:rPr>
                <w:b/>
                <w:bCs/>
              </w:rPr>
            </w:pPr>
            <w:r>
              <w:rPr>
                <w:b/>
                <w:bCs/>
              </w:rPr>
              <w:t xml:space="preserve">2 </w:t>
            </w:r>
          </w:p>
        </w:tc>
        <w:tc>
          <w:tcPr>
            <w:tcW w:w="4654" w:type="pct"/>
            <w:tcMar>
              <w:top w:w="0" w:type="dxa"/>
              <w:left w:w="101" w:type="dxa"/>
              <w:bottom w:w="0" w:type="dxa"/>
              <w:right w:w="101" w:type="dxa"/>
            </w:tcMar>
          </w:tcPr>
          <w:p w14:paraId="47C0F0DC" w14:textId="77777777" w:rsidR="00DB55BE" w:rsidRPr="00DB55BE" w:rsidRDefault="00DB55BE" w:rsidP="00E475DD">
            <w:pPr>
              <w:numPr>
                <w:ilvl w:val="0"/>
                <w:numId w:val="91"/>
              </w:numPr>
              <w:ind w:left="406"/>
            </w:pPr>
            <w:r w:rsidRPr="00DB55BE">
              <w:t xml:space="preserve">Select </w:t>
            </w:r>
            <w:r w:rsidRPr="00DB55BE">
              <w:rPr>
                <w:b/>
              </w:rPr>
              <w:t>System Timeout</w:t>
            </w:r>
            <w:r w:rsidRPr="00DB55BE">
              <w:t xml:space="preserve"> in the Reason for Transfer field.</w:t>
            </w:r>
          </w:p>
          <w:p w14:paraId="4FE4FA1E" w14:textId="77777777" w:rsidR="00DB55BE" w:rsidRDefault="00DB55BE" w:rsidP="00E475DD">
            <w:pPr>
              <w:ind w:left="406"/>
            </w:pPr>
            <w:r w:rsidRPr="006D4765">
              <w:rPr>
                <w:b/>
              </w:rPr>
              <w:t>Note:</w:t>
            </w:r>
            <w:r>
              <w:t xml:space="preserve">  This reason is chosen for any issue related to points not being able to be transferred.</w:t>
            </w:r>
          </w:p>
          <w:p w14:paraId="1E5C34B5" w14:textId="77777777" w:rsidR="00DB55BE" w:rsidRPr="006D4765" w:rsidRDefault="00DA3300" w:rsidP="00E475DD">
            <w:pPr>
              <w:numPr>
                <w:ilvl w:val="0"/>
                <w:numId w:val="91"/>
              </w:numPr>
              <w:ind w:left="406"/>
            </w:pPr>
            <w:r>
              <w:t>Add</w:t>
            </w:r>
            <w:r w:rsidR="00DB55BE" w:rsidRPr="00DB55BE">
              <w:t xml:space="preserve"> the ECHB (white card) number provided by the member in the “From Card” field</w:t>
            </w:r>
            <w:r>
              <w:t xml:space="preserve"> then add</w:t>
            </w:r>
            <w:r w:rsidR="00DB55BE" w:rsidRPr="00856754">
              <w:t xml:space="preserve"> the ExtraCare (red card) number provided by the member in the “To</w:t>
            </w:r>
            <w:r w:rsidR="00DB55BE">
              <w:t xml:space="preserve"> Card</w:t>
            </w:r>
            <w:r w:rsidR="00DB55BE" w:rsidRPr="00856754">
              <w:t>” field.</w:t>
            </w:r>
          </w:p>
        </w:tc>
      </w:tr>
      <w:tr w:rsidR="00C2434F" w:rsidRPr="002D4FE0" w14:paraId="5EE772E4" w14:textId="77777777" w:rsidTr="00AF3467">
        <w:tc>
          <w:tcPr>
            <w:tcW w:w="346" w:type="pct"/>
            <w:tcMar>
              <w:top w:w="0" w:type="dxa"/>
              <w:left w:w="101" w:type="dxa"/>
              <w:bottom w:w="0" w:type="dxa"/>
              <w:right w:w="101" w:type="dxa"/>
            </w:tcMar>
          </w:tcPr>
          <w:p w14:paraId="1657A7BB" w14:textId="77777777" w:rsidR="00C2434F" w:rsidRDefault="00DB55BE" w:rsidP="00DB55BE">
            <w:pPr>
              <w:spacing w:line="240" w:lineRule="atLeast"/>
              <w:jc w:val="center"/>
              <w:rPr>
                <w:b/>
                <w:bCs/>
              </w:rPr>
            </w:pPr>
            <w:r>
              <w:rPr>
                <w:b/>
                <w:bCs/>
              </w:rPr>
              <w:t>3</w:t>
            </w:r>
          </w:p>
        </w:tc>
        <w:tc>
          <w:tcPr>
            <w:tcW w:w="4654" w:type="pct"/>
            <w:tcMar>
              <w:top w:w="0" w:type="dxa"/>
              <w:left w:w="101" w:type="dxa"/>
              <w:bottom w:w="0" w:type="dxa"/>
              <w:right w:w="101" w:type="dxa"/>
            </w:tcMar>
          </w:tcPr>
          <w:p w14:paraId="3BCA6443" w14:textId="77777777" w:rsidR="00C2434F" w:rsidRPr="00D92F1D" w:rsidRDefault="00C2434F" w:rsidP="00DB55BE">
            <w:pPr>
              <w:tabs>
                <w:tab w:val="left" w:pos="360"/>
                <w:tab w:val="left" w:pos="1080"/>
                <w:tab w:val="left" w:pos="1440"/>
                <w:tab w:val="left" w:pos="1800"/>
                <w:tab w:val="left" w:pos="2160"/>
              </w:tabs>
              <w:rPr>
                <w:b/>
                <w:color w:val="000000"/>
              </w:rPr>
            </w:pPr>
            <w:r w:rsidRPr="00D92F1D">
              <w:rPr>
                <w:color w:val="000000"/>
              </w:rPr>
              <w:t xml:space="preserve">Verify the demographic information in the following required fields and make changes as necessary: </w:t>
            </w:r>
          </w:p>
          <w:p w14:paraId="5E752213" w14:textId="77777777" w:rsidR="00C2434F" w:rsidRPr="00DC5900" w:rsidRDefault="00C2434F" w:rsidP="001F7D88">
            <w:pPr>
              <w:numPr>
                <w:ilvl w:val="0"/>
                <w:numId w:val="92"/>
              </w:numPr>
            </w:pPr>
            <w:r>
              <w:t>Member</w:t>
            </w:r>
            <w:r w:rsidRPr="00DC5900">
              <w:t xml:space="preserve"> Address</w:t>
            </w:r>
          </w:p>
          <w:p w14:paraId="4EA91489" w14:textId="77777777" w:rsidR="00C2434F" w:rsidRPr="00DC5900" w:rsidRDefault="00C2434F" w:rsidP="001F7D88">
            <w:pPr>
              <w:numPr>
                <w:ilvl w:val="0"/>
                <w:numId w:val="92"/>
              </w:numPr>
            </w:pPr>
            <w:r w:rsidRPr="00DC5900">
              <w:t>City</w:t>
            </w:r>
          </w:p>
          <w:p w14:paraId="4785993F" w14:textId="77777777" w:rsidR="00C2434F" w:rsidRPr="00DC5900" w:rsidRDefault="00C2434F" w:rsidP="001F7D88">
            <w:pPr>
              <w:numPr>
                <w:ilvl w:val="0"/>
                <w:numId w:val="92"/>
              </w:numPr>
            </w:pPr>
            <w:r w:rsidRPr="00DC5900">
              <w:t>State</w:t>
            </w:r>
          </w:p>
          <w:p w14:paraId="6B54D8AE" w14:textId="77777777" w:rsidR="00C2434F" w:rsidRPr="00DC5900" w:rsidRDefault="00C2434F" w:rsidP="001F7D88">
            <w:pPr>
              <w:numPr>
                <w:ilvl w:val="0"/>
                <w:numId w:val="92"/>
              </w:numPr>
            </w:pPr>
            <w:r w:rsidRPr="00DC5900">
              <w:t>Zip Code</w:t>
            </w:r>
          </w:p>
          <w:p w14:paraId="31098066" w14:textId="77777777" w:rsidR="00C2434F" w:rsidRPr="00DC5900" w:rsidRDefault="00C2434F" w:rsidP="001F7D88">
            <w:pPr>
              <w:numPr>
                <w:ilvl w:val="0"/>
                <w:numId w:val="92"/>
              </w:numPr>
            </w:pPr>
            <w:r>
              <w:t>Member</w:t>
            </w:r>
            <w:r w:rsidRPr="00DC5900">
              <w:t xml:space="preserve"> Area Code</w:t>
            </w:r>
          </w:p>
          <w:p w14:paraId="548FA631" w14:textId="77777777" w:rsidR="00C2434F" w:rsidRPr="00DC5900" w:rsidRDefault="00C2434F" w:rsidP="001F7D88">
            <w:pPr>
              <w:numPr>
                <w:ilvl w:val="0"/>
                <w:numId w:val="92"/>
              </w:numPr>
            </w:pPr>
            <w:r w:rsidRPr="00DC5900">
              <w:t xml:space="preserve">Phone </w:t>
            </w:r>
          </w:p>
          <w:p w14:paraId="25E7772D" w14:textId="77777777" w:rsidR="00C2434F" w:rsidRPr="00DC5900" w:rsidRDefault="00C2434F" w:rsidP="00DB55BE">
            <w:pPr>
              <w:tabs>
                <w:tab w:val="left" w:pos="360"/>
                <w:tab w:val="left" w:pos="1080"/>
                <w:tab w:val="left" w:pos="1440"/>
                <w:tab w:val="left" w:pos="1800"/>
                <w:tab w:val="left" w:pos="2160"/>
              </w:tabs>
              <w:rPr>
                <w:color w:val="000000"/>
              </w:rPr>
            </w:pPr>
          </w:p>
          <w:p w14:paraId="3BD3B6DD" w14:textId="77777777" w:rsidR="00C2434F" w:rsidRDefault="00C2434F" w:rsidP="00DA3300">
            <w:pPr>
              <w:jc w:val="center"/>
              <w:rPr>
                <w:bCs/>
              </w:rPr>
            </w:pPr>
            <w:r w:rsidRPr="00DC5900">
              <w:rPr>
                <w:noProof/>
                <w:color w:val="000000"/>
              </w:rPr>
              <w:drawing>
                <wp:inline distT="0" distB="0" distL="0" distR="0" wp14:anchorId="4B9CCFAB" wp14:editId="59D7B3A1">
                  <wp:extent cx="5029200" cy="32867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3286760"/>
                          </a:xfrm>
                          <a:prstGeom prst="rect">
                            <a:avLst/>
                          </a:prstGeom>
                          <a:noFill/>
                          <a:ln>
                            <a:noFill/>
                          </a:ln>
                        </pic:spPr>
                      </pic:pic>
                    </a:graphicData>
                  </a:graphic>
                </wp:inline>
              </w:drawing>
            </w:r>
          </w:p>
          <w:p w14:paraId="441B1AFF" w14:textId="77777777" w:rsidR="004E41CB" w:rsidRDefault="004E41CB" w:rsidP="00DA3300">
            <w:pPr>
              <w:jc w:val="center"/>
              <w:rPr>
                <w:bCs/>
              </w:rPr>
            </w:pPr>
          </w:p>
        </w:tc>
      </w:tr>
      <w:tr w:rsidR="00DB55BE" w:rsidRPr="002D4FE0" w14:paraId="5A68CD6B" w14:textId="77777777" w:rsidTr="00AF3467">
        <w:trPr>
          <w:trHeight w:val="1160"/>
        </w:trPr>
        <w:tc>
          <w:tcPr>
            <w:tcW w:w="346" w:type="pct"/>
            <w:tcMar>
              <w:top w:w="0" w:type="dxa"/>
              <w:left w:w="101" w:type="dxa"/>
              <w:bottom w:w="0" w:type="dxa"/>
              <w:right w:w="101" w:type="dxa"/>
            </w:tcMar>
          </w:tcPr>
          <w:p w14:paraId="702F6EE4" w14:textId="684B5FF9" w:rsidR="00DB55BE" w:rsidRPr="00CE6B26" w:rsidRDefault="00DB55BE" w:rsidP="00DB55BE">
            <w:pPr>
              <w:spacing w:line="240" w:lineRule="atLeast"/>
              <w:jc w:val="center"/>
              <w:rPr>
                <w:b/>
                <w:bCs/>
              </w:rPr>
            </w:pPr>
            <w:r>
              <w:rPr>
                <w:b/>
                <w:bCs/>
              </w:rPr>
              <w:t>4</w:t>
            </w:r>
          </w:p>
        </w:tc>
        <w:tc>
          <w:tcPr>
            <w:tcW w:w="4654" w:type="pct"/>
            <w:tcMar>
              <w:top w:w="0" w:type="dxa"/>
              <w:left w:w="101" w:type="dxa"/>
              <w:bottom w:w="0" w:type="dxa"/>
              <w:right w:w="101" w:type="dxa"/>
            </w:tcMar>
          </w:tcPr>
          <w:p w14:paraId="2ACEBE36" w14:textId="77777777" w:rsidR="00E475DD" w:rsidRPr="00E475DD" w:rsidRDefault="00CE3787" w:rsidP="00E475DD">
            <w:pPr>
              <w:pStyle w:val="ListParagraph"/>
              <w:numPr>
                <w:ilvl w:val="0"/>
                <w:numId w:val="115"/>
              </w:numPr>
              <w:tabs>
                <w:tab w:val="left" w:pos="1080"/>
                <w:tab w:val="left" w:pos="1440"/>
                <w:tab w:val="left" w:pos="1800"/>
                <w:tab w:val="left" w:pos="2160"/>
              </w:tabs>
              <w:ind w:left="406"/>
              <w:rPr>
                <w:color w:val="000000"/>
              </w:rPr>
            </w:pPr>
            <w:r w:rsidRPr="00E475DD">
              <w:rPr>
                <w:color w:val="000000"/>
              </w:rPr>
              <w:t>A</w:t>
            </w:r>
            <w:r w:rsidR="004B2A0B" w:rsidRPr="00E475DD">
              <w:rPr>
                <w:color w:val="000000"/>
              </w:rPr>
              <w:t xml:space="preserve">dd </w:t>
            </w:r>
            <w:r w:rsidRPr="00E475DD">
              <w:rPr>
                <w:color w:val="000000"/>
              </w:rPr>
              <w:t>the following N</w:t>
            </w:r>
            <w:r w:rsidR="004B2A0B" w:rsidRPr="00E475DD">
              <w:rPr>
                <w:color w:val="000000"/>
              </w:rPr>
              <w:t xml:space="preserve">ote:  </w:t>
            </w:r>
            <w:r w:rsidRPr="00E475DD">
              <w:rPr>
                <w:color w:val="000000"/>
              </w:rPr>
              <w:t>“</w:t>
            </w:r>
            <w:r w:rsidR="004B2A0B" w:rsidRPr="00E475DD">
              <w:rPr>
                <w:color w:val="000000"/>
              </w:rPr>
              <w:t>Unable to transfer points via automation</w:t>
            </w:r>
            <w:r w:rsidR="00E475DD" w:rsidRPr="00E475DD">
              <w:rPr>
                <w:color w:val="000000"/>
              </w:rPr>
              <w:t>.</w:t>
            </w:r>
            <w:r w:rsidRPr="00E475DD">
              <w:rPr>
                <w:color w:val="000000"/>
              </w:rPr>
              <w:t>”</w:t>
            </w:r>
            <w:r w:rsidR="004B2A0B" w:rsidRPr="00E475DD">
              <w:rPr>
                <w:color w:val="000000"/>
              </w:rPr>
              <w:t xml:space="preserve"> </w:t>
            </w:r>
          </w:p>
          <w:p w14:paraId="419B0E15" w14:textId="77777777" w:rsidR="00E475DD" w:rsidRPr="00E475DD" w:rsidRDefault="00E475DD" w:rsidP="00E475DD">
            <w:pPr>
              <w:pStyle w:val="ListParagraph"/>
              <w:numPr>
                <w:ilvl w:val="0"/>
                <w:numId w:val="115"/>
              </w:numPr>
              <w:tabs>
                <w:tab w:val="left" w:pos="1080"/>
                <w:tab w:val="left" w:pos="1440"/>
                <w:tab w:val="left" w:pos="1800"/>
                <w:tab w:val="left" w:pos="2160"/>
              </w:tabs>
              <w:ind w:left="406"/>
              <w:rPr>
                <w:b/>
                <w:color w:val="000000"/>
              </w:rPr>
            </w:pPr>
            <w:r w:rsidRPr="00E475DD">
              <w:rPr>
                <w:color w:val="000000"/>
              </w:rPr>
              <w:t>C</w:t>
            </w:r>
            <w:r w:rsidR="004B2A0B" w:rsidRPr="00E475DD">
              <w:rPr>
                <w:color w:val="000000"/>
              </w:rPr>
              <w:t xml:space="preserve">lick </w:t>
            </w:r>
            <w:r w:rsidR="004B2A0B" w:rsidRPr="00E475DD">
              <w:rPr>
                <w:b/>
                <w:color w:val="000000"/>
              </w:rPr>
              <w:t>Save and Clear</w:t>
            </w:r>
            <w:r w:rsidRPr="00E475DD">
              <w:rPr>
                <w:b/>
                <w:color w:val="000000"/>
              </w:rPr>
              <w:t>.</w:t>
            </w:r>
          </w:p>
          <w:p w14:paraId="232EEDE2" w14:textId="14A0BC29" w:rsidR="00DB55BE" w:rsidRPr="00E475DD" w:rsidRDefault="00E475DD" w:rsidP="00E475DD">
            <w:pPr>
              <w:pStyle w:val="ListParagraph"/>
              <w:numPr>
                <w:ilvl w:val="0"/>
                <w:numId w:val="115"/>
              </w:numPr>
              <w:tabs>
                <w:tab w:val="left" w:pos="1080"/>
                <w:tab w:val="left" w:pos="1440"/>
                <w:tab w:val="left" w:pos="1800"/>
                <w:tab w:val="left" w:pos="2160"/>
              </w:tabs>
              <w:ind w:left="406"/>
              <w:rPr>
                <w:color w:val="000000"/>
              </w:rPr>
            </w:pPr>
            <w:r w:rsidRPr="00E475DD">
              <w:rPr>
                <w:bCs/>
                <w:color w:val="000000"/>
              </w:rPr>
              <w:t>P</w:t>
            </w:r>
            <w:r w:rsidR="004B2A0B" w:rsidRPr="00E475DD">
              <w:rPr>
                <w:bCs/>
              </w:rPr>
              <w:t>r</w:t>
            </w:r>
            <w:r w:rsidR="004B2A0B" w:rsidRPr="00BE2227">
              <w:t xml:space="preserve">ovide member with task number and educate them about up to the 3-business day turnaround </w:t>
            </w:r>
            <w:r w:rsidR="00563C4D" w:rsidRPr="00BE2227">
              <w:t>in regard to</w:t>
            </w:r>
            <w:r w:rsidR="004B2A0B" w:rsidRPr="00BE2227">
              <w:t xml:space="preserve"> the transfer of their points</w:t>
            </w:r>
            <w:r w:rsidR="00CE3787">
              <w:t>.</w:t>
            </w:r>
          </w:p>
        </w:tc>
      </w:tr>
    </w:tbl>
    <w:p w14:paraId="0D469189" w14:textId="1DA12587" w:rsidR="00C6397A" w:rsidRPr="009C2672" w:rsidRDefault="00C6397A" w:rsidP="00C6397A">
      <w:pPr>
        <w:jc w:val="right"/>
        <w:rPr>
          <w:rStyle w:val="Hyperlink"/>
        </w:rPr>
      </w:pPr>
    </w:p>
    <w:p w14:paraId="6749EA7E" w14:textId="5E650265" w:rsidR="00C2434F" w:rsidRPr="00C6397A" w:rsidRDefault="0053482F" w:rsidP="003778C4">
      <w:pPr>
        <w:jc w:val="right"/>
        <w:rPr>
          <w:color w:val="000000"/>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C2434F" w:rsidRPr="00495212" w14:paraId="6D93D20E" w14:textId="77777777" w:rsidTr="00586026">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19B5C6AE" w14:textId="04321741" w:rsidR="00C2434F" w:rsidRPr="00495212" w:rsidRDefault="000A1E37" w:rsidP="00DA3300">
            <w:pPr>
              <w:pStyle w:val="Heading2"/>
              <w:spacing w:before="120" w:after="120"/>
              <w:rPr>
                <w:rFonts w:ascii="Verdana" w:hAnsi="Verdana"/>
                <w:i w:val="0"/>
              </w:rPr>
            </w:pPr>
            <w:bookmarkStart w:id="42" w:name="_ExtraCare_Cards_(Red)"/>
            <w:bookmarkStart w:id="43" w:name="_Answering_Questions_for"/>
            <w:bookmarkStart w:id="44" w:name="_Answer_Questions_for"/>
            <w:bookmarkStart w:id="45" w:name="_Product_Questions_and"/>
            <w:bookmarkStart w:id="46" w:name="_Toc188515194"/>
            <w:bookmarkStart w:id="47" w:name="_Toc11921627"/>
            <w:bookmarkStart w:id="48" w:name="OLE_LINK5"/>
            <w:bookmarkEnd w:id="42"/>
            <w:bookmarkEnd w:id="43"/>
            <w:bookmarkEnd w:id="44"/>
            <w:bookmarkEnd w:id="45"/>
            <w:r w:rsidRPr="00F73261">
              <w:rPr>
                <w:rFonts w:ascii="Verdana" w:hAnsi="Verdana"/>
                <w:i w:val="0"/>
              </w:rPr>
              <w:t>Questions</w:t>
            </w:r>
            <w:r w:rsidR="006876D0" w:rsidRPr="00F73261">
              <w:rPr>
                <w:rFonts w:ascii="Verdana" w:hAnsi="Verdana"/>
                <w:i w:val="0"/>
              </w:rPr>
              <w:t xml:space="preserve"> and Answers</w:t>
            </w:r>
            <w:r w:rsidRPr="00F73261">
              <w:rPr>
                <w:rFonts w:ascii="Verdana" w:hAnsi="Verdana"/>
                <w:i w:val="0"/>
              </w:rPr>
              <w:t xml:space="preserve"> for </w:t>
            </w:r>
            <w:r w:rsidR="00C2434F" w:rsidRPr="00F73261">
              <w:rPr>
                <w:rFonts w:ascii="Verdana" w:hAnsi="Verdana"/>
                <w:i w:val="0"/>
              </w:rPr>
              <w:t>ExtraCare Cards (</w:t>
            </w:r>
            <w:r w:rsidR="00495212" w:rsidRPr="00F73261">
              <w:rPr>
                <w:rFonts w:ascii="Verdana" w:hAnsi="Verdana"/>
                <w:i w:val="0"/>
              </w:rPr>
              <w:t>R</w:t>
            </w:r>
            <w:r w:rsidR="00C2434F" w:rsidRPr="00F73261">
              <w:rPr>
                <w:rFonts w:ascii="Verdana" w:hAnsi="Verdana"/>
                <w:i w:val="0"/>
              </w:rPr>
              <w:t>ed)</w:t>
            </w:r>
            <w:r w:rsidR="00376948" w:rsidRPr="00F73261">
              <w:rPr>
                <w:rFonts w:ascii="Verdana" w:hAnsi="Verdana"/>
                <w:i w:val="0"/>
              </w:rPr>
              <w:t xml:space="preserve"> and ExtraCare Health Benefit</w:t>
            </w:r>
            <w:bookmarkEnd w:id="46"/>
            <w:r w:rsidR="00376948">
              <w:rPr>
                <w:rFonts w:ascii="Verdana" w:hAnsi="Verdana"/>
              </w:rPr>
              <w:t xml:space="preserve"> </w:t>
            </w:r>
            <w:bookmarkEnd w:id="47"/>
            <w:bookmarkEnd w:id="48"/>
            <w:r w:rsidR="006876D0">
              <w:rPr>
                <w:rFonts w:ascii="Verdana" w:hAnsi="Verdana"/>
                <w:i w:val="0"/>
              </w:rPr>
              <w:t xml:space="preserve"> </w:t>
            </w:r>
            <w:r w:rsidR="00A91209">
              <w:rPr>
                <w:rFonts w:ascii="Verdana" w:hAnsi="Verdana"/>
                <w:i w:val="0"/>
              </w:rPr>
              <w:t xml:space="preserve"> </w:t>
            </w:r>
          </w:p>
        </w:tc>
      </w:tr>
    </w:tbl>
    <w:p w14:paraId="5AEE62EA" w14:textId="3CF4470B" w:rsidR="00C2434F" w:rsidRDefault="00C2434F" w:rsidP="00DA3300">
      <w:pPr>
        <w:rPr>
          <w:color w:val="000000"/>
        </w:rPr>
      </w:pPr>
      <w:r w:rsidRPr="0005395A">
        <w:t xml:space="preserve">The ExtraCare (red) Card is offered to </w:t>
      </w:r>
      <w:r w:rsidRPr="0005395A">
        <w:rPr>
          <w:color w:val="000000"/>
        </w:rPr>
        <w:t xml:space="preserve">anyone who shops at our </w:t>
      </w:r>
      <w:r w:rsidR="00263E09">
        <w:rPr>
          <w:color w:val="000000"/>
        </w:rPr>
        <w:t xml:space="preserve">CVS </w:t>
      </w:r>
      <w:r w:rsidRPr="0005395A">
        <w:rPr>
          <w:color w:val="000000"/>
        </w:rPr>
        <w:t xml:space="preserve">Retail </w:t>
      </w:r>
      <w:r w:rsidR="00263E09">
        <w:rPr>
          <w:color w:val="000000"/>
        </w:rPr>
        <w:t xml:space="preserve">Pharmacy </w:t>
      </w:r>
      <w:r w:rsidRPr="0005395A">
        <w:rPr>
          <w:color w:val="000000"/>
        </w:rPr>
        <w:t>Stores</w:t>
      </w:r>
      <w:r w:rsidR="00263E09">
        <w:rPr>
          <w:color w:val="000000"/>
        </w:rPr>
        <w:t>, CVS app</w:t>
      </w:r>
      <w:r w:rsidRPr="0005395A">
        <w:rPr>
          <w:color w:val="000000"/>
        </w:rPr>
        <w:t xml:space="preserve"> or at our </w:t>
      </w:r>
      <w:r w:rsidR="00263E09">
        <w:rPr>
          <w:color w:val="000000"/>
        </w:rPr>
        <w:t xml:space="preserve">CVS </w:t>
      </w:r>
      <w:r w:rsidRPr="0005395A">
        <w:rPr>
          <w:color w:val="000000"/>
        </w:rPr>
        <w:t>website</w:t>
      </w:r>
      <w:r w:rsidR="00563C4D" w:rsidRPr="0005395A">
        <w:rPr>
          <w:color w:val="000000"/>
        </w:rPr>
        <w:t>.</w:t>
      </w:r>
      <w:r w:rsidR="00563C4D">
        <w:rPr>
          <w:color w:val="000000"/>
        </w:rPr>
        <w:t xml:space="preserve"> </w:t>
      </w:r>
      <w:r>
        <w:rPr>
          <w:color w:val="000000"/>
        </w:rPr>
        <w:t>Refer to the Questions and Answers below for additional program information</w:t>
      </w:r>
      <w:r w:rsidR="009C2672">
        <w:rPr>
          <w:color w:val="000000"/>
        </w:rPr>
        <w:t>.</w:t>
      </w:r>
    </w:p>
    <w:tbl>
      <w:tblPr>
        <w:tblStyle w:val="TableGrid"/>
        <w:tblW w:w="5000" w:type="pct"/>
        <w:tblLook w:val="04A0" w:firstRow="1" w:lastRow="0" w:firstColumn="1" w:lastColumn="0" w:noHBand="0" w:noVBand="1"/>
      </w:tblPr>
      <w:tblGrid>
        <w:gridCol w:w="803"/>
        <w:gridCol w:w="3085"/>
        <w:gridCol w:w="9062"/>
      </w:tblGrid>
      <w:tr w:rsidR="00C2434F" w14:paraId="2A9A8FAD" w14:textId="77777777" w:rsidTr="00313CE0">
        <w:tc>
          <w:tcPr>
            <w:tcW w:w="310" w:type="pct"/>
            <w:shd w:val="clear" w:color="auto" w:fill="D9D9D9" w:themeFill="background1" w:themeFillShade="D9"/>
          </w:tcPr>
          <w:p w14:paraId="0655805B" w14:textId="77777777" w:rsidR="00C2434F" w:rsidRPr="00C2434F" w:rsidRDefault="00C2434F" w:rsidP="00DB55BE">
            <w:pPr>
              <w:jc w:val="center"/>
              <w:rPr>
                <w:b/>
                <w:color w:val="000000"/>
              </w:rPr>
            </w:pPr>
            <w:r w:rsidRPr="00C2434F">
              <w:rPr>
                <w:b/>
                <w:color w:val="000000"/>
              </w:rPr>
              <w:t>#</w:t>
            </w:r>
          </w:p>
        </w:tc>
        <w:tc>
          <w:tcPr>
            <w:tcW w:w="1191" w:type="pct"/>
            <w:shd w:val="clear" w:color="auto" w:fill="D9D9D9" w:themeFill="background1" w:themeFillShade="D9"/>
          </w:tcPr>
          <w:p w14:paraId="1929D244" w14:textId="36DC0216" w:rsidR="00C2434F" w:rsidRPr="00C2434F" w:rsidRDefault="00C2434F" w:rsidP="00DB55BE">
            <w:pPr>
              <w:jc w:val="center"/>
              <w:rPr>
                <w:b/>
                <w:color w:val="000000"/>
              </w:rPr>
            </w:pPr>
            <w:r w:rsidRPr="00C2434F">
              <w:rPr>
                <w:b/>
                <w:color w:val="000000"/>
              </w:rPr>
              <w:t>Question/Statement</w:t>
            </w:r>
          </w:p>
        </w:tc>
        <w:tc>
          <w:tcPr>
            <w:tcW w:w="3499" w:type="pct"/>
            <w:shd w:val="clear" w:color="auto" w:fill="D9D9D9" w:themeFill="background1" w:themeFillShade="D9"/>
          </w:tcPr>
          <w:p w14:paraId="74743ECF" w14:textId="77777777" w:rsidR="00C2434F" w:rsidRPr="00C2434F" w:rsidRDefault="00C2434F" w:rsidP="00DB55BE">
            <w:pPr>
              <w:jc w:val="center"/>
              <w:rPr>
                <w:b/>
                <w:color w:val="000000"/>
              </w:rPr>
            </w:pPr>
            <w:r w:rsidRPr="00C2434F">
              <w:rPr>
                <w:b/>
                <w:color w:val="000000"/>
              </w:rPr>
              <w:t>Answer</w:t>
            </w:r>
          </w:p>
        </w:tc>
      </w:tr>
      <w:tr w:rsidR="00C2434F" w14:paraId="52986CE6" w14:textId="77777777" w:rsidTr="00313CE0">
        <w:tc>
          <w:tcPr>
            <w:tcW w:w="310" w:type="pct"/>
          </w:tcPr>
          <w:p w14:paraId="068698B9" w14:textId="51BA5038" w:rsidR="00C2434F" w:rsidRPr="00C2434F" w:rsidRDefault="00C2434F" w:rsidP="00DB55BE">
            <w:pPr>
              <w:jc w:val="center"/>
              <w:rPr>
                <w:b/>
                <w:color w:val="000000"/>
              </w:rPr>
            </w:pPr>
            <w:r w:rsidRPr="00C2434F">
              <w:rPr>
                <w:b/>
                <w:color w:val="000000"/>
              </w:rPr>
              <w:t>1</w:t>
            </w:r>
          </w:p>
        </w:tc>
        <w:tc>
          <w:tcPr>
            <w:tcW w:w="1191" w:type="pct"/>
          </w:tcPr>
          <w:p w14:paraId="749D9F83" w14:textId="2CC3ABAA" w:rsidR="00C2434F" w:rsidRPr="000D342D" w:rsidRDefault="00C2434F" w:rsidP="00DB55BE">
            <w:pPr>
              <w:rPr>
                <w:b/>
                <w:color w:val="000000"/>
              </w:rPr>
            </w:pPr>
            <w:r w:rsidRPr="000D342D">
              <w:rPr>
                <w:b/>
                <w:color w:val="000000"/>
              </w:rPr>
              <w:t xml:space="preserve">Where can I get </w:t>
            </w:r>
            <w:r w:rsidR="00263E09">
              <w:rPr>
                <w:b/>
                <w:color w:val="000000"/>
              </w:rPr>
              <w:t xml:space="preserve">a </w:t>
            </w:r>
            <w:r w:rsidRPr="000D342D">
              <w:rPr>
                <w:b/>
                <w:color w:val="000000"/>
              </w:rPr>
              <w:t xml:space="preserve">new or replacement </w:t>
            </w:r>
            <w:r w:rsidR="006012B0">
              <w:rPr>
                <w:b/>
                <w:color w:val="000000"/>
              </w:rPr>
              <w:t xml:space="preserve">red </w:t>
            </w:r>
            <w:r w:rsidRPr="000D342D">
              <w:rPr>
                <w:b/>
                <w:color w:val="000000"/>
              </w:rPr>
              <w:t>ExtraCare CVS Retail Pharmacy card?</w:t>
            </w:r>
          </w:p>
        </w:tc>
        <w:tc>
          <w:tcPr>
            <w:tcW w:w="3499" w:type="pct"/>
          </w:tcPr>
          <w:p w14:paraId="5DFD482B" w14:textId="60EFBEFC" w:rsidR="00C2434F" w:rsidRDefault="00C2434F" w:rsidP="00DB55BE">
            <w:pPr>
              <w:rPr>
                <w:color w:val="000000"/>
              </w:rPr>
            </w:pPr>
            <w:r>
              <w:rPr>
                <w:color w:val="000000"/>
              </w:rPr>
              <w:t xml:space="preserve">They can be obtained </w:t>
            </w:r>
            <w:proofErr w:type="gramStart"/>
            <w:r>
              <w:rPr>
                <w:color w:val="000000"/>
              </w:rPr>
              <w:t>at</w:t>
            </w:r>
            <w:proofErr w:type="gramEnd"/>
            <w:r>
              <w:rPr>
                <w:color w:val="000000"/>
              </w:rPr>
              <w:t xml:space="preserve"> </w:t>
            </w:r>
            <w:r w:rsidRPr="00C2434F">
              <w:rPr>
                <w:color w:val="000000"/>
              </w:rPr>
              <w:t>our local</w:t>
            </w:r>
            <w:r>
              <w:rPr>
                <w:color w:val="000000"/>
              </w:rPr>
              <w:t xml:space="preserve"> CVS</w:t>
            </w:r>
            <w:r w:rsidRPr="00C2434F">
              <w:rPr>
                <w:color w:val="000000"/>
              </w:rPr>
              <w:t xml:space="preserve"> retail Pharmacies or at our </w:t>
            </w:r>
            <w:r w:rsidR="00263E09">
              <w:rPr>
                <w:color w:val="000000"/>
              </w:rPr>
              <w:t xml:space="preserve">CVS </w:t>
            </w:r>
            <w:r w:rsidRPr="00C2434F">
              <w:rPr>
                <w:color w:val="000000"/>
              </w:rPr>
              <w:t>web portal</w:t>
            </w:r>
            <w:r w:rsidR="00563C4D" w:rsidRPr="00C2434F">
              <w:rPr>
                <w:color w:val="000000"/>
              </w:rPr>
              <w:t>.</w:t>
            </w:r>
            <w:r w:rsidR="00563C4D">
              <w:rPr>
                <w:color w:val="000000"/>
              </w:rPr>
              <w:t xml:space="preserve"> </w:t>
            </w:r>
            <w:r w:rsidR="00263E09">
              <w:rPr>
                <w:color w:val="000000"/>
              </w:rPr>
              <w:t xml:space="preserve">If the member utilizes the CVS app, they will no longer need the card. </w:t>
            </w:r>
          </w:p>
          <w:p w14:paraId="58C682E5" w14:textId="5F2C092B" w:rsidR="00C2434F" w:rsidRDefault="00263E09" w:rsidP="001F7D88">
            <w:pPr>
              <w:numPr>
                <w:ilvl w:val="0"/>
                <w:numId w:val="93"/>
              </w:numPr>
            </w:pPr>
            <w:r w:rsidRPr="00D81B51">
              <w:t>If the CVS app is being set up for the first time, order the benefit for the member in PeopleSafe if they are eligible</w:t>
            </w:r>
            <w:r w:rsidR="00D81B51">
              <w:t>.</w:t>
            </w:r>
            <w:r w:rsidRPr="00D81B51">
              <w:t xml:space="preserve"> </w:t>
            </w:r>
            <w:r w:rsidR="00D81B51">
              <w:t>N</w:t>
            </w:r>
            <w:r w:rsidRPr="00D81B51">
              <w:t>otify the</w:t>
            </w:r>
            <w:r w:rsidR="00D81B51">
              <w:t xml:space="preserve"> member t</w:t>
            </w:r>
            <w:r w:rsidRPr="00D81B51">
              <w:t>hat they will receive an email within two business days with the benefit number</w:t>
            </w:r>
            <w:r w:rsidR="00563C4D" w:rsidRPr="00D81B51">
              <w:t xml:space="preserve">. </w:t>
            </w:r>
            <w:r w:rsidRPr="00D81B51">
              <w:t xml:space="preserve">They can then connect the benefit to the </w:t>
            </w:r>
            <w:hyperlink w:anchor="CVSPharmacyRetailApp" w:history="1">
              <w:r w:rsidRPr="00D81B51">
                <w:rPr>
                  <w:rStyle w:val="Hyperlink"/>
                </w:rPr>
                <w:t>CVS Pharmacy Retail App</w:t>
              </w:r>
            </w:hyperlink>
            <w:r w:rsidRPr="00D81B51">
              <w:t>.</w:t>
            </w:r>
          </w:p>
        </w:tc>
      </w:tr>
      <w:tr w:rsidR="00C2434F" w14:paraId="212E0B84" w14:textId="77777777" w:rsidTr="00313CE0">
        <w:tc>
          <w:tcPr>
            <w:tcW w:w="310" w:type="pct"/>
          </w:tcPr>
          <w:p w14:paraId="3C968800" w14:textId="4E2EBDEA" w:rsidR="00C2434F" w:rsidRPr="00C2434F" w:rsidRDefault="00C2434F" w:rsidP="00DB55BE">
            <w:pPr>
              <w:jc w:val="center"/>
              <w:rPr>
                <w:b/>
                <w:color w:val="000000"/>
              </w:rPr>
            </w:pPr>
            <w:r>
              <w:rPr>
                <w:b/>
                <w:color w:val="000000"/>
              </w:rPr>
              <w:t>2</w:t>
            </w:r>
          </w:p>
        </w:tc>
        <w:tc>
          <w:tcPr>
            <w:tcW w:w="1191" w:type="pct"/>
          </w:tcPr>
          <w:p w14:paraId="75EC36AC" w14:textId="77777777" w:rsidR="00C2434F" w:rsidRPr="000D342D" w:rsidRDefault="00C2434F" w:rsidP="00DB55BE">
            <w:pPr>
              <w:rPr>
                <w:b/>
                <w:color w:val="000000"/>
              </w:rPr>
            </w:pPr>
            <w:r w:rsidRPr="000D342D">
              <w:rPr>
                <w:b/>
                <w:color w:val="000000"/>
              </w:rPr>
              <w:t xml:space="preserve">Who could I speak to about </w:t>
            </w:r>
            <w:r w:rsidRPr="000D342D">
              <w:rPr>
                <w:rFonts w:cs="MS Sans Serif"/>
                <w:b/>
                <w:color w:val="000000"/>
              </w:rPr>
              <w:t xml:space="preserve">ExtraCare program, such as </w:t>
            </w:r>
            <w:r w:rsidRPr="000D342D">
              <w:rPr>
                <w:b/>
                <w:bCs/>
                <w:color w:val="000000"/>
              </w:rPr>
              <w:t>ExtraBucks, clip-free coupons, and current account balance?</w:t>
            </w:r>
          </w:p>
        </w:tc>
        <w:tc>
          <w:tcPr>
            <w:tcW w:w="3499" w:type="pct"/>
          </w:tcPr>
          <w:p w14:paraId="55BCB736" w14:textId="793647A8" w:rsidR="00087013" w:rsidRPr="0005395A" w:rsidRDefault="006C4AB2" w:rsidP="1FAD3703">
            <w:pPr>
              <w:tabs>
                <w:tab w:val="left" w:pos="360"/>
                <w:tab w:val="left" w:pos="1080"/>
                <w:tab w:val="left" w:pos="1440"/>
                <w:tab w:val="left" w:pos="1800"/>
                <w:tab w:val="left" w:pos="2160"/>
              </w:tabs>
              <w:rPr>
                <w:rFonts w:cs="Verdana"/>
                <w:b/>
                <w:bCs/>
                <w:color w:val="000000"/>
              </w:rPr>
            </w:pPr>
            <w:r w:rsidRPr="1FAD3703">
              <w:rPr>
                <w:rFonts w:cs="MS Sans Serif"/>
                <w:color w:val="000000" w:themeColor="text1"/>
              </w:rPr>
              <w:t>This product is offered to</w:t>
            </w:r>
            <w:r w:rsidR="3CA7F911" w:rsidRPr="1FAD3703">
              <w:rPr>
                <w:rFonts w:cs="MS Sans Serif"/>
                <w:color w:val="000000" w:themeColor="text1"/>
              </w:rPr>
              <w:t xml:space="preserve"> some</w:t>
            </w:r>
            <w:r w:rsidRPr="1FAD3703">
              <w:rPr>
                <w:rFonts w:cs="MS Sans Serif"/>
                <w:color w:val="000000" w:themeColor="text1"/>
              </w:rPr>
              <w:t xml:space="preserve"> PBM clients</w:t>
            </w:r>
            <w:r w:rsidR="00563C4D" w:rsidRPr="1FAD3703">
              <w:rPr>
                <w:rFonts w:cs="MS Sans Serif"/>
                <w:color w:val="000000" w:themeColor="text1"/>
              </w:rPr>
              <w:t xml:space="preserve">. </w:t>
            </w:r>
            <w:r w:rsidRPr="1FAD3703">
              <w:rPr>
                <w:rFonts w:cs="MS Sans Serif"/>
                <w:color w:val="000000" w:themeColor="text1"/>
              </w:rPr>
              <w:t xml:space="preserve">If a non-PBM client member calls, direct them to </w:t>
            </w:r>
            <w:r w:rsidR="00087013" w:rsidRPr="1FAD3703">
              <w:rPr>
                <w:rFonts w:cs="MS Sans Serif"/>
                <w:b/>
                <w:bCs/>
                <w:color w:val="000000" w:themeColor="text1"/>
              </w:rPr>
              <w:t>1-800-SHOP-CVS (1-800-746-7287)</w:t>
            </w:r>
            <w:r w:rsidR="00087013" w:rsidRPr="1FAD3703">
              <w:rPr>
                <w:rFonts w:cs="MS Sans Serif"/>
                <w:color w:val="000000" w:themeColor="text1"/>
              </w:rPr>
              <w:t xml:space="preserve">, </w:t>
            </w:r>
            <w:r w:rsidR="00DD1AD7" w:rsidRPr="1FAD3703">
              <w:t>Advise the member that the system prompts them to provide the reason for their call in a few words. Advise the member to state “ExtraCare Card</w:t>
            </w:r>
            <w:r w:rsidR="009B72EF" w:rsidRPr="1FAD3703">
              <w:t>.”</w:t>
            </w:r>
            <w:r w:rsidR="00DD1AD7" w:rsidRPr="1FAD3703">
              <w:t xml:space="preserve"> Once this occurs, verbal prompts will be provided by the system. </w:t>
            </w:r>
            <w:r w:rsidR="00087013" w:rsidRPr="1FAD3703">
              <w:rPr>
                <w:rFonts w:cs="Verdana"/>
                <w:b/>
                <w:bCs/>
                <w:color w:val="000000" w:themeColor="text1"/>
              </w:rPr>
              <w:t>Hours of Operation:</w:t>
            </w:r>
          </w:p>
          <w:p w14:paraId="413A4D8A" w14:textId="38290DFE" w:rsidR="009134E6" w:rsidRPr="00732412" w:rsidRDefault="009134E6" w:rsidP="001F7D88">
            <w:pPr>
              <w:numPr>
                <w:ilvl w:val="0"/>
                <w:numId w:val="93"/>
              </w:numPr>
            </w:pPr>
            <w:r w:rsidRPr="00732412">
              <w:t xml:space="preserve">Monday – Friday </w:t>
            </w:r>
            <w:r w:rsidR="003E3B30" w:rsidRPr="00732412">
              <w:t>7</w:t>
            </w:r>
            <w:r w:rsidR="00F75912">
              <w:t xml:space="preserve"> </w:t>
            </w:r>
            <w:r w:rsidR="003E3B30" w:rsidRPr="00732412">
              <w:t xml:space="preserve">am to </w:t>
            </w:r>
            <w:r w:rsidR="00A623D8">
              <w:t>9</w:t>
            </w:r>
            <w:r w:rsidR="00A623D8" w:rsidRPr="00732412">
              <w:t xml:space="preserve"> </w:t>
            </w:r>
            <w:r w:rsidR="003E3B30" w:rsidRPr="00732412">
              <w:t>pm CT</w:t>
            </w:r>
          </w:p>
          <w:p w14:paraId="397D1449" w14:textId="159700AD" w:rsidR="00EC15C4" w:rsidRDefault="009134E6" w:rsidP="00EC15C4">
            <w:pPr>
              <w:numPr>
                <w:ilvl w:val="0"/>
                <w:numId w:val="93"/>
              </w:numPr>
            </w:pPr>
            <w:r w:rsidRPr="00732412">
              <w:t>Sat</w:t>
            </w:r>
            <w:r w:rsidR="004138F5">
              <w:t>urday</w:t>
            </w:r>
            <w:r w:rsidRPr="00732412">
              <w:t xml:space="preserve"> </w:t>
            </w:r>
            <w:r w:rsidR="004138F5">
              <w:t>and</w:t>
            </w:r>
            <w:r w:rsidRPr="00732412">
              <w:t xml:space="preserve"> </w:t>
            </w:r>
            <w:r w:rsidR="00563C4D" w:rsidRPr="00732412">
              <w:t>Sun</w:t>
            </w:r>
            <w:r w:rsidR="004138F5">
              <w:t>day</w:t>
            </w:r>
            <w:r w:rsidR="00563C4D" w:rsidRPr="00732412">
              <w:t xml:space="preserve"> </w:t>
            </w:r>
            <w:r w:rsidR="005D4236" w:rsidRPr="00732412">
              <w:t>9 am to 5:30 pm CT</w:t>
            </w:r>
          </w:p>
          <w:p w14:paraId="4E4AA879" w14:textId="5D01A9D6" w:rsidR="00C2434F" w:rsidRDefault="00087013" w:rsidP="001F7D88">
            <w:pPr>
              <w:numPr>
                <w:ilvl w:val="0"/>
                <w:numId w:val="93"/>
              </w:numPr>
            </w:pPr>
            <w:r w:rsidRPr="00F73261">
              <w:t xml:space="preserve">Closed major holidays. </w:t>
            </w:r>
          </w:p>
        </w:tc>
      </w:tr>
      <w:tr w:rsidR="00C2434F" w14:paraId="64A32340" w14:textId="77777777" w:rsidTr="00313CE0">
        <w:tc>
          <w:tcPr>
            <w:tcW w:w="310" w:type="pct"/>
          </w:tcPr>
          <w:p w14:paraId="7E7C8D75" w14:textId="77777777" w:rsidR="00C2434F" w:rsidRPr="00C2434F" w:rsidRDefault="00087013" w:rsidP="00DB55BE">
            <w:pPr>
              <w:jc w:val="center"/>
              <w:rPr>
                <w:b/>
                <w:color w:val="000000"/>
              </w:rPr>
            </w:pPr>
            <w:r>
              <w:rPr>
                <w:b/>
                <w:color w:val="000000"/>
              </w:rPr>
              <w:t>3</w:t>
            </w:r>
          </w:p>
        </w:tc>
        <w:tc>
          <w:tcPr>
            <w:tcW w:w="1191" w:type="pct"/>
          </w:tcPr>
          <w:p w14:paraId="0B4BBECA" w14:textId="77777777" w:rsidR="00D81B51" w:rsidRPr="000D342D" w:rsidRDefault="00087013" w:rsidP="00DB55BE">
            <w:pPr>
              <w:rPr>
                <w:b/>
                <w:color w:val="000000"/>
              </w:rPr>
            </w:pPr>
            <w:r w:rsidRPr="000D342D">
              <w:rPr>
                <w:b/>
                <w:color w:val="000000"/>
              </w:rPr>
              <w:t>I found an ExtraCare card or key fob</w:t>
            </w:r>
            <w:r w:rsidR="00263E09">
              <w:rPr>
                <w:b/>
                <w:color w:val="000000"/>
              </w:rPr>
              <w:t xml:space="preserve"> that does not belong to me</w:t>
            </w:r>
            <w:r w:rsidRPr="000D342D">
              <w:rPr>
                <w:b/>
                <w:color w:val="000000"/>
              </w:rPr>
              <w:t>, what should I do with it?</w:t>
            </w:r>
          </w:p>
        </w:tc>
        <w:tc>
          <w:tcPr>
            <w:tcW w:w="3499" w:type="pct"/>
          </w:tcPr>
          <w:p w14:paraId="73E2F377" w14:textId="2240F5BD" w:rsidR="00C2434F" w:rsidRDefault="00087013" w:rsidP="00DB55BE">
            <w:pPr>
              <w:rPr>
                <w:color w:val="000000"/>
              </w:rPr>
            </w:pPr>
            <w:r w:rsidRPr="1FAD3703">
              <w:rPr>
                <w:rFonts w:cs="MS Sans Serif"/>
                <w:color w:val="000000" w:themeColor="text1"/>
              </w:rPr>
              <w:t xml:space="preserve">Drop off at any of our </w:t>
            </w:r>
            <w:r w:rsidR="00263E09" w:rsidRPr="1FAD3703">
              <w:rPr>
                <w:rFonts w:cs="MS Sans Serif"/>
                <w:color w:val="000000" w:themeColor="text1"/>
              </w:rPr>
              <w:t xml:space="preserve">CVS </w:t>
            </w:r>
            <w:r w:rsidR="00D81B51" w:rsidRPr="1FAD3703">
              <w:rPr>
                <w:rFonts w:cs="MS Sans Serif"/>
                <w:color w:val="000000" w:themeColor="text1"/>
              </w:rPr>
              <w:t>r</w:t>
            </w:r>
            <w:r w:rsidRPr="1FAD3703">
              <w:rPr>
                <w:rFonts w:cs="MS Sans Serif"/>
                <w:color w:val="000000" w:themeColor="text1"/>
              </w:rPr>
              <w:t xml:space="preserve">etail </w:t>
            </w:r>
            <w:r w:rsidR="00D81B51" w:rsidRPr="1FAD3703">
              <w:rPr>
                <w:rFonts w:cs="MS Sans Serif"/>
                <w:color w:val="000000" w:themeColor="text1"/>
              </w:rPr>
              <w:t>p</w:t>
            </w:r>
            <w:r w:rsidRPr="1FAD3703">
              <w:rPr>
                <w:rFonts w:cs="MS Sans Serif"/>
                <w:color w:val="000000" w:themeColor="text1"/>
              </w:rPr>
              <w:t xml:space="preserve">harmacy locations </w:t>
            </w:r>
            <w:r w:rsidR="1EDCCF05" w:rsidRPr="001F7D88">
              <w:rPr>
                <w:rFonts w:cs="MS Sans Serif"/>
                <w:b/>
                <w:bCs/>
                <w:color w:val="000000" w:themeColor="text1"/>
              </w:rPr>
              <w:t>o</w:t>
            </w:r>
            <w:r w:rsidRPr="1FAD3703">
              <w:rPr>
                <w:rFonts w:cs="MS Sans Serif"/>
                <w:b/>
                <w:bCs/>
                <w:color w:val="000000" w:themeColor="text1"/>
              </w:rPr>
              <w:t>r</w:t>
            </w:r>
            <w:r w:rsidR="00DB55BE" w:rsidRPr="1FAD3703">
              <w:rPr>
                <w:rFonts w:cs="MS Sans Serif"/>
                <w:b/>
                <w:bCs/>
                <w:color w:val="000000" w:themeColor="text1"/>
              </w:rPr>
              <w:t xml:space="preserve"> </w:t>
            </w:r>
            <w:r w:rsidRPr="1FAD3703">
              <w:rPr>
                <w:rFonts w:cs="MS Sans Serif"/>
                <w:color w:val="000000" w:themeColor="text1"/>
              </w:rPr>
              <w:t xml:space="preserve">Mail </w:t>
            </w:r>
            <w:r w:rsidR="00DA3300" w:rsidRPr="1FAD3703">
              <w:rPr>
                <w:rFonts w:cs="MS Sans Serif"/>
                <w:color w:val="000000" w:themeColor="text1"/>
              </w:rPr>
              <w:t>to</w:t>
            </w:r>
            <w:r w:rsidR="00DB55BE" w:rsidRPr="1FAD3703">
              <w:rPr>
                <w:rFonts w:cs="MS Sans Serif"/>
                <w:color w:val="000000" w:themeColor="text1"/>
              </w:rPr>
              <w:t xml:space="preserve"> </w:t>
            </w:r>
            <w:r w:rsidR="00263E09" w:rsidRPr="1FAD3703">
              <w:rPr>
                <w:rFonts w:cs="MS Sans Serif"/>
                <w:color w:val="000000" w:themeColor="text1"/>
              </w:rPr>
              <w:t>CVS Health,</w:t>
            </w:r>
            <w:r w:rsidRPr="1FAD3703">
              <w:rPr>
                <w:rFonts w:cs="MS Sans Serif"/>
                <w:color w:val="000000" w:themeColor="text1"/>
              </w:rPr>
              <w:t xml:space="preserve"> One CVS Drive</w:t>
            </w:r>
            <w:r w:rsidR="00DB55BE" w:rsidRPr="1FAD3703">
              <w:rPr>
                <w:rFonts w:cs="MS Sans Serif"/>
                <w:color w:val="000000" w:themeColor="text1"/>
              </w:rPr>
              <w:t xml:space="preserve"> </w:t>
            </w:r>
            <w:r w:rsidRPr="1FAD3703">
              <w:rPr>
                <w:rFonts w:cs="MS Sans Serif"/>
                <w:color w:val="000000" w:themeColor="text1"/>
              </w:rPr>
              <w:t xml:space="preserve">Woonsocket, RI 02895 Attn: </w:t>
            </w:r>
            <w:r w:rsidR="00586026" w:rsidRPr="1FAD3703">
              <w:rPr>
                <w:rFonts w:cs="MS Sans Serif"/>
                <w:color w:val="000000" w:themeColor="text1"/>
              </w:rPr>
              <w:t xml:space="preserve"> </w:t>
            </w:r>
            <w:r w:rsidRPr="1FAD3703">
              <w:rPr>
                <w:rFonts w:cs="MS Sans Serif"/>
                <w:color w:val="000000" w:themeColor="text1"/>
              </w:rPr>
              <w:t>ExtraCare Dep</w:t>
            </w:r>
            <w:r w:rsidR="00DA3300" w:rsidRPr="1FAD3703">
              <w:rPr>
                <w:rFonts w:cs="MS Sans Serif"/>
                <w:color w:val="000000" w:themeColor="text1"/>
              </w:rPr>
              <w:t>artment</w:t>
            </w:r>
            <w:r w:rsidRPr="1FAD3703">
              <w:rPr>
                <w:rFonts w:cs="MS Sans Serif"/>
                <w:color w:val="000000" w:themeColor="text1"/>
              </w:rPr>
              <w:t>.</w:t>
            </w:r>
          </w:p>
        </w:tc>
      </w:tr>
      <w:tr w:rsidR="00263E09" w14:paraId="79145D4D" w14:textId="77777777" w:rsidTr="00313CE0">
        <w:tc>
          <w:tcPr>
            <w:tcW w:w="310" w:type="pct"/>
          </w:tcPr>
          <w:p w14:paraId="618C3460" w14:textId="77777777" w:rsidR="00263E09" w:rsidRDefault="00263E09" w:rsidP="00DB55BE">
            <w:pPr>
              <w:jc w:val="center"/>
              <w:rPr>
                <w:b/>
                <w:color w:val="000000"/>
              </w:rPr>
            </w:pPr>
            <w:r>
              <w:rPr>
                <w:b/>
                <w:color w:val="000000"/>
              </w:rPr>
              <w:t>4</w:t>
            </w:r>
          </w:p>
        </w:tc>
        <w:tc>
          <w:tcPr>
            <w:tcW w:w="1191" w:type="pct"/>
          </w:tcPr>
          <w:p w14:paraId="5AC236D1" w14:textId="77777777" w:rsidR="00263E09" w:rsidRPr="000D342D" w:rsidRDefault="00263E09" w:rsidP="00DB55BE">
            <w:pPr>
              <w:rPr>
                <w:b/>
                <w:color w:val="000000"/>
              </w:rPr>
            </w:pPr>
            <w:r w:rsidRPr="000D342D">
              <w:rPr>
                <w:b/>
                <w:color w:val="000000"/>
              </w:rPr>
              <w:t>I found an</w:t>
            </w:r>
            <w:r>
              <w:rPr>
                <w:b/>
                <w:color w:val="000000"/>
              </w:rPr>
              <w:t xml:space="preserve"> old</w:t>
            </w:r>
            <w:r w:rsidRPr="000D342D">
              <w:rPr>
                <w:b/>
                <w:color w:val="000000"/>
              </w:rPr>
              <w:t xml:space="preserve"> ExtraCare card or key fob</w:t>
            </w:r>
            <w:r>
              <w:rPr>
                <w:b/>
                <w:color w:val="000000"/>
              </w:rPr>
              <w:t xml:space="preserve"> that belongs to me, what should I do with it?</w:t>
            </w:r>
          </w:p>
        </w:tc>
        <w:tc>
          <w:tcPr>
            <w:tcW w:w="3499" w:type="pct"/>
          </w:tcPr>
          <w:p w14:paraId="67BDD800" w14:textId="3FFE7AEF" w:rsidR="00263E09" w:rsidRDefault="00EE2C3F" w:rsidP="00DB55BE">
            <w:pPr>
              <w:tabs>
                <w:tab w:val="left" w:pos="360"/>
                <w:tab w:val="left" w:pos="1080"/>
                <w:tab w:val="left" w:pos="1440"/>
                <w:tab w:val="left" w:pos="1800"/>
                <w:tab w:val="left" w:pos="2160"/>
              </w:tabs>
              <w:rPr>
                <w:rFonts w:cs="MS Sans Serif"/>
                <w:color w:val="000000"/>
              </w:rPr>
            </w:pPr>
            <w:r>
              <w:rPr>
                <w:rFonts w:cs="MS Sans Serif"/>
                <w:color w:val="000000"/>
              </w:rPr>
              <w:t xml:space="preserve">Check to ensure that the card is still valid at </w:t>
            </w:r>
            <w:r w:rsidRPr="00DA3300">
              <w:rPr>
                <w:rFonts w:cs="MS Sans Serif"/>
                <w:b/>
                <w:bCs/>
                <w:color w:val="000000"/>
              </w:rPr>
              <w:t>1-800-746-7287</w:t>
            </w:r>
            <w:r w:rsidR="00563C4D">
              <w:rPr>
                <w:rFonts w:cs="MS Sans Serif"/>
                <w:color w:val="000000"/>
              </w:rPr>
              <w:t xml:space="preserve">. </w:t>
            </w:r>
            <w:r>
              <w:rPr>
                <w:rFonts w:cs="MS Sans Serif"/>
                <w:color w:val="000000"/>
              </w:rPr>
              <w:t>If so, continue to use it.</w:t>
            </w:r>
          </w:p>
        </w:tc>
      </w:tr>
      <w:tr w:rsidR="00C2434F" w14:paraId="15E01536" w14:textId="77777777" w:rsidTr="00313CE0">
        <w:tc>
          <w:tcPr>
            <w:tcW w:w="310" w:type="pct"/>
          </w:tcPr>
          <w:p w14:paraId="1D4C42FE" w14:textId="669AFDC2" w:rsidR="00C2434F" w:rsidRPr="00C2434F" w:rsidRDefault="00695195" w:rsidP="00DB55BE">
            <w:pPr>
              <w:jc w:val="center"/>
              <w:rPr>
                <w:b/>
                <w:color w:val="000000"/>
              </w:rPr>
            </w:pPr>
            <w:r>
              <w:rPr>
                <w:b/>
                <w:color w:val="000000"/>
              </w:rPr>
              <w:t>5</w:t>
            </w:r>
          </w:p>
        </w:tc>
        <w:tc>
          <w:tcPr>
            <w:tcW w:w="1191" w:type="pct"/>
          </w:tcPr>
          <w:p w14:paraId="11B2D308" w14:textId="77777777" w:rsidR="00C2434F" w:rsidRDefault="00087013" w:rsidP="00503C3A">
            <w:pPr>
              <w:rPr>
                <w:b/>
                <w:color w:val="000000"/>
              </w:rPr>
            </w:pPr>
            <w:r w:rsidRPr="000D342D">
              <w:rPr>
                <w:b/>
                <w:color w:val="000000"/>
              </w:rPr>
              <w:t xml:space="preserve">I have an ExtraCare card now </w:t>
            </w:r>
            <w:r w:rsidR="00EE2C3F">
              <w:rPr>
                <w:b/>
                <w:color w:val="000000"/>
              </w:rPr>
              <w:t>and</w:t>
            </w:r>
            <w:r w:rsidRPr="000D342D">
              <w:rPr>
                <w:b/>
                <w:color w:val="000000"/>
              </w:rPr>
              <w:t xml:space="preserve"> I should be receiving the 20% discount</w:t>
            </w:r>
            <w:r w:rsidR="00EE2C3F">
              <w:rPr>
                <w:b/>
                <w:color w:val="000000"/>
              </w:rPr>
              <w:t>, what items does this apply to?</w:t>
            </w:r>
          </w:p>
          <w:p w14:paraId="14569BB2" w14:textId="77777777" w:rsidR="00EE2C3F" w:rsidRDefault="00EE2C3F" w:rsidP="00503C3A">
            <w:pPr>
              <w:rPr>
                <w:b/>
                <w:color w:val="000000"/>
              </w:rPr>
            </w:pPr>
          </w:p>
          <w:p w14:paraId="599FC192" w14:textId="77777777" w:rsidR="00EE2C3F" w:rsidRDefault="00EE2C3F" w:rsidP="00503C3A">
            <w:pPr>
              <w:rPr>
                <w:b/>
                <w:color w:val="000000"/>
              </w:rPr>
            </w:pPr>
            <w:r>
              <w:rPr>
                <w:b/>
                <w:color w:val="000000"/>
              </w:rPr>
              <w:t xml:space="preserve">Or </w:t>
            </w:r>
          </w:p>
          <w:p w14:paraId="60D1E9EF" w14:textId="77777777" w:rsidR="00EE2C3F" w:rsidRDefault="00EE2C3F" w:rsidP="00503C3A">
            <w:pPr>
              <w:rPr>
                <w:b/>
                <w:color w:val="000000"/>
              </w:rPr>
            </w:pPr>
          </w:p>
          <w:p w14:paraId="7008653D" w14:textId="5817919E" w:rsidR="00EE2C3F" w:rsidRPr="000D342D" w:rsidRDefault="00F37C9C" w:rsidP="00503C3A">
            <w:pPr>
              <w:rPr>
                <w:b/>
                <w:color w:val="000000"/>
              </w:rPr>
            </w:pPr>
            <w:r>
              <w:rPr>
                <w:b/>
                <w:color w:val="000000"/>
              </w:rPr>
              <w:t>I am</w:t>
            </w:r>
            <w:r w:rsidR="00EE2C3F">
              <w:rPr>
                <w:b/>
                <w:color w:val="000000"/>
              </w:rPr>
              <w:t xml:space="preserve"> not receiving my 20% discount, what can I do. </w:t>
            </w:r>
          </w:p>
        </w:tc>
        <w:tc>
          <w:tcPr>
            <w:tcW w:w="3499" w:type="pct"/>
          </w:tcPr>
          <w:p w14:paraId="1E4DC38E" w14:textId="23DD7167" w:rsidR="00BE3706" w:rsidRPr="005A5E37" w:rsidRDefault="00BE3706" w:rsidP="00503C3A">
            <w:pPr>
              <w:tabs>
                <w:tab w:val="left" w:pos="360"/>
                <w:tab w:val="left" w:pos="1080"/>
                <w:tab w:val="left" w:pos="1440"/>
                <w:tab w:val="left" w:pos="1800"/>
                <w:tab w:val="left" w:pos="2160"/>
              </w:tabs>
              <w:rPr>
                <w:rFonts w:cs="Arial"/>
                <w:color w:val="000000"/>
              </w:rPr>
            </w:pPr>
            <w:r w:rsidRPr="0005395A">
              <w:rPr>
                <w:rFonts w:cs="MS Sans Serif"/>
                <w:color w:val="000000"/>
              </w:rPr>
              <w:t xml:space="preserve">Apologize for the inconvenience </w:t>
            </w:r>
            <w:r>
              <w:rPr>
                <w:rFonts w:cs="MS Sans Serif"/>
                <w:color w:val="000000"/>
              </w:rPr>
              <w:t xml:space="preserve">and </w:t>
            </w:r>
            <w:r>
              <w:rPr>
                <w:rFonts w:cs="Arial"/>
                <w:color w:val="000000"/>
              </w:rPr>
              <w:t xml:space="preserve">determine if the program has been discontinued by checking </w:t>
            </w:r>
            <w:r w:rsidRPr="00850058">
              <w:rPr>
                <w:rFonts w:cs="Arial"/>
                <w:color w:val="000000"/>
              </w:rPr>
              <w:t xml:space="preserve">the </w:t>
            </w:r>
            <w:hyperlink r:id="rId59" w:anchor="!/view?docid=1e234589-8f19-4914-a276-27ad26382914" w:history="1">
              <w:r w:rsidR="00313CE0">
                <w:rPr>
                  <w:rStyle w:val="Hyperlink"/>
                  <w:rFonts w:eastAsia="Calibri" w:cs="Arial"/>
                </w:rPr>
                <w:t>ExtraCare Health Benefit (ECHB) Program Sunsetting Client List by Year (047924)</w:t>
              </w:r>
            </w:hyperlink>
            <w:r w:rsidR="00292381" w:rsidRPr="001F7D88">
              <w:rPr>
                <w:rStyle w:val="Hyperlink"/>
                <w:rFonts w:eastAsia="Calibri" w:cs="Arial"/>
                <w:color w:val="auto"/>
                <w:u w:val="none"/>
              </w:rPr>
              <w:t>.</w:t>
            </w:r>
          </w:p>
          <w:p w14:paraId="5B6FCF8D" w14:textId="77777777" w:rsidR="00BE3706" w:rsidRDefault="00BE3706" w:rsidP="00503C3A">
            <w:pPr>
              <w:tabs>
                <w:tab w:val="left" w:pos="360"/>
                <w:tab w:val="left" w:pos="1080"/>
                <w:tab w:val="left" w:pos="1440"/>
                <w:tab w:val="left" w:pos="1800"/>
                <w:tab w:val="left" w:pos="2160"/>
              </w:tabs>
              <w:rPr>
                <w:rFonts w:cs="MS Sans Serif"/>
                <w:color w:val="000000"/>
              </w:rPr>
            </w:pPr>
          </w:p>
          <w:p w14:paraId="4890D5A2" w14:textId="7BD46F52" w:rsidR="00BE3706" w:rsidRDefault="00BE3706" w:rsidP="00503C3A">
            <w:pPr>
              <w:tabs>
                <w:tab w:val="left" w:pos="360"/>
                <w:tab w:val="left" w:pos="1080"/>
                <w:tab w:val="left" w:pos="1440"/>
                <w:tab w:val="left" w:pos="1800"/>
                <w:tab w:val="left" w:pos="2160"/>
              </w:tabs>
              <w:rPr>
                <w:rFonts w:cs="MS Sans Serif"/>
                <w:color w:val="000000"/>
              </w:rPr>
            </w:pPr>
            <w:r>
              <w:rPr>
                <w:rFonts w:cs="MS Sans Serif"/>
                <w:color w:val="000000"/>
              </w:rPr>
              <w:t xml:space="preserve">If the client for the member is not listed on the </w:t>
            </w:r>
            <w:hyperlink r:id="rId60" w:anchor="!/view?docid=1e234589-8f19-4914-a276-27ad26382914" w:history="1">
              <w:r w:rsidR="00313CE0">
                <w:rPr>
                  <w:rStyle w:val="Hyperlink"/>
                  <w:rFonts w:cs="MS Sans Serif"/>
                </w:rPr>
                <w:t>ECHB Client List – Discontinued (047924)</w:t>
              </w:r>
            </w:hyperlink>
            <w:r>
              <w:rPr>
                <w:rFonts w:cs="MS Sans Serif"/>
                <w:color w:val="000000"/>
              </w:rPr>
              <w:t xml:space="preserve"> program, then  </w:t>
            </w:r>
          </w:p>
          <w:p w14:paraId="0D20D930" w14:textId="0C8CB640" w:rsidR="00087013" w:rsidRPr="0005395A" w:rsidRDefault="00087013" w:rsidP="00503C3A">
            <w:pPr>
              <w:tabs>
                <w:tab w:val="left" w:pos="360"/>
                <w:tab w:val="left" w:pos="1080"/>
                <w:tab w:val="left" w:pos="1440"/>
                <w:tab w:val="left" w:pos="1800"/>
                <w:tab w:val="left" w:pos="2160"/>
              </w:tabs>
              <w:rPr>
                <w:rFonts w:cs="MS Sans Serif"/>
                <w:color w:val="000000"/>
              </w:rPr>
            </w:pPr>
            <w:r>
              <w:rPr>
                <w:rFonts w:cs="MS Sans Serif"/>
                <w:color w:val="000000"/>
              </w:rPr>
              <w:t xml:space="preserve">The </w:t>
            </w:r>
            <w:r w:rsidRPr="0005395A">
              <w:rPr>
                <w:rFonts w:cs="MS Sans Serif"/>
                <w:color w:val="000000"/>
              </w:rPr>
              <w:t>item must be</w:t>
            </w:r>
            <w:r w:rsidR="009B72EF">
              <w:rPr>
                <w:rFonts w:cs="MS Sans Serif"/>
                <w:color w:val="000000"/>
              </w:rPr>
              <w:t>:</w:t>
            </w:r>
          </w:p>
          <w:p w14:paraId="4038BC03" w14:textId="77777777" w:rsidR="00087013" w:rsidRPr="0005395A" w:rsidRDefault="00087013" w:rsidP="00503C3A">
            <w:pPr>
              <w:numPr>
                <w:ilvl w:val="0"/>
                <w:numId w:val="30"/>
              </w:numPr>
              <w:tabs>
                <w:tab w:val="left" w:pos="1080"/>
                <w:tab w:val="left" w:pos="1440"/>
                <w:tab w:val="left" w:pos="1800"/>
                <w:tab w:val="left" w:pos="2160"/>
              </w:tabs>
              <w:ind w:left="496"/>
              <w:rPr>
                <w:rFonts w:cs="MS Sans Serif"/>
                <w:color w:val="000000"/>
              </w:rPr>
            </w:pPr>
            <w:r w:rsidRPr="0005395A">
              <w:rPr>
                <w:rFonts w:cs="MS Sans Serif"/>
                <w:color w:val="000000"/>
              </w:rPr>
              <w:t>A flexible spending account eligible item</w:t>
            </w:r>
            <w:r w:rsidR="00D81B51">
              <w:rPr>
                <w:rFonts w:cs="MS Sans Serif"/>
                <w:color w:val="000000"/>
              </w:rPr>
              <w:t>.</w:t>
            </w:r>
          </w:p>
          <w:p w14:paraId="5B91940F" w14:textId="77777777" w:rsidR="00087013" w:rsidRPr="0005395A" w:rsidRDefault="00087013" w:rsidP="00503C3A">
            <w:pPr>
              <w:numPr>
                <w:ilvl w:val="0"/>
                <w:numId w:val="30"/>
              </w:numPr>
              <w:tabs>
                <w:tab w:val="left" w:pos="1080"/>
                <w:tab w:val="left" w:pos="1440"/>
                <w:tab w:val="left" w:pos="1800"/>
                <w:tab w:val="left" w:pos="2160"/>
              </w:tabs>
              <w:ind w:left="496"/>
              <w:rPr>
                <w:rFonts w:cs="MS Sans Serif"/>
                <w:color w:val="000000"/>
              </w:rPr>
            </w:pPr>
            <w:r w:rsidRPr="0005395A">
              <w:rPr>
                <w:rFonts w:cs="MS Sans Serif"/>
                <w:color w:val="000000"/>
              </w:rPr>
              <w:t>Not on sale or special</w:t>
            </w:r>
            <w:r w:rsidR="00D81B51">
              <w:rPr>
                <w:rFonts w:cs="MS Sans Serif"/>
                <w:color w:val="000000"/>
              </w:rPr>
              <w:t>.</w:t>
            </w:r>
          </w:p>
          <w:p w14:paraId="19C91E1E" w14:textId="5A34D453" w:rsidR="00BE3706" w:rsidRPr="00850058" w:rsidRDefault="00087013" w:rsidP="00503C3A">
            <w:pPr>
              <w:numPr>
                <w:ilvl w:val="0"/>
                <w:numId w:val="30"/>
              </w:numPr>
              <w:tabs>
                <w:tab w:val="left" w:pos="1080"/>
                <w:tab w:val="left" w:pos="1440"/>
                <w:tab w:val="left" w:pos="1800"/>
                <w:tab w:val="left" w:pos="2160"/>
              </w:tabs>
              <w:ind w:left="496"/>
              <w:rPr>
                <w:rFonts w:cs="MS Sans Serif"/>
                <w:color w:val="000000"/>
              </w:rPr>
            </w:pPr>
            <w:r w:rsidRPr="0005395A">
              <w:rPr>
                <w:rFonts w:cs="MS Sans Serif"/>
                <w:color w:val="000000"/>
              </w:rPr>
              <w:t xml:space="preserve">Member </w:t>
            </w:r>
            <w:r w:rsidR="00F75912" w:rsidRPr="0005395A">
              <w:rPr>
                <w:rFonts w:cs="MS Sans Serif"/>
                <w:color w:val="000000"/>
              </w:rPr>
              <w:t>must</w:t>
            </w:r>
            <w:r w:rsidRPr="0005395A">
              <w:rPr>
                <w:rFonts w:cs="MS Sans Serif"/>
                <w:color w:val="000000"/>
              </w:rPr>
              <w:t xml:space="preserve"> use the card to get the 20% discount</w:t>
            </w:r>
            <w:r w:rsidR="00563C4D" w:rsidRPr="0005395A">
              <w:rPr>
                <w:rFonts w:cs="MS Sans Serif"/>
                <w:color w:val="000000"/>
              </w:rPr>
              <w:t xml:space="preserve">. </w:t>
            </w:r>
            <w:r w:rsidRPr="0005395A">
              <w:rPr>
                <w:rFonts w:cs="MS Sans Serif"/>
                <w:color w:val="000000"/>
              </w:rPr>
              <w:t xml:space="preserve">If member uses phone number associated with ECHC they will not </w:t>
            </w:r>
            <w:r w:rsidRPr="0005395A">
              <w:rPr>
                <w:color w:val="000000"/>
              </w:rPr>
              <w:t xml:space="preserve">receive </w:t>
            </w:r>
            <w:proofErr w:type="gramStart"/>
            <w:r w:rsidRPr="0005395A">
              <w:rPr>
                <w:color w:val="000000"/>
              </w:rPr>
              <w:t>the</w:t>
            </w:r>
            <w:proofErr w:type="gramEnd"/>
            <w:r w:rsidRPr="0005395A">
              <w:rPr>
                <w:color w:val="000000"/>
              </w:rPr>
              <w:t xml:space="preserve"> 20% discount on regular priced CVS Brand health related items</w:t>
            </w:r>
            <w:r w:rsidRPr="0005395A">
              <w:rPr>
                <w:color w:val="0000CC"/>
              </w:rPr>
              <w:t>. </w:t>
            </w:r>
          </w:p>
          <w:p w14:paraId="7AE9DC89" w14:textId="0B6F2AA3" w:rsidR="00087013" w:rsidRPr="00F73261" w:rsidRDefault="00BE3706" w:rsidP="00503C3A">
            <w:pPr>
              <w:numPr>
                <w:ilvl w:val="0"/>
                <w:numId w:val="30"/>
              </w:numPr>
              <w:tabs>
                <w:tab w:val="left" w:pos="1080"/>
                <w:tab w:val="left" w:pos="1440"/>
                <w:tab w:val="left" w:pos="1800"/>
                <w:tab w:val="left" w:pos="2160"/>
              </w:tabs>
              <w:ind w:left="496"/>
              <w:rPr>
                <w:rFonts w:cs="MS Sans Serif"/>
                <w:color w:val="000000" w:themeColor="text1"/>
              </w:rPr>
            </w:pPr>
            <w:r w:rsidRPr="00F73261">
              <w:rPr>
                <w:noProof/>
                <w:color w:val="000000" w:themeColor="text1"/>
              </w:rPr>
              <w:t>Amount must be more than $1.00</w:t>
            </w:r>
            <w:r w:rsidR="00087013" w:rsidRPr="00F73261">
              <w:rPr>
                <w:noProof/>
                <w:color w:val="000000" w:themeColor="text1"/>
              </w:rPr>
              <w:t xml:space="preserve"> </w:t>
            </w:r>
          </w:p>
          <w:p w14:paraId="78BE72D8" w14:textId="77777777" w:rsidR="00087013" w:rsidRPr="0005395A" w:rsidRDefault="00087013" w:rsidP="00503C3A">
            <w:pPr>
              <w:numPr>
                <w:ilvl w:val="0"/>
                <w:numId w:val="30"/>
              </w:numPr>
              <w:tabs>
                <w:tab w:val="left" w:pos="1080"/>
                <w:tab w:val="left" w:pos="1440"/>
                <w:tab w:val="left" w:pos="1800"/>
                <w:tab w:val="left" w:pos="2160"/>
              </w:tabs>
              <w:ind w:left="496"/>
              <w:rPr>
                <w:rFonts w:cs="MS Sans Serif"/>
                <w:color w:val="000000"/>
              </w:rPr>
            </w:pPr>
            <w:r w:rsidRPr="0005395A">
              <w:rPr>
                <w:rFonts w:cs="MS Sans Serif"/>
                <w:color w:val="000000"/>
              </w:rPr>
              <w:t xml:space="preserve">These indicators will be shown on </w:t>
            </w:r>
            <w:proofErr w:type="gramStart"/>
            <w:r w:rsidRPr="0005395A">
              <w:rPr>
                <w:rFonts w:cs="MS Sans Serif"/>
                <w:color w:val="000000"/>
              </w:rPr>
              <w:t>the register</w:t>
            </w:r>
            <w:proofErr w:type="gramEnd"/>
            <w:r w:rsidRPr="0005395A">
              <w:rPr>
                <w:rFonts w:cs="MS Sans Serif"/>
                <w:color w:val="000000"/>
              </w:rPr>
              <w:t xml:space="preserve"> receipt.</w:t>
            </w:r>
          </w:p>
          <w:p w14:paraId="2CA33C18" w14:textId="0AD06774" w:rsidR="00087013" w:rsidRPr="00D81B51" w:rsidRDefault="00087013" w:rsidP="00503C3A">
            <w:pPr>
              <w:pStyle w:val="ListParagraph"/>
              <w:numPr>
                <w:ilvl w:val="0"/>
                <w:numId w:val="30"/>
              </w:numPr>
              <w:tabs>
                <w:tab w:val="left" w:pos="1440"/>
                <w:tab w:val="left" w:pos="1800"/>
                <w:tab w:val="left" w:pos="2160"/>
              </w:tabs>
              <w:ind w:left="496"/>
              <w:rPr>
                <w:color w:val="000000"/>
              </w:rPr>
            </w:pPr>
            <w:r w:rsidRPr="00D81B51">
              <w:rPr>
                <w:color w:val="000000"/>
              </w:rPr>
              <w:t xml:space="preserve">If the caller is still not satisfied, </w:t>
            </w:r>
            <w:hyperlink r:id="rId61" w:anchor="!/view?docid=18c64566-0ebb-4760-96fe-04da06185de0" w:history="1">
              <w:r w:rsidR="00D62159" w:rsidRPr="00E270EB">
                <w:rPr>
                  <w:rStyle w:val="Hyperlink"/>
                </w:rPr>
                <w:t>cold transfer (066076)</w:t>
              </w:r>
            </w:hyperlink>
            <w:r w:rsidRPr="00D81B51">
              <w:rPr>
                <w:color w:val="000000"/>
              </w:rPr>
              <w:t xml:space="preserve"> the call to </w:t>
            </w:r>
            <w:r w:rsidRPr="00F2296D">
              <w:rPr>
                <w:b/>
                <w:bCs/>
                <w:color w:val="000000"/>
              </w:rPr>
              <w:t>1-800-SHOP-CVS (1-800-746-7287</w:t>
            </w:r>
            <w:r w:rsidRPr="00D81B51">
              <w:rPr>
                <w:color w:val="000000"/>
              </w:rPr>
              <w:t xml:space="preserve">), </w:t>
            </w:r>
            <w:r w:rsidR="00DD1AD7" w:rsidRPr="0056764F">
              <w:t>Ad</w:t>
            </w:r>
            <w:r w:rsidR="00DD1AD7">
              <w:t>vise the member that the system prompts them to provide the reason for their call in a few words. Advise the member to state “ExtraCare Card</w:t>
            </w:r>
            <w:r w:rsidR="009B72EF">
              <w:t>.”</w:t>
            </w:r>
            <w:r w:rsidR="00DD1AD7">
              <w:t xml:space="preserve"> Once this occurs, verbal prompts will be provided by the system.</w:t>
            </w:r>
          </w:p>
          <w:p w14:paraId="1C675AB8" w14:textId="0AB21593" w:rsidR="00B40D0F" w:rsidRDefault="00A91209" w:rsidP="00B40D0F">
            <w:pPr>
              <w:autoSpaceDE w:val="0"/>
              <w:autoSpaceDN w:val="0"/>
              <w:adjustRightInd w:val="0"/>
              <w:rPr>
                <w:bCs/>
                <w:szCs w:val="22"/>
              </w:rPr>
            </w:pPr>
            <w:r>
              <w:rPr>
                <w:b/>
                <w:noProof/>
                <w:szCs w:val="22"/>
              </w:rPr>
              <w:t xml:space="preserve">  </w:t>
            </w:r>
            <w:r w:rsidR="00F81154">
              <w:rPr>
                <w:b/>
                <w:szCs w:val="22"/>
              </w:rPr>
              <w:t>N</w:t>
            </w:r>
            <w:r w:rsidR="00B40D0F">
              <w:rPr>
                <w:b/>
                <w:szCs w:val="22"/>
              </w:rPr>
              <w:t xml:space="preserve">ote: </w:t>
            </w:r>
            <w:r w:rsidR="00F81154">
              <w:rPr>
                <w:b/>
                <w:szCs w:val="22"/>
              </w:rPr>
              <w:t xml:space="preserve"> </w:t>
            </w:r>
            <w:r w:rsidR="00B40D0F">
              <w:rPr>
                <w:bCs/>
                <w:szCs w:val="22"/>
              </w:rPr>
              <w:t>The bar code on the ExtraCare card or CVS App must be scanned at POS to receive the 20% discount.</w:t>
            </w:r>
          </w:p>
          <w:p w14:paraId="0D45344C" w14:textId="44100D00" w:rsidR="006876D0" w:rsidRDefault="006876D0" w:rsidP="00503C3A">
            <w:pPr>
              <w:tabs>
                <w:tab w:val="left" w:pos="360"/>
                <w:tab w:val="left" w:pos="1080"/>
                <w:tab w:val="left" w:pos="1440"/>
                <w:tab w:val="left" w:pos="1800"/>
                <w:tab w:val="left" w:pos="2160"/>
              </w:tabs>
              <w:rPr>
                <w:b/>
                <w:szCs w:val="22"/>
              </w:rPr>
            </w:pPr>
          </w:p>
          <w:p w14:paraId="32F3F757" w14:textId="3DD98DF6" w:rsidR="004351B0" w:rsidRDefault="00087013" w:rsidP="00503C3A">
            <w:pPr>
              <w:tabs>
                <w:tab w:val="left" w:pos="360"/>
                <w:tab w:val="left" w:pos="1080"/>
                <w:tab w:val="left" w:pos="1440"/>
                <w:tab w:val="left" w:pos="1800"/>
                <w:tab w:val="left" w:pos="2160"/>
              </w:tabs>
              <w:rPr>
                <w:b/>
                <w:color w:val="000000"/>
              </w:rPr>
            </w:pPr>
            <w:r w:rsidRPr="0005395A">
              <w:rPr>
                <w:b/>
                <w:color w:val="000000"/>
              </w:rPr>
              <w:t>Hours of Operation:</w:t>
            </w:r>
            <w:r>
              <w:rPr>
                <w:b/>
                <w:color w:val="000000"/>
              </w:rPr>
              <w:t xml:space="preserve">  </w:t>
            </w:r>
          </w:p>
          <w:p w14:paraId="2326B780" w14:textId="4CC3ABB5" w:rsidR="009134E6" w:rsidRPr="00503C3A" w:rsidRDefault="009134E6" w:rsidP="00503C3A">
            <w:pPr>
              <w:pStyle w:val="ListParagraph"/>
              <w:numPr>
                <w:ilvl w:val="0"/>
                <w:numId w:val="52"/>
              </w:numPr>
              <w:ind w:left="856"/>
            </w:pPr>
            <w:bookmarkStart w:id="49" w:name="OLE_LINK11"/>
            <w:r w:rsidRPr="00503C3A">
              <w:t xml:space="preserve">Monday – Friday </w:t>
            </w:r>
            <w:r w:rsidR="005D4236" w:rsidRPr="00503C3A">
              <w:t>7</w:t>
            </w:r>
            <w:r w:rsidR="00F75912">
              <w:t xml:space="preserve"> </w:t>
            </w:r>
            <w:r w:rsidR="005D4236" w:rsidRPr="00503C3A">
              <w:t xml:space="preserve">am to </w:t>
            </w:r>
            <w:r w:rsidR="00A623D8">
              <w:t>9</w:t>
            </w:r>
            <w:r w:rsidR="00A623D8" w:rsidRPr="00503C3A">
              <w:t xml:space="preserve"> </w:t>
            </w:r>
            <w:r w:rsidR="005D4236" w:rsidRPr="00503C3A">
              <w:t>pm CT</w:t>
            </w:r>
          </w:p>
          <w:p w14:paraId="6D0E562A" w14:textId="35B86C9A" w:rsidR="00503C3A" w:rsidRPr="00503C3A" w:rsidRDefault="009134E6" w:rsidP="00503C3A">
            <w:pPr>
              <w:pStyle w:val="ListParagraph"/>
              <w:numPr>
                <w:ilvl w:val="0"/>
                <w:numId w:val="52"/>
              </w:numPr>
              <w:ind w:left="856"/>
              <w:rPr>
                <w:color w:val="000000"/>
              </w:rPr>
            </w:pPr>
            <w:r w:rsidRPr="00503C3A">
              <w:t>Sat</w:t>
            </w:r>
            <w:r w:rsidR="00EC15C4">
              <w:t>urday and Sunday</w:t>
            </w:r>
            <w:r w:rsidR="00563C4D" w:rsidRPr="00503C3A">
              <w:t xml:space="preserve"> </w:t>
            </w:r>
            <w:r w:rsidR="005D4236" w:rsidRPr="00503C3A">
              <w:t>9 am to 5:30 pm CT</w:t>
            </w:r>
            <w:r w:rsidR="00503C3A">
              <w:t xml:space="preserve"> </w:t>
            </w:r>
            <w:bookmarkEnd w:id="49"/>
          </w:p>
          <w:p w14:paraId="4754A8E4" w14:textId="78338F53" w:rsidR="00C2434F" w:rsidRPr="00503C3A" w:rsidRDefault="00087013" w:rsidP="00503C3A">
            <w:pPr>
              <w:pStyle w:val="ListParagraph"/>
              <w:numPr>
                <w:ilvl w:val="0"/>
                <w:numId w:val="52"/>
              </w:numPr>
              <w:ind w:left="856"/>
              <w:rPr>
                <w:color w:val="000000"/>
              </w:rPr>
            </w:pPr>
            <w:r w:rsidRPr="00503C3A">
              <w:rPr>
                <w:color w:val="000000"/>
              </w:rPr>
              <w:t xml:space="preserve">Closed Major Holidays  </w:t>
            </w:r>
          </w:p>
        </w:tc>
      </w:tr>
      <w:tr w:rsidR="00087013" w14:paraId="3DFB6CF6" w14:textId="77777777" w:rsidTr="00313CE0">
        <w:tc>
          <w:tcPr>
            <w:tcW w:w="310" w:type="pct"/>
          </w:tcPr>
          <w:p w14:paraId="509A7F0D" w14:textId="296A34D7" w:rsidR="00087013" w:rsidRDefault="00695195" w:rsidP="00DB55BE">
            <w:pPr>
              <w:jc w:val="center"/>
              <w:rPr>
                <w:b/>
                <w:color w:val="000000"/>
              </w:rPr>
            </w:pPr>
            <w:r>
              <w:rPr>
                <w:b/>
                <w:color w:val="000000"/>
              </w:rPr>
              <w:t>6</w:t>
            </w:r>
          </w:p>
        </w:tc>
        <w:tc>
          <w:tcPr>
            <w:tcW w:w="1191" w:type="pct"/>
          </w:tcPr>
          <w:p w14:paraId="5208E5AC" w14:textId="4B143A40" w:rsidR="00087013" w:rsidRPr="009512F7" w:rsidRDefault="00087013" w:rsidP="00DB55BE">
            <w:pPr>
              <w:rPr>
                <w:b/>
                <w:color w:val="000000"/>
              </w:rPr>
            </w:pPr>
            <w:r w:rsidRPr="009512F7">
              <w:rPr>
                <w:b/>
                <w:color w:val="000000"/>
              </w:rPr>
              <w:t xml:space="preserve">The CVS Retail Pharmacy did not recognize my card and </w:t>
            </w:r>
            <w:r w:rsidR="00F37C9C" w:rsidRPr="009512F7">
              <w:rPr>
                <w:b/>
                <w:color w:val="000000"/>
              </w:rPr>
              <w:t>did not</w:t>
            </w:r>
            <w:r w:rsidRPr="009512F7">
              <w:rPr>
                <w:b/>
                <w:color w:val="000000"/>
              </w:rPr>
              <w:t xml:space="preserve"> scan it for my </w:t>
            </w:r>
            <w:r w:rsidR="00376948">
              <w:rPr>
                <w:b/>
                <w:color w:val="000000"/>
              </w:rPr>
              <w:t xml:space="preserve">20% </w:t>
            </w:r>
            <w:r w:rsidRPr="009512F7">
              <w:rPr>
                <w:b/>
                <w:color w:val="000000"/>
              </w:rPr>
              <w:t>discount.</w:t>
            </w:r>
          </w:p>
        </w:tc>
        <w:tc>
          <w:tcPr>
            <w:tcW w:w="3499" w:type="pct"/>
          </w:tcPr>
          <w:p w14:paraId="23F01174" w14:textId="014DCD98" w:rsidR="00BE3706" w:rsidRPr="005A5E37" w:rsidRDefault="00087013" w:rsidP="00BE3706">
            <w:pPr>
              <w:tabs>
                <w:tab w:val="left" w:pos="360"/>
                <w:tab w:val="left" w:pos="1080"/>
                <w:tab w:val="left" w:pos="1440"/>
                <w:tab w:val="left" w:pos="1800"/>
                <w:tab w:val="left" w:pos="2160"/>
              </w:tabs>
              <w:rPr>
                <w:rFonts w:cs="Arial"/>
                <w:color w:val="000000"/>
              </w:rPr>
            </w:pPr>
            <w:r w:rsidRPr="0005395A">
              <w:rPr>
                <w:rFonts w:cs="MS Sans Serif"/>
                <w:color w:val="000000"/>
              </w:rPr>
              <w:t xml:space="preserve">Apologize for the inconvenience </w:t>
            </w:r>
            <w:r w:rsidR="00BE3706">
              <w:rPr>
                <w:rFonts w:cs="MS Sans Serif"/>
                <w:color w:val="000000"/>
              </w:rPr>
              <w:t xml:space="preserve">and </w:t>
            </w:r>
            <w:r w:rsidR="00BE3706">
              <w:rPr>
                <w:rFonts w:cs="Arial"/>
                <w:color w:val="000000"/>
              </w:rPr>
              <w:t xml:space="preserve">determine if the program has been discontinued by checking </w:t>
            </w:r>
            <w:r w:rsidR="00BE3706" w:rsidRPr="00850058">
              <w:rPr>
                <w:rFonts w:cs="Arial"/>
                <w:color w:val="000000"/>
              </w:rPr>
              <w:t xml:space="preserve">the </w:t>
            </w:r>
            <w:hyperlink r:id="rId62" w:anchor="!/view?docid=1e234589-8f19-4914-a276-27ad26382914" w:history="1">
              <w:hyperlink r:id="rId63" w:anchor="!/view?docid=1e234589-8f19-4914-a276-27ad26382914" w:history="1">
                <w:r w:rsidR="007470BB">
                  <w:rPr>
                    <w:rStyle w:val="Hyperlink"/>
                    <w:rFonts w:eastAsia="Calibri" w:cs="Arial"/>
                  </w:rPr>
                  <w:t>ExtraCare Health Benefit (ECHB) Program Sunsetting Client List by Year (047924)</w:t>
                </w:r>
              </w:hyperlink>
              <w:r w:rsidR="00BE3706" w:rsidRPr="001F7D88">
                <w:rPr>
                  <w:rStyle w:val="Hyperlink"/>
                  <w:rFonts w:eastAsia="Calibri" w:cs="Arial"/>
                  <w:color w:val="auto"/>
                  <w:u w:val="none"/>
                </w:rPr>
                <w:t>.</w:t>
              </w:r>
            </w:hyperlink>
          </w:p>
          <w:p w14:paraId="6C27593C" w14:textId="77777777" w:rsidR="006569E0" w:rsidRDefault="006569E0" w:rsidP="00DB55BE">
            <w:pPr>
              <w:autoSpaceDE w:val="0"/>
              <w:autoSpaceDN w:val="0"/>
              <w:adjustRightInd w:val="0"/>
              <w:rPr>
                <w:rFonts w:cs="MS Sans Serif"/>
                <w:color w:val="000000"/>
              </w:rPr>
            </w:pPr>
          </w:p>
          <w:p w14:paraId="3A5FCA0E" w14:textId="459B3DB4" w:rsidR="00087013" w:rsidRPr="0005395A" w:rsidRDefault="00BE3706" w:rsidP="00DB55BE">
            <w:pPr>
              <w:autoSpaceDE w:val="0"/>
              <w:autoSpaceDN w:val="0"/>
              <w:adjustRightInd w:val="0"/>
              <w:rPr>
                <w:rFonts w:cs="MS Sans Serif"/>
                <w:color w:val="000000"/>
              </w:rPr>
            </w:pPr>
            <w:r>
              <w:rPr>
                <w:rFonts w:cs="MS Sans Serif"/>
                <w:color w:val="000000"/>
              </w:rPr>
              <w:t xml:space="preserve">If the client for the member is not listed on the </w:t>
            </w:r>
            <w:hyperlink r:id="rId64" w:anchor="!/view?docid=1e234589-8f19-4914-a276-27ad26382914" w:history="1">
              <w:r w:rsidR="00C60EDE">
                <w:rPr>
                  <w:rStyle w:val="Hyperlink"/>
                  <w:rFonts w:eastAsia="Calibri" w:cs="Arial"/>
                </w:rPr>
                <w:t>ExtraCare Health Benefit (ECHB) Program Sunsetting Client List by Year (047924)</w:t>
              </w:r>
            </w:hyperlink>
            <w:r w:rsidR="00C60EDE">
              <w:rPr>
                <w:rFonts w:cs="MS Sans Serif"/>
                <w:color w:val="000000"/>
              </w:rPr>
              <w:t xml:space="preserve">, </w:t>
            </w:r>
            <w:r>
              <w:rPr>
                <w:rFonts w:cs="MS Sans Serif"/>
                <w:color w:val="000000"/>
              </w:rPr>
              <w:t xml:space="preserve">then </w:t>
            </w:r>
            <w:hyperlink r:id="rId65" w:anchor="!/view?docid=18c64566-0ebb-4760-96fe-04da06185de0" w:history="1">
              <w:r w:rsidR="005F2DA9" w:rsidRPr="006A6E1F">
                <w:rPr>
                  <w:rStyle w:val="Hyperlink"/>
                  <w:rFonts w:cs="MS Sans Serif"/>
                </w:rPr>
                <w:t>cold transfer (066076)</w:t>
              </w:r>
            </w:hyperlink>
            <w:r w:rsidR="00087013" w:rsidRPr="0005395A">
              <w:rPr>
                <w:rFonts w:cs="MS Sans Serif"/>
                <w:color w:val="000000"/>
              </w:rPr>
              <w:t xml:space="preserve"> the call to </w:t>
            </w:r>
            <w:r w:rsidR="00087013" w:rsidRPr="00F2296D">
              <w:rPr>
                <w:rFonts w:cs="MS Sans Serif"/>
                <w:b/>
                <w:bCs/>
                <w:color w:val="000000"/>
              </w:rPr>
              <w:t>1-800-SHOP-CVS (1-800-746-7287)</w:t>
            </w:r>
            <w:r w:rsidR="00087013" w:rsidRPr="0005395A">
              <w:rPr>
                <w:rFonts w:cs="MS Sans Serif"/>
                <w:color w:val="000000"/>
              </w:rPr>
              <w:t xml:space="preserve">, </w:t>
            </w:r>
            <w:r w:rsidR="00DD1AD7" w:rsidRPr="0056764F">
              <w:t>Ad</w:t>
            </w:r>
            <w:r w:rsidR="00DD1AD7">
              <w:t>vise the member that the system prompts them to provide the reason for their call in a few words. Advise the member to state “ExtraCare Card</w:t>
            </w:r>
            <w:r w:rsidR="009B72EF">
              <w:t>.”</w:t>
            </w:r>
            <w:r w:rsidR="00DD1AD7">
              <w:t xml:space="preserve"> Once this occurs, verbal prompts will be provided by the system.</w:t>
            </w:r>
          </w:p>
          <w:p w14:paraId="0113C68F" w14:textId="6FDBA7B4" w:rsidR="00087013" w:rsidRPr="0005395A" w:rsidRDefault="00087013" w:rsidP="00DB55BE">
            <w:pPr>
              <w:autoSpaceDE w:val="0"/>
              <w:autoSpaceDN w:val="0"/>
              <w:adjustRightInd w:val="0"/>
              <w:rPr>
                <w:b/>
                <w:color w:val="000000"/>
              </w:rPr>
            </w:pPr>
            <w:r w:rsidRPr="0005395A">
              <w:rPr>
                <w:b/>
                <w:color w:val="000000"/>
              </w:rPr>
              <w:t>Hours of Operation:</w:t>
            </w:r>
          </w:p>
          <w:p w14:paraId="6093AA3D" w14:textId="7BF43620" w:rsidR="00E175DF" w:rsidRPr="00D56E48" w:rsidRDefault="00E175DF" w:rsidP="001F7D88">
            <w:pPr>
              <w:numPr>
                <w:ilvl w:val="0"/>
                <w:numId w:val="94"/>
              </w:numPr>
            </w:pPr>
            <w:r w:rsidRPr="00D56E48">
              <w:t>Monday – Friday 7</w:t>
            </w:r>
            <w:r w:rsidRPr="004E4A00">
              <w:t xml:space="preserve"> am to</w:t>
            </w:r>
            <w:r w:rsidRPr="00D56E48">
              <w:t xml:space="preserve"> </w:t>
            </w:r>
            <w:r w:rsidR="00F41A60">
              <w:t>9</w:t>
            </w:r>
            <w:r w:rsidR="00F41A60" w:rsidRPr="00D56E48">
              <w:t xml:space="preserve"> </w:t>
            </w:r>
            <w:r w:rsidRPr="00D56E48">
              <w:t>pm CT</w:t>
            </w:r>
          </w:p>
          <w:p w14:paraId="1BF6C0D3" w14:textId="7B0336F9" w:rsidR="00E175DF" w:rsidRPr="00732412" w:rsidRDefault="00E175DF" w:rsidP="001F7D88">
            <w:pPr>
              <w:numPr>
                <w:ilvl w:val="0"/>
                <w:numId w:val="94"/>
              </w:numPr>
              <w:rPr>
                <w:rFonts w:cs="MS Sans Serif"/>
              </w:rPr>
            </w:pPr>
            <w:r w:rsidRPr="00732412">
              <w:t>Sat</w:t>
            </w:r>
            <w:r w:rsidR="00EC15C4">
              <w:t>urday and Sunday</w:t>
            </w:r>
            <w:r w:rsidR="00563C4D" w:rsidRPr="00732412">
              <w:t xml:space="preserve"> </w:t>
            </w:r>
            <w:r w:rsidRPr="00732412">
              <w:t>9 am to 5:30 pm CT</w:t>
            </w:r>
          </w:p>
          <w:p w14:paraId="68CA8FCC" w14:textId="77777777" w:rsidR="00087013" w:rsidRPr="0005395A" w:rsidRDefault="00087013" w:rsidP="001F7D88">
            <w:pPr>
              <w:numPr>
                <w:ilvl w:val="0"/>
                <w:numId w:val="94"/>
              </w:numPr>
              <w:rPr>
                <w:rFonts w:cs="MS Sans Serif"/>
                <w:color w:val="000000"/>
              </w:rPr>
            </w:pPr>
            <w:r w:rsidRPr="00D81B51">
              <w:rPr>
                <w:color w:val="000000"/>
              </w:rPr>
              <w:t xml:space="preserve">Closed Major Holidays  </w:t>
            </w:r>
          </w:p>
        </w:tc>
      </w:tr>
      <w:tr w:rsidR="00C2434F" w14:paraId="330D0FDF" w14:textId="77777777" w:rsidTr="00313CE0">
        <w:tc>
          <w:tcPr>
            <w:tcW w:w="310" w:type="pct"/>
          </w:tcPr>
          <w:p w14:paraId="718FE9C3" w14:textId="57AFA2CD" w:rsidR="00C2434F" w:rsidRPr="00C2434F" w:rsidRDefault="00695195" w:rsidP="00DB55BE">
            <w:pPr>
              <w:jc w:val="center"/>
              <w:rPr>
                <w:b/>
                <w:color w:val="000000"/>
              </w:rPr>
            </w:pPr>
            <w:r>
              <w:rPr>
                <w:b/>
                <w:color w:val="000000"/>
              </w:rPr>
              <w:t>7</w:t>
            </w:r>
          </w:p>
        </w:tc>
        <w:tc>
          <w:tcPr>
            <w:tcW w:w="1191" w:type="pct"/>
          </w:tcPr>
          <w:p w14:paraId="3907DA39" w14:textId="5E0D223D" w:rsidR="00C2434F" w:rsidRDefault="00260F2D" w:rsidP="00B11248">
            <w:pPr>
              <w:rPr>
                <w:b/>
                <w:color w:val="000000"/>
              </w:rPr>
            </w:pPr>
            <w:r w:rsidRPr="009512F7">
              <w:rPr>
                <w:b/>
                <w:color w:val="000000"/>
              </w:rPr>
              <w:t xml:space="preserve">I would like to </w:t>
            </w:r>
            <w:r>
              <w:rPr>
                <w:b/>
                <w:color w:val="000000"/>
              </w:rPr>
              <w:t xml:space="preserve">stop receiving or being receiving </w:t>
            </w:r>
            <w:r w:rsidRPr="009512F7">
              <w:rPr>
                <w:b/>
                <w:color w:val="000000"/>
              </w:rPr>
              <w:t xml:space="preserve">communications </w:t>
            </w:r>
            <w:r w:rsidR="00087013" w:rsidRPr="009512F7">
              <w:rPr>
                <w:b/>
                <w:color w:val="000000"/>
              </w:rPr>
              <w:t xml:space="preserve">(phone calls, </w:t>
            </w:r>
            <w:r w:rsidR="00563C4D" w:rsidRPr="009512F7">
              <w:rPr>
                <w:b/>
                <w:color w:val="000000"/>
              </w:rPr>
              <w:t>mailings,</w:t>
            </w:r>
            <w:r w:rsidR="00087013" w:rsidRPr="009512F7">
              <w:rPr>
                <w:b/>
                <w:color w:val="000000"/>
              </w:rPr>
              <w:t xml:space="preserve"> or emails) for ExtraCare or CVS.com, </w:t>
            </w:r>
            <w:r w:rsidR="00F37C9C" w:rsidRPr="009512F7">
              <w:rPr>
                <w:b/>
                <w:color w:val="000000"/>
              </w:rPr>
              <w:t>to whom would I speak</w:t>
            </w:r>
            <w:r w:rsidR="00087013" w:rsidRPr="009512F7">
              <w:rPr>
                <w:b/>
                <w:color w:val="000000"/>
              </w:rPr>
              <w:t>?</w:t>
            </w:r>
          </w:p>
          <w:p w14:paraId="7D4B8443" w14:textId="77777777" w:rsidR="00D81B51" w:rsidRPr="009512F7" w:rsidRDefault="00D81B51" w:rsidP="00DB55BE">
            <w:pPr>
              <w:rPr>
                <w:b/>
                <w:color w:val="000000"/>
              </w:rPr>
            </w:pPr>
          </w:p>
        </w:tc>
        <w:tc>
          <w:tcPr>
            <w:tcW w:w="3499" w:type="pct"/>
          </w:tcPr>
          <w:p w14:paraId="551DEA16" w14:textId="4560E166" w:rsidR="00087013" w:rsidRPr="0005395A" w:rsidRDefault="00677C90" w:rsidP="00DB55BE">
            <w:pPr>
              <w:autoSpaceDE w:val="0"/>
              <w:autoSpaceDN w:val="0"/>
              <w:adjustRightInd w:val="0"/>
              <w:rPr>
                <w:rFonts w:cs="Verdana"/>
                <w:color w:val="000000"/>
              </w:rPr>
            </w:pPr>
            <w:r>
              <w:rPr>
                <w:rFonts w:cs="MS Sans Serif"/>
                <w:b/>
                <w:bCs/>
                <w:color w:val="000000"/>
              </w:rPr>
              <w:t xml:space="preserve">Call or </w:t>
            </w:r>
            <w:proofErr w:type="gramStart"/>
            <w:r>
              <w:rPr>
                <w:rFonts w:cs="MS Sans Serif"/>
                <w:b/>
                <w:bCs/>
                <w:color w:val="000000"/>
              </w:rPr>
              <w:t>cold</w:t>
            </w:r>
            <w:proofErr w:type="gramEnd"/>
            <w:r>
              <w:rPr>
                <w:rFonts w:cs="MS Sans Serif"/>
                <w:b/>
                <w:bCs/>
                <w:color w:val="000000"/>
              </w:rPr>
              <w:t xml:space="preserve"> transfer to </w:t>
            </w:r>
            <w:r w:rsidR="00087013" w:rsidRPr="00F2296D">
              <w:rPr>
                <w:rFonts w:cs="MS Sans Serif"/>
                <w:b/>
                <w:bCs/>
                <w:color w:val="000000"/>
              </w:rPr>
              <w:t>1-800-SHOP-CVS (1-800-746-7287)</w:t>
            </w:r>
            <w:r w:rsidR="00087013" w:rsidRPr="0005395A">
              <w:rPr>
                <w:rFonts w:cs="MS Sans Serif"/>
                <w:color w:val="000000"/>
              </w:rPr>
              <w:t xml:space="preserve">, </w:t>
            </w:r>
            <w:r w:rsidR="00DD1AD7" w:rsidRPr="0056764F">
              <w:t>Ad</w:t>
            </w:r>
            <w:r w:rsidR="00DD1AD7">
              <w:t>vise the member that the system prompts them to provide the reason for their call in a few words. Advise the member to state “ExtraCare Card</w:t>
            </w:r>
            <w:r w:rsidR="009B72EF">
              <w:t>.”</w:t>
            </w:r>
            <w:r w:rsidR="00DD1AD7">
              <w:t xml:space="preserve"> Once this occurs, verbal prompts will be provided by the </w:t>
            </w:r>
            <w:r w:rsidR="009B72EF">
              <w:t>system.</w:t>
            </w:r>
            <w:r w:rsidR="00563C4D" w:rsidRPr="0005395A">
              <w:rPr>
                <w:rFonts w:cs="Verdana"/>
                <w:color w:val="000000"/>
              </w:rPr>
              <w:t xml:space="preserve"> </w:t>
            </w:r>
          </w:p>
          <w:p w14:paraId="7677FCDA" w14:textId="3B4FF23A" w:rsidR="00503C3A" w:rsidRDefault="00087013" w:rsidP="00503C3A">
            <w:pPr>
              <w:autoSpaceDE w:val="0"/>
              <w:autoSpaceDN w:val="0"/>
              <w:adjustRightInd w:val="0"/>
              <w:rPr>
                <w:b/>
                <w:color w:val="000000"/>
              </w:rPr>
            </w:pPr>
            <w:r w:rsidRPr="0005395A">
              <w:rPr>
                <w:b/>
                <w:color w:val="000000"/>
              </w:rPr>
              <w:t>Hours of Operation:</w:t>
            </w:r>
            <w:r>
              <w:rPr>
                <w:b/>
                <w:color w:val="000000"/>
              </w:rPr>
              <w:t xml:space="preserve"> </w:t>
            </w:r>
          </w:p>
          <w:p w14:paraId="572718DA" w14:textId="26678212" w:rsidR="007E4310" w:rsidRPr="00503C3A" w:rsidRDefault="007E4310" w:rsidP="001F7D88">
            <w:pPr>
              <w:numPr>
                <w:ilvl w:val="0"/>
                <w:numId w:val="95"/>
              </w:numPr>
              <w:rPr>
                <w:b/>
                <w:color w:val="000000"/>
              </w:rPr>
            </w:pPr>
            <w:r w:rsidRPr="00503C3A">
              <w:t xml:space="preserve">Monday – </w:t>
            </w:r>
            <w:r w:rsidR="00894B3E" w:rsidRPr="00503C3A">
              <w:t>Friday 7</w:t>
            </w:r>
            <w:r w:rsidR="00E475DD">
              <w:t xml:space="preserve"> </w:t>
            </w:r>
            <w:r w:rsidRPr="00503C3A">
              <w:t xml:space="preserve">am to </w:t>
            </w:r>
            <w:r w:rsidR="00A623D8">
              <w:t>9</w:t>
            </w:r>
            <w:r w:rsidR="00A623D8" w:rsidRPr="00503C3A">
              <w:t xml:space="preserve"> </w:t>
            </w:r>
            <w:r w:rsidRPr="00503C3A">
              <w:t>pm CT</w:t>
            </w:r>
          </w:p>
          <w:p w14:paraId="355B298C" w14:textId="65CB4FA1" w:rsidR="00503C3A" w:rsidRPr="00503C3A" w:rsidRDefault="007E4310" w:rsidP="001F7D88">
            <w:pPr>
              <w:numPr>
                <w:ilvl w:val="0"/>
                <w:numId w:val="95"/>
              </w:numPr>
            </w:pPr>
            <w:r w:rsidRPr="00503C3A">
              <w:t>Sat</w:t>
            </w:r>
            <w:r w:rsidR="007F073D">
              <w:t>urday and Sunday</w:t>
            </w:r>
            <w:r w:rsidR="00563C4D" w:rsidRPr="00503C3A">
              <w:t xml:space="preserve"> </w:t>
            </w:r>
            <w:r w:rsidRPr="00503C3A">
              <w:t xml:space="preserve">9 am to 5:30 pm CT </w:t>
            </w:r>
          </w:p>
          <w:p w14:paraId="3349D8C0" w14:textId="485D10D2" w:rsidR="00C2434F" w:rsidRPr="00503C3A" w:rsidRDefault="00087013" w:rsidP="001F7D88">
            <w:pPr>
              <w:numPr>
                <w:ilvl w:val="0"/>
                <w:numId w:val="95"/>
              </w:numPr>
              <w:rPr>
                <w:color w:val="000000"/>
              </w:rPr>
            </w:pPr>
            <w:r w:rsidRPr="00503C3A">
              <w:rPr>
                <w:color w:val="000000"/>
              </w:rPr>
              <w:t xml:space="preserve">Closed Major Holidays  </w:t>
            </w:r>
          </w:p>
        </w:tc>
      </w:tr>
      <w:tr w:rsidR="00087013" w14:paraId="113A2E71" w14:textId="77777777" w:rsidTr="00313CE0">
        <w:tc>
          <w:tcPr>
            <w:tcW w:w="310" w:type="pct"/>
          </w:tcPr>
          <w:p w14:paraId="1726BADA" w14:textId="7C836D2E" w:rsidR="00087013" w:rsidRDefault="00695195" w:rsidP="00DB55BE">
            <w:pPr>
              <w:jc w:val="center"/>
              <w:rPr>
                <w:b/>
                <w:color w:val="000000"/>
              </w:rPr>
            </w:pPr>
            <w:r>
              <w:rPr>
                <w:b/>
                <w:color w:val="000000"/>
              </w:rPr>
              <w:t>8</w:t>
            </w:r>
          </w:p>
        </w:tc>
        <w:tc>
          <w:tcPr>
            <w:tcW w:w="1191" w:type="pct"/>
          </w:tcPr>
          <w:p w14:paraId="43DAF2B2" w14:textId="77777777" w:rsidR="00087013" w:rsidRDefault="00087013" w:rsidP="00DB55BE">
            <w:pPr>
              <w:rPr>
                <w:color w:val="000000"/>
              </w:rPr>
            </w:pPr>
            <w:r w:rsidRPr="0005395A">
              <w:rPr>
                <w:rFonts w:cs="MS Sans Serif"/>
                <w:b/>
                <w:iCs/>
                <w:color w:val="000000"/>
              </w:rPr>
              <w:t xml:space="preserve">How do the points work on ExtraCare </w:t>
            </w:r>
            <w:r>
              <w:rPr>
                <w:rFonts w:cs="MS Sans Serif"/>
                <w:b/>
                <w:iCs/>
                <w:color w:val="000000"/>
              </w:rPr>
              <w:t xml:space="preserve">(red) </w:t>
            </w:r>
            <w:r w:rsidRPr="0005395A">
              <w:rPr>
                <w:rFonts w:cs="MS Sans Serif"/>
                <w:b/>
                <w:iCs/>
                <w:color w:val="000000"/>
              </w:rPr>
              <w:t>Cards?</w:t>
            </w:r>
          </w:p>
        </w:tc>
        <w:tc>
          <w:tcPr>
            <w:tcW w:w="3499" w:type="pct"/>
          </w:tcPr>
          <w:p w14:paraId="419D64AA" w14:textId="77777777" w:rsidR="00087013" w:rsidRPr="0005395A" w:rsidRDefault="00087013" w:rsidP="00DB55BE">
            <w:pPr>
              <w:rPr>
                <w:color w:val="000000"/>
              </w:rPr>
            </w:pPr>
            <w:r w:rsidRPr="0005395A">
              <w:rPr>
                <w:color w:val="000000"/>
              </w:rPr>
              <w:t xml:space="preserve">We cannot comment specifically </w:t>
            </w:r>
            <w:proofErr w:type="gramStart"/>
            <w:r w:rsidRPr="0005395A">
              <w:rPr>
                <w:color w:val="000000"/>
              </w:rPr>
              <w:t>to</w:t>
            </w:r>
            <w:proofErr w:type="gramEnd"/>
            <w:r w:rsidRPr="0005395A">
              <w:rPr>
                <w:color w:val="000000"/>
              </w:rPr>
              <w:t xml:space="preserve"> the process of how points work on ExtraCare Cards. </w:t>
            </w:r>
          </w:p>
          <w:p w14:paraId="4E2BAAF8" w14:textId="10B3C34A" w:rsidR="00087013" w:rsidRDefault="00087013" w:rsidP="00DB55BE">
            <w:pPr>
              <w:rPr>
                <w:noProof/>
              </w:rPr>
            </w:pPr>
            <w:r w:rsidRPr="0005395A">
              <w:rPr>
                <w:color w:val="000000"/>
              </w:rPr>
              <w:t xml:space="preserve">Callers should refer to our website at the following URL for further explanation on points, or talk with our in-store retail pharmacy employee: </w:t>
            </w:r>
            <w:hyperlink r:id="rId66" w:history="1">
              <w:r w:rsidRPr="0005395A">
                <w:rPr>
                  <w:color w:val="0000FF"/>
                  <w:u w:val="single"/>
                </w:rPr>
                <w:t>https://www.cvs.com/extracare/home?icid=CVSHeader:Extracare</w:t>
              </w:r>
            </w:hyperlink>
            <w:r w:rsidRPr="0005395A">
              <w:rPr>
                <w:color w:val="000000"/>
              </w:rPr>
              <w:t xml:space="preserve">  </w:t>
            </w:r>
            <w:r w:rsidRPr="0005395A">
              <w:rPr>
                <w:noProof/>
              </w:rPr>
              <w:t xml:space="preserve"> </w:t>
            </w:r>
          </w:p>
          <w:p w14:paraId="7C4AC46E" w14:textId="18B79FFC" w:rsidR="00EE2C3F" w:rsidRPr="00D81B51" w:rsidRDefault="00EE2C3F" w:rsidP="001F7D88">
            <w:pPr>
              <w:numPr>
                <w:ilvl w:val="0"/>
                <w:numId w:val="96"/>
              </w:numPr>
              <w:rPr>
                <w:color w:val="000000"/>
              </w:rPr>
            </w:pPr>
            <w:r w:rsidRPr="00D81B51">
              <w:rPr>
                <w:color w:val="000000"/>
              </w:rPr>
              <w:t xml:space="preserve">If the caller is still not satisfied, </w:t>
            </w:r>
            <w:hyperlink r:id="rId67" w:anchor="!/view?docid=18c64566-0ebb-4760-96fe-04da06185de0" w:history="1">
              <w:r w:rsidR="005F2DA9" w:rsidRPr="006A6E1F">
                <w:rPr>
                  <w:rStyle w:val="Hyperlink"/>
                </w:rPr>
                <w:t>cold transfer (066076)</w:t>
              </w:r>
            </w:hyperlink>
            <w:r w:rsidRPr="00D81B51">
              <w:rPr>
                <w:color w:val="000000"/>
              </w:rPr>
              <w:t xml:space="preserve"> the call to </w:t>
            </w:r>
            <w:r w:rsidRPr="00F2296D">
              <w:rPr>
                <w:b/>
                <w:bCs/>
                <w:color w:val="000000"/>
              </w:rPr>
              <w:t>1-800-SHOP-CVS (1-800-746-7287)</w:t>
            </w:r>
            <w:r w:rsidRPr="00D81B51">
              <w:rPr>
                <w:color w:val="000000"/>
              </w:rPr>
              <w:t xml:space="preserve">, </w:t>
            </w:r>
            <w:r w:rsidR="00DD1AD7" w:rsidRPr="0056764F">
              <w:t>Ad</w:t>
            </w:r>
            <w:r w:rsidR="00DD1AD7">
              <w:t>vise the member that the system prompts them to provide the reason for their call in a few words. Advise the member to state “ExtraCare Card</w:t>
            </w:r>
            <w:r w:rsidR="009B72EF">
              <w:t>.”</w:t>
            </w:r>
            <w:r w:rsidR="00DD1AD7">
              <w:t xml:space="preserve"> Once this occurs, verbal prompts will be provided by the system. </w:t>
            </w:r>
            <w:r w:rsidRPr="00D81B51">
              <w:rPr>
                <w:color w:val="000000"/>
              </w:rPr>
              <w:t xml:space="preserve"> </w:t>
            </w:r>
          </w:p>
          <w:p w14:paraId="44524CF4" w14:textId="1F3E15C2" w:rsidR="004351B0" w:rsidRDefault="00EE2C3F" w:rsidP="00DB55BE">
            <w:pPr>
              <w:autoSpaceDE w:val="0"/>
              <w:autoSpaceDN w:val="0"/>
              <w:adjustRightInd w:val="0"/>
              <w:rPr>
                <w:b/>
                <w:color w:val="000000"/>
              </w:rPr>
            </w:pPr>
            <w:r w:rsidRPr="0005395A">
              <w:rPr>
                <w:b/>
                <w:color w:val="000000"/>
              </w:rPr>
              <w:t>Hours of Operation:</w:t>
            </w:r>
            <w:r>
              <w:rPr>
                <w:b/>
                <w:color w:val="000000"/>
              </w:rPr>
              <w:t xml:space="preserve"> </w:t>
            </w:r>
          </w:p>
          <w:p w14:paraId="05419093" w14:textId="43569C72" w:rsidR="007E4310" w:rsidRPr="00503C3A" w:rsidRDefault="007E4310" w:rsidP="001F7D88">
            <w:pPr>
              <w:numPr>
                <w:ilvl w:val="0"/>
                <w:numId w:val="96"/>
              </w:numPr>
            </w:pPr>
            <w:r w:rsidRPr="00503C3A">
              <w:t xml:space="preserve">Monday – Friday 7 am to </w:t>
            </w:r>
            <w:r w:rsidR="0042750D">
              <w:t>9</w:t>
            </w:r>
            <w:r w:rsidR="0042750D" w:rsidRPr="00503C3A">
              <w:t xml:space="preserve"> </w:t>
            </w:r>
            <w:r w:rsidRPr="00503C3A">
              <w:t>pm CT</w:t>
            </w:r>
          </w:p>
          <w:p w14:paraId="04B8702D" w14:textId="1BA55264" w:rsidR="00503C3A" w:rsidRPr="00503C3A" w:rsidRDefault="007E4310" w:rsidP="001F7D88">
            <w:pPr>
              <w:numPr>
                <w:ilvl w:val="0"/>
                <w:numId w:val="96"/>
              </w:numPr>
            </w:pPr>
            <w:r w:rsidRPr="00503C3A">
              <w:t>Sat</w:t>
            </w:r>
            <w:r w:rsidR="00053324">
              <w:t>urday and Sunday</w:t>
            </w:r>
            <w:r w:rsidR="00563C4D" w:rsidRPr="00503C3A">
              <w:t xml:space="preserve"> </w:t>
            </w:r>
            <w:r w:rsidRPr="00503C3A">
              <w:t xml:space="preserve">9 am to 5:30 pm CT </w:t>
            </w:r>
          </w:p>
          <w:p w14:paraId="48C0383C" w14:textId="6933D67D" w:rsidR="00087013" w:rsidRPr="00503C3A" w:rsidRDefault="00EE2C3F" w:rsidP="001F7D88">
            <w:pPr>
              <w:numPr>
                <w:ilvl w:val="0"/>
                <w:numId w:val="96"/>
              </w:numPr>
              <w:rPr>
                <w:rFonts w:cs="MS Sans Serif"/>
                <w:color w:val="000000"/>
              </w:rPr>
            </w:pPr>
            <w:r w:rsidRPr="00503C3A">
              <w:rPr>
                <w:color w:val="000000"/>
              </w:rPr>
              <w:t>Closed Major Holidays</w:t>
            </w:r>
          </w:p>
        </w:tc>
      </w:tr>
      <w:tr w:rsidR="00087013" w14:paraId="3DD25F81" w14:textId="77777777" w:rsidTr="00313CE0">
        <w:tc>
          <w:tcPr>
            <w:tcW w:w="310" w:type="pct"/>
          </w:tcPr>
          <w:p w14:paraId="001453F6" w14:textId="77777777" w:rsidR="00087013" w:rsidRDefault="00695195" w:rsidP="00DB55BE">
            <w:pPr>
              <w:jc w:val="center"/>
              <w:rPr>
                <w:b/>
                <w:color w:val="000000"/>
              </w:rPr>
            </w:pPr>
            <w:r>
              <w:rPr>
                <w:b/>
                <w:color w:val="000000"/>
              </w:rPr>
              <w:t>9</w:t>
            </w:r>
          </w:p>
        </w:tc>
        <w:tc>
          <w:tcPr>
            <w:tcW w:w="1191" w:type="pct"/>
          </w:tcPr>
          <w:p w14:paraId="26E5AC9B" w14:textId="77777777" w:rsidR="00087013" w:rsidRPr="0005395A" w:rsidRDefault="00087013" w:rsidP="00DB55BE">
            <w:pPr>
              <w:tabs>
                <w:tab w:val="left" w:pos="360"/>
                <w:tab w:val="left" w:pos="1080"/>
                <w:tab w:val="left" w:pos="1440"/>
                <w:tab w:val="left" w:pos="1800"/>
                <w:tab w:val="left" w:pos="2160"/>
              </w:tabs>
              <w:rPr>
                <w:rFonts w:cs="MS Sans Serif"/>
                <w:b/>
                <w:iCs/>
                <w:color w:val="000000"/>
              </w:rPr>
            </w:pPr>
            <w:r w:rsidRPr="0005395A">
              <w:rPr>
                <w:rFonts w:cs="MS Sans Serif"/>
                <w:b/>
                <w:iCs/>
                <w:color w:val="000000"/>
              </w:rPr>
              <w:t>How often can ExtraCare cards be reordered?</w:t>
            </w:r>
          </w:p>
        </w:tc>
        <w:tc>
          <w:tcPr>
            <w:tcW w:w="3499" w:type="pct"/>
          </w:tcPr>
          <w:p w14:paraId="541B7E8A" w14:textId="77777777" w:rsidR="00087013" w:rsidRPr="0005395A" w:rsidRDefault="00087013" w:rsidP="00DB55BE">
            <w:pPr>
              <w:rPr>
                <w:color w:val="000000"/>
              </w:rPr>
            </w:pPr>
            <w:r w:rsidRPr="0005395A">
              <w:rPr>
                <w:color w:val="000000"/>
              </w:rPr>
              <w:t>Cards cannot be reordered until 30 calendar days have passed since the last request</w:t>
            </w:r>
            <w:r w:rsidR="00EE2C3F">
              <w:rPr>
                <w:color w:val="000000"/>
              </w:rPr>
              <w:t>.</w:t>
            </w:r>
            <w:r w:rsidR="00454902">
              <w:rPr>
                <w:color w:val="000000"/>
              </w:rPr>
              <w:t xml:space="preserve"> </w:t>
            </w:r>
          </w:p>
        </w:tc>
      </w:tr>
    </w:tbl>
    <w:p w14:paraId="4AA6BCDE" w14:textId="77777777" w:rsidR="00DB55BE" w:rsidRDefault="00DB55BE" w:rsidP="00C6397A">
      <w:pPr>
        <w:jc w:val="right"/>
        <w:rPr>
          <w:rStyle w:val="Hyperlink"/>
        </w:rPr>
      </w:pPr>
    </w:p>
    <w:p w14:paraId="79A864CA" w14:textId="2CB205F6" w:rsidR="00C6397A" w:rsidRPr="009C2672" w:rsidRDefault="0053482F" w:rsidP="003778C4">
      <w:pPr>
        <w:jc w:val="right"/>
        <w:rPr>
          <w:rStyle w:val="Hyperlink"/>
        </w:rPr>
      </w:pPr>
      <w:hyperlink w:anchor="_High_Level_Process_1"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B55982" w:rsidRPr="00992FEA" w14:paraId="24FE63E2" w14:textId="77777777" w:rsidTr="0005764B">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tcPr>
          <w:p w14:paraId="4FB67048" w14:textId="4919E04F" w:rsidR="00B55982" w:rsidRPr="00992FEA" w:rsidRDefault="00B55982" w:rsidP="0005764B">
            <w:pPr>
              <w:pStyle w:val="Heading2"/>
              <w:spacing w:before="120" w:after="120"/>
              <w:rPr>
                <w:rFonts w:ascii="Verdana" w:hAnsi="Verdana"/>
                <w:i w:val="0"/>
              </w:rPr>
            </w:pPr>
            <w:bookmarkStart w:id="50" w:name="_ExtraCare_Card_Request"/>
            <w:bookmarkStart w:id="51" w:name="OLE_LINK6"/>
            <w:bookmarkStart w:id="52" w:name="_Toc188515195"/>
            <w:bookmarkEnd w:id="50"/>
            <w:r>
              <w:rPr>
                <w:rFonts w:ascii="Verdana" w:hAnsi="Verdana"/>
                <w:i w:val="0"/>
              </w:rPr>
              <w:t>ExtraCare Card Request (Red CVS Pharmacy Card)</w:t>
            </w:r>
            <w:bookmarkEnd w:id="51"/>
            <w:bookmarkEnd w:id="52"/>
          </w:p>
        </w:tc>
      </w:tr>
    </w:tbl>
    <w:p w14:paraId="1777B552" w14:textId="77777777" w:rsidR="00A762B4" w:rsidRDefault="00B55982" w:rsidP="00B55982">
      <w:pPr>
        <w:tabs>
          <w:tab w:val="left" w:pos="360"/>
          <w:tab w:val="left" w:pos="1080"/>
          <w:tab w:val="left" w:pos="1440"/>
          <w:tab w:val="left" w:pos="1800"/>
          <w:tab w:val="left" w:pos="2160"/>
        </w:tabs>
        <w:rPr>
          <w:rFonts w:cs="Arial"/>
          <w:color w:val="000000"/>
        </w:rPr>
      </w:pPr>
      <w:r>
        <w:rPr>
          <w:rFonts w:cs="Arial"/>
          <w:color w:val="000000"/>
        </w:rPr>
        <w:t xml:space="preserve">The ExtraCare card is offered at our CVS Retail pharmacy stores. </w:t>
      </w:r>
    </w:p>
    <w:p w14:paraId="00C74ED8" w14:textId="77777777" w:rsidR="00A762B4" w:rsidRDefault="00A762B4" w:rsidP="00B55982">
      <w:pPr>
        <w:tabs>
          <w:tab w:val="left" w:pos="360"/>
          <w:tab w:val="left" w:pos="1080"/>
          <w:tab w:val="left" w:pos="1440"/>
          <w:tab w:val="left" w:pos="1800"/>
          <w:tab w:val="left" w:pos="2160"/>
        </w:tabs>
        <w:rPr>
          <w:rFonts w:cs="Arial"/>
          <w:color w:val="000000"/>
        </w:rPr>
      </w:pPr>
    </w:p>
    <w:p w14:paraId="7C006634" w14:textId="7E25B8AD" w:rsidR="00E77A83" w:rsidRDefault="00B55982" w:rsidP="00B55982">
      <w:pPr>
        <w:tabs>
          <w:tab w:val="left" w:pos="360"/>
          <w:tab w:val="left" w:pos="1080"/>
          <w:tab w:val="left" w:pos="1440"/>
          <w:tab w:val="left" w:pos="1800"/>
          <w:tab w:val="left" w:pos="2160"/>
        </w:tabs>
        <w:rPr>
          <w:rFonts w:cs="Arial"/>
          <w:color w:val="000000"/>
        </w:rPr>
      </w:pPr>
      <w:r>
        <w:rPr>
          <w:rFonts w:cs="Arial"/>
          <w:color w:val="000000"/>
        </w:rPr>
        <w:t xml:space="preserve">Members need to have an ExtraCare card </w:t>
      </w:r>
      <w:r w:rsidR="00171E55">
        <w:rPr>
          <w:rFonts w:cs="Arial"/>
          <w:color w:val="000000"/>
        </w:rPr>
        <w:t>to</w:t>
      </w:r>
      <w:r>
        <w:rPr>
          <w:rFonts w:cs="Arial"/>
          <w:color w:val="000000"/>
        </w:rPr>
        <w:t xml:space="preserve"> link their ExtraCare Health Benefit to receive their 20% discount on eligible items. </w:t>
      </w:r>
    </w:p>
    <w:p w14:paraId="4EA7A14A" w14:textId="30567E00" w:rsidR="00376948" w:rsidRDefault="00A762B4" w:rsidP="00B55982">
      <w:pPr>
        <w:tabs>
          <w:tab w:val="left" w:pos="360"/>
          <w:tab w:val="left" w:pos="1080"/>
          <w:tab w:val="left" w:pos="1440"/>
          <w:tab w:val="left" w:pos="1800"/>
          <w:tab w:val="left" w:pos="2160"/>
        </w:tabs>
        <w:rPr>
          <w:rFonts w:cs="Arial"/>
          <w:color w:val="000000"/>
        </w:rPr>
      </w:pPr>
      <w:r w:rsidRPr="00850058">
        <w:rPr>
          <w:rFonts w:cs="MS Sans Serif"/>
          <w:b/>
          <w:bCs/>
          <w:color w:val="000000"/>
        </w:rPr>
        <w:t>Note:</w:t>
      </w:r>
      <w:r>
        <w:rPr>
          <w:rFonts w:cs="MS Sans Serif"/>
          <w:color w:val="000000"/>
        </w:rPr>
        <w:t xml:space="preserve">  D</w:t>
      </w:r>
      <w:r>
        <w:rPr>
          <w:rFonts w:cs="Arial"/>
          <w:color w:val="000000"/>
        </w:rPr>
        <w:t xml:space="preserve">etermine </w:t>
      </w:r>
      <w:r w:rsidRPr="00850058">
        <w:rPr>
          <w:rFonts w:cs="Arial"/>
          <w:color w:val="000000"/>
        </w:rPr>
        <w:t xml:space="preserve">if the ExtraCare Health Benefit program has been discontinued by checking the </w:t>
      </w:r>
      <w:hyperlink r:id="rId68" w:anchor="!/view?docid=1e234589-8f19-4914-a276-27ad26382914" w:history="1">
        <w:r w:rsidR="007B5646">
          <w:rPr>
            <w:rStyle w:val="Hyperlink"/>
            <w:rFonts w:eastAsia="Calibri" w:cs="Arial"/>
          </w:rPr>
          <w:t>ExtraCare Health Benefit (ECHB) Program Sunsetting Client List by Year (047924)</w:t>
        </w:r>
      </w:hyperlink>
      <w:r w:rsidRPr="00850058">
        <w:rPr>
          <w:rFonts w:eastAsia="Calibri" w:cs="Arial"/>
          <w:color w:val="000000"/>
        </w:rPr>
        <w:t xml:space="preserve"> and if so refer</w:t>
      </w:r>
      <w:r>
        <w:rPr>
          <w:rFonts w:eastAsia="Calibri" w:cs="Arial"/>
          <w:color w:val="000000"/>
        </w:rPr>
        <w:t xml:space="preserve"> to </w:t>
      </w:r>
      <w:hyperlink w:anchor="_ECHB_Program_Discontinued" w:history="1">
        <w:r w:rsidRPr="0055163C">
          <w:rPr>
            <w:rStyle w:val="Hyperlink"/>
            <w:rFonts w:eastAsia="Calibri" w:cs="Arial"/>
          </w:rPr>
          <w:t>ECHB Program Discontinued</w:t>
        </w:r>
      </w:hyperlink>
      <w:r>
        <w:rPr>
          <w:rFonts w:eastAsia="Calibri" w:cs="Arial"/>
          <w:color w:val="000000"/>
        </w:rPr>
        <w:t>.</w:t>
      </w:r>
    </w:p>
    <w:p w14:paraId="3AF2DED0" w14:textId="2235DC9F" w:rsidR="00BE3706" w:rsidRDefault="00BE3706" w:rsidP="00B55982">
      <w:pPr>
        <w:tabs>
          <w:tab w:val="left" w:pos="360"/>
          <w:tab w:val="left" w:pos="1080"/>
          <w:tab w:val="left" w:pos="1440"/>
          <w:tab w:val="left" w:pos="1800"/>
          <w:tab w:val="left" w:pos="2160"/>
        </w:tabs>
        <w:rPr>
          <w:rFonts w:cs="Arial"/>
          <w:color w:val="000000"/>
        </w:rPr>
      </w:pPr>
    </w:p>
    <w:p w14:paraId="3B576120" w14:textId="77777777" w:rsidR="00BE3706" w:rsidRDefault="00BE3706" w:rsidP="00B55982">
      <w:pPr>
        <w:tabs>
          <w:tab w:val="left" w:pos="360"/>
          <w:tab w:val="left" w:pos="1080"/>
          <w:tab w:val="left" w:pos="1440"/>
          <w:tab w:val="left" w:pos="1800"/>
          <w:tab w:val="left" w:pos="2160"/>
        </w:tabs>
        <w:rPr>
          <w:rFonts w:cs="Arial"/>
          <w:color w:val="000000"/>
        </w:rPr>
      </w:pPr>
    </w:p>
    <w:p w14:paraId="57103BBE" w14:textId="77777777" w:rsidR="00E77A83" w:rsidRDefault="00B55982" w:rsidP="00B55982">
      <w:pPr>
        <w:tabs>
          <w:tab w:val="left" w:pos="360"/>
          <w:tab w:val="left" w:pos="1080"/>
          <w:tab w:val="left" w:pos="1440"/>
          <w:tab w:val="left" w:pos="1800"/>
          <w:tab w:val="left" w:pos="2160"/>
        </w:tabs>
        <w:rPr>
          <w:rFonts w:cs="Arial"/>
          <w:color w:val="000000"/>
        </w:rPr>
      </w:pPr>
      <w:r>
        <w:rPr>
          <w:rFonts w:cs="Arial"/>
          <w:color w:val="000000"/>
        </w:rPr>
        <w:t>Members can request an ExtraCare card during the activation process by visiting the activation landing page:</w:t>
      </w:r>
      <w:r w:rsidR="00E77A83">
        <w:rPr>
          <w:rFonts w:cs="Arial"/>
          <w:color w:val="000000"/>
        </w:rPr>
        <w:t xml:space="preserve">  </w:t>
      </w:r>
      <w:hyperlink r:id="rId69" w:history="1">
        <w:r w:rsidR="00E77A83" w:rsidRPr="00C76EBC">
          <w:rPr>
            <w:rStyle w:val="Hyperlink"/>
            <w:rFonts w:cs="Arial"/>
          </w:rPr>
          <w:t>Https://www.caremark.com/wps/portal/ECHC_DIGITAL_CARD</w:t>
        </w:r>
      </w:hyperlink>
      <w:r>
        <w:rPr>
          <w:rFonts w:cs="Arial"/>
          <w:color w:val="000000"/>
        </w:rPr>
        <w:t xml:space="preserve">. </w:t>
      </w:r>
    </w:p>
    <w:p w14:paraId="1E1873E9" w14:textId="488BD923" w:rsidR="00B55982" w:rsidRDefault="00B11248" w:rsidP="00E77A83">
      <w:pPr>
        <w:tabs>
          <w:tab w:val="left" w:pos="360"/>
          <w:tab w:val="left" w:pos="1080"/>
          <w:tab w:val="left" w:pos="1440"/>
          <w:tab w:val="left" w:pos="1800"/>
          <w:tab w:val="left" w:pos="2160"/>
        </w:tabs>
        <w:rPr>
          <w:rFonts w:cs="Arial"/>
        </w:rPr>
      </w:pPr>
      <w:r>
        <w:rPr>
          <w:rFonts w:cs="Arial"/>
          <w:color w:val="000000"/>
        </w:rPr>
        <w:t>T</w:t>
      </w:r>
      <w:r w:rsidR="00B55982">
        <w:rPr>
          <w:rFonts w:cs="Arial"/>
          <w:color w:val="000000"/>
        </w:rPr>
        <w:t xml:space="preserve">o request a card, </w:t>
      </w:r>
      <w:r>
        <w:rPr>
          <w:rFonts w:cs="Arial"/>
          <w:color w:val="000000"/>
        </w:rPr>
        <w:t>the member</w:t>
      </w:r>
      <w:r w:rsidR="00B55982">
        <w:rPr>
          <w:rFonts w:cs="Arial"/>
          <w:color w:val="000000"/>
        </w:rPr>
        <w:t xml:space="preserve"> will </w:t>
      </w:r>
      <w:r w:rsidR="00E77A83">
        <w:rPr>
          <w:rFonts w:cs="Arial"/>
          <w:color w:val="000000"/>
        </w:rPr>
        <w:t>complete</w:t>
      </w:r>
      <w:r w:rsidR="00B55982">
        <w:rPr>
          <w:rFonts w:cs="Arial"/>
          <w:color w:val="000000"/>
        </w:rPr>
        <w:t xml:space="preserve"> the steps outlined below: </w:t>
      </w:r>
    </w:p>
    <w:tbl>
      <w:tblPr>
        <w:tblW w:w="50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4"/>
        <w:gridCol w:w="12123"/>
      </w:tblGrid>
      <w:tr w:rsidR="00B55982" w:rsidRPr="002D4FE0" w14:paraId="2D80643F" w14:textId="77777777" w:rsidTr="0005764B">
        <w:tc>
          <w:tcPr>
            <w:tcW w:w="340" w:type="pct"/>
            <w:shd w:val="clear" w:color="auto" w:fill="E5E5E5"/>
            <w:tcMar>
              <w:top w:w="0" w:type="dxa"/>
              <w:left w:w="101" w:type="dxa"/>
              <w:bottom w:w="0" w:type="dxa"/>
              <w:right w:w="101" w:type="dxa"/>
            </w:tcMar>
            <w:hideMark/>
          </w:tcPr>
          <w:p w14:paraId="2B238292" w14:textId="77777777" w:rsidR="00B55982" w:rsidRPr="002D4FE0" w:rsidRDefault="00B55982" w:rsidP="0005764B">
            <w:pPr>
              <w:spacing w:line="240" w:lineRule="atLeast"/>
              <w:jc w:val="center"/>
            </w:pPr>
            <w:r w:rsidRPr="002D4FE0">
              <w:rPr>
                <w:b/>
                <w:bCs/>
              </w:rPr>
              <w:t>Step</w:t>
            </w:r>
          </w:p>
        </w:tc>
        <w:tc>
          <w:tcPr>
            <w:tcW w:w="4660" w:type="pct"/>
            <w:shd w:val="clear" w:color="auto" w:fill="E5E5E5"/>
            <w:tcMar>
              <w:top w:w="0" w:type="dxa"/>
              <w:left w:w="101" w:type="dxa"/>
              <w:bottom w:w="0" w:type="dxa"/>
              <w:right w:w="101" w:type="dxa"/>
            </w:tcMar>
            <w:hideMark/>
          </w:tcPr>
          <w:p w14:paraId="0C54D51D" w14:textId="77777777" w:rsidR="00B55982" w:rsidRPr="002D4FE0" w:rsidRDefault="00B55982" w:rsidP="0005764B">
            <w:pPr>
              <w:spacing w:line="240" w:lineRule="atLeast"/>
              <w:jc w:val="center"/>
            </w:pPr>
            <w:r w:rsidRPr="002D4FE0">
              <w:rPr>
                <w:b/>
                <w:bCs/>
              </w:rPr>
              <w:t>Action</w:t>
            </w:r>
          </w:p>
        </w:tc>
      </w:tr>
      <w:tr w:rsidR="00B55982" w:rsidRPr="002737D7" w14:paraId="3C034B78" w14:textId="77777777" w:rsidTr="0005764B">
        <w:trPr>
          <w:trHeight w:val="144"/>
        </w:trPr>
        <w:tc>
          <w:tcPr>
            <w:tcW w:w="340" w:type="pct"/>
            <w:tcMar>
              <w:top w:w="0" w:type="dxa"/>
              <w:left w:w="101" w:type="dxa"/>
              <w:bottom w:w="0" w:type="dxa"/>
              <w:right w:w="101" w:type="dxa"/>
            </w:tcMar>
          </w:tcPr>
          <w:p w14:paraId="31928CE5" w14:textId="77777777" w:rsidR="00B55982" w:rsidRDefault="00B55982" w:rsidP="0005764B">
            <w:pPr>
              <w:spacing w:line="240" w:lineRule="atLeast"/>
              <w:jc w:val="center"/>
              <w:rPr>
                <w:b/>
                <w:bCs/>
              </w:rPr>
            </w:pPr>
            <w:r>
              <w:rPr>
                <w:b/>
                <w:bCs/>
              </w:rPr>
              <w:t>1</w:t>
            </w:r>
          </w:p>
        </w:tc>
        <w:tc>
          <w:tcPr>
            <w:tcW w:w="4660" w:type="pct"/>
            <w:tcMar>
              <w:top w:w="0" w:type="dxa"/>
              <w:left w:w="101" w:type="dxa"/>
              <w:bottom w:w="0" w:type="dxa"/>
              <w:right w:w="101" w:type="dxa"/>
            </w:tcMar>
          </w:tcPr>
          <w:p w14:paraId="6D193C2A" w14:textId="77777777" w:rsidR="00B11248" w:rsidRDefault="00B55982" w:rsidP="001F7D88">
            <w:r>
              <w:t xml:space="preserve">Access ExtraCare Health Benefit landing page: </w:t>
            </w:r>
            <w:r w:rsidRPr="00BE2227">
              <w:t>bit.ly/</w:t>
            </w:r>
            <w:proofErr w:type="spellStart"/>
            <w:r w:rsidRPr="00BE2227">
              <w:t>extracarehealth</w:t>
            </w:r>
            <w:proofErr w:type="spellEnd"/>
            <w:r w:rsidR="00E77A83">
              <w:t xml:space="preserve"> </w:t>
            </w:r>
            <w:r>
              <w:t xml:space="preserve">and </w:t>
            </w:r>
            <w:r w:rsidR="00B11248">
              <w:t>they</w:t>
            </w:r>
            <w:r>
              <w:t xml:space="preserve"> will be redirected to: </w:t>
            </w:r>
            <w:hyperlink r:id="rId70" w:history="1">
              <w:r w:rsidRPr="00DC191F">
                <w:rPr>
                  <w:rStyle w:val="Hyperlink"/>
                  <w:bCs/>
                </w:rPr>
                <w:t>https://www.caremark.com/wps/portal/ECHC_DIGITAL_CARD</w:t>
              </w:r>
            </w:hyperlink>
            <w:r>
              <w:t xml:space="preserve">. Once they activate their benefit, they will be directed to </w:t>
            </w:r>
            <w:proofErr w:type="gramStart"/>
            <w:r>
              <w:t>link</w:t>
            </w:r>
            <w:proofErr w:type="gramEnd"/>
            <w:r>
              <w:t xml:space="preserve"> to an ExtraCare card. </w:t>
            </w:r>
          </w:p>
          <w:p w14:paraId="5E33F605" w14:textId="49A4F3AD" w:rsidR="00B55982" w:rsidRDefault="00B55982" w:rsidP="001F7D88">
            <w:pPr>
              <w:numPr>
                <w:ilvl w:val="0"/>
                <w:numId w:val="97"/>
              </w:numPr>
              <w:rPr>
                <w:b/>
              </w:rPr>
            </w:pPr>
            <w:r>
              <w:t xml:space="preserve">If they </w:t>
            </w:r>
            <w:r w:rsidR="00F37C9C">
              <w:t>do not</w:t>
            </w:r>
            <w:r>
              <w:t xml:space="preserve"> have an ExtraCare card, they can</w:t>
            </w:r>
            <w:r w:rsidR="00563C4D">
              <w:t xml:space="preserve">. </w:t>
            </w:r>
            <w:proofErr w:type="gramStart"/>
            <w:r>
              <w:t xml:space="preserve">Select </w:t>
            </w:r>
            <w:r w:rsidRPr="00B16E43">
              <w:rPr>
                <w:b/>
              </w:rPr>
              <w:t>Get</w:t>
            </w:r>
            <w:proofErr w:type="gramEnd"/>
            <w:r w:rsidRPr="00B16E43">
              <w:rPr>
                <w:b/>
              </w:rPr>
              <w:t xml:space="preserve"> a new ExtraCare card</w:t>
            </w:r>
            <w:r w:rsidR="00B11248">
              <w:rPr>
                <w:b/>
              </w:rPr>
              <w:t>.</w:t>
            </w:r>
          </w:p>
          <w:p w14:paraId="0A720CF0" w14:textId="77777777" w:rsidR="00B55982" w:rsidRDefault="00B55982" w:rsidP="0005764B">
            <w:pPr>
              <w:pStyle w:val="CommentText"/>
              <w:rPr>
                <w:b/>
                <w:sz w:val="24"/>
                <w:szCs w:val="24"/>
              </w:rPr>
            </w:pPr>
          </w:p>
          <w:p w14:paraId="546714F9" w14:textId="77777777" w:rsidR="00B55982" w:rsidRDefault="00B55982" w:rsidP="00F70AD4">
            <w:pPr>
              <w:pStyle w:val="CommentText"/>
              <w:jc w:val="center"/>
              <w:rPr>
                <w:bCs/>
                <w:sz w:val="24"/>
                <w:szCs w:val="24"/>
              </w:rPr>
            </w:pPr>
            <w:r>
              <w:rPr>
                <w:noProof/>
              </w:rPr>
              <w:drawing>
                <wp:inline distT="0" distB="0" distL="0" distR="0" wp14:anchorId="7D9E70F8" wp14:editId="4260DCEB">
                  <wp:extent cx="2781443" cy="34482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81443" cy="3448227"/>
                          </a:xfrm>
                          <a:prstGeom prst="rect">
                            <a:avLst/>
                          </a:prstGeom>
                        </pic:spPr>
                      </pic:pic>
                    </a:graphicData>
                  </a:graphic>
                </wp:inline>
              </w:drawing>
            </w:r>
          </w:p>
          <w:p w14:paraId="119C80BB" w14:textId="5787D10E" w:rsidR="00B55982" w:rsidRPr="00087013" w:rsidRDefault="00B55982" w:rsidP="001F7D88">
            <w:pPr>
              <w:numPr>
                <w:ilvl w:val="0"/>
                <w:numId w:val="97"/>
              </w:numPr>
            </w:pPr>
            <w:r>
              <w:t xml:space="preserve">If the member </w:t>
            </w:r>
            <w:r w:rsidR="00F37C9C">
              <w:t>does not</w:t>
            </w:r>
            <w:r>
              <w:t xml:space="preserve"> have access to the internet, they can obtain one at a CVS </w:t>
            </w:r>
            <w:r w:rsidR="00E77A83">
              <w:t xml:space="preserve">Retail </w:t>
            </w:r>
            <w:r>
              <w:t xml:space="preserve">Pharmacy store or </w:t>
            </w:r>
            <w:r w:rsidR="00E77A83">
              <w:t xml:space="preserve">you can </w:t>
            </w:r>
            <w:r>
              <w:t xml:space="preserve">cold transfer them to </w:t>
            </w:r>
            <w:r w:rsidRPr="00E77A83">
              <w:rPr>
                <w:b/>
              </w:rPr>
              <w:t>1-800-SHOP-CVS</w:t>
            </w:r>
            <w:r w:rsidR="00B11248">
              <w:rPr>
                <w:b/>
              </w:rPr>
              <w:t xml:space="preserve"> </w:t>
            </w:r>
            <w:r w:rsidR="00B11248" w:rsidRPr="00B11248">
              <w:t>to order a card</w:t>
            </w:r>
            <w:r w:rsidRPr="00B11248">
              <w:t>.</w:t>
            </w:r>
          </w:p>
        </w:tc>
      </w:tr>
      <w:tr w:rsidR="00B55982" w:rsidRPr="002737D7" w14:paraId="621A2C59" w14:textId="77777777" w:rsidTr="0005764B">
        <w:trPr>
          <w:trHeight w:val="144"/>
        </w:trPr>
        <w:tc>
          <w:tcPr>
            <w:tcW w:w="340" w:type="pct"/>
            <w:tcMar>
              <w:top w:w="0" w:type="dxa"/>
              <w:left w:w="101" w:type="dxa"/>
              <w:bottom w:w="0" w:type="dxa"/>
              <w:right w:w="101" w:type="dxa"/>
            </w:tcMar>
          </w:tcPr>
          <w:p w14:paraId="657303A6" w14:textId="77777777" w:rsidR="00B55982" w:rsidRDefault="00B55982" w:rsidP="0005764B">
            <w:pPr>
              <w:spacing w:line="240" w:lineRule="atLeast"/>
              <w:jc w:val="center"/>
              <w:rPr>
                <w:b/>
                <w:bCs/>
              </w:rPr>
            </w:pPr>
            <w:r>
              <w:rPr>
                <w:b/>
                <w:bCs/>
              </w:rPr>
              <w:t>2</w:t>
            </w:r>
          </w:p>
        </w:tc>
        <w:tc>
          <w:tcPr>
            <w:tcW w:w="4660" w:type="pct"/>
            <w:tcMar>
              <w:top w:w="0" w:type="dxa"/>
              <w:left w:w="101" w:type="dxa"/>
              <w:bottom w:w="0" w:type="dxa"/>
              <w:right w:w="101" w:type="dxa"/>
            </w:tcMar>
          </w:tcPr>
          <w:p w14:paraId="085FD4F8" w14:textId="77777777" w:rsidR="00B55982" w:rsidRDefault="00B55982" w:rsidP="001F7D88">
            <w:pPr>
              <w:rPr>
                <w:bCs/>
              </w:rPr>
            </w:pPr>
            <w:r>
              <w:rPr>
                <w:bCs/>
              </w:rPr>
              <w:t xml:space="preserve">Select </w:t>
            </w:r>
            <w:r w:rsidRPr="001F7D88">
              <w:rPr>
                <w:b/>
                <w:bCs/>
              </w:rPr>
              <w:t>Get One Now</w:t>
            </w:r>
            <w:r>
              <w:rPr>
                <w:bCs/>
              </w:rPr>
              <w:t>.</w:t>
            </w:r>
          </w:p>
          <w:p w14:paraId="4ADCB3C1" w14:textId="77777777" w:rsidR="00B55982" w:rsidRDefault="00B55982" w:rsidP="0005764B">
            <w:pPr>
              <w:pStyle w:val="CommentText"/>
              <w:jc w:val="center"/>
              <w:rPr>
                <w:bCs/>
                <w:sz w:val="24"/>
                <w:szCs w:val="24"/>
              </w:rPr>
            </w:pPr>
            <w:r>
              <w:rPr>
                <w:noProof/>
              </w:rPr>
              <w:drawing>
                <wp:inline distT="0" distB="0" distL="0" distR="0" wp14:anchorId="190802E8" wp14:editId="63644875">
                  <wp:extent cx="5778797" cy="3295819"/>
                  <wp:effectExtent l="19050" t="19050" r="1270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78797" cy="3295819"/>
                          </a:xfrm>
                          <a:prstGeom prst="rect">
                            <a:avLst/>
                          </a:prstGeom>
                          <a:ln>
                            <a:solidFill>
                              <a:sysClr val="windowText" lastClr="000000"/>
                            </a:solidFill>
                          </a:ln>
                        </pic:spPr>
                      </pic:pic>
                    </a:graphicData>
                  </a:graphic>
                </wp:inline>
              </w:drawing>
            </w:r>
          </w:p>
          <w:p w14:paraId="5F79E384" w14:textId="3D1E34CF" w:rsidR="00503C3A" w:rsidRDefault="00503C3A" w:rsidP="0005764B">
            <w:pPr>
              <w:pStyle w:val="CommentText"/>
              <w:jc w:val="center"/>
              <w:rPr>
                <w:bCs/>
                <w:sz w:val="24"/>
                <w:szCs w:val="24"/>
              </w:rPr>
            </w:pPr>
          </w:p>
        </w:tc>
      </w:tr>
      <w:tr w:rsidR="00B55982" w:rsidRPr="002737D7" w14:paraId="0077CCBE" w14:textId="77777777" w:rsidTr="0005764B">
        <w:trPr>
          <w:trHeight w:val="144"/>
        </w:trPr>
        <w:tc>
          <w:tcPr>
            <w:tcW w:w="340" w:type="pct"/>
            <w:tcMar>
              <w:top w:w="0" w:type="dxa"/>
              <w:left w:w="101" w:type="dxa"/>
              <w:bottom w:w="0" w:type="dxa"/>
              <w:right w:w="101" w:type="dxa"/>
            </w:tcMar>
          </w:tcPr>
          <w:p w14:paraId="212433AB" w14:textId="77777777" w:rsidR="00B55982" w:rsidRDefault="00B55982" w:rsidP="0005764B">
            <w:pPr>
              <w:spacing w:line="240" w:lineRule="atLeast"/>
              <w:jc w:val="center"/>
              <w:rPr>
                <w:b/>
                <w:bCs/>
              </w:rPr>
            </w:pPr>
            <w:r>
              <w:rPr>
                <w:b/>
                <w:bCs/>
              </w:rPr>
              <w:t>3</w:t>
            </w:r>
          </w:p>
        </w:tc>
        <w:tc>
          <w:tcPr>
            <w:tcW w:w="4660" w:type="pct"/>
            <w:tcMar>
              <w:top w:w="0" w:type="dxa"/>
              <w:left w:w="101" w:type="dxa"/>
              <w:bottom w:w="0" w:type="dxa"/>
              <w:right w:w="101" w:type="dxa"/>
            </w:tcMar>
          </w:tcPr>
          <w:p w14:paraId="04DED8BA" w14:textId="77777777" w:rsidR="00B55982" w:rsidRDefault="00B55982" w:rsidP="001F7D88">
            <w:pPr>
              <w:rPr>
                <w:bCs/>
              </w:rPr>
            </w:pPr>
            <w:r>
              <w:rPr>
                <w:bCs/>
              </w:rPr>
              <w:t xml:space="preserve">Select </w:t>
            </w:r>
            <w:r w:rsidRPr="001F7D88">
              <w:rPr>
                <w:b/>
                <w:bCs/>
              </w:rPr>
              <w:t>Create an Account</w:t>
            </w:r>
            <w:r>
              <w:rPr>
                <w:bCs/>
              </w:rPr>
              <w:t>.</w:t>
            </w:r>
          </w:p>
          <w:p w14:paraId="16AC493B" w14:textId="77777777" w:rsidR="00B55982" w:rsidRDefault="00B55982" w:rsidP="0005764B">
            <w:pPr>
              <w:pStyle w:val="CommentText"/>
              <w:jc w:val="center"/>
              <w:rPr>
                <w:bCs/>
                <w:sz w:val="24"/>
                <w:szCs w:val="24"/>
              </w:rPr>
            </w:pPr>
            <w:r>
              <w:rPr>
                <w:noProof/>
              </w:rPr>
              <w:drawing>
                <wp:inline distT="0" distB="0" distL="0" distR="0" wp14:anchorId="193CA9F7" wp14:editId="47512D11">
                  <wp:extent cx="2749691" cy="3905451"/>
                  <wp:effectExtent l="19050" t="19050" r="1270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9691" cy="3905451"/>
                          </a:xfrm>
                          <a:prstGeom prst="rect">
                            <a:avLst/>
                          </a:prstGeom>
                          <a:ln>
                            <a:solidFill>
                              <a:sysClr val="windowText" lastClr="000000"/>
                            </a:solidFill>
                          </a:ln>
                        </pic:spPr>
                      </pic:pic>
                    </a:graphicData>
                  </a:graphic>
                </wp:inline>
              </w:drawing>
            </w:r>
          </w:p>
          <w:p w14:paraId="742D147C" w14:textId="67E6A747" w:rsidR="00503C3A" w:rsidRDefault="00503C3A" w:rsidP="0005764B">
            <w:pPr>
              <w:pStyle w:val="CommentText"/>
              <w:jc w:val="center"/>
              <w:rPr>
                <w:bCs/>
                <w:sz w:val="24"/>
                <w:szCs w:val="24"/>
              </w:rPr>
            </w:pPr>
          </w:p>
        </w:tc>
      </w:tr>
      <w:tr w:rsidR="00B55982" w:rsidRPr="002737D7" w14:paraId="1DDDEE10" w14:textId="77777777" w:rsidTr="0005764B">
        <w:trPr>
          <w:trHeight w:val="144"/>
        </w:trPr>
        <w:tc>
          <w:tcPr>
            <w:tcW w:w="340" w:type="pct"/>
            <w:tcMar>
              <w:top w:w="0" w:type="dxa"/>
              <w:left w:w="101" w:type="dxa"/>
              <w:bottom w:w="0" w:type="dxa"/>
              <w:right w:w="101" w:type="dxa"/>
            </w:tcMar>
          </w:tcPr>
          <w:p w14:paraId="0EF63386" w14:textId="77777777" w:rsidR="00B55982" w:rsidRDefault="00B55982" w:rsidP="0005764B">
            <w:pPr>
              <w:spacing w:line="240" w:lineRule="atLeast"/>
              <w:jc w:val="center"/>
              <w:rPr>
                <w:b/>
                <w:bCs/>
              </w:rPr>
            </w:pPr>
            <w:r>
              <w:rPr>
                <w:b/>
                <w:bCs/>
              </w:rPr>
              <w:t>4</w:t>
            </w:r>
          </w:p>
        </w:tc>
        <w:tc>
          <w:tcPr>
            <w:tcW w:w="4660" w:type="pct"/>
            <w:tcMar>
              <w:top w:w="0" w:type="dxa"/>
              <w:left w:w="101" w:type="dxa"/>
              <w:bottom w:w="0" w:type="dxa"/>
              <w:right w:w="101" w:type="dxa"/>
            </w:tcMar>
          </w:tcPr>
          <w:p w14:paraId="16234C63" w14:textId="77777777" w:rsidR="00B55982" w:rsidRDefault="00B55982" w:rsidP="001F7D88">
            <w:r>
              <w:t xml:space="preserve">Complete the required information and select </w:t>
            </w:r>
            <w:r w:rsidRPr="00E77A83">
              <w:rPr>
                <w:b/>
              </w:rPr>
              <w:t>Continue.</w:t>
            </w:r>
          </w:p>
          <w:p w14:paraId="6336337D" w14:textId="6A820844" w:rsidR="00B55982" w:rsidRDefault="00B55982" w:rsidP="0005764B">
            <w:pPr>
              <w:pStyle w:val="CommentText"/>
              <w:jc w:val="center"/>
              <w:rPr>
                <w:bCs/>
                <w:sz w:val="24"/>
                <w:szCs w:val="24"/>
              </w:rPr>
            </w:pPr>
            <w:r>
              <w:rPr>
                <w:noProof/>
              </w:rPr>
              <w:drawing>
                <wp:inline distT="0" distB="0" distL="0" distR="0" wp14:anchorId="103AB1D5" wp14:editId="36C4E4E3">
                  <wp:extent cx="3566695" cy="6282690"/>
                  <wp:effectExtent l="19050" t="19050" r="15240" b="2286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4178" cy="6313485"/>
                          </a:xfrm>
                          <a:prstGeom prst="rect">
                            <a:avLst/>
                          </a:prstGeom>
                          <a:noFill/>
                          <a:ln>
                            <a:solidFill>
                              <a:sysClr val="windowText" lastClr="000000"/>
                            </a:solidFill>
                          </a:ln>
                        </pic:spPr>
                      </pic:pic>
                    </a:graphicData>
                  </a:graphic>
                </wp:inline>
              </w:drawing>
            </w:r>
          </w:p>
          <w:p w14:paraId="1983FC83" w14:textId="77777777" w:rsidR="00503C3A" w:rsidRDefault="00503C3A" w:rsidP="0005764B">
            <w:pPr>
              <w:pStyle w:val="CommentText"/>
              <w:jc w:val="center"/>
              <w:rPr>
                <w:bCs/>
                <w:sz w:val="24"/>
                <w:szCs w:val="24"/>
              </w:rPr>
            </w:pPr>
          </w:p>
          <w:p w14:paraId="3FC89E78" w14:textId="77777777" w:rsidR="00B55982" w:rsidRDefault="00B55982" w:rsidP="0005764B">
            <w:pPr>
              <w:pStyle w:val="CommentText"/>
              <w:jc w:val="center"/>
              <w:rPr>
                <w:bCs/>
                <w:sz w:val="24"/>
                <w:szCs w:val="24"/>
              </w:rPr>
            </w:pPr>
            <w:r>
              <w:rPr>
                <w:noProof/>
              </w:rPr>
              <w:drawing>
                <wp:inline distT="0" distB="0" distL="0" distR="0" wp14:anchorId="3A8DAE42" wp14:editId="6862F2FD">
                  <wp:extent cx="2909099" cy="1575839"/>
                  <wp:effectExtent l="19050" t="19050" r="24765" b="247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1825" cy="1593567"/>
                          </a:xfrm>
                          <a:prstGeom prst="rect">
                            <a:avLst/>
                          </a:prstGeom>
                          <a:ln>
                            <a:solidFill>
                              <a:sysClr val="windowText" lastClr="000000"/>
                            </a:solidFill>
                          </a:ln>
                        </pic:spPr>
                      </pic:pic>
                    </a:graphicData>
                  </a:graphic>
                </wp:inline>
              </w:drawing>
            </w:r>
          </w:p>
          <w:p w14:paraId="3162297A" w14:textId="777ADEF7" w:rsidR="00503C3A" w:rsidRDefault="00503C3A" w:rsidP="0005764B">
            <w:pPr>
              <w:pStyle w:val="CommentText"/>
              <w:jc w:val="center"/>
              <w:rPr>
                <w:bCs/>
                <w:sz w:val="24"/>
                <w:szCs w:val="24"/>
              </w:rPr>
            </w:pPr>
          </w:p>
        </w:tc>
      </w:tr>
      <w:tr w:rsidR="00B55982" w:rsidRPr="002737D7" w14:paraId="3D5C0167" w14:textId="77777777" w:rsidTr="0005764B">
        <w:trPr>
          <w:trHeight w:val="144"/>
        </w:trPr>
        <w:tc>
          <w:tcPr>
            <w:tcW w:w="340" w:type="pct"/>
            <w:tcMar>
              <w:top w:w="0" w:type="dxa"/>
              <w:left w:w="101" w:type="dxa"/>
              <w:bottom w:w="0" w:type="dxa"/>
              <w:right w:w="101" w:type="dxa"/>
            </w:tcMar>
          </w:tcPr>
          <w:p w14:paraId="66028CE3" w14:textId="77777777" w:rsidR="00B55982" w:rsidRDefault="00B55982" w:rsidP="0005764B">
            <w:pPr>
              <w:spacing w:line="240" w:lineRule="atLeast"/>
              <w:jc w:val="center"/>
              <w:rPr>
                <w:b/>
                <w:bCs/>
              </w:rPr>
            </w:pPr>
            <w:r>
              <w:rPr>
                <w:b/>
                <w:bCs/>
              </w:rPr>
              <w:t>5</w:t>
            </w:r>
          </w:p>
        </w:tc>
        <w:tc>
          <w:tcPr>
            <w:tcW w:w="4660" w:type="pct"/>
            <w:tcMar>
              <w:top w:w="0" w:type="dxa"/>
              <w:left w:w="101" w:type="dxa"/>
              <w:bottom w:w="0" w:type="dxa"/>
              <w:right w:w="101" w:type="dxa"/>
            </w:tcMar>
          </w:tcPr>
          <w:p w14:paraId="0AE3DFB2" w14:textId="77777777" w:rsidR="00B55982" w:rsidRDefault="00B55982" w:rsidP="001F7D88">
            <w:r>
              <w:t xml:space="preserve">Complete the remaining fields and select the </w:t>
            </w:r>
            <w:r w:rsidRPr="00E77A83">
              <w:rPr>
                <w:b/>
              </w:rPr>
              <w:t>Terms of Use agreement</w:t>
            </w:r>
            <w:r>
              <w:t>.</w:t>
            </w:r>
          </w:p>
          <w:p w14:paraId="63097379" w14:textId="1529F3AA" w:rsidR="00B55982" w:rsidRDefault="00E475DD" w:rsidP="001F7D88">
            <w:r>
              <w:rPr>
                <w:noProof/>
              </w:rPr>
              <w:drawing>
                <wp:inline distT="0" distB="0" distL="0" distR="0" wp14:anchorId="75E2DB58" wp14:editId="26F80D7B">
                  <wp:extent cx="238095" cy="209524"/>
                  <wp:effectExtent l="0" t="0" r="0" b="635"/>
                  <wp:docPr id="204719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91488" name="Picture 2047191488"/>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B55982">
              <w:t>Input the phone number, this is what the member can use at the store without having to use the actual card.</w:t>
            </w:r>
          </w:p>
          <w:p w14:paraId="1C18E300" w14:textId="77777777" w:rsidR="00503C3A" w:rsidRDefault="00503C3A" w:rsidP="001F7D88"/>
          <w:p w14:paraId="7C9FD18E" w14:textId="01C92A08" w:rsidR="00B55982" w:rsidRDefault="00B55982" w:rsidP="0005764B">
            <w:pPr>
              <w:pStyle w:val="CommentText"/>
              <w:jc w:val="center"/>
              <w:rPr>
                <w:bCs/>
                <w:sz w:val="24"/>
                <w:szCs w:val="24"/>
              </w:rPr>
            </w:pPr>
            <w:r>
              <w:rPr>
                <w:noProof/>
              </w:rPr>
              <w:drawing>
                <wp:inline distT="0" distB="0" distL="0" distR="0" wp14:anchorId="3710CC05" wp14:editId="1A6FBC2D">
                  <wp:extent cx="2395427" cy="3746500"/>
                  <wp:effectExtent l="19050" t="19050" r="24130" b="254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43411" cy="3821548"/>
                          </a:xfrm>
                          <a:prstGeom prst="rect">
                            <a:avLst/>
                          </a:prstGeom>
                          <a:ln>
                            <a:solidFill>
                              <a:sysClr val="windowText" lastClr="000000"/>
                            </a:solidFill>
                          </a:ln>
                        </pic:spPr>
                      </pic:pic>
                    </a:graphicData>
                  </a:graphic>
                </wp:inline>
              </w:drawing>
            </w:r>
          </w:p>
          <w:p w14:paraId="1D5E1CC5" w14:textId="77777777" w:rsidR="00503C3A" w:rsidRDefault="00503C3A" w:rsidP="0005764B">
            <w:pPr>
              <w:pStyle w:val="CommentText"/>
              <w:jc w:val="center"/>
              <w:rPr>
                <w:bCs/>
                <w:sz w:val="24"/>
                <w:szCs w:val="24"/>
              </w:rPr>
            </w:pPr>
          </w:p>
          <w:p w14:paraId="50789795" w14:textId="0C91F32B" w:rsidR="00B55982" w:rsidRDefault="00B55982" w:rsidP="001F7D88">
            <w:r w:rsidRPr="00BE2227">
              <w:rPr>
                <w:b/>
              </w:rPr>
              <w:t>Result:</w:t>
            </w:r>
            <w:r>
              <w:t xml:space="preserve">  The ExtraCare Card number display</w:t>
            </w:r>
            <w:r w:rsidR="00E77A83">
              <w:t>s</w:t>
            </w:r>
            <w:r>
              <w:t xml:space="preserve"> </w:t>
            </w:r>
            <w:r w:rsidR="00171E55">
              <w:t>immediately,</w:t>
            </w:r>
            <w:r>
              <w:t xml:space="preserve"> and they can begin to shop.</w:t>
            </w:r>
          </w:p>
        </w:tc>
      </w:tr>
    </w:tbl>
    <w:p w14:paraId="38DB77E3" w14:textId="77777777" w:rsidR="00B55982" w:rsidRDefault="00B55982" w:rsidP="009C2672">
      <w:pPr>
        <w:jc w:val="right"/>
      </w:pPr>
    </w:p>
    <w:p w14:paraId="347D80A9" w14:textId="1D62442A" w:rsidR="00376908" w:rsidRPr="0028085B" w:rsidRDefault="0053482F" w:rsidP="003778C4">
      <w:pPr>
        <w:jc w:val="right"/>
        <w:rPr>
          <w:color w:val="0000FF"/>
          <w:u w:val="single"/>
        </w:rPr>
      </w:pPr>
      <w:hyperlink w:anchor="_top"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376908" w:rsidRPr="001A353A" w14:paraId="7D5E8E7D" w14:textId="77777777" w:rsidTr="00376908">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4DBD9734" w14:textId="66226F99" w:rsidR="00376908" w:rsidRPr="001A353A" w:rsidRDefault="00376908" w:rsidP="00376908">
            <w:pPr>
              <w:pStyle w:val="Heading2"/>
              <w:spacing w:before="120" w:after="120"/>
              <w:rPr>
                <w:rFonts w:ascii="Verdana" w:hAnsi="Verdana"/>
                <w:i w:val="0"/>
              </w:rPr>
            </w:pPr>
            <w:bookmarkStart w:id="53" w:name="_ECHB_Program_Discontinued"/>
            <w:bookmarkStart w:id="54" w:name="OLE_LINK7"/>
            <w:bookmarkStart w:id="55" w:name="OLE_LINK8"/>
            <w:bookmarkStart w:id="56" w:name="_Toc188515196"/>
            <w:bookmarkEnd w:id="53"/>
            <w:r w:rsidRPr="001A353A">
              <w:rPr>
                <w:rFonts w:ascii="Verdana" w:hAnsi="Verdana"/>
                <w:i w:val="0"/>
              </w:rPr>
              <w:t xml:space="preserve">ECHB </w:t>
            </w:r>
            <w:r>
              <w:rPr>
                <w:rFonts w:ascii="Verdana" w:hAnsi="Verdana"/>
                <w:i w:val="0"/>
              </w:rPr>
              <w:t>Program Discontinued</w:t>
            </w:r>
            <w:bookmarkEnd w:id="54"/>
            <w:bookmarkEnd w:id="55"/>
            <w:bookmarkEnd w:id="56"/>
          </w:p>
        </w:tc>
      </w:tr>
    </w:tbl>
    <w:p w14:paraId="04BBFDAA" w14:textId="27C06F7F" w:rsidR="008B5063" w:rsidRDefault="00376908" w:rsidP="008B5063">
      <w:r>
        <w:t xml:space="preserve">The ExtraCare Health Benefit is being discontinued for some </w:t>
      </w:r>
      <w:hyperlink r:id="rId77" w:anchor="!/view?docid=1e234589-8f19-4914-a276-27ad26382914" w:history="1">
        <w:r w:rsidR="004A296A">
          <w:rPr>
            <w:rStyle w:val="Hyperlink"/>
          </w:rPr>
          <w:t>clients (047924)</w:t>
        </w:r>
      </w:hyperlink>
      <w:r>
        <w:t xml:space="preserve"> beginning 12/31/2021</w:t>
      </w:r>
      <w:r w:rsidR="00F73261">
        <w:t>.</w:t>
      </w:r>
    </w:p>
    <w:p w14:paraId="437F82E1" w14:textId="4DDEE4D3" w:rsidR="008B5063" w:rsidRPr="00A07432" w:rsidRDefault="008B5063" w:rsidP="008B5063">
      <w:r>
        <w:t xml:space="preserve">As client contracts expire, this program will no longer be included as part of their contract renewal and </w:t>
      </w:r>
      <w:r w:rsidR="00563C4D">
        <w:t>will eventually be</w:t>
      </w:r>
      <w:r>
        <w:t xml:space="preserve"> phased out for all clients.</w:t>
      </w:r>
    </w:p>
    <w:p w14:paraId="02624C1C" w14:textId="4C4253FA" w:rsidR="00902FA6" w:rsidRDefault="005D51AC" w:rsidP="00376908">
      <w:r>
        <w:t xml:space="preserve"> </w:t>
      </w:r>
    </w:p>
    <w:p w14:paraId="20CEEC5B" w14:textId="100E81BA" w:rsidR="00376908" w:rsidRDefault="00902FA6" w:rsidP="00376908">
      <w:r>
        <w:t>If the member had an actual card, it may look like the following:</w:t>
      </w:r>
    </w:p>
    <w:p w14:paraId="6497CD75" w14:textId="3E827D52" w:rsidR="00902FA6" w:rsidRDefault="00902FA6" w:rsidP="00902FA6">
      <w:pPr>
        <w:jc w:val="center"/>
      </w:pPr>
      <w:r>
        <w:rPr>
          <w:noProof/>
        </w:rPr>
        <w:drawing>
          <wp:inline distT="0" distB="0" distL="0" distR="0" wp14:anchorId="3E9867E9" wp14:editId="77D73E64">
            <wp:extent cx="2152381" cy="126666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52381" cy="1266667"/>
                    </a:xfrm>
                    <a:prstGeom prst="rect">
                      <a:avLst/>
                    </a:prstGeom>
                  </pic:spPr>
                </pic:pic>
              </a:graphicData>
            </a:graphic>
          </wp:inline>
        </w:drawing>
      </w:r>
    </w:p>
    <w:p w14:paraId="2F0E95C5" w14:textId="77777777" w:rsidR="00503C3A" w:rsidRDefault="00503C3A" w:rsidP="00902FA6">
      <w:pPr>
        <w:jc w:val="center"/>
      </w:pPr>
    </w:p>
    <w:p w14:paraId="2F10626C" w14:textId="2FDA76CA" w:rsidR="00BE3706" w:rsidRDefault="00BE3706" w:rsidP="00BE3706">
      <w:r>
        <w:t>Some members had transitioned and were using the red colored card or an electronic version which included the ExtraCare Health Benefit as part of the card.</w:t>
      </w:r>
    </w:p>
    <w:p w14:paraId="06A1C2B1" w14:textId="14C3CEED" w:rsidR="002A3709" w:rsidRDefault="008309E7" w:rsidP="1FAD3703">
      <w:pPr>
        <w:rPr>
          <w:rFonts w:cstheme="minorBidi"/>
        </w:rPr>
      </w:pPr>
      <w:r>
        <w:rPr>
          <w:rFonts w:cstheme="minorBidi"/>
          <w:noProof/>
        </w:rPr>
        <w:drawing>
          <wp:inline distT="0" distB="0" distL="0" distR="0" wp14:anchorId="2B31A6BA" wp14:editId="2AD5EA7D">
            <wp:extent cx="304762" cy="304762"/>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45CEC">
        <w:rPr>
          <w:rFonts w:cstheme="minorBidi"/>
        </w:rPr>
        <w:t xml:space="preserve"> </w:t>
      </w:r>
      <w:r w:rsidR="002A3709" w:rsidRPr="1FAD3703">
        <w:rPr>
          <w:rFonts w:cstheme="minorBidi"/>
        </w:rPr>
        <w:t xml:space="preserve">The affected members who have used their ExtraCare Health Benefit  (20% discount at CVS) in the last 6 months will receive an a </w:t>
      </w:r>
      <w:hyperlink r:id="rId79" w:anchor="!/view?docid=d471abdb-666d-4c75-b819-e99a1e228c18">
        <w:r w:rsidR="00A05052">
          <w:rPr>
            <w:rStyle w:val="Hyperlink"/>
            <w:rFonts w:cstheme="minorBidi"/>
          </w:rPr>
          <w:t>mailer (047899)</w:t>
        </w:r>
      </w:hyperlink>
      <w:r w:rsidR="002A3709" w:rsidRPr="1FAD3703">
        <w:rPr>
          <w:rFonts w:cstheme="minorBidi"/>
        </w:rPr>
        <w:t xml:space="preserve"> letter in the mail informing them that the ECHB will end on the year they receive their letter.  No other notifications will be mailed</w:t>
      </w:r>
      <w:r w:rsidR="00563C4D" w:rsidRPr="1FAD3703">
        <w:rPr>
          <w:rFonts w:cstheme="minorBidi"/>
        </w:rPr>
        <w:t xml:space="preserve">. </w:t>
      </w:r>
    </w:p>
    <w:p w14:paraId="06B6C7A3" w14:textId="77777777" w:rsidR="002A3709" w:rsidRDefault="002A3709" w:rsidP="002A3709">
      <w:pPr>
        <w:rPr>
          <w:rFonts w:cstheme="minorHAnsi"/>
        </w:rPr>
      </w:pPr>
    </w:p>
    <w:p w14:paraId="2D1568B2" w14:textId="3E47F0A7" w:rsidR="002A3709" w:rsidRDefault="002A3709" w:rsidP="002A3709">
      <w:pPr>
        <w:rPr>
          <w:rFonts w:cstheme="minorHAnsi"/>
        </w:rPr>
      </w:pPr>
      <w:r>
        <w:rPr>
          <w:rFonts w:cstheme="minorHAnsi"/>
        </w:rPr>
        <w:t>Members affected by this program change will be based on the renewal date for each client contract</w:t>
      </w:r>
      <w:r w:rsidR="00563C4D">
        <w:rPr>
          <w:rFonts w:cstheme="minorHAnsi"/>
        </w:rPr>
        <w:t xml:space="preserve">. </w:t>
      </w:r>
      <w:r>
        <w:rPr>
          <w:rFonts w:cstheme="minorHAnsi"/>
        </w:rPr>
        <w:t>This will continue each calendar year over the next few years until all clients are removed from this offering</w:t>
      </w:r>
      <w:r w:rsidR="00563C4D">
        <w:rPr>
          <w:rFonts w:cstheme="minorHAnsi"/>
        </w:rPr>
        <w:t xml:space="preserve">. </w:t>
      </w:r>
      <w:r>
        <w:rPr>
          <w:rFonts w:cstheme="minorHAnsi"/>
        </w:rPr>
        <w:t xml:space="preserve">Refer to </w:t>
      </w:r>
      <w:r w:rsidRPr="00F73261">
        <w:rPr>
          <w:rFonts w:cstheme="minorHAnsi"/>
        </w:rPr>
        <w:t xml:space="preserve">the </w:t>
      </w:r>
      <w:hyperlink r:id="rId80" w:anchor="!/view?docid=1e234589-8f19-4914-a276-27ad26382914" w:history="1">
        <w:r w:rsidR="004D4B05">
          <w:rPr>
            <w:rStyle w:val="Hyperlink"/>
            <w:rFonts w:cstheme="minorHAnsi"/>
          </w:rPr>
          <w:t>Client List (047924)</w:t>
        </w:r>
      </w:hyperlink>
      <w:r w:rsidRPr="00F73261">
        <w:rPr>
          <w:rFonts w:cstheme="minorHAnsi"/>
        </w:rPr>
        <w:t xml:space="preserve"> to</w:t>
      </w:r>
      <w:r>
        <w:rPr>
          <w:rFonts w:cstheme="minorHAnsi"/>
        </w:rPr>
        <w:t xml:space="preserve"> verify the year when the client is terming from ECHB.</w:t>
      </w:r>
    </w:p>
    <w:p w14:paraId="295E3C26" w14:textId="77777777" w:rsidR="002A3709" w:rsidRDefault="002A3709" w:rsidP="002A3709">
      <w:pPr>
        <w:rPr>
          <w:rFonts w:cstheme="minorHAnsi"/>
          <w:b/>
          <w:bCs/>
        </w:rPr>
      </w:pPr>
    </w:p>
    <w:p w14:paraId="1F363C39" w14:textId="77777777" w:rsidR="002A3709" w:rsidRDefault="002A3709" w:rsidP="002A3709">
      <w:pPr>
        <w:rPr>
          <w:rFonts w:cstheme="minorHAnsi"/>
        </w:rPr>
      </w:pPr>
      <w:r>
        <w:rPr>
          <w:rFonts w:cstheme="minorHAnsi"/>
          <w:b/>
          <w:bCs/>
        </w:rPr>
        <w:t>Examples:</w:t>
      </w:r>
      <w:r>
        <w:rPr>
          <w:rFonts w:cstheme="minorHAnsi"/>
        </w:rPr>
        <w:t xml:space="preserve">  </w:t>
      </w:r>
    </w:p>
    <w:p w14:paraId="7EB115F1" w14:textId="2BEE705A" w:rsidR="002A3709" w:rsidRDefault="002A3709" w:rsidP="001F7D88">
      <w:pPr>
        <w:numPr>
          <w:ilvl w:val="0"/>
          <w:numId w:val="97"/>
        </w:numPr>
      </w:pPr>
      <w:r>
        <w:t>If the contract is set to expire on 12/31/21, then the members included with that client would be impacted by the change and beginning 01/01/2022 they would no longer have this offering</w:t>
      </w:r>
      <w:r w:rsidR="00563C4D">
        <w:t xml:space="preserve">. </w:t>
      </w:r>
    </w:p>
    <w:p w14:paraId="6AA3CA71" w14:textId="51153EAB" w:rsidR="002A3709" w:rsidRDefault="002A3709" w:rsidP="001F7D88">
      <w:pPr>
        <w:numPr>
          <w:ilvl w:val="0"/>
          <w:numId w:val="97"/>
        </w:numPr>
      </w:pPr>
      <w:r>
        <w:t>If a contract is set to expire on 12/31/24, then the members included with that client would continue this plan offering until the end of 2024</w:t>
      </w:r>
      <w:r w:rsidR="007E383D">
        <w:t xml:space="preserve"> and beginning 01/01/20</w:t>
      </w:r>
      <w:r w:rsidR="00BB7273">
        <w:t>25</w:t>
      </w:r>
      <w:r w:rsidR="007E383D">
        <w:t xml:space="preserve"> they would no longer have this offering</w:t>
      </w:r>
      <w:r>
        <w:t>.</w:t>
      </w:r>
    </w:p>
    <w:p w14:paraId="289A2FB0" w14:textId="77777777" w:rsidR="002A3709" w:rsidRPr="00AC0B50" w:rsidRDefault="002A3709" w:rsidP="00AC0B50">
      <w:pPr>
        <w:pStyle w:val="ListParagraph"/>
        <w:numPr>
          <w:ilvl w:val="0"/>
          <w:numId w:val="102"/>
        </w:numPr>
        <w:rPr>
          <w:sz w:val="22"/>
          <w:szCs w:val="22"/>
        </w:rPr>
      </w:pPr>
      <w:r>
        <w:t>New contracts will not have this benefit.</w:t>
      </w:r>
    </w:p>
    <w:p w14:paraId="6A56170C" w14:textId="77777777" w:rsidR="007E383D" w:rsidRDefault="007E383D" w:rsidP="00376908"/>
    <w:p w14:paraId="16FF571E" w14:textId="1D8DF754" w:rsidR="00902FA6" w:rsidRDefault="00902FA6" w:rsidP="00376908">
      <w:r>
        <w:t>This program will not be replaced.</w:t>
      </w:r>
    </w:p>
    <w:p w14:paraId="181079E5" w14:textId="4B210162" w:rsidR="00902FA6" w:rsidRDefault="00902FA6" w:rsidP="00376908"/>
    <w:p w14:paraId="4C3EF979" w14:textId="57FDAB62" w:rsidR="00902FA6" w:rsidRDefault="00902FA6" w:rsidP="00376908">
      <w:r>
        <w:t>The ExtraCare Health benefit program formerly covered purchases with a 20% discount based on the following criteria:</w:t>
      </w:r>
    </w:p>
    <w:p w14:paraId="39A4A140" w14:textId="55846CE8" w:rsidR="00902FA6" w:rsidRPr="00850058" w:rsidRDefault="00902FA6" w:rsidP="001F7D88">
      <w:pPr>
        <w:numPr>
          <w:ilvl w:val="0"/>
          <w:numId w:val="98"/>
        </w:numPr>
      </w:pPr>
      <w:r w:rsidRPr="00850058">
        <w:t>CVS Health brand</w:t>
      </w:r>
    </w:p>
    <w:p w14:paraId="5452E4AF" w14:textId="77DA4FD2" w:rsidR="00902FA6" w:rsidRPr="00850058" w:rsidRDefault="00902FA6" w:rsidP="001F7D88">
      <w:pPr>
        <w:numPr>
          <w:ilvl w:val="0"/>
          <w:numId w:val="98"/>
        </w:numPr>
      </w:pPr>
      <w:r w:rsidRPr="00850058">
        <w:t>Flexible Spending Account (FSA)/Health Savings Account (HSA) eligible</w:t>
      </w:r>
    </w:p>
    <w:p w14:paraId="42ACACC7" w14:textId="10C324A2" w:rsidR="00902FA6" w:rsidRPr="00850058" w:rsidRDefault="00902FA6" w:rsidP="001F7D88">
      <w:pPr>
        <w:numPr>
          <w:ilvl w:val="0"/>
          <w:numId w:val="98"/>
        </w:numPr>
      </w:pPr>
      <w:r w:rsidRPr="00850058">
        <w:t xml:space="preserve">Regularly priced </w:t>
      </w:r>
      <w:r w:rsidR="004D63EB" w:rsidRPr="004D63EB">
        <w:t>items:</w:t>
      </w:r>
      <w:r w:rsidRPr="00850058">
        <w:t xml:space="preserve"> items on sale were not eligible</w:t>
      </w:r>
    </w:p>
    <w:p w14:paraId="30C5A0EC" w14:textId="7429CD77" w:rsidR="00902FA6" w:rsidRPr="00850058" w:rsidRDefault="00902FA6" w:rsidP="001F7D88">
      <w:pPr>
        <w:numPr>
          <w:ilvl w:val="0"/>
          <w:numId w:val="98"/>
        </w:numPr>
      </w:pPr>
      <w:r w:rsidRPr="00850058">
        <w:t>Valued at over $1.00</w:t>
      </w:r>
    </w:p>
    <w:p w14:paraId="6667A0C3" w14:textId="308F57B2" w:rsidR="00376908" w:rsidRDefault="00376908" w:rsidP="00376908"/>
    <w:p w14:paraId="06240F00" w14:textId="28E8273F" w:rsidR="00376908" w:rsidRDefault="00376908" w:rsidP="00376908">
      <w:r>
        <w:t xml:space="preserve">Refer to </w:t>
      </w:r>
      <w:r w:rsidRPr="00850058">
        <w:t xml:space="preserve">the </w:t>
      </w:r>
      <w:hyperlink r:id="rId81" w:anchor="!/view?docid=1e234589-8f19-4914-a276-27ad26382914" w:history="1">
        <w:r w:rsidR="00FC26D8">
          <w:rPr>
            <w:rStyle w:val="Hyperlink"/>
          </w:rPr>
          <w:t>list of clients who are impacted (047924)</w:t>
        </w:r>
      </w:hyperlink>
      <w:r>
        <w:t xml:space="preserve"> by this plan change.   </w:t>
      </w:r>
    </w:p>
    <w:p w14:paraId="28F5AFD5" w14:textId="746751FF" w:rsidR="00376908" w:rsidRDefault="00376908" w:rsidP="00376908"/>
    <w:p w14:paraId="3AC198C0" w14:textId="5EA4B2E7" w:rsidR="00376908" w:rsidRDefault="002A3709" w:rsidP="00376908">
      <w:bookmarkStart w:id="57" w:name="_Hlk78798192"/>
      <w:r>
        <w:rPr>
          <w:noProof/>
        </w:rPr>
        <w:drawing>
          <wp:inline distT="0" distB="0" distL="0" distR="0" wp14:anchorId="683BE6CC" wp14:editId="0908F11B">
            <wp:extent cx="237490" cy="208915"/>
            <wp:effectExtent l="0" t="0" r="0" b="635"/>
            <wp:docPr id="11" name="Picture 1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2">
                      <a:extLst>
                        <a:ext uri="{28A0092B-C50C-407E-A947-70E740481C1C}">
                          <a14:useLocalDpi xmlns:a14="http://schemas.microsoft.com/office/drawing/2010/main" val="0"/>
                        </a:ext>
                      </a:extLst>
                    </a:blip>
                    <a:stretch>
                      <a:fillRect/>
                    </a:stretch>
                  </pic:blipFill>
                  <pic:spPr>
                    <a:xfrm flipH="1">
                      <a:off x="0" y="0"/>
                      <a:ext cx="237490" cy="208915"/>
                    </a:xfrm>
                    <a:prstGeom prst="rect">
                      <a:avLst/>
                    </a:prstGeom>
                  </pic:spPr>
                </pic:pic>
              </a:graphicData>
            </a:graphic>
          </wp:inline>
        </w:drawing>
      </w:r>
      <w:r>
        <w:t xml:space="preserve"> </w:t>
      </w:r>
      <w:r w:rsidR="00902FA6">
        <w:t xml:space="preserve">As part of your prescription plan, </w:t>
      </w:r>
      <w:r w:rsidR="00F37C9C">
        <w:t>you have</w:t>
      </w:r>
      <w:r w:rsidR="00902FA6">
        <w:t xml:space="preserve"> been able to receive 20% savings on CVS Health Brand – health related items </w:t>
      </w:r>
      <w:r w:rsidR="007E383D">
        <w:t>using the</w:t>
      </w:r>
      <w:r w:rsidR="00902FA6">
        <w:t xml:space="preserve"> ExtraCare Health</w:t>
      </w:r>
      <w:r w:rsidR="007E383D">
        <w:t xml:space="preserve"> benefit</w:t>
      </w:r>
      <w:r w:rsidR="00563C4D">
        <w:t xml:space="preserve">. </w:t>
      </w:r>
      <w:r w:rsidR="00902FA6">
        <w:t>Beginning &lt;xx/dd/</w:t>
      </w:r>
      <w:proofErr w:type="spellStart"/>
      <w:r w:rsidR="00902FA6">
        <w:t>yyyy</w:t>
      </w:r>
      <w:proofErr w:type="spellEnd"/>
      <w:r w:rsidR="00902FA6">
        <w:t xml:space="preserve">&gt;, the 20 percent savings is ending but you can </w:t>
      </w:r>
      <w:r w:rsidR="005D51AC">
        <w:t>continue to</w:t>
      </w:r>
      <w:r w:rsidR="00902FA6">
        <w:t xml:space="preserve"> use your ExtraCare Health Card or number to earn rewards.</w:t>
      </w:r>
    </w:p>
    <w:p w14:paraId="34F76D1A" w14:textId="13215464" w:rsidR="00902FA6" w:rsidRDefault="00902FA6" w:rsidP="00376908"/>
    <w:p w14:paraId="00AF40EC" w14:textId="6D6886ED" w:rsidR="00902FA6" w:rsidRDefault="002A3709" w:rsidP="00376908">
      <w:r>
        <w:rPr>
          <w:noProof/>
        </w:rPr>
        <w:drawing>
          <wp:inline distT="0" distB="0" distL="0" distR="0" wp14:anchorId="7F390F78" wp14:editId="4B137790">
            <wp:extent cx="237490" cy="208915"/>
            <wp:effectExtent l="0" t="0" r="0" b="635"/>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2">
                      <a:extLst>
                        <a:ext uri="{28A0092B-C50C-407E-A947-70E740481C1C}">
                          <a14:useLocalDpi xmlns:a14="http://schemas.microsoft.com/office/drawing/2010/main" val="0"/>
                        </a:ext>
                      </a:extLst>
                    </a:blip>
                    <a:stretch>
                      <a:fillRect/>
                    </a:stretch>
                  </pic:blipFill>
                  <pic:spPr>
                    <a:xfrm flipH="1">
                      <a:off x="0" y="0"/>
                      <a:ext cx="237490" cy="208915"/>
                    </a:xfrm>
                    <a:prstGeom prst="rect">
                      <a:avLst/>
                    </a:prstGeom>
                  </pic:spPr>
                </pic:pic>
              </a:graphicData>
            </a:graphic>
          </wp:inline>
        </w:drawing>
      </w:r>
      <w:r w:rsidR="007E383D">
        <w:t xml:space="preserve"> </w:t>
      </w:r>
      <w:r w:rsidR="00902FA6">
        <w:t xml:space="preserve">Using your ExtraCare Health card will enable you to receive 2% back in ExtraBucks rewards when you shop at </w:t>
      </w:r>
      <w:r w:rsidR="007E383D">
        <w:t xml:space="preserve">a </w:t>
      </w:r>
      <w:r w:rsidR="00902FA6">
        <w:t>CVS Pharmacy or CVS.com</w:t>
      </w:r>
      <w:r w:rsidR="00563C4D">
        <w:t xml:space="preserve">. </w:t>
      </w:r>
      <w:r w:rsidR="00902FA6">
        <w:t xml:space="preserve">There is nothing you will need to </w:t>
      </w:r>
      <w:r w:rsidR="002E5CA4">
        <w:t>do,</w:t>
      </w:r>
      <w:r w:rsidR="00902FA6">
        <w:t xml:space="preserve"> and you </w:t>
      </w:r>
      <w:r w:rsidR="00F37C9C">
        <w:t>will not</w:t>
      </w:r>
      <w:r w:rsidR="00902FA6">
        <w:t xml:space="preserve"> lose any rewards that you have earned</w:t>
      </w:r>
      <w:r w:rsidR="00563C4D">
        <w:t xml:space="preserve">. </w:t>
      </w:r>
    </w:p>
    <w:p w14:paraId="7DFB0319" w14:textId="21B2D1DE" w:rsidR="00902FA6" w:rsidRDefault="00902FA6" w:rsidP="00376908"/>
    <w:p w14:paraId="64CAF8F2" w14:textId="534234BD" w:rsidR="00376908" w:rsidRDefault="002A3709" w:rsidP="00E475DD">
      <w:r>
        <w:rPr>
          <w:noProof/>
        </w:rPr>
        <w:drawing>
          <wp:inline distT="0" distB="0" distL="0" distR="0" wp14:anchorId="0B9D01E9" wp14:editId="215F0E3B">
            <wp:extent cx="237490" cy="208915"/>
            <wp:effectExtent l="0" t="0" r="0" b="635"/>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2">
                      <a:extLst>
                        <a:ext uri="{28A0092B-C50C-407E-A947-70E740481C1C}">
                          <a14:useLocalDpi xmlns:a14="http://schemas.microsoft.com/office/drawing/2010/main" val="0"/>
                        </a:ext>
                      </a:extLst>
                    </a:blip>
                    <a:stretch>
                      <a:fillRect/>
                    </a:stretch>
                  </pic:blipFill>
                  <pic:spPr>
                    <a:xfrm flipH="1">
                      <a:off x="0" y="0"/>
                      <a:ext cx="237490" cy="208915"/>
                    </a:xfrm>
                    <a:prstGeom prst="rect">
                      <a:avLst/>
                    </a:prstGeom>
                  </pic:spPr>
                </pic:pic>
              </a:graphicData>
            </a:graphic>
          </wp:inline>
        </w:drawing>
      </w:r>
      <w:r>
        <w:t xml:space="preserve"> </w:t>
      </w:r>
      <w:r w:rsidR="00902FA6">
        <w:t>To learn more about ExtraBucks Rewards, visit CVS.com/</w:t>
      </w:r>
      <w:r w:rsidR="00F73261">
        <w:t>ExtraCare</w:t>
      </w:r>
      <w:r w:rsidR="00902FA6">
        <w:t>/home</w:t>
      </w:r>
      <w:bookmarkEnd w:id="57"/>
      <w:r w:rsidR="005D51AC">
        <w:t>.</w:t>
      </w:r>
    </w:p>
    <w:p w14:paraId="4F95274E" w14:textId="77777777" w:rsidR="00376908" w:rsidRDefault="00376908" w:rsidP="009C2672">
      <w:pPr>
        <w:jc w:val="right"/>
      </w:pPr>
    </w:p>
    <w:p w14:paraId="4C2F98E9" w14:textId="15512DA2" w:rsidR="009C2672" w:rsidRDefault="0053482F" w:rsidP="003778C4">
      <w:pPr>
        <w:jc w:val="right"/>
        <w:rPr>
          <w:color w:val="000000"/>
        </w:rPr>
      </w:pPr>
      <w:hyperlink w:anchor="_top" w:history="1">
        <w:r w:rsidRPr="0053482F">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882D64" w:rsidRPr="00992FEA" w14:paraId="700DE85F" w14:textId="77777777" w:rsidTr="00DB55BE">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590A027A" w14:textId="77777777" w:rsidR="00882D64" w:rsidRPr="00992FEA" w:rsidRDefault="005544FA" w:rsidP="007802E9">
            <w:pPr>
              <w:outlineLvl w:val="1"/>
              <w:rPr>
                <w:b/>
                <w:bCs/>
                <w:sz w:val="28"/>
                <w:szCs w:val="28"/>
              </w:rPr>
            </w:pPr>
            <w:bookmarkStart w:id="58" w:name="_Toc531936775"/>
            <w:bookmarkStart w:id="59" w:name="_Toc11921628"/>
            <w:bookmarkStart w:id="60" w:name="_Toc188515197"/>
            <w:r>
              <w:rPr>
                <w:b/>
                <w:bCs/>
                <w:sz w:val="28"/>
                <w:szCs w:val="28"/>
              </w:rPr>
              <w:t>Related</w:t>
            </w:r>
            <w:r w:rsidR="00882D64" w:rsidRPr="00992FEA">
              <w:rPr>
                <w:b/>
                <w:bCs/>
                <w:sz w:val="28"/>
                <w:szCs w:val="28"/>
              </w:rPr>
              <w:t xml:space="preserve"> Documents</w:t>
            </w:r>
            <w:bookmarkEnd w:id="58"/>
            <w:bookmarkEnd w:id="59"/>
            <w:bookmarkEnd w:id="60"/>
          </w:p>
        </w:tc>
      </w:tr>
    </w:tbl>
    <w:p w14:paraId="52AD1A51" w14:textId="136AC950" w:rsidR="008C136A" w:rsidRDefault="004C4A79" w:rsidP="007802E9">
      <w:pPr>
        <w:autoSpaceDE w:val="0"/>
        <w:autoSpaceDN w:val="0"/>
        <w:adjustRightInd w:val="0"/>
        <w:rPr>
          <w:rFonts w:cs="Verdana"/>
          <w:color w:val="0000FF"/>
          <w:u w:val="single"/>
        </w:rPr>
      </w:pPr>
      <w:hyperlink r:id="rId83" w:anchor="!/view?docid=c1f1028b-e42c-4b4f-a4cf-cc0b42c91606" w:history="1">
        <w:r>
          <w:rPr>
            <w:rFonts w:cs="Verdana"/>
            <w:color w:val="0000FF"/>
            <w:u w:val="single"/>
          </w:rPr>
          <w:t>Customer Care Abbreviations, Definitions, and Terms Index (017428)</w:t>
        </w:r>
      </w:hyperlink>
    </w:p>
    <w:p w14:paraId="47891635" w14:textId="77777777" w:rsidR="008C136A" w:rsidRPr="00882D64" w:rsidRDefault="008C136A" w:rsidP="007802E9">
      <w:pPr>
        <w:rPr>
          <w:color w:val="000000"/>
          <w:sz w:val="27"/>
          <w:szCs w:val="27"/>
        </w:rPr>
      </w:pPr>
      <w:r w:rsidRPr="005544FA">
        <w:rPr>
          <w:b/>
          <w:color w:val="000000" w:themeColor="text1"/>
        </w:rPr>
        <w:t>Parent Documents:</w:t>
      </w:r>
      <w:r>
        <w:rPr>
          <w:b/>
          <w:color w:val="000000" w:themeColor="text1"/>
        </w:rPr>
        <w:t xml:space="preserve"> </w:t>
      </w:r>
      <w:hyperlink r:id="rId84" w:tgtFrame="_blank" w:history="1">
        <w:r w:rsidRPr="00882D64">
          <w:rPr>
            <w:color w:val="0000FF"/>
            <w:u w:val="single"/>
          </w:rPr>
          <w:t>CALL 0049 Customer Care Internal and External Call Handling</w:t>
        </w:r>
      </w:hyperlink>
      <w:r w:rsidRPr="00882D64">
        <w:rPr>
          <w:color w:val="000000"/>
        </w:rPr>
        <w:t> </w:t>
      </w:r>
      <w:r>
        <w:rPr>
          <w:color w:val="000000"/>
        </w:rPr>
        <w:t xml:space="preserve">and </w:t>
      </w:r>
      <w:hyperlink r:id="rId85" w:tgtFrame="_blank" w:history="1">
        <w:r w:rsidRPr="00882D64">
          <w:rPr>
            <w:color w:val="0000FF"/>
            <w:u w:val="single"/>
          </w:rPr>
          <w:t>CALL-0011 Authenticating Callers</w:t>
        </w:r>
      </w:hyperlink>
    </w:p>
    <w:p w14:paraId="7125CCE9" w14:textId="4D9C728F" w:rsidR="00A01D9F" w:rsidRPr="007E0E98" w:rsidRDefault="0053482F" w:rsidP="003778C4">
      <w:pPr>
        <w:jc w:val="right"/>
        <w:rPr>
          <w:color w:val="0000FF"/>
          <w:u w:val="single"/>
        </w:rPr>
      </w:pPr>
      <w:hyperlink w:anchor="_top" w:history="1">
        <w:r w:rsidRPr="0053482F">
          <w:rPr>
            <w:rStyle w:val="Hyperlink"/>
          </w:rPr>
          <w:t>Top of the Document</w:t>
        </w:r>
      </w:hyperlink>
    </w:p>
    <w:p w14:paraId="523308CB" w14:textId="77777777" w:rsidR="00882D64" w:rsidRPr="00882D64" w:rsidRDefault="00882D64" w:rsidP="00882D64">
      <w:pPr>
        <w:jc w:val="right"/>
        <w:rPr>
          <w:color w:val="000000"/>
          <w:sz w:val="22"/>
          <w:szCs w:val="22"/>
        </w:rPr>
      </w:pPr>
    </w:p>
    <w:p w14:paraId="0AE54138" w14:textId="77777777" w:rsidR="00882D64" w:rsidRPr="00882D64" w:rsidRDefault="00882D64" w:rsidP="00882D64">
      <w:pPr>
        <w:jc w:val="center"/>
        <w:rPr>
          <w:color w:val="000000"/>
          <w:sz w:val="16"/>
          <w:szCs w:val="16"/>
        </w:rPr>
      </w:pPr>
      <w:bookmarkStart w:id="61" w:name="_FAQs_1"/>
      <w:bookmarkEnd w:id="61"/>
      <w:r w:rsidRPr="00882D64">
        <w:rPr>
          <w:color w:val="000000"/>
          <w:sz w:val="16"/>
          <w:szCs w:val="16"/>
        </w:rPr>
        <w:t>Not to Be Reproduced or Disclosed to Others without Prior Written Approval</w:t>
      </w:r>
    </w:p>
    <w:p w14:paraId="1803C349" w14:textId="4DA77E16" w:rsidR="005A64DA" w:rsidRPr="00C247CB" w:rsidRDefault="00882D64" w:rsidP="00C247CB">
      <w:pPr>
        <w:jc w:val="center"/>
        <w:rPr>
          <w:sz w:val="16"/>
          <w:szCs w:val="16"/>
        </w:rPr>
      </w:pPr>
      <w:r w:rsidRPr="00882D64">
        <w:rPr>
          <w:b/>
          <w:bCs/>
          <w:color w:val="000000"/>
          <w:sz w:val="16"/>
          <w:szCs w:val="16"/>
        </w:rPr>
        <w:t>ELECTRONIC DATA = OFFICIAL VERSION – PAPER COPY – INFORMATIONAL ONLY</w:t>
      </w:r>
    </w:p>
    <w:sectPr w:rsidR="005A64DA" w:rsidRPr="00C247CB" w:rsidSect="00F1152F">
      <w:footerReference w:type="even" r:id="rId86"/>
      <w:footerReference w:type="default" r:id="rId87"/>
      <w:headerReference w:type="first" r:id="rId88"/>
      <w:footerReference w:type="first" r:id="rId8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C6D35" w14:textId="77777777" w:rsidR="00384C7A" w:rsidRDefault="00384C7A">
      <w:r>
        <w:separator/>
      </w:r>
    </w:p>
  </w:endnote>
  <w:endnote w:type="continuationSeparator" w:id="0">
    <w:p w14:paraId="58B7B929" w14:textId="77777777" w:rsidR="00384C7A" w:rsidRDefault="00384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Sans Serif">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9728A" w14:textId="77777777" w:rsidR="00A33978" w:rsidRDefault="00A33978"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1BCA69" w14:textId="77777777" w:rsidR="00A33978" w:rsidRDefault="00A33978" w:rsidP="00245D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6F81C" w14:textId="77777777" w:rsidR="00A33978" w:rsidRDefault="00A33978" w:rsidP="00EA6F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53</w:t>
    </w:r>
    <w:r>
      <w:rPr>
        <w:rStyle w:val="PageNumber"/>
      </w:rPr>
      <w:fldChar w:fldCharType="end"/>
    </w:r>
  </w:p>
  <w:p w14:paraId="0D991268" w14:textId="77777777" w:rsidR="00A33978" w:rsidRPr="00245D49" w:rsidRDefault="00A33978" w:rsidP="00245D4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23670" w14:textId="77777777" w:rsidR="00A33978" w:rsidRPr="00CD2229" w:rsidRDefault="00A33978">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FD465" w14:textId="77777777" w:rsidR="00384C7A" w:rsidRDefault="00384C7A">
      <w:r>
        <w:separator/>
      </w:r>
    </w:p>
  </w:footnote>
  <w:footnote w:type="continuationSeparator" w:id="0">
    <w:p w14:paraId="1BB0A829" w14:textId="77777777" w:rsidR="00384C7A" w:rsidRDefault="00384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1D5EC" w14:textId="77777777" w:rsidR="00A33978" w:rsidRDefault="00A33978">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75pt;height:16.5pt;visibility:visible" o:bullet="t">
        <v:imagedata r:id="rId1" o:title=""/>
      </v:shape>
    </w:pict>
  </w:numPicBullet>
  <w:abstractNum w:abstractNumId="0" w15:restartNumberingAfterBreak="0">
    <w:nsid w:val="00235E22"/>
    <w:multiLevelType w:val="hybridMultilevel"/>
    <w:tmpl w:val="0DF61178"/>
    <w:lvl w:ilvl="0" w:tplc="0409000F">
      <w:start w:val="1"/>
      <w:numFmt w:val="decimal"/>
      <w:lvlText w:val="%1."/>
      <w:lvlJc w:val="left"/>
      <w:pPr>
        <w:ind w:left="381" w:hanging="360"/>
      </w:p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1" w15:restartNumberingAfterBreak="0">
    <w:nsid w:val="01C04B97"/>
    <w:multiLevelType w:val="hybridMultilevel"/>
    <w:tmpl w:val="4AEEED7C"/>
    <w:lvl w:ilvl="0" w:tplc="04090001">
      <w:start w:val="1"/>
      <w:numFmt w:val="bullet"/>
      <w:lvlText w:val=""/>
      <w:lvlJc w:val="left"/>
      <w:pPr>
        <w:ind w:left="1306" w:hanging="360"/>
      </w:pPr>
      <w:rPr>
        <w:rFonts w:ascii="Symbol" w:hAnsi="Symbol" w:hint="default"/>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2" w15:restartNumberingAfterBreak="0">
    <w:nsid w:val="03B67E81"/>
    <w:multiLevelType w:val="hybridMultilevel"/>
    <w:tmpl w:val="FC365A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87DCC"/>
    <w:multiLevelType w:val="hybridMultilevel"/>
    <w:tmpl w:val="7B8403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5760AB"/>
    <w:multiLevelType w:val="hybridMultilevel"/>
    <w:tmpl w:val="AAD2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31FC5"/>
    <w:multiLevelType w:val="hybridMultilevel"/>
    <w:tmpl w:val="1D5A4B7C"/>
    <w:lvl w:ilvl="0" w:tplc="5280800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75102"/>
    <w:multiLevelType w:val="hybridMultilevel"/>
    <w:tmpl w:val="E930935C"/>
    <w:lvl w:ilvl="0" w:tplc="9DCAF4FA">
      <w:start w:val="1"/>
      <w:numFmt w:val="bullet"/>
      <w:lvlText w:val=""/>
      <w:lvlJc w:val="left"/>
      <w:pPr>
        <w:ind w:left="720" w:hanging="360"/>
      </w:pPr>
      <w:rPr>
        <w:rFonts w:ascii="Symbol" w:hAnsi="Symbol" w:hint="default"/>
        <w:b/>
        <w:i w:val="0"/>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944BF"/>
    <w:multiLevelType w:val="hybridMultilevel"/>
    <w:tmpl w:val="5A3E8656"/>
    <w:lvl w:ilvl="0" w:tplc="873E00D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47808"/>
    <w:multiLevelType w:val="hybridMultilevel"/>
    <w:tmpl w:val="074E776A"/>
    <w:lvl w:ilvl="0" w:tplc="B1D029F6">
      <w:start w:val="1"/>
      <w:numFmt w:val="lowerLetter"/>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D43D2B"/>
    <w:multiLevelType w:val="hybridMultilevel"/>
    <w:tmpl w:val="26F2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B7417"/>
    <w:multiLevelType w:val="hybridMultilevel"/>
    <w:tmpl w:val="013243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A9B16ED"/>
    <w:multiLevelType w:val="hybridMultilevel"/>
    <w:tmpl w:val="7A929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A28BC"/>
    <w:multiLevelType w:val="hybridMultilevel"/>
    <w:tmpl w:val="CB2625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6C6A82"/>
    <w:multiLevelType w:val="hybridMultilevel"/>
    <w:tmpl w:val="FB709590"/>
    <w:lvl w:ilvl="0" w:tplc="6D2CBC00">
      <w:start w:val="1"/>
      <w:numFmt w:val="lowerLetter"/>
      <w:lvlText w:val="%1."/>
      <w:lvlJc w:val="left"/>
      <w:pPr>
        <w:ind w:left="511"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2C36B4"/>
    <w:multiLevelType w:val="hybridMultilevel"/>
    <w:tmpl w:val="0B00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EE1E3A"/>
    <w:multiLevelType w:val="hybridMultilevel"/>
    <w:tmpl w:val="C4965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FC36FF"/>
    <w:multiLevelType w:val="hybridMultilevel"/>
    <w:tmpl w:val="358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B26860"/>
    <w:multiLevelType w:val="hybridMultilevel"/>
    <w:tmpl w:val="ED822DA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3BC51A6"/>
    <w:multiLevelType w:val="hybridMultilevel"/>
    <w:tmpl w:val="4CE0B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649190D"/>
    <w:multiLevelType w:val="hybridMultilevel"/>
    <w:tmpl w:val="6EC2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696C09"/>
    <w:multiLevelType w:val="hybridMultilevel"/>
    <w:tmpl w:val="BBE2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68132C"/>
    <w:multiLevelType w:val="hybridMultilevel"/>
    <w:tmpl w:val="84A67630"/>
    <w:lvl w:ilvl="0" w:tplc="04090001">
      <w:start w:val="1"/>
      <w:numFmt w:val="bullet"/>
      <w:lvlText w:val=""/>
      <w:lvlJc w:val="left"/>
      <w:pPr>
        <w:ind w:left="451" w:hanging="360"/>
      </w:pPr>
      <w:rPr>
        <w:rFonts w:ascii="Symbol" w:hAnsi="Symbol"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2" w15:restartNumberingAfterBreak="0">
    <w:nsid w:val="191F66EA"/>
    <w:multiLevelType w:val="hybridMultilevel"/>
    <w:tmpl w:val="E472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3200D"/>
    <w:multiLevelType w:val="hybridMultilevel"/>
    <w:tmpl w:val="865ABE8E"/>
    <w:lvl w:ilvl="0" w:tplc="9DCAF4FA">
      <w:start w:val="1"/>
      <w:numFmt w:val="bullet"/>
      <w:lvlText w:val=""/>
      <w:lvlJc w:val="left"/>
      <w:pPr>
        <w:ind w:left="720" w:hanging="360"/>
      </w:pPr>
      <w:rPr>
        <w:rFonts w:ascii="Symbol" w:hAnsi="Symbol" w:hint="default"/>
        <w:b/>
        <w:i w:val="0"/>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21645C"/>
    <w:multiLevelType w:val="hybridMultilevel"/>
    <w:tmpl w:val="433E1D6C"/>
    <w:lvl w:ilvl="0" w:tplc="B922C6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AD72E7"/>
    <w:multiLevelType w:val="hybridMultilevel"/>
    <w:tmpl w:val="AE86CE6A"/>
    <w:lvl w:ilvl="0" w:tplc="04090001">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26" w15:restartNumberingAfterBreak="0">
    <w:nsid w:val="209D61AC"/>
    <w:multiLevelType w:val="hybridMultilevel"/>
    <w:tmpl w:val="77CC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DE7DA2"/>
    <w:multiLevelType w:val="hybridMultilevel"/>
    <w:tmpl w:val="B928ED64"/>
    <w:lvl w:ilvl="0" w:tplc="04090003">
      <w:start w:val="1"/>
      <w:numFmt w:val="bullet"/>
      <w:lvlText w:val="o"/>
      <w:lvlJc w:val="left"/>
      <w:pPr>
        <w:ind w:left="381" w:hanging="360"/>
      </w:pPr>
      <w:rPr>
        <w:rFonts w:ascii="Courier New" w:hAnsi="Courier New" w:cs="Courier New" w:hint="default"/>
      </w:rPr>
    </w:lvl>
    <w:lvl w:ilvl="1" w:tplc="FFFFFFFF" w:tentative="1">
      <w:start w:val="1"/>
      <w:numFmt w:val="lowerLetter"/>
      <w:lvlText w:val="%2."/>
      <w:lvlJc w:val="left"/>
      <w:pPr>
        <w:ind w:left="1101" w:hanging="360"/>
      </w:pPr>
    </w:lvl>
    <w:lvl w:ilvl="2" w:tplc="FFFFFFFF" w:tentative="1">
      <w:start w:val="1"/>
      <w:numFmt w:val="lowerRoman"/>
      <w:lvlText w:val="%3."/>
      <w:lvlJc w:val="right"/>
      <w:pPr>
        <w:ind w:left="1821" w:hanging="180"/>
      </w:pPr>
    </w:lvl>
    <w:lvl w:ilvl="3" w:tplc="FFFFFFFF" w:tentative="1">
      <w:start w:val="1"/>
      <w:numFmt w:val="decimal"/>
      <w:lvlText w:val="%4."/>
      <w:lvlJc w:val="left"/>
      <w:pPr>
        <w:ind w:left="2541" w:hanging="360"/>
      </w:pPr>
    </w:lvl>
    <w:lvl w:ilvl="4" w:tplc="FFFFFFFF" w:tentative="1">
      <w:start w:val="1"/>
      <w:numFmt w:val="lowerLetter"/>
      <w:lvlText w:val="%5."/>
      <w:lvlJc w:val="left"/>
      <w:pPr>
        <w:ind w:left="3261" w:hanging="360"/>
      </w:pPr>
    </w:lvl>
    <w:lvl w:ilvl="5" w:tplc="FFFFFFFF" w:tentative="1">
      <w:start w:val="1"/>
      <w:numFmt w:val="lowerRoman"/>
      <w:lvlText w:val="%6."/>
      <w:lvlJc w:val="right"/>
      <w:pPr>
        <w:ind w:left="3981" w:hanging="180"/>
      </w:pPr>
    </w:lvl>
    <w:lvl w:ilvl="6" w:tplc="FFFFFFFF" w:tentative="1">
      <w:start w:val="1"/>
      <w:numFmt w:val="decimal"/>
      <w:lvlText w:val="%7."/>
      <w:lvlJc w:val="left"/>
      <w:pPr>
        <w:ind w:left="4701" w:hanging="360"/>
      </w:pPr>
    </w:lvl>
    <w:lvl w:ilvl="7" w:tplc="FFFFFFFF" w:tentative="1">
      <w:start w:val="1"/>
      <w:numFmt w:val="lowerLetter"/>
      <w:lvlText w:val="%8."/>
      <w:lvlJc w:val="left"/>
      <w:pPr>
        <w:ind w:left="5421" w:hanging="360"/>
      </w:pPr>
    </w:lvl>
    <w:lvl w:ilvl="8" w:tplc="FFFFFFFF" w:tentative="1">
      <w:start w:val="1"/>
      <w:numFmt w:val="lowerRoman"/>
      <w:lvlText w:val="%9."/>
      <w:lvlJc w:val="right"/>
      <w:pPr>
        <w:ind w:left="6141" w:hanging="180"/>
      </w:pPr>
    </w:lvl>
  </w:abstractNum>
  <w:abstractNum w:abstractNumId="28" w15:restartNumberingAfterBreak="0">
    <w:nsid w:val="22071701"/>
    <w:multiLevelType w:val="hybridMultilevel"/>
    <w:tmpl w:val="5AB6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246CA0"/>
    <w:multiLevelType w:val="hybridMultilevel"/>
    <w:tmpl w:val="0AAA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764374"/>
    <w:multiLevelType w:val="hybridMultilevel"/>
    <w:tmpl w:val="5AE0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F515AF"/>
    <w:multiLevelType w:val="hybridMultilevel"/>
    <w:tmpl w:val="2ABA680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53637FB"/>
    <w:multiLevelType w:val="hybridMultilevel"/>
    <w:tmpl w:val="AB8C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D32003"/>
    <w:multiLevelType w:val="hybridMultilevel"/>
    <w:tmpl w:val="DE4E0592"/>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7714A2B"/>
    <w:multiLevelType w:val="hybridMultilevel"/>
    <w:tmpl w:val="131C65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7B041CC"/>
    <w:multiLevelType w:val="hybridMultilevel"/>
    <w:tmpl w:val="E382AC56"/>
    <w:lvl w:ilvl="0" w:tplc="18EA131A">
      <w:start w:val="1"/>
      <w:numFmt w:val="lowerLetter"/>
      <w:lvlText w:val="%1."/>
      <w:lvlJc w:val="left"/>
      <w:pPr>
        <w:ind w:left="720" w:hanging="360"/>
      </w:pPr>
      <w:rPr>
        <w:rFonts w:ascii="Verdana" w:hAnsi="Verdana" w:hint="default"/>
        <w:b w:val="0"/>
        <w:i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7ED7B49"/>
    <w:multiLevelType w:val="hybridMultilevel"/>
    <w:tmpl w:val="D55CA5D0"/>
    <w:lvl w:ilvl="0" w:tplc="9DCAF4FA">
      <w:start w:val="1"/>
      <w:numFmt w:val="bullet"/>
      <w:lvlText w:val=""/>
      <w:lvlJc w:val="left"/>
      <w:pPr>
        <w:ind w:left="720" w:hanging="360"/>
      </w:pPr>
      <w:rPr>
        <w:rFonts w:ascii="Symbol" w:hAnsi="Symbol" w:hint="default"/>
        <w:b/>
        <w:i w:val="0"/>
        <w:color w:val="000000" w:themeColor="tex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B8422C"/>
    <w:multiLevelType w:val="hybridMultilevel"/>
    <w:tmpl w:val="83B68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293046FF"/>
    <w:multiLevelType w:val="hybridMultilevel"/>
    <w:tmpl w:val="A48E546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9F31CC0"/>
    <w:multiLevelType w:val="hybridMultilevel"/>
    <w:tmpl w:val="44E6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B2A2F29"/>
    <w:multiLevelType w:val="hybridMultilevel"/>
    <w:tmpl w:val="15FCE7AC"/>
    <w:lvl w:ilvl="0" w:tplc="04090001">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2D1406EB"/>
    <w:multiLevelType w:val="hybridMultilevel"/>
    <w:tmpl w:val="E2AC7B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EE2614F"/>
    <w:multiLevelType w:val="hybridMultilevel"/>
    <w:tmpl w:val="EE5A8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2F4D92"/>
    <w:multiLevelType w:val="hybridMultilevel"/>
    <w:tmpl w:val="5FB4D7AA"/>
    <w:lvl w:ilvl="0" w:tplc="699AD066">
      <w:start w:val="1"/>
      <w:numFmt w:val="bullet"/>
      <w:lvlText w:val=""/>
      <w:lvlJc w:val="left"/>
      <w:pPr>
        <w:ind w:left="720" w:hanging="360"/>
      </w:pPr>
      <w:rPr>
        <w:rFonts w:ascii="Symbol" w:hAnsi="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D76B9C"/>
    <w:multiLevelType w:val="hybridMultilevel"/>
    <w:tmpl w:val="C6AA1B8A"/>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36327E2"/>
    <w:multiLevelType w:val="hybridMultilevel"/>
    <w:tmpl w:val="58D09A4E"/>
    <w:lvl w:ilvl="0" w:tplc="4418A4DA">
      <w:start w:val="1"/>
      <w:numFmt w:val="bullet"/>
      <w:lvlText w:val=""/>
      <w:lvlJc w:val="left"/>
      <w:pPr>
        <w:tabs>
          <w:tab w:val="num" w:pos="720"/>
        </w:tabs>
        <w:ind w:left="720" w:hanging="360"/>
      </w:pPr>
      <w:rPr>
        <w:rFonts w:ascii="Symbol" w:hAnsi="Symbol" w:hint="default"/>
        <w:color w:val="000000"/>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BF74C8"/>
    <w:multiLevelType w:val="hybridMultilevel"/>
    <w:tmpl w:val="09729426"/>
    <w:lvl w:ilvl="0" w:tplc="04090003">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5C6A33"/>
    <w:multiLevelType w:val="hybridMultilevel"/>
    <w:tmpl w:val="B0D8FE0A"/>
    <w:lvl w:ilvl="0" w:tplc="3468C7C2">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4C93D1D"/>
    <w:multiLevelType w:val="hybridMultilevel"/>
    <w:tmpl w:val="6096EE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042AB3"/>
    <w:multiLevelType w:val="hybridMultilevel"/>
    <w:tmpl w:val="3E6E50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744819"/>
    <w:multiLevelType w:val="hybridMultilevel"/>
    <w:tmpl w:val="D39C87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8183500"/>
    <w:multiLevelType w:val="hybridMultilevel"/>
    <w:tmpl w:val="E70423C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383911EE"/>
    <w:multiLevelType w:val="hybridMultilevel"/>
    <w:tmpl w:val="6566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295F5E"/>
    <w:multiLevelType w:val="hybridMultilevel"/>
    <w:tmpl w:val="E9B6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DAC20D5"/>
    <w:multiLevelType w:val="hybridMultilevel"/>
    <w:tmpl w:val="41E69C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E2A0049"/>
    <w:multiLevelType w:val="hybridMultilevel"/>
    <w:tmpl w:val="820EE0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CA7C77"/>
    <w:multiLevelType w:val="hybridMultilevel"/>
    <w:tmpl w:val="6BCE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837E71"/>
    <w:multiLevelType w:val="hybridMultilevel"/>
    <w:tmpl w:val="DC52D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1C4300D"/>
    <w:multiLevelType w:val="hybridMultilevel"/>
    <w:tmpl w:val="2ABA68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2AE3E5C"/>
    <w:multiLevelType w:val="hybridMultilevel"/>
    <w:tmpl w:val="2FD0A3B4"/>
    <w:lvl w:ilvl="0" w:tplc="699AD066">
      <w:start w:val="1"/>
      <w:numFmt w:val="bullet"/>
      <w:lvlText w:val=""/>
      <w:lvlJc w:val="left"/>
      <w:pPr>
        <w:ind w:left="1440" w:hanging="360"/>
      </w:pPr>
      <w:rPr>
        <w:rFonts w:ascii="Symbol" w:hAnsi="Symbol" w:hint="default"/>
        <w:b/>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2D10BA0"/>
    <w:multiLevelType w:val="hybridMultilevel"/>
    <w:tmpl w:val="3488CB12"/>
    <w:lvl w:ilvl="0" w:tplc="04090019">
      <w:start w:val="1"/>
      <w:numFmt w:val="lowerLetter"/>
      <w:lvlText w:val="%1."/>
      <w:lvlJc w:val="left"/>
      <w:pPr>
        <w:ind w:left="7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2D77C5B"/>
    <w:multiLevelType w:val="hybridMultilevel"/>
    <w:tmpl w:val="FD184ABC"/>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15331E"/>
    <w:multiLevelType w:val="hybridMultilevel"/>
    <w:tmpl w:val="747648F8"/>
    <w:lvl w:ilvl="0" w:tplc="04090003">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98415E"/>
    <w:multiLevelType w:val="hybridMultilevel"/>
    <w:tmpl w:val="F5AE9CA0"/>
    <w:lvl w:ilvl="0" w:tplc="B922C6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B75903"/>
    <w:multiLevelType w:val="hybridMultilevel"/>
    <w:tmpl w:val="2EFE19F4"/>
    <w:lvl w:ilvl="0" w:tplc="9DCAF4FA">
      <w:start w:val="1"/>
      <w:numFmt w:val="bullet"/>
      <w:lvlText w:val=""/>
      <w:lvlJc w:val="left"/>
      <w:pPr>
        <w:ind w:left="556" w:hanging="360"/>
      </w:pPr>
      <w:rPr>
        <w:rFonts w:ascii="Symbol" w:hAnsi="Symbol" w:hint="default"/>
        <w:b/>
        <w:i w:val="0"/>
        <w:color w:val="000000" w:themeColor="text1"/>
        <w:sz w:val="24"/>
      </w:rPr>
    </w:lvl>
    <w:lvl w:ilvl="1" w:tplc="04090003" w:tentative="1">
      <w:start w:val="1"/>
      <w:numFmt w:val="bullet"/>
      <w:lvlText w:val="o"/>
      <w:lvlJc w:val="left"/>
      <w:pPr>
        <w:ind w:left="1276" w:hanging="360"/>
      </w:pPr>
      <w:rPr>
        <w:rFonts w:ascii="Courier New" w:hAnsi="Courier New" w:cs="Courier New" w:hint="default"/>
      </w:rPr>
    </w:lvl>
    <w:lvl w:ilvl="2" w:tplc="04090005" w:tentative="1">
      <w:start w:val="1"/>
      <w:numFmt w:val="bullet"/>
      <w:lvlText w:val=""/>
      <w:lvlJc w:val="left"/>
      <w:pPr>
        <w:ind w:left="1996" w:hanging="360"/>
      </w:pPr>
      <w:rPr>
        <w:rFonts w:ascii="Wingdings" w:hAnsi="Wingdings" w:hint="default"/>
      </w:rPr>
    </w:lvl>
    <w:lvl w:ilvl="3" w:tplc="04090001" w:tentative="1">
      <w:start w:val="1"/>
      <w:numFmt w:val="bullet"/>
      <w:lvlText w:val=""/>
      <w:lvlJc w:val="left"/>
      <w:pPr>
        <w:ind w:left="2716" w:hanging="360"/>
      </w:pPr>
      <w:rPr>
        <w:rFonts w:ascii="Symbol" w:hAnsi="Symbol" w:hint="default"/>
      </w:rPr>
    </w:lvl>
    <w:lvl w:ilvl="4" w:tplc="04090003" w:tentative="1">
      <w:start w:val="1"/>
      <w:numFmt w:val="bullet"/>
      <w:lvlText w:val="o"/>
      <w:lvlJc w:val="left"/>
      <w:pPr>
        <w:ind w:left="3436" w:hanging="360"/>
      </w:pPr>
      <w:rPr>
        <w:rFonts w:ascii="Courier New" w:hAnsi="Courier New" w:cs="Courier New" w:hint="default"/>
      </w:rPr>
    </w:lvl>
    <w:lvl w:ilvl="5" w:tplc="04090005" w:tentative="1">
      <w:start w:val="1"/>
      <w:numFmt w:val="bullet"/>
      <w:lvlText w:val=""/>
      <w:lvlJc w:val="left"/>
      <w:pPr>
        <w:ind w:left="4156" w:hanging="360"/>
      </w:pPr>
      <w:rPr>
        <w:rFonts w:ascii="Wingdings" w:hAnsi="Wingdings" w:hint="default"/>
      </w:rPr>
    </w:lvl>
    <w:lvl w:ilvl="6" w:tplc="04090001" w:tentative="1">
      <w:start w:val="1"/>
      <w:numFmt w:val="bullet"/>
      <w:lvlText w:val=""/>
      <w:lvlJc w:val="left"/>
      <w:pPr>
        <w:ind w:left="4876" w:hanging="360"/>
      </w:pPr>
      <w:rPr>
        <w:rFonts w:ascii="Symbol" w:hAnsi="Symbol" w:hint="default"/>
      </w:rPr>
    </w:lvl>
    <w:lvl w:ilvl="7" w:tplc="04090003" w:tentative="1">
      <w:start w:val="1"/>
      <w:numFmt w:val="bullet"/>
      <w:lvlText w:val="o"/>
      <w:lvlJc w:val="left"/>
      <w:pPr>
        <w:ind w:left="5596" w:hanging="360"/>
      </w:pPr>
      <w:rPr>
        <w:rFonts w:ascii="Courier New" w:hAnsi="Courier New" w:cs="Courier New" w:hint="default"/>
      </w:rPr>
    </w:lvl>
    <w:lvl w:ilvl="8" w:tplc="04090005" w:tentative="1">
      <w:start w:val="1"/>
      <w:numFmt w:val="bullet"/>
      <w:lvlText w:val=""/>
      <w:lvlJc w:val="left"/>
      <w:pPr>
        <w:ind w:left="6316" w:hanging="360"/>
      </w:pPr>
      <w:rPr>
        <w:rFonts w:ascii="Wingdings" w:hAnsi="Wingdings" w:hint="default"/>
      </w:rPr>
    </w:lvl>
  </w:abstractNum>
  <w:abstractNum w:abstractNumId="65" w15:restartNumberingAfterBreak="0">
    <w:nsid w:val="45A63D57"/>
    <w:multiLevelType w:val="hybridMultilevel"/>
    <w:tmpl w:val="29D8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600FE7"/>
    <w:multiLevelType w:val="hybridMultilevel"/>
    <w:tmpl w:val="7B7E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B5C5B0F"/>
    <w:multiLevelType w:val="hybridMultilevel"/>
    <w:tmpl w:val="3B0EE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C563BD6"/>
    <w:multiLevelType w:val="hybridMultilevel"/>
    <w:tmpl w:val="6E1CA02C"/>
    <w:lvl w:ilvl="0" w:tplc="4BFEA09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8A014A"/>
    <w:multiLevelType w:val="hybridMultilevel"/>
    <w:tmpl w:val="3E1C40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D4F0F90"/>
    <w:multiLevelType w:val="hybridMultilevel"/>
    <w:tmpl w:val="6B9E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5A2129"/>
    <w:multiLevelType w:val="hybridMultilevel"/>
    <w:tmpl w:val="83B6416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EB11974"/>
    <w:multiLevelType w:val="hybridMultilevel"/>
    <w:tmpl w:val="05AA9340"/>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FED057F"/>
    <w:multiLevelType w:val="hybridMultilevel"/>
    <w:tmpl w:val="BB94A740"/>
    <w:lvl w:ilvl="0" w:tplc="699AD066">
      <w:start w:val="1"/>
      <w:numFmt w:val="bullet"/>
      <w:lvlText w:val=""/>
      <w:lvlJc w:val="left"/>
      <w:pPr>
        <w:ind w:left="2160" w:hanging="360"/>
      </w:pPr>
      <w:rPr>
        <w:rFonts w:ascii="Symbol" w:hAnsi="Symbol" w:hint="default"/>
        <w:b/>
        <w:i w:val="0"/>
        <w:sz w:val="24"/>
      </w:rPr>
    </w:lvl>
    <w:lvl w:ilvl="1" w:tplc="699AD066">
      <w:start w:val="1"/>
      <w:numFmt w:val="bullet"/>
      <w:lvlText w:val=""/>
      <w:lvlJc w:val="left"/>
      <w:pPr>
        <w:ind w:left="2160" w:hanging="360"/>
      </w:pPr>
      <w:rPr>
        <w:rFonts w:ascii="Symbol" w:hAnsi="Symbol" w:hint="default"/>
        <w:b/>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01F70FB"/>
    <w:multiLevelType w:val="hybridMultilevel"/>
    <w:tmpl w:val="614869BE"/>
    <w:lvl w:ilvl="0" w:tplc="9DCAF4FA">
      <w:start w:val="1"/>
      <w:numFmt w:val="bullet"/>
      <w:lvlText w:val=""/>
      <w:lvlJc w:val="left"/>
      <w:pPr>
        <w:ind w:left="1080" w:hanging="360"/>
      </w:pPr>
      <w:rPr>
        <w:rFonts w:ascii="Symbol" w:hAnsi="Symbol" w:hint="default"/>
        <w:b/>
        <w:i w:val="0"/>
        <w:color w:val="000000" w:themeColor="text1"/>
        <w:sz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5" w15:restartNumberingAfterBreak="0">
    <w:nsid w:val="54A33E5F"/>
    <w:multiLevelType w:val="hybridMultilevel"/>
    <w:tmpl w:val="2A60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6A1996"/>
    <w:multiLevelType w:val="hybridMultilevel"/>
    <w:tmpl w:val="9F22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5C64BDC"/>
    <w:multiLevelType w:val="hybridMultilevel"/>
    <w:tmpl w:val="D458AD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92641D"/>
    <w:multiLevelType w:val="hybridMultilevel"/>
    <w:tmpl w:val="0B203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B261A8A"/>
    <w:multiLevelType w:val="hybridMultilevel"/>
    <w:tmpl w:val="B77C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FE6EA8"/>
    <w:multiLevelType w:val="hybridMultilevel"/>
    <w:tmpl w:val="006EC3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4B7099"/>
    <w:multiLevelType w:val="hybridMultilevel"/>
    <w:tmpl w:val="2C307C24"/>
    <w:lvl w:ilvl="0" w:tplc="5642AC2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561130"/>
    <w:multiLevelType w:val="hybridMultilevel"/>
    <w:tmpl w:val="1D5E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600443CD"/>
    <w:multiLevelType w:val="hybridMultilevel"/>
    <w:tmpl w:val="87065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3241737"/>
    <w:multiLevelType w:val="hybridMultilevel"/>
    <w:tmpl w:val="7C740094"/>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85" w15:restartNumberingAfterBreak="0">
    <w:nsid w:val="63A04EC4"/>
    <w:multiLevelType w:val="hybridMultilevel"/>
    <w:tmpl w:val="4EC41A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536B4F"/>
    <w:multiLevelType w:val="hybridMultilevel"/>
    <w:tmpl w:val="2A36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9F05D6"/>
    <w:multiLevelType w:val="hybridMultilevel"/>
    <w:tmpl w:val="6A9A217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90E0EA0"/>
    <w:multiLevelType w:val="hybridMultilevel"/>
    <w:tmpl w:val="6F58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A325C21"/>
    <w:multiLevelType w:val="hybridMultilevel"/>
    <w:tmpl w:val="64D845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C9673A7"/>
    <w:multiLevelType w:val="hybridMultilevel"/>
    <w:tmpl w:val="3258C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6D744BF2"/>
    <w:multiLevelType w:val="hybridMultilevel"/>
    <w:tmpl w:val="1256B4B2"/>
    <w:lvl w:ilvl="0" w:tplc="66820D5E">
      <w:start w:val="1"/>
      <w:numFmt w:val="lowerLetter"/>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2" w15:restartNumberingAfterBreak="0">
    <w:nsid w:val="6DCD1E58"/>
    <w:multiLevelType w:val="hybridMultilevel"/>
    <w:tmpl w:val="9294C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E464136"/>
    <w:multiLevelType w:val="hybridMultilevel"/>
    <w:tmpl w:val="F96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0E83922"/>
    <w:multiLevelType w:val="hybridMultilevel"/>
    <w:tmpl w:val="2A1E3878"/>
    <w:lvl w:ilvl="0" w:tplc="699AD066">
      <w:start w:val="1"/>
      <w:numFmt w:val="bullet"/>
      <w:lvlText w:val=""/>
      <w:lvlJc w:val="left"/>
      <w:pPr>
        <w:ind w:left="720" w:hanging="360"/>
      </w:pPr>
      <w:rPr>
        <w:rFonts w:ascii="Symbol" w:hAnsi="Symbol" w:hint="default"/>
        <w:b/>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19106BD"/>
    <w:multiLevelType w:val="hybridMultilevel"/>
    <w:tmpl w:val="6DB2C1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B33A8D"/>
    <w:multiLevelType w:val="hybridMultilevel"/>
    <w:tmpl w:val="64BAABF6"/>
    <w:lvl w:ilvl="0" w:tplc="9DCAF4FA">
      <w:start w:val="1"/>
      <w:numFmt w:val="bullet"/>
      <w:lvlText w:val=""/>
      <w:lvlJc w:val="left"/>
      <w:pPr>
        <w:ind w:left="720" w:hanging="360"/>
      </w:pPr>
      <w:rPr>
        <w:rFonts w:ascii="Symbol" w:hAnsi="Symbol" w:hint="default"/>
        <w:b/>
        <w:i w:val="0"/>
        <w:color w:val="000000" w:themeColor="text1"/>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25C7A8F"/>
    <w:multiLevelType w:val="hybridMultilevel"/>
    <w:tmpl w:val="3BFA4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5C425C6"/>
    <w:multiLevelType w:val="hybridMultilevel"/>
    <w:tmpl w:val="B7FE10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61304BE"/>
    <w:multiLevelType w:val="hybridMultilevel"/>
    <w:tmpl w:val="30E2C6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6143EB6"/>
    <w:multiLevelType w:val="hybridMultilevel"/>
    <w:tmpl w:val="E2AC7B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88F601B"/>
    <w:multiLevelType w:val="hybridMultilevel"/>
    <w:tmpl w:val="091253A6"/>
    <w:lvl w:ilvl="0" w:tplc="699AD066">
      <w:start w:val="1"/>
      <w:numFmt w:val="bullet"/>
      <w:lvlText w:val=""/>
      <w:lvlJc w:val="left"/>
      <w:pPr>
        <w:ind w:left="812" w:hanging="360"/>
      </w:pPr>
      <w:rPr>
        <w:rFonts w:ascii="Symbol" w:hAnsi="Symbol" w:hint="default"/>
        <w:b/>
        <w:i w:val="0"/>
        <w:sz w:val="24"/>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102" w15:restartNumberingAfterBreak="0">
    <w:nsid w:val="78E669A1"/>
    <w:multiLevelType w:val="hybridMultilevel"/>
    <w:tmpl w:val="32682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8F4033A"/>
    <w:multiLevelType w:val="hybridMultilevel"/>
    <w:tmpl w:val="E602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B7D382D"/>
    <w:multiLevelType w:val="hybridMultilevel"/>
    <w:tmpl w:val="D012DC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B8C7B45"/>
    <w:multiLevelType w:val="hybridMultilevel"/>
    <w:tmpl w:val="0C40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BD61A4C"/>
    <w:multiLevelType w:val="hybridMultilevel"/>
    <w:tmpl w:val="739A6A36"/>
    <w:lvl w:ilvl="0" w:tplc="B922C68C">
      <w:start w:val="1"/>
      <w:numFmt w:val="bullet"/>
      <w:lvlText w:val=""/>
      <w:lvlJc w:val="left"/>
      <w:pPr>
        <w:ind w:left="871" w:hanging="360"/>
      </w:pPr>
      <w:rPr>
        <w:rFonts w:ascii="Symbol" w:hAnsi="Symbol" w:hint="default"/>
        <w:color w:val="auto"/>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107" w15:restartNumberingAfterBreak="0">
    <w:nsid w:val="7C7F6423"/>
    <w:multiLevelType w:val="hybridMultilevel"/>
    <w:tmpl w:val="C842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CE116FB"/>
    <w:multiLevelType w:val="hybridMultilevel"/>
    <w:tmpl w:val="898EA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7D08628D"/>
    <w:multiLevelType w:val="hybridMultilevel"/>
    <w:tmpl w:val="F69EA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E834CF5"/>
    <w:multiLevelType w:val="hybridMultilevel"/>
    <w:tmpl w:val="54DCCBCA"/>
    <w:lvl w:ilvl="0" w:tplc="B922C6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FCB6D2B"/>
    <w:multiLevelType w:val="hybridMultilevel"/>
    <w:tmpl w:val="99A25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311611">
    <w:abstractNumId w:val="15"/>
  </w:num>
  <w:num w:numId="2" w16cid:durableId="1525292527">
    <w:abstractNumId w:val="83"/>
  </w:num>
  <w:num w:numId="3" w16cid:durableId="1269778562">
    <w:abstractNumId w:val="66"/>
  </w:num>
  <w:num w:numId="4" w16cid:durableId="1940021730">
    <w:abstractNumId w:val="89"/>
  </w:num>
  <w:num w:numId="5" w16cid:durableId="1237669770">
    <w:abstractNumId w:val="90"/>
  </w:num>
  <w:num w:numId="6" w16cid:durableId="1494952899">
    <w:abstractNumId w:val="81"/>
  </w:num>
  <w:num w:numId="7" w16cid:durableId="1849830152">
    <w:abstractNumId w:val="61"/>
  </w:num>
  <w:num w:numId="8" w16cid:durableId="136262522">
    <w:abstractNumId w:val="45"/>
  </w:num>
  <w:num w:numId="9" w16cid:durableId="2113934919">
    <w:abstractNumId w:val="42"/>
  </w:num>
  <w:num w:numId="10" w16cid:durableId="1773891479">
    <w:abstractNumId w:val="78"/>
  </w:num>
  <w:num w:numId="11" w16cid:durableId="718166974">
    <w:abstractNumId w:val="68"/>
  </w:num>
  <w:num w:numId="12" w16cid:durableId="1320035601">
    <w:abstractNumId w:val="57"/>
  </w:num>
  <w:num w:numId="13" w16cid:durableId="1613897576">
    <w:abstractNumId w:val="72"/>
  </w:num>
  <w:num w:numId="14" w16cid:durableId="1526603462">
    <w:abstractNumId w:val="105"/>
  </w:num>
  <w:num w:numId="15" w16cid:durableId="1022316386">
    <w:abstractNumId w:val="48"/>
  </w:num>
  <w:num w:numId="16" w16cid:durableId="83111963">
    <w:abstractNumId w:val="18"/>
  </w:num>
  <w:num w:numId="17" w16cid:durableId="376973695">
    <w:abstractNumId w:val="34"/>
  </w:num>
  <w:num w:numId="18" w16cid:durableId="1613781352">
    <w:abstractNumId w:val="17"/>
  </w:num>
  <w:num w:numId="19" w16cid:durableId="1277981272">
    <w:abstractNumId w:val="91"/>
  </w:num>
  <w:num w:numId="20" w16cid:durableId="106200388">
    <w:abstractNumId w:val="50"/>
  </w:num>
  <w:num w:numId="21" w16cid:durableId="1388454319">
    <w:abstractNumId w:val="38"/>
  </w:num>
  <w:num w:numId="22" w16cid:durableId="1380007063">
    <w:abstractNumId w:val="92"/>
  </w:num>
  <w:num w:numId="23" w16cid:durableId="1637680679">
    <w:abstractNumId w:val="76"/>
  </w:num>
  <w:num w:numId="24" w16cid:durableId="1332172306">
    <w:abstractNumId w:val="39"/>
  </w:num>
  <w:num w:numId="25" w16cid:durableId="1030300633">
    <w:abstractNumId w:val="29"/>
  </w:num>
  <w:num w:numId="26" w16cid:durableId="1835871689">
    <w:abstractNumId w:val="53"/>
  </w:num>
  <w:num w:numId="27" w16cid:durableId="726221135">
    <w:abstractNumId w:val="52"/>
  </w:num>
  <w:num w:numId="28" w16cid:durableId="1830750177">
    <w:abstractNumId w:val="21"/>
  </w:num>
  <w:num w:numId="29" w16cid:durableId="1745764615">
    <w:abstractNumId w:val="28"/>
  </w:num>
  <w:num w:numId="30" w16cid:durableId="1054624386">
    <w:abstractNumId w:val="32"/>
  </w:num>
  <w:num w:numId="31" w16cid:durableId="1273590789">
    <w:abstractNumId w:val="103"/>
  </w:num>
  <w:num w:numId="32" w16cid:durableId="130249858">
    <w:abstractNumId w:val="71"/>
  </w:num>
  <w:num w:numId="33" w16cid:durableId="848444945">
    <w:abstractNumId w:val="71"/>
    <w:lvlOverride w:ilvl="0">
      <w:lvl w:ilvl="0" w:tplc="04090019">
        <w:start w:val="1"/>
        <w:numFmt w:val="lowerLetter"/>
        <w:lvlText w:val="%1."/>
        <w:lvlJc w:val="left"/>
        <w:pPr>
          <w:ind w:left="360" w:hanging="360"/>
        </w:pPr>
        <w:rPr>
          <w:rFonts w:ascii="Verdana" w:hAnsi="Verdana" w:hint="default"/>
          <w:b w:val="0"/>
          <w:i w:val="0"/>
          <w:sz w:val="24"/>
        </w:rPr>
      </w:lvl>
    </w:lvlOverride>
    <w:lvlOverride w:ilvl="1">
      <w:lvl w:ilvl="1" w:tplc="04090019">
        <w:start w:val="1"/>
        <w:numFmt w:val="lowerLetter"/>
        <w:lvlText w:val="%2."/>
        <w:lvlJc w:val="left"/>
        <w:pPr>
          <w:ind w:left="1080" w:hanging="360"/>
        </w:pPr>
        <w:rPr>
          <w:rFonts w:hint="default"/>
        </w:rPr>
      </w:lvl>
    </w:lvlOverride>
    <w:lvlOverride w:ilvl="2">
      <w:lvl w:ilvl="2" w:tplc="0409001B">
        <w:start w:val="1"/>
        <w:numFmt w:val="lowerRoman"/>
        <w:lvlText w:val="%3."/>
        <w:lvlJc w:val="right"/>
        <w:pPr>
          <w:ind w:left="1800" w:hanging="180"/>
        </w:pPr>
        <w:rPr>
          <w:rFonts w:hint="default"/>
        </w:rPr>
      </w:lvl>
    </w:lvlOverride>
    <w:lvlOverride w:ilvl="3">
      <w:lvl w:ilvl="3" w:tplc="0409000F">
        <w:start w:val="1"/>
        <w:numFmt w:val="decimal"/>
        <w:lvlText w:val="%4."/>
        <w:lvlJc w:val="left"/>
        <w:pPr>
          <w:ind w:left="2520" w:hanging="360"/>
        </w:pPr>
        <w:rPr>
          <w:rFonts w:hint="default"/>
        </w:rPr>
      </w:lvl>
    </w:lvlOverride>
    <w:lvlOverride w:ilvl="4">
      <w:lvl w:ilvl="4" w:tplc="04090019">
        <w:start w:val="1"/>
        <w:numFmt w:val="lowerLetter"/>
        <w:lvlText w:val="%5."/>
        <w:lvlJc w:val="left"/>
        <w:pPr>
          <w:ind w:left="3240" w:hanging="360"/>
        </w:pPr>
        <w:rPr>
          <w:rFonts w:hint="default"/>
        </w:rPr>
      </w:lvl>
    </w:lvlOverride>
    <w:lvlOverride w:ilvl="5">
      <w:lvl w:ilvl="5" w:tplc="0409001B">
        <w:start w:val="1"/>
        <w:numFmt w:val="lowerRoman"/>
        <w:lvlText w:val="%6."/>
        <w:lvlJc w:val="right"/>
        <w:pPr>
          <w:ind w:left="3960" w:hanging="180"/>
        </w:pPr>
        <w:rPr>
          <w:rFonts w:hint="default"/>
        </w:rPr>
      </w:lvl>
    </w:lvlOverride>
    <w:lvlOverride w:ilvl="6">
      <w:lvl w:ilvl="6" w:tplc="0409000F">
        <w:start w:val="1"/>
        <w:numFmt w:val="decimal"/>
        <w:lvlText w:val="%7."/>
        <w:lvlJc w:val="left"/>
        <w:pPr>
          <w:ind w:left="4680" w:hanging="360"/>
        </w:pPr>
        <w:rPr>
          <w:rFonts w:hint="default"/>
        </w:rPr>
      </w:lvl>
    </w:lvlOverride>
    <w:lvlOverride w:ilvl="7">
      <w:lvl w:ilvl="7" w:tplc="04090019">
        <w:start w:val="1"/>
        <w:numFmt w:val="lowerLetter"/>
        <w:lvlText w:val="%8."/>
        <w:lvlJc w:val="left"/>
        <w:pPr>
          <w:ind w:left="5400" w:hanging="360"/>
        </w:pPr>
        <w:rPr>
          <w:rFonts w:hint="default"/>
        </w:rPr>
      </w:lvl>
    </w:lvlOverride>
    <w:lvlOverride w:ilvl="8">
      <w:lvl w:ilvl="8" w:tplc="0409001B">
        <w:start w:val="1"/>
        <w:numFmt w:val="lowerRoman"/>
        <w:lvlText w:val="%9."/>
        <w:lvlJc w:val="right"/>
        <w:pPr>
          <w:ind w:left="6120" w:hanging="180"/>
        </w:pPr>
        <w:rPr>
          <w:rFonts w:hint="default"/>
        </w:rPr>
      </w:lvl>
    </w:lvlOverride>
  </w:num>
  <w:num w:numId="34" w16cid:durableId="741870336">
    <w:abstractNumId w:val="88"/>
  </w:num>
  <w:num w:numId="35" w16cid:durableId="1056583238">
    <w:abstractNumId w:val="55"/>
  </w:num>
  <w:num w:numId="36" w16cid:durableId="5518706">
    <w:abstractNumId w:val="49"/>
  </w:num>
  <w:num w:numId="37" w16cid:durableId="1382556440">
    <w:abstractNumId w:val="80"/>
  </w:num>
  <w:num w:numId="38" w16cid:durableId="132522783">
    <w:abstractNumId w:val="24"/>
  </w:num>
  <w:num w:numId="39" w16cid:durableId="1685395285">
    <w:abstractNumId w:val="110"/>
  </w:num>
  <w:num w:numId="40" w16cid:durableId="1762877106">
    <w:abstractNumId w:val="59"/>
  </w:num>
  <w:num w:numId="41" w16cid:durableId="1576161655">
    <w:abstractNumId w:val="73"/>
  </w:num>
  <w:num w:numId="42" w16cid:durableId="2135636461">
    <w:abstractNumId w:val="101"/>
  </w:num>
  <w:num w:numId="43" w16cid:durableId="330062188">
    <w:abstractNumId w:val="63"/>
  </w:num>
  <w:num w:numId="44" w16cid:durableId="959915790">
    <w:abstractNumId w:val="106"/>
  </w:num>
  <w:num w:numId="45" w16cid:durableId="1919512643">
    <w:abstractNumId w:val="46"/>
  </w:num>
  <w:num w:numId="46" w16cid:durableId="1144545132">
    <w:abstractNumId w:val="7"/>
  </w:num>
  <w:num w:numId="47" w16cid:durableId="1952004741">
    <w:abstractNumId w:val="56"/>
  </w:num>
  <w:num w:numId="48" w16cid:durableId="559631907">
    <w:abstractNumId w:val="37"/>
  </w:num>
  <w:num w:numId="49" w16cid:durableId="1060832494">
    <w:abstractNumId w:val="42"/>
  </w:num>
  <w:num w:numId="50" w16cid:durableId="1343316999">
    <w:abstractNumId w:val="32"/>
  </w:num>
  <w:num w:numId="51" w16cid:durableId="1176991841">
    <w:abstractNumId w:val="26"/>
  </w:num>
  <w:num w:numId="52" w16cid:durableId="180048224">
    <w:abstractNumId w:val="67"/>
  </w:num>
  <w:num w:numId="53" w16cid:durableId="1501117685">
    <w:abstractNumId w:val="108"/>
  </w:num>
  <w:num w:numId="54" w16cid:durableId="809445878">
    <w:abstractNumId w:val="13"/>
  </w:num>
  <w:num w:numId="55" w16cid:durableId="1674185564">
    <w:abstractNumId w:val="8"/>
  </w:num>
  <w:num w:numId="56" w16cid:durableId="896815619">
    <w:abstractNumId w:val="104"/>
  </w:num>
  <w:num w:numId="57" w16cid:durableId="2128237859">
    <w:abstractNumId w:val="87"/>
  </w:num>
  <w:num w:numId="58" w16cid:durableId="342362440">
    <w:abstractNumId w:val="69"/>
  </w:num>
  <w:num w:numId="59" w16cid:durableId="1058942446">
    <w:abstractNumId w:val="58"/>
  </w:num>
  <w:num w:numId="60" w16cid:durableId="515922374">
    <w:abstractNumId w:val="31"/>
  </w:num>
  <w:num w:numId="61" w16cid:durableId="234824208">
    <w:abstractNumId w:val="3"/>
  </w:num>
  <w:num w:numId="62" w16cid:durableId="2049182273">
    <w:abstractNumId w:val="5"/>
  </w:num>
  <w:num w:numId="63" w16cid:durableId="1007098771">
    <w:abstractNumId w:val="10"/>
  </w:num>
  <w:num w:numId="64" w16cid:durableId="1577978683">
    <w:abstractNumId w:val="4"/>
  </w:num>
  <w:num w:numId="65" w16cid:durableId="1876307259">
    <w:abstractNumId w:val="107"/>
  </w:num>
  <w:num w:numId="66" w16cid:durableId="1311448095">
    <w:abstractNumId w:val="100"/>
  </w:num>
  <w:num w:numId="67" w16cid:durableId="2001233972">
    <w:abstractNumId w:val="79"/>
  </w:num>
  <w:num w:numId="68" w16cid:durableId="962926582">
    <w:abstractNumId w:val="102"/>
  </w:num>
  <w:num w:numId="69" w16cid:durableId="1157184675">
    <w:abstractNumId w:val="98"/>
  </w:num>
  <w:num w:numId="70" w16cid:durableId="799109054">
    <w:abstractNumId w:val="19"/>
  </w:num>
  <w:num w:numId="71" w16cid:durableId="609704035">
    <w:abstractNumId w:val="41"/>
  </w:num>
  <w:num w:numId="72" w16cid:durableId="1330598106">
    <w:abstractNumId w:val="111"/>
  </w:num>
  <w:num w:numId="73" w16cid:durableId="1488980070">
    <w:abstractNumId w:val="93"/>
  </w:num>
  <w:num w:numId="74" w16cid:durableId="291718003">
    <w:abstractNumId w:val="60"/>
  </w:num>
  <w:num w:numId="75" w16cid:durableId="722216628">
    <w:abstractNumId w:val="12"/>
  </w:num>
  <w:num w:numId="76" w16cid:durableId="117266177">
    <w:abstractNumId w:val="109"/>
  </w:num>
  <w:num w:numId="77" w16cid:durableId="1324233896">
    <w:abstractNumId w:val="75"/>
  </w:num>
  <w:num w:numId="78" w16cid:durableId="926764537">
    <w:abstractNumId w:val="16"/>
  </w:num>
  <w:num w:numId="79" w16cid:durableId="2127430114">
    <w:abstractNumId w:val="95"/>
  </w:num>
  <w:num w:numId="80" w16cid:durableId="1209604282">
    <w:abstractNumId w:val="62"/>
  </w:num>
  <w:num w:numId="81" w16cid:durableId="413556788">
    <w:abstractNumId w:val="44"/>
  </w:num>
  <w:num w:numId="82" w16cid:durableId="577599476">
    <w:abstractNumId w:val="33"/>
  </w:num>
  <w:num w:numId="83" w16cid:durableId="1450706250">
    <w:abstractNumId w:val="11"/>
  </w:num>
  <w:num w:numId="84" w16cid:durableId="1822235943">
    <w:abstractNumId w:val="40"/>
  </w:num>
  <w:num w:numId="85" w16cid:durableId="1091008676">
    <w:abstractNumId w:val="0"/>
  </w:num>
  <w:num w:numId="86" w16cid:durableId="1390762155">
    <w:abstractNumId w:val="85"/>
  </w:num>
  <w:num w:numId="87" w16cid:durableId="1714422994">
    <w:abstractNumId w:val="14"/>
  </w:num>
  <w:num w:numId="88" w16cid:durableId="13582935">
    <w:abstractNumId w:val="54"/>
  </w:num>
  <w:num w:numId="89" w16cid:durableId="1819150651">
    <w:abstractNumId w:val="77"/>
  </w:num>
  <w:num w:numId="90" w16cid:durableId="1849249526">
    <w:abstractNumId w:val="97"/>
  </w:num>
  <w:num w:numId="91" w16cid:durableId="621225835">
    <w:abstractNumId w:val="99"/>
  </w:num>
  <w:num w:numId="92" w16cid:durableId="1492064636">
    <w:abstractNumId w:val="86"/>
  </w:num>
  <w:num w:numId="93" w16cid:durableId="979991558">
    <w:abstractNumId w:val="65"/>
  </w:num>
  <w:num w:numId="94" w16cid:durableId="523711319">
    <w:abstractNumId w:val="70"/>
  </w:num>
  <w:num w:numId="95" w16cid:durableId="9257338">
    <w:abstractNumId w:val="20"/>
  </w:num>
  <w:num w:numId="96" w16cid:durableId="1259483690">
    <w:abstractNumId w:val="30"/>
  </w:num>
  <w:num w:numId="97" w16cid:durableId="1712268163">
    <w:abstractNumId w:val="9"/>
  </w:num>
  <w:num w:numId="98" w16cid:durableId="1982422556">
    <w:abstractNumId w:val="22"/>
  </w:num>
  <w:num w:numId="99" w16cid:durableId="1623654600">
    <w:abstractNumId w:val="25"/>
  </w:num>
  <w:num w:numId="100" w16cid:durableId="2146850841">
    <w:abstractNumId w:val="1"/>
  </w:num>
  <w:num w:numId="101" w16cid:durableId="1481573918">
    <w:abstractNumId w:val="84"/>
  </w:num>
  <w:num w:numId="102" w16cid:durableId="1712344997">
    <w:abstractNumId w:val="43"/>
  </w:num>
  <w:num w:numId="103" w16cid:durableId="650522382">
    <w:abstractNumId w:val="94"/>
  </w:num>
  <w:num w:numId="104" w16cid:durableId="241524897">
    <w:abstractNumId w:val="82"/>
  </w:num>
  <w:num w:numId="105" w16cid:durableId="2111242828">
    <w:abstractNumId w:val="64"/>
  </w:num>
  <w:num w:numId="106" w16cid:durableId="1761608947">
    <w:abstractNumId w:val="2"/>
  </w:num>
  <w:num w:numId="107" w16cid:durableId="1996685576">
    <w:abstractNumId w:val="96"/>
  </w:num>
  <w:num w:numId="108" w16cid:durableId="364788844">
    <w:abstractNumId w:val="74"/>
  </w:num>
  <w:num w:numId="109" w16cid:durableId="1794473095">
    <w:abstractNumId w:val="6"/>
  </w:num>
  <w:num w:numId="110" w16cid:durableId="1320573748">
    <w:abstractNumId w:val="23"/>
  </w:num>
  <w:num w:numId="111" w16cid:durableId="308872889">
    <w:abstractNumId w:val="36"/>
  </w:num>
  <w:num w:numId="112" w16cid:durableId="233471130">
    <w:abstractNumId w:val="51"/>
  </w:num>
  <w:num w:numId="113" w16cid:durableId="2048529801">
    <w:abstractNumId w:val="27"/>
  </w:num>
  <w:num w:numId="114" w16cid:durableId="1881816463">
    <w:abstractNumId w:val="47"/>
  </w:num>
  <w:num w:numId="115" w16cid:durableId="1439452479">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64"/>
    <w:rsid w:val="00000F8F"/>
    <w:rsid w:val="00002835"/>
    <w:rsid w:val="0000356F"/>
    <w:rsid w:val="000037C5"/>
    <w:rsid w:val="000139F7"/>
    <w:rsid w:val="00014111"/>
    <w:rsid w:val="0001445D"/>
    <w:rsid w:val="00015A2E"/>
    <w:rsid w:val="000177BA"/>
    <w:rsid w:val="000227D3"/>
    <w:rsid w:val="000233A4"/>
    <w:rsid w:val="000317CC"/>
    <w:rsid w:val="0003412F"/>
    <w:rsid w:val="00035BED"/>
    <w:rsid w:val="0003782E"/>
    <w:rsid w:val="00041407"/>
    <w:rsid w:val="000416CD"/>
    <w:rsid w:val="00044013"/>
    <w:rsid w:val="00045B20"/>
    <w:rsid w:val="00050401"/>
    <w:rsid w:val="00051623"/>
    <w:rsid w:val="00053324"/>
    <w:rsid w:val="000542A7"/>
    <w:rsid w:val="00055E2B"/>
    <w:rsid w:val="0005764B"/>
    <w:rsid w:val="0006023D"/>
    <w:rsid w:val="0006163A"/>
    <w:rsid w:val="000619ED"/>
    <w:rsid w:val="00061AD2"/>
    <w:rsid w:val="00062A62"/>
    <w:rsid w:val="00066B78"/>
    <w:rsid w:val="00073580"/>
    <w:rsid w:val="00076CDC"/>
    <w:rsid w:val="000805AA"/>
    <w:rsid w:val="0008665F"/>
    <w:rsid w:val="00087013"/>
    <w:rsid w:val="00095AB5"/>
    <w:rsid w:val="000A0521"/>
    <w:rsid w:val="000A1E37"/>
    <w:rsid w:val="000A2425"/>
    <w:rsid w:val="000A3146"/>
    <w:rsid w:val="000A380C"/>
    <w:rsid w:val="000A457F"/>
    <w:rsid w:val="000A696F"/>
    <w:rsid w:val="000A6B88"/>
    <w:rsid w:val="000B2D01"/>
    <w:rsid w:val="000B3C4C"/>
    <w:rsid w:val="000B408B"/>
    <w:rsid w:val="000B560A"/>
    <w:rsid w:val="000B656F"/>
    <w:rsid w:val="000B6A86"/>
    <w:rsid w:val="000B72DF"/>
    <w:rsid w:val="000B7B82"/>
    <w:rsid w:val="000C2409"/>
    <w:rsid w:val="000C2498"/>
    <w:rsid w:val="000C40B6"/>
    <w:rsid w:val="000C560F"/>
    <w:rsid w:val="000C7CE6"/>
    <w:rsid w:val="000D1870"/>
    <w:rsid w:val="000D342D"/>
    <w:rsid w:val="000D6714"/>
    <w:rsid w:val="000E1F9A"/>
    <w:rsid w:val="000E3972"/>
    <w:rsid w:val="000F0D1B"/>
    <w:rsid w:val="000F1417"/>
    <w:rsid w:val="000F236F"/>
    <w:rsid w:val="000F4459"/>
    <w:rsid w:val="000F5964"/>
    <w:rsid w:val="00100CBE"/>
    <w:rsid w:val="00101EC0"/>
    <w:rsid w:val="00104B52"/>
    <w:rsid w:val="00106DC6"/>
    <w:rsid w:val="00110D9C"/>
    <w:rsid w:val="00115944"/>
    <w:rsid w:val="0012373E"/>
    <w:rsid w:val="001272B1"/>
    <w:rsid w:val="001325D3"/>
    <w:rsid w:val="001360A5"/>
    <w:rsid w:val="00147287"/>
    <w:rsid w:val="00153AAB"/>
    <w:rsid w:val="001560C4"/>
    <w:rsid w:val="00161430"/>
    <w:rsid w:val="0016273A"/>
    <w:rsid w:val="00164FD7"/>
    <w:rsid w:val="00170AB8"/>
    <w:rsid w:val="00171966"/>
    <w:rsid w:val="00171A8B"/>
    <w:rsid w:val="00171E55"/>
    <w:rsid w:val="00173BF8"/>
    <w:rsid w:val="00174961"/>
    <w:rsid w:val="00176400"/>
    <w:rsid w:val="00176A4E"/>
    <w:rsid w:val="001839AB"/>
    <w:rsid w:val="00184A12"/>
    <w:rsid w:val="001856BA"/>
    <w:rsid w:val="00185C2A"/>
    <w:rsid w:val="001873F4"/>
    <w:rsid w:val="0019179D"/>
    <w:rsid w:val="001931FA"/>
    <w:rsid w:val="001A204F"/>
    <w:rsid w:val="001A2856"/>
    <w:rsid w:val="001A353A"/>
    <w:rsid w:val="001A77D0"/>
    <w:rsid w:val="001B3879"/>
    <w:rsid w:val="001B4E0B"/>
    <w:rsid w:val="001C11A3"/>
    <w:rsid w:val="001C2147"/>
    <w:rsid w:val="001C3888"/>
    <w:rsid w:val="001C7CC2"/>
    <w:rsid w:val="001D079B"/>
    <w:rsid w:val="001D158C"/>
    <w:rsid w:val="001D25B1"/>
    <w:rsid w:val="001D2BBA"/>
    <w:rsid w:val="001D5EDF"/>
    <w:rsid w:val="001E0D12"/>
    <w:rsid w:val="001F1218"/>
    <w:rsid w:val="001F2EA5"/>
    <w:rsid w:val="001F7D88"/>
    <w:rsid w:val="00201487"/>
    <w:rsid w:val="002016B4"/>
    <w:rsid w:val="002055CF"/>
    <w:rsid w:val="002066CC"/>
    <w:rsid w:val="00212363"/>
    <w:rsid w:val="00214DC8"/>
    <w:rsid w:val="0022183F"/>
    <w:rsid w:val="00222181"/>
    <w:rsid w:val="0022619A"/>
    <w:rsid w:val="00237598"/>
    <w:rsid w:val="00243AFF"/>
    <w:rsid w:val="00243EBB"/>
    <w:rsid w:val="00245B90"/>
    <w:rsid w:val="00245D49"/>
    <w:rsid w:val="00250E43"/>
    <w:rsid w:val="00254183"/>
    <w:rsid w:val="00255C6B"/>
    <w:rsid w:val="00260A66"/>
    <w:rsid w:val="00260F2D"/>
    <w:rsid w:val="00263E09"/>
    <w:rsid w:val="00265D86"/>
    <w:rsid w:val="002737D7"/>
    <w:rsid w:val="00276DC2"/>
    <w:rsid w:val="00277126"/>
    <w:rsid w:val="002776AE"/>
    <w:rsid w:val="0028085B"/>
    <w:rsid w:val="0028215B"/>
    <w:rsid w:val="00285165"/>
    <w:rsid w:val="00285A44"/>
    <w:rsid w:val="0028648E"/>
    <w:rsid w:val="002869FD"/>
    <w:rsid w:val="002875AA"/>
    <w:rsid w:val="00291CE8"/>
    <w:rsid w:val="00292381"/>
    <w:rsid w:val="00293A9A"/>
    <w:rsid w:val="00296127"/>
    <w:rsid w:val="00296765"/>
    <w:rsid w:val="002A3709"/>
    <w:rsid w:val="002A56F4"/>
    <w:rsid w:val="002B08CD"/>
    <w:rsid w:val="002B1DC6"/>
    <w:rsid w:val="002B2C6D"/>
    <w:rsid w:val="002B4E8D"/>
    <w:rsid w:val="002B593E"/>
    <w:rsid w:val="002C282A"/>
    <w:rsid w:val="002C3ABD"/>
    <w:rsid w:val="002C449C"/>
    <w:rsid w:val="002D3784"/>
    <w:rsid w:val="002D4FE0"/>
    <w:rsid w:val="002E06D2"/>
    <w:rsid w:val="002E1365"/>
    <w:rsid w:val="002E1B0A"/>
    <w:rsid w:val="002E58AD"/>
    <w:rsid w:val="002E5CA4"/>
    <w:rsid w:val="002E65D8"/>
    <w:rsid w:val="002F1F92"/>
    <w:rsid w:val="002F22C0"/>
    <w:rsid w:val="002F4A21"/>
    <w:rsid w:val="002F74B2"/>
    <w:rsid w:val="00301F0B"/>
    <w:rsid w:val="00302475"/>
    <w:rsid w:val="0030365A"/>
    <w:rsid w:val="00304769"/>
    <w:rsid w:val="00310C1B"/>
    <w:rsid w:val="00312690"/>
    <w:rsid w:val="00313CE0"/>
    <w:rsid w:val="00322EEC"/>
    <w:rsid w:val="00323468"/>
    <w:rsid w:val="0033143E"/>
    <w:rsid w:val="00332BA0"/>
    <w:rsid w:val="00333C60"/>
    <w:rsid w:val="00343549"/>
    <w:rsid w:val="00344994"/>
    <w:rsid w:val="0034574C"/>
    <w:rsid w:val="0035637D"/>
    <w:rsid w:val="003579F1"/>
    <w:rsid w:val="00363E26"/>
    <w:rsid w:val="00371EFE"/>
    <w:rsid w:val="003725A1"/>
    <w:rsid w:val="00372CD6"/>
    <w:rsid w:val="00375417"/>
    <w:rsid w:val="00375B63"/>
    <w:rsid w:val="0037640E"/>
    <w:rsid w:val="00376908"/>
    <w:rsid w:val="00376948"/>
    <w:rsid w:val="003778C4"/>
    <w:rsid w:val="00380D53"/>
    <w:rsid w:val="003846B6"/>
    <w:rsid w:val="00384C7A"/>
    <w:rsid w:val="00385666"/>
    <w:rsid w:val="003868A2"/>
    <w:rsid w:val="00391919"/>
    <w:rsid w:val="00392A5B"/>
    <w:rsid w:val="003A07F4"/>
    <w:rsid w:val="003A1A2E"/>
    <w:rsid w:val="003A2005"/>
    <w:rsid w:val="003A6D70"/>
    <w:rsid w:val="003B07E0"/>
    <w:rsid w:val="003B1380"/>
    <w:rsid w:val="003B1F86"/>
    <w:rsid w:val="003B1FCA"/>
    <w:rsid w:val="003C3C44"/>
    <w:rsid w:val="003C4627"/>
    <w:rsid w:val="003D069D"/>
    <w:rsid w:val="003D165E"/>
    <w:rsid w:val="003D70E0"/>
    <w:rsid w:val="003E1FCF"/>
    <w:rsid w:val="003E33DC"/>
    <w:rsid w:val="003E3B30"/>
    <w:rsid w:val="003E6C1A"/>
    <w:rsid w:val="003E7C81"/>
    <w:rsid w:val="003F740E"/>
    <w:rsid w:val="00400E1A"/>
    <w:rsid w:val="00401DCB"/>
    <w:rsid w:val="0040640A"/>
    <w:rsid w:val="00406DB5"/>
    <w:rsid w:val="0041008E"/>
    <w:rsid w:val="004125F9"/>
    <w:rsid w:val="004138F5"/>
    <w:rsid w:val="00413BB1"/>
    <w:rsid w:val="004146B1"/>
    <w:rsid w:val="004170D2"/>
    <w:rsid w:val="0042085D"/>
    <w:rsid w:val="0042336D"/>
    <w:rsid w:val="004236A7"/>
    <w:rsid w:val="00423777"/>
    <w:rsid w:val="0042750D"/>
    <w:rsid w:val="00427665"/>
    <w:rsid w:val="004276FB"/>
    <w:rsid w:val="00430E7B"/>
    <w:rsid w:val="00433704"/>
    <w:rsid w:val="004351B0"/>
    <w:rsid w:val="00436982"/>
    <w:rsid w:val="00436BCE"/>
    <w:rsid w:val="00442738"/>
    <w:rsid w:val="00443F8C"/>
    <w:rsid w:val="00445EEF"/>
    <w:rsid w:val="004466BF"/>
    <w:rsid w:val="004467FC"/>
    <w:rsid w:val="00451F52"/>
    <w:rsid w:val="0045471D"/>
    <w:rsid w:val="00454902"/>
    <w:rsid w:val="0045797D"/>
    <w:rsid w:val="00457B6D"/>
    <w:rsid w:val="00457E82"/>
    <w:rsid w:val="00457EAE"/>
    <w:rsid w:val="0046239E"/>
    <w:rsid w:val="004643B9"/>
    <w:rsid w:val="00464BCA"/>
    <w:rsid w:val="00470B24"/>
    <w:rsid w:val="0047276B"/>
    <w:rsid w:val="0047397F"/>
    <w:rsid w:val="004768BE"/>
    <w:rsid w:val="0047796B"/>
    <w:rsid w:val="00477F73"/>
    <w:rsid w:val="0048110D"/>
    <w:rsid w:val="0048355A"/>
    <w:rsid w:val="0048440B"/>
    <w:rsid w:val="00484A21"/>
    <w:rsid w:val="004871B8"/>
    <w:rsid w:val="004874A0"/>
    <w:rsid w:val="00491655"/>
    <w:rsid w:val="00492FAB"/>
    <w:rsid w:val="00495212"/>
    <w:rsid w:val="004A2521"/>
    <w:rsid w:val="004A296A"/>
    <w:rsid w:val="004A2AE0"/>
    <w:rsid w:val="004B0520"/>
    <w:rsid w:val="004B061C"/>
    <w:rsid w:val="004B2A0B"/>
    <w:rsid w:val="004B3F3C"/>
    <w:rsid w:val="004B719C"/>
    <w:rsid w:val="004B7E2C"/>
    <w:rsid w:val="004B7F87"/>
    <w:rsid w:val="004C19F3"/>
    <w:rsid w:val="004C4A79"/>
    <w:rsid w:val="004C4F27"/>
    <w:rsid w:val="004D1490"/>
    <w:rsid w:val="004D3C53"/>
    <w:rsid w:val="004D4B05"/>
    <w:rsid w:val="004D63EB"/>
    <w:rsid w:val="004E2483"/>
    <w:rsid w:val="004E41CB"/>
    <w:rsid w:val="004E4A00"/>
    <w:rsid w:val="004E73E6"/>
    <w:rsid w:val="004F0EE7"/>
    <w:rsid w:val="004F12CD"/>
    <w:rsid w:val="004F286A"/>
    <w:rsid w:val="004F4A4B"/>
    <w:rsid w:val="00503C3A"/>
    <w:rsid w:val="00507FFB"/>
    <w:rsid w:val="00510F6C"/>
    <w:rsid w:val="00511DFA"/>
    <w:rsid w:val="00512486"/>
    <w:rsid w:val="005132BA"/>
    <w:rsid w:val="00513572"/>
    <w:rsid w:val="00520A67"/>
    <w:rsid w:val="0052465B"/>
    <w:rsid w:val="00524CDD"/>
    <w:rsid w:val="00525300"/>
    <w:rsid w:val="005308D6"/>
    <w:rsid w:val="00531F91"/>
    <w:rsid w:val="0053482F"/>
    <w:rsid w:val="00534FB9"/>
    <w:rsid w:val="00541768"/>
    <w:rsid w:val="00542AFE"/>
    <w:rsid w:val="0054421C"/>
    <w:rsid w:val="00547AEF"/>
    <w:rsid w:val="0055030A"/>
    <w:rsid w:val="0055163C"/>
    <w:rsid w:val="005544FA"/>
    <w:rsid w:val="005560D3"/>
    <w:rsid w:val="00557B08"/>
    <w:rsid w:val="00562707"/>
    <w:rsid w:val="00563C4D"/>
    <w:rsid w:val="005718D2"/>
    <w:rsid w:val="00571A34"/>
    <w:rsid w:val="0057573F"/>
    <w:rsid w:val="0057586F"/>
    <w:rsid w:val="0058188F"/>
    <w:rsid w:val="00582E85"/>
    <w:rsid w:val="00586026"/>
    <w:rsid w:val="005860BC"/>
    <w:rsid w:val="00586720"/>
    <w:rsid w:val="005910B5"/>
    <w:rsid w:val="0059297D"/>
    <w:rsid w:val="00594597"/>
    <w:rsid w:val="0059525C"/>
    <w:rsid w:val="00595EF4"/>
    <w:rsid w:val="005A4528"/>
    <w:rsid w:val="005A5E37"/>
    <w:rsid w:val="005A6118"/>
    <w:rsid w:val="005A64DA"/>
    <w:rsid w:val="005A7AFC"/>
    <w:rsid w:val="005B1320"/>
    <w:rsid w:val="005B4E1E"/>
    <w:rsid w:val="005C05AF"/>
    <w:rsid w:val="005C15F1"/>
    <w:rsid w:val="005C1D83"/>
    <w:rsid w:val="005C3CB8"/>
    <w:rsid w:val="005C720F"/>
    <w:rsid w:val="005D0117"/>
    <w:rsid w:val="005D2D41"/>
    <w:rsid w:val="005D4236"/>
    <w:rsid w:val="005D4975"/>
    <w:rsid w:val="005D51AC"/>
    <w:rsid w:val="005E0A8F"/>
    <w:rsid w:val="005E180E"/>
    <w:rsid w:val="005E233E"/>
    <w:rsid w:val="005E2B74"/>
    <w:rsid w:val="005E650E"/>
    <w:rsid w:val="005E7A49"/>
    <w:rsid w:val="005F056D"/>
    <w:rsid w:val="005F2DA9"/>
    <w:rsid w:val="005F3EBF"/>
    <w:rsid w:val="005F678E"/>
    <w:rsid w:val="005F74EC"/>
    <w:rsid w:val="006012B0"/>
    <w:rsid w:val="00602A99"/>
    <w:rsid w:val="006053A6"/>
    <w:rsid w:val="0061252F"/>
    <w:rsid w:val="00612786"/>
    <w:rsid w:val="006226F3"/>
    <w:rsid w:val="00622D77"/>
    <w:rsid w:val="00625170"/>
    <w:rsid w:val="00627025"/>
    <w:rsid w:val="00627F34"/>
    <w:rsid w:val="00636B18"/>
    <w:rsid w:val="00637CA1"/>
    <w:rsid w:val="00640242"/>
    <w:rsid w:val="00640B10"/>
    <w:rsid w:val="0064267B"/>
    <w:rsid w:val="00644944"/>
    <w:rsid w:val="00651AAE"/>
    <w:rsid w:val="00652AAF"/>
    <w:rsid w:val="00652FDC"/>
    <w:rsid w:val="006548CB"/>
    <w:rsid w:val="006569E0"/>
    <w:rsid w:val="006574DB"/>
    <w:rsid w:val="00661530"/>
    <w:rsid w:val="006640FE"/>
    <w:rsid w:val="00667987"/>
    <w:rsid w:val="006702A2"/>
    <w:rsid w:val="0067069F"/>
    <w:rsid w:val="006728E1"/>
    <w:rsid w:val="00673855"/>
    <w:rsid w:val="00674A16"/>
    <w:rsid w:val="006757A6"/>
    <w:rsid w:val="00676647"/>
    <w:rsid w:val="00677C90"/>
    <w:rsid w:val="00683919"/>
    <w:rsid w:val="00685D10"/>
    <w:rsid w:val="006876D0"/>
    <w:rsid w:val="00691E10"/>
    <w:rsid w:val="00693358"/>
    <w:rsid w:val="00695195"/>
    <w:rsid w:val="006A0481"/>
    <w:rsid w:val="006A3DAB"/>
    <w:rsid w:val="006A57F7"/>
    <w:rsid w:val="006A6781"/>
    <w:rsid w:val="006A6E1F"/>
    <w:rsid w:val="006B1B3E"/>
    <w:rsid w:val="006C4AB2"/>
    <w:rsid w:val="006C653F"/>
    <w:rsid w:val="006D0A7B"/>
    <w:rsid w:val="006D11DE"/>
    <w:rsid w:val="006D57E2"/>
    <w:rsid w:val="006D6809"/>
    <w:rsid w:val="006E0743"/>
    <w:rsid w:val="006E4094"/>
    <w:rsid w:val="006E6488"/>
    <w:rsid w:val="006F364C"/>
    <w:rsid w:val="006F565C"/>
    <w:rsid w:val="006F7DFC"/>
    <w:rsid w:val="00700EF7"/>
    <w:rsid w:val="00701591"/>
    <w:rsid w:val="00704AF2"/>
    <w:rsid w:val="00710E68"/>
    <w:rsid w:val="00714B43"/>
    <w:rsid w:val="00714BA0"/>
    <w:rsid w:val="00716857"/>
    <w:rsid w:val="00720CC2"/>
    <w:rsid w:val="007215EE"/>
    <w:rsid w:val="00725784"/>
    <w:rsid w:val="007269B6"/>
    <w:rsid w:val="00726E7A"/>
    <w:rsid w:val="00732412"/>
    <w:rsid w:val="00732553"/>
    <w:rsid w:val="0073294A"/>
    <w:rsid w:val="00732E52"/>
    <w:rsid w:val="00733D10"/>
    <w:rsid w:val="007352D2"/>
    <w:rsid w:val="007359B1"/>
    <w:rsid w:val="00735B47"/>
    <w:rsid w:val="00736B63"/>
    <w:rsid w:val="00737191"/>
    <w:rsid w:val="00740AA9"/>
    <w:rsid w:val="0074151E"/>
    <w:rsid w:val="00745690"/>
    <w:rsid w:val="007470BB"/>
    <w:rsid w:val="00752801"/>
    <w:rsid w:val="00754C00"/>
    <w:rsid w:val="00765356"/>
    <w:rsid w:val="00765D11"/>
    <w:rsid w:val="007747B8"/>
    <w:rsid w:val="007802A1"/>
    <w:rsid w:val="007802E9"/>
    <w:rsid w:val="0078287D"/>
    <w:rsid w:val="00785118"/>
    <w:rsid w:val="00785FA7"/>
    <w:rsid w:val="00786BEB"/>
    <w:rsid w:val="007A3AEA"/>
    <w:rsid w:val="007B5646"/>
    <w:rsid w:val="007B56CE"/>
    <w:rsid w:val="007C1DFD"/>
    <w:rsid w:val="007C49ED"/>
    <w:rsid w:val="007C5710"/>
    <w:rsid w:val="007C77DD"/>
    <w:rsid w:val="007D7D11"/>
    <w:rsid w:val="007E0E98"/>
    <w:rsid w:val="007E2D2D"/>
    <w:rsid w:val="007E383D"/>
    <w:rsid w:val="007E3A16"/>
    <w:rsid w:val="007E3EA6"/>
    <w:rsid w:val="007E4310"/>
    <w:rsid w:val="007F073D"/>
    <w:rsid w:val="007F14BC"/>
    <w:rsid w:val="007F7F9D"/>
    <w:rsid w:val="008042E1"/>
    <w:rsid w:val="00804D63"/>
    <w:rsid w:val="00806911"/>
    <w:rsid w:val="00806B9D"/>
    <w:rsid w:val="00812777"/>
    <w:rsid w:val="00824A56"/>
    <w:rsid w:val="008309E7"/>
    <w:rsid w:val="00836C2B"/>
    <w:rsid w:val="008409DC"/>
    <w:rsid w:val="0084129E"/>
    <w:rsid w:val="00843390"/>
    <w:rsid w:val="00846373"/>
    <w:rsid w:val="00850058"/>
    <w:rsid w:val="008505BC"/>
    <w:rsid w:val="00850A4E"/>
    <w:rsid w:val="0085354C"/>
    <w:rsid w:val="008541EF"/>
    <w:rsid w:val="00856754"/>
    <w:rsid w:val="008568AE"/>
    <w:rsid w:val="00857E8B"/>
    <w:rsid w:val="00860590"/>
    <w:rsid w:val="008614E8"/>
    <w:rsid w:val="00864868"/>
    <w:rsid w:val="00867EDF"/>
    <w:rsid w:val="00871E67"/>
    <w:rsid w:val="00875F0D"/>
    <w:rsid w:val="00877414"/>
    <w:rsid w:val="00880228"/>
    <w:rsid w:val="00881835"/>
    <w:rsid w:val="00882D64"/>
    <w:rsid w:val="008871B6"/>
    <w:rsid w:val="0089236D"/>
    <w:rsid w:val="00894B3E"/>
    <w:rsid w:val="008951B1"/>
    <w:rsid w:val="0089721F"/>
    <w:rsid w:val="00897FF6"/>
    <w:rsid w:val="008A03B7"/>
    <w:rsid w:val="008A3B29"/>
    <w:rsid w:val="008B0B34"/>
    <w:rsid w:val="008B0DDE"/>
    <w:rsid w:val="008B5063"/>
    <w:rsid w:val="008B69C1"/>
    <w:rsid w:val="008C136A"/>
    <w:rsid w:val="008C2197"/>
    <w:rsid w:val="008C3493"/>
    <w:rsid w:val="008C416F"/>
    <w:rsid w:val="008C5F0A"/>
    <w:rsid w:val="008D11A6"/>
    <w:rsid w:val="008D1F7B"/>
    <w:rsid w:val="008D2D64"/>
    <w:rsid w:val="008E12B0"/>
    <w:rsid w:val="008E4C99"/>
    <w:rsid w:val="008F02EE"/>
    <w:rsid w:val="008F5090"/>
    <w:rsid w:val="00901A82"/>
    <w:rsid w:val="00902E07"/>
    <w:rsid w:val="00902FA6"/>
    <w:rsid w:val="00903567"/>
    <w:rsid w:val="009040EE"/>
    <w:rsid w:val="00907255"/>
    <w:rsid w:val="00907F93"/>
    <w:rsid w:val="009134E6"/>
    <w:rsid w:val="00915690"/>
    <w:rsid w:val="00917701"/>
    <w:rsid w:val="00923827"/>
    <w:rsid w:val="00925B73"/>
    <w:rsid w:val="00927555"/>
    <w:rsid w:val="00931653"/>
    <w:rsid w:val="0093416F"/>
    <w:rsid w:val="00934742"/>
    <w:rsid w:val="00935695"/>
    <w:rsid w:val="00947783"/>
    <w:rsid w:val="009512F7"/>
    <w:rsid w:val="00953E48"/>
    <w:rsid w:val="00954FE8"/>
    <w:rsid w:val="00956F9C"/>
    <w:rsid w:val="009610D6"/>
    <w:rsid w:val="00961EED"/>
    <w:rsid w:val="009640E0"/>
    <w:rsid w:val="00965AF0"/>
    <w:rsid w:val="00970C6E"/>
    <w:rsid w:val="009726E0"/>
    <w:rsid w:val="00975003"/>
    <w:rsid w:val="00975495"/>
    <w:rsid w:val="00981682"/>
    <w:rsid w:val="00990822"/>
    <w:rsid w:val="0099148C"/>
    <w:rsid w:val="00992E77"/>
    <w:rsid w:val="00992FEA"/>
    <w:rsid w:val="0099415F"/>
    <w:rsid w:val="0099557F"/>
    <w:rsid w:val="009A0F98"/>
    <w:rsid w:val="009A152A"/>
    <w:rsid w:val="009A61D5"/>
    <w:rsid w:val="009B0659"/>
    <w:rsid w:val="009B1C98"/>
    <w:rsid w:val="009B2E03"/>
    <w:rsid w:val="009B72EF"/>
    <w:rsid w:val="009B7A87"/>
    <w:rsid w:val="009C0A20"/>
    <w:rsid w:val="009C1846"/>
    <w:rsid w:val="009C2672"/>
    <w:rsid w:val="009C2F06"/>
    <w:rsid w:val="009C4A31"/>
    <w:rsid w:val="009D1FA7"/>
    <w:rsid w:val="009D3A74"/>
    <w:rsid w:val="009D54CA"/>
    <w:rsid w:val="009E2AE9"/>
    <w:rsid w:val="009E3FDD"/>
    <w:rsid w:val="009F2A44"/>
    <w:rsid w:val="009F64F1"/>
    <w:rsid w:val="009F6FD2"/>
    <w:rsid w:val="009F7559"/>
    <w:rsid w:val="009F78D3"/>
    <w:rsid w:val="00A00D04"/>
    <w:rsid w:val="00A01D7A"/>
    <w:rsid w:val="00A01D9F"/>
    <w:rsid w:val="00A02635"/>
    <w:rsid w:val="00A035DF"/>
    <w:rsid w:val="00A03768"/>
    <w:rsid w:val="00A05052"/>
    <w:rsid w:val="00A06710"/>
    <w:rsid w:val="00A12EB0"/>
    <w:rsid w:val="00A23E11"/>
    <w:rsid w:val="00A26765"/>
    <w:rsid w:val="00A274EC"/>
    <w:rsid w:val="00A30547"/>
    <w:rsid w:val="00A33978"/>
    <w:rsid w:val="00A343BA"/>
    <w:rsid w:val="00A35DA2"/>
    <w:rsid w:val="00A4075F"/>
    <w:rsid w:val="00A44514"/>
    <w:rsid w:val="00A4732A"/>
    <w:rsid w:val="00A50D21"/>
    <w:rsid w:val="00A623D8"/>
    <w:rsid w:val="00A6452A"/>
    <w:rsid w:val="00A7166B"/>
    <w:rsid w:val="00A72771"/>
    <w:rsid w:val="00A762B4"/>
    <w:rsid w:val="00A77875"/>
    <w:rsid w:val="00A82D35"/>
    <w:rsid w:val="00A83BA0"/>
    <w:rsid w:val="00A84E5D"/>
    <w:rsid w:val="00A84F18"/>
    <w:rsid w:val="00A85045"/>
    <w:rsid w:val="00A9068B"/>
    <w:rsid w:val="00A9104D"/>
    <w:rsid w:val="00A91209"/>
    <w:rsid w:val="00A95738"/>
    <w:rsid w:val="00A97312"/>
    <w:rsid w:val="00A97B7D"/>
    <w:rsid w:val="00AA3434"/>
    <w:rsid w:val="00AA4825"/>
    <w:rsid w:val="00AB33E1"/>
    <w:rsid w:val="00AB6714"/>
    <w:rsid w:val="00AC0B50"/>
    <w:rsid w:val="00AC0BCE"/>
    <w:rsid w:val="00AC4EED"/>
    <w:rsid w:val="00AD06BA"/>
    <w:rsid w:val="00AD1066"/>
    <w:rsid w:val="00AD1646"/>
    <w:rsid w:val="00AD4D71"/>
    <w:rsid w:val="00AD72A9"/>
    <w:rsid w:val="00AE0C5A"/>
    <w:rsid w:val="00AE15BF"/>
    <w:rsid w:val="00AE4FBF"/>
    <w:rsid w:val="00AE6DD9"/>
    <w:rsid w:val="00AF038B"/>
    <w:rsid w:val="00AF0698"/>
    <w:rsid w:val="00AF0C6F"/>
    <w:rsid w:val="00AF3467"/>
    <w:rsid w:val="00AF42CD"/>
    <w:rsid w:val="00B018CA"/>
    <w:rsid w:val="00B019D8"/>
    <w:rsid w:val="00B03065"/>
    <w:rsid w:val="00B04DBA"/>
    <w:rsid w:val="00B109CB"/>
    <w:rsid w:val="00B11248"/>
    <w:rsid w:val="00B12133"/>
    <w:rsid w:val="00B13906"/>
    <w:rsid w:val="00B13B31"/>
    <w:rsid w:val="00B15206"/>
    <w:rsid w:val="00B26045"/>
    <w:rsid w:val="00B354E6"/>
    <w:rsid w:val="00B35AC1"/>
    <w:rsid w:val="00B36014"/>
    <w:rsid w:val="00B37937"/>
    <w:rsid w:val="00B40D0F"/>
    <w:rsid w:val="00B4351C"/>
    <w:rsid w:val="00B44C55"/>
    <w:rsid w:val="00B46A95"/>
    <w:rsid w:val="00B472A9"/>
    <w:rsid w:val="00B5356C"/>
    <w:rsid w:val="00B544C2"/>
    <w:rsid w:val="00B55473"/>
    <w:rsid w:val="00B5566F"/>
    <w:rsid w:val="00B55982"/>
    <w:rsid w:val="00B64BE7"/>
    <w:rsid w:val="00B67495"/>
    <w:rsid w:val="00B70CC4"/>
    <w:rsid w:val="00B71A90"/>
    <w:rsid w:val="00B731F8"/>
    <w:rsid w:val="00B73AA6"/>
    <w:rsid w:val="00B74368"/>
    <w:rsid w:val="00B74875"/>
    <w:rsid w:val="00B7739E"/>
    <w:rsid w:val="00B84CEA"/>
    <w:rsid w:val="00B871A8"/>
    <w:rsid w:val="00B95921"/>
    <w:rsid w:val="00B95E68"/>
    <w:rsid w:val="00B97A18"/>
    <w:rsid w:val="00BA4488"/>
    <w:rsid w:val="00BB02DE"/>
    <w:rsid w:val="00BB0A11"/>
    <w:rsid w:val="00BB2572"/>
    <w:rsid w:val="00BB2CCA"/>
    <w:rsid w:val="00BB371A"/>
    <w:rsid w:val="00BB492C"/>
    <w:rsid w:val="00BB6C83"/>
    <w:rsid w:val="00BB7273"/>
    <w:rsid w:val="00BB7609"/>
    <w:rsid w:val="00BC1B41"/>
    <w:rsid w:val="00BC3351"/>
    <w:rsid w:val="00BD7B25"/>
    <w:rsid w:val="00BE08DD"/>
    <w:rsid w:val="00BE1AFF"/>
    <w:rsid w:val="00BE35F9"/>
    <w:rsid w:val="00BE3706"/>
    <w:rsid w:val="00BF26C5"/>
    <w:rsid w:val="00BF636E"/>
    <w:rsid w:val="00BF74E9"/>
    <w:rsid w:val="00C0030C"/>
    <w:rsid w:val="00C10FF1"/>
    <w:rsid w:val="00C140A2"/>
    <w:rsid w:val="00C14B4B"/>
    <w:rsid w:val="00C16B2F"/>
    <w:rsid w:val="00C2434F"/>
    <w:rsid w:val="00C247CB"/>
    <w:rsid w:val="00C25830"/>
    <w:rsid w:val="00C278D0"/>
    <w:rsid w:val="00C311CE"/>
    <w:rsid w:val="00C328C9"/>
    <w:rsid w:val="00C32920"/>
    <w:rsid w:val="00C3561D"/>
    <w:rsid w:val="00C35F90"/>
    <w:rsid w:val="00C360BD"/>
    <w:rsid w:val="00C3707A"/>
    <w:rsid w:val="00C438B3"/>
    <w:rsid w:val="00C45CEC"/>
    <w:rsid w:val="00C476E1"/>
    <w:rsid w:val="00C51DB1"/>
    <w:rsid w:val="00C52BD0"/>
    <w:rsid w:val="00C52E77"/>
    <w:rsid w:val="00C53347"/>
    <w:rsid w:val="00C54D33"/>
    <w:rsid w:val="00C566B3"/>
    <w:rsid w:val="00C60C13"/>
    <w:rsid w:val="00C60EDE"/>
    <w:rsid w:val="00C61DE4"/>
    <w:rsid w:val="00C6397A"/>
    <w:rsid w:val="00C65249"/>
    <w:rsid w:val="00C67B32"/>
    <w:rsid w:val="00C700E4"/>
    <w:rsid w:val="00C729E0"/>
    <w:rsid w:val="00C742E9"/>
    <w:rsid w:val="00C75C83"/>
    <w:rsid w:val="00C75E55"/>
    <w:rsid w:val="00C86AFF"/>
    <w:rsid w:val="00C91096"/>
    <w:rsid w:val="00C93519"/>
    <w:rsid w:val="00C95A20"/>
    <w:rsid w:val="00C9790B"/>
    <w:rsid w:val="00CB0C1D"/>
    <w:rsid w:val="00CB649B"/>
    <w:rsid w:val="00CC5AA2"/>
    <w:rsid w:val="00CC721A"/>
    <w:rsid w:val="00CD0963"/>
    <w:rsid w:val="00CD5B61"/>
    <w:rsid w:val="00CD7099"/>
    <w:rsid w:val="00CE3787"/>
    <w:rsid w:val="00CE3D42"/>
    <w:rsid w:val="00CE53E6"/>
    <w:rsid w:val="00CE7D1B"/>
    <w:rsid w:val="00CF5CC0"/>
    <w:rsid w:val="00CF6131"/>
    <w:rsid w:val="00D03CF5"/>
    <w:rsid w:val="00D06EAA"/>
    <w:rsid w:val="00D071D2"/>
    <w:rsid w:val="00D079D2"/>
    <w:rsid w:val="00D22E6A"/>
    <w:rsid w:val="00D361EB"/>
    <w:rsid w:val="00D36733"/>
    <w:rsid w:val="00D40568"/>
    <w:rsid w:val="00D40D5B"/>
    <w:rsid w:val="00D4301F"/>
    <w:rsid w:val="00D471B5"/>
    <w:rsid w:val="00D56D1C"/>
    <w:rsid w:val="00D56E48"/>
    <w:rsid w:val="00D571DB"/>
    <w:rsid w:val="00D62159"/>
    <w:rsid w:val="00D64AD6"/>
    <w:rsid w:val="00D65F04"/>
    <w:rsid w:val="00D6774D"/>
    <w:rsid w:val="00D711A2"/>
    <w:rsid w:val="00D74235"/>
    <w:rsid w:val="00D75191"/>
    <w:rsid w:val="00D772F8"/>
    <w:rsid w:val="00D8039E"/>
    <w:rsid w:val="00D80929"/>
    <w:rsid w:val="00D81B51"/>
    <w:rsid w:val="00D85254"/>
    <w:rsid w:val="00D87F4C"/>
    <w:rsid w:val="00D9505F"/>
    <w:rsid w:val="00D96283"/>
    <w:rsid w:val="00D97947"/>
    <w:rsid w:val="00DA3300"/>
    <w:rsid w:val="00DA35D8"/>
    <w:rsid w:val="00DA3C3E"/>
    <w:rsid w:val="00DB553B"/>
    <w:rsid w:val="00DB55BE"/>
    <w:rsid w:val="00DC034D"/>
    <w:rsid w:val="00DC157E"/>
    <w:rsid w:val="00DC3BAA"/>
    <w:rsid w:val="00DC4FFC"/>
    <w:rsid w:val="00DC7615"/>
    <w:rsid w:val="00DD05DA"/>
    <w:rsid w:val="00DD1AD7"/>
    <w:rsid w:val="00DD34A9"/>
    <w:rsid w:val="00DD3E89"/>
    <w:rsid w:val="00DD6A9C"/>
    <w:rsid w:val="00DD760F"/>
    <w:rsid w:val="00DE39D7"/>
    <w:rsid w:val="00DE3F6B"/>
    <w:rsid w:val="00DE52AD"/>
    <w:rsid w:val="00DF6BE4"/>
    <w:rsid w:val="00DF748D"/>
    <w:rsid w:val="00E018E3"/>
    <w:rsid w:val="00E157BC"/>
    <w:rsid w:val="00E175DF"/>
    <w:rsid w:val="00E20252"/>
    <w:rsid w:val="00E233F5"/>
    <w:rsid w:val="00E2663A"/>
    <w:rsid w:val="00E270EB"/>
    <w:rsid w:val="00E41839"/>
    <w:rsid w:val="00E427EA"/>
    <w:rsid w:val="00E475DD"/>
    <w:rsid w:val="00E47B66"/>
    <w:rsid w:val="00E50E4A"/>
    <w:rsid w:val="00E678B4"/>
    <w:rsid w:val="00E71C65"/>
    <w:rsid w:val="00E7317F"/>
    <w:rsid w:val="00E731F8"/>
    <w:rsid w:val="00E771E5"/>
    <w:rsid w:val="00E77A83"/>
    <w:rsid w:val="00E77F10"/>
    <w:rsid w:val="00E82BC6"/>
    <w:rsid w:val="00E82C2B"/>
    <w:rsid w:val="00E83510"/>
    <w:rsid w:val="00E873F4"/>
    <w:rsid w:val="00E91DBD"/>
    <w:rsid w:val="00E91F5F"/>
    <w:rsid w:val="00E9268E"/>
    <w:rsid w:val="00E92C87"/>
    <w:rsid w:val="00E9514A"/>
    <w:rsid w:val="00E97C93"/>
    <w:rsid w:val="00EA050A"/>
    <w:rsid w:val="00EA6F59"/>
    <w:rsid w:val="00EB0595"/>
    <w:rsid w:val="00EB12DD"/>
    <w:rsid w:val="00EB153E"/>
    <w:rsid w:val="00EB57EB"/>
    <w:rsid w:val="00EC15C4"/>
    <w:rsid w:val="00EC3137"/>
    <w:rsid w:val="00EC36AF"/>
    <w:rsid w:val="00EC41E3"/>
    <w:rsid w:val="00EC7445"/>
    <w:rsid w:val="00ED2D8E"/>
    <w:rsid w:val="00ED5074"/>
    <w:rsid w:val="00ED50CF"/>
    <w:rsid w:val="00ED6637"/>
    <w:rsid w:val="00ED66CE"/>
    <w:rsid w:val="00EE0D9D"/>
    <w:rsid w:val="00EE29CE"/>
    <w:rsid w:val="00EE2C3F"/>
    <w:rsid w:val="00EF23E5"/>
    <w:rsid w:val="00EF4C1D"/>
    <w:rsid w:val="00EF7D64"/>
    <w:rsid w:val="00F00234"/>
    <w:rsid w:val="00F0393A"/>
    <w:rsid w:val="00F06EE7"/>
    <w:rsid w:val="00F104BE"/>
    <w:rsid w:val="00F1152F"/>
    <w:rsid w:val="00F117DC"/>
    <w:rsid w:val="00F12AA8"/>
    <w:rsid w:val="00F13989"/>
    <w:rsid w:val="00F14D73"/>
    <w:rsid w:val="00F159EF"/>
    <w:rsid w:val="00F20205"/>
    <w:rsid w:val="00F207B3"/>
    <w:rsid w:val="00F21A54"/>
    <w:rsid w:val="00F2296D"/>
    <w:rsid w:val="00F22C91"/>
    <w:rsid w:val="00F258F0"/>
    <w:rsid w:val="00F27449"/>
    <w:rsid w:val="00F274E9"/>
    <w:rsid w:val="00F32BF3"/>
    <w:rsid w:val="00F33ADB"/>
    <w:rsid w:val="00F34DAC"/>
    <w:rsid w:val="00F3662D"/>
    <w:rsid w:val="00F376C0"/>
    <w:rsid w:val="00F37C9C"/>
    <w:rsid w:val="00F41A60"/>
    <w:rsid w:val="00F4390F"/>
    <w:rsid w:val="00F474EA"/>
    <w:rsid w:val="00F5486B"/>
    <w:rsid w:val="00F55BBC"/>
    <w:rsid w:val="00F658E0"/>
    <w:rsid w:val="00F6624E"/>
    <w:rsid w:val="00F66751"/>
    <w:rsid w:val="00F70AD4"/>
    <w:rsid w:val="00F729D9"/>
    <w:rsid w:val="00F73261"/>
    <w:rsid w:val="00F75019"/>
    <w:rsid w:val="00F75912"/>
    <w:rsid w:val="00F75A7E"/>
    <w:rsid w:val="00F770E0"/>
    <w:rsid w:val="00F8028F"/>
    <w:rsid w:val="00F80D4D"/>
    <w:rsid w:val="00F81154"/>
    <w:rsid w:val="00F84740"/>
    <w:rsid w:val="00F859B7"/>
    <w:rsid w:val="00F85D6C"/>
    <w:rsid w:val="00F877D9"/>
    <w:rsid w:val="00F90775"/>
    <w:rsid w:val="00F968AA"/>
    <w:rsid w:val="00F96CD3"/>
    <w:rsid w:val="00F9761B"/>
    <w:rsid w:val="00FA003D"/>
    <w:rsid w:val="00FA47D1"/>
    <w:rsid w:val="00FA766B"/>
    <w:rsid w:val="00FB2690"/>
    <w:rsid w:val="00FB3E67"/>
    <w:rsid w:val="00FC008A"/>
    <w:rsid w:val="00FC1C44"/>
    <w:rsid w:val="00FC26D8"/>
    <w:rsid w:val="00FC6013"/>
    <w:rsid w:val="00FD005B"/>
    <w:rsid w:val="00FD389E"/>
    <w:rsid w:val="00FD3A24"/>
    <w:rsid w:val="00FD6FE9"/>
    <w:rsid w:val="00FE248C"/>
    <w:rsid w:val="00FE2B26"/>
    <w:rsid w:val="00FE5C37"/>
    <w:rsid w:val="00FF0B95"/>
    <w:rsid w:val="1EDCCF05"/>
    <w:rsid w:val="1FAD3703"/>
    <w:rsid w:val="2A11A804"/>
    <w:rsid w:val="2FABDE1E"/>
    <w:rsid w:val="303BDA93"/>
    <w:rsid w:val="3CA7F911"/>
    <w:rsid w:val="6C2EAF7F"/>
    <w:rsid w:val="6F507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2"/>
    </o:shapelayout>
  </w:shapeDefaults>
  <w:decimalSymbol w:val="."/>
  <w:listSeparator w:val=","/>
  <w14:docId w14:val="3680FFD2"/>
  <w15:chartTrackingRefBased/>
  <w15:docId w15:val="{2BABBCDD-B546-447E-AF49-5065830DC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6710"/>
    <w:pPr>
      <w:spacing w:before="120" w:after="120"/>
    </w:pPr>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TableText">
    <w:name w:val="Table Text"/>
    <w:basedOn w:val="Normal"/>
    <w:rsid w:val="00176400"/>
    <w:rPr>
      <w:color w:val="000000"/>
      <w:szCs w:val="20"/>
    </w:rPr>
  </w:style>
  <w:style w:type="character" w:styleId="PageNumber">
    <w:name w:val="page number"/>
    <w:basedOn w:val="DefaultParagraphFont"/>
    <w:rsid w:val="00245D49"/>
  </w:style>
  <w:style w:type="paragraph" w:styleId="TOC2">
    <w:name w:val="toc 2"/>
    <w:basedOn w:val="Normal"/>
    <w:next w:val="Normal"/>
    <w:autoRedefine/>
    <w:uiPriority w:val="39"/>
    <w:rsid w:val="00A06710"/>
    <w:pPr>
      <w:tabs>
        <w:tab w:val="right" w:leader="dot" w:pos="12950"/>
      </w:tabs>
    </w:pPr>
    <w:rPr>
      <w:b/>
      <w:bCs/>
      <w:noProof/>
    </w:rPr>
  </w:style>
  <w:style w:type="paragraph" w:styleId="TOC1">
    <w:name w:val="toc 1"/>
    <w:basedOn w:val="Normal"/>
    <w:next w:val="Normal"/>
    <w:autoRedefine/>
    <w:rsid w:val="00B13B31"/>
  </w:style>
  <w:style w:type="paragraph" w:styleId="ListParagraph">
    <w:name w:val="List Paragraph"/>
    <w:basedOn w:val="Normal"/>
    <w:uiPriority w:val="34"/>
    <w:qFormat/>
    <w:rsid w:val="00882D64"/>
    <w:pPr>
      <w:ind w:left="720"/>
      <w:contextualSpacing/>
    </w:pPr>
  </w:style>
  <w:style w:type="paragraph" w:styleId="Revision">
    <w:name w:val="Revision"/>
    <w:hidden/>
    <w:uiPriority w:val="99"/>
    <w:semiHidden/>
    <w:rsid w:val="00882D64"/>
    <w:rPr>
      <w:sz w:val="24"/>
      <w:szCs w:val="24"/>
    </w:rPr>
  </w:style>
  <w:style w:type="paragraph" w:styleId="BalloonText">
    <w:name w:val="Balloon Text"/>
    <w:basedOn w:val="Normal"/>
    <w:link w:val="BalloonTextChar"/>
    <w:rsid w:val="00882D64"/>
    <w:rPr>
      <w:rFonts w:ascii="Segoe UI" w:hAnsi="Segoe UI" w:cs="Segoe UI"/>
      <w:sz w:val="18"/>
      <w:szCs w:val="18"/>
    </w:rPr>
  </w:style>
  <w:style w:type="character" w:customStyle="1" w:styleId="BalloonTextChar">
    <w:name w:val="Balloon Text Char"/>
    <w:basedOn w:val="DefaultParagraphFont"/>
    <w:link w:val="BalloonText"/>
    <w:rsid w:val="00882D64"/>
    <w:rPr>
      <w:rFonts w:ascii="Segoe UI" w:hAnsi="Segoe UI" w:cs="Segoe UI"/>
      <w:sz w:val="18"/>
      <w:szCs w:val="18"/>
    </w:rPr>
  </w:style>
  <w:style w:type="character" w:styleId="CommentReference">
    <w:name w:val="annotation reference"/>
    <w:unhideWhenUsed/>
    <w:rsid w:val="004A2AE0"/>
    <w:rPr>
      <w:sz w:val="16"/>
      <w:szCs w:val="16"/>
    </w:rPr>
  </w:style>
  <w:style w:type="paragraph" w:styleId="CommentText">
    <w:name w:val="annotation text"/>
    <w:basedOn w:val="Normal"/>
    <w:link w:val="CommentTextChar"/>
    <w:unhideWhenUsed/>
    <w:rsid w:val="004A2AE0"/>
    <w:rPr>
      <w:sz w:val="20"/>
      <w:szCs w:val="20"/>
    </w:rPr>
  </w:style>
  <w:style w:type="character" w:customStyle="1" w:styleId="CommentTextChar">
    <w:name w:val="Comment Text Char"/>
    <w:basedOn w:val="DefaultParagraphFont"/>
    <w:link w:val="CommentText"/>
    <w:rsid w:val="004A2AE0"/>
  </w:style>
  <w:style w:type="paragraph" w:styleId="TOC3">
    <w:name w:val="toc 3"/>
    <w:basedOn w:val="Normal"/>
    <w:next w:val="Normal"/>
    <w:autoRedefine/>
    <w:uiPriority w:val="39"/>
    <w:rsid w:val="00BA4488"/>
    <w:pPr>
      <w:spacing w:after="100"/>
      <w:ind w:left="480"/>
    </w:pPr>
  </w:style>
  <w:style w:type="character" w:customStyle="1" w:styleId="Heading2Char">
    <w:name w:val="Heading 2 Char"/>
    <w:link w:val="Heading2"/>
    <w:rsid w:val="00824A56"/>
    <w:rPr>
      <w:rFonts w:ascii="Arial" w:hAnsi="Arial" w:cs="Arial"/>
      <w:b/>
      <w:bCs/>
      <w:i/>
      <w:iCs/>
      <w:sz w:val="28"/>
      <w:szCs w:val="28"/>
    </w:rPr>
  </w:style>
  <w:style w:type="character" w:customStyle="1" w:styleId="UnresolvedMention1">
    <w:name w:val="Unresolved Mention1"/>
    <w:basedOn w:val="DefaultParagraphFont"/>
    <w:uiPriority w:val="99"/>
    <w:semiHidden/>
    <w:unhideWhenUsed/>
    <w:rsid w:val="002C3ABD"/>
    <w:rPr>
      <w:color w:val="605E5C"/>
      <w:shd w:val="clear" w:color="auto" w:fill="E1DFDD"/>
    </w:rPr>
  </w:style>
  <w:style w:type="character" w:styleId="UnresolvedMention">
    <w:name w:val="Unresolved Mention"/>
    <w:basedOn w:val="DefaultParagraphFont"/>
    <w:uiPriority w:val="99"/>
    <w:semiHidden/>
    <w:unhideWhenUsed/>
    <w:rsid w:val="00413BB1"/>
    <w:rPr>
      <w:color w:val="605E5C"/>
      <w:shd w:val="clear" w:color="auto" w:fill="E1DFDD"/>
    </w:rPr>
  </w:style>
  <w:style w:type="paragraph" w:styleId="CommentSubject">
    <w:name w:val="annotation subject"/>
    <w:basedOn w:val="CommentText"/>
    <w:next w:val="CommentText"/>
    <w:link w:val="CommentSubjectChar"/>
    <w:semiHidden/>
    <w:unhideWhenUsed/>
    <w:rsid w:val="003B1FCA"/>
    <w:rPr>
      <w:b/>
      <w:bCs/>
    </w:rPr>
  </w:style>
  <w:style w:type="character" w:customStyle="1" w:styleId="CommentSubjectChar">
    <w:name w:val="Comment Subject Char"/>
    <w:basedOn w:val="CommentTextChar"/>
    <w:link w:val="CommentSubject"/>
    <w:semiHidden/>
    <w:rsid w:val="003B1F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48340127">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871847970">
      <w:bodyDiv w:val="1"/>
      <w:marLeft w:val="0"/>
      <w:marRight w:val="0"/>
      <w:marTop w:val="0"/>
      <w:marBottom w:val="0"/>
      <w:divBdr>
        <w:top w:val="none" w:sz="0" w:space="0" w:color="auto"/>
        <w:left w:val="none" w:sz="0" w:space="0" w:color="auto"/>
        <w:bottom w:val="none" w:sz="0" w:space="0" w:color="auto"/>
        <w:right w:val="none" w:sz="0" w:space="0" w:color="auto"/>
      </w:divBdr>
    </w:div>
    <w:div w:id="975070010">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14212247">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759860342">
      <w:bodyDiv w:val="1"/>
      <w:marLeft w:val="0"/>
      <w:marRight w:val="0"/>
      <w:marTop w:val="0"/>
      <w:marBottom w:val="0"/>
      <w:divBdr>
        <w:top w:val="none" w:sz="0" w:space="0" w:color="auto"/>
        <w:left w:val="none" w:sz="0" w:space="0" w:color="auto"/>
        <w:bottom w:val="none" w:sz="0" w:space="0" w:color="auto"/>
        <w:right w:val="none" w:sz="0" w:space="0" w:color="auto"/>
      </w:divBdr>
    </w:div>
    <w:div w:id="1809546399">
      <w:bodyDiv w:val="1"/>
      <w:marLeft w:val="0"/>
      <w:marRight w:val="0"/>
      <w:marTop w:val="0"/>
      <w:marBottom w:val="0"/>
      <w:divBdr>
        <w:top w:val="none" w:sz="0" w:space="0" w:color="auto"/>
        <w:left w:val="none" w:sz="0" w:space="0" w:color="auto"/>
        <w:bottom w:val="none" w:sz="0" w:space="0" w:color="auto"/>
        <w:right w:val="none" w:sz="0" w:space="0" w:color="auto"/>
      </w:divBdr>
    </w:div>
    <w:div w:id="209886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26" Type="http://schemas.openxmlformats.org/officeDocument/2006/relationships/image" Target="media/image8.png"/><Relationship Id="rId39" Type="http://schemas.openxmlformats.org/officeDocument/2006/relationships/hyperlink" Target="https://thesource.cvshealth.com/nuxeo/thesource/" TargetMode="External"/><Relationship Id="rId21" Type="http://schemas.openxmlformats.org/officeDocument/2006/relationships/hyperlink" Target="https://www.caremark.com/wps/portal/ECHC_DIGITAL_CARD"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https://thesource.cvshealth.com/nuxeo/thesource/" TargetMode="External"/><Relationship Id="rId63" Type="http://schemas.openxmlformats.org/officeDocument/2006/relationships/hyperlink" Target="https://thesource.cvshealth.com/nuxeo/thesource/" TargetMode="External"/><Relationship Id="rId68" Type="http://schemas.openxmlformats.org/officeDocument/2006/relationships/hyperlink" Target="https://thesource.cvshealth.com/nuxeo/thesource/" TargetMode="External"/><Relationship Id="rId76" Type="http://schemas.openxmlformats.org/officeDocument/2006/relationships/image" Target="media/image37.png"/><Relationship Id="rId84" Type="http://schemas.openxmlformats.org/officeDocument/2006/relationships/hyperlink" Target="https://policy.corp.cvscaremark.com/pnp/faces/DocRenderer?documentId=CALL-0049" TargetMode="External"/><Relationship Id="rId89"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hyperlink" Target="https://thesource.cvshealth.com/nuxeo/thesource/" TargetMode="External"/><Relationship Id="rId11" Type="http://schemas.openxmlformats.org/officeDocument/2006/relationships/image" Target="media/image2.png"/><Relationship Id="rId24" Type="http://schemas.openxmlformats.org/officeDocument/2006/relationships/hyperlink" Target="https://thesource.cvshealth.com/nuxeo/thesource/" TargetMode="External"/><Relationship Id="rId32" Type="http://schemas.openxmlformats.org/officeDocument/2006/relationships/hyperlink" Target="https://www.caremark.com/wps/portal/ECHC_DIGITAL_CARD"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1.png"/><Relationship Id="rId66" Type="http://schemas.openxmlformats.org/officeDocument/2006/relationships/hyperlink" Target="https://www.cvs.com/extracare/home?icid=CVSHeader:Extracare" TargetMode="External"/><Relationship Id="rId74" Type="http://schemas.openxmlformats.org/officeDocument/2006/relationships/image" Target="media/image35.png"/><Relationship Id="rId79" Type="http://schemas.openxmlformats.org/officeDocument/2006/relationships/hyperlink" Target="https://thesource.cvshealth.com/nuxeo/thesource/" TargetMode="External"/><Relationship Id="rId87"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thesource.cvshealth.com/nuxeo/thesource/" TargetMode="External"/><Relationship Id="rId82" Type="http://schemas.openxmlformats.org/officeDocument/2006/relationships/image" Target="media/image39.png"/><Relationship Id="rId90"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www.caremark.com/wps/portal/ECHC_DIGITAL_CARD" TargetMode="External"/><Relationship Id="rId22" Type="http://schemas.openxmlformats.org/officeDocument/2006/relationships/hyperlink" Target="https://thesource.cvshealth.com/nuxeo/thesource/" TargetMode="External"/><Relationship Id="rId27" Type="http://schemas.openxmlformats.org/officeDocument/2006/relationships/image" Target="media/image9.png"/><Relationship Id="rId30" Type="http://schemas.openxmlformats.org/officeDocument/2006/relationships/hyperlink" Target="https://thesource.cvshealth.com/nuxeo/thesource/"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64" Type="http://schemas.openxmlformats.org/officeDocument/2006/relationships/hyperlink" Target="https://thesource.cvshealth.com/nuxeo/thesource/" TargetMode="External"/><Relationship Id="rId69" Type="http://schemas.openxmlformats.org/officeDocument/2006/relationships/hyperlink" Target="Https://www.caremark.com/wps/portal/ECHC_DIGITAL_CARD" TargetMode="External"/><Relationship Id="rId77"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33.png"/><Relationship Id="rId80" Type="http://schemas.openxmlformats.org/officeDocument/2006/relationships/hyperlink" Target="https://thesource.cvshealth.com/nuxeo/thesource/" TargetMode="External"/><Relationship Id="rId85" Type="http://schemas.openxmlformats.org/officeDocument/2006/relationships/hyperlink" Target="https://policy.corp.cvscaremark.com/pnp/faces/DocRenderer?documentId=CALL-0011"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www.caremark.com/wps/portal/ECHC_DIGITAL_CARD" TargetMode="External"/><Relationship Id="rId46" Type="http://schemas.openxmlformats.org/officeDocument/2006/relationships/image" Target="media/image23.png"/><Relationship Id="rId59" Type="http://schemas.openxmlformats.org/officeDocument/2006/relationships/hyperlink" Target="https://thesource.cvshealth.com/nuxeo/thesource/" TargetMode="External"/><Relationship Id="rId67" Type="http://schemas.openxmlformats.org/officeDocument/2006/relationships/hyperlink" Target="https://thesource.cvshealth.com/nuxeo/thesource/" TargetMode="Externa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hyperlink" Target="https://thesource.cvshealth.com/nuxeo/thesource/" TargetMode="External"/><Relationship Id="rId70" Type="http://schemas.openxmlformats.org/officeDocument/2006/relationships/hyperlink" Target="https://www.caremark.com/wps/portal/ECHC_DIGITAL_CARD" TargetMode="External"/><Relationship Id="rId75" Type="http://schemas.openxmlformats.org/officeDocument/2006/relationships/image" Target="media/image36.png"/><Relationship Id="rId83" Type="http://schemas.openxmlformats.org/officeDocument/2006/relationships/hyperlink" Target="https://thesource.cvshealth.com/nuxeo/thesource/"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hesource.cvshealth.com/nuxeo/thesource/"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thesource.cvshealth.com/nuxeo/thesource/"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hyperlink" Target="https://thesource.cvshealth.com/nuxeo/thesource/" TargetMode="External"/><Relationship Id="rId65" Type="http://schemas.openxmlformats.org/officeDocument/2006/relationships/hyperlink" Target="https://thesource.cvshealth.com/nuxeo/thesource/" TargetMode="External"/><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hyperlink" Target="https://thesource.cvshealth.com/nuxeo/thesource/" TargetMode="External"/><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13" ma:contentTypeDescription="Create a new document." ma:contentTypeScope="" ma:versionID="c82a4c7a2de90141a70b338a4045ba53">
  <xsd:schema xmlns:xsd="http://www.w3.org/2001/XMLSchema" xmlns:xs="http://www.w3.org/2001/XMLSchema" xmlns:p="http://schemas.microsoft.com/office/2006/metadata/properties" xmlns:ns2="105b4efb-3be6-4b39-a776-8a7d43adc0ca" xmlns:ns3="c3b1ca30-2eb1-4a7b-bdb7-8ec24a269858" targetNamespace="http://schemas.microsoft.com/office/2006/metadata/properties" ma:root="true" ma:fieldsID="5ae03433158953222c8205a2ce6981a3" ns2:_="" ns3:_="">
    <xsd:import namespace="105b4efb-3be6-4b39-a776-8a7d43adc0ca"/>
    <xsd:import namespace="c3b1ca30-2eb1-4a7b-bdb7-8ec24a26985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b1ca30-2eb1-4a7b-bdb7-8ec24a26985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a3c050b-2e66-47aa-9da7-d15fa225ee29}" ma:internalName="TaxCatchAll" ma:showField="CatchAllData" ma:web="c3b1ca30-2eb1-4a7b-bdb7-8ec24a2698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5b4efb-3be6-4b39-a776-8a7d43adc0ca">
      <Terms xmlns="http://schemas.microsoft.com/office/infopath/2007/PartnerControls"/>
    </lcf76f155ced4ddcb4097134ff3c332f>
    <TaxCatchAll xmlns="c3b1ca30-2eb1-4a7b-bdb7-8ec24a269858" xsi:nil="true"/>
  </documentManagement>
</p:properties>
</file>

<file path=customXml/itemProps1.xml><?xml version="1.0" encoding="utf-8"?>
<ds:datastoreItem xmlns:ds="http://schemas.openxmlformats.org/officeDocument/2006/customXml" ds:itemID="{43F1771F-B09B-4A61-B78D-4CC7FC29F82E}">
  <ds:schemaRefs>
    <ds:schemaRef ds:uri="http://schemas.openxmlformats.org/officeDocument/2006/bibliography"/>
  </ds:schemaRefs>
</ds:datastoreItem>
</file>

<file path=customXml/itemProps2.xml><?xml version="1.0" encoding="utf-8"?>
<ds:datastoreItem xmlns:ds="http://schemas.openxmlformats.org/officeDocument/2006/customXml" ds:itemID="{78DD0664-6B91-4D82-B3C1-6A9F427146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c3b1ca30-2eb1-4a7b-bdb7-8ec24a269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EB7A9B-678F-48E0-9299-2755373989F9}">
  <ds:schemaRefs>
    <ds:schemaRef ds:uri="http://schemas.microsoft.com/sharepoint/v3/contenttype/forms"/>
  </ds:schemaRefs>
</ds:datastoreItem>
</file>

<file path=customXml/itemProps4.xml><?xml version="1.0" encoding="utf-8"?>
<ds:datastoreItem xmlns:ds="http://schemas.openxmlformats.org/officeDocument/2006/customXml" ds:itemID="{5A1D2AE2-B432-424B-A67E-7E6018DF6DD2}">
  <ds:schemaRefs>
    <ds:schemaRef ds:uri="http://schemas.microsoft.com/office/2006/metadata/properties"/>
    <ds:schemaRef ds:uri="http://schemas.microsoft.com/office/infopath/2007/PartnerControls"/>
    <ds:schemaRef ds:uri="105b4efb-3be6-4b39-a776-8a7d43adc0ca"/>
    <ds:schemaRef ds:uri="c3b1ca30-2eb1-4a7b-bdb7-8ec24a269858"/>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27</TotalTime>
  <Pages>1</Pages>
  <Words>6158</Words>
  <Characters>37836</Characters>
  <Application>Microsoft Office Word</Application>
  <DocSecurity>2</DocSecurity>
  <Lines>315</Lines>
  <Paragraphs>87</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dc:description/>
  <cp:lastModifiedBy>Davis, David P.</cp:lastModifiedBy>
  <cp:revision>19</cp:revision>
  <cp:lastPrinted>2007-01-03T15:56:00Z</cp:lastPrinted>
  <dcterms:created xsi:type="dcterms:W3CDTF">2025-01-23T22:49:00Z</dcterms:created>
  <dcterms:modified xsi:type="dcterms:W3CDTF">2025-01-23T23:31:00Z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2021-10-26T18:32:53Z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5957c390-a9bf-48a4-8e82-07fa00edd734</vt:lpwstr>
  </property>
  <property fmtid="{D5CDD505-2E9C-101B-9397-08002B2CF9AE}" pid="8" name="MSIP_Label_67599526-06ca-49cc-9fa9-5307800a949a_ContentBits">
    <vt:lpwstr>0</vt:lpwstr>
  </property>
  <property fmtid="{D5CDD505-2E9C-101B-9397-08002B2CF9AE}" pid="9" name="ContentTypeId">
    <vt:lpwstr>0x010100ACB49505AAF66544B3991E59A726D05A</vt:lpwstr>
  </property>
  <property fmtid="{D5CDD505-2E9C-101B-9397-08002B2CF9AE}" pid="10" name="MediaServiceImageTags">
    <vt:lpwstr/>
  </property>
</Properties>
</file>